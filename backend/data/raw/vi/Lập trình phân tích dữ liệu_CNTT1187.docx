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D83953" w14:paraId="410126E9" w14:textId="77777777" w:rsidTr="00342DCE">
        <w:trPr>
          <w:jc w:val="center"/>
        </w:trPr>
        <w:tc>
          <w:tcPr>
            <w:tcW w:w="4164" w:type="dxa"/>
          </w:tcPr>
          <w:p w14:paraId="79FC2E57" w14:textId="77777777" w:rsidR="005B1BA4" w:rsidRPr="00D83953" w:rsidRDefault="005B1BA4" w:rsidP="00D83953">
            <w:pPr>
              <w:tabs>
                <w:tab w:val="left" w:pos="720"/>
              </w:tabs>
              <w:spacing w:before="60" w:after="40" w:line="288" w:lineRule="auto"/>
              <w:jc w:val="center"/>
            </w:pPr>
            <w:r w:rsidRPr="00D83953">
              <w:t>BỘ GIÁO DỤC VÀ ĐÀO TẠO</w:t>
            </w:r>
          </w:p>
          <w:p w14:paraId="5A8AA68E"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1424859B" w14:textId="77777777"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c>
          <w:tcPr>
            <w:tcW w:w="5353" w:type="dxa"/>
          </w:tcPr>
          <w:p w14:paraId="582653FD" w14:textId="77777777" w:rsidR="005B1BA4" w:rsidRPr="00D83953" w:rsidRDefault="005B1BA4" w:rsidP="00D83953">
            <w:pPr>
              <w:tabs>
                <w:tab w:val="left" w:pos="720"/>
              </w:tabs>
              <w:spacing w:before="60" w:after="40" w:line="288" w:lineRule="auto"/>
              <w:jc w:val="center"/>
              <w:rPr>
                <w:b/>
              </w:rPr>
            </w:pPr>
            <w:r w:rsidRPr="00D83953">
              <w:rPr>
                <w:b/>
              </w:rPr>
              <w:t>CỘNG HÒA XÃ HỘI CHỦ NGHĨA VIỆT NAM</w:t>
            </w:r>
          </w:p>
          <w:p w14:paraId="5170F217"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75044CBF" w14:textId="77777777"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r>
    </w:tbl>
    <w:p w14:paraId="643E854B" w14:textId="77777777" w:rsidR="007A5890" w:rsidRPr="007A5890" w:rsidRDefault="007A5890" w:rsidP="007A5890"/>
    <w:p w14:paraId="4D8C877B" w14:textId="77777777" w:rsidR="005B1BA4" w:rsidRPr="00B61FCD" w:rsidRDefault="005B1BA4" w:rsidP="00B61FCD">
      <w:pPr>
        <w:pStyle w:val="Title"/>
      </w:pPr>
      <w:r w:rsidRPr="00B61FCD">
        <w:t>ĐỀ CƯƠNG HỌC PHẦN</w:t>
      </w:r>
      <w:r w:rsidR="00D26932" w:rsidRPr="00B61FCD">
        <w:t xml:space="preserve"> CHI TIẾT</w:t>
      </w:r>
    </w:p>
    <w:p w14:paraId="23364F7B" w14:textId="77777777"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00D83953">
        <w:rPr>
          <w:b/>
          <w:bCs/>
        </w:rPr>
        <w:t>(</w:t>
      </w:r>
      <w:r w:rsidR="00A80E88">
        <w:rPr>
          <w:b/>
          <w:bCs/>
        </w:rPr>
        <w:t>Detailed Course Syllabus</w:t>
      </w:r>
      <w:r w:rsidRPr="00D83953">
        <w:rPr>
          <w:b/>
          <w:bCs/>
        </w:rPr>
        <w:t>)</w:t>
      </w:r>
    </w:p>
    <w:p w14:paraId="7593D455" w14:textId="3036BA5D" w:rsidR="005B1BA4" w:rsidRPr="00D83953" w:rsidRDefault="005B1BA4" w:rsidP="00D83953">
      <w:pPr>
        <w:tabs>
          <w:tab w:val="left" w:pos="720"/>
          <w:tab w:val="left" w:pos="4690"/>
          <w:tab w:val="left" w:pos="11323"/>
          <w:tab w:val="left" w:pos="12938"/>
        </w:tabs>
        <w:spacing w:before="60" w:after="40" w:line="288" w:lineRule="auto"/>
        <w:ind w:left="108"/>
        <w:jc w:val="center"/>
      </w:pPr>
      <w:r w:rsidRPr="00D83953">
        <w:t>(</w:t>
      </w:r>
      <w:r w:rsidRPr="00D83953">
        <w:rPr>
          <w:i/>
          <w:iCs/>
        </w:rPr>
        <w:t xml:space="preserve">Ban hành kèm theo </w:t>
      </w:r>
      <w:r w:rsidR="00C42EE3" w:rsidRPr="00D83953">
        <w:rPr>
          <w:i/>
          <w:iCs/>
        </w:rPr>
        <w:t>Q</w:t>
      </w:r>
      <w:r w:rsidRPr="00D83953">
        <w:rPr>
          <w:i/>
          <w:iCs/>
        </w:rPr>
        <w:t>uyết định số</w:t>
      </w:r>
      <w:r w:rsidR="009D0180">
        <w:rPr>
          <w:i/>
          <w:iCs/>
        </w:rPr>
        <w:t xml:space="preserve"> 628/</w:t>
      </w:r>
      <w:r w:rsidRPr="00D83953">
        <w:rPr>
          <w:i/>
          <w:iCs/>
        </w:rPr>
        <w:t xml:space="preserve">QĐ/ĐHKTQD ngày </w:t>
      </w:r>
      <w:r w:rsidR="009D0180">
        <w:rPr>
          <w:i/>
          <w:iCs/>
        </w:rPr>
        <w:t>18</w:t>
      </w:r>
      <w:r w:rsidRPr="00D83953">
        <w:rPr>
          <w:i/>
          <w:iCs/>
        </w:rPr>
        <w:t xml:space="preserve"> tháng </w:t>
      </w:r>
      <w:r w:rsidR="00101697" w:rsidRPr="00D83953">
        <w:rPr>
          <w:i/>
          <w:iCs/>
        </w:rPr>
        <w:t>6</w:t>
      </w:r>
      <w:r w:rsidRPr="00D83953">
        <w:rPr>
          <w:i/>
          <w:iCs/>
        </w:rPr>
        <w:t xml:space="preserve"> năm 202</w:t>
      </w:r>
      <w:r w:rsidR="00101697" w:rsidRPr="00D83953">
        <w:rPr>
          <w:i/>
          <w:iCs/>
        </w:rPr>
        <w:t>4</w:t>
      </w:r>
      <w:r w:rsidRPr="00D83953">
        <w:t>)</w:t>
      </w:r>
    </w:p>
    <w:p w14:paraId="4345B8FD" w14:textId="77777777" w:rsidR="005B1BA4" w:rsidRPr="00D83953" w:rsidRDefault="005B1BA4" w:rsidP="00D83953">
      <w:pPr>
        <w:tabs>
          <w:tab w:val="left" w:pos="720"/>
        </w:tabs>
        <w:spacing w:before="60" w:after="40" w:line="288" w:lineRule="auto"/>
      </w:pPr>
    </w:p>
    <w:p w14:paraId="64D6A257" w14:textId="77777777"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191EDB0B" w14:textId="62EF5658" w:rsidR="005B1BA4" w:rsidRPr="005018CA" w:rsidRDefault="005B1BA4" w:rsidP="00D83953">
      <w:pPr>
        <w:pStyle w:val="ListParagraph"/>
        <w:numPr>
          <w:ilvl w:val="0"/>
          <w:numId w:val="21"/>
        </w:numPr>
        <w:tabs>
          <w:tab w:val="left" w:pos="709"/>
        </w:tabs>
        <w:spacing w:before="60" w:after="40" w:line="288" w:lineRule="auto"/>
        <w:rPr>
          <w:b/>
        </w:rPr>
      </w:pPr>
      <w:r w:rsidRPr="00D83953">
        <w:t xml:space="preserve">Tên học phần (tiếng Việt): </w:t>
      </w:r>
      <w:r w:rsidR="00014B19" w:rsidRPr="00D83953">
        <w:tab/>
      </w:r>
      <w:r w:rsidR="00F1276D">
        <w:t>Lập trình phân tích</w:t>
      </w:r>
      <w:r w:rsidR="00990581">
        <w:rPr>
          <w:lang w:val="vi-VN"/>
        </w:rPr>
        <w:t xml:space="preserve"> dữ liệu</w:t>
      </w:r>
      <w:r w:rsidRPr="005018CA">
        <w:rPr>
          <w:rStyle w:val="PlaceholderText"/>
          <w:b/>
          <w:color w:val="auto"/>
        </w:rPr>
        <w:t xml:space="preserve"> </w:t>
      </w:r>
    </w:p>
    <w:p w14:paraId="4FC5FD00" w14:textId="556E1B8E" w:rsidR="005B1BA4" w:rsidRPr="00D83953" w:rsidRDefault="005B1BA4" w:rsidP="00D83953">
      <w:pPr>
        <w:pStyle w:val="ListParagraph"/>
        <w:numPr>
          <w:ilvl w:val="0"/>
          <w:numId w:val="21"/>
        </w:numPr>
        <w:tabs>
          <w:tab w:val="left" w:pos="709"/>
        </w:tabs>
        <w:spacing w:before="60" w:after="40" w:line="288" w:lineRule="auto"/>
      </w:pPr>
      <w:r w:rsidRPr="00D83953">
        <w:t>Tên học phần (tiếng Anh):</w:t>
      </w:r>
      <w:r w:rsidR="00014B19" w:rsidRPr="00D83953">
        <w:tab/>
      </w:r>
      <w:r w:rsidR="00F1276D" w:rsidRPr="00F1276D">
        <w:rPr>
          <w:lang w:val="vi-VN"/>
        </w:rPr>
        <w:t>Data Analysis Programming</w:t>
      </w:r>
    </w:p>
    <w:p w14:paraId="7987D831" w14:textId="77777777" w:rsidR="00362676" w:rsidRPr="00362676" w:rsidRDefault="00362676" w:rsidP="00D83953">
      <w:pPr>
        <w:pStyle w:val="ListParagraph"/>
        <w:numPr>
          <w:ilvl w:val="0"/>
          <w:numId w:val="21"/>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6B7DBEEB" w14:textId="7138C2A5" w:rsidR="005B1BA4" w:rsidRPr="00D83953" w:rsidRDefault="005B1BA4" w:rsidP="00D83953">
      <w:pPr>
        <w:pStyle w:val="ListParagraph"/>
        <w:numPr>
          <w:ilvl w:val="0"/>
          <w:numId w:val="21"/>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F1276D" w:rsidRPr="00F1276D">
        <w:rPr>
          <w:lang w:val="vi-VN"/>
        </w:rPr>
        <w:t>CNTT1187</w:t>
      </w:r>
    </w:p>
    <w:p w14:paraId="52122598" w14:textId="77777777" w:rsidR="004047BD" w:rsidRPr="00D83953" w:rsidRDefault="004047BD" w:rsidP="00D83953">
      <w:pPr>
        <w:pStyle w:val="ListParagraph"/>
        <w:numPr>
          <w:ilvl w:val="0"/>
          <w:numId w:val="21"/>
        </w:numPr>
        <w:tabs>
          <w:tab w:val="left" w:pos="709"/>
        </w:tabs>
        <w:spacing w:before="60" w:after="40" w:line="288"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Pr="00D83953">
        <w:rPr>
          <w:b/>
          <w:bCs/>
          <w:caps/>
        </w:rPr>
        <w:t>03</w:t>
      </w:r>
    </w:p>
    <w:p w14:paraId="1D392B89" w14:textId="77777777" w:rsidR="004047BD" w:rsidRPr="00D83953" w:rsidRDefault="008D3515" w:rsidP="00D83953">
      <w:pPr>
        <w:pStyle w:val="ListParagraph"/>
        <w:numPr>
          <w:ilvl w:val="1"/>
          <w:numId w:val="21"/>
        </w:numPr>
        <w:tabs>
          <w:tab w:val="left" w:pos="709"/>
        </w:tabs>
        <w:spacing w:before="60" w:after="40" w:line="288" w:lineRule="auto"/>
        <w:rPr>
          <w:caps/>
        </w:rPr>
      </w:pPr>
      <w:r w:rsidRPr="00D83953">
        <w:t>Số giờ trên lớp:</w:t>
      </w:r>
      <w:r w:rsidRPr="00D83953">
        <w:tab/>
      </w:r>
      <w:r w:rsidRPr="00D83953">
        <w:rPr>
          <w:b/>
          <w:bCs/>
        </w:rPr>
        <w:t>45</w:t>
      </w:r>
    </w:p>
    <w:p w14:paraId="3547EF27" w14:textId="77777777" w:rsidR="008D3515" w:rsidRPr="00D83953" w:rsidRDefault="008D3515" w:rsidP="00D83953">
      <w:pPr>
        <w:pStyle w:val="ListParagraph"/>
        <w:numPr>
          <w:ilvl w:val="1"/>
          <w:numId w:val="21"/>
        </w:numPr>
        <w:tabs>
          <w:tab w:val="left" w:pos="709"/>
        </w:tabs>
        <w:spacing w:before="60" w:after="40" w:line="288" w:lineRule="auto"/>
        <w:rPr>
          <w:caps/>
        </w:rPr>
      </w:pPr>
      <w:r w:rsidRPr="00D83953">
        <w:t>Số giờ tự học:</w:t>
      </w:r>
      <w:r w:rsidRPr="00D83953">
        <w:tab/>
      </w:r>
      <w:r w:rsidRPr="00D83953">
        <w:tab/>
      </w:r>
      <w:r w:rsidRPr="00D83953">
        <w:rPr>
          <w:b/>
          <w:bCs/>
        </w:rPr>
        <w:t>105</w:t>
      </w:r>
    </w:p>
    <w:p w14:paraId="23AE707B" w14:textId="77777777"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712E1F66" w14:textId="59AF136A" w:rsidR="007E0BBA" w:rsidRPr="00CD134C" w:rsidRDefault="005B1BA4" w:rsidP="00F5664E">
      <w:pPr>
        <w:pStyle w:val="ListParagraph"/>
        <w:numPr>
          <w:ilvl w:val="0"/>
          <w:numId w:val="21"/>
        </w:numPr>
        <w:tabs>
          <w:tab w:val="left" w:pos="709"/>
        </w:tabs>
        <w:spacing w:before="60" w:after="40" w:line="288" w:lineRule="auto"/>
        <w:ind w:left="1080"/>
        <w:rPr>
          <w:lang w:val="vi-VN"/>
        </w:rPr>
      </w:pPr>
      <w:r w:rsidRPr="00D83953">
        <w:t xml:space="preserve">Các học phần tiên quyết: </w:t>
      </w:r>
    </w:p>
    <w:p w14:paraId="11778D29" w14:textId="77777777" w:rsidR="005B1BA4" w:rsidRPr="00D83953" w:rsidRDefault="005B1BA4" w:rsidP="00A41507">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35003828" w14:textId="77777777" w:rsidR="00D21266" w:rsidRDefault="00D21266" w:rsidP="00D21266">
      <w:pPr>
        <w:pStyle w:val="ListParagraph"/>
        <w:numPr>
          <w:ilvl w:val="0"/>
          <w:numId w:val="21"/>
        </w:numPr>
        <w:tabs>
          <w:tab w:val="left" w:pos="720"/>
        </w:tabs>
        <w:spacing w:before="60" w:after="40" w:line="288" w:lineRule="auto"/>
        <w:ind w:right="-7"/>
        <w:jc w:val="both"/>
      </w:pPr>
      <w:r>
        <w:t xml:space="preserve">Khoa/Viện quản lý học phần: </w:t>
      </w:r>
      <w:r>
        <w:rPr>
          <w:b/>
          <w:bCs/>
        </w:rPr>
        <w:t>Khoa Công nghệ thông tin</w:t>
      </w:r>
    </w:p>
    <w:p w14:paraId="647722E2" w14:textId="77777777" w:rsidR="00D21266" w:rsidRDefault="00D21266" w:rsidP="00D21266">
      <w:pPr>
        <w:pStyle w:val="ListParagraph"/>
        <w:numPr>
          <w:ilvl w:val="0"/>
          <w:numId w:val="21"/>
        </w:numPr>
        <w:tabs>
          <w:tab w:val="left" w:pos="720"/>
        </w:tabs>
        <w:spacing w:before="60" w:after="40" w:line="288" w:lineRule="auto"/>
        <w:ind w:right="-7"/>
        <w:jc w:val="both"/>
      </w:pPr>
      <w:r>
        <w:t xml:space="preserve">Địa chỉ: </w:t>
      </w:r>
      <w:r>
        <w:rPr>
          <w:b/>
          <w:bCs/>
        </w:rPr>
        <w:t>P.1310-P1311, Tòa nhà A1, Trường Đại học KTQD, 207 Giải Phóng, Hai Bà Trưng, Hà Nội</w:t>
      </w:r>
    </w:p>
    <w:p w14:paraId="5B56B536" w14:textId="77777777" w:rsidR="005B1BA4" w:rsidRPr="00D83953" w:rsidRDefault="005B1BA4" w:rsidP="00D83953">
      <w:pPr>
        <w:pStyle w:val="ListParagraph"/>
        <w:numPr>
          <w:ilvl w:val="0"/>
          <w:numId w:val="21"/>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Style w:val="TableGrid"/>
        <w:tblW w:w="5000" w:type="pct"/>
        <w:tblLook w:val="04A0" w:firstRow="1" w:lastRow="0" w:firstColumn="1" w:lastColumn="0" w:noHBand="0" w:noVBand="1"/>
      </w:tblPr>
      <w:tblGrid>
        <w:gridCol w:w="687"/>
        <w:gridCol w:w="6272"/>
        <w:gridCol w:w="2780"/>
      </w:tblGrid>
      <w:tr w:rsidR="000F1F71" w:rsidRPr="00A3447B" w14:paraId="5FD7E80D" w14:textId="77777777" w:rsidTr="007A5890">
        <w:tc>
          <w:tcPr>
            <w:tcW w:w="353" w:type="pct"/>
            <w:shd w:val="clear" w:color="auto" w:fill="DEEAF6" w:themeFill="accent1" w:themeFillTint="33"/>
          </w:tcPr>
          <w:p w14:paraId="2872C737" w14:textId="77777777" w:rsidR="000F1F71" w:rsidRPr="00A3447B" w:rsidRDefault="000F1F71" w:rsidP="005F3E08">
            <w:pPr>
              <w:tabs>
                <w:tab w:val="left" w:pos="720"/>
              </w:tabs>
              <w:jc w:val="center"/>
              <w:rPr>
                <w:b/>
                <w:bCs/>
              </w:rPr>
            </w:pPr>
            <w:r w:rsidRPr="00A3447B">
              <w:rPr>
                <w:b/>
                <w:bCs/>
              </w:rPr>
              <w:t>STT</w:t>
            </w:r>
          </w:p>
        </w:tc>
        <w:tc>
          <w:tcPr>
            <w:tcW w:w="3220" w:type="pct"/>
            <w:shd w:val="clear" w:color="auto" w:fill="DEEAF6" w:themeFill="accent1" w:themeFillTint="33"/>
          </w:tcPr>
          <w:p w14:paraId="5651405A" w14:textId="77777777" w:rsidR="000F1F71" w:rsidRPr="00A3447B" w:rsidRDefault="000F1F71" w:rsidP="005F3E08">
            <w:pPr>
              <w:tabs>
                <w:tab w:val="left" w:pos="720"/>
              </w:tabs>
              <w:jc w:val="center"/>
              <w:rPr>
                <w:b/>
                <w:bCs/>
              </w:rPr>
            </w:pPr>
            <w:r w:rsidRPr="00A3447B">
              <w:rPr>
                <w:b/>
                <w:bCs/>
              </w:rPr>
              <w:t>Họ và tên</w:t>
            </w:r>
          </w:p>
        </w:tc>
        <w:tc>
          <w:tcPr>
            <w:tcW w:w="1427" w:type="pct"/>
            <w:shd w:val="clear" w:color="auto" w:fill="DEEAF6" w:themeFill="accent1" w:themeFillTint="33"/>
          </w:tcPr>
          <w:p w14:paraId="061E9F74" w14:textId="77777777" w:rsidR="000F1F71" w:rsidRPr="00B35D69" w:rsidRDefault="000F1F71" w:rsidP="005F3E08">
            <w:pPr>
              <w:tabs>
                <w:tab w:val="left" w:pos="720"/>
              </w:tabs>
              <w:jc w:val="center"/>
              <w:rPr>
                <w:b/>
                <w:bCs/>
                <w:lang w:val="vi-VN"/>
              </w:rPr>
            </w:pPr>
            <w:r w:rsidRPr="00A3447B">
              <w:rPr>
                <w:b/>
                <w:bCs/>
              </w:rPr>
              <w:t>Email</w:t>
            </w:r>
          </w:p>
        </w:tc>
      </w:tr>
      <w:tr w:rsidR="000647E0" w:rsidRPr="00D83953" w14:paraId="2E3D1D75" w14:textId="77777777" w:rsidTr="007A5890">
        <w:tc>
          <w:tcPr>
            <w:tcW w:w="353" w:type="pct"/>
          </w:tcPr>
          <w:p w14:paraId="2537C80C" w14:textId="0748E0AF" w:rsidR="000647E0" w:rsidRPr="000647E0" w:rsidRDefault="000647E0" w:rsidP="000647E0">
            <w:pPr>
              <w:pStyle w:val="ListParagraph"/>
              <w:ind w:left="0"/>
              <w:jc w:val="center"/>
            </w:pPr>
            <w:r>
              <w:t>1</w:t>
            </w:r>
          </w:p>
        </w:tc>
        <w:tc>
          <w:tcPr>
            <w:tcW w:w="3220" w:type="pct"/>
          </w:tcPr>
          <w:p w14:paraId="68023F6F" w14:textId="77777777" w:rsidR="000647E0" w:rsidRPr="000363B3" w:rsidRDefault="000647E0" w:rsidP="000647E0">
            <w:pPr>
              <w:tabs>
                <w:tab w:val="left" w:pos="720"/>
              </w:tabs>
              <w:jc w:val="both"/>
              <w:rPr>
                <w:b/>
                <w:bCs/>
              </w:rPr>
            </w:pPr>
            <w:r w:rsidRPr="000363B3">
              <w:rPr>
                <w:b/>
                <w:bCs/>
              </w:rPr>
              <w:t>TS. Nguyễn Trung Tuấn</w:t>
            </w:r>
          </w:p>
        </w:tc>
        <w:tc>
          <w:tcPr>
            <w:tcW w:w="1427" w:type="pct"/>
          </w:tcPr>
          <w:p w14:paraId="394885AD" w14:textId="77777777" w:rsidR="000647E0" w:rsidRPr="00D83953" w:rsidRDefault="000647E0" w:rsidP="002B5F05">
            <w:pPr>
              <w:tabs>
                <w:tab w:val="left" w:pos="720"/>
              </w:tabs>
            </w:pPr>
            <w:r w:rsidRPr="00B35D69">
              <w:t>tuannt@neu.edu.vn</w:t>
            </w:r>
          </w:p>
        </w:tc>
      </w:tr>
      <w:tr w:rsidR="000647E0" w:rsidRPr="00D83953" w14:paraId="16EE9806" w14:textId="77777777" w:rsidTr="007A5890">
        <w:tc>
          <w:tcPr>
            <w:tcW w:w="353" w:type="pct"/>
          </w:tcPr>
          <w:p w14:paraId="77C953BD" w14:textId="11E05C6A" w:rsidR="000647E0" w:rsidRPr="000647E0" w:rsidRDefault="000647E0" w:rsidP="000647E0">
            <w:pPr>
              <w:pStyle w:val="ListParagraph"/>
              <w:ind w:left="0"/>
              <w:jc w:val="center"/>
            </w:pPr>
            <w:r>
              <w:t>2</w:t>
            </w:r>
          </w:p>
        </w:tc>
        <w:tc>
          <w:tcPr>
            <w:tcW w:w="3220" w:type="pct"/>
          </w:tcPr>
          <w:p w14:paraId="019E8242" w14:textId="6A2AFC93" w:rsidR="000647E0" w:rsidRPr="000363B3" w:rsidRDefault="000647E0" w:rsidP="000647E0">
            <w:pPr>
              <w:tabs>
                <w:tab w:val="left" w:pos="720"/>
              </w:tabs>
              <w:jc w:val="both"/>
              <w:rPr>
                <w:b/>
                <w:bCs/>
              </w:rPr>
            </w:pPr>
            <w:r w:rsidRPr="000363B3">
              <w:rPr>
                <w:b/>
                <w:bCs/>
              </w:rPr>
              <w:t>ThS. Tống Thị Minh Ngọc</w:t>
            </w:r>
          </w:p>
        </w:tc>
        <w:tc>
          <w:tcPr>
            <w:tcW w:w="1427" w:type="pct"/>
          </w:tcPr>
          <w:p w14:paraId="38F7D68C" w14:textId="4220D04D" w:rsidR="000647E0" w:rsidRPr="00B35D69" w:rsidRDefault="000647E0" w:rsidP="002B5F05">
            <w:pPr>
              <w:tabs>
                <w:tab w:val="left" w:pos="720"/>
              </w:tabs>
            </w:pPr>
            <w:r w:rsidRPr="00B35D69">
              <w:t>ngoc</w:t>
            </w:r>
            <w:r w:rsidR="0076501A">
              <w:t>t</w:t>
            </w:r>
            <w:r w:rsidRPr="00B35D69">
              <w:t>m@neu.edu.vn</w:t>
            </w:r>
          </w:p>
        </w:tc>
      </w:tr>
    </w:tbl>
    <w:p w14:paraId="799FE2A6" w14:textId="77777777" w:rsidR="00D44A59" w:rsidRPr="00295723" w:rsidRDefault="00D44A59" w:rsidP="00295723"/>
    <w:p w14:paraId="05C6EFA5" w14:textId="77777777" w:rsidR="00AA2D44" w:rsidRPr="00D83953" w:rsidRDefault="00AA2D44" w:rsidP="00B61FCD">
      <w:pPr>
        <w:pStyle w:val="Heading1"/>
      </w:pPr>
      <w:r w:rsidRPr="00D83953">
        <w:t>3. MÔ TẢ HỌC PHẦN</w:t>
      </w:r>
      <w:r w:rsidR="00AF40D4" w:rsidRPr="00D83953">
        <w:t xml:space="preserve"> (C</w:t>
      </w:r>
      <w:r w:rsidR="00A80E88">
        <w:t xml:space="preserve">ourse </w:t>
      </w:r>
      <w:r w:rsidR="00A63E8B">
        <w:t>D</w:t>
      </w:r>
      <w:r w:rsidR="00A80E88">
        <w:t>escriptions</w:t>
      </w:r>
      <w:r w:rsidR="00AF40D4" w:rsidRPr="00D83953">
        <w:t>)</w:t>
      </w:r>
    </w:p>
    <w:p w14:paraId="331A265A" w14:textId="77777777" w:rsidR="0076501A" w:rsidRPr="00792C51" w:rsidRDefault="00200426" w:rsidP="0076501A">
      <w:pPr>
        <w:widowControl w:val="0"/>
        <w:jc w:val="both"/>
        <w:rPr>
          <w:bCs/>
          <w:lang w:val="fr-FR"/>
        </w:rPr>
      </w:pPr>
      <w:r>
        <w:tab/>
      </w:r>
      <w:r w:rsidR="0076501A">
        <w:rPr>
          <w:bCs/>
          <w:lang w:val="fr-FR"/>
        </w:rPr>
        <w:t xml:space="preserve">Học phần Lập trình phân tích dữ liệu là học phần chuyên ngành, nhằm cung cấp các nội dung để sinh viên có thể </w:t>
      </w:r>
      <w:r w:rsidR="0076501A">
        <w:rPr>
          <w:szCs w:val="26"/>
        </w:rPr>
        <w:t>h</w:t>
      </w:r>
      <w:r w:rsidR="0076501A" w:rsidRPr="681BB361">
        <w:rPr>
          <w:szCs w:val="26"/>
        </w:rPr>
        <w:t>iểu rõ về dữ liệu và các đặc trưng cơ bản của dữ liệu</w:t>
      </w:r>
      <w:r w:rsidR="0076501A" w:rsidRPr="00BA120F">
        <w:rPr>
          <w:bCs/>
          <w:lang w:val="fr-FR"/>
        </w:rPr>
        <w:t>.</w:t>
      </w:r>
      <w:r w:rsidR="0076501A">
        <w:rPr>
          <w:bCs/>
          <w:lang w:val="fr-FR"/>
        </w:rPr>
        <w:t xml:space="preserve"> Sinh viên p</w:t>
      </w:r>
      <w:r w:rsidR="0076501A" w:rsidRPr="681BB361">
        <w:rPr>
          <w:szCs w:val="26"/>
        </w:rPr>
        <w:t>hân tích được bản chất dữ liệu, phân loại dữ liệu, đưa ra phương pháp phân tích dữ liệu phù hợp</w:t>
      </w:r>
      <w:r w:rsidR="0076501A">
        <w:rPr>
          <w:szCs w:val="26"/>
        </w:rPr>
        <w:t>. Sinh viên có thể h</w:t>
      </w:r>
      <w:r w:rsidR="0076501A" w:rsidRPr="681BB361">
        <w:rPr>
          <w:szCs w:val="26"/>
        </w:rPr>
        <w:t>iểu và sử dụng được phần mề</w:t>
      </w:r>
      <w:r w:rsidR="0076501A">
        <w:rPr>
          <w:szCs w:val="26"/>
        </w:rPr>
        <w:t>m</w:t>
      </w:r>
      <w:r w:rsidR="0076501A" w:rsidRPr="681BB361">
        <w:rPr>
          <w:szCs w:val="26"/>
        </w:rPr>
        <w:t xml:space="preserve"> phân tích dữ liệu R</w:t>
      </w:r>
      <w:r w:rsidR="0076501A">
        <w:rPr>
          <w:szCs w:val="26"/>
        </w:rPr>
        <w:t xml:space="preserve"> (hoặc các phần mềm tương đương) để lập trình để thực hiện lập trình phân tích dữ liệu với những bài toán phân tích dữ liệu thông dụng, các bài toán phân tích dữ liệu nâng cao với các gói phần mềm tích hợp và kết nối dữ liệu từ các hệ quản trị cơ sở dữ liệu</w:t>
      </w:r>
      <w:r w:rsidR="0076501A">
        <w:rPr>
          <w:bCs/>
          <w:lang w:val="fr-FR"/>
        </w:rPr>
        <w:t>.</w:t>
      </w:r>
    </w:p>
    <w:p w14:paraId="763F1684" w14:textId="17A1228A" w:rsidR="00710FC2" w:rsidRDefault="0076501A" w:rsidP="0076501A">
      <w:pPr>
        <w:jc w:val="both"/>
      </w:pPr>
      <w:r w:rsidRPr="00B34BBD">
        <w:rPr>
          <w:szCs w:val="26"/>
        </w:rPr>
        <w:t>Học phần cung cấp cho người học các kiến thức về quy trình thu thập và xử lý dữ liệu, tiền xử lý dữ liệu, biểu diễn dữ liệu, một số phương pháp phân tích dữ liệu cơ bản và nâng cao. Học phần hướng dẫn cho người học các kỹ năng sử dụng phần mềm phân tích dữ liệu R để thực hiện các phép phân tích cơ bản, các phân tích nâng cao khác như phân cụm, cây quyết định, phân tích dữ liệu tài chính. Qua quá trình học tập, sinh viên sẽ rèn luyện thêm về kỹ năng làm việc độc lập, làm việc theo nhóm và kỹ năng trình bày vấn đề cũng như có ý thức đạo đức nghề nghiệp.</w:t>
      </w:r>
    </w:p>
    <w:p w14:paraId="6D4FC4BB" w14:textId="77777777" w:rsidR="0060366A" w:rsidRDefault="0060366A" w:rsidP="00DE6B2A">
      <w:pPr>
        <w:spacing w:before="60" w:after="40" w:line="288" w:lineRule="auto"/>
        <w:jc w:val="both"/>
        <w:rPr>
          <w:b/>
          <w:bCs/>
          <w:lang w:val="vi-VN"/>
        </w:rPr>
      </w:pPr>
      <w:r w:rsidRPr="00920A8F">
        <w:rPr>
          <w:b/>
          <w:bCs/>
        </w:rPr>
        <w:t>Nội dung chính</w:t>
      </w:r>
      <w:r w:rsidR="00DA590A">
        <w:rPr>
          <w:b/>
          <w:bCs/>
        </w:rPr>
        <w:t>:</w:t>
      </w:r>
    </w:p>
    <w:p w14:paraId="283B20A9" w14:textId="0B3531C8" w:rsidR="00710FC2" w:rsidRPr="006F4F95" w:rsidRDefault="00200426">
      <w:r w:rsidRPr="006F4F95">
        <w:lastRenderedPageBreak/>
        <w:tab/>
        <w:t>-</w:t>
      </w:r>
      <w:r w:rsidR="00BD0DD3" w:rsidRPr="006F4F95">
        <w:t xml:space="preserve"> </w:t>
      </w:r>
      <w:r w:rsidR="007402A6" w:rsidRPr="006F4F95">
        <w:t xml:space="preserve"> </w:t>
      </w:r>
      <w:r w:rsidR="00BD0DD3" w:rsidRPr="006F4F95">
        <w:t xml:space="preserve">Giới thiệu </w:t>
      </w:r>
      <w:r w:rsidR="00D44746">
        <w:t>chung về dữ liệu</w:t>
      </w:r>
      <w:r w:rsidR="00BD0DD3" w:rsidRPr="006F4F95">
        <w:t xml:space="preserve"> </w:t>
      </w:r>
    </w:p>
    <w:p w14:paraId="7F60CE6E" w14:textId="6615A03F" w:rsidR="00710FC2" w:rsidRDefault="00200426">
      <w:r w:rsidRPr="006F4F95">
        <w:tab/>
        <w:t>-</w:t>
      </w:r>
      <w:r w:rsidR="00BD0DD3" w:rsidRPr="006F4F95">
        <w:t xml:space="preserve"> </w:t>
      </w:r>
      <w:r w:rsidR="007402A6" w:rsidRPr="006F4F95">
        <w:t xml:space="preserve"> </w:t>
      </w:r>
      <w:r w:rsidR="00D44746">
        <w:t>Ngôn ngữ R cơ bản, các phân tích dữ liệu trong R, trực quan hóa dữ liệu trong R</w:t>
      </w:r>
    </w:p>
    <w:p w14:paraId="2C12F4BB" w14:textId="24476718" w:rsidR="00EA4FB1" w:rsidRDefault="00EA4FB1">
      <w:r>
        <w:tab/>
        <w:t xml:space="preserve">- </w:t>
      </w:r>
      <w:r w:rsidR="00226734">
        <w:t xml:space="preserve"> </w:t>
      </w:r>
      <w:r>
        <w:t>Tạo và thiết lập một cơ sở dữ liệu đơn giản trong SQL</w:t>
      </w:r>
      <w:r w:rsidR="00226734">
        <w:t xml:space="preserve"> Server</w:t>
      </w:r>
      <w:r>
        <w:t xml:space="preserve"> với các thuộc tính ràng buộc.</w:t>
      </w:r>
    </w:p>
    <w:p w14:paraId="76D9D2C9" w14:textId="0137077A" w:rsidR="00226734" w:rsidRPr="006F4F95" w:rsidRDefault="00226734" w:rsidP="00226734">
      <w:pPr>
        <w:ind w:firstLine="720"/>
      </w:pPr>
      <w:r>
        <w:t xml:space="preserve">-  </w:t>
      </w:r>
      <w:r w:rsidR="00D44746">
        <w:t>Các phép kiểm định dữ liệu</w:t>
      </w:r>
    </w:p>
    <w:p w14:paraId="268DA616" w14:textId="2ADCFBEA" w:rsidR="007402A6" w:rsidRPr="006F4F95" w:rsidRDefault="00200426">
      <w:r w:rsidRPr="006F4F95">
        <w:tab/>
        <w:t>-</w:t>
      </w:r>
      <w:r w:rsidR="007402A6" w:rsidRPr="006F4F95">
        <w:t xml:space="preserve">  </w:t>
      </w:r>
      <w:r w:rsidR="00D44746">
        <w:t>Phân tích thống kê</w:t>
      </w:r>
      <w:r w:rsidR="007402A6" w:rsidRPr="006F4F95">
        <w:tab/>
      </w:r>
    </w:p>
    <w:p w14:paraId="430D7A29" w14:textId="07C3C78E" w:rsidR="007402A6" w:rsidRPr="006F4F95" w:rsidRDefault="00200426">
      <w:r w:rsidRPr="006F4F95">
        <w:tab/>
        <w:t>-</w:t>
      </w:r>
      <w:r w:rsidR="007402A6" w:rsidRPr="006F4F95">
        <w:t xml:space="preserve">  </w:t>
      </w:r>
      <w:r w:rsidR="00D44746">
        <w:t>Phân tích dữ liệu nâng cao: các phương pháp học máy và phân tích tài chính</w:t>
      </w:r>
      <w:r w:rsidR="007402A6" w:rsidRPr="006F4F95">
        <w:tab/>
      </w:r>
    </w:p>
    <w:p w14:paraId="50584DB5" w14:textId="77777777" w:rsidR="00595265" w:rsidRDefault="00595265"/>
    <w:p w14:paraId="11FE7714" w14:textId="77777777" w:rsidR="00DE2DDA" w:rsidRPr="00B61FCD" w:rsidRDefault="00234A94" w:rsidP="00B61FCD">
      <w:pPr>
        <w:pStyle w:val="Heading1"/>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6A2AEE7D" w14:textId="77777777" w:rsidR="007C3369" w:rsidRPr="00D83953" w:rsidRDefault="00717D5A" w:rsidP="00D83953">
      <w:pPr>
        <w:autoSpaceDE w:val="0"/>
        <w:autoSpaceDN w:val="0"/>
        <w:adjustRightInd w:val="0"/>
        <w:spacing w:before="60" w:after="40" w:line="288" w:lineRule="auto"/>
        <w:jc w:val="both"/>
        <w:rPr>
          <w:b/>
          <w:bCs/>
        </w:rPr>
      </w:pPr>
      <w:r w:rsidRPr="00D83953">
        <w:rPr>
          <w:b/>
          <w:bCs/>
        </w:rPr>
        <w:t xml:space="preserve">4.1. </w:t>
      </w:r>
      <w:r w:rsidR="007151A0" w:rsidRPr="00D83953">
        <w:rPr>
          <w:b/>
          <w:bCs/>
        </w:rPr>
        <w:t>Giáo trình</w:t>
      </w:r>
    </w:p>
    <w:p w14:paraId="0C0C2268" w14:textId="0B578A8B" w:rsidR="002E6D55" w:rsidRPr="00C2677C" w:rsidRDefault="002D4D66" w:rsidP="001830F6">
      <w:pPr>
        <w:ind w:firstLine="720"/>
        <w:jc w:val="both"/>
        <w:rPr>
          <w:b/>
          <w:bCs/>
        </w:rPr>
      </w:pPr>
      <w:r w:rsidRPr="00BA120F">
        <w:t xml:space="preserve">[1] </w:t>
      </w:r>
      <w:r>
        <w:rPr>
          <w:bCs/>
          <w:color w:val="000000"/>
          <w:szCs w:val="26"/>
        </w:rPr>
        <w:t>Nguyễn Văn Tuấn, Phân tích dữ liệu với R, Nhà xuất bản tổng hợp TP HCM, 2020</w:t>
      </w:r>
      <w:r w:rsidR="00F76A18" w:rsidRPr="00BA120F">
        <w:t>.</w:t>
      </w:r>
    </w:p>
    <w:p w14:paraId="6F557256" w14:textId="77777777" w:rsidR="00DE2DDA" w:rsidRPr="00D83953" w:rsidRDefault="00F34CB6" w:rsidP="00D83953">
      <w:pPr>
        <w:autoSpaceDE w:val="0"/>
        <w:autoSpaceDN w:val="0"/>
        <w:adjustRightInd w:val="0"/>
        <w:spacing w:before="60" w:after="40" w:line="288" w:lineRule="auto"/>
        <w:jc w:val="both"/>
        <w:rPr>
          <w:b/>
          <w:bCs/>
        </w:rPr>
      </w:pPr>
      <w:r w:rsidRPr="00D83953">
        <w:rPr>
          <w:b/>
          <w:bCs/>
        </w:rPr>
        <w:t xml:space="preserve">4.2. </w:t>
      </w:r>
      <w:r w:rsidR="00B76564" w:rsidRPr="00D83953">
        <w:rPr>
          <w:b/>
          <w:bCs/>
        </w:rPr>
        <w:t xml:space="preserve">Tài liệu </w:t>
      </w:r>
      <w:r w:rsidRPr="00D83953">
        <w:rPr>
          <w:b/>
          <w:bCs/>
        </w:rPr>
        <w:t>tham khảo</w:t>
      </w:r>
    </w:p>
    <w:p w14:paraId="415AE946" w14:textId="77777777" w:rsidR="002D4D66" w:rsidRPr="00850B40" w:rsidRDefault="002D4D66" w:rsidP="002D4D66">
      <w:pPr>
        <w:ind w:left="720"/>
        <w:rPr>
          <w:bCs/>
          <w:color w:val="000000"/>
          <w:szCs w:val="26"/>
        </w:rPr>
      </w:pPr>
      <w:r w:rsidRPr="00850B40">
        <w:rPr>
          <w:bCs/>
          <w:color w:val="000000"/>
          <w:szCs w:val="26"/>
        </w:rPr>
        <w:t>[2] TS Ngô Văn Thứ, Giáo trình thống kê thực hành, Trường Đại học KTQD, 2012</w:t>
      </w:r>
    </w:p>
    <w:p w14:paraId="57B40A94" w14:textId="77777777" w:rsidR="002D4D66" w:rsidRPr="00850B40" w:rsidRDefault="002D4D66" w:rsidP="002D4D66">
      <w:pPr>
        <w:ind w:left="720"/>
        <w:rPr>
          <w:szCs w:val="26"/>
          <w:lang w:val="pt-BR"/>
        </w:rPr>
      </w:pPr>
      <w:r w:rsidRPr="00850B40">
        <w:rPr>
          <w:bCs/>
          <w:color w:val="000000"/>
          <w:szCs w:val="26"/>
        </w:rPr>
        <w:t>[3] Data Mining - Concepts and Techniques - 3Rd - Han, Kamber and Pei - Morgan Kaufmann – 2012</w:t>
      </w:r>
    </w:p>
    <w:p w14:paraId="56D4330B" w14:textId="77777777" w:rsidR="00F34CB6" w:rsidRPr="00D83953" w:rsidRDefault="00F34CB6" w:rsidP="00D83953">
      <w:pPr>
        <w:spacing w:before="60" w:after="40" w:line="288" w:lineRule="auto"/>
        <w:jc w:val="both"/>
        <w:rPr>
          <w:b/>
          <w:bCs/>
        </w:rPr>
      </w:pPr>
      <w:r w:rsidRPr="00D83953">
        <w:rPr>
          <w:b/>
          <w:bCs/>
        </w:rPr>
        <w:t>4.3. Phần mềm</w:t>
      </w:r>
    </w:p>
    <w:p w14:paraId="6C9EC7E2" w14:textId="77777777" w:rsidR="002D4D66" w:rsidRPr="00850B40" w:rsidRDefault="002D4D66" w:rsidP="002D4D66">
      <w:pPr>
        <w:ind w:left="720"/>
        <w:rPr>
          <w:szCs w:val="26"/>
          <w:lang w:val="pt-BR"/>
        </w:rPr>
      </w:pPr>
      <w:r w:rsidRPr="00850B40">
        <w:rPr>
          <w:szCs w:val="26"/>
          <w:lang w:val="pt-BR"/>
        </w:rPr>
        <w:t>[4] Phần mềm R và các tài liệu của phần mềm R tại địa chỉ https://cran.r-project.org.</w:t>
      </w:r>
    </w:p>
    <w:p w14:paraId="78B67B1C" w14:textId="77777777" w:rsidR="00256793" w:rsidRPr="00D83953" w:rsidRDefault="00256793" w:rsidP="00D83953">
      <w:pPr>
        <w:spacing w:before="60" w:after="40" w:line="288" w:lineRule="auto"/>
        <w:jc w:val="both"/>
      </w:pPr>
    </w:p>
    <w:p w14:paraId="0B9DE31A" w14:textId="77777777" w:rsidR="007C3369" w:rsidRPr="00D83953" w:rsidRDefault="00D33CF0" w:rsidP="00B61FCD">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431E0EB9" w14:textId="77777777" w:rsidR="00A03988" w:rsidRDefault="00A03988" w:rsidP="00861783">
      <w:pPr>
        <w:spacing w:before="60" w:after="40" w:line="288" w:lineRule="auto"/>
        <w:ind w:right="-7"/>
        <w:jc w:val="center"/>
        <w:rPr>
          <w:b/>
          <w:lang w:val="vi-VN"/>
        </w:rPr>
      </w:pPr>
      <w:r w:rsidRPr="00D83953">
        <w:rPr>
          <w:b/>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483"/>
        <w:gridCol w:w="1176"/>
      </w:tblGrid>
      <w:tr w:rsidR="00903D75" w:rsidRPr="00D83953" w14:paraId="3A2C3DE1" w14:textId="77777777" w:rsidTr="00142903">
        <w:trPr>
          <w:jc w:val="center"/>
        </w:trPr>
        <w:tc>
          <w:tcPr>
            <w:tcW w:w="876" w:type="dxa"/>
            <w:shd w:val="clear" w:color="auto" w:fill="DEEAF6" w:themeFill="accent1" w:themeFillTint="33"/>
            <w:vAlign w:val="center"/>
          </w:tcPr>
          <w:p w14:paraId="52DDAAEB" w14:textId="77777777" w:rsidR="00903D75" w:rsidRPr="00D83953" w:rsidRDefault="00903D75" w:rsidP="005F3E08">
            <w:pPr>
              <w:widowControl w:val="0"/>
              <w:jc w:val="center"/>
              <w:rPr>
                <w:b/>
              </w:rPr>
            </w:pPr>
            <w:r w:rsidRPr="00D83953">
              <w:rPr>
                <w:b/>
              </w:rPr>
              <w:t>Mã / Code</w:t>
            </w:r>
          </w:p>
        </w:tc>
        <w:tc>
          <w:tcPr>
            <w:tcW w:w="7483" w:type="dxa"/>
            <w:shd w:val="clear" w:color="auto" w:fill="DEEAF6" w:themeFill="accent1" w:themeFillTint="33"/>
            <w:vAlign w:val="center"/>
          </w:tcPr>
          <w:p w14:paraId="1CF2E80B" w14:textId="77777777" w:rsidR="00903D75" w:rsidRPr="00D83953" w:rsidRDefault="00903D75" w:rsidP="005F3E08">
            <w:pPr>
              <w:widowControl w:val="0"/>
              <w:jc w:val="center"/>
              <w:rPr>
                <w:b/>
              </w:rPr>
            </w:pPr>
            <w:r w:rsidRPr="00D83953">
              <w:rPr>
                <w:b/>
              </w:rPr>
              <w:t>Mô tả mục tiêu học phần (CG)</w:t>
            </w:r>
          </w:p>
        </w:tc>
        <w:tc>
          <w:tcPr>
            <w:tcW w:w="1176" w:type="dxa"/>
            <w:shd w:val="clear" w:color="auto" w:fill="DEEAF6" w:themeFill="accent1" w:themeFillTint="33"/>
            <w:vAlign w:val="center"/>
          </w:tcPr>
          <w:p w14:paraId="2DBCAC56" w14:textId="77777777" w:rsidR="00903D75" w:rsidRPr="00DA590A" w:rsidRDefault="00DA590A" w:rsidP="005F3E08">
            <w:pPr>
              <w:widowControl w:val="0"/>
              <w:jc w:val="center"/>
              <w:rPr>
                <w:b/>
              </w:rPr>
            </w:pPr>
            <w:r w:rsidRPr="00DA590A">
              <w:rPr>
                <w:b/>
              </w:rPr>
              <w:t>CĐR của CTĐT</w:t>
            </w:r>
          </w:p>
        </w:tc>
      </w:tr>
      <w:tr w:rsidR="00903D75" w:rsidRPr="00F92657" w14:paraId="36BC3375" w14:textId="77777777" w:rsidTr="00142903">
        <w:trPr>
          <w:trHeight w:val="278"/>
          <w:jc w:val="center"/>
        </w:trPr>
        <w:tc>
          <w:tcPr>
            <w:tcW w:w="876" w:type="dxa"/>
            <w:shd w:val="clear" w:color="auto" w:fill="auto"/>
          </w:tcPr>
          <w:p w14:paraId="4E4EA406" w14:textId="77777777" w:rsidR="00903D75" w:rsidRPr="00F92657" w:rsidRDefault="00903D75" w:rsidP="005F3E08">
            <w:pPr>
              <w:widowControl w:val="0"/>
              <w:jc w:val="center"/>
              <w:rPr>
                <w:bCs/>
              </w:rPr>
            </w:pPr>
            <w:r w:rsidRPr="00F92657">
              <w:rPr>
                <w:bCs/>
              </w:rPr>
              <w:t>[1]</w:t>
            </w:r>
          </w:p>
        </w:tc>
        <w:tc>
          <w:tcPr>
            <w:tcW w:w="7483" w:type="dxa"/>
            <w:shd w:val="clear" w:color="auto" w:fill="auto"/>
          </w:tcPr>
          <w:p w14:paraId="39F7585E" w14:textId="77777777" w:rsidR="00903D75" w:rsidRPr="00F92657" w:rsidRDefault="00903D75" w:rsidP="005F3E08">
            <w:pPr>
              <w:widowControl w:val="0"/>
              <w:jc w:val="center"/>
              <w:rPr>
                <w:bCs/>
              </w:rPr>
            </w:pPr>
            <w:r w:rsidRPr="00F92657">
              <w:rPr>
                <w:bCs/>
              </w:rPr>
              <w:t>[2]</w:t>
            </w:r>
          </w:p>
        </w:tc>
        <w:tc>
          <w:tcPr>
            <w:tcW w:w="1176" w:type="dxa"/>
          </w:tcPr>
          <w:p w14:paraId="6105CDFC" w14:textId="77777777" w:rsidR="00903D75" w:rsidRPr="00F92657" w:rsidRDefault="00FA63A4" w:rsidP="005F3E08">
            <w:pPr>
              <w:widowControl w:val="0"/>
              <w:jc w:val="center"/>
              <w:rPr>
                <w:bCs/>
              </w:rPr>
            </w:pPr>
            <w:r>
              <w:rPr>
                <w:bCs/>
              </w:rPr>
              <w:t>[3]</w:t>
            </w:r>
          </w:p>
        </w:tc>
      </w:tr>
      <w:tr w:rsidR="00856A59" w:rsidRPr="00D83953" w14:paraId="4E8DB5A3" w14:textId="77777777" w:rsidTr="00142903">
        <w:trPr>
          <w:jc w:val="center"/>
        </w:trPr>
        <w:tc>
          <w:tcPr>
            <w:tcW w:w="876" w:type="dxa"/>
            <w:shd w:val="clear" w:color="auto" w:fill="auto"/>
            <w:vAlign w:val="center"/>
          </w:tcPr>
          <w:p w14:paraId="6D0EF375" w14:textId="77777777" w:rsidR="00856A59" w:rsidRPr="00E05353" w:rsidRDefault="00856A59" w:rsidP="00856A59">
            <w:pPr>
              <w:widowControl w:val="0"/>
              <w:jc w:val="center"/>
              <w:rPr>
                <w:b/>
                <w:bCs/>
                <w:lang w:val="vi-VN"/>
              </w:rPr>
            </w:pPr>
            <w:r w:rsidRPr="00872013">
              <w:rPr>
                <w:b/>
                <w:bCs/>
              </w:rPr>
              <w:t>CG1</w:t>
            </w:r>
          </w:p>
        </w:tc>
        <w:tc>
          <w:tcPr>
            <w:tcW w:w="7483" w:type="dxa"/>
            <w:shd w:val="clear" w:color="auto" w:fill="auto"/>
          </w:tcPr>
          <w:p w14:paraId="719EB52E" w14:textId="361F55D3" w:rsidR="00856A59" w:rsidRPr="00AC7CD1" w:rsidRDefault="00856A59" w:rsidP="00856A59">
            <w:pPr>
              <w:widowControl w:val="0"/>
              <w:jc w:val="both"/>
              <w:rPr>
                <w:bCs/>
                <w:highlight w:val="yellow"/>
                <w:lang w:val="vi-VN"/>
              </w:rPr>
            </w:pPr>
            <w:r w:rsidRPr="00BA120F">
              <w:rPr>
                <w:color w:val="000000"/>
                <w:lang w:val="fr-FR"/>
              </w:rPr>
              <w:t xml:space="preserve">Học phần cung cấp cho người học các kiến thức </w:t>
            </w:r>
            <w:r>
              <w:rPr>
                <w:color w:val="000000"/>
                <w:lang w:val="fr-FR"/>
              </w:rPr>
              <w:t>về quy trình thu thập và xử lý dữ liệu, tiền xử lý dữ liệu, biểu diễn dữ liệu, một số phương pháp phân tích dữ liệu cơ bản và nâng cao</w:t>
            </w:r>
          </w:p>
        </w:tc>
        <w:tc>
          <w:tcPr>
            <w:tcW w:w="1176" w:type="dxa"/>
          </w:tcPr>
          <w:p w14:paraId="70999248" w14:textId="7E8D1D21" w:rsidR="00856A59" w:rsidRPr="00D83953" w:rsidRDefault="008623DD" w:rsidP="00856A59">
            <w:pPr>
              <w:widowControl w:val="0"/>
              <w:jc w:val="center"/>
              <w:rPr>
                <w:bCs/>
              </w:rPr>
            </w:pPr>
            <w:r>
              <w:rPr>
                <w:bCs/>
              </w:rPr>
              <w:t>PLO1.5</w:t>
            </w:r>
          </w:p>
        </w:tc>
      </w:tr>
      <w:tr w:rsidR="00856A59" w:rsidRPr="00D83953" w14:paraId="11C314BA" w14:textId="77777777" w:rsidTr="00142903">
        <w:trPr>
          <w:jc w:val="center"/>
        </w:trPr>
        <w:tc>
          <w:tcPr>
            <w:tcW w:w="876" w:type="dxa"/>
            <w:shd w:val="clear" w:color="auto" w:fill="auto"/>
            <w:vAlign w:val="center"/>
          </w:tcPr>
          <w:p w14:paraId="2D7E1432" w14:textId="77777777" w:rsidR="00856A59" w:rsidRPr="00872013" w:rsidRDefault="00856A59" w:rsidP="00856A59">
            <w:pPr>
              <w:widowControl w:val="0"/>
              <w:jc w:val="center"/>
              <w:rPr>
                <w:b/>
                <w:bCs/>
              </w:rPr>
            </w:pPr>
            <w:r w:rsidRPr="00872013">
              <w:rPr>
                <w:b/>
                <w:bCs/>
              </w:rPr>
              <w:t>CG2</w:t>
            </w:r>
          </w:p>
        </w:tc>
        <w:tc>
          <w:tcPr>
            <w:tcW w:w="7483" w:type="dxa"/>
            <w:shd w:val="clear" w:color="auto" w:fill="auto"/>
          </w:tcPr>
          <w:p w14:paraId="58D97DCE" w14:textId="1C58AC24" w:rsidR="00856A59" w:rsidRPr="00AC7CD1" w:rsidRDefault="00856A59" w:rsidP="00856A59">
            <w:pPr>
              <w:jc w:val="both"/>
              <w:rPr>
                <w:highlight w:val="yellow"/>
                <w:lang w:val="vi-VN"/>
              </w:rPr>
            </w:pPr>
            <w:r w:rsidRPr="00BA120F">
              <w:rPr>
                <w:color w:val="000000"/>
                <w:lang w:val="fr-FR"/>
              </w:rPr>
              <w:t xml:space="preserve">Học phần hướng dẫn cho người học các kỹ năng </w:t>
            </w:r>
            <w:r>
              <w:rPr>
                <w:color w:val="000000"/>
                <w:lang w:val="fr-FR"/>
              </w:rPr>
              <w:t>sử dụng phần mềm phân tích dữ liệu R để thực hiện các phép phân tích cơ bản, các phân tích nâng cao khác như phân cụm, cây quyết định, phân tích dữ liệu tài chính</w:t>
            </w:r>
          </w:p>
        </w:tc>
        <w:tc>
          <w:tcPr>
            <w:tcW w:w="1176" w:type="dxa"/>
          </w:tcPr>
          <w:p w14:paraId="2A2B4544" w14:textId="77777777" w:rsidR="00856A59" w:rsidRDefault="008623DD" w:rsidP="00856A59">
            <w:pPr>
              <w:jc w:val="center"/>
            </w:pPr>
            <w:r>
              <w:t>PLO2.1</w:t>
            </w:r>
          </w:p>
          <w:p w14:paraId="2ABC3828" w14:textId="79F317FA" w:rsidR="008623DD" w:rsidRPr="00D83953" w:rsidRDefault="008623DD" w:rsidP="00856A59">
            <w:pPr>
              <w:jc w:val="center"/>
            </w:pPr>
            <w:r>
              <w:t>PLO2.2</w:t>
            </w:r>
          </w:p>
        </w:tc>
      </w:tr>
      <w:tr w:rsidR="00856A59" w:rsidRPr="00D83953" w14:paraId="3EAE9619" w14:textId="77777777" w:rsidTr="00142903">
        <w:trPr>
          <w:jc w:val="center"/>
        </w:trPr>
        <w:tc>
          <w:tcPr>
            <w:tcW w:w="876" w:type="dxa"/>
            <w:shd w:val="clear" w:color="auto" w:fill="auto"/>
            <w:vAlign w:val="center"/>
          </w:tcPr>
          <w:p w14:paraId="03FECDE9" w14:textId="77777777" w:rsidR="00856A59" w:rsidRPr="00872013" w:rsidRDefault="00856A59" w:rsidP="00856A59">
            <w:pPr>
              <w:widowControl w:val="0"/>
              <w:jc w:val="center"/>
              <w:rPr>
                <w:b/>
                <w:bCs/>
              </w:rPr>
            </w:pPr>
            <w:r w:rsidRPr="00872013">
              <w:rPr>
                <w:b/>
                <w:bCs/>
              </w:rPr>
              <w:t>CG3</w:t>
            </w:r>
          </w:p>
        </w:tc>
        <w:tc>
          <w:tcPr>
            <w:tcW w:w="7483" w:type="dxa"/>
            <w:shd w:val="clear" w:color="auto" w:fill="auto"/>
          </w:tcPr>
          <w:p w14:paraId="612E08CF" w14:textId="308EB2D7" w:rsidR="00856A59" w:rsidRPr="00AC7CD1" w:rsidRDefault="00856A59" w:rsidP="00856A59">
            <w:pPr>
              <w:jc w:val="both"/>
              <w:rPr>
                <w:highlight w:val="yellow"/>
                <w:lang w:val="vi-VN"/>
              </w:rPr>
            </w:pPr>
            <w:r w:rsidRPr="00BA120F">
              <w:rPr>
                <w:color w:val="000000"/>
                <w:lang w:val="fr-FR"/>
              </w:rPr>
              <w:t>Học phần góp phần phát triển khả năng tự làm việc độc lập và làm việc theo nhóm, hiểu đúng đắn về trách nhiệm thực thi công việc và đạo đức nghề nghiệp.</w:t>
            </w:r>
          </w:p>
        </w:tc>
        <w:tc>
          <w:tcPr>
            <w:tcW w:w="1176" w:type="dxa"/>
          </w:tcPr>
          <w:p w14:paraId="13A7C2F4" w14:textId="77777777" w:rsidR="00856A59" w:rsidRDefault="008623DD" w:rsidP="00856A59">
            <w:pPr>
              <w:jc w:val="center"/>
            </w:pPr>
            <w:r>
              <w:t>PLO3.1</w:t>
            </w:r>
          </w:p>
          <w:p w14:paraId="3E14CAA3" w14:textId="74763282" w:rsidR="008623DD" w:rsidRPr="00D83953" w:rsidRDefault="008623DD" w:rsidP="00856A59">
            <w:pPr>
              <w:jc w:val="center"/>
            </w:pPr>
            <w:r>
              <w:t>PLO3.2</w:t>
            </w:r>
          </w:p>
        </w:tc>
      </w:tr>
    </w:tbl>
    <w:p w14:paraId="4AC1107A" w14:textId="77777777" w:rsidR="00097DFE" w:rsidRPr="00D83953" w:rsidRDefault="00097DFE" w:rsidP="00D83953">
      <w:pPr>
        <w:tabs>
          <w:tab w:val="left" w:pos="142"/>
          <w:tab w:val="left" w:pos="720"/>
        </w:tabs>
        <w:spacing w:before="60" w:after="40" w:line="288" w:lineRule="auto"/>
        <w:ind w:right="-7"/>
        <w:jc w:val="both"/>
        <w:rPr>
          <w:b/>
        </w:rPr>
      </w:pPr>
    </w:p>
    <w:p w14:paraId="6BA1F887" w14:textId="77777777"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3FC83593" w14:textId="77777777" w:rsidR="003F77E5" w:rsidRPr="00D83953" w:rsidRDefault="003F77E5" w:rsidP="00861783">
      <w:pPr>
        <w:spacing w:before="60" w:after="40" w:line="288" w:lineRule="auto"/>
        <w:ind w:right="-7"/>
        <w:jc w:val="center"/>
        <w:rPr>
          <w:b/>
        </w:rPr>
      </w:pPr>
      <w:r w:rsidRPr="00D83953">
        <w:rPr>
          <w:b/>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9"/>
        <w:gridCol w:w="996"/>
        <w:gridCol w:w="6486"/>
        <w:gridCol w:w="1108"/>
      </w:tblGrid>
      <w:tr w:rsidR="00D92BDE" w:rsidRPr="00D83953" w14:paraId="08ACBF5D" w14:textId="77777777" w:rsidTr="00EB5026">
        <w:tc>
          <w:tcPr>
            <w:tcW w:w="59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1AB7F83" w14:textId="77777777" w:rsidR="00D92BDE" w:rsidRPr="00D83953" w:rsidRDefault="00D92BDE" w:rsidP="005F3E08">
            <w:pPr>
              <w:widowControl w:val="0"/>
              <w:jc w:val="center"/>
              <w:rPr>
                <w:b/>
              </w:rPr>
            </w:pPr>
            <w:r w:rsidRPr="00D83953">
              <w:rPr>
                <w:b/>
              </w:rPr>
              <w:t xml:space="preserve">Mục tiêu </w:t>
            </w:r>
          </w:p>
        </w:tc>
        <w:tc>
          <w:tcPr>
            <w:tcW w:w="511"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B476D93" w14:textId="77777777" w:rsidR="00D92BDE" w:rsidRPr="00D83953" w:rsidRDefault="00D92BDE" w:rsidP="005F3E08">
            <w:pPr>
              <w:widowControl w:val="0"/>
              <w:jc w:val="center"/>
              <w:rPr>
                <w:b/>
              </w:rPr>
            </w:pPr>
            <w:r w:rsidRPr="00D83953">
              <w:rPr>
                <w:b/>
              </w:rPr>
              <w:t>CLO</w:t>
            </w:r>
            <w:r w:rsidR="00320034" w:rsidRPr="00026DB6">
              <w:rPr>
                <w:b/>
                <w:vertAlign w:val="subscript"/>
              </w:rPr>
              <w:t>ij</w:t>
            </w:r>
          </w:p>
        </w:tc>
        <w:tc>
          <w:tcPr>
            <w:tcW w:w="333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E4387F3" w14:textId="77777777" w:rsidR="00D92BDE" w:rsidRPr="00D83953" w:rsidRDefault="00D92BDE" w:rsidP="005F3E08">
            <w:pPr>
              <w:widowControl w:val="0"/>
              <w:jc w:val="center"/>
              <w:rPr>
                <w:b/>
              </w:rPr>
            </w:pPr>
            <w:r w:rsidRPr="00D83953">
              <w:rPr>
                <w:b/>
              </w:rPr>
              <w:t>Mô tả CLO</w:t>
            </w:r>
          </w:p>
        </w:tc>
        <w:tc>
          <w:tcPr>
            <w:tcW w:w="569"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FC376AD" w14:textId="77777777" w:rsidR="00D92BDE" w:rsidRPr="00D83953" w:rsidRDefault="00D92BDE" w:rsidP="005F3E08">
            <w:pPr>
              <w:widowControl w:val="0"/>
              <w:jc w:val="center"/>
              <w:rPr>
                <w:b/>
              </w:rPr>
            </w:pPr>
            <w:r w:rsidRPr="00D83953">
              <w:rPr>
                <w:b/>
              </w:rPr>
              <w:t>Mức độ đạt được</w:t>
            </w:r>
          </w:p>
        </w:tc>
      </w:tr>
      <w:tr w:rsidR="00D92BDE" w:rsidRPr="00D83953" w14:paraId="02978E02" w14:textId="77777777" w:rsidTr="00EB5026">
        <w:tc>
          <w:tcPr>
            <w:tcW w:w="590" w:type="pct"/>
            <w:tcBorders>
              <w:top w:val="single" w:sz="4" w:space="0" w:color="auto"/>
              <w:left w:val="single" w:sz="4" w:space="0" w:color="auto"/>
              <w:bottom w:val="single" w:sz="4" w:space="0" w:color="auto"/>
              <w:right w:val="single" w:sz="4" w:space="0" w:color="auto"/>
            </w:tcBorders>
            <w:shd w:val="clear" w:color="auto" w:fill="auto"/>
            <w:vAlign w:val="center"/>
          </w:tcPr>
          <w:p w14:paraId="663617A4" w14:textId="77777777" w:rsidR="00D92BDE" w:rsidRPr="00D83953" w:rsidRDefault="00D92BDE" w:rsidP="005F3E08">
            <w:pPr>
              <w:widowControl w:val="0"/>
              <w:jc w:val="center"/>
            </w:pPr>
            <w:r w:rsidRPr="00D83953">
              <w:t>[1]</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435EC02" w14:textId="77777777" w:rsidR="00D92BDE" w:rsidRPr="00D83953" w:rsidRDefault="00D92BDE" w:rsidP="005F3E08">
            <w:pPr>
              <w:widowControl w:val="0"/>
              <w:jc w:val="center"/>
            </w:pPr>
            <w:r w:rsidRPr="00D83953">
              <w:t>[2]</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3ABE51C" w14:textId="77777777" w:rsidR="00D92BDE" w:rsidRPr="00D83953" w:rsidRDefault="00D92BDE" w:rsidP="005F3E08">
            <w:pPr>
              <w:widowControl w:val="0"/>
              <w:jc w:val="center"/>
            </w:pPr>
            <w:r w:rsidRPr="00D83953">
              <w:t>[3]</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48161F3" w14:textId="77777777" w:rsidR="00D92BDE" w:rsidRPr="00D83953" w:rsidRDefault="00D92BDE" w:rsidP="005F3E08">
            <w:pPr>
              <w:widowControl w:val="0"/>
              <w:jc w:val="center"/>
            </w:pPr>
            <w:r w:rsidRPr="00D83953">
              <w:t>[4]</w:t>
            </w:r>
          </w:p>
        </w:tc>
      </w:tr>
      <w:tr w:rsidR="00952671" w:rsidRPr="00D83953" w14:paraId="3C3094EF" w14:textId="77777777" w:rsidTr="00A2254C">
        <w:tc>
          <w:tcPr>
            <w:tcW w:w="590" w:type="pct"/>
            <w:vMerge w:val="restart"/>
            <w:tcBorders>
              <w:top w:val="single" w:sz="4" w:space="0" w:color="auto"/>
              <w:left w:val="single" w:sz="4" w:space="0" w:color="auto"/>
              <w:right w:val="single" w:sz="4" w:space="0" w:color="auto"/>
            </w:tcBorders>
            <w:shd w:val="clear" w:color="auto" w:fill="auto"/>
            <w:vAlign w:val="center"/>
          </w:tcPr>
          <w:p w14:paraId="3A66A3BF" w14:textId="77777777" w:rsidR="00952671" w:rsidRDefault="00952671" w:rsidP="00952671">
            <w:pPr>
              <w:widowControl w:val="0"/>
              <w:jc w:val="center"/>
              <w:rPr>
                <w:b/>
                <w:bCs/>
                <w:lang w:val="vi-VN"/>
              </w:rPr>
            </w:pPr>
            <w:r w:rsidRPr="005E6EBA">
              <w:rPr>
                <w:b/>
                <w:bCs/>
              </w:rPr>
              <w:t>CG1</w:t>
            </w:r>
          </w:p>
          <w:p w14:paraId="0B2F9754" w14:textId="0EA49E3F" w:rsidR="00952671" w:rsidRPr="00FA458F" w:rsidRDefault="00952671" w:rsidP="00952671">
            <w:pPr>
              <w:widowControl w:val="0"/>
              <w:jc w:val="center"/>
              <w:rPr>
                <w:b/>
                <w:bCs/>
                <w:lang w:val="vi-VN"/>
              </w:rPr>
            </w:pPr>
            <w:r w:rsidRPr="00026DB6">
              <w:t>Kiến thức</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3BCD38A0" w14:textId="77777777" w:rsidR="00952671" w:rsidRPr="00D83953" w:rsidRDefault="00952671" w:rsidP="00952671">
            <w:pPr>
              <w:widowControl w:val="0"/>
              <w:jc w:val="center"/>
            </w:pPr>
            <w:r w:rsidRPr="00D83953">
              <w:t>CLO1.1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4B022B0E" w14:textId="5950DF5D" w:rsidR="00952671" w:rsidRPr="00C51C3A" w:rsidRDefault="00C51C3A" w:rsidP="00952671">
            <w:pPr>
              <w:widowControl w:val="0"/>
              <w:jc w:val="both"/>
            </w:pPr>
            <w:r w:rsidRPr="00C51C3A">
              <w:rPr>
                <w:sz w:val="22"/>
                <w:lang w:val="fr-FR"/>
              </w:rPr>
              <w:t>Vận dụng các kiến thức</w:t>
            </w:r>
            <w:r w:rsidR="00952671" w:rsidRPr="00C51C3A">
              <w:rPr>
                <w:sz w:val="22"/>
                <w:lang w:val="fr-FR"/>
              </w:rPr>
              <w:t xml:space="preserve"> dữ liệu và các phương pháp tiền xử lý, thể hiện dữ liệu</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2D3A99F2" w14:textId="430FFCA6" w:rsidR="00952671" w:rsidRPr="00D83953" w:rsidRDefault="00952671" w:rsidP="00952671">
            <w:pPr>
              <w:widowControl w:val="0"/>
              <w:jc w:val="center"/>
            </w:pPr>
            <w:r>
              <w:t>3</w:t>
            </w:r>
          </w:p>
        </w:tc>
      </w:tr>
      <w:tr w:rsidR="00952671" w:rsidRPr="00D83953" w14:paraId="4AE928EB" w14:textId="77777777" w:rsidTr="00A5034D">
        <w:tc>
          <w:tcPr>
            <w:tcW w:w="590" w:type="pct"/>
            <w:vMerge/>
            <w:tcBorders>
              <w:left w:val="single" w:sz="4" w:space="0" w:color="auto"/>
              <w:right w:val="single" w:sz="4" w:space="0" w:color="auto"/>
            </w:tcBorders>
            <w:shd w:val="clear" w:color="auto" w:fill="auto"/>
            <w:vAlign w:val="center"/>
          </w:tcPr>
          <w:p w14:paraId="2ECE5B42" w14:textId="77777777" w:rsidR="00952671" w:rsidRPr="005E6EBA" w:rsidRDefault="00952671" w:rsidP="00952671">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D8FC2ED" w14:textId="77777777" w:rsidR="00952671" w:rsidRPr="00D83953" w:rsidRDefault="00952671" w:rsidP="00952671">
            <w:pPr>
              <w:widowControl w:val="0"/>
              <w:jc w:val="center"/>
            </w:pPr>
            <w:r w:rsidRPr="00D83953">
              <w:t>CLO1.2</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4F35D0AB" w14:textId="60401F23" w:rsidR="00952671" w:rsidRPr="00C51C3A" w:rsidRDefault="00C51C3A" w:rsidP="00952671">
            <w:pPr>
              <w:widowControl w:val="0"/>
              <w:jc w:val="both"/>
            </w:pPr>
            <w:r w:rsidRPr="00C51C3A">
              <w:rPr>
                <w:sz w:val="22"/>
              </w:rPr>
              <w:t>Áp dụng</w:t>
            </w:r>
            <w:r w:rsidR="00952671" w:rsidRPr="00C51C3A">
              <w:rPr>
                <w:sz w:val="22"/>
              </w:rPr>
              <w:t xml:space="preserve"> các phương pháp phân tích dữ liệu cơ bản và nâng cao</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E931067" w14:textId="3A236315" w:rsidR="00952671" w:rsidRPr="00D83953" w:rsidRDefault="00952671" w:rsidP="00952671">
            <w:pPr>
              <w:widowControl w:val="0"/>
              <w:jc w:val="center"/>
            </w:pPr>
            <w:r>
              <w:t>3</w:t>
            </w:r>
          </w:p>
        </w:tc>
      </w:tr>
      <w:tr w:rsidR="00952671" w:rsidRPr="00D83953" w14:paraId="10587731" w14:textId="77777777" w:rsidTr="00D55CE4">
        <w:tc>
          <w:tcPr>
            <w:tcW w:w="590" w:type="pct"/>
            <w:vMerge w:val="restart"/>
            <w:tcBorders>
              <w:top w:val="single" w:sz="4" w:space="0" w:color="auto"/>
              <w:left w:val="single" w:sz="4" w:space="0" w:color="auto"/>
              <w:right w:val="single" w:sz="4" w:space="0" w:color="auto"/>
            </w:tcBorders>
            <w:shd w:val="clear" w:color="auto" w:fill="auto"/>
            <w:vAlign w:val="center"/>
          </w:tcPr>
          <w:p w14:paraId="268076A8" w14:textId="77777777" w:rsidR="00952671" w:rsidRDefault="00952671" w:rsidP="00952671">
            <w:pPr>
              <w:widowControl w:val="0"/>
              <w:jc w:val="center"/>
              <w:rPr>
                <w:b/>
                <w:bCs/>
                <w:lang w:val="vi-VN"/>
              </w:rPr>
            </w:pPr>
            <w:r w:rsidRPr="005E6EBA">
              <w:rPr>
                <w:b/>
                <w:bCs/>
              </w:rPr>
              <w:t>CG2</w:t>
            </w:r>
          </w:p>
          <w:p w14:paraId="1AEFB762" w14:textId="2954CC12" w:rsidR="00952671" w:rsidRPr="00FA458F" w:rsidRDefault="00952671" w:rsidP="00952671">
            <w:pPr>
              <w:widowControl w:val="0"/>
              <w:jc w:val="center"/>
              <w:rPr>
                <w:b/>
                <w:bCs/>
                <w:lang w:val="vi-VN"/>
              </w:rPr>
            </w:pPr>
            <w:r w:rsidRPr="00026DB6">
              <w:t>Kỹ năng</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795AF1C8" w14:textId="77777777" w:rsidR="00952671" w:rsidRPr="00D83953" w:rsidRDefault="00952671" w:rsidP="00952671">
            <w:pPr>
              <w:widowControl w:val="0"/>
              <w:jc w:val="center"/>
            </w:pPr>
            <w:r w:rsidRPr="00D83953">
              <w:t>CLO2.1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30FA74ED" w14:textId="3A425556" w:rsidR="00952671" w:rsidRPr="00C51C3A" w:rsidRDefault="00952671" w:rsidP="00952671">
            <w:pPr>
              <w:widowControl w:val="0"/>
              <w:jc w:val="both"/>
            </w:pPr>
            <w:r w:rsidRPr="00C51C3A">
              <w:rPr>
                <w:sz w:val="22"/>
                <w:lang w:val="fr-FR"/>
              </w:rPr>
              <w:t>Thành thạo trong việc sử dụng phần mềm phân tích dữ liệu R</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136477E6" w14:textId="4F4EBFA0" w:rsidR="00952671" w:rsidRPr="00D83953" w:rsidRDefault="00952671" w:rsidP="00952671">
            <w:pPr>
              <w:widowControl w:val="0"/>
              <w:jc w:val="center"/>
            </w:pPr>
            <w:r>
              <w:t>4</w:t>
            </w:r>
          </w:p>
        </w:tc>
      </w:tr>
      <w:tr w:rsidR="00952671" w:rsidRPr="00D83953" w14:paraId="0F0A23FD" w14:textId="77777777" w:rsidTr="00D55CE4">
        <w:tc>
          <w:tcPr>
            <w:tcW w:w="590" w:type="pct"/>
            <w:vMerge/>
            <w:tcBorders>
              <w:left w:val="single" w:sz="4" w:space="0" w:color="auto"/>
              <w:right w:val="single" w:sz="4" w:space="0" w:color="auto"/>
            </w:tcBorders>
            <w:shd w:val="clear" w:color="auto" w:fill="auto"/>
            <w:vAlign w:val="center"/>
          </w:tcPr>
          <w:p w14:paraId="2CE154F7" w14:textId="77777777" w:rsidR="00952671" w:rsidRPr="005E6EBA" w:rsidRDefault="00952671" w:rsidP="00952671">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5B854A1E" w14:textId="77777777" w:rsidR="00952671" w:rsidRPr="00D83953" w:rsidRDefault="00952671" w:rsidP="00952671">
            <w:pPr>
              <w:widowControl w:val="0"/>
              <w:jc w:val="center"/>
            </w:pPr>
            <w:r w:rsidRPr="00D83953">
              <w:t>CLO2.2</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23793831" w14:textId="682AB357" w:rsidR="00952671" w:rsidRPr="00C51C3A" w:rsidRDefault="00952671" w:rsidP="00952671">
            <w:pPr>
              <w:widowControl w:val="0"/>
              <w:jc w:val="both"/>
            </w:pPr>
            <w:r w:rsidRPr="00C51C3A">
              <w:rPr>
                <w:sz w:val="22"/>
                <w:lang w:val="fr-FR"/>
              </w:rPr>
              <w:t>Thành thạo trong phân tích dữ liệu cơ bản</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7C6D7ABA" w14:textId="572E99BD" w:rsidR="00952671" w:rsidRPr="00D83953" w:rsidRDefault="00952671" w:rsidP="00952671">
            <w:pPr>
              <w:widowControl w:val="0"/>
              <w:jc w:val="center"/>
            </w:pPr>
            <w:r>
              <w:t>4</w:t>
            </w:r>
          </w:p>
        </w:tc>
      </w:tr>
      <w:tr w:rsidR="00952671" w:rsidRPr="00D83953" w14:paraId="5E0E31E4" w14:textId="77777777" w:rsidTr="00D55CE4">
        <w:tc>
          <w:tcPr>
            <w:tcW w:w="590" w:type="pct"/>
            <w:vMerge/>
            <w:tcBorders>
              <w:left w:val="single" w:sz="4" w:space="0" w:color="auto"/>
              <w:right w:val="single" w:sz="4" w:space="0" w:color="auto"/>
            </w:tcBorders>
            <w:shd w:val="clear" w:color="auto" w:fill="auto"/>
            <w:vAlign w:val="center"/>
          </w:tcPr>
          <w:p w14:paraId="1313627A" w14:textId="77777777" w:rsidR="00952671" w:rsidRPr="005E6EBA" w:rsidRDefault="00952671" w:rsidP="00952671">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69B59352" w14:textId="77777777" w:rsidR="00952671" w:rsidRPr="00D83953" w:rsidRDefault="00952671" w:rsidP="00952671">
            <w:pPr>
              <w:widowControl w:val="0"/>
              <w:jc w:val="center"/>
            </w:pPr>
            <w:r w:rsidRPr="00D83953">
              <w:t>CLO2.3</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75E1A90C" w14:textId="2C03D9A0" w:rsidR="00952671" w:rsidRPr="00C51C3A" w:rsidRDefault="00952671" w:rsidP="00952671">
            <w:pPr>
              <w:widowControl w:val="0"/>
              <w:jc w:val="both"/>
            </w:pPr>
            <w:r w:rsidRPr="00C51C3A">
              <w:rPr>
                <w:sz w:val="22"/>
                <w:lang w:val="fr-FR"/>
              </w:rPr>
              <w:t>Thành thạo trong phân tích dữ liệu nâng cao: phân cụm, phân lớp, cây quyết định, phân tích tài chính</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6D1F1FA7" w14:textId="189AEC7E" w:rsidR="00952671" w:rsidRPr="00D83953" w:rsidRDefault="00952671" w:rsidP="00952671">
            <w:pPr>
              <w:widowControl w:val="0"/>
              <w:jc w:val="center"/>
            </w:pPr>
            <w:r>
              <w:t>4</w:t>
            </w:r>
          </w:p>
        </w:tc>
      </w:tr>
      <w:tr w:rsidR="00952671" w:rsidRPr="00D83953" w14:paraId="4A3551C3" w14:textId="77777777" w:rsidTr="0095025F">
        <w:tc>
          <w:tcPr>
            <w:tcW w:w="590" w:type="pct"/>
            <w:vMerge w:val="restart"/>
            <w:tcBorders>
              <w:top w:val="single" w:sz="4" w:space="0" w:color="auto"/>
              <w:left w:val="single" w:sz="4" w:space="0" w:color="auto"/>
              <w:right w:val="single" w:sz="4" w:space="0" w:color="auto"/>
            </w:tcBorders>
            <w:shd w:val="clear" w:color="auto" w:fill="auto"/>
            <w:vAlign w:val="center"/>
          </w:tcPr>
          <w:p w14:paraId="7ECAF927" w14:textId="77777777" w:rsidR="00952671" w:rsidRDefault="00952671" w:rsidP="00952671">
            <w:pPr>
              <w:widowControl w:val="0"/>
              <w:jc w:val="center"/>
              <w:rPr>
                <w:b/>
                <w:bCs/>
                <w:lang w:val="vi-VN"/>
              </w:rPr>
            </w:pPr>
            <w:r w:rsidRPr="005E6EBA">
              <w:rPr>
                <w:b/>
                <w:bCs/>
              </w:rPr>
              <w:t>CG3</w:t>
            </w:r>
          </w:p>
          <w:p w14:paraId="619CEB24" w14:textId="4BC538D7" w:rsidR="00952671" w:rsidRPr="00FA458F" w:rsidRDefault="00952671" w:rsidP="00952671">
            <w:pPr>
              <w:widowControl w:val="0"/>
              <w:jc w:val="center"/>
              <w:rPr>
                <w:b/>
                <w:bCs/>
                <w:lang w:val="vi-VN"/>
              </w:rPr>
            </w:pPr>
            <w:r w:rsidRPr="00026DB6">
              <w:lastRenderedPageBreak/>
              <w:t>Năng lực tự chủ, trách nhiệm</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5BF5B2D2" w14:textId="77777777" w:rsidR="00952671" w:rsidRPr="00D83953" w:rsidRDefault="00952671" w:rsidP="00952671">
            <w:pPr>
              <w:widowControl w:val="0"/>
              <w:jc w:val="center"/>
            </w:pPr>
            <w:r w:rsidRPr="00D83953">
              <w:lastRenderedPageBreak/>
              <w:t>CLO3.1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7BDA0DF5" w14:textId="475DB1EA" w:rsidR="00952671" w:rsidRPr="00C51C3A" w:rsidRDefault="00952671" w:rsidP="00952671">
            <w:pPr>
              <w:widowControl w:val="0"/>
              <w:jc w:val="both"/>
            </w:pPr>
            <w:r w:rsidRPr="00C51C3A">
              <w:rPr>
                <w:sz w:val="22"/>
                <w:lang w:val="fr-FR"/>
              </w:rPr>
              <w:t xml:space="preserve">Có khả năng tự học tập, tự tìm hiểu tài liệu để hoàn thành các bài học </w:t>
            </w:r>
            <w:r w:rsidRPr="00C51C3A">
              <w:rPr>
                <w:sz w:val="22"/>
                <w:lang w:val="fr-FR"/>
              </w:rPr>
              <w:lastRenderedPageBreak/>
              <w:t>và bài tập được giao. Có khả năng làm việc theo nhóm.</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775670E1" w14:textId="6C4D6D41" w:rsidR="00952671" w:rsidRPr="00D83953" w:rsidRDefault="00952671" w:rsidP="00952671">
            <w:pPr>
              <w:widowControl w:val="0"/>
              <w:jc w:val="center"/>
            </w:pPr>
            <w:r>
              <w:lastRenderedPageBreak/>
              <w:t>3</w:t>
            </w:r>
          </w:p>
        </w:tc>
      </w:tr>
      <w:tr w:rsidR="00952671" w:rsidRPr="00D83953" w14:paraId="4CE079F6" w14:textId="77777777" w:rsidTr="0095025F">
        <w:tc>
          <w:tcPr>
            <w:tcW w:w="590" w:type="pct"/>
            <w:vMerge/>
            <w:tcBorders>
              <w:left w:val="single" w:sz="4" w:space="0" w:color="auto"/>
              <w:right w:val="single" w:sz="4" w:space="0" w:color="auto"/>
            </w:tcBorders>
            <w:shd w:val="clear" w:color="auto" w:fill="auto"/>
            <w:vAlign w:val="center"/>
          </w:tcPr>
          <w:p w14:paraId="7A8E8093" w14:textId="77777777" w:rsidR="00952671" w:rsidRPr="00D83953" w:rsidRDefault="00952671" w:rsidP="00952671">
            <w:pPr>
              <w:widowControl w:val="0"/>
              <w:jc w:val="cente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47E78655" w14:textId="77777777" w:rsidR="00952671" w:rsidRPr="00D83953" w:rsidRDefault="00952671" w:rsidP="00952671">
            <w:pPr>
              <w:widowControl w:val="0"/>
              <w:jc w:val="center"/>
            </w:pPr>
            <w:r w:rsidRPr="00D83953">
              <w:t>CLO3.2</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18193955" w14:textId="5D12600B" w:rsidR="00952671" w:rsidRPr="00C51C3A" w:rsidRDefault="00952671" w:rsidP="00952671">
            <w:pPr>
              <w:widowControl w:val="0"/>
              <w:jc w:val="both"/>
            </w:pPr>
            <w:r w:rsidRPr="00C51C3A">
              <w:rPr>
                <w:sz w:val="22"/>
                <w:lang w:val="fr-FR"/>
              </w:rPr>
              <w:t>Có ý thức tổ chức kỷ luật lớp học, tuân thủ các nội quy lớp học, có tinh thần hợp tác và trách nhiệm cá nhân đối với các hoạt động nhóm và hoạt động của lớp học, có đạo đức nghề nghiệp trong phân tích dữ liệu.</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1AB92C2D" w14:textId="568CCF6F" w:rsidR="00952671" w:rsidRPr="00D83953" w:rsidRDefault="00952671" w:rsidP="00952671">
            <w:pPr>
              <w:widowControl w:val="0"/>
              <w:jc w:val="center"/>
            </w:pPr>
            <w:r>
              <w:t>3</w:t>
            </w:r>
          </w:p>
        </w:tc>
      </w:tr>
    </w:tbl>
    <w:p w14:paraId="1CB9CAE0" w14:textId="77777777" w:rsidR="00D92BDE" w:rsidRPr="00AB13C3" w:rsidRDefault="00D92BDE" w:rsidP="00007F21">
      <w:pPr>
        <w:tabs>
          <w:tab w:val="left" w:pos="720"/>
        </w:tabs>
        <w:spacing w:before="60" w:after="40" w:line="288" w:lineRule="auto"/>
        <w:jc w:val="both"/>
        <w:rPr>
          <w:lang w:val="vi-VN"/>
        </w:rPr>
      </w:pPr>
    </w:p>
    <w:p w14:paraId="1EA8BA42" w14:textId="77777777" w:rsidR="002B491E" w:rsidRPr="00D83953" w:rsidRDefault="002B491E" w:rsidP="008712E3">
      <w:pPr>
        <w:pStyle w:val="Heading1"/>
      </w:pPr>
      <w:r w:rsidRPr="00D83953">
        <w:t>7. ĐÁNH GIÁ HỌC PHẦN</w:t>
      </w:r>
      <w:r w:rsidR="00DA6AD8" w:rsidRPr="00D83953">
        <w:t xml:space="preserve"> (C</w:t>
      </w:r>
      <w:r w:rsidR="00154246">
        <w:t>ourse Assessment</w:t>
      </w:r>
      <w:r w:rsidR="00DA6AD8" w:rsidRPr="00D83953">
        <w:t>)</w:t>
      </w:r>
    </w:p>
    <w:p w14:paraId="49FE495F" w14:textId="77777777" w:rsidR="00085151" w:rsidRPr="008142ED" w:rsidRDefault="00085151" w:rsidP="008142ED">
      <w:pPr>
        <w:pStyle w:val="Heading2"/>
      </w:pPr>
      <w:r w:rsidRPr="008142ED">
        <w:t>7.1. Cơ cấu điểm thành phần</w:t>
      </w:r>
    </w:p>
    <w:p w14:paraId="3B51A1B8" w14:textId="77777777" w:rsidR="00085151" w:rsidRDefault="00085151" w:rsidP="00861783">
      <w:pPr>
        <w:spacing w:before="60" w:after="40" w:line="288" w:lineRule="auto"/>
        <w:jc w:val="center"/>
        <w:rPr>
          <w:b/>
          <w:lang w:val="vi-VN"/>
        </w:rPr>
      </w:pPr>
      <w:r w:rsidRPr="00D83953">
        <w:rPr>
          <w:b/>
        </w:rPr>
        <w:t>Bảng 3. Đánh giá học phần</w:t>
      </w:r>
    </w:p>
    <w:tbl>
      <w:tblPr>
        <w:tblStyle w:val="TableGrid"/>
        <w:tblW w:w="5000" w:type="pct"/>
        <w:tblLook w:val="04A0" w:firstRow="1" w:lastRow="0" w:firstColumn="1" w:lastColumn="0" w:noHBand="0" w:noVBand="1"/>
      </w:tblPr>
      <w:tblGrid>
        <w:gridCol w:w="1081"/>
        <w:gridCol w:w="3340"/>
        <w:gridCol w:w="1309"/>
        <w:gridCol w:w="914"/>
        <w:gridCol w:w="1515"/>
        <w:gridCol w:w="674"/>
        <w:gridCol w:w="906"/>
      </w:tblGrid>
      <w:tr w:rsidR="00091599" w:rsidRPr="00D83953" w14:paraId="27816430" w14:textId="77777777" w:rsidTr="00091599">
        <w:tc>
          <w:tcPr>
            <w:tcW w:w="555" w:type="pct"/>
            <w:shd w:val="clear" w:color="auto" w:fill="DEEAF6" w:themeFill="accent1" w:themeFillTint="33"/>
            <w:vAlign w:val="center"/>
          </w:tcPr>
          <w:p w14:paraId="7020213E" w14:textId="77777777" w:rsidR="003B6970" w:rsidRPr="00934D01" w:rsidRDefault="003B6970" w:rsidP="005F3E08">
            <w:pPr>
              <w:tabs>
                <w:tab w:val="left" w:pos="720"/>
              </w:tabs>
              <w:jc w:val="center"/>
              <w:rPr>
                <w:b/>
              </w:rPr>
            </w:pPr>
            <w:r w:rsidRPr="00934D01">
              <w:rPr>
                <w:b/>
              </w:rPr>
              <w:t>Hình thức đánh giá</w:t>
            </w:r>
          </w:p>
        </w:tc>
        <w:tc>
          <w:tcPr>
            <w:tcW w:w="1715" w:type="pct"/>
            <w:shd w:val="clear" w:color="auto" w:fill="DEEAF6" w:themeFill="accent1" w:themeFillTint="33"/>
            <w:vAlign w:val="center"/>
          </w:tcPr>
          <w:p w14:paraId="1BA83598" w14:textId="77777777" w:rsidR="003B6970" w:rsidRPr="00934D01" w:rsidRDefault="003B6970" w:rsidP="005F3E08">
            <w:pPr>
              <w:tabs>
                <w:tab w:val="left" w:pos="720"/>
              </w:tabs>
              <w:jc w:val="center"/>
              <w:rPr>
                <w:b/>
              </w:rPr>
            </w:pPr>
            <w:r w:rsidRPr="00934D01">
              <w:rPr>
                <w:b/>
              </w:rPr>
              <w:t>Nội dung /</w:t>
            </w:r>
          </w:p>
          <w:p w14:paraId="1F1CDB9E" w14:textId="77777777" w:rsidR="003B6970" w:rsidRPr="00934D01" w:rsidRDefault="003B6970" w:rsidP="005F3E08">
            <w:pPr>
              <w:tabs>
                <w:tab w:val="left" w:pos="720"/>
              </w:tabs>
              <w:jc w:val="center"/>
              <w:rPr>
                <w:b/>
              </w:rPr>
            </w:pPr>
            <w:r w:rsidRPr="00934D01">
              <w:rPr>
                <w:b/>
              </w:rPr>
              <w:t>Bài đánh giá</w:t>
            </w:r>
          </w:p>
        </w:tc>
        <w:tc>
          <w:tcPr>
            <w:tcW w:w="672" w:type="pct"/>
            <w:shd w:val="clear" w:color="auto" w:fill="DEEAF6" w:themeFill="accent1" w:themeFillTint="33"/>
            <w:vAlign w:val="center"/>
          </w:tcPr>
          <w:p w14:paraId="3121F63F" w14:textId="77777777" w:rsidR="003B6970" w:rsidRPr="00934D01" w:rsidRDefault="003B6970" w:rsidP="005F3E08">
            <w:pPr>
              <w:tabs>
                <w:tab w:val="left" w:pos="720"/>
              </w:tabs>
              <w:jc w:val="center"/>
              <w:rPr>
                <w:b/>
              </w:rPr>
            </w:pPr>
            <w:r w:rsidRPr="00934D01">
              <w:rPr>
                <w:b/>
              </w:rPr>
              <w:t>Thời điểm</w:t>
            </w:r>
          </w:p>
        </w:tc>
        <w:tc>
          <w:tcPr>
            <w:tcW w:w="469" w:type="pct"/>
            <w:shd w:val="clear" w:color="auto" w:fill="DEEAF6" w:themeFill="accent1" w:themeFillTint="33"/>
            <w:vAlign w:val="center"/>
          </w:tcPr>
          <w:p w14:paraId="7EF08B0D" w14:textId="77777777" w:rsidR="003B6970" w:rsidRPr="00934D01" w:rsidRDefault="003B6970" w:rsidP="005F3E08">
            <w:pPr>
              <w:tabs>
                <w:tab w:val="left" w:pos="720"/>
              </w:tabs>
              <w:jc w:val="center"/>
              <w:rPr>
                <w:b/>
              </w:rPr>
            </w:pPr>
            <w:r w:rsidRPr="00934D01">
              <w:rPr>
                <w:b/>
              </w:rPr>
              <w:t>CLOs</w:t>
            </w:r>
          </w:p>
        </w:tc>
        <w:tc>
          <w:tcPr>
            <w:tcW w:w="778" w:type="pct"/>
            <w:shd w:val="clear" w:color="auto" w:fill="DEEAF6" w:themeFill="accent1" w:themeFillTint="33"/>
            <w:vAlign w:val="center"/>
          </w:tcPr>
          <w:p w14:paraId="6D136C74" w14:textId="77777777" w:rsidR="003B6970" w:rsidRPr="00934D01" w:rsidRDefault="003B6970" w:rsidP="005F3E08">
            <w:pPr>
              <w:tabs>
                <w:tab w:val="left" w:pos="720"/>
              </w:tabs>
              <w:jc w:val="center"/>
              <w:rPr>
                <w:b/>
              </w:rPr>
            </w:pPr>
            <w:r w:rsidRPr="00934D01">
              <w:rPr>
                <w:b/>
              </w:rPr>
              <w:t>Công cụ và</w:t>
            </w:r>
          </w:p>
          <w:p w14:paraId="1D348C5D" w14:textId="77777777" w:rsidR="003B6970" w:rsidRPr="00934D01" w:rsidRDefault="003B6970" w:rsidP="005F3E08">
            <w:pPr>
              <w:tabs>
                <w:tab w:val="left" w:pos="720"/>
              </w:tabs>
              <w:jc w:val="center"/>
              <w:rPr>
                <w:b/>
              </w:rPr>
            </w:pPr>
            <w:r w:rsidRPr="00934D01">
              <w:rPr>
                <w:b/>
              </w:rPr>
              <w:t>tiêu chí đánh giá</w:t>
            </w:r>
          </w:p>
        </w:tc>
        <w:tc>
          <w:tcPr>
            <w:tcW w:w="346" w:type="pct"/>
            <w:shd w:val="clear" w:color="auto" w:fill="DEEAF6" w:themeFill="accent1" w:themeFillTint="33"/>
            <w:vAlign w:val="center"/>
          </w:tcPr>
          <w:p w14:paraId="03F986C2" w14:textId="77777777" w:rsidR="003B6970" w:rsidRPr="00934D01" w:rsidRDefault="003B6970" w:rsidP="005F3E08">
            <w:pPr>
              <w:tabs>
                <w:tab w:val="left" w:pos="720"/>
              </w:tabs>
              <w:jc w:val="center"/>
              <w:rPr>
                <w:b/>
              </w:rPr>
            </w:pPr>
            <w:r w:rsidRPr="00934D01">
              <w:rPr>
                <w:b/>
              </w:rPr>
              <w:t>Tỷ lệ</w:t>
            </w:r>
          </w:p>
          <w:p w14:paraId="16B37215" w14:textId="77777777" w:rsidR="003B6970" w:rsidRPr="00934D01" w:rsidRDefault="003B6970" w:rsidP="005F3E08">
            <w:pPr>
              <w:tabs>
                <w:tab w:val="left" w:pos="720"/>
              </w:tabs>
              <w:jc w:val="center"/>
              <w:rPr>
                <w:b/>
              </w:rPr>
            </w:pPr>
            <w:r w:rsidRPr="00934D01">
              <w:rPr>
                <w:b/>
              </w:rPr>
              <w:t>(%)</w:t>
            </w:r>
          </w:p>
        </w:tc>
        <w:tc>
          <w:tcPr>
            <w:tcW w:w="465" w:type="pct"/>
            <w:shd w:val="clear" w:color="auto" w:fill="DEEAF6" w:themeFill="accent1" w:themeFillTint="33"/>
            <w:vAlign w:val="center"/>
          </w:tcPr>
          <w:p w14:paraId="7D2C4C8B" w14:textId="77777777" w:rsidR="003B6970" w:rsidRPr="00934D01" w:rsidRDefault="00B43C1E" w:rsidP="005F3E08">
            <w:pPr>
              <w:tabs>
                <w:tab w:val="left" w:pos="720"/>
              </w:tabs>
              <w:jc w:val="center"/>
              <w:rPr>
                <w:b/>
              </w:rPr>
            </w:pPr>
            <w:r w:rsidRPr="00934D01">
              <w:rPr>
                <w:b/>
              </w:rPr>
              <w:t>CĐR của CTĐT</w:t>
            </w:r>
          </w:p>
        </w:tc>
      </w:tr>
      <w:tr w:rsidR="002B4788" w:rsidRPr="00F92657" w14:paraId="742AC4C2" w14:textId="77777777" w:rsidTr="00091599">
        <w:tc>
          <w:tcPr>
            <w:tcW w:w="555" w:type="pct"/>
          </w:tcPr>
          <w:p w14:paraId="29ED4A4C" w14:textId="77777777" w:rsidR="003B6970" w:rsidRPr="00F7601A" w:rsidRDefault="003B6970" w:rsidP="005F3E08">
            <w:pPr>
              <w:tabs>
                <w:tab w:val="left" w:pos="720"/>
              </w:tabs>
              <w:jc w:val="center"/>
              <w:rPr>
                <w:bCs/>
              </w:rPr>
            </w:pPr>
            <w:r w:rsidRPr="00F7601A">
              <w:rPr>
                <w:bCs/>
              </w:rPr>
              <w:t>[1]</w:t>
            </w:r>
          </w:p>
        </w:tc>
        <w:tc>
          <w:tcPr>
            <w:tcW w:w="1715" w:type="pct"/>
          </w:tcPr>
          <w:p w14:paraId="0F481CAE" w14:textId="77777777" w:rsidR="003B6970" w:rsidRPr="00F7601A" w:rsidRDefault="003B6970" w:rsidP="005F3E08">
            <w:pPr>
              <w:tabs>
                <w:tab w:val="left" w:pos="720"/>
              </w:tabs>
              <w:jc w:val="center"/>
              <w:rPr>
                <w:bCs/>
              </w:rPr>
            </w:pPr>
            <w:r w:rsidRPr="00F7601A">
              <w:rPr>
                <w:bCs/>
              </w:rPr>
              <w:t>[2]</w:t>
            </w:r>
          </w:p>
        </w:tc>
        <w:tc>
          <w:tcPr>
            <w:tcW w:w="672" w:type="pct"/>
          </w:tcPr>
          <w:p w14:paraId="5C80F53C" w14:textId="77777777" w:rsidR="003B6970" w:rsidRPr="00F7601A" w:rsidRDefault="003B6970" w:rsidP="005F3E08">
            <w:pPr>
              <w:tabs>
                <w:tab w:val="left" w:pos="720"/>
              </w:tabs>
              <w:jc w:val="center"/>
              <w:rPr>
                <w:bCs/>
              </w:rPr>
            </w:pPr>
            <w:r w:rsidRPr="00F7601A">
              <w:rPr>
                <w:bCs/>
              </w:rPr>
              <w:t>[3]</w:t>
            </w:r>
          </w:p>
        </w:tc>
        <w:tc>
          <w:tcPr>
            <w:tcW w:w="469" w:type="pct"/>
          </w:tcPr>
          <w:p w14:paraId="5A4CD736" w14:textId="77777777" w:rsidR="003B6970" w:rsidRPr="00F7601A" w:rsidRDefault="003B6970" w:rsidP="005F3E08">
            <w:pPr>
              <w:tabs>
                <w:tab w:val="left" w:pos="720"/>
              </w:tabs>
              <w:jc w:val="center"/>
              <w:rPr>
                <w:bCs/>
              </w:rPr>
            </w:pPr>
            <w:r w:rsidRPr="00F7601A">
              <w:rPr>
                <w:bCs/>
              </w:rPr>
              <w:t>[4]</w:t>
            </w:r>
          </w:p>
        </w:tc>
        <w:tc>
          <w:tcPr>
            <w:tcW w:w="778" w:type="pct"/>
          </w:tcPr>
          <w:p w14:paraId="50E91958" w14:textId="77777777" w:rsidR="003B6970" w:rsidRPr="00F7601A" w:rsidRDefault="003B6970" w:rsidP="005F3E08">
            <w:pPr>
              <w:tabs>
                <w:tab w:val="left" w:pos="720"/>
              </w:tabs>
              <w:jc w:val="center"/>
              <w:rPr>
                <w:bCs/>
              </w:rPr>
            </w:pPr>
            <w:r w:rsidRPr="00F7601A">
              <w:rPr>
                <w:bCs/>
              </w:rPr>
              <w:t>[5]</w:t>
            </w:r>
          </w:p>
        </w:tc>
        <w:tc>
          <w:tcPr>
            <w:tcW w:w="346" w:type="pct"/>
            <w:vAlign w:val="center"/>
          </w:tcPr>
          <w:p w14:paraId="197E1FEF" w14:textId="77777777" w:rsidR="003B6970" w:rsidRPr="00F7601A" w:rsidRDefault="003B6970" w:rsidP="005F3E08">
            <w:pPr>
              <w:tabs>
                <w:tab w:val="left" w:pos="720"/>
              </w:tabs>
              <w:jc w:val="center"/>
              <w:rPr>
                <w:bCs/>
              </w:rPr>
            </w:pPr>
            <w:r w:rsidRPr="00F7601A">
              <w:rPr>
                <w:bCs/>
              </w:rPr>
              <w:t>[6]</w:t>
            </w:r>
          </w:p>
        </w:tc>
        <w:tc>
          <w:tcPr>
            <w:tcW w:w="465" w:type="pct"/>
          </w:tcPr>
          <w:p w14:paraId="169BDAEF" w14:textId="77777777" w:rsidR="003B6970" w:rsidRPr="00F7601A" w:rsidRDefault="003B6970" w:rsidP="005F3E08">
            <w:pPr>
              <w:tabs>
                <w:tab w:val="left" w:pos="720"/>
              </w:tabs>
              <w:jc w:val="center"/>
              <w:rPr>
                <w:bCs/>
              </w:rPr>
            </w:pPr>
            <w:r w:rsidRPr="00F7601A">
              <w:rPr>
                <w:bCs/>
              </w:rPr>
              <w:t>[7]</w:t>
            </w:r>
          </w:p>
        </w:tc>
      </w:tr>
      <w:tr w:rsidR="000E093E" w:rsidRPr="00D83953" w14:paraId="603A6E30" w14:textId="77777777" w:rsidTr="00DC598B">
        <w:tc>
          <w:tcPr>
            <w:tcW w:w="555" w:type="pct"/>
            <w:vAlign w:val="center"/>
          </w:tcPr>
          <w:p w14:paraId="27CB40B0" w14:textId="77777777" w:rsidR="000E093E" w:rsidRPr="00F405C3" w:rsidRDefault="000E093E" w:rsidP="000E093E">
            <w:pPr>
              <w:tabs>
                <w:tab w:val="left" w:pos="720"/>
              </w:tabs>
              <w:jc w:val="center"/>
              <w:rPr>
                <w:b/>
              </w:rPr>
            </w:pPr>
            <w:r w:rsidRPr="00F405C3">
              <w:rPr>
                <w:b/>
              </w:rPr>
              <w:t>Chuyên cần</w:t>
            </w:r>
          </w:p>
        </w:tc>
        <w:tc>
          <w:tcPr>
            <w:tcW w:w="1715" w:type="pct"/>
            <w:vAlign w:val="center"/>
          </w:tcPr>
          <w:p w14:paraId="46FE8EB8" w14:textId="77777777" w:rsidR="000E093E" w:rsidRPr="00520533" w:rsidRDefault="000E093E" w:rsidP="000E093E">
            <w:pPr>
              <w:tabs>
                <w:tab w:val="left" w:pos="720"/>
              </w:tabs>
              <w:rPr>
                <w:bCs/>
              </w:rPr>
            </w:pPr>
            <w:r w:rsidRPr="00520533">
              <w:rPr>
                <w:bCs/>
              </w:rPr>
              <w:t>Tham gia lớp seminar</w:t>
            </w:r>
          </w:p>
          <w:p w14:paraId="53714A1C" w14:textId="2EB611BF" w:rsidR="000E093E" w:rsidRPr="003B6970" w:rsidRDefault="000E093E" w:rsidP="000E093E">
            <w:pPr>
              <w:tabs>
                <w:tab w:val="left" w:pos="720"/>
              </w:tabs>
              <w:rPr>
                <w:bCs/>
                <w:highlight w:val="yellow"/>
              </w:rPr>
            </w:pPr>
            <w:r w:rsidRPr="00520533">
              <w:rPr>
                <w:bCs/>
              </w:rPr>
              <w:t>Tham gia thảo luận</w:t>
            </w:r>
            <w:r>
              <w:rPr>
                <w:bCs/>
                <w:lang w:val="vi-VN"/>
              </w:rPr>
              <w:t>, làm bài tập tại</w:t>
            </w:r>
            <w:r w:rsidRPr="00520533">
              <w:rPr>
                <w:bCs/>
              </w:rPr>
              <w:t xml:space="preserve"> các buổi seminar</w:t>
            </w:r>
          </w:p>
        </w:tc>
        <w:tc>
          <w:tcPr>
            <w:tcW w:w="672" w:type="pct"/>
            <w:vAlign w:val="center"/>
          </w:tcPr>
          <w:p w14:paraId="3C34E6AB" w14:textId="77777777" w:rsidR="000E093E" w:rsidRPr="003B6970" w:rsidRDefault="000E093E" w:rsidP="000E093E">
            <w:pPr>
              <w:tabs>
                <w:tab w:val="left" w:pos="720"/>
              </w:tabs>
              <w:jc w:val="center"/>
              <w:rPr>
                <w:bCs/>
                <w:highlight w:val="yellow"/>
              </w:rPr>
            </w:pPr>
            <w:r w:rsidRPr="00520533">
              <w:rPr>
                <w:bCs/>
              </w:rPr>
              <w:t>Tất cả các buổi seminar</w:t>
            </w:r>
          </w:p>
        </w:tc>
        <w:tc>
          <w:tcPr>
            <w:tcW w:w="469" w:type="pct"/>
            <w:vAlign w:val="center"/>
          </w:tcPr>
          <w:p w14:paraId="5482076F" w14:textId="77777777" w:rsidR="000E093E" w:rsidRPr="00091599" w:rsidRDefault="000E093E" w:rsidP="000E093E">
            <w:pPr>
              <w:tabs>
                <w:tab w:val="left" w:pos="720"/>
              </w:tabs>
              <w:jc w:val="center"/>
              <w:rPr>
                <w:bCs/>
                <w:lang w:val="vi-VN"/>
              </w:rPr>
            </w:pPr>
            <w:r w:rsidRPr="00091599">
              <w:rPr>
                <w:bCs/>
                <w:lang w:val="vi-VN"/>
              </w:rPr>
              <w:t>1.x</w:t>
            </w:r>
          </w:p>
          <w:p w14:paraId="1B641AF2" w14:textId="77777777" w:rsidR="000E093E" w:rsidRPr="00091599" w:rsidRDefault="000E093E" w:rsidP="000E093E">
            <w:pPr>
              <w:tabs>
                <w:tab w:val="left" w:pos="720"/>
              </w:tabs>
              <w:jc w:val="center"/>
              <w:rPr>
                <w:bCs/>
                <w:lang w:val="vi-VN"/>
              </w:rPr>
            </w:pPr>
            <w:r w:rsidRPr="00091599">
              <w:rPr>
                <w:bCs/>
                <w:lang w:val="vi-VN"/>
              </w:rPr>
              <w:t>2.x</w:t>
            </w:r>
          </w:p>
          <w:p w14:paraId="6A6A85C9" w14:textId="77777777" w:rsidR="000E093E" w:rsidRPr="007419A0" w:rsidRDefault="000E093E" w:rsidP="000E093E">
            <w:pPr>
              <w:tabs>
                <w:tab w:val="left" w:pos="720"/>
              </w:tabs>
              <w:jc w:val="center"/>
              <w:rPr>
                <w:bCs/>
                <w:highlight w:val="yellow"/>
                <w:lang w:val="vi-VN"/>
              </w:rPr>
            </w:pPr>
            <w:r w:rsidRPr="00091599">
              <w:rPr>
                <w:bCs/>
                <w:lang w:val="vi-VN"/>
              </w:rPr>
              <w:t>3.x</w:t>
            </w:r>
          </w:p>
        </w:tc>
        <w:tc>
          <w:tcPr>
            <w:tcW w:w="778" w:type="pct"/>
            <w:vAlign w:val="center"/>
          </w:tcPr>
          <w:p w14:paraId="139B61FD" w14:textId="77777777" w:rsidR="000E093E" w:rsidRPr="003B6970" w:rsidRDefault="000E093E" w:rsidP="000E093E">
            <w:pPr>
              <w:tabs>
                <w:tab w:val="left" w:pos="720"/>
              </w:tabs>
              <w:jc w:val="center"/>
              <w:rPr>
                <w:bCs/>
                <w:highlight w:val="yellow"/>
              </w:rPr>
            </w:pPr>
            <w:r w:rsidRPr="0079554F">
              <w:rPr>
                <w:bCs/>
              </w:rPr>
              <w:t>Phụ lục 2</w:t>
            </w:r>
            <w:r>
              <w:rPr>
                <w:bCs/>
                <w:lang w:val="vi-VN"/>
              </w:rPr>
              <w:t>:</w:t>
            </w:r>
            <w:r w:rsidRPr="0079554F">
              <w:rPr>
                <w:bCs/>
              </w:rPr>
              <w:t xml:space="preserve"> rubric 1</w:t>
            </w:r>
          </w:p>
        </w:tc>
        <w:tc>
          <w:tcPr>
            <w:tcW w:w="346" w:type="pct"/>
            <w:vAlign w:val="center"/>
          </w:tcPr>
          <w:p w14:paraId="4B0AE4F3" w14:textId="77777777" w:rsidR="000E093E" w:rsidRPr="00CC4F26" w:rsidRDefault="000E093E" w:rsidP="000E093E">
            <w:pPr>
              <w:tabs>
                <w:tab w:val="left" w:pos="720"/>
              </w:tabs>
              <w:jc w:val="center"/>
              <w:rPr>
                <w:bCs/>
              </w:rPr>
            </w:pPr>
            <w:r w:rsidRPr="00CC4F26">
              <w:rPr>
                <w:bCs/>
              </w:rPr>
              <w:t>10%</w:t>
            </w:r>
          </w:p>
        </w:tc>
        <w:tc>
          <w:tcPr>
            <w:tcW w:w="465" w:type="pct"/>
          </w:tcPr>
          <w:p w14:paraId="7BFE2766" w14:textId="77777777" w:rsidR="000E093E" w:rsidRPr="003B6970" w:rsidRDefault="000E093E" w:rsidP="000E093E">
            <w:pPr>
              <w:tabs>
                <w:tab w:val="left" w:pos="720"/>
              </w:tabs>
              <w:jc w:val="center"/>
              <w:rPr>
                <w:bCs/>
                <w:highlight w:val="yellow"/>
              </w:rPr>
            </w:pPr>
          </w:p>
        </w:tc>
      </w:tr>
      <w:tr w:rsidR="000E093E" w:rsidRPr="00D83953" w14:paraId="6D40E6BA" w14:textId="77777777" w:rsidTr="00DC598B">
        <w:tc>
          <w:tcPr>
            <w:tcW w:w="555" w:type="pct"/>
            <w:vMerge w:val="restart"/>
            <w:vAlign w:val="center"/>
          </w:tcPr>
          <w:p w14:paraId="3CA20446" w14:textId="77777777" w:rsidR="000E093E" w:rsidRPr="00F405C3" w:rsidRDefault="000E093E" w:rsidP="000E093E">
            <w:pPr>
              <w:tabs>
                <w:tab w:val="left" w:pos="720"/>
              </w:tabs>
              <w:jc w:val="center"/>
              <w:rPr>
                <w:b/>
              </w:rPr>
            </w:pPr>
            <w:r w:rsidRPr="00F405C3">
              <w:rPr>
                <w:b/>
              </w:rPr>
              <w:t>Đánh giá quá trình</w:t>
            </w:r>
          </w:p>
        </w:tc>
        <w:tc>
          <w:tcPr>
            <w:tcW w:w="1715" w:type="pct"/>
            <w:vAlign w:val="center"/>
          </w:tcPr>
          <w:p w14:paraId="2E8ACD4B" w14:textId="36B4A35F" w:rsidR="000E093E" w:rsidRPr="000C50FB" w:rsidRDefault="000E093E" w:rsidP="000E093E">
            <w:pPr>
              <w:tabs>
                <w:tab w:val="left" w:pos="720"/>
              </w:tabs>
              <w:rPr>
                <w:bCs/>
                <w:lang w:val="vi-VN"/>
              </w:rPr>
            </w:pPr>
            <w:r w:rsidRPr="00DC598B">
              <w:rPr>
                <w:bCs/>
              </w:rPr>
              <w:t>Bài kiểm tra cá nhân</w:t>
            </w:r>
            <w:r w:rsidR="00DE44E0">
              <w:rPr>
                <w:bCs/>
              </w:rPr>
              <w:t xml:space="preserve"> số 1</w:t>
            </w:r>
            <w:r>
              <w:rPr>
                <w:bCs/>
                <w:lang w:val="vi-VN"/>
              </w:rPr>
              <w:t xml:space="preserve"> – 20% (lập trình trên máy tính)</w:t>
            </w:r>
          </w:p>
        </w:tc>
        <w:tc>
          <w:tcPr>
            <w:tcW w:w="672" w:type="pct"/>
            <w:vAlign w:val="center"/>
          </w:tcPr>
          <w:p w14:paraId="1DF28440" w14:textId="08D1A065" w:rsidR="000E093E" w:rsidRPr="00CB4B24" w:rsidRDefault="000E093E" w:rsidP="000E093E">
            <w:pPr>
              <w:tabs>
                <w:tab w:val="left" w:pos="720"/>
              </w:tabs>
              <w:jc w:val="center"/>
              <w:rPr>
                <w:bCs/>
              </w:rPr>
            </w:pPr>
            <w:r w:rsidRPr="005E4EBB">
              <w:rPr>
                <w:bCs/>
                <w:lang w:val="vi-VN"/>
              </w:rPr>
              <w:t xml:space="preserve">Tuần </w:t>
            </w:r>
            <w:r w:rsidR="00CB4B24">
              <w:rPr>
                <w:bCs/>
              </w:rPr>
              <w:t>6</w:t>
            </w:r>
          </w:p>
        </w:tc>
        <w:tc>
          <w:tcPr>
            <w:tcW w:w="469" w:type="pct"/>
            <w:vAlign w:val="center"/>
          </w:tcPr>
          <w:p w14:paraId="7BC84218" w14:textId="77777777" w:rsidR="000E093E" w:rsidRPr="00091599" w:rsidRDefault="000E093E" w:rsidP="000E093E">
            <w:pPr>
              <w:tabs>
                <w:tab w:val="left" w:pos="720"/>
              </w:tabs>
              <w:jc w:val="center"/>
              <w:rPr>
                <w:bCs/>
                <w:lang w:val="vi-VN"/>
              </w:rPr>
            </w:pPr>
            <w:r w:rsidRPr="00091599">
              <w:rPr>
                <w:bCs/>
                <w:lang w:val="vi-VN"/>
              </w:rPr>
              <w:t>1.x</w:t>
            </w:r>
          </w:p>
          <w:p w14:paraId="4C9C916C" w14:textId="77777777" w:rsidR="000E093E" w:rsidRPr="00091599" w:rsidRDefault="000E093E" w:rsidP="000E093E">
            <w:pPr>
              <w:tabs>
                <w:tab w:val="left" w:pos="720"/>
              </w:tabs>
              <w:jc w:val="center"/>
              <w:rPr>
                <w:bCs/>
                <w:lang w:val="vi-VN"/>
              </w:rPr>
            </w:pPr>
            <w:r w:rsidRPr="00091599">
              <w:rPr>
                <w:bCs/>
                <w:lang w:val="vi-VN"/>
              </w:rPr>
              <w:t>2.x</w:t>
            </w:r>
          </w:p>
          <w:p w14:paraId="2D83BC12" w14:textId="77777777" w:rsidR="000E093E" w:rsidRPr="003B6970" w:rsidRDefault="000E093E" w:rsidP="000E093E">
            <w:pPr>
              <w:tabs>
                <w:tab w:val="left" w:pos="720"/>
              </w:tabs>
              <w:jc w:val="center"/>
              <w:rPr>
                <w:bCs/>
                <w:highlight w:val="yellow"/>
              </w:rPr>
            </w:pPr>
            <w:r w:rsidRPr="00091599">
              <w:rPr>
                <w:bCs/>
                <w:lang w:val="vi-VN"/>
              </w:rPr>
              <w:t>3.x</w:t>
            </w:r>
          </w:p>
        </w:tc>
        <w:tc>
          <w:tcPr>
            <w:tcW w:w="778" w:type="pct"/>
            <w:vAlign w:val="center"/>
          </w:tcPr>
          <w:p w14:paraId="31D2BE3B" w14:textId="77777777" w:rsidR="000E093E" w:rsidRPr="00CE0416" w:rsidRDefault="000E093E" w:rsidP="000E093E">
            <w:pPr>
              <w:tabs>
                <w:tab w:val="left" w:pos="720"/>
              </w:tabs>
              <w:jc w:val="center"/>
              <w:rPr>
                <w:bCs/>
                <w:lang w:val="vi-VN"/>
              </w:rPr>
            </w:pPr>
            <w:r w:rsidRPr="00761CFD">
              <w:rPr>
                <w:bCs/>
              </w:rPr>
              <w:t>Phụ lục 2</w:t>
            </w:r>
            <w:r>
              <w:rPr>
                <w:bCs/>
                <w:lang w:val="vi-VN"/>
              </w:rPr>
              <w:t>:</w:t>
            </w:r>
            <w:r w:rsidRPr="00761CFD">
              <w:rPr>
                <w:bCs/>
              </w:rPr>
              <w:t xml:space="preserve"> rubric 2</w:t>
            </w:r>
          </w:p>
        </w:tc>
        <w:tc>
          <w:tcPr>
            <w:tcW w:w="346" w:type="pct"/>
            <w:vMerge w:val="restart"/>
            <w:vAlign w:val="center"/>
          </w:tcPr>
          <w:p w14:paraId="7CD8A00B" w14:textId="77777777" w:rsidR="000E093E" w:rsidRPr="00CC4F26" w:rsidRDefault="000E093E" w:rsidP="000E093E">
            <w:pPr>
              <w:tabs>
                <w:tab w:val="left" w:pos="720"/>
              </w:tabs>
              <w:jc w:val="center"/>
              <w:rPr>
                <w:bCs/>
              </w:rPr>
            </w:pPr>
            <w:r w:rsidRPr="00CC4F26">
              <w:rPr>
                <w:bCs/>
              </w:rPr>
              <w:t>40%</w:t>
            </w:r>
          </w:p>
        </w:tc>
        <w:tc>
          <w:tcPr>
            <w:tcW w:w="465" w:type="pct"/>
            <w:vMerge w:val="restart"/>
          </w:tcPr>
          <w:p w14:paraId="1D80B232" w14:textId="77777777" w:rsidR="000E093E" w:rsidRPr="003B6970" w:rsidRDefault="000E093E" w:rsidP="000E093E">
            <w:pPr>
              <w:tabs>
                <w:tab w:val="left" w:pos="720"/>
              </w:tabs>
              <w:jc w:val="center"/>
              <w:rPr>
                <w:bCs/>
                <w:highlight w:val="yellow"/>
              </w:rPr>
            </w:pPr>
          </w:p>
        </w:tc>
      </w:tr>
      <w:tr w:rsidR="00CB4B24" w:rsidRPr="00D83953" w14:paraId="0792FA89" w14:textId="77777777" w:rsidTr="00DC598B">
        <w:tc>
          <w:tcPr>
            <w:tcW w:w="555" w:type="pct"/>
            <w:vMerge/>
            <w:vAlign w:val="center"/>
          </w:tcPr>
          <w:p w14:paraId="6DE0611B" w14:textId="77777777" w:rsidR="00CB4B24" w:rsidRPr="00F405C3" w:rsidRDefault="00CB4B24" w:rsidP="00CB4B24">
            <w:pPr>
              <w:tabs>
                <w:tab w:val="left" w:pos="720"/>
              </w:tabs>
              <w:jc w:val="center"/>
              <w:rPr>
                <w:b/>
              </w:rPr>
            </w:pPr>
          </w:p>
        </w:tc>
        <w:tc>
          <w:tcPr>
            <w:tcW w:w="1715" w:type="pct"/>
            <w:vAlign w:val="center"/>
          </w:tcPr>
          <w:p w14:paraId="53FA4C9B" w14:textId="7A3615F6" w:rsidR="00CB4B24" w:rsidRPr="00FA17A3" w:rsidRDefault="00CB4B24" w:rsidP="00CB4B24">
            <w:pPr>
              <w:tabs>
                <w:tab w:val="left" w:pos="720"/>
              </w:tabs>
              <w:rPr>
                <w:bCs/>
                <w:lang w:val="vi-VN"/>
              </w:rPr>
            </w:pPr>
            <w:r w:rsidRPr="00DC598B">
              <w:rPr>
                <w:bCs/>
              </w:rPr>
              <w:t>Bài kiểm tra cá nhân</w:t>
            </w:r>
            <w:r>
              <w:rPr>
                <w:bCs/>
              </w:rPr>
              <w:t xml:space="preserve"> số 1</w:t>
            </w:r>
            <w:r>
              <w:rPr>
                <w:bCs/>
                <w:lang w:val="vi-VN"/>
              </w:rPr>
              <w:t xml:space="preserve"> – 20% (lập trình trên máy tính)</w:t>
            </w:r>
          </w:p>
        </w:tc>
        <w:tc>
          <w:tcPr>
            <w:tcW w:w="672" w:type="pct"/>
            <w:vAlign w:val="center"/>
          </w:tcPr>
          <w:p w14:paraId="4459C3A1" w14:textId="28738139" w:rsidR="00CB4B24" w:rsidRPr="00CB4B24" w:rsidRDefault="00CB4B24" w:rsidP="00CB4B24">
            <w:pPr>
              <w:tabs>
                <w:tab w:val="left" w:pos="720"/>
              </w:tabs>
              <w:jc w:val="center"/>
              <w:rPr>
                <w:bCs/>
              </w:rPr>
            </w:pPr>
            <w:r w:rsidRPr="00DC598B">
              <w:rPr>
                <w:bCs/>
                <w:lang w:val="vi-VN"/>
              </w:rPr>
              <w:t>Tuần 1</w:t>
            </w:r>
            <w:r>
              <w:rPr>
                <w:bCs/>
              </w:rPr>
              <w:t>2</w:t>
            </w:r>
          </w:p>
        </w:tc>
        <w:tc>
          <w:tcPr>
            <w:tcW w:w="469" w:type="pct"/>
            <w:vAlign w:val="center"/>
          </w:tcPr>
          <w:p w14:paraId="42B2D1DA" w14:textId="77777777" w:rsidR="00CB4B24" w:rsidRPr="00091599" w:rsidRDefault="00CB4B24" w:rsidP="00CB4B24">
            <w:pPr>
              <w:tabs>
                <w:tab w:val="left" w:pos="720"/>
              </w:tabs>
              <w:jc w:val="center"/>
              <w:rPr>
                <w:bCs/>
                <w:lang w:val="vi-VN"/>
              </w:rPr>
            </w:pPr>
            <w:r w:rsidRPr="00091599">
              <w:rPr>
                <w:bCs/>
                <w:lang w:val="vi-VN"/>
              </w:rPr>
              <w:t>1.x</w:t>
            </w:r>
          </w:p>
          <w:p w14:paraId="61297448" w14:textId="77777777" w:rsidR="00CB4B24" w:rsidRPr="00091599" w:rsidRDefault="00CB4B24" w:rsidP="00CB4B24">
            <w:pPr>
              <w:tabs>
                <w:tab w:val="left" w:pos="720"/>
              </w:tabs>
              <w:jc w:val="center"/>
              <w:rPr>
                <w:bCs/>
                <w:lang w:val="vi-VN"/>
              </w:rPr>
            </w:pPr>
            <w:r w:rsidRPr="00091599">
              <w:rPr>
                <w:bCs/>
                <w:lang w:val="vi-VN"/>
              </w:rPr>
              <w:t>2.x</w:t>
            </w:r>
          </w:p>
          <w:p w14:paraId="0E5ED111" w14:textId="77777777" w:rsidR="00CB4B24" w:rsidRPr="003B6970" w:rsidRDefault="00CB4B24" w:rsidP="00CB4B24">
            <w:pPr>
              <w:tabs>
                <w:tab w:val="left" w:pos="720"/>
              </w:tabs>
              <w:jc w:val="center"/>
              <w:rPr>
                <w:bCs/>
                <w:highlight w:val="yellow"/>
              </w:rPr>
            </w:pPr>
            <w:r w:rsidRPr="00091599">
              <w:rPr>
                <w:bCs/>
                <w:lang w:val="vi-VN"/>
              </w:rPr>
              <w:t>3.x</w:t>
            </w:r>
          </w:p>
        </w:tc>
        <w:tc>
          <w:tcPr>
            <w:tcW w:w="778" w:type="pct"/>
            <w:vAlign w:val="center"/>
          </w:tcPr>
          <w:p w14:paraId="668723A8" w14:textId="39E06495" w:rsidR="00CB4B24" w:rsidRPr="003047A4" w:rsidRDefault="00CB4B24" w:rsidP="00CB4B24">
            <w:pPr>
              <w:tabs>
                <w:tab w:val="left" w:pos="720"/>
              </w:tabs>
              <w:jc w:val="center"/>
              <w:rPr>
                <w:bCs/>
                <w:highlight w:val="yellow"/>
                <w:lang w:val="vi-VN"/>
              </w:rPr>
            </w:pPr>
            <w:r w:rsidRPr="00761CFD">
              <w:rPr>
                <w:bCs/>
              </w:rPr>
              <w:t>Phụ lục 2</w:t>
            </w:r>
            <w:r>
              <w:rPr>
                <w:bCs/>
                <w:lang w:val="vi-VN"/>
              </w:rPr>
              <w:t>:</w:t>
            </w:r>
            <w:r w:rsidRPr="00761CFD">
              <w:rPr>
                <w:bCs/>
              </w:rPr>
              <w:t xml:space="preserve"> rubric 2</w:t>
            </w:r>
          </w:p>
        </w:tc>
        <w:tc>
          <w:tcPr>
            <w:tcW w:w="346" w:type="pct"/>
            <w:vMerge/>
          </w:tcPr>
          <w:p w14:paraId="696FE3DB" w14:textId="77777777" w:rsidR="00CB4B24" w:rsidRPr="00CC4F26" w:rsidRDefault="00CB4B24" w:rsidP="00CB4B24">
            <w:pPr>
              <w:tabs>
                <w:tab w:val="left" w:pos="720"/>
              </w:tabs>
              <w:jc w:val="center"/>
              <w:rPr>
                <w:bCs/>
              </w:rPr>
            </w:pPr>
          </w:p>
        </w:tc>
        <w:tc>
          <w:tcPr>
            <w:tcW w:w="465" w:type="pct"/>
            <w:vMerge/>
          </w:tcPr>
          <w:p w14:paraId="0485441F" w14:textId="77777777" w:rsidR="00CB4B24" w:rsidRPr="003B6970" w:rsidRDefault="00CB4B24" w:rsidP="00CB4B24">
            <w:pPr>
              <w:tabs>
                <w:tab w:val="left" w:pos="720"/>
              </w:tabs>
              <w:jc w:val="center"/>
              <w:rPr>
                <w:bCs/>
                <w:highlight w:val="yellow"/>
              </w:rPr>
            </w:pPr>
          </w:p>
        </w:tc>
      </w:tr>
      <w:tr w:rsidR="000E093E" w:rsidRPr="00D83953" w14:paraId="02856EF1" w14:textId="77777777" w:rsidTr="00DC598B">
        <w:tc>
          <w:tcPr>
            <w:tcW w:w="555" w:type="pct"/>
            <w:vAlign w:val="center"/>
          </w:tcPr>
          <w:p w14:paraId="2CA1FFC2" w14:textId="77777777" w:rsidR="000E093E" w:rsidRPr="00F405C3" w:rsidRDefault="000E093E" w:rsidP="000E093E">
            <w:pPr>
              <w:tabs>
                <w:tab w:val="left" w:pos="720"/>
              </w:tabs>
              <w:jc w:val="center"/>
              <w:rPr>
                <w:b/>
              </w:rPr>
            </w:pPr>
            <w:r w:rsidRPr="00F405C3">
              <w:rPr>
                <w:b/>
              </w:rPr>
              <w:t>Đánh giá cuối kỳ</w:t>
            </w:r>
          </w:p>
        </w:tc>
        <w:tc>
          <w:tcPr>
            <w:tcW w:w="1715" w:type="pct"/>
            <w:vAlign w:val="center"/>
          </w:tcPr>
          <w:p w14:paraId="5DDD92D6" w14:textId="19FD5A62" w:rsidR="000E093E" w:rsidRPr="00515E22" w:rsidRDefault="000E093E" w:rsidP="000E093E">
            <w:pPr>
              <w:tabs>
                <w:tab w:val="left" w:pos="720"/>
              </w:tabs>
              <w:rPr>
                <w:bCs/>
                <w:highlight w:val="yellow"/>
                <w:lang w:val="vi-VN"/>
              </w:rPr>
            </w:pPr>
            <w:r w:rsidRPr="00D41997">
              <w:rPr>
                <w:bCs/>
                <w:lang w:val="vi-VN"/>
              </w:rPr>
              <w:t>Toàn bộ nội dung học</w:t>
            </w:r>
            <w:r>
              <w:rPr>
                <w:bCs/>
                <w:lang w:val="vi-VN"/>
              </w:rPr>
              <w:t xml:space="preserve"> (lập trình trên máy tính)</w:t>
            </w:r>
          </w:p>
        </w:tc>
        <w:tc>
          <w:tcPr>
            <w:tcW w:w="672" w:type="pct"/>
            <w:vAlign w:val="center"/>
          </w:tcPr>
          <w:p w14:paraId="18570206" w14:textId="77777777" w:rsidR="000E093E" w:rsidRPr="00DC598B" w:rsidRDefault="000E093E" w:rsidP="000E093E">
            <w:pPr>
              <w:tabs>
                <w:tab w:val="left" w:pos="720"/>
              </w:tabs>
              <w:jc w:val="center"/>
              <w:rPr>
                <w:bCs/>
                <w:lang w:val="vi-VN"/>
              </w:rPr>
            </w:pPr>
            <w:r w:rsidRPr="00DC598B">
              <w:rPr>
                <w:bCs/>
                <w:lang w:val="vi-VN"/>
              </w:rPr>
              <w:t>Theo lịch của Trường</w:t>
            </w:r>
          </w:p>
        </w:tc>
        <w:tc>
          <w:tcPr>
            <w:tcW w:w="469" w:type="pct"/>
            <w:vAlign w:val="center"/>
          </w:tcPr>
          <w:p w14:paraId="5CF55155" w14:textId="77777777" w:rsidR="000E093E" w:rsidRDefault="000E093E" w:rsidP="000E093E">
            <w:pPr>
              <w:tabs>
                <w:tab w:val="left" w:pos="720"/>
              </w:tabs>
              <w:jc w:val="center"/>
              <w:rPr>
                <w:bCs/>
                <w:lang w:val="vi-VN"/>
              </w:rPr>
            </w:pPr>
            <w:r w:rsidRPr="00091599">
              <w:rPr>
                <w:bCs/>
                <w:lang w:val="vi-VN"/>
              </w:rPr>
              <w:t>1.x</w:t>
            </w:r>
          </w:p>
          <w:p w14:paraId="4A3E09B6" w14:textId="77777777" w:rsidR="000E093E" w:rsidRDefault="000E093E" w:rsidP="000E093E">
            <w:pPr>
              <w:tabs>
                <w:tab w:val="left" w:pos="720"/>
              </w:tabs>
              <w:jc w:val="center"/>
              <w:rPr>
                <w:bCs/>
                <w:lang w:val="vi-VN"/>
              </w:rPr>
            </w:pPr>
            <w:r>
              <w:rPr>
                <w:bCs/>
                <w:lang w:val="vi-VN"/>
              </w:rPr>
              <w:t>2</w:t>
            </w:r>
            <w:r w:rsidRPr="00091599">
              <w:rPr>
                <w:bCs/>
                <w:lang w:val="vi-VN"/>
              </w:rPr>
              <w:t>.x</w:t>
            </w:r>
          </w:p>
          <w:p w14:paraId="4907712B" w14:textId="77777777" w:rsidR="000E093E" w:rsidRPr="00087328" w:rsidRDefault="000E093E" w:rsidP="000E093E">
            <w:pPr>
              <w:tabs>
                <w:tab w:val="left" w:pos="720"/>
              </w:tabs>
              <w:jc w:val="center"/>
              <w:rPr>
                <w:bCs/>
                <w:lang w:val="vi-VN"/>
              </w:rPr>
            </w:pPr>
            <w:r>
              <w:rPr>
                <w:bCs/>
                <w:lang w:val="vi-VN"/>
              </w:rPr>
              <w:t>3</w:t>
            </w:r>
            <w:r w:rsidRPr="00091599">
              <w:rPr>
                <w:bCs/>
                <w:lang w:val="vi-VN"/>
              </w:rPr>
              <w:t>.x</w:t>
            </w:r>
          </w:p>
        </w:tc>
        <w:tc>
          <w:tcPr>
            <w:tcW w:w="778" w:type="pct"/>
            <w:vAlign w:val="center"/>
          </w:tcPr>
          <w:p w14:paraId="3D8D6799" w14:textId="77777777" w:rsidR="000E093E" w:rsidRPr="003B6970" w:rsidRDefault="000E093E" w:rsidP="000E093E">
            <w:pPr>
              <w:tabs>
                <w:tab w:val="left" w:pos="720"/>
              </w:tabs>
              <w:jc w:val="center"/>
              <w:rPr>
                <w:bCs/>
                <w:highlight w:val="yellow"/>
              </w:rPr>
            </w:pPr>
            <w:r w:rsidRPr="008B5569">
              <w:rPr>
                <w:bCs/>
              </w:rPr>
              <w:t>Phụ lục 1: ma trận đề thi</w:t>
            </w:r>
          </w:p>
        </w:tc>
        <w:tc>
          <w:tcPr>
            <w:tcW w:w="346" w:type="pct"/>
            <w:vAlign w:val="center"/>
          </w:tcPr>
          <w:p w14:paraId="74CC1E6A" w14:textId="77777777" w:rsidR="000E093E" w:rsidRPr="00CC4F26" w:rsidRDefault="000E093E" w:rsidP="000E093E">
            <w:pPr>
              <w:tabs>
                <w:tab w:val="left" w:pos="720"/>
              </w:tabs>
              <w:jc w:val="center"/>
              <w:rPr>
                <w:bCs/>
              </w:rPr>
            </w:pPr>
            <w:r w:rsidRPr="00CC4F26">
              <w:rPr>
                <w:bCs/>
              </w:rPr>
              <w:t>50%</w:t>
            </w:r>
          </w:p>
        </w:tc>
        <w:tc>
          <w:tcPr>
            <w:tcW w:w="465" w:type="pct"/>
          </w:tcPr>
          <w:p w14:paraId="55B7AD6F" w14:textId="77777777" w:rsidR="000E093E" w:rsidRPr="003B6970" w:rsidRDefault="000E093E" w:rsidP="000E093E">
            <w:pPr>
              <w:tabs>
                <w:tab w:val="left" w:pos="720"/>
              </w:tabs>
              <w:jc w:val="center"/>
              <w:rPr>
                <w:bCs/>
                <w:highlight w:val="yellow"/>
              </w:rPr>
            </w:pPr>
          </w:p>
        </w:tc>
      </w:tr>
    </w:tbl>
    <w:p w14:paraId="7F2C5867" w14:textId="77777777" w:rsidR="002D4537" w:rsidRPr="007D3CFA" w:rsidRDefault="002D4537" w:rsidP="007D3CFA"/>
    <w:p w14:paraId="4B58B73E" w14:textId="4277B918" w:rsidR="002B491E" w:rsidRPr="009C270D" w:rsidRDefault="002D4537" w:rsidP="00A63DA8">
      <w:pPr>
        <w:pStyle w:val="Heading2"/>
        <w:rPr>
          <w:lang w:val="vi-VN"/>
        </w:rPr>
      </w:pPr>
      <w:r>
        <w:rPr>
          <w:lang w:val="pt-BR"/>
        </w:rPr>
        <w:br w:type="page"/>
      </w:r>
      <w:r w:rsidR="00F36F50" w:rsidRPr="009C270D">
        <w:rPr>
          <w:lang w:val="pt-BR"/>
        </w:rPr>
        <w:lastRenderedPageBreak/>
        <w:t>7.2. Ma trận đề thi (phụ lục 1)</w:t>
      </w:r>
    </w:p>
    <w:p w14:paraId="257A922D" w14:textId="77777777" w:rsidR="00E77B50" w:rsidRPr="002E10CA" w:rsidRDefault="00F36F50" w:rsidP="00C1468B">
      <w:pPr>
        <w:pStyle w:val="Heading2"/>
        <w:rPr>
          <w:lang w:val="vi-VN"/>
        </w:rPr>
      </w:pPr>
      <w:r w:rsidRPr="00D83953">
        <w:rPr>
          <w:lang w:val="pt-BR"/>
        </w:rPr>
        <w:t>7.3. Các rubrics (phụ lục 2)</w:t>
      </w:r>
    </w:p>
    <w:p w14:paraId="6A469B37" w14:textId="77777777" w:rsidR="006C4589" w:rsidRPr="007D3CFA" w:rsidRDefault="006C4589" w:rsidP="007D3CFA"/>
    <w:p w14:paraId="31BD8923" w14:textId="77777777" w:rsidR="00E77B50" w:rsidRPr="00D83953" w:rsidRDefault="00E77B50" w:rsidP="00D47709">
      <w:pPr>
        <w:pStyle w:val="Heading1"/>
        <w:rPr>
          <w:lang w:val="pt-BR"/>
        </w:rPr>
      </w:pPr>
      <w:r w:rsidRPr="00D83953">
        <w:rPr>
          <w:lang w:val="pt-BR"/>
        </w:rPr>
        <w:t>8. KẾ HOẠCH DẠY HỌC (</w:t>
      </w:r>
      <w:r w:rsidR="00154246">
        <w:rPr>
          <w:lang w:val="pt-BR"/>
        </w:rPr>
        <w:t>Lesson Plan</w:t>
      </w:r>
      <w:r w:rsidRPr="00D83953">
        <w:rPr>
          <w:lang w:val="pt-BR"/>
        </w:rPr>
        <w:t>)</w:t>
      </w:r>
    </w:p>
    <w:p w14:paraId="4F42DCBB" w14:textId="77777777" w:rsidR="00E77B50" w:rsidRDefault="0029747A" w:rsidP="0029747A">
      <w:pPr>
        <w:tabs>
          <w:tab w:val="left" w:pos="720"/>
        </w:tabs>
        <w:spacing w:before="60" w:after="40" w:line="288" w:lineRule="auto"/>
        <w:jc w:val="center"/>
        <w:rPr>
          <w:b/>
          <w:lang w:val="vi-VN"/>
        </w:rPr>
      </w:pPr>
      <w:r w:rsidRPr="00D83953">
        <w:rPr>
          <w:b/>
        </w:rPr>
        <w:t xml:space="preserve">Bảng </w:t>
      </w:r>
      <w:r>
        <w:rPr>
          <w:b/>
        </w:rPr>
        <w:t>4</w:t>
      </w:r>
      <w:r w:rsidRPr="00D83953">
        <w:rPr>
          <w:b/>
        </w:rPr>
        <w:t xml:space="preserve">. </w:t>
      </w:r>
      <w:r>
        <w:rPr>
          <w:b/>
        </w:rPr>
        <w:t xml:space="preserve">Kế hoạch </w:t>
      </w:r>
      <w:r w:rsidR="000F3B0A">
        <w:rPr>
          <w:b/>
        </w:rPr>
        <w:t xml:space="preserve">và nội dung </w:t>
      </w:r>
      <w:r>
        <w:rPr>
          <w:b/>
        </w:rPr>
        <w:t>dạy học</w:t>
      </w:r>
    </w:p>
    <w:tbl>
      <w:tblPr>
        <w:tblW w:w="51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2663"/>
        <w:gridCol w:w="1994"/>
        <w:gridCol w:w="2781"/>
        <w:gridCol w:w="1060"/>
        <w:gridCol w:w="830"/>
      </w:tblGrid>
      <w:tr w:rsidR="00F954CF" w:rsidRPr="00026DB6" w14:paraId="587909C8" w14:textId="77777777" w:rsidTr="006B6305">
        <w:tc>
          <w:tcPr>
            <w:tcW w:w="379" w:type="pct"/>
            <w:shd w:val="clear" w:color="auto" w:fill="DEEAF6" w:themeFill="accent1" w:themeFillTint="33"/>
            <w:vAlign w:val="center"/>
          </w:tcPr>
          <w:p w14:paraId="44D1CA92" w14:textId="77777777" w:rsidR="00A40526" w:rsidRPr="00026DB6" w:rsidRDefault="00A40526" w:rsidP="0095485E">
            <w:pPr>
              <w:widowControl w:val="0"/>
              <w:tabs>
                <w:tab w:val="left" w:pos="993"/>
              </w:tabs>
              <w:jc w:val="center"/>
              <w:rPr>
                <w:b/>
              </w:rPr>
            </w:pPr>
            <w:r w:rsidRPr="00026DB6">
              <w:rPr>
                <w:b/>
              </w:rPr>
              <w:t>Tuần</w:t>
            </w:r>
          </w:p>
        </w:tc>
        <w:tc>
          <w:tcPr>
            <w:tcW w:w="1320" w:type="pct"/>
            <w:shd w:val="clear" w:color="auto" w:fill="DEEAF6" w:themeFill="accent1" w:themeFillTint="33"/>
            <w:vAlign w:val="center"/>
          </w:tcPr>
          <w:p w14:paraId="3F550D25" w14:textId="77777777" w:rsidR="00A40526" w:rsidRPr="00026DB6" w:rsidRDefault="00A40526" w:rsidP="0095485E">
            <w:pPr>
              <w:widowControl w:val="0"/>
              <w:tabs>
                <w:tab w:val="left" w:pos="993"/>
              </w:tabs>
              <w:jc w:val="center"/>
              <w:rPr>
                <w:b/>
              </w:rPr>
            </w:pPr>
            <w:r w:rsidRPr="00026DB6">
              <w:rPr>
                <w:b/>
              </w:rPr>
              <w:t>Nội dung</w:t>
            </w:r>
          </w:p>
        </w:tc>
        <w:tc>
          <w:tcPr>
            <w:tcW w:w="988" w:type="pct"/>
            <w:shd w:val="clear" w:color="auto" w:fill="DEEAF6" w:themeFill="accent1" w:themeFillTint="33"/>
            <w:vAlign w:val="center"/>
          </w:tcPr>
          <w:p w14:paraId="3CE61092" w14:textId="77777777" w:rsidR="00A40526" w:rsidRPr="00026DB6" w:rsidRDefault="00A40526" w:rsidP="0095485E">
            <w:pPr>
              <w:widowControl w:val="0"/>
              <w:tabs>
                <w:tab w:val="left" w:pos="993"/>
              </w:tabs>
              <w:jc w:val="center"/>
              <w:rPr>
                <w:b/>
              </w:rPr>
            </w:pPr>
            <w:r w:rsidRPr="00026DB6">
              <w:rPr>
                <w:b/>
              </w:rPr>
              <w:t>Tài liệu đọc</w:t>
            </w:r>
          </w:p>
        </w:tc>
        <w:tc>
          <w:tcPr>
            <w:tcW w:w="1378" w:type="pct"/>
            <w:shd w:val="clear" w:color="auto" w:fill="DEEAF6" w:themeFill="accent1" w:themeFillTint="33"/>
            <w:vAlign w:val="center"/>
          </w:tcPr>
          <w:p w14:paraId="6116797E" w14:textId="77777777" w:rsidR="00A40526" w:rsidRPr="00026DB6" w:rsidRDefault="00A40526" w:rsidP="0095485E">
            <w:pPr>
              <w:widowControl w:val="0"/>
              <w:tabs>
                <w:tab w:val="left" w:pos="993"/>
              </w:tabs>
              <w:ind w:left="-198" w:firstLine="96"/>
              <w:jc w:val="center"/>
              <w:rPr>
                <w:b/>
              </w:rPr>
            </w:pPr>
            <w:r w:rsidRPr="00026DB6">
              <w:rPr>
                <w:b/>
              </w:rPr>
              <w:t>Hoạt động</w:t>
            </w:r>
          </w:p>
          <w:p w14:paraId="363FC96A" w14:textId="77777777" w:rsidR="00A40526" w:rsidRPr="00026DB6" w:rsidRDefault="00A40526" w:rsidP="0095485E">
            <w:pPr>
              <w:widowControl w:val="0"/>
              <w:tabs>
                <w:tab w:val="left" w:pos="993"/>
              </w:tabs>
              <w:jc w:val="center"/>
              <w:rPr>
                <w:b/>
              </w:rPr>
            </w:pPr>
            <w:r w:rsidRPr="00026DB6">
              <w:rPr>
                <w:b/>
              </w:rPr>
              <w:t>dạy và học</w:t>
            </w:r>
          </w:p>
        </w:tc>
        <w:tc>
          <w:tcPr>
            <w:tcW w:w="525" w:type="pct"/>
            <w:shd w:val="clear" w:color="auto" w:fill="DEEAF6" w:themeFill="accent1" w:themeFillTint="33"/>
            <w:vAlign w:val="center"/>
          </w:tcPr>
          <w:p w14:paraId="481EBDE6" w14:textId="77777777" w:rsidR="00A40526" w:rsidRPr="00026DB6" w:rsidRDefault="00A40526" w:rsidP="0095485E">
            <w:pPr>
              <w:widowControl w:val="0"/>
              <w:tabs>
                <w:tab w:val="left" w:pos="993"/>
              </w:tabs>
              <w:jc w:val="center"/>
              <w:rPr>
                <w:b/>
              </w:rPr>
            </w:pPr>
            <w:r w:rsidRPr="00026DB6">
              <w:rPr>
                <w:b/>
              </w:rPr>
              <w:t>Đánh giá</w:t>
            </w:r>
          </w:p>
        </w:tc>
        <w:tc>
          <w:tcPr>
            <w:tcW w:w="411" w:type="pct"/>
            <w:shd w:val="clear" w:color="auto" w:fill="DEEAF6" w:themeFill="accent1" w:themeFillTint="33"/>
            <w:vAlign w:val="center"/>
          </w:tcPr>
          <w:p w14:paraId="5E680AF4" w14:textId="77777777" w:rsidR="00A40526" w:rsidRPr="00026DB6" w:rsidRDefault="00A40526" w:rsidP="0095485E">
            <w:pPr>
              <w:widowControl w:val="0"/>
              <w:tabs>
                <w:tab w:val="left" w:pos="993"/>
              </w:tabs>
              <w:jc w:val="center"/>
              <w:rPr>
                <w:b/>
              </w:rPr>
            </w:pPr>
            <w:r w:rsidRPr="00026DB6">
              <w:rPr>
                <w:b/>
              </w:rPr>
              <w:t>CLOs</w:t>
            </w:r>
          </w:p>
        </w:tc>
      </w:tr>
      <w:tr w:rsidR="00F954CF" w:rsidRPr="00026DB6" w14:paraId="59099701" w14:textId="77777777" w:rsidTr="006B6305">
        <w:tc>
          <w:tcPr>
            <w:tcW w:w="379" w:type="pct"/>
            <w:shd w:val="clear" w:color="auto" w:fill="auto"/>
            <w:vAlign w:val="center"/>
          </w:tcPr>
          <w:p w14:paraId="36792103" w14:textId="77777777" w:rsidR="00A40526" w:rsidRPr="00026DB6" w:rsidRDefault="00A40526" w:rsidP="0095485E">
            <w:pPr>
              <w:widowControl w:val="0"/>
              <w:tabs>
                <w:tab w:val="left" w:pos="993"/>
              </w:tabs>
              <w:jc w:val="center"/>
              <w:rPr>
                <w:lang w:val="pt-BR"/>
              </w:rPr>
            </w:pPr>
            <w:r w:rsidRPr="00026DB6">
              <w:rPr>
                <w:lang w:val="pt-BR"/>
              </w:rPr>
              <w:t>[1]</w:t>
            </w:r>
          </w:p>
        </w:tc>
        <w:tc>
          <w:tcPr>
            <w:tcW w:w="1320" w:type="pct"/>
            <w:shd w:val="clear" w:color="auto" w:fill="auto"/>
            <w:vAlign w:val="center"/>
          </w:tcPr>
          <w:p w14:paraId="5FF44462" w14:textId="77777777" w:rsidR="00A40526" w:rsidRPr="00026DB6" w:rsidRDefault="00A40526" w:rsidP="0095485E">
            <w:pPr>
              <w:tabs>
                <w:tab w:val="left" w:pos="720"/>
              </w:tabs>
              <w:jc w:val="center"/>
              <w:rPr>
                <w:lang w:val="pt-BR"/>
              </w:rPr>
            </w:pPr>
            <w:r w:rsidRPr="00026DB6">
              <w:rPr>
                <w:lang w:val="pt-BR"/>
              </w:rPr>
              <w:t>[2]</w:t>
            </w:r>
          </w:p>
        </w:tc>
        <w:tc>
          <w:tcPr>
            <w:tcW w:w="988" w:type="pct"/>
            <w:vAlign w:val="center"/>
          </w:tcPr>
          <w:p w14:paraId="38F04AB4" w14:textId="77777777" w:rsidR="00A40526" w:rsidRPr="00026DB6" w:rsidRDefault="00A40526" w:rsidP="0095485E">
            <w:pPr>
              <w:tabs>
                <w:tab w:val="left" w:pos="720"/>
              </w:tabs>
              <w:jc w:val="center"/>
              <w:rPr>
                <w:lang w:val="pt-BR"/>
              </w:rPr>
            </w:pPr>
            <w:r w:rsidRPr="00026DB6">
              <w:rPr>
                <w:lang w:val="pt-BR"/>
              </w:rPr>
              <w:t>[3]</w:t>
            </w:r>
          </w:p>
        </w:tc>
        <w:tc>
          <w:tcPr>
            <w:tcW w:w="1378" w:type="pct"/>
            <w:shd w:val="clear" w:color="auto" w:fill="auto"/>
            <w:vAlign w:val="center"/>
          </w:tcPr>
          <w:p w14:paraId="756EB2D4" w14:textId="77777777" w:rsidR="00A40526" w:rsidRPr="00026DB6" w:rsidRDefault="00A40526" w:rsidP="0095485E">
            <w:pPr>
              <w:tabs>
                <w:tab w:val="left" w:pos="720"/>
              </w:tabs>
              <w:jc w:val="center"/>
              <w:rPr>
                <w:lang w:val="pt-BR"/>
              </w:rPr>
            </w:pPr>
            <w:r w:rsidRPr="00026DB6">
              <w:rPr>
                <w:lang w:val="pt-BR"/>
              </w:rPr>
              <w:t>[4]</w:t>
            </w:r>
          </w:p>
        </w:tc>
        <w:tc>
          <w:tcPr>
            <w:tcW w:w="525" w:type="pct"/>
            <w:shd w:val="clear" w:color="auto" w:fill="auto"/>
            <w:vAlign w:val="center"/>
          </w:tcPr>
          <w:p w14:paraId="32CF6E3F" w14:textId="77777777" w:rsidR="00A40526" w:rsidRPr="00026DB6" w:rsidRDefault="00A40526" w:rsidP="0095485E">
            <w:pPr>
              <w:widowControl w:val="0"/>
              <w:tabs>
                <w:tab w:val="left" w:pos="993"/>
              </w:tabs>
              <w:jc w:val="center"/>
            </w:pPr>
            <w:r w:rsidRPr="00026DB6">
              <w:t>[5]</w:t>
            </w:r>
          </w:p>
        </w:tc>
        <w:tc>
          <w:tcPr>
            <w:tcW w:w="411" w:type="pct"/>
            <w:vAlign w:val="center"/>
          </w:tcPr>
          <w:p w14:paraId="5AC52AD8" w14:textId="77777777" w:rsidR="00A40526" w:rsidRPr="00026DB6" w:rsidRDefault="00A40526" w:rsidP="0095485E">
            <w:pPr>
              <w:tabs>
                <w:tab w:val="left" w:pos="720"/>
              </w:tabs>
              <w:jc w:val="center"/>
              <w:rPr>
                <w:lang w:val="pt-BR"/>
              </w:rPr>
            </w:pPr>
            <w:r w:rsidRPr="00026DB6">
              <w:rPr>
                <w:lang w:val="pt-BR"/>
              </w:rPr>
              <w:t>[6]</w:t>
            </w:r>
          </w:p>
        </w:tc>
      </w:tr>
      <w:tr w:rsidR="00F954CF" w:rsidRPr="00026DB6" w14:paraId="4F9AC35F" w14:textId="77777777" w:rsidTr="006B6305">
        <w:tc>
          <w:tcPr>
            <w:tcW w:w="379" w:type="pct"/>
            <w:shd w:val="clear" w:color="auto" w:fill="FFF2CC" w:themeFill="accent4" w:themeFillTint="33"/>
            <w:vAlign w:val="center"/>
          </w:tcPr>
          <w:p w14:paraId="5FF2E8D6" w14:textId="17E91389" w:rsidR="00A40526" w:rsidRPr="00026DB6" w:rsidRDefault="00A40526" w:rsidP="0095485E">
            <w:pPr>
              <w:widowControl w:val="0"/>
              <w:tabs>
                <w:tab w:val="left" w:pos="993"/>
              </w:tabs>
              <w:jc w:val="center"/>
              <w:rPr>
                <w:b/>
                <w:bCs/>
              </w:rPr>
            </w:pPr>
            <w:r w:rsidRPr="00026DB6">
              <w:rPr>
                <w:b/>
                <w:bCs/>
                <w:lang w:val="pt-BR"/>
              </w:rPr>
              <w:t>1</w:t>
            </w:r>
          </w:p>
        </w:tc>
        <w:tc>
          <w:tcPr>
            <w:tcW w:w="1320" w:type="pct"/>
            <w:shd w:val="clear" w:color="auto" w:fill="FFF2CC" w:themeFill="accent4" w:themeFillTint="33"/>
          </w:tcPr>
          <w:p w14:paraId="0DFEB3C5" w14:textId="77777777" w:rsidR="00CA1637" w:rsidRDefault="00CA1637" w:rsidP="0095485E">
            <w:pPr>
              <w:tabs>
                <w:tab w:val="left" w:pos="720"/>
              </w:tabs>
              <w:rPr>
                <w:b/>
                <w:bCs/>
                <w:lang w:val="pt-BR"/>
              </w:rPr>
            </w:pPr>
          </w:p>
          <w:p w14:paraId="04DB5407" w14:textId="639F3EF1" w:rsidR="00A40526" w:rsidRDefault="00A40526" w:rsidP="0095485E">
            <w:pPr>
              <w:tabs>
                <w:tab w:val="left" w:pos="720"/>
              </w:tabs>
              <w:rPr>
                <w:b/>
                <w:bCs/>
                <w:lang w:val="pt-BR"/>
              </w:rPr>
            </w:pPr>
            <w:r w:rsidRPr="00026DB6">
              <w:rPr>
                <w:b/>
                <w:bCs/>
                <w:lang w:val="pt-BR"/>
              </w:rPr>
              <w:t>Lecture 1</w:t>
            </w:r>
          </w:p>
          <w:p w14:paraId="38DF0C99" w14:textId="77777777" w:rsidR="00CA1637" w:rsidRDefault="00CA1637" w:rsidP="0095485E">
            <w:pPr>
              <w:tabs>
                <w:tab w:val="left" w:pos="720"/>
              </w:tabs>
              <w:rPr>
                <w:b/>
                <w:bCs/>
                <w:lang w:val="pt-BR"/>
              </w:rPr>
            </w:pPr>
          </w:p>
          <w:p w14:paraId="600CD2D7" w14:textId="77777777" w:rsidR="006105F2" w:rsidRPr="008F4867" w:rsidRDefault="006105F2" w:rsidP="006105F2">
            <w:pPr>
              <w:widowControl w:val="0"/>
              <w:ind w:left="45"/>
              <w:rPr>
                <w:b/>
                <w:sz w:val="22"/>
              </w:rPr>
            </w:pPr>
            <w:r w:rsidRPr="008F4867">
              <w:rPr>
                <w:b/>
                <w:sz w:val="22"/>
              </w:rPr>
              <w:t>Làm quen, giới thiệu học phần, logic của học phần và vai trò, vị trí của học phần trong CTĐT</w:t>
            </w:r>
          </w:p>
          <w:p w14:paraId="670165E8" w14:textId="77777777" w:rsidR="006105F2" w:rsidRPr="008F4867" w:rsidRDefault="006105F2" w:rsidP="006105F2">
            <w:pPr>
              <w:widowControl w:val="0"/>
              <w:ind w:left="45"/>
              <w:rPr>
                <w:b/>
                <w:sz w:val="22"/>
              </w:rPr>
            </w:pPr>
            <w:r w:rsidRPr="008F4867">
              <w:rPr>
                <w:b/>
                <w:sz w:val="22"/>
              </w:rPr>
              <w:t>Chương 1. Giới thiệu chung về dữ liệu</w:t>
            </w:r>
          </w:p>
          <w:p w14:paraId="3BAF7363" w14:textId="77777777" w:rsidR="006105F2" w:rsidRPr="008F4867" w:rsidRDefault="006105F2" w:rsidP="006105F2">
            <w:pPr>
              <w:widowControl w:val="0"/>
              <w:ind w:left="45"/>
              <w:rPr>
                <w:bCs/>
                <w:sz w:val="22"/>
              </w:rPr>
            </w:pPr>
            <w:r w:rsidRPr="008F4867">
              <w:rPr>
                <w:bCs/>
                <w:sz w:val="22"/>
              </w:rPr>
              <w:t xml:space="preserve">1.1 </w:t>
            </w:r>
            <w:r w:rsidRPr="008F4867">
              <w:rPr>
                <w:sz w:val="22"/>
              </w:rPr>
              <w:t>Giới thiệu chung về dữ liệu</w:t>
            </w:r>
          </w:p>
          <w:p w14:paraId="285254A2" w14:textId="77777777" w:rsidR="00A40526" w:rsidRDefault="006105F2" w:rsidP="006105F2">
            <w:pPr>
              <w:widowControl w:val="0"/>
              <w:tabs>
                <w:tab w:val="left" w:pos="993"/>
              </w:tabs>
              <w:rPr>
                <w:sz w:val="22"/>
              </w:rPr>
            </w:pPr>
            <w:r w:rsidRPr="008F4867">
              <w:rPr>
                <w:bCs/>
                <w:sz w:val="22"/>
              </w:rPr>
              <w:t xml:space="preserve">1.2 </w:t>
            </w:r>
            <w:r w:rsidRPr="008F4867">
              <w:rPr>
                <w:sz w:val="22"/>
              </w:rPr>
              <w:t>Giới thiệu về qui trình thu thập và xử lý thông tin</w:t>
            </w:r>
          </w:p>
          <w:p w14:paraId="479F4DE5" w14:textId="77777777" w:rsidR="006105F2" w:rsidRPr="008F4867" w:rsidRDefault="006105F2" w:rsidP="006105F2">
            <w:pPr>
              <w:widowControl w:val="0"/>
              <w:ind w:left="45"/>
              <w:rPr>
                <w:sz w:val="22"/>
              </w:rPr>
            </w:pPr>
            <w:r w:rsidRPr="008F4867">
              <w:rPr>
                <w:bCs/>
                <w:sz w:val="22"/>
              </w:rPr>
              <w:t xml:space="preserve">1.3 </w:t>
            </w:r>
            <w:r w:rsidRPr="008F4867">
              <w:rPr>
                <w:sz w:val="22"/>
              </w:rPr>
              <w:t>Phân loại dữ liệu</w:t>
            </w:r>
          </w:p>
          <w:p w14:paraId="477A4A5B" w14:textId="77777777" w:rsidR="006105F2" w:rsidRDefault="006105F2" w:rsidP="006105F2">
            <w:pPr>
              <w:widowControl w:val="0"/>
              <w:tabs>
                <w:tab w:val="left" w:pos="993"/>
              </w:tabs>
              <w:rPr>
                <w:bCs/>
                <w:sz w:val="22"/>
              </w:rPr>
            </w:pPr>
            <w:r w:rsidRPr="008F4867">
              <w:rPr>
                <w:bCs/>
                <w:sz w:val="22"/>
              </w:rPr>
              <w:t>1.4 Tiền xử lý dữ liệu</w:t>
            </w:r>
          </w:p>
          <w:p w14:paraId="6DD42345" w14:textId="77777777" w:rsidR="006105F2" w:rsidRPr="008F4867" w:rsidRDefault="006105F2" w:rsidP="006105F2">
            <w:pPr>
              <w:widowControl w:val="0"/>
              <w:ind w:left="44"/>
              <w:rPr>
                <w:bCs/>
                <w:sz w:val="22"/>
              </w:rPr>
            </w:pPr>
            <w:r w:rsidRPr="008F4867">
              <w:rPr>
                <w:bCs/>
                <w:sz w:val="22"/>
              </w:rPr>
              <w:t>1.4 Tiền xử lý dữ liệu (tiếp theo)</w:t>
            </w:r>
          </w:p>
          <w:p w14:paraId="343C64DC" w14:textId="7E5A0CEB" w:rsidR="006105F2" w:rsidRPr="00026DB6" w:rsidRDefault="006105F2" w:rsidP="006105F2">
            <w:pPr>
              <w:widowControl w:val="0"/>
              <w:tabs>
                <w:tab w:val="left" w:pos="993"/>
              </w:tabs>
              <w:rPr>
                <w:b/>
              </w:rPr>
            </w:pPr>
            <w:r w:rsidRPr="008F4867">
              <w:rPr>
                <w:bCs/>
                <w:sz w:val="22"/>
              </w:rPr>
              <w:t>1.5 Thể hiện dữ liệu</w:t>
            </w:r>
          </w:p>
        </w:tc>
        <w:tc>
          <w:tcPr>
            <w:tcW w:w="988" w:type="pct"/>
            <w:shd w:val="clear" w:color="auto" w:fill="FFF2CC" w:themeFill="accent4" w:themeFillTint="33"/>
            <w:vAlign w:val="center"/>
          </w:tcPr>
          <w:p w14:paraId="6413FCE6" w14:textId="77777777" w:rsidR="006105F2" w:rsidRDefault="006105F2" w:rsidP="006105F2">
            <w:pPr>
              <w:widowControl w:val="0"/>
              <w:spacing w:before="20" w:after="20"/>
              <w:jc w:val="center"/>
              <w:rPr>
                <w:sz w:val="22"/>
              </w:rPr>
            </w:pPr>
            <w:r w:rsidRPr="000E30DB">
              <w:rPr>
                <w:sz w:val="22"/>
              </w:rPr>
              <w:t>Đề cương học phần</w:t>
            </w:r>
          </w:p>
          <w:p w14:paraId="7C3EC514" w14:textId="27F072BE" w:rsidR="00A40526" w:rsidRPr="00026DB6" w:rsidRDefault="006105F2" w:rsidP="006105F2">
            <w:pPr>
              <w:tabs>
                <w:tab w:val="left" w:pos="720"/>
              </w:tabs>
              <w:jc w:val="center"/>
              <w:rPr>
                <w:b/>
              </w:rPr>
            </w:pPr>
            <w:r w:rsidRPr="000E30DB">
              <w:rPr>
                <w:sz w:val="22"/>
              </w:rPr>
              <w:t>[</w:t>
            </w:r>
            <w:r>
              <w:rPr>
                <w:sz w:val="22"/>
              </w:rPr>
              <w:t>3</w:t>
            </w:r>
            <w:r w:rsidRPr="000E30DB">
              <w:rPr>
                <w:sz w:val="22"/>
              </w:rPr>
              <w:t>] Ch</w:t>
            </w:r>
            <w:r>
              <w:rPr>
                <w:sz w:val="22"/>
              </w:rPr>
              <w:t>apter 1,2</w:t>
            </w:r>
          </w:p>
        </w:tc>
        <w:tc>
          <w:tcPr>
            <w:tcW w:w="1378" w:type="pct"/>
            <w:shd w:val="clear" w:color="auto" w:fill="FFF2CC" w:themeFill="accent4" w:themeFillTint="33"/>
          </w:tcPr>
          <w:p w14:paraId="16AAF0AE" w14:textId="77777777" w:rsidR="00C105F6" w:rsidRPr="00BC62EE" w:rsidRDefault="00C105F6" w:rsidP="00C105F6">
            <w:pPr>
              <w:tabs>
                <w:tab w:val="left" w:pos="720"/>
              </w:tabs>
              <w:rPr>
                <w:b/>
                <w:bCs/>
                <w:lang w:val="vi-VN"/>
              </w:rPr>
            </w:pPr>
            <w:r w:rsidRPr="00BC62EE">
              <w:rPr>
                <w:b/>
                <w:bCs/>
                <w:lang w:val="pt-BR"/>
              </w:rPr>
              <w:t>Giảng viên</w:t>
            </w:r>
            <w:r w:rsidRPr="00BC62EE">
              <w:rPr>
                <w:b/>
                <w:bCs/>
                <w:lang w:val="vi-VN"/>
              </w:rPr>
              <w:t>:</w:t>
            </w:r>
          </w:p>
          <w:p w14:paraId="36E01209" w14:textId="77777777" w:rsidR="00C105F6" w:rsidRPr="00BC62EE" w:rsidRDefault="00C105F6" w:rsidP="00C105F6">
            <w:pPr>
              <w:tabs>
                <w:tab w:val="left" w:pos="720"/>
              </w:tabs>
              <w:rPr>
                <w:lang w:val="vi-VN"/>
              </w:rPr>
            </w:pPr>
            <w:r w:rsidRPr="00BC62EE">
              <w:rPr>
                <w:lang w:val="pt-BR"/>
              </w:rPr>
              <w:t>- Giới thiệu đề cương, giáo trình, tài liệu tham khảo, phần mềm, bài</w:t>
            </w:r>
            <w:r w:rsidRPr="00BC62EE">
              <w:rPr>
                <w:lang w:val="vi-VN"/>
              </w:rPr>
              <w:t xml:space="preserve"> giảng</w:t>
            </w:r>
          </w:p>
          <w:p w14:paraId="4D20C068" w14:textId="77777777" w:rsidR="00C105F6" w:rsidRPr="00BC62EE" w:rsidRDefault="00C105F6" w:rsidP="00C105F6">
            <w:pPr>
              <w:tabs>
                <w:tab w:val="left" w:pos="720"/>
              </w:tabs>
              <w:rPr>
                <w:lang w:val="pt-BR"/>
              </w:rPr>
            </w:pPr>
            <w:r w:rsidRPr="00BC62EE">
              <w:rPr>
                <w:lang w:val="pt-BR"/>
              </w:rPr>
              <w:t>- Giảng lý thuyết theo nội dung Bài giảng</w:t>
            </w:r>
          </w:p>
          <w:p w14:paraId="7C822726" w14:textId="77777777" w:rsidR="00C105F6" w:rsidRPr="00BC62EE" w:rsidRDefault="00C105F6" w:rsidP="00C105F6">
            <w:pPr>
              <w:tabs>
                <w:tab w:val="left" w:pos="720"/>
              </w:tabs>
              <w:rPr>
                <w:lang w:val="pt-BR"/>
              </w:rPr>
            </w:pPr>
            <w:r w:rsidRPr="00BC62EE">
              <w:rPr>
                <w:lang w:val="pt-BR"/>
              </w:rPr>
              <w:t>- Hướng dẫn đọc giáo trình, tài liệu tham khảo</w:t>
            </w:r>
          </w:p>
          <w:p w14:paraId="2824E70D" w14:textId="77777777" w:rsidR="00C105F6" w:rsidRPr="00BC62EE" w:rsidRDefault="00C105F6" w:rsidP="00C105F6">
            <w:pPr>
              <w:tabs>
                <w:tab w:val="left" w:pos="720"/>
              </w:tabs>
              <w:rPr>
                <w:lang w:val="pt-BR"/>
              </w:rPr>
            </w:pPr>
            <w:r w:rsidRPr="00BC62EE">
              <w:rPr>
                <w:lang w:val="pt-BR"/>
              </w:rPr>
              <w:t>- Yêu cầu sinh viên xem lại kiến thức các học phần tiên quyết</w:t>
            </w:r>
          </w:p>
          <w:p w14:paraId="2AC09625" w14:textId="4E6EA230" w:rsidR="00C105F6" w:rsidRPr="00BC62EE" w:rsidRDefault="00C105F6" w:rsidP="00C105F6">
            <w:pPr>
              <w:tabs>
                <w:tab w:val="left" w:pos="720"/>
              </w:tabs>
              <w:rPr>
                <w:lang w:val="vi-VN"/>
              </w:rPr>
            </w:pPr>
            <w:r w:rsidRPr="00BC62EE">
              <w:rPr>
                <w:lang w:val="pt-BR"/>
              </w:rPr>
              <w:t xml:space="preserve">- Yêu cầu sinh viên xem trước ví dụ, câu hỏi, bài tập dành cho </w:t>
            </w:r>
            <w:r w:rsidRPr="00BC62EE">
              <w:rPr>
                <w:lang w:val="vi-VN"/>
              </w:rPr>
              <w:t>S</w:t>
            </w:r>
            <w:r w:rsidRPr="00BC62EE">
              <w:rPr>
                <w:lang w:val="pt-BR"/>
              </w:rPr>
              <w:t xml:space="preserve">eminar </w:t>
            </w:r>
          </w:p>
          <w:p w14:paraId="394CDAAA" w14:textId="77777777" w:rsidR="00C105F6" w:rsidRPr="00BC62EE" w:rsidRDefault="00C105F6" w:rsidP="00C105F6">
            <w:pPr>
              <w:tabs>
                <w:tab w:val="left" w:pos="720"/>
              </w:tabs>
              <w:rPr>
                <w:lang w:val="vi-VN"/>
              </w:rPr>
            </w:pPr>
            <w:r w:rsidRPr="00BC62EE">
              <w:rPr>
                <w:lang w:val="vi-VN"/>
              </w:rPr>
              <w:t>- Giới thiệu các Rubrics</w:t>
            </w:r>
          </w:p>
          <w:p w14:paraId="546D81B3" w14:textId="77777777" w:rsidR="00C105F6" w:rsidRPr="00BC62EE" w:rsidRDefault="00C105F6" w:rsidP="00C105F6">
            <w:pPr>
              <w:tabs>
                <w:tab w:val="left" w:pos="720"/>
              </w:tabs>
              <w:rPr>
                <w:b/>
                <w:bCs/>
                <w:lang w:val="vi-VN"/>
              </w:rPr>
            </w:pPr>
            <w:r w:rsidRPr="00BC62EE">
              <w:rPr>
                <w:b/>
                <w:bCs/>
                <w:lang w:val="pt-BR"/>
              </w:rPr>
              <w:t>Sinh viên</w:t>
            </w:r>
            <w:r w:rsidRPr="00BC62EE">
              <w:rPr>
                <w:b/>
                <w:bCs/>
                <w:lang w:val="vi-VN"/>
              </w:rPr>
              <w:t>:</w:t>
            </w:r>
          </w:p>
          <w:p w14:paraId="081596FC" w14:textId="77777777" w:rsidR="00C105F6" w:rsidRPr="00BC62EE" w:rsidRDefault="00C105F6" w:rsidP="00C105F6">
            <w:pPr>
              <w:tabs>
                <w:tab w:val="left" w:pos="720"/>
              </w:tabs>
              <w:rPr>
                <w:lang w:val="pt-BR"/>
              </w:rPr>
            </w:pPr>
            <w:r w:rsidRPr="00BC62EE">
              <w:rPr>
                <w:lang w:val="pt-BR"/>
              </w:rPr>
              <w:t>- Xem trước đề cương</w:t>
            </w:r>
          </w:p>
          <w:p w14:paraId="3F4DE4B0" w14:textId="77777777" w:rsidR="00C105F6" w:rsidRPr="00BC62EE" w:rsidRDefault="00C105F6" w:rsidP="00C105F6">
            <w:pPr>
              <w:tabs>
                <w:tab w:val="left" w:pos="720"/>
              </w:tabs>
              <w:rPr>
                <w:lang w:val="pt-BR"/>
              </w:rPr>
            </w:pPr>
            <w:r w:rsidRPr="00BC62EE">
              <w:rPr>
                <w:lang w:val="pt-BR"/>
              </w:rPr>
              <w:t xml:space="preserve">- Đọc các tài liệu </w:t>
            </w:r>
          </w:p>
          <w:p w14:paraId="05C42057" w14:textId="2A4B150C" w:rsidR="00A40526" w:rsidRPr="00026DB6" w:rsidRDefault="00C105F6" w:rsidP="00C105F6">
            <w:pPr>
              <w:widowControl w:val="0"/>
              <w:tabs>
                <w:tab w:val="left" w:pos="993"/>
              </w:tabs>
              <w:rPr>
                <w:b/>
              </w:rPr>
            </w:pPr>
            <w:r w:rsidRPr="00BC62EE">
              <w:rPr>
                <w:lang w:val="pt-BR"/>
              </w:rPr>
              <w:t>- Xem lại các kiến thức của học phần tiên quyết</w:t>
            </w:r>
          </w:p>
        </w:tc>
        <w:tc>
          <w:tcPr>
            <w:tcW w:w="525" w:type="pct"/>
            <w:shd w:val="clear" w:color="auto" w:fill="FFF2CC" w:themeFill="accent4" w:themeFillTint="33"/>
            <w:vAlign w:val="center"/>
          </w:tcPr>
          <w:p w14:paraId="1C5D6984" w14:textId="1796B924" w:rsidR="00333E26" w:rsidRDefault="00333E26" w:rsidP="00333E26">
            <w:pPr>
              <w:widowControl w:val="0"/>
              <w:spacing w:beforeLines="20" w:before="48" w:afterLines="20" w:after="48"/>
              <w:jc w:val="both"/>
              <w:rPr>
                <w:sz w:val="22"/>
                <w:lang w:val="fr-FR"/>
              </w:rPr>
            </w:pPr>
            <w:r w:rsidRPr="009D11DA">
              <w:rPr>
                <w:sz w:val="22"/>
                <w:lang w:val="fr-FR"/>
              </w:rPr>
              <w:t xml:space="preserve">Mức độ tham gia </w:t>
            </w:r>
          </w:p>
          <w:p w14:paraId="46A5B81B" w14:textId="4B7E9D43" w:rsidR="00333E26" w:rsidRDefault="00333E26" w:rsidP="00333E26">
            <w:pPr>
              <w:widowControl w:val="0"/>
              <w:spacing w:beforeLines="20" w:before="48" w:afterLines="20" w:after="48"/>
              <w:jc w:val="both"/>
              <w:rPr>
                <w:sz w:val="22"/>
                <w:lang w:val="fr-FR"/>
              </w:rPr>
            </w:pPr>
            <w:r w:rsidRPr="009D11DA">
              <w:rPr>
                <w:sz w:val="22"/>
                <w:lang w:val="fr-FR"/>
              </w:rPr>
              <w:t>Mức độ tương tá</w:t>
            </w:r>
            <w:r>
              <w:rPr>
                <w:sz w:val="22"/>
                <w:lang w:val="fr-FR"/>
              </w:rPr>
              <w:t>c</w:t>
            </w:r>
            <w:r w:rsidRPr="009D11DA">
              <w:rPr>
                <w:sz w:val="22"/>
                <w:lang w:val="fr-FR"/>
              </w:rPr>
              <w:t xml:space="preserve"> </w:t>
            </w:r>
          </w:p>
          <w:p w14:paraId="50194B8C" w14:textId="17DE44BC" w:rsidR="00A40526" w:rsidRPr="00026DB6" w:rsidRDefault="00333E26" w:rsidP="00333E26">
            <w:pPr>
              <w:widowControl w:val="0"/>
              <w:tabs>
                <w:tab w:val="left" w:pos="993"/>
              </w:tabs>
              <w:rPr>
                <w:b/>
              </w:rPr>
            </w:pPr>
            <w:r w:rsidRPr="009D11DA">
              <w:rPr>
                <w:sz w:val="22"/>
                <w:lang w:val="fr-FR"/>
              </w:rPr>
              <w:t>Chất lượng câu trả lời</w:t>
            </w:r>
          </w:p>
        </w:tc>
        <w:tc>
          <w:tcPr>
            <w:tcW w:w="411" w:type="pct"/>
            <w:shd w:val="clear" w:color="auto" w:fill="FFF2CC" w:themeFill="accent4" w:themeFillTint="33"/>
            <w:vAlign w:val="center"/>
          </w:tcPr>
          <w:p w14:paraId="75741E8F" w14:textId="77777777" w:rsidR="00A40526" w:rsidRPr="00407B8E" w:rsidRDefault="00407B8E" w:rsidP="0095485E">
            <w:pPr>
              <w:widowControl w:val="0"/>
              <w:tabs>
                <w:tab w:val="left" w:pos="993"/>
              </w:tabs>
              <w:jc w:val="center"/>
              <w:rPr>
                <w:bCs/>
                <w:lang w:val="vi-VN"/>
              </w:rPr>
            </w:pPr>
            <w:r w:rsidRPr="00407B8E">
              <w:rPr>
                <w:bCs/>
                <w:lang w:val="vi-VN"/>
              </w:rPr>
              <w:t>1.x</w:t>
            </w:r>
          </w:p>
          <w:p w14:paraId="02C558F3" w14:textId="77777777" w:rsidR="00407B8E" w:rsidRPr="00407B8E" w:rsidRDefault="00407B8E" w:rsidP="0095485E">
            <w:pPr>
              <w:widowControl w:val="0"/>
              <w:tabs>
                <w:tab w:val="left" w:pos="993"/>
              </w:tabs>
              <w:jc w:val="center"/>
              <w:rPr>
                <w:bCs/>
                <w:lang w:val="vi-VN"/>
              </w:rPr>
            </w:pPr>
            <w:r w:rsidRPr="00407B8E">
              <w:rPr>
                <w:bCs/>
                <w:lang w:val="vi-VN"/>
              </w:rPr>
              <w:t>2.x</w:t>
            </w:r>
          </w:p>
          <w:p w14:paraId="67F225A3" w14:textId="77777777" w:rsidR="00407B8E" w:rsidRPr="00407B8E" w:rsidRDefault="00407B8E" w:rsidP="0095485E">
            <w:pPr>
              <w:widowControl w:val="0"/>
              <w:tabs>
                <w:tab w:val="left" w:pos="993"/>
              </w:tabs>
              <w:jc w:val="center"/>
              <w:rPr>
                <w:b/>
                <w:lang w:val="vi-VN"/>
              </w:rPr>
            </w:pPr>
            <w:r w:rsidRPr="00407B8E">
              <w:rPr>
                <w:bCs/>
                <w:lang w:val="vi-VN"/>
              </w:rPr>
              <w:t>3.x</w:t>
            </w:r>
          </w:p>
        </w:tc>
      </w:tr>
      <w:tr w:rsidR="006105F2" w:rsidRPr="00026DB6" w14:paraId="3FE060AD" w14:textId="77777777" w:rsidTr="006B6305">
        <w:tc>
          <w:tcPr>
            <w:tcW w:w="379" w:type="pct"/>
            <w:shd w:val="clear" w:color="auto" w:fill="FFF2CC" w:themeFill="accent4" w:themeFillTint="33"/>
            <w:vAlign w:val="center"/>
          </w:tcPr>
          <w:p w14:paraId="5727F1DC" w14:textId="0BA50680" w:rsidR="006105F2" w:rsidRPr="00026DB6" w:rsidRDefault="004D4308" w:rsidP="000D7A53">
            <w:pPr>
              <w:widowControl w:val="0"/>
              <w:tabs>
                <w:tab w:val="left" w:pos="993"/>
              </w:tabs>
              <w:jc w:val="center"/>
              <w:rPr>
                <w:b/>
                <w:bCs/>
              </w:rPr>
            </w:pPr>
            <w:r>
              <w:rPr>
                <w:b/>
                <w:bCs/>
                <w:lang w:val="pt-BR"/>
              </w:rPr>
              <w:t>2</w:t>
            </w:r>
          </w:p>
        </w:tc>
        <w:tc>
          <w:tcPr>
            <w:tcW w:w="1320" w:type="pct"/>
            <w:shd w:val="clear" w:color="auto" w:fill="FFF2CC" w:themeFill="accent4" w:themeFillTint="33"/>
          </w:tcPr>
          <w:p w14:paraId="3276607C" w14:textId="77777777" w:rsidR="006105F2" w:rsidRDefault="006105F2" w:rsidP="000D7A53">
            <w:pPr>
              <w:tabs>
                <w:tab w:val="left" w:pos="720"/>
              </w:tabs>
              <w:rPr>
                <w:b/>
                <w:bCs/>
                <w:lang w:val="pt-BR"/>
              </w:rPr>
            </w:pPr>
          </w:p>
          <w:p w14:paraId="02604D8B" w14:textId="4D685F76" w:rsidR="006105F2" w:rsidRDefault="006105F2" w:rsidP="000D7A53">
            <w:pPr>
              <w:tabs>
                <w:tab w:val="left" w:pos="720"/>
              </w:tabs>
              <w:rPr>
                <w:b/>
                <w:bCs/>
                <w:lang w:val="pt-BR"/>
              </w:rPr>
            </w:pPr>
            <w:r w:rsidRPr="00026DB6">
              <w:rPr>
                <w:b/>
                <w:bCs/>
                <w:lang w:val="pt-BR"/>
              </w:rPr>
              <w:t xml:space="preserve">Lecture </w:t>
            </w:r>
            <w:r w:rsidR="004D4308">
              <w:rPr>
                <w:b/>
                <w:bCs/>
                <w:lang w:val="pt-BR"/>
              </w:rPr>
              <w:t>2</w:t>
            </w:r>
          </w:p>
          <w:p w14:paraId="438B6E77" w14:textId="77777777" w:rsidR="006105F2" w:rsidRDefault="006105F2" w:rsidP="000D7A53">
            <w:pPr>
              <w:tabs>
                <w:tab w:val="left" w:pos="720"/>
              </w:tabs>
              <w:rPr>
                <w:b/>
                <w:bCs/>
                <w:lang w:val="pt-BR"/>
              </w:rPr>
            </w:pPr>
          </w:p>
          <w:p w14:paraId="4589660E" w14:textId="77777777" w:rsidR="006105F2" w:rsidRPr="008F4867" w:rsidRDefault="006105F2" w:rsidP="006105F2">
            <w:pPr>
              <w:widowControl w:val="0"/>
              <w:ind w:left="44"/>
              <w:rPr>
                <w:b/>
                <w:sz w:val="22"/>
              </w:rPr>
            </w:pPr>
            <w:r w:rsidRPr="008F4867">
              <w:rPr>
                <w:b/>
                <w:sz w:val="22"/>
              </w:rPr>
              <w:t xml:space="preserve">Chương 2. Ngôn ngữ R </w:t>
            </w:r>
          </w:p>
          <w:p w14:paraId="431D0C2A" w14:textId="77777777" w:rsidR="006105F2" w:rsidRPr="008F4867" w:rsidRDefault="006105F2" w:rsidP="006105F2">
            <w:pPr>
              <w:widowControl w:val="0"/>
              <w:ind w:left="44"/>
              <w:rPr>
                <w:bCs/>
                <w:sz w:val="22"/>
              </w:rPr>
            </w:pPr>
            <w:r w:rsidRPr="008F4867">
              <w:rPr>
                <w:bCs/>
                <w:sz w:val="22"/>
              </w:rPr>
              <w:t xml:space="preserve">2.1 </w:t>
            </w:r>
            <w:r w:rsidRPr="008F4867">
              <w:rPr>
                <w:sz w:val="22"/>
              </w:rPr>
              <w:t>Giới thiệu R</w:t>
            </w:r>
          </w:p>
          <w:p w14:paraId="4C68825F" w14:textId="77777777" w:rsidR="006105F2" w:rsidRPr="008F4867" w:rsidRDefault="006105F2" w:rsidP="006105F2">
            <w:pPr>
              <w:widowControl w:val="0"/>
              <w:ind w:left="44"/>
              <w:rPr>
                <w:bCs/>
                <w:sz w:val="22"/>
              </w:rPr>
            </w:pPr>
            <w:r w:rsidRPr="008F4867">
              <w:rPr>
                <w:bCs/>
                <w:sz w:val="22"/>
              </w:rPr>
              <w:t xml:space="preserve">2.2 </w:t>
            </w:r>
            <w:r w:rsidRPr="008F4867">
              <w:rPr>
                <w:sz w:val="22"/>
              </w:rPr>
              <w:t>Cài đặt R và các gói (package)</w:t>
            </w:r>
          </w:p>
          <w:p w14:paraId="020E62B6" w14:textId="77777777" w:rsidR="006105F2" w:rsidRDefault="006105F2" w:rsidP="006105F2">
            <w:pPr>
              <w:widowControl w:val="0"/>
              <w:tabs>
                <w:tab w:val="left" w:pos="993"/>
              </w:tabs>
              <w:rPr>
                <w:sz w:val="22"/>
              </w:rPr>
            </w:pPr>
            <w:r w:rsidRPr="008F4867">
              <w:rPr>
                <w:bCs/>
                <w:sz w:val="22"/>
              </w:rPr>
              <w:t xml:space="preserve">2.3 </w:t>
            </w:r>
            <w:r w:rsidRPr="008F4867">
              <w:rPr>
                <w:sz w:val="22"/>
              </w:rPr>
              <w:t>Văn phạm R</w:t>
            </w:r>
          </w:p>
          <w:p w14:paraId="7CED977C" w14:textId="77777777" w:rsidR="006105F2" w:rsidRPr="008F4867" w:rsidRDefault="006105F2" w:rsidP="006105F2">
            <w:pPr>
              <w:widowControl w:val="0"/>
              <w:ind w:left="44"/>
              <w:rPr>
                <w:bCs/>
                <w:sz w:val="22"/>
              </w:rPr>
            </w:pPr>
            <w:r w:rsidRPr="008F4867">
              <w:rPr>
                <w:bCs/>
                <w:sz w:val="22"/>
              </w:rPr>
              <w:t xml:space="preserve">2.4 </w:t>
            </w:r>
            <w:r w:rsidRPr="008F4867">
              <w:rPr>
                <w:sz w:val="22"/>
              </w:rPr>
              <w:t>Nhập và biên tập dữ liệu trong R</w:t>
            </w:r>
          </w:p>
          <w:p w14:paraId="36B70095" w14:textId="41D9792B" w:rsidR="006105F2" w:rsidRPr="00026DB6" w:rsidRDefault="006105F2" w:rsidP="006105F2">
            <w:pPr>
              <w:widowControl w:val="0"/>
              <w:tabs>
                <w:tab w:val="left" w:pos="993"/>
              </w:tabs>
              <w:rPr>
                <w:b/>
              </w:rPr>
            </w:pPr>
            <w:r w:rsidRPr="008F4867">
              <w:rPr>
                <w:bCs/>
                <w:sz w:val="22"/>
              </w:rPr>
              <w:t xml:space="preserve">2.5 </w:t>
            </w:r>
            <w:r w:rsidRPr="008F4867">
              <w:rPr>
                <w:sz w:val="22"/>
              </w:rPr>
              <w:t>Sử dụng tính toán cơ bản trong R</w:t>
            </w:r>
          </w:p>
        </w:tc>
        <w:tc>
          <w:tcPr>
            <w:tcW w:w="988" w:type="pct"/>
            <w:shd w:val="clear" w:color="auto" w:fill="FFF2CC" w:themeFill="accent4" w:themeFillTint="33"/>
            <w:vAlign w:val="center"/>
          </w:tcPr>
          <w:p w14:paraId="3C62824A" w14:textId="49B528F1" w:rsidR="006105F2" w:rsidRPr="00026DB6" w:rsidRDefault="006105F2" w:rsidP="000D7A53">
            <w:pPr>
              <w:tabs>
                <w:tab w:val="left" w:pos="720"/>
              </w:tabs>
              <w:jc w:val="center"/>
              <w:rPr>
                <w:b/>
              </w:rPr>
            </w:pPr>
            <w:r w:rsidRPr="000E30DB">
              <w:rPr>
                <w:sz w:val="22"/>
              </w:rPr>
              <w:t xml:space="preserve">[1] </w:t>
            </w:r>
            <w:r>
              <w:rPr>
                <w:sz w:val="22"/>
              </w:rPr>
              <w:t>Phần 1,2</w:t>
            </w:r>
          </w:p>
        </w:tc>
        <w:tc>
          <w:tcPr>
            <w:tcW w:w="1378" w:type="pct"/>
            <w:shd w:val="clear" w:color="auto" w:fill="FFF2CC" w:themeFill="accent4" w:themeFillTint="33"/>
          </w:tcPr>
          <w:p w14:paraId="2A2D2315" w14:textId="77777777" w:rsidR="006105F2" w:rsidRPr="00A61D5E" w:rsidRDefault="006105F2" w:rsidP="000D7A53">
            <w:pPr>
              <w:tabs>
                <w:tab w:val="left" w:pos="720"/>
              </w:tabs>
              <w:rPr>
                <w:b/>
                <w:bCs/>
                <w:lang w:val="vi-VN"/>
              </w:rPr>
            </w:pPr>
            <w:r w:rsidRPr="00A61D5E">
              <w:rPr>
                <w:b/>
                <w:bCs/>
                <w:lang w:val="pt-BR"/>
              </w:rPr>
              <w:t>Giảng viên</w:t>
            </w:r>
            <w:r w:rsidRPr="00A61D5E">
              <w:rPr>
                <w:b/>
                <w:bCs/>
                <w:lang w:val="vi-VN"/>
              </w:rPr>
              <w:t>:</w:t>
            </w:r>
          </w:p>
          <w:p w14:paraId="58CE7C47" w14:textId="77777777" w:rsidR="006105F2" w:rsidRPr="00A61D5E" w:rsidRDefault="006105F2" w:rsidP="000D7A53">
            <w:pPr>
              <w:tabs>
                <w:tab w:val="left" w:pos="720"/>
              </w:tabs>
              <w:rPr>
                <w:lang w:val="pt-BR"/>
              </w:rPr>
            </w:pPr>
            <w:r w:rsidRPr="00A61D5E">
              <w:rPr>
                <w:lang w:val="pt-BR"/>
              </w:rPr>
              <w:t>- Giảng lý thuyết theo nội dung Bài giảng</w:t>
            </w:r>
          </w:p>
          <w:p w14:paraId="0482A489" w14:textId="77777777" w:rsidR="006105F2" w:rsidRPr="00A61D5E" w:rsidRDefault="006105F2" w:rsidP="000D7A53">
            <w:pPr>
              <w:tabs>
                <w:tab w:val="left" w:pos="720"/>
              </w:tabs>
              <w:rPr>
                <w:lang w:val="pt-BR"/>
              </w:rPr>
            </w:pPr>
            <w:r w:rsidRPr="00A61D5E">
              <w:rPr>
                <w:lang w:val="pt-BR"/>
              </w:rPr>
              <w:t>- Hướng dẫn đọc giáo trình, tài liệu tham khảo</w:t>
            </w:r>
          </w:p>
          <w:p w14:paraId="22EECF19" w14:textId="77777777" w:rsidR="006105F2" w:rsidRPr="00A61D5E" w:rsidRDefault="006105F2" w:rsidP="000D7A53">
            <w:pPr>
              <w:tabs>
                <w:tab w:val="left" w:pos="720"/>
              </w:tabs>
              <w:rPr>
                <w:lang w:val="pt-BR"/>
              </w:rPr>
            </w:pPr>
            <w:r w:rsidRPr="00A61D5E">
              <w:rPr>
                <w:lang w:val="pt-BR"/>
              </w:rPr>
              <w:t>- Yêu cầu sinh viên xem lại kiến thức các học phần tiên quyết</w:t>
            </w:r>
          </w:p>
          <w:p w14:paraId="3E8BB5D1" w14:textId="77777777" w:rsidR="006105F2" w:rsidRPr="00A61D5E" w:rsidRDefault="006105F2" w:rsidP="000D7A53">
            <w:pPr>
              <w:tabs>
                <w:tab w:val="left" w:pos="720"/>
              </w:tabs>
              <w:rPr>
                <w:lang w:val="vi-VN"/>
              </w:rPr>
            </w:pPr>
            <w:r w:rsidRPr="00A61D5E">
              <w:rPr>
                <w:lang w:val="pt-BR"/>
              </w:rPr>
              <w:t xml:space="preserve">- Yêu cầu sinh viên xem trước ví dụ, câu hỏi, bài tập dành cho </w:t>
            </w:r>
            <w:r w:rsidRPr="00A61D5E">
              <w:rPr>
                <w:lang w:val="vi-VN"/>
              </w:rPr>
              <w:t>S</w:t>
            </w:r>
            <w:r w:rsidRPr="00A61D5E">
              <w:rPr>
                <w:lang w:val="pt-BR"/>
              </w:rPr>
              <w:t xml:space="preserve">eminar </w:t>
            </w:r>
          </w:p>
          <w:p w14:paraId="10CAF490" w14:textId="77777777" w:rsidR="006105F2" w:rsidRPr="00A61D5E" w:rsidRDefault="006105F2" w:rsidP="000D7A53">
            <w:pPr>
              <w:tabs>
                <w:tab w:val="left" w:pos="720"/>
              </w:tabs>
              <w:rPr>
                <w:lang w:val="vi-VN"/>
              </w:rPr>
            </w:pPr>
            <w:r w:rsidRPr="00A61D5E">
              <w:rPr>
                <w:lang w:val="vi-VN"/>
              </w:rPr>
              <w:t>- Giới thiệu các Rubrics</w:t>
            </w:r>
          </w:p>
          <w:p w14:paraId="5514DF6D" w14:textId="77777777" w:rsidR="006105F2" w:rsidRPr="00A61D5E" w:rsidRDefault="006105F2" w:rsidP="000D7A53">
            <w:pPr>
              <w:tabs>
                <w:tab w:val="left" w:pos="720"/>
              </w:tabs>
              <w:rPr>
                <w:b/>
                <w:bCs/>
                <w:lang w:val="vi-VN"/>
              </w:rPr>
            </w:pPr>
            <w:r w:rsidRPr="00A61D5E">
              <w:rPr>
                <w:b/>
                <w:bCs/>
                <w:lang w:val="pt-BR"/>
              </w:rPr>
              <w:t>Sinh viên</w:t>
            </w:r>
            <w:r w:rsidRPr="00A61D5E">
              <w:rPr>
                <w:b/>
                <w:bCs/>
                <w:lang w:val="vi-VN"/>
              </w:rPr>
              <w:t>:</w:t>
            </w:r>
          </w:p>
          <w:p w14:paraId="1CCC2B65" w14:textId="77777777" w:rsidR="006105F2" w:rsidRPr="00A61D5E" w:rsidRDefault="006105F2" w:rsidP="000D7A53">
            <w:pPr>
              <w:tabs>
                <w:tab w:val="left" w:pos="720"/>
              </w:tabs>
              <w:rPr>
                <w:lang w:val="pt-BR"/>
              </w:rPr>
            </w:pPr>
            <w:r w:rsidRPr="00A61D5E">
              <w:rPr>
                <w:lang w:val="pt-BR"/>
              </w:rPr>
              <w:t>- Xem trước đề cương</w:t>
            </w:r>
          </w:p>
          <w:p w14:paraId="5FA99084" w14:textId="77777777" w:rsidR="006105F2" w:rsidRPr="00A61D5E" w:rsidRDefault="006105F2" w:rsidP="000D7A53">
            <w:pPr>
              <w:tabs>
                <w:tab w:val="left" w:pos="720"/>
              </w:tabs>
              <w:rPr>
                <w:lang w:val="pt-BR"/>
              </w:rPr>
            </w:pPr>
            <w:r w:rsidRPr="00A61D5E">
              <w:rPr>
                <w:lang w:val="pt-BR"/>
              </w:rPr>
              <w:t xml:space="preserve">- Đọc các tài liệu </w:t>
            </w:r>
          </w:p>
          <w:p w14:paraId="0719F518" w14:textId="77777777" w:rsidR="006105F2" w:rsidRPr="00A61D5E" w:rsidRDefault="006105F2" w:rsidP="000D7A53">
            <w:pPr>
              <w:widowControl w:val="0"/>
              <w:tabs>
                <w:tab w:val="left" w:pos="993"/>
              </w:tabs>
              <w:rPr>
                <w:b/>
              </w:rPr>
            </w:pPr>
            <w:r w:rsidRPr="00A61D5E">
              <w:rPr>
                <w:lang w:val="pt-BR"/>
              </w:rPr>
              <w:t>- Xem lại các kiến thức của học phần tiên quyết</w:t>
            </w:r>
          </w:p>
        </w:tc>
        <w:tc>
          <w:tcPr>
            <w:tcW w:w="525" w:type="pct"/>
            <w:shd w:val="clear" w:color="auto" w:fill="FFF2CC" w:themeFill="accent4" w:themeFillTint="33"/>
            <w:vAlign w:val="center"/>
          </w:tcPr>
          <w:p w14:paraId="09DC44BB" w14:textId="77777777" w:rsidR="006105F2" w:rsidRDefault="006105F2" w:rsidP="000D7A53">
            <w:pPr>
              <w:widowControl w:val="0"/>
              <w:spacing w:beforeLines="20" w:before="48" w:afterLines="20" w:after="48"/>
              <w:jc w:val="both"/>
              <w:rPr>
                <w:sz w:val="22"/>
                <w:lang w:val="fr-FR"/>
              </w:rPr>
            </w:pPr>
            <w:r w:rsidRPr="009D11DA">
              <w:rPr>
                <w:sz w:val="22"/>
                <w:lang w:val="fr-FR"/>
              </w:rPr>
              <w:t xml:space="preserve">Mức độ tham gia </w:t>
            </w:r>
          </w:p>
          <w:p w14:paraId="62457773" w14:textId="77777777" w:rsidR="006105F2" w:rsidRDefault="006105F2" w:rsidP="000D7A53">
            <w:pPr>
              <w:widowControl w:val="0"/>
              <w:spacing w:beforeLines="20" w:before="48" w:afterLines="20" w:after="48"/>
              <w:jc w:val="both"/>
              <w:rPr>
                <w:sz w:val="22"/>
                <w:lang w:val="fr-FR"/>
              </w:rPr>
            </w:pPr>
            <w:r w:rsidRPr="009D11DA">
              <w:rPr>
                <w:sz w:val="22"/>
                <w:lang w:val="fr-FR"/>
              </w:rPr>
              <w:t>Mức độ tương tá</w:t>
            </w:r>
            <w:r>
              <w:rPr>
                <w:sz w:val="22"/>
                <w:lang w:val="fr-FR"/>
              </w:rPr>
              <w:t>c</w:t>
            </w:r>
            <w:r w:rsidRPr="009D11DA">
              <w:rPr>
                <w:sz w:val="22"/>
                <w:lang w:val="fr-FR"/>
              </w:rPr>
              <w:t xml:space="preserve"> </w:t>
            </w:r>
          </w:p>
          <w:p w14:paraId="1E04557D" w14:textId="77777777" w:rsidR="006105F2" w:rsidRPr="00026DB6" w:rsidRDefault="006105F2" w:rsidP="000D7A53">
            <w:pPr>
              <w:widowControl w:val="0"/>
              <w:tabs>
                <w:tab w:val="left" w:pos="993"/>
              </w:tabs>
              <w:rPr>
                <w:b/>
              </w:rPr>
            </w:pPr>
            <w:r w:rsidRPr="009D11DA">
              <w:rPr>
                <w:sz w:val="22"/>
                <w:lang w:val="fr-FR"/>
              </w:rPr>
              <w:t>Chất lượng câu trả lời</w:t>
            </w:r>
          </w:p>
        </w:tc>
        <w:tc>
          <w:tcPr>
            <w:tcW w:w="411" w:type="pct"/>
            <w:shd w:val="clear" w:color="auto" w:fill="FFF2CC" w:themeFill="accent4" w:themeFillTint="33"/>
            <w:vAlign w:val="center"/>
          </w:tcPr>
          <w:p w14:paraId="275066AA" w14:textId="77777777" w:rsidR="006105F2" w:rsidRPr="00407B8E" w:rsidRDefault="006105F2" w:rsidP="000D7A53">
            <w:pPr>
              <w:widowControl w:val="0"/>
              <w:tabs>
                <w:tab w:val="left" w:pos="993"/>
              </w:tabs>
              <w:jc w:val="center"/>
              <w:rPr>
                <w:bCs/>
                <w:lang w:val="vi-VN"/>
              </w:rPr>
            </w:pPr>
            <w:r w:rsidRPr="00407B8E">
              <w:rPr>
                <w:bCs/>
                <w:lang w:val="vi-VN"/>
              </w:rPr>
              <w:t>1.x</w:t>
            </w:r>
          </w:p>
          <w:p w14:paraId="527F61D2" w14:textId="77777777" w:rsidR="006105F2" w:rsidRPr="00407B8E" w:rsidRDefault="006105F2" w:rsidP="000D7A53">
            <w:pPr>
              <w:widowControl w:val="0"/>
              <w:tabs>
                <w:tab w:val="left" w:pos="993"/>
              </w:tabs>
              <w:jc w:val="center"/>
              <w:rPr>
                <w:bCs/>
                <w:lang w:val="vi-VN"/>
              </w:rPr>
            </w:pPr>
            <w:r w:rsidRPr="00407B8E">
              <w:rPr>
                <w:bCs/>
                <w:lang w:val="vi-VN"/>
              </w:rPr>
              <w:t>2.x</w:t>
            </w:r>
          </w:p>
          <w:p w14:paraId="7BD89BDD" w14:textId="77777777" w:rsidR="006105F2" w:rsidRPr="00407B8E" w:rsidRDefault="006105F2" w:rsidP="000D7A53">
            <w:pPr>
              <w:widowControl w:val="0"/>
              <w:tabs>
                <w:tab w:val="left" w:pos="993"/>
              </w:tabs>
              <w:jc w:val="center"/>
              <w:rPr>
                <w:b/>
                <w:lang w:val="vi-VN"/>
              </w:rPr>
            </w:pPr>
            <w:r w:rsidRPr="00407B8E">
              <w:rPr>
                <w:bCs/>
                <w:lang w:val="vi-VN"/>
              </w:rPr>
              <w:t>3.x</w:t>
            </w:r>
          </w:p>
        </w:tc>
      </w:tr>
      <w:tr w:rsidR="00333E26" w:rsidRPr="00026DB6" w14:paraId="1A35A58B" w14:textId="77777777" w:rsidTr="006B6305">
        <w:trPr>
          <w:trHeight w:val="2543"/>
        </w:trPr>
        <w:tc>
          <w:tcPr>
            <w:tcW w:w="379" w:type="pct"/>
            <w:shd w:val="clear" w:color="auto" w:fill="auto"/>
            <w:vAlign w:val="center"/>
          </w:tcPr>
          <w:p w14:paraId="7F45E63B" w14:textId="24832320" w:rsidR="00333E26" w:rsidRPr="00026DB6" w:rsidRDefault="004D4308" w:rsidP="00333E26">
            <w:pPr>
              <w:widowControl w:val="0"/>
              <w:tabs>
                <w:tab w:val="left" w:pos="993"/>
              </w:tabs>
              <w:jc w:val="center"/>
              <w:rPr>
                <w:b/>
              </w:rPr>
            </w:pPr>
            <w:r>
              <w:rPr>
                <w:b/>
              </w:rPr>
              <w:lastRenderedPageBreak/>
              <w:t>3</w:t>
            </w:r>
          </w:p>
        </w:tc>
        <w:tc>
          <w:tcPr>
            <w:tcW w:w="1320" w:type="pct"/>
            <w:shd w:val="clear" w:color="auto" w:fill="auto"/>
          </w:tcPr>
          <w:p w14:paraId="5AA7A352" w14:textId="77777777" w:rsidR="00333E26" w:rsidRDefault="00333E26" w:rsidP="00333E26">
            <w:pPr>
              <w:tabs>
                <w:tab w:val="left" w:pos="720"/>
              </w:tabs>
              <w:rPr>
                <w:b/>
                <w:bCs/>
                <w:lang w:val="vi-VN"/>
              </w:rPr>
            </w:pPr>
            <w:r w:rsidRPr="00026DB6">
              <w:rPr>
                <w:b/>
                <w:bCs/>
                <w:lang w:val="pt-BR"/>
              </w:rPr>
              <w:t>Seminar 1</w:t>
            </w:r>
          </w:p>
          <w:p w14:paraId="753DE95B" w14:textId="291819B3" w:rsidR="00333E26" w:rsidRDefault="00333E26" w:rsidP="00333E26">
            <w:pPr>
              <w:tabs>
                <w:tab w:val="left" w:pos="720"/>
              </w:tabs>
            </w:pPr>
            <w:r w:rsidRPr="00026DB6">
              <w:rPr>
                <w:lang w:val="pt-BR"/>
              </w:rPr>
              <w:t xml:space="preserve">- </w:t>
            </w:r>
            <w:r>
              <w:rPr>
                <w:lang w:val="pt-BR"/>
              </w:rPr>
              <w:t>Câu</w:t>
            </w:r>
            <w:r>
              <w:rPr>
                <w:lang w:val="vi-VN"/>
              </w:rPr>
              <w:t xml:space="preserve"> hỏi lý thuyết Chương</w:t>
            </w:r>
            <w:r>
              <w:t xml:space="preserve"> </w:t>
            </w:r>
            <w:r w:rsidR="006105F2">
              <w:t>2</w:t>
            </w:r>
          </w:p>
          <w:p w14:paraId="228792C0" w14:textId="1EB973BB" w:rsidR="00333E26" w:rsidRDefault="00333E26" w:rsidP="00333E26">
            <w:pPr>
              <w:tabs>
                <w:tab w:val="left" w:pos="720"/>
              </w:tabs>
            </w:pPr>
            <w:r>
              <w:t>- Cài đặt phần mềm và làm quen với các giao diện phần mềm</w:t>
            </w:r>
          </w:p>
          <w:p w14:paraId="5B83E672" w14:textId="72B5028E" w:rsidR="00333E26" w:rsidRDefault="00333E26" w:rsidP="00333E26">
            <w:pPr>
              <w:tabs>
                <w:tab w:val="left" w:pos="720"/>
              </w:tabs>
            </w:pPr>
            <w:r>
              <w:t xml:space="preserve">- Thực hành với các bài toán </w:t>
            </w:r>
            <w:r w:rsidR="006105F2">
              <w:t>cơ bản</w:t>
            </w:r>
          </w:p>
          <w:p w14:paraId="6BC0C902" w14:textId="61A20884" w:rsidR="00333E26" w:rsidRPr="00DA6667" w:rsidRDefault="00333E26" w:rsidP="006105F2">
            <w:pPr>
              <w:tabs>
                <w:tab w:val="left" w:pos="720"/>
              </w:tabs>
              <w:rPr>
                <w:b/>
              </w:rPr>
            </w:pPr>
          </w:p>
        </w:tc>
        <w:tc>
          <w:tcPr>
            <w:tcW w:w="988" w:type="pct"/>
            <w:vAlign w:val="center"/>
          </w:tcPr>
          <w:p w14:paraId="63808300" w14:textId="030AFF4C" w:rsidR="00333E26" w:rsidRPr="00026DB6" w:rsidRDefault="006105F2" w:rsidP="00333E26">
            <w:pPr>
              <w:widowControl w:val="0"/>
              <w:tabs>
                <w:tab w:val="left" w:pos="993"/>
              </w:tabs>
              <w:jc w:val="center"/>
              <w:rPr>
                <w:b/>
              </w:rPr>
            </w:pPr>
            <w:r w:rsidRPr="000E30DB">
              <w:rPr>
                <w:sz w:val="22"/>
              </w:rPr>
              <w:t xml:space="preserve">[1] </w:t>
            </w:r>
            <w:r>
              <w:rPr>
                <w:sz w:val="22"/>
              </w:rPr>
              <w:t>Phần 1,2</w:t>
            </w:r>
          </w:p>
        </w:tc>
        <w:tc>
          <w:tcPr>
            <w:tcW w:w="1378" w:type="pct"/>
            <w:shd w:val="clear" w:color="auto" w:fill="auto"/>
          </w:tcPr>
          <w:p w14:paraId="79776286" w14:textId="77777777" w:rsidR="00333E26" w:rsidRPr="00BC62EE" w:rsidRDefault="00333E26" w:rsidP="00333E26">
            <w:pPr>
              <w:tabs>
                <w:tab w:val="left" w:pos="720"/>
              </w:tabs>
              <w:rPr>
                <w:b/>
                <w:bCs/>
                <w:lang w:val="vi-VN"/>
              </w:rPr>
            </w:pPr>
            <w:r w:rsidRPr="00BC62EE">
              <w:rPr>
                <w:b/>
                <w:bCs/>
                <w:lang w:val="pt-BR"/>
              </w:rPr>
              <w:t>Giảng viên</w:t>
            </w:r>
            <w:r w:rsidRPr="00BC62EE">
              <w:rPr>
                <w:b/>
                <w:bCs/>
                <w:lang w:val="vi-VN"/>
              </w:rPr>
              <w:t>:</w:t>
            </w:r>
          </w:p>
          <w:p w14:paraId="740BB16D" w14:textId="77777777" w:rsidR="00333E26" w:rsidRPr="00BC62EE" w:rsidRDefault="00333E26" w:rsidP="00333E26">
            <w:pPr>
              <w:tabs>
                <w:tab w:val="left" w:pos="720"/>
              </w:tabs>
              <w:rPr>
                <w:lang w:val="vi-VN"/>
              </w:rPr>
            </w:pPr>
            <w:r w:rsidRPr="00BC62EE">
              <w:rPr>
                <w:lang w:val="pt-BR"/>
              </w:rPr>
              <w:t>-</w:t>
            </w:r>
            <w:r w:rsidRPr="00BC62EE">
              <w:rPr>
                <w:lang w:val="vi-VN"/>
              </w:rPr>
              <w:t xml:space="preserve"> Nhắc lại một số lý thuyết</w:t>
            </w:r>
          </w:p>
          <w:p w14:paraId="1D18A68D" w14:textId="77777777" w:rsidR="00333E26" w:rsidRPr="00BC62EE" w:rsidRDefault="00333E26" w:rsidP="00333E26">
            <w:pPr>
              <w:tabs>
                <w:tab w:val="left" w:pos="720"/>
              </w:tabs>
              <w:rPr>
                <w:lang w:val="vi-VN"/>
              </w:rPr>
            </w:pPr>
            <w:r w:rsidRPr="00BC62EE">
              <w:rPr>
                <w:lang w:val="vi-VN"/>
              </w:rPr>
              <w:t>- Hướng dẫn thực hành</w:t>
            </w:r>
          </w:p>
          <w:p w14:paraId="55BA26BE" w14:textId="77777777" w:rsidR="00333E26" w:rsidRPr="00BC62EE" w:rsidRDefault="00333E26" w:rsidP="00333E26">
            <w:pPr>
              <w:tabs>
                <w:tab w:val="left" w:pos="720"/>
              </w:tabs>
              <w:rPr>
                <w:b/>
                <w:bCs/>
                <w:lang w:val="vi-VN"/>
              </w:rPr>
            </w:pPr>
            <w:r w:rsidRPr="00BC62EE">
              <w:rPr>
                <w:b/>
                <w:bCs/>
                <w:lang w:val="pt-BR"/>
              </w:rPr>
              <w:t>Sinh viên</w:t>
            </w:r>
            <w:r w:rsidRPr="00BC62EE">
              <w:rPr>
                <w:b/>
                <w:bCs/>
                <w:lang w:val="vi-VN"/>
              </w:rPr>
              <w:t>:</w:t>
            </w:r>
          </w:p>
          <w:p w14:paraId="616D37B7" w14:textId="77777777" w:rsidR="00333E26" w:rsidRPr="00BC62EE" w:rsidRDefault="00333E26" w:rsidP="00333E26">
            <w:pPr>
              <w:tabs>
                <w:tab w:val="left" w:pos="720"/>
              </w:tabs>
              <w:rPr>
                <w:lang w:val="vi-VN"/>
              </w:rPr>
            </w:pPr>
            <w:r w:rsidRPr="00BC62EE">
              <w:rPr>
                <w:lang w:val="pt-BR"/>
              </w:rPr>
              <w:t>- Đọc</w:t>
            </w:r>
            <w:r w:rsidRPr="00BC62EE">
              <w:rPr>
                <w:lang w:val="vi-VN"/>
              </w:rPr>
              <w:t xml:space="preserve"> tài liệu trước</w:t>
            </w:r>
          </w:p>
          <w:p w14:paraId="35FF4883" w14:textId="77777777" w:rsidR="00333E26" w:rsidRPr="00BC62EE" w:rsidRDefault="00333E26" w:rsidP="00333E26">
            <w:pPr>
              <w:tabs>
                <w:tab w:val="left" w:pos="720"/>
              </w:tabs>
              <w:rPr>
                <w:bCs/>
                <w:lang w:val="vi-VN"/>
              </w:rPr>
            </w:pPr>
            <w:r w:rsidRPr="00BC62EE">
              <w:rPr>
                <w:bCs/>
                <w:lang w:val="vi-VN"/>
              </w:rPr>
              <w:t>- Theo dõi các bước thực hành</w:t>
            </w:r>
          </w:p>
          <w:p w14:paraId="1D8DAC0C" w14:textId="77777777" w:rsidR="00333E26" w:rsidRPr="00BC62EE" w:rsidRDefault="00333E26" w:rsidP="00333E26">
            <w:pPr>
              <w:tabs>
                <w:tab w:val="left" w:pos="720"/>
              </w:tabs>
              <w:rPr>
                <w:bCs/>
                <w:lang w:val="vi-VN"/>
              </w:rPr>
            </w:pPr>
            <w:r w:rsidRPr="00BC62EE">
              <w:rPr>
                <w:bCs/>
                <w:lang w:val="vi-VN"/>
              </w:rPr>
              <w:t>- Tham gia thảo luận</w:t>
            </w:r>
          </w:p>
          <w:p w14:paraId="5F0E15C2" w14:textId="77777777" w:rsidR="00333E26" w:rsidRPr="00BC62EE" w:rsidRDefault="00333E26" w:rsidP="00333E26">
            <w:pPr>
              <w:tabs>
                <w:tab w:val="left" w:pos="720"/>
              </w:tabs>
              <w:rPr>
                <w:bCs/>
                <w:lang w:val="vi-VN"/>
              </w:rPr>
            </w:pPr>
            <w:r w:rsidRPr="00BC62EE">
              <w:rPr>
                <w:bCs/>
                <w:lang w:val="vi-VN"/>
              </w:rPr>
              <w:t>- Làm bài tập thực hành</w:t>
            </w:r>
          </w:p>
          <w:p w14:paraId="310794B2" w14:textId="3A65A5AB" w:rsidR="00333E26" w:rsidRPr="00DE7A68" w:rsidRDefault="00333E26" w:rsidP="00333E26">
            <w:pPr>
              <w:tabs>
                <w:tab w:val="left" w:pos="720"/>
              </w:tabs>
              <w:rPr>
                <w:bCs/>
                <w:lang w:val="vi-VN"/>
              </w:rPr>
            </w:pPr>
            <w:r w:rsidRPr="00BC62EE">
              <w:rPr>
                <w:bCs/>
                <w:lang w:val="vi-VN"/>
              </w:rPr>
              <w:t>- Tham gia chữa bài</w:t>
            </w:r>
          </w:p>
        </w:tc>
        <w:tc>
          <w:tcPr>
            <w:tcW w:w="525" w:type="pct"/>
            <w:shd w:val="clear" w:color="auto" w:fill="auto"/>
            <w:vAlign w:val="center"/>
          </w:tcPr>
          <w:p w14:paraId="17D038A9" w14:textId="77777777" w:rsidR="00333E26" w:rsidRDefault="00333E26" w:rsidP="00333E26">
            <w:pPr>
              <w:widowControl w:val="0"/>
              <w:spacing w:beforeLines="20" w:before="48" w:afterLines="20" w:after="48"/>
              <w:jc w:val="both"/>
              <w:rPr>
                <w:sz w:val="22"/>
                <w:lang w:val="fr-FR"/>
              </w:rPr>
            </w:pPr>
            <w:r w:rsidRPr="009D11DA">
              <w:rPr>
                <w:sz w:val="22"/>
                <w:lang w:val="fr-FR"/>
              </w:rPr>
              <w:t xml:space="preserve">Mức độ tham gia </w:t>
            </w:r>
          </w:p>
          <w:p w14:paraId="2A1A707B" w14:textId="77777777" w:rsidR="00333E26" w:rsidRDefault="00333E26" w:rsidP="00333E26">
            <w:pPr>
              <w:widowControl w:val="0"/>
              <w:spacing w:beforeLines="20" w:before="48" w:afterLines="20" w:after="48"/>
              <w:jc w:val="both"/>
              <w:rPr>
                <w:sz w:val="22"/>
                <w:lang w:val="fr-FR"/>
              </w:rPr>
            </w:pPr>
            <w:r w:rsidRPr="009D11DA">
              <w:rPr>
                <w:sz w:val="22"/>
                <w:lang w:val="fr-FR"/>
              </w:rPr>
              <w:t>Mức độ tương tá</w:t>
            </w:r>
            <w:r>
              <w:rPr>
                <w:sz w:val="22"/>
                <w:lang w:val="fr-FR"/>
              </w:rPr>
              <w:t>c</w:t>
            </w:r>
            <w:r w:rsidRPr="009D11DA">
              <w:rPr>
                <w:sz w:val="22"/>
                <w:lang w:val="fr-FR"/>
              </w:rPr>
              <w:t xml:space="preserve"> </w:t>
            </w:r>
          </w:p>
          <w:p w14:paraId="4223D3B9" w14:textId="5359E44B" w:rsidR="00333E26" w:rsidRPr="00026DB6" w:rsidRDefault="00333E26" w:rsidP="00333E26">
            <w:pPr>
              <w:tabs>
                <w:tab w:val="left" w:pos="720"/>
              </w:tabs>
              <w:rPr>
                <w:b/>
              </w:rPr>
            </w:pPr>
            <w:r w:rsidRPr="009D11DA">
              <w:rPr>
                <w:sz w:val="22"/>
                <w:lang w:val="fr-FR"/>
              </w:rPr>
              <w:t>Chất lượng câu trả lời</w:t>
            </w:r>
          </w:p>
        </w:tc>
        <w:tc>
          <w:tcPr>
            <w:tcW w:w="411" w:type="pct"/>
            <w:vAlign w:val="center"/>
          </w:tcPr>
          <w:p w14:paraId="737E3CE4" w14:textId="77777777" w:rsidR="00333E26" w:rsidRPr="00407B8E" w:rsidRDefault="00333E26" w:rsidP="00333E26">
            <w:pPr>
              <w:widowControl w:val="0"/>
              <w:tabs>
                <w:tab w:val="left" w:pos="993"/>
              </w:tabs>
              <w:jc w:val="center"/>
              <w:rPr>
                <w:bCs/>
                <w:lang w:val="vi-VN"/>
              </w:rPr>
            </w:pPr>
            <w:r w:rsidRPr="00407B8E">
              <w:rPr>
                <w:bCs/>
                <w:lang w:val="vi-VN"/>
              </w:rPr>
              <w:t>1.x</w:t>
            </w:r>
          </w:p>
          <w:p w14:paraId="4CF2EB1E" w14:textId="77777777" w:rsidR="00333E26" w:rsidRPr="00407B8E" w:rsidRDefault="00333E26" w:rsidP="00333E26">
            <w:pPr>
              <w:widowControl w:val="0"/>
              <w:tabs>
                <w:tab w:val="left" w:pos="993"/>
              </w:tabs>
              <w:jc w:val="center"/>
              <w:rPr>
                <w:bCs/>
                <w:lang w:val="vi-VN"/>
              </w:rPr>
            </w:pPr>
            <w:r w:rsidRPr="00407B8E">
              <w:rPr>
                <w:bCs/>
                <w:lang w:val="vi-VN"/>
              </w:rPr>
              <w:t>2.x</w:t>
            </w:r>
          </w:p>
          <w:p w14:paraId="1E32B425" w14:textId="77777777" w:rsidR="00333E26" w:rsidRPr="00026DB6" w:rsidRDefault="00333E26" w:rsidP="00333E26">
            <w:pPr>
              <w:widowControl w:val="0"/>
              <w:tabs>
                <w:tab w:val="left" w:pos="993"/>
              </w:tabs>
              <w:jc w:val="center"/>
              <w:rPr>
                <w:b/>
              </w:rPr>
            </w:pPr>
            <w:r w:rsidRPr="00407B8E">
              <w:rPr>
                <w:bCs/>
                <w:lang w:val="vi-VN"/>
              </w:rPr>
              <w:t>3.x</w:t>
            </w:r>
          </w:p>
        </w:tc>
      </w:tr>
      <w:tr w:rsidR="006105F2" w:rsidRPr="00026DB6" w14:paraId="367BB63B" w14:textId="77777777" w:rsidTr="006B6305">
        <w:tc>
          <w:tcPr>
            <w:tcW w:w="379" w:type="pct"/>
            <w:shd w:val="clear" w:color="auto" w:fill="FFF2CC" w:themeFill="accent4" w:themeFillTint="33"/>
            <w:vAlign w:val="center"/>
          </w:tcPr>
          <w:p w14:paraId="44C2C072" w14:textId="4A85C873" w:rsidR="006105F2" w:rsidRPr="00026DB6" w:rsidRDefault="004D4308" w:rsidP="000D7A53">
            <w:pPr>
              <w:widowControl w:val="0"/>
              <w:tabs>
                <w:tab w:val="left" w:pos="993"/>
              </w:tabs>
              <w:jc w:val="center"/>
              <w:rPr>
                <w:b/>
                <w:bCs/>
              </w:rPr>
            </w:pPr>
            <w:r>
              <w:rPr>
                <w:b/>
                <w:bCs/>
                <w:lang w:val="pt-BR"/>
              </w:rPr>
              <w:t>4</w:t>
            </w:r>
          </w:p>
        </w:tc>
        <w:tc>
          <w:tcPr>
            <w:tcW w:w="1320" w:type="pct"/>
            <w:shd w:val="clear" w:color="auto" w:fill="FFF2CC" w:themeFill="accent4" w:themeFillTint="33"/>
          </w:tcPr>
          <w:p w14:paraId="7E5DBE63" w14:textId="77777777" w:rsidR="006105F2" w:rsidRDefault="006105F2" w:rsidP="000D7A53">
            <w:pPr>
              <w:tabs>
                <w:tab w:val="left" w:pos="720"/>
              </w:tabs>
              <w:rPr>
                <w:b/>
                <w:bCs/>
                <w:lang w:val="pt-BR"/>
              </w:rPr>
            </w:pPr>
          </w:p>
          <w:p w14:paraId="6D5DC829" w14:textId="1C2BEBF9" w:rsidR="006105F2" w:rsidRDefault="006105F2" w:rsidP="000D7A53">
            <w:pPr>
              <w:tabs>
                <w:tab w:val="left" w:pos="720"/>
              </w:tabs>
              <w:rPr>
                <w:b/>
                <w:bCs/>
                <w:lang w:val="pt-BR"/>
              </w:rPr>
            </w:pPr>
            <w:r w:rsidRPr="00026DB6">
              <w:rPr>
                <w:b/>
                <w:bCs/>
                <w:lang w:val="pt-BR"/>
              </w:rPr>
              <w:t xml:space="preserve">Lecture </w:t>
            </w:r>
            <w:r w:rsidR="004D4308">
              <w:rPr>
                <w:b/>
                <w:bCs/>
                <w:lang w:val="pt-BR"/>
              </w:rPr>
              <w:t>3</w:t>
            </w:r>
          </w:p>
          <w:p w14:paraId="41D4B1D3" w14:textId="77777777" w:rsidR="006105F2" w:rsidRDefault="006105F2" w:rsidP="000D7A53">
            <w:pPr>
              <w:tabs>
                <w:tab w:val="left" w:pos="720"/>
              </w:tabs>
              <w:rPr>
                <w:b/>
                <w:bCs/>
                <w:lang w:val="pt-BR"/>
              </w:rPr>
            </w:pPr>
          </w:p>
          <w:p w14:paraId="17B6B8E8" w14:textId="77777777" w:rsidR="006105F2" w:rsidRPr="008F4867" w:rsidRDefault="006105F2" w:rsidP="000D7A53">
            <w:pPr>
              <w:widowControl w:val="0"/>
              <w:ind w:left="44"/>
              <w:rPr>
                <w:b/>
                <w:sz w:val="22"/>
              </w:rPr>
            </w:pPr>
            <w:r w:rsidRPr="008F4867">
              <w:rPr>
                <w:b/>
                <w:sz w:val="22"/>
              </w:rPr>
              <w:t xml:space="preserve">Chương 2. Ngôn ngữ R </w:t>
            </w:r>
          </w:p>
          <w:p w14:paraId="1BCEE500" w14:textId="2EA417C6" w:rsidR="006105F2" w:rsidRPr="00026DB6" w:rsidRDefault="006105F2" w:rsidP="006105F2">
            <w:pPr>
              <w:widowControl w:val="0"/>
              <w:tabs>
                <w:tab w:val="left" w:pos="993"/>
              </w:tabs>
              <w:rPr>
                <w:b/>
              </w:rPr>
            </w:pPr>
            <w:r w:rsidRPr="008F4867">
              <w:rPr>
                <w:bCs/>
                <w:sz w:val="22"/>
              </w:rPr>
              <w:t xml:space="preserve">2.6 </w:t>
            </w:r>
            <w:r w:rsidRPr="008F4867">
              <w:rPr>
                <w:sz w:val="22"/>
              </w:rPr>
              <w:t>Trực quan hóa dữ liệu</w:t>
            </w:r>
          </w:p>
        </w:tc>
        <w:tc>
          <w:tcPr>
            <w:tcW w:w="988" w:type="pct"/>
            <w:shd w:val="clear" w:color="auto" w:fill="FFF2CC" w:themeFill="accent4" w:themeFillTint="33"/>
            <w:vAlign w:val="center"/>
          </w:tcPr>
          <w:p w14:paraId="6B33E692" w14:textId="558EFC66" w:rsidR="006105F2" w:rsidRPr="00026DB6" w:rsidRDefault="006105F2" w:rsidP="000D7A53">
            <w:pPr>
              <w:tabs>
                <w:tab w:val="left" w:pos="720"/>
              </w:tabs>
              <w:jc w:val="center"/>
              <w:rPr>
                <w:b/>
              </w:rPr>
            </w:pPr>
            <w:r w:rsidRPr="000E30DB">
              <w:rPr>
                <w:sz w:val="22"/>
              </w:rPr>
              <w:t xml:space="preserve">[1] </w:t>
            </w:r>
            <w:r>
              <w:rPr>
                <w:sz w:val="22"/>
              </w:rPr>
              <w:t>Phần 7,8</w:t>
            </w:r>
          </w:p>
        </w:tc>
        <w:tc>
          <w:tcPr>
            <w:tcW w:w="1378" w:type="pct"/>
            <w:shd w:val="clear" w:color="auto" w:fill="FFF2CC" w:themeFill="accent4" w:themeFillTint="33"/>
          </w:tcPr>
          <w:p w14:paraId="41216A5F" w14:textId="77777777" w:rsidR="006105F2" w:rsidRPr="00A61D5E" w:rsidRDefault="006105F2" w:rsidP="000D7A53">
            <w:pPr>
              <w:tabs>
                <w:tab w:val="left" w:pos="720"/>
              </w:tabs>
              <w:rPr>
                <w:b/>
                <w:bCs/>
                <w:lang w:val="vi-VN"/>
              </w:rPr>
            </w:pPr>
            <w:r w:rsidRPr="00A61D5E">
              <w:rPr>
                <w:b/>
                <w:bCs/>
                <w:lang w:val="pt-BR"/>
              </w:rPr>
              <w:t>Giảng viên</w:t>
            </w:r>
            <w:r w:rsidRPr="00A61D5E">
              <w:rPr>
                <w:b/>
                <w:bCs/>
                <w:lang w:val="vi-VN"/>
              </w:rPr>
              <w:t>:</w:t>
            </w:r>
          </w:p>
          <w:p w14:paraId="5D9C8766" w14:textId="77777777" w:rsidR="006105F2" w:rsidRPr="00A61D5E" w:rsidRDefault="006105F2" w:rsidP="000D7A53">
            <w:pPr>
              <w:tabs>
                <w:tab w:val="left" w:pos="720"/>
              </w:tabs>
              <w:rPr>
                <w:lang w:val="pt-BR"/>
              </w:rPr>
            </w:pPr>
            <w:r w:rsidRPr="00A61D5E">
              <w:rPr>
                <w:lang w:val="pt-BR"/>
              </w:rPr>
              <w:t>- Giảng lý thuyết theo nội dung Bài giảng</w:t>
            </w:r>
          </w:p>
          <w:p w14:paraId="59034E69" w14:textId="77777777" w:rsidR="006105F2" w:rsidRPr="00A61D5E" w:rsidRDefault="006105F2" w:rsidP="000D7A53">
            <w:pPr>
              <w:tabs>
                <w:tab w:val="left" w:pos="720"/>
              </w:tabs>
              <w:rPr>
                <w:lang w:val="pt-BR"/>
              </w:rPr>
            </w:pPr>
            <w:r w:rsidRPr="00A61D5E">
              <w:rPr>
                <w:lang w:val="pt-BR"/>
              </w:rPr>
              <w:t>- Hướng dẫn đọc giáo trình, tài liệu tham khảo</w:t>
            </w:r>
          </w:p>
          <w:p w14:paraId="6EE403BC" w14:textId="77777777" w:rsidR="006105F2" w:rsidRPr="00A61D5E" w:rsidRDefault="006105F2" w:rsidP="000D7A53">
            <w:pPr>
              <w:tabs>
                <w:tab w:val="left" w:pos="720"/>
              </w:tabs>
              <w:rPr>
                <w:lang w:val="pt-BR"/>
              </w:rPr>
            </w:pPr>
            <w:r w:rsidRPr="00A61D5E">
              <w:rPr>
                <w:lang w:val="pt-BR"/>
              </w:rPr>
              <w:t>- Yêu cầu sinh viên xem lại kiến thức các học phần tiên quyết</w:t>
            </w:r>
          </w:p>
          <w:p w14:paraId="3C702B39" w14:textId="77777777" w:rsidR="006105F2" w:rsidRPr="00A61D5E" w:rsidRDefault="006105F2" w:rsidP="000D7A53">
            <w:pPr>
              <w:tabs>
                <w:tab w:val="left" w:pos="720"/>
              </w:tabs>
              <w:rPr>
                <w:lang w:val="vi-VN"/>
              </w:rPr>
            </w:pPr>
            <w:r w:rsidRPr="00A61D5E">
              <w:rPr>
                <w:lang w:val="pt-BR"/>
              </w:rPr>
              <w:t xml:space="preserve">- Yêu cầu sinh viên xem trước ví dụ, câu hỏi, bài tập dành cho </w:t>
            </w:r>
            <w:r w:rsidRPr="00A61D5E">
              <w:rPr>
                <w:lang w:val="vi-VN"/>
              </w:rPr>
              <w:t>S</w:t>
            </w:r>
            <w:r w:rsidRPr="00A61D5E">
              <w:rPr>
                <w:lang w:val="pt-BR"/>
              </w:rPr>
              <w:t xml:space="preserve">eminar </w:t>
            </w:r>
          </w:p>
          <w:p w14:paraId="36370126" w14:textId="77777777" w:rsidR="006105F2" w:rsidRPr="00A61D5E" w:rsidRDefault="006105F2" w:rsidP="000D7A53">
            <w:pPr>
              <w:tabs>
                <w:tab w:val="left" w:pos="720"/>
              </w:tabs>
              <w:rPr>
                <w:lang w:val="vi-VN"/>
              </w:rPr>
            </w:pPr>
            <w:r w:rsidRPr="00A61D5E">
              <w:rPr>
                <w:lang w:val="vi-VN"/>
              </w:rPr>
              <w:t>- Giới thiệu các Rubrics</w:t>
            </w:r>
          </w:p>
          <w:p w14:paraId="7733E7AB" w14:textId="77777777" w:rsidR="006105F2" w:rsidRPr="00A61D5E" w:rsidRDefault="006105F2" w:rsidP="000D7A53">
            <w:pPr>
              <w:tabs>
                <w:tab w:val="left" w:pos="720"/>
              </w:tabs>
              <w:rPr>
                <w:b/>
                <w:bCs/>
                <w:lang w:val="vi-VN"/>
              </w:rPr>
            </w:pPr>
            <w:r w:rsidRPr="00A61D5E">
              <w:rPr>
                <w:b/>
                <w:bCs/>
                <w:lang w:val="pt-BR"/>
              </w:rPr>
              <w:t>Sinh viên</w:t>
            </w:r>
            <w:r w:rsidRPr="00A61D5E">
              <w:rPr>
                <w:b/>
                <w:bCs/>
                <w:lang w:val="vi-VN"/>
              </w:rPr>
              <w:t>:</w:t>
            </w:r>
          </w:p>
          <w:p w14:paraId="1D4B754C" w14:textId="77777777" w:rsidR="006105F2" w:rsidRPr="00A61D5E" w:rsidRDefault="006105F2" w:rsidP="000D7A53">
            <w:pPr>
              <w:tabs>
                <w:tab w:val="left" w:pos="720"/>
              </w:tabs>
              <w:rPr>
                <w:lang w:val="pt-BR"/>
              </w:rPr>
            </w:pPr>
            <w:r w:rsidRPr="00A61D5E">
              <w:rPr>
                <w:lang w:val="pt-BR"/>
              </w:rPr>
              <w:t>- Xem trước đề cương</w:t>
            </w:r>
          </w:p>
          <w:p w14:paraId="72DFA6EB" w14:textId="77777777" w:rsidR="006105F2" w:rsidRPr="00A61D5E" w:rsidRDefault="006105F2" w:rsidP="000D7A53">
            <w:pPr>
              <w:tabs>
                <w:tab w:val="left" w:pos="720"/>
              </w:tabs>
              <w:rPr>
                <w:lang w:val="pt-BR"/>
              </w:rPr>
            </w:pPr>
            <w:r w:rsidRPr="00A61D5E">
              <w:rPr>
                <w:lang w:val="pt-BR"/>
              </w:rPr>
              <w:t xml:space="preserve">- Đọc các tài liệu </w:t>
            </w:r>
          </w:p>
          <w:p w14:paraId="09137C10" w14:textId="77777777" w:rsidR="006105F2" w:rsidRPr="00A61D5E" w:rsidRDefault="006105F2" w:rsidP="000D7A53">
            <w:pPr>
              <w:widowControl w:val="0"/>
              <w:tabs>
                <w:tab w:val="left" w:pos="993"/>
              </w:tabs>
              <w:rPr>
                <w:b/>
              </w:rPr>
            </w:pPr>
            <w:r w:rsidRPr="00A61D5E">
              <w:rPr>
                <w:lang w:val="pt-BR"/>
              </w:rPr>
              <w:t>- Xem lại các kiến thức của học phần tiên quyết</w:t>
            </w:r>
          </w:p>
        </w:tc>
        <w:tc>
          <w:tcPr>
            <w:tcW w:w="525" w:type="pct"/>
            <w:shd w:val="clear" w:color="auto" w:fill="FFF2CC" w:themeFill="accent4" w:themeFillTint="33"/>
            <w:vAlign w:val="center"/>
          </w:tcPr>
          <w:p w14:paraId="4B8B1A80" w14:textId="77777777" w:rsidR="006105F2" w:rsidRDefault="006105F2" w:rsidP="000D7A53">
            <w:pPr>
              <w:widowControl w:val="0"/>
              <w:spacing w:beforeLines="20" w:before="48" w:afterLines="20" w:after="48"/>
              <w:jc w:val="both"/>
              <w:rPr>
                <w:sz w:val="22"/>
                <w:lang w:val="fr-FR"/>
              </w:rPr>
            </w:pPr>
            <w:r w:rsidRPr="009D11DA">
              <w:rPr>
                <w:sz w:val="22"/>
                <w:lang w:val="fr-FR"/>
              </w:rPr>
              <w:t xml:space="preserve">Mức độ tham gia </w:t>
            </w:r>
          </w:p>
          <w:p w14:paraId="32846C2E" w14:textId="77777777" w:rsidR="006105F2" w:rsidRDefault="006105F2" w:rsidP="000D7A53">
            <w:pPr>
              <w:widowControl w:val="0"/>
              <w:spacing w:beforeLines="20" w:before="48" w:afterLines="20" w:after="48"/>
              <w:jc w:val="both"/>
              <w:rPr>
                <w:sz w:val="22"/>
                <w:lang w:val="fr-FR"/>
              </w:rPr>
            </w:pPr>
            <w:r w:rsidRPr="009D11DA">
              <w:rPr>
                <w:sz w:val="22"/>
                <w:lang w:val="fr-FR"/>
              </w:rPr>
              <w:t>Mức độ tương tá</w:t>
            </w:r>
            <w:r>
              <w:rPr>
                <w:sz w:val="22"/>
                <w:lang w:val="fr-FR"/>
              </w:rPr>
              <w:t>c</w:t>
            </w:r>
            <w:r w:rsidRPr="009D11DA">
              <w:rPr>
                <w:sz w:val="22"/>
                <w:lang w:val="fr-FR"/>
              </w:rPr>
              <w:t xml:space="preserve"> </w:t>
            </w:r>
          </w:p>
          <w:p w14:paraId="1D36E5B9" w14:textId="77777777" w:rsidR="006105F2" w:rsidRPr="00026DB6" w:rsidRDefault="006105F2" w:rsidP="000D7A53">
            <w:pPr>
              <w:widowControl w:val="0"/>
              <w:tabs>
                <w:tab w:val="left" w:pos="993"/>
              </w:tabs>
              <w:rPr>
                <w:b/>
              </w:rPr>
            </w:pPr>
            <w:r w:rsidRPr="009D11DA">
              <w:rPr>
                <w:sz w:val="22"/>
                <w:lang w:val="fr-FR"/>
              </w:rPr>
              <w:t>Chất lượng câu trả lời</w:t>
            </w:r>
          </w:p>
        </w:tc>
        <w:tc>
          <w:tcPr>
            <w:tcW w:w="411" w:type="pct"/>
            <w:shd w:val="clear" w:color="auto" w:fill="FFF2CC" w:themeFill="accent4" w:themeFillTint="33"/>
            <w:vAlign w:val="center"/>
          </w:tcPr>
          <w:p w14:paraId="5E17A8D8" w14:textId="77777777" w:rsidR="006105F2" w:rsidRPr="00407B8E" w:rsidRDefault="006105F2" w:rsidP="000D7A53">
            <w:pPr>
              <w:widowControl w:val="0"/>
              <w:tabs>
                <w:tab w:val="left" w:pos="993"/>
              </w:tabs>
              <w:jc w:val="center"/>
              <w:rPr>
                <w:bCs/>
                <w:lang w:val="vi-VN"/>
              </w:rPr>
            </w:pPr>
            <w:r w:rsidRPr="00407B8E">
              <w:rPr>
                <w:bCs/>
                <w:lang w:val="vi-VN"/>
              </w:rPr>
              <w:t>1.x</w:t>
            </w:r>
          </w:p>
          <w:p w14:paraId="4CB560FA" w14:textId="77777777" w:rsidR="006105F2" w:rsidRPr="00407B8E" w:rsidRDefault="006105F2" w:rsidP="000D7A53">
            <w:pPr>
              <w:widowControl w:val="0"/>
              <w:tabs>
                <w:tab w:val="left" w:pos="993"/>
              </w:tabs>
              <w:jc w:val="center"/>
              <w:rPr>
                <w:bCs/>
                <w:lang w:val="vi-VN"/>
              </w:rPr>
            </w:pPr>
            <w:r w:rsidRPr="00407B8E">
              <w:rPr>
                <w:bCs/>
                <w:lang w:val="vi-VN"/>
              </w:rPr>
              <w:t>2.x</w:t>
            </w:r>
          </w:p>
          <w:p w14:paraId="65562FFC" w14:textId="77777777" w:rsidR="006105F2" w:rsidRPr="00407B8E" w:rsidRDefault="006105F2" w:rsidP="000D7A53">
            <w:pPr>
              <w:widowControl w:val="0"/>
              <w:tabs>
                <w:tab w:val="left" w:pos="993"/>
              </w:tabs>
              <w:jc w:val="center"/>
              <w:rPr>
                <w:b/>
                <w:lang w:val="vi-VN"/>
              </w:rPr>
            </w:pPr>
            <w:r w:rsidRPr="00407B8E">
              <w:rPr>
                <w:bCs/>
                <w:lang w:val="vi-VN"/>
              </w:rPr>
              <w:t>3.x</w:t>
            </w:r>
          </w:p>
        </w:tc>
      </w:tr>
      <w:tr w:rsidR="006105F2" w:rsidRPr="00026DB6" w14:paraId="783D9B6D" w14:textId="77777777" w:rsidTr="006B6305">
        <w:trPr>
          <w:trHeight w:val="2543"/>
        </w:trPr>
        <w:tc>
          <w:tcPr>
            <w:tcW w:w="379" w:type="pct"/>
            <w:shd w:val="clear" w:color="auto" w:fill="auto"/>
            <w:vAlign w:val="center"/>
          </w:tcPr>
          <w:p w14:paraId="430ACD8D" w14:textId="6DD371B2" w:rsidR="006105F2" w:rsidRPr="00026DB6" w:rsidRDefault="004D4308" w:rsidP="000D7A53">
            <w:pPr>
              <w:widowControl w:val="0"/>
              <w:tabs>
                <w:tab w:val="left" w:pos="993"/>
              </w:tabs>
              <w:jc w:val="center"/>
              <w:rPr>
                <w:b/>
              </w:rPr>
            </w:pPr>
            <w:r>
              <w:rPr>
                <w:b/>
              </w:rPr>
              <w:t>5</w:t>
            </w:r>
          </w:p>
        </w:tc>
        <w:tc>
          <w:tcPr>
            <w:tcW w:w="1320" w:type="pct"/>
            <w:shd w:val="clear" w:color="auto" w:fill="auto"/>
          </w:tcPr>
          <w:p w14:paraId="107C6514" w14:textId="5FAE8810" w:rsidR="006105F2" w:rsidRDefault="006105F2" w:rsidP="000D7A53">
            <w:pPr>
              <w:tabs>
                <w:tab w:val="left" w:pos="720"/>
              </w:tabs>
              <w:rPr>
                <w:b/>
                <w:bCs/>
                <w:lang w:val="vi-VN"/>
              </w:rPr>
            </w:pPr>
            <w:r w:rsidRPr="00026DB6">
              <w:rPr>
                <w:b/>
                <w:bCs/>
                <w:lang w:val="pt-BR"/>
              </w:rPr>
              <w:t xml:space="preserve">Seminar </w:t>
            </w:r>
            <w:r>
              <w:rPr>
                <w:b/>
                <w:bCs/>
                <w:lang w:val="pt-BR"/>
              </w:rPr>
              <w:t>2</w:t>
            </w:r>
          </w:p>
          <w:p w14:paraId="0F3E755A" w14:textId="0E0ADB28" w:rsidR="006105F2" w:rsidRDefault="006105F2" w:rsidP="000D7A53">
            <w:pPr>
              <w:tabs>
                <w:tab w:val="left" w:pos="720"/>
              </w:tabs>
            </w:pPr>
            <w:r w:rsidRPr="00026DB6">
              <w:rPr>
                <w:lang w:val="pt-BR"/>
              </w:rPr>
              <w:t xml:space="preserve">- </w:t>
            </w:r>
            <w:r>
              <w:rPr>
                <w:lang w:val="pt-BR"/>
              </w:rPr>
              <w:t>Câu</w:t>
            </w:r>
            <w:r>
              <w:rPr>
                <w:lang w:val="vi-VN"/>
              </w:rPr>
              <w:t xml:space="preserve"> hỏi lý thuyết Chương</w:t>
            </w:r>
            <w:r>
              <w:t xml:space="preserve"> 2</w:t>
            </w:r>
          </w:p>
          <w:p w14:paraId="38D9575C" w14:textId="77777777" w:rsidR="006105F2" w:rsidRDefault="006105F2" w:rsidP="000D7A53">
            <w:pPr>
              <w:tabs>
                <w:tab w:val="left" w:pos="720"/>
              </w:tabs>
            </w:pPr>
            <w:r>
              <w:t>- Thực hành với các bài toán cơ bản</w:t>
            </w:r>
          </w:p>
          <w:p w14:paraId="04F93DF7" w14:textId="77777777" w:rsidR="006105F2" w:rsidRPr="00DA6667" w:rsidRDefault="006105F2" w:rsidP="000D7A53">
            <w:pPr>
              <w:tabs>
                <w:tab w:val="left" w:pos="720"/>
              </w:tabs>
              <w:rPr>
                <w:b/>
              </w:rPr>
            </w:pPr>
          </w:p>
        </w:tc>
        <w:tc>
          <w:tcPr>
            <w:tcW w:w="988" w:type="pct"/>
            <w:vAlign w:val="center"/>
          </w:tcPr>
          <w:p w14:paraId="68CAE287" w14:textId="1431BE78" w:rsidR="006105F2" w:rsidRPr="00026DB6" w:rsidRDefault="006105F2" w:rsidP="000D7A53">
            <w:pPr>
              <w:widowControl w:val="0"/>
              <w:tabs>
                <w:tab w:val="left" w:pos="993"/>
              </w:tabs>
              <w:jc w:val="center"/>
              <w:rPr>
                <w:b/>
              </w:rPr>
            </w:pPr>
            <w:r w:rsidRPr="000E30DB">
              <w:rPr>
                <w:sz w:val="22"/>
              </w:rPr>
              <w:t xml:space="preserve">[1] </w:t>
            </w:r>
            <w:r>
              <w:rPr>
                <w:sz w:val="22"/>
              </w:rPr>
              <w:t>Phần 7,8</w:t>
            </w:r>
          </w:p>
        </w:tc>
        <w:tc>
          <w:tcPr>
            <w:tcW w:w="1378" w:type="pct"/>
            <w:shd w:val="clear" w:color="auto" w:fill="auto"/>
          </w:tcPr>
          <w:p w14:paraId="4A613EEB" w14:textId="77777777" w:rsidR="006105F2" w:rsidRPr="00BC62EE" w:rsidRDefault="006105F2" w:rsidP="000D7A53">
            <w:pPr>
              <w:tabs>
                <w:tab w:val="left" w:pos="720"/>
              </w:tabs>
              <w:rPr>
                <w:b/>
                <w:bCs/>
                <w:lang w:val="vi-VN"/>
              </w:rPr>
            </w:pPr>
            <w:r w:rsidRPr="00BC62EE">
              <w:rPr>
                <w:b/>
                <w:bCs/>
                <w:lang w:val="pt-BR"/>
              </w:rPr>
              <w:t>Giảng viên</w:t>
            </w:r>
            <w:r w:rsidRPr="00BC62EE">
              <w:rPr>
                <w:b/>
                <w:bCs/>
                <w:lang w:val="vi-VN"/>
              </w:rPr>
              <w:t>:</w:t>
            </w:r>
          </w:p>
          <w:p w14:paraId="0FB78A1A" w14:textId="77777777" w:rsidR="006105F2" w:rsidRPr="00BC62EE" w:rsidRDefault="006105F2" w:rsidP="000D7A53">
            <w:pPr>
              <w:tabs>
                <w:tab w:val="left" w:pos="720"/>
              </w:tabs>
              <w:rPr>
                <w:lang w:val="vi-VN"/>
              </w:rPr>
            </w:pPr>
            <w:r w:rsidRPr="00BC62EE">
              <w:rPr>
                <w:lang w:val="pt-BR"/>
              </w:rPr>
              <w:t>-</w:t>
            </w:r>
            <w:r w:rsidRPr="00BC62EE">
              <w:rPr>
                <w:lang w:val="vi-VN"/>
              </w:rPr>
              <w:t xml:space="preserve"> Nhắc lại một số lý thuyết</w:t>
            </w:r>
          </w:p>
          <w:p w14:paraId="0F39BAED" w14:textId="77777777" w:rsidR="006105F2" w:rsidRPr="00BC62EE" w:rsidRDefault="006105F2" w:rsidP="000D7A53">
            <w:pPr>
              <w:tabs>
                <w:tab w:val="left" w:pos="720"/>
              </w:tabs>
              <w:rPr>
                <w:lang w:val="vi-VN"/>
              </w:rPr>
            </w:pPr>
            <w:r w:rsidRPr="00BC62EE">
              <w:rPr>
                <w:lang w:val="vi-VN"/>
              </w:rPr>
              <w:t>- Hướng dẫn thực hành</w:t>
            </w:r>
          </w:p>
          <w:p w14:paraId="34C4C168" w14:textId="77777777" w:rsidR="006105F2" w:rsidRPr="00BC62EE" w:rsidRDefault="006105F2" w:rsidP="000D7A53">
            <w:pPr>
              <w:tabs>
                <w:tab w:val="left" w:pos="720"/>
              </w:tabs>
              <w:rPr>
                <w:b/>
                <w:bCs/>
                <w:lang w:val="vi-VN"/>
              </w:rPr>
            </w:pPr>
            <w:r w:rsidRPr="00BC62EE">
              <w:rPr>
                <w:b/>
                <w:bCs/>
                <w:lang w:val="pt-BR"/>
              </w:rPr>
              <w:t>Sinh viên</w:t>
            </w:r>
            <w:r w:rsidRPr="00BC62EE">
              <w:rPr>
                <w:b/>
                <w:bCs/>
                <w:lang w:val="vi-VN"/>
              </w:rPr>
              <w:t>:</w:t>
            </w:r>
          </w:p>
          <w:p w14:paraId="7B3C8C2B" w14:textId="77777777" w:rsidR="006105F2" w:rsidRPr="00BC62EE" w:rsidRDefault="006105F2" w:rsidP="000D7A53">
            <w:pPr>
              <w:tabs>
                <w:tab w:val="left" w:pos="720"/>
              </w:tabs>
              <w:rPr>
                <w:lang w:val="vi-VN"/>
              </w:rPr>
            </w:pPr>
            <w:r w:rsidRPr="00BC62EE">
              <w:rPr>
                <w:lang w:val="pt-BR"/>
              </w:rPr>
              <w:t>- Đọc</w:t>
            </w:r>
            <w:r w:rsidRPr="00BC62EE">
              <w:rPr>
                <w:lang w:val="vi-VN"/>
              </w:rPr>
              <w:t xml:space="preserve"> tài liệu trước</w:t>
            </w:r>
          </w:p>
          <w:p w14:paraId="5CDA4235" w14:textId="77777777" w:rsidR="006105F2" w:rsidRPr="00BC62EE" w:rsidRDefault="006105F2" w:rsidP="000D7A53">
            <w:pPr>
              <w:tabs>
                <w:tab w:val="left" w:pos="720"/>
              </w:tabs>
              <w:rPr>
                <w:bCs/>
                <w:lang w:val="vi-VN"/>
              </w:rPr>
            </w:pPr>
            <w:r w:rsidRPr="00BC62EE">
              <w:rPr>
                <w:bCs/>
                <w:lang w:val="vi-VN"/>
              </w:rPr>
              <w:t>- Theo dõi các bước thực hành</w:t>
            </w:r>
          </w:p>
          <w:p w14:paraId="3C2ADD5F" w14:textId="77777777" w:rsidR="006105F2" w:rsidRPr="00BC62EE" w:rsidRDefault="006105F2" w:rsidP="000D7A53">
            <w:pPr>
              <w:tabs>
                <w:tab w:val="left" w:pos="720"/>
              </w:tabs>
              <w:rPr>
                <w:bCs/>
                <w:lang w:val="vi-VN"/>
              </w:rPr>
            </w:pPr>
            <w:r w:rsidRPr="00BC62EE">
              <w:rPr>
                <w:bCs/>
                <w:lang w:val="vi-VN"/>
              </w:rPr>
              <w:t>- Tham gia thảo luận</w:t>
            </w:r>
          </w:p>
          <w:p w14:paraId="537B517D" w14:textId="77777777" w:rsidR="006105F2" w:rsidRPr="00BC62EE" w:rsidRDefault="006105F2" w:rsidP="000D7A53">
            <w:pPr>
              <w:tabs>
                <w:tab w:val="left" w:pos="720"/>
              </w:tabs>
              <w:rPr>
                <w:bCs/>
                <w:lang w:val="vi-VN"/>
              </w:rPr>
            </w:pPr>
            <w:r w:rsidRPr="00BC62EE">
              <w:rPr>
                <w:bCs/>
                <w:lang w:val="vi-VN"/>
              </w:rPr>
              <w:t>- Làm bài tập thực hành</w:t>
            </w:r>
          </w:p>
          <w:p w14:paraId="3CF2094B" w14:textId="77777777" w:rsidR="006105F2" w:rsidRPr="00DE7A68" w:rsidRDefault="006105F2" w:rsidP="000D7A53">
            <w:pPr>
              <w:tabs>
                <w:tab w:val="left" w:pos="720"/>
              </w:tabs>
              <w:rPr>
                <w:bCs/>
                <w:lang w:val="vi-VN"/>
              </w:rPr>
            </w:pPr>
            <w:r w:rsidRPr="00BC62EE">
              <w:rPr>
                <w:bCs/>
                <w:lang w:val="vi-VN"/>
              </w:rPr>
              <w:t>- Tham gia chữa bài</w:t>
            </w:r>
          </w:p>
        </w:tc>
        <w:tc>
          <w:tcPr>
            <w:tcW w:w="525" w:type="pct"/>
            <w:shd w:val="clear" w:color="auto" w:fill="auto"/>
            <w:vAlign w:val="center"/>
          </w:tcPr>
          <w:p w14:paraId="2C5B56C4" w14:textId="77777777" w:rsidR="006105F2" w:rsidRDefault="006105F2" w:rsidP="000D7A53">
            <w:pPr>
              <w:widowControl w:val="0"/>
              <w:spacing w:beforeLines="20" w:before="48" w:afterLines="20" w:after="48"/>
              <w:jc w:val="both"/>
              <w:rPr>
                <w:sz w:val="22"/>
                <w:lang w:val="fr-FR"/>
              </w:rPr>
            </w:pPr>
            <w:r w:rsidRPr="009D11DA">
              <w:rPr>
                <w:sz w:val="22"/>
                <w:lang w:val="fr-FR"/>
              </w:rPr>
              <w:t xml:space="preserve">Mức độ tham gia </w:t>
            </w:r>
          </w:p>
          <w:p w14:paraId="471C72D9" w14:textId="77777777" w:rsidR="006105F2" w:rsidRDefault="006105F2" w:rsidP="000D7A53">
            <w:pPr>
              <w:widowControl w:val="0"/>
              <w:spacing w:beforeLines="20" w:before="48" w:afterLines="20" w:after="48"/>
              <w:jc w:val="both"/>
              <w:rPr>
                <w:sz w:val="22"/>
                <w:lang w:val="fr-FR"/>
              </w:rPr>
            </w:pPr>
            <w:r w:rsidRPr="009D11DA">
              <w:rPr>
                <w:sz w:val="22"/>
                <w:lang w:val="fr-FR"/>
              </w:rPr>
              <w:t>Mức độ tương tá</w:t>
            </w:r>
            <w:r>
              <w:rPr>
                <w:sz w:val="22"/>
                <w:lang w:val="fr-FR"/>
              </w:rPr>
              <w:t>c</w:t>
            </w:r>
            <w:r w:rsidRPr="009D11DA">
              <w:rPr>
                <w:sz w:val="22"/>
                <w:lang w:val="fr-FR"/>
              </w:rPr>
              <w:t xml:space="preserve"> </w:t>
            </w:r>
          </w:p>
          <w:p w14:paraId="296EB9E9" w14:textId="77777777" w:rsidR="006105F2" w:rsidRPr="00026DB6" w:rsidRDefault="006105F2" w:rsidP="000D7A53">
            <w:pPr>
              <w:tabs>
                <w:tab w:val="left" w:pos="720"/>
              </w:tabs>
              <w:rPr>
                <w:b/>
              </w:rPr>
            </w:pPr>
            <w:r w:rsidRPr="009D11DA">
              <w:rPr>
                <w:sz w:val="22"/>
                <w:lang w:val="fr-FR"/>
              </w:rPr>
              <w:t>Chất lượng câu trả lời</w:t>
            </w:r>
          </w:p>
        </w:tc>
        <w:tc>
          <w:tcPr>
            <w:tcW w:w="411" w:type="pct"/>
            <w:vAlign w:val="center"/>
          </w:tcPr>
          <w:p w14:paraId="17DEF9A3" w14:textId="77777777" w:rsidR="006105F2" w:rsidRPr="00407B8E" w:rsidRDefault="006105F2" w:rsidP="000D7A53">
            <w:pPr>
              <w:widowControl w:val="0"/>
              <w:tabs>
                <w:tab w:val="left" w:pos="993"/>
              </w:tabs>
              <w:jc w:val="center"/>
              <w:rPr>
                <w:bCs/>
                <w:lang w:val="vi-VN"/>
              </w:rPr>
            </w:pPr>
            <w:r w:rsidRPr="00407B8E">
              <w:rPr>
                <w:bCs/>
                <w:lang w:val="vi-VN"/>
              </w:rPr>
              <w:t>1.x</w:t>
            </w:r>
          </w:p>
          <w:p w14:paraId="601B9B75" w14:textId="77777777" w:rsidR="006105F2" w:rsidRPr="00407B8E" w:rsidRDefault="006105F2" w:rsidP="000D7A53">
            <w:pPr>
              <w:widowControl w:val="0"/>
              <w:tabs>
                <w:tab w:val="left" w:pos="993"/>
              </w:tabs>
              <w:jc w:val="center"/>
              <w:rPr>
                <w:bCs/>
                <w:lang w:val="vi-VN"/>
              </w:rPr>
            </w:pPr>
            <w:r w:rsidRPr="00407B8E">
              <w:rPr>
                <w:bCs/>
                <w:lang w:val="vi-VN"/>
              </w:rPr>
              <w:t>2.x</w:t>
            </w:r>
          </w:p>
          <w:p w14:paraId="1E27CF04" w14:textId="77777777" w:rsidR="006105F2" w:rsidRPr="00026DB6" w:rsidRDefault="006105F2" w:rsidP="000D7A53">
            <w:pPr>
              <w:widowControl w:val="0"/>
              <w:tabs>
                <w:tab w:val="left" w:pos="993"/>
              </w:tabs>
              <w:jc w:val="center"/>
              <w:rPr>
                <w:b/>
              </w:rPr>
            </w:pPr>
            <w:r w:rsidRPr="00407B8E">
              <w:rPr>
                <w:bCs/>
                <w:lang w:val="vi-VN"/>
              </w:rPr>
              <w:t>3.x</w:t>
            </w:r>
          </w:p>
        </w:tc>
      </w:tr>
      <w:tr w:rsidR="006105F2" w:rsidRPr="00026DB6" w14:paraId="40C3C6F6" w14:textId="77777777" w:rsidTr="006B6305">
        <w:tc>
          <w:tcPr>
            <w:tcW w:w="379" w:type="pct"/>
            <w:shd w:val="clear" w:color="auto" w:fill="FFF2CC" w:themeFill="accent4" w:themeFillTint="33"/>
            <w:vAlign w:val="center"/>
          </w:tcPr>
          <w:p w14:paraId="69AB891D" w14:textId="0AB29307" w:rsidR="006105F2" w:rsidRPr="00026DB6" w:rsidRDefault="004D4308" w:rsidP="000D7A53">
            <w:pPr>
              <w:widowControl w:val="0"/>
              <w:tabs>
                <w:tab w:val="left" w:pos="993"/>
              </w:tabs>
              <w:jc w:val="center"/>
              <w:rPr>
                <w:b/>
                <w:bCs/>
              </w:rPr>
            </w:pPr>
            <w:r>
              <w:rPr>
                <w:b/>
                <w:bCs/>
                <w:lang w:val="pt-BR"/>
              </w:rPr>
              <w:t>6</w:t>
            </w:r>
          </w:p>
        </w:tc>
        <w:tc>
          <w:tcPr>
            <w:tcW w:w="1320" w:type="pct"/>
            <w:shd w:val="clear" w:color="auto" w:fill="FFF2CC" w:themeFill="accent4" w:themeFillTint="33"/>
          </w:tcPr>
          <w:p w14:paraId="74B7FAD1" w14:textId="77777777" w:rsidR="006105F2" w:rsidRDefault="006105F2" w:rsidP="000D7A53">
            <w:pPr>
              <w:tabs>
                <w:tab w:val="left" w:pos="720"/>
              </w:tabs>
              <w:rPr>
                <w:b/>
                <w:bCs/>
                <w:lang w:val="pt-BR"/>
              </w:rPr>
            </w:pPr>
          </w:p>
          <w:p w14:paraId="511E2999" w14:textId="7D2392E9" w:rsidR="006105F2" w:rsidRDefault="006105F2" w:rsidP="000D7A53">
            <w:pPr>
              <w:tabs>
                <w:tab w:val="left" w:pos="720"/>
              </w:tabs>
              <w:rPr>
                <w:b/>
                <w:bCs/>
                <w:lang w:val="pt-BR"/>
              </w:rPr>
            </w:pPr>
            <w:r w:rsidRPr="00026DB6">
              <w:rPr>
                <w:b/>
                <w:bCs/>
                <w:lang w:val="pt-BR"/>
              </w:rPr>
              <w:t xml:space="preserve">Lecture </w:t>
            </w:r>
            <w:r w:rsidR="004D4308">
              <w:rPr>
                <w:b/>
                <w:bCs/>
                <w:lang w:val="pt-BR"/>
              </w:rPr>
              <w:t>4</w:t>
            </w:r>
          </w:p>
          <w:p w14:paraId="0D2EAE39" w14:textId="77777777" w:rsidR="006105F2" w:rsidRDefault="006105F2" w:rsidP="000D7A53">
            <w:pPr>
              <w:tabs>
                <w:tab w:val="left" w:pos="720"/>
              </w:tabs>
              <w:rPr>
                <w:b/>
                <w:bCs/>
                <w:lang w:val="pt-BR"/>
              </w:rPr>
            </w:pPr>
          </w:p>
          <w:p w14:paraId="67459C9F" w14:textId="77777777" w:rsidR="00A62E80" w:rsidRPr="008F4867" w:rsidRDefault="00A62E80" w:rsidP="00A62E80">
            <w:pPr>
              <w:widowControl w:val="0"/>
              <w:ind w:left="44"/>
              <w:rPr>
                <w:b/>
                <w:sz w:val="22"/>
              </w:rPr>
            </w:pPr>
            <w:r w:rsidRPr="008F4867">
              <w:rPr>
                <w:b/>
                <w:sz w:val="22"/>
              </w:rPr>
              <w:t xml:space="preserve">Chương 3. Kiểm định giả thuyết </w:t>
            </w:r>
          </w:p>
          <w:p w14:paraId="74967DF0" w14:textId="77777777" w:rsidR="00A62E80" w:rsidRPr="008F4867" w:rsidRDefault="00A62E80" w:rsidP="00A62E80">
            <w:pPr>
              <w:widowControl w:val="0"/>
              <w:rPr>
                <w:sz w:val="22"/>
              </w:rPr>
            </w:pPr>
            <w:r w:rsidRPr="008F4867">
              <w:rPr>
                <w:bCs/>
                <w:sz w:val="22"/>
              </w:rPr>
              <w:t xml:space="preserve">3.1 </w:t>
            </w:r>
            <w:r w:rsidRPr="008F4867">
              <w:rPr>
                <w:sz w:val="22"/>
              </w:rPr>
              <w:t>Mục đích, ý nghĩa của kiểm định</w:t>
            </w:r>
          </w:p>
          <w:p w14:paraId="4C6A5BE5" w14:textId="77777777" w:rsidR="00A62E80" w:rsidRPr="008F4867" w:rsidRDefault="00A62E80" w:rsidP="00A62E80">
            <w:pPr>
              <w:widowControl w:val="0"/>
              <w:rPr>
                <w:sz w:val="22"/>
              </w:rPr>
            </w:pPr>
            <w:r w:rsidRPr="008F4867">
              <w:rPr>
                <w:bCs/>
                <w:sz w:val="22"/>
              </w:rPr>
              <w:t xml:space="preserve">3.2 </w:t>
            </w:r>
            <w:r w:rsidRPr="008F4867">
              <w:rPr>
                <w:sz w:val="22"/>
              </w:rPr>
              <w:t>Kiểm định mối liên hệ hai biến định tính</w:t>
            </w:r>
          </w:p>
          <w:p w14:paraId="4E287C09" w14:textId="77777777" w:rsidR="006105F2" w:rsidRDefault="00A62E80" w:rsidP="00A62E80">
            <w:pPr>
              <w:widowControl w:val="0"/>
              <w:tabs>
                <w:tab w:val="left" w:pos="993"/>
              </w:tabs>
              <w:rPr>
                <w:sz w:val="22"/>
              </w:rPr>
            </w:pPr>
            <w:r w:rsidRPr="008F4867">
              <w:rPr>
                <w:bCs/>
                <w:sz w:val="22"/>
              </w:rPr>
              <w:t xml:space="preserve">3.3 </w:t>
            </w:r>
            <w:r w:rsidRPr="008F4867">
              <w:rPr>
                <w:sz w:val="22"/>
              </w:rPr>
              <w:t>Kiểm định trung bình 1 mẫu</w:t>
            </w:r>
          </w:p>
          <w:p w14:paraId="022B440F" w14:textId="77777777" w:rsidR="00A62E80" w:rsidRPr="008F4867" w:rsidRDefault="00A62E80" w:rsidP="00A62E80">
            <w:pPr>
              <w:widowControl w:val="0"/>
              <w:rPr>
                <w:sz w:val="22"/>
              </w:rPr>
            </w:pPr>
            <w:r w:rsidRPr="008F4867">
              <w:rPr>
                <w:bCs/>
                <w:sz w:val="22"/>
              </w:rPr>
              <w:t xml:space="preserve">3.4 </w:t>
            </w:r>
            <w:r w:rsidRPr="008F4867">
              <w:rPr>
                <w:sz w:val="22"/>
              </w:rPr>
              <w:t>Kiểm định trung bình của hai mẫu độc lập</w:t>
            </w:r>
          </w:p>
          <w:p w14:paraId="50DE9E4F" w14:textId="77777777" w:rsidR="00A62E80" w:rsidRPr="008F4867" w:rsidRDefault="00A62E80" w:rsidP="00A62E80">
            <w:pPr>
              <w:widowControl w:val="0"/>
              <w:rPr>
                <w:sz w:val="22"/>
              </w:rPr>
            </w:pPr>
            <w:r w:rsidRPr="008F4867">
              <w:rPr>
                <w:bCs/>
                <w:sz w:val="22"/>
              </w:rPr>
              <w:t xml:space="preserve">3.5 </w:t>
            </w:r>
            <w:r w:rsidRPr="008F4867">
              <w:rPr>
                <w:sz w:val="22"/>
              </w:rPr>
              <w:t>Kiểm định trung bình 2 mẫu cặp</w:t>
            </w:r>
          </w:p>
          <w:p w14:paraId="39226F5B" w14:textId="77777777" w:rsidR="00A62E80" w:rsidRDefault="00A62E80" w:rsidP="00A62E80">
            <w:pPr>
              <w:widowControl w:val="0"/>
              <w:tabs>
                <w:tab w:val="left" w:pos="993"/>
              </w:tabs>
              <w:rPr>
                <w:sz w:val="22"/>
              </w:rPr>
            </w:pPr>
            <w:r w:rsidRPr="008F4867">
              <w:rPr>
                <w:bCs/>
                <w:sz w:val="22"/>
              </w:rPr>
              <w:lastRenderedPageBreak/>
              <w:t xml:space="preserve">3.6 </w:t>
            </w:r>
            <w:r w:rsidRPr="008F4867">
              <w:rPr>
                <w:sz w:val="22"/>
              </w:rPr>
              <w:t>Kiểm định trung bình nhiều mẫu</w:t>
            </w:r>
          </w:p>
          <w:p w14:paraId="79C84C85" w14:textId="77777777" w:rsidR="00A61D5E" w:rsidRDefault="00A61D5E" w:rsidP="00A62E80">
            <w:pPr>
              <w:widowControl w:val="0"/>
              <w:tabs>
                <w:tab w:val="left" w:pos="993"/>
              </w:tabs>
              <w:rPr>
                <w:b/>
                <w:sz w:val="22"/>
              </w:rPr>
            </w:pPr>
          </w:p>
          <w:p w14:paraId="427F5613" w14:textId="77777777" w:rsidR="00A61D5E" w:rsidRDefault="00A61D5E" w:rsidP="00A62E80">
            <w:pPr>
              <w:widowControl w:val="0"/>
              <w:tabs>
                <w:tab w:val="left" w:pos="993"/>
              </w:tabs>
              <w:rPr>
                <w:b/>
                <w:sz w:val="22"/>
              </w:rPr>
            </w:pPr>
          </w:p>
          <w:p w14:paraId="0AF67E94" w14:textId="339A4292" w:rsidR="00A61D5E" w:rsidRPr="00026DB6" w:rsidRDefault="00A61D5E" w:rsidP="00A62E80">
            <w:pPr>
              <w:widowControl w:val="0"/>
              <w:tabs>
                <w:tab w:val="left" w:pos="993"/>
              </w:tabs>
              <w:rPr>
                <w:b/>
              </w:rPr>
            </w:pPr>
            <w:r>
              <w:rPr>
                <w:b/>
                <w:sz w:val="22"/>
              </w:rPr>
              <w:t>Bài kiểm tra số 1</w:t>
            </w:r>
          </w:p>
        </w:tc>
        <w:tc>
          <w:tcPr>
            <w:tcW w:w="988" w:type="pct"/>
            <w:shd w:val="clear" w:color="auto" w:fill="FFF2CC" w:themeFill="accent4" w:themeFillTint="33"/>
            <w:vAlign w:val="center"/>
          </w:tcPr>
          <w:p w14:paraId="2D62B7BA" w14:textId="790CBA90" w:rsidR="006105F2" w:rsidRPr="00026DB6" w:rsidRDefault="006105F2" w:rsidP="000D7A53">
            <w:pPr>
              <w:tabs>
                <w:tab w:val="left" w:pos="720"/>
              </w:tabs>
              <w:jc w:val="center"/>
              <w:rPr>
                <w:b/>
              </w:rPr>
            </w:pPr>
            <w:r w:rsidRPr="000E30DB">
              <w:rPr>
                <w:sz w:val="22"/>
              </w:rPr>
              <w:lastRenderedPageBreak/>
              <w:t xml:space="preserve">[1] </w:t>
            </w:r>
            <w:r>
              <w:rPr>
                <w:sz w:val="22"/>
              </w:rPr>
              <w:t xml:space="preserve">Phần </w:t>
            </w:r>
            <w:r w:rsidR="00B17B49">
              <w:rPr>
                <w:sz w:val="22"/>
              </w:rPr>
              <w:t>6</w:t>
            </w:r>
          </w:p>
        </w:tc>
        <w:tc>
          <w:tcPr>
            <w:tcW w:w="1378" w:type="pct"/>
            <w:shd w:val="clear" w:color="auto" w:fill="FFF2CC" w:themeFill="accent4" w:themeFillTint="33"/>
          </w:tcPr>
          <w:p w14:paraId="3F2F2ABE" w14:textId="77777777" w:rsidR="006105F2" w:rsidRPr="00A61D5E" w:rsidRDefault="006105F2" w:rsidP="000D7A53">
            <w:pPr>
              <w:tabs>
                <w:tab w:val="left" w:pos="720"/>
              </w:tabs>
              <w:rPr>
                <w:b/>
                <w:bCs/>
                <w:lang w:val="vi-VN"/>
              </w:rPr>
            </w:pPr>
            <w:r w:rsidRPr="00A61D5E">
              <w:rPr>
                <w:b/>
                <w:bCs/>
                <w:lang w:val="pt-BR"/>
              </w:rPr>
              <w:t>Giảng viên</w:t>
            </w:r>
            <w:r w:rsidRPr="00A61D5E">
              <w:rPr>
                <w:b/>
                <w:bCs/>
                <w:lang w:val="vi-VN"/>
              </w:rPr>
              <w:t>:</w:t>
            </w:r>
          </w:p>
          <w:p w14:paraId="6171DC6B" w14:textId="77777777" w:rsidR="006105F2" w:rsidRPr="00A61D5E" w:rsidRDefault="006105F2" w:rsidP="000D7A53">
            <w:pPr>
              <w:tabs>
                <w:tab w:val="left" w:pos="720"/>
              </w:tabs>
              <w:rPr>
                <w:lang w:val="pt-BR"/>
              </w:rPr>
            </w:pPr>
            <w:r w:rsidRPr="00A61D5E">
              <w:rPr>
                <w:lang w:val="pt-BR"/>
              </w:rPr>
              <w:t>- Giảng lý thuyết theo nội dung Bài giảng</w:t>
            </w:r>
          </w:p>
          <w:p w14:paraId="6821DF7E" w14:textId="77777777" w:rsidR="006105F2" w:rsidRPr="00A61D5E" w:rsidRDefault="006105F2" w:rsidP="000D7A53">
            <w:pPr>
              <w:tabs>
                <w:tab w:val="left" w:pos="720"/>
              </w:tabs>
              <w:rPr>
                <w:lang w:val="pt-BR"/>
              </w:rPr>
            </w:pPr>
            <w:r w:rsidRPr="00A61D5E">
              <w:rPr>
                <w:lang w:val="pt-BR"/>
              </w:rPr>
              <w:t>- Hướng dẫn đọc giáo trình, tài liệu tham khảo</w:t>
            </w:r>
          </w:p>
          <w:p w14:paraId="7687D0D1" w14:textId="77777777" w:rsidR="006105F2" w:rsidRPr="00A61D5E" w:rsidRDefault="006105F2" w:rsidP="000D7A53">
            <w:pPr>
              <w:tabs>
                <w:tab w:val="left" w:pos="720"/>
              </w:tabs>
              <w:rPr>
                <w:lang w:val="pt-BR"/>
              </w:rPr>
            </w:pPr>
            <w:r w:rsidRPr="00A61D5E">
              <w:rPr>
                <w:lang w:val="pt-BR"/>
              </w:rPr>
              <w:t>- Yêu cầu sinh viên xem lại kiến thức các học phần tiên quyết</w:t>
            </w:r>
          </w:p>
          <w:p w14:paraId="5362DF48" w14:textId="77777777" w:rsidR="006105F2" w:rsidRPr="00A61D5E" w:rsidRDefault="006105F2" w:rsidP="000D7A53">
            <w:pPr>
              <w:tabs>
                <w:tab w:val="left" w:pos="720"/>
              </w:tabs>
              <w:rPr>
                <w:lang w:val="vi-VN"/>
              </w:rPr>
            </w:pPr>
            <w:r w:rsidRPr="00A61D5E">
              <w:rPr>
                <w:lang w:val="pt-BR"/>
              </w:rPr>
              <w:t xml:space="preserve">- Yêu cầu sinh viên xem trước ví dụ, câu hỏi, bài tập dành cho </w:t>
            </w:r>
            <w:r w:rsidRPr="00A61D5E">
              <w:rPr>
                <w:lang w:val="vi-VN"/>
              </w:rPr>
              <w:t>S</w:t>
            </w:r>
            <w:r w:rsidRPr="00A61D5E">
              <w:rPr>
                <w:lang w:val="pt-BR"/>
              </w:rPr>
              <w:t xml:space="preserve">eminar </w:t>
            </w:r>
          </w:p>
          <w:p w14:paraId="131CA2A7" w14:textId="77777777" w:rsidR="006105F2" w:rsidRPr="00A61D5E" w:rsidRDefault="006105F2" w:rsidP="000D7A53">
            <w:pPr>
              <w:tabs>
                <w:tab w:val="left" w:pos="720"/>
              </w:tabs>
              <w:rPr>
                <w:lang w:val="vi-VN"/>
              </w:rPr>
            </w:pPr>
            <w:r w:rsidRPr="00A61D5E">
              <w:rPr>
                <w:lang w:val="vi-VN"/>
              </w:rPr>
              <w:t>- Giới thiệu các Rubrics</w:t>
            </w:r>
          </w:p>
          <w:p w14:paraId="4C989DCF" w14:textId="77777777" w:rsidR="006105F2" w:rsidRPr="00A61D5E" w:rsidRDefault="006105F2" w:rsidP="000D7A53">
            <w:pPr>
              <w:tabs>
                <w:tab w:val="left" w:pos="720"/>
              </w:tabs>
              <w:rPr>
                <w:b/>
                <w:bCs/>
                <w:lang w:val="vi-VN"/>
              </w:rPr>
            </w:pPr>
            <w:r w:rsidRPr="00A61D5E">
              <w:rPr>
                <w:b/>
                <w:bCs/>
                <w:lang w:val="pt-BR"/>
              </w:rPr>
              <w:t>Sinh viên</w:t>
            </w:r>
            <w:r w:rsidRPr="00A61D5E">
              <w:rPr>
                <w:b/>
                <w:bCs/>
                <w:lang w:val="vi-VN"/>
              </w:rPr>
              <w:t>:</w:t>
            </w:r>
          </w:p>
          <w:p w14:paraId="15EAF06F" w14:textId="77777777" w:rsidR="006105F2" w:rsidRPr="00A61D5E" w:rsidRDefault="006105F2" w:rsidP="000D7A53">
            <w:pPr>
              <w:tabs>
                <w:tab w:val="left" w:pos="720"/>
              </w:tabs>
              <w:rPr>
                <w:lang w:val="pt-BR"/>
              </w:rPr>
            </w:pPr>
            <w:r w:rsidRPr="00A61D5E">
              <w:rPr>
                <w:lang w:val="pt-BR"/>
              </w:rPr>
              <w:t>- Xem trước đề cương</w:t>
            </w:r>
          </w:p>
          <w:p w14:paraId="71168AD1" w14:textId="77777777" w:rsidR="006105F2" w:rsidRPr="00A61D5E" w:rsidRDefault="006105F2" w:rsidP="000D7A53">
            <w:pPr>
              <w:tabs>
                <w:tab w:val="left" w:pos="720"/>
              </w:tabs>
              <w:rPr>
                <w:lang w:val="pt-BR"/>
              </w:rPr>
            </w:pPr>
            <w:r w:rsidRPr="00A61D5E">
              <w:rPr>
                <w:lang w:val="pt-BR"/>
              </w:rPr>
              <w:lastRenderedPageBreak/>
              <w:t xml:space="preserve">- Đọc các tài liệu </w:t>
            </w:r>
          </w:p>
          <w:p w14:paraId="08D8727C" w14:textId="77777777" w:rsidR="006105F2" w:rsidRPr="00A61D5E" w:rsidRDefault="006105F2" w:rsidP="000D7A53">
            <w:pPr>
              <w:widowControl w:val="0"/>
              <w:tabs>
                <w:tab w:val="left" w:pos="993"/>
              </w:tabs>
              <w:rPr>
                <w:b/>
              </w:rPr>
            </w:pPr>
            <w:r w:rsidRPr="00A61D5E">
              <w:rPr>
                <w:lang w:val="pt-BR"/>
              </w:rPr>
              <w:t>- Xem lại các kiến thức của học phần tiên quyết</w:t>
            </w:r>
          </w:p>
        </w:tc>
        <w:tc>
          <w:tcPr>
            <w:tcW w:w="525" w:type="pct"/>
            <w:shd w:val="clear" w:color="auto" w:fill="FFF2CC" w:themeFill="accent4" w:themeFillTint="33"/>
            <w:vAlign w:val="center"/>
          </w:tcPr>
          <w:p w14:paraId="72ACAA94" w14:textId="77777777" w:rsidR="006105F2" w:rsidRDefault="006105F2" w:rsidP="000D7A53">
            <w:pPr>
              <w:widowControl w:val="0"/>
              <w:spacing w:beforeLines="20" w:before="48" w:afterLines="20" w:after="48"/>
              <w:jc w:val="both"/>
              <w:rPr>
                <w:sz w:val="22"/>
                <w:lang w:val="fr-FR"/>
              </w:rPr>
            </w:pPr>
            <w:r w:rsidRPr="009D11DA">
              <w:rPr>
                <w:sz w:val="22"/>
                <w:lang w:val="fr-FR"/>
              </w:rPr>
              <w:lastRenderedPageBreak/>
              <w:t xml:space="preserve">Mức độ tham gia </w:t>
            </w:r>
          </w:p>
          <w:p w14:paraId="6518DE0F" w14:textId="77777777" w:rsidR="006105F2" w:rsidRDefault="006105F2" w:rsidP="000D7A53">
            <w:pPr>
              <w:widowControl w:val="0"/>
              <w:spacing w:beforeLines="20" w:before="48" w:afterLines="20" w:after="48"/>
              <w:jc w:val="both"/>
              <w:rPr>
                <w:sz w:val="22"/>
                <w:lang w:val="fr-FR"/>
              </w:rPr>
            </w:pPr>
            <w:r w:rsidRPr="009D11DA">
              <w:rPr>
                <w:sz w:val="22"/>
                <w:lang w:val="fr-FR"/>
              </w:rPr>
              <w:t>Mức độ tương tá</w:t>
            </w:r>
            <w:r>
              <w:rPr>
                <w:sz w:val="22"/>
                <w:lang w:val="fr-FR"/>
              </w:rPr>
              <w:t>c</w:t>
            </w:r>
            <w:r w:rsidRPr="009D11DA">
              <w:rPr>
                <w:sz w:val="22"/>
                <w:lang w:val="fr-FR"/>
              </w:rPr>
              <w:t xml:space="preserve"> </w:t>
            </w:r>
          </w:p>
          <w:p w14:paraId="060BCDAE" w14:textId="77777777" w:rsidR="006105F2" w:rsidRPr="00026DB6" w:rsidRDefault="006105F2" w:rsidP="000D7A53">
            <w:pPr>
              <w:widowControl w:val="0"/>
              <w:tabs>
                <w:tab w:val="left" w:pos="993"/>
              </w:tabs>
              <w:rPr>
                <w:b/>
              </w:rPr>
            </w:pPr>
            <w:r w:rsidRPr="009D11DA">
              <w:rPr>
                <w:sz w:val="22"/>
                <w:lang w:val="fr-FR"/>
              </w:rPr>
              <w:t>Chất lượng câu trả lời</w:t>
            </w:r>
          </w:p>
        </w:tc>
        <w:tc>
          <w:tcPr>
            <w:tcW w:w="411" w:type="pct"/>
            <w:shd w:val="clear" w:color="auto" w:fill="FFF2CC" w:themeFill="accent4" w:themeFillTint="33"/>
            <w:vAlign w:val="center"/>
          </w:tcPr>
          <w:p w14:paraId="0DDE32BA" w14:textId="77777777" w:rsidR="006105F2" w:rsidRPr="00407B8E" w:rsidRDefault="006105F2" w:rsidP="000D7A53">
            <w:pPr>
              <w:widowControl w:val="0"/>
              <w:tabs>
                <w:tab w:val="left" w:pos="993"/>
              </w:tabs>
              <w:jc w:val="center"/>
              <w:rPr>
                <w:bCs/>
                <w:lang w:val="vi-VN"/>
              </w:rPr>
            </w:pPr>
            <w:r w:rsidRPr="00407B8E">
              <w:rPr>
                <w:bCs/>
                <w:lang w:val="vi-VN"/>
              </w:rPr>
              <w:t>1.x</w:t>
            </w:r>
          </w:p>
          <w:p w14:paraId="204CCAFC" w14:textId="77777777" w:rsidR="006105F2" w:rsidRPr="00407B8E" w:rsidRDefault="006105F2" w:rsidP="000D7A53">
            <w:pPr>
              <w:widowControl w:val="0"/>
              <w:tabs>
                <w:tab w:val="left" w:pos="993"/>
              </w:tabs>
              <w:jc w:val="center"/>
              <w:rPr>
                <w:bCs/>
                <w:lang w:val="vi-VN"/>
              </w:rPr>
            </w:pPr>
            <w:r w:rsidRPr="00407B8E">
              <w:rPr>
                <w:bCs/>
                <w:lang w:val="vi-VN"/>
              </w:rPr>
              <w:t>2.x</w:t>
            </w:r>
          </w:p>
          <w:p w14:paraId="3D13EEFA" w14:textId="77777777" w:rsidR="006105F2" w:rsidRPr="00407B8E" w:rsidRDefault="006105F2" w:rsidP="000D7A53">
            <w:pPr>
              <w:widowControl w:val="0"/>
              <w:tabs>
                <w:tab w:val="left" w:pos="993"/>
              </w:tabs>
              <w:jc w:val="center"/>
              <w:rPr>
                <w:b/>
                <w:lang w:val="vi-VN"/>
              </w:rPr>
            </w:pPr>
            <w:r w:rsidRPr="00407B8E">
              <w:rPr>
                <w:bCs/>
                <w:lang w:val="vi-VN"/>
              </w:rPr>
              <w:t>3.x</w:t>
            </w:r>
          </w:p>
        </w:tc>
      </w:tr>
      <w:tr w:rsidR="006105F2" w:rsidRPr="00026DB6" w14:paraId="4F97EE2D" w14:textId="77777777" w:rsidTr="006B6305">
        <w:trPr>
          <w:trHeight w:val="2543"/>
        </w:trPr>
        <w:tc>
          <w:tcPr>
            <w:tcW w:w="379" w:type="pct"/>
            <w:shd w:val="clear" w:color="auto" w:fill="auto"/>
            <w:vAlign w:val="center"/>
          </w:tcPr>
          <w:p w14:paraId="31B4928D" w14:textId="635CDB95" w:rsidR="006105F2" w:rsidRPr="00026DB6" w:rsidRDefault="004D4308" w:rsidP="000D7A53">
            <w:pPr>
              <w:widowControl w:val="0"/>
              <w:tabs>
                <w:tab w:val="left" w:pos="993"/>
              </w:tabs>
              <w:jc w:val="center"/>
              <w:rPr>
                <w:b/>
              </w:rPr>
            </w:pPr>
            <w:r>
              <w:rPr>
                <w:b/>
              </w:rPr>
              <w:t>7</w:t>
            </w:r>
          </w:p>
        </w:tc>
        <w:tc>
          <w:tcPr>
            <w:tcW w:w="1320" w:type="pct"/>
            <w:shd w:val="clear" w:color="auto" w:fill="auto"/>
          </w:tcPr>
          <w:p w14:paraId="7766F420" w14:textId="080E9111" w:rsidR="006105F2" w:rsidRDefault="006105F2" w:rsidP="000D7A53">
            <w:pPr>
              <w:tabs>
                <w:tab w:val="left" w:pos="720"/>
              </w:tabs>
              <w:rPr>
                <w:b/>
                <w:bCs/>
                <w:lang w:val="vi-VN"/>
              </w:rPr>
            </w:pPr>
            <w:r w:rsidRPr="00026DB6">
              <w:rPr>
                <w:b/>
                <w:bCs/>
                <w:lang w:val="pt-BR"/>
              </w:rPr>
              <w:t xml:space="preserve">Seminar </w:t>
            </w:r>
            <w:r w:rsidR="00A62E80">
              <w:rPr>
                <w:b/>
                <w:bCs/>
                <w:lang w:val="pt-BR"/>
              </w:rPr>
              <w:t>3</w:t>
            </w:r>
          </w:p>
          <w:p w14:paraId="43B065B6" w14:textId="7840B031" w:rsidR="006105F2" w:rsidRDefault="006105F2" w:rsidP="000D7A53">
            <w:pPr>
              <w:tabs>
                <w:tab w:val="left" w:pos="720"/>
              </w:tabs>
            </w:pPr>
            <w:r w:rsidRPr="00026DB6">
              <w:rPr>
                <w:lang w:val="pt-BR"/>
              </w:rPr>
              <w:t xml:space="preserve">- </w:t>
            </w:r>
            <w:r>
              <w:rPr>
                <w:lang w:val="pt-BR"/>
              </w:rPr>
              <w:t>Câu</w:t>
            </w:r>
            <w:r>
              <w:rPr>
                <w:lang w:val="vi-VN"/>
              </w:rPr>
              <w:t xml:space="preserve"> hỏi lý thuyết Chương</w:t>
            </w:r>
            <w:r>
              <w:t xml:space="preserve"> </w:t>
            </w:r>
            <w:r w:rsidR="00B17B49">
              <w:t>3</w:t>
            </w:r>
          </w:p>
          <w:p w14:paraId="613ADB25" w14:textId="77777777" w:rsidR="006105F2" w:rsidRDefault="006105F2" w:rsidP="000D7A53">
            <w:pPr>
              <w:tabs>
                <w:tab w:val="left" w:pos="720"/>
              </w:tabs>
            </w:pPr>
            <w:r>
              <w:t>- Thực hành với các bài toán cơ bản</w:t>
            </w:r>
          </w:p>
          <w:p w14:paraId="29F60717" w14:textId="77777777" w:rsidR="006105F2" w:rsidRPr="00DA6667" w:rsidRDefault="006105F2" w:rsidP="000D7A53">
            <w:pPr>
              <w:tabs>
                <w:tab w:val="left" w:pos="720"/>
              </w:tabs>
              <w:rPr>
                <w:b/>
              </w:rPr>
            </w:pPr>
          </w:p>
        </w:tc>
        <w:tc>
          <w:tcPr>
            <w:tcW w:w="988" w:type="pct"/>
            <w:vAlign w:val="center"/>
          </w:tcPr>
          <w:p w14:paraId="5E7ABF5E" w14:textId="4BBC8CF2" w:rsidR="006105F2" w:rsidRPr="00026DB6" w:rsidRDefault="006105F2" w:rsidP="000D7A53">
            <w:pPr>
              <w:widowControl w:val="0"/>
              <w:tabs>
                <w:tab w:val="left" w:pos="993"/>
              </w:tabs>
              <w:jc w:val="center"/>
              <w:rPr>
                <w:b/>
              </w:rPr>
            </w:pPr>
            <w:r w:rsidRPr="000E30DB">
              <w:rPr>
                <w:sz w:val="22"/>
              </w:rPr>
              <w:t xml:space="preserve">[1] </w:t>
            </w:r>
            <w:r>
              <w:rPr>
                <w:sz w:val="22"/>
              </w:rPr>
              <w:t xml:space="preserve">Phần </w:t>
            </w:r>
            <w:r w:rsidR="00B17B49">
              <w:rPr>
                <w:sz w:val="22"/>
              </w:rPr>
              <w:t>6</w:t>
            </w:r>
          </w:p>
        </w:tc>
        <w:tc>
          <w:tcPr>
            <w:tcW w:w="1378" w:type="pct"/>
            <w:shd w:val="clear" w:color="auto" w:fill="auto"/>
          </w:tcPr>
          <w:p w14:paraId="260C53F7" w14:textId="77777777" w:rsidR="006105F2" w:rsidRPr="00BC62EE" w:rsidRDefault="006105F2" w:rsidP="000D7A53">
            <w:pPr>
              <w:tabs>
                <w:tab w:val="left" w:pos="720"/>
              </w:tabs>
              <w:rPr>
                <w:b/>
                <w:bCs/>
                <w:lang w:val="vi-VN"/>
              </w:rPr>
            </w:pPr>
            <w:r w:rsidRPr="00BC62EE">
              <w:rPr>
                <w:b/>
                <w:bCs/>
                <w:lang w:val="pt-BR"/>
              </w:rPr>
              <w:t>Giảng viên</w:t>
            </w:r>
            <w:r w:rsidRPr="00BC62EE">
              <w:rPr>
                <w:b/>
                <w:bCs/>
                <w:lang w:val="vi-VN"/>
              </w:rPr>
              <w:t>:</w:t>
            </w:r>
          </w:p>
          <w:p w14:paraId="41FDE3E7" w14:textId="77777777" w:rsidR="006105F2" w:rsidRPr="00BC62EE" w:rsidRDefault="006105F2" w:rsidP="000D7A53">
            <w:pPr>
              <w:tabs>
                <w:tab w:val="left" w:pos="720"/>
              </w:tabs>
              <w:rPr>
                <w:lang w:val="vi-VN"/>
              </w:rPr>
            </w:pPr>
            <w:r w:rsidRPr="00BC62EE">
              <w:rPr>
                <w:lang w:val="pt-BR"/>
              </w:rPr>
              <w:t>-</w:t>
            </w:r>
            <w:r w:rsidRPr="00BC62EE">
              <w:rPr>
                <w:lang w:val="vi-VN"/>
              </w:rPr>
              <w:t xml:space="preserve"> Nhắc lại một số lý thuyết</w:t>
            </w:r>
          </w:p>
          <w:p w14:paraId="441CDF19" w14:textId="77777777" w:rsidR="006105F2" w:rsidRPr="00BC62EE" w:rsidRDefault="006105F2" w:rsidP="000D7A53">
            <w:pPr>
              <w:tabs>
                <w:tab w:val="left" w:pos="720"/>
              </w:tabs>
              <w:rPr>
                <w:lang w:val="vi-VN"/>
              </w:rPr>
            </w:pPr>
            <w:r w:rsidRPr="00BC62EE">
              <w:rPr>
                <w:lang w:val="vi-VN"/>
              </w:rPr>
              <w:t>- Hướng dẫn thực hành</w:t>
            </w:r>
          </w:p>
          <w:p w14:paraId="22A7952E" w14:textId="77777777" w:rsidR="006105F2" w:rsidRPr="00BC62EE" w:rsidRDefault="006105F2" w:rsidP="000D7A53">
            <w:pPr>
              <w:tabs>
                <w:tab w:val="left" w:pos="720"/>
              </w:tabs>
              <w:rPr>
                <w:b/>
                <w:bCs/>
                <w:lang w:val="vi-VN"/>
              </w:rPr>
            </w:pPr>
            <w:r w:rsidRPr="00BC62EE">
              <w:rPr>
                <w:b/>
                <w:bCs/>
                <w:lang w:val="pt-BR"/>
              </w:rPr>
              <w:t>Sinh viên</w:t>
            </w:r>
            <w:r w:rsidRPr="00BC62EE">
              <w:rPr>
                <w:b/>
                <w:bCs/>
                <w:lang w:val="vi-VN"/>
              </w:rPr>
              <w:t>:</w:t>
            </w:r>
          </w:p>
          <w:p w14:paraId="1212CA0C" w14:textId="77777777" w:rsidR="006105F2" w:rsidRPr="00BC62EE" w:rsidRDefault="006105F2" w:rsidP="000D7A53">
            <w:pPr>
              <w:tabs>
                <w:tab w:val="left" w:pos="720"/>
              </w:tabs>
              <w:rPr>
                <w:lang w:val="vi-VN"/>
              </w:rPr>
            </w:pPr>
            <w:r w:rsidRPr="00BC62EE">
              <w:rPr>
                <w:lang w:val="pt-BR"/>
              </w:rPr>
              <w:t>- Đọc</w:t>
            </w:r>
            <w:r w:rsidRPr="00BC62EE">
              <w:rPr>
                <w:lang w:val="vi-VN"/>
              </w:rPr>
              <w:t xml:space="preserve"> tài liệu trước</w:t>
            </w:r>
          </w:p>
          <w:p w14:paraId="75DDFB02" w14:textId="77777777" w:rsidR="006105F2" w:rsidRPr="00BC62EE" w:rsidRDefault="006105F2" w:rsidP="000D7A53">
            <w:pPr>
              <w:tabs>
                <w:tab w:val="left" w:pos="720"/>
              </w:tabs>
              <w:rPr>
                <w:bCs/>
                <w:lang w:val="vi-VN"/>
              </w:rPr>
            </w:pPr>
            <w:r w:rsidRPr="00BC62EE">
              <w:rPr>
                <w:bCs/>
                <w:lang w:val="vi-VN"/>
              </w:rPr>
              <w:t>- Theo dõi các bước thực hành</w:t>
            </w:r>
          </w:p>
          <w:p w14:paraId="5FF374F5" w14:textId="77777777" w:rsidR="006105F2" w:rsidRPr="00BC62EE" w:rsidRDefault="006105F2" w:rsidP="000D7A53">
            <w:pPr>
              <w:tabs>
                <w:tab w:val="left" w:pos="720"/>
              </w:tabs>
              <w:rPr>
                <w:bCs/>
                <w:lang w:val="vi-VN"/>
              </w:rPr>
            </w:pPr>
            <w:r w:rsidRPr="00BC62EE">
              <w:rPr>
                <w:bCs/>
                <w:lang w:val="vi-VN"/>
              </w:rPr>
              <w:t>- Tham gia thảo luận</w:t>
            </w:r>
          </w:p>
          <w:p w14:paraId="19DAD750" w14:textId="77777777" w:rsidR="006105F2" w:rsidRPr="00BC62EE" w:rsidRDefault="006105F2" w:rsidP="000D7A53">
            <w:pPr>
              <w:tabs>
                <w:tab w:val="left" w:pos="720"/>
              </w:tabs>
              <w:rPr>
                <w:bCs/>
                <w:lang w:val="vi-VN"/>
              </w:rPr>
            </w:pPr>
            <w:r w:rsidRPr="00BC62EE">
              <w:rPr>
                <w:bCs/>
                <w:lang w:val="vi-VN"/>
              </w:rPr>
              <w:t>- Làm bài tập thực hành</w:t>
            </w:r>
          </w:p>
          <w:p w14:paraId="7B82D8A6" w14:textId="77777777" w:rsidR="006105F2" w:rsidRPr="00DE7A68" w:rsidRDefault="006105F2" w:rsidP="000D7A53">
            <w:pPr>
              <w:tabs>
                <w:tab w:val="left" w:pos="720"/>
              </w:tabs>
              <w:rPr>
                <w:bCs/>
                <w:lang w:val="vi-VN"/>
              </w:rPr>
            </w:pPr>
            <w:r w:rsidRPr="00BC62EE">
              <w:rPr>
                <w:bCs/>
                <w:lang w:val="vi-VN"/>
              </w:rPr>
              <w:t>- Tham gia chữa bài</w:t>
            </w:r>
          </w:p>
        </w:tc>
        <w:tc>
          <w:tcPr>
            <w:tcW w:w="525" w:type="pct"/>
            <w:shd w:val="clear" w:color="auto" w:fill="auto"/>
            <w:vAlign w:val="center"/>
          </w:tcPr>
          <w:p w14:paraId="65BE482C" w14:textId="77777777" w:rsidR="006105F2" w:rsidRDefault="006105F2" w:rsidP="000D7A53">
            <w:pPr>
              <w:widowControl w:val="0"/>
              <w:spacing w:beforeLines="20" w:before="48" w:afterLines="20" w:after="48"/>
              <w:jc w:val="both"/>
              <w:rPr>
                <w:sz w:val="22"/>
                <w:lang w:val="fr-FR"/>
              </w:rPr>
            </w:pPr>
            <w:r w:rsidRPr="009D11DA">
              <w:rPr>
                <w:sz w:val="22"/>
                <w:lang w:val="fr-FR"/>
              </w:rPr>
              <w:t xml:space="preserve">Mức độ tham gia </w:t>
            </w:r>
          </w:p>
          <w:p w14:paraId="4FE3A12A" w14:textId="77777777" w:rsidR="006105F2" w:rsidRDefault="006105F2" w:rsidP="000D7A53">
            <w:pPr>
              <w:widowControl w:val="0"/>
              <w:spacing w:beforeLines="20" w:before="48" w:afterLines="20" w:after="48"/>
              <w:jc w:val="both"/>
              <w:rPr>
                <w:sz w:val="22"/>
                <w:lang w:val="fr-FR"/>
              </w:rPr>
            </w:pPr>
            <w:r w:rsidRPr="009D11DA">
              <w:rPr>
                <w:sz w:val="22"/>
                <w:lang w:val="fr-FR"/>
              </w:rPr>
              <w:t>Mức độ tương tá</w:t>
            </w:r>
            <w:r>
              <w:rPr>
                <w:sz w:val="22"/>
                <w:lang w:val="fr-FR"/>
              </w:rPr>
              <w:t>c</w:t>
            </w:r>
            <w:r w:rsidRPr="009D11DA">
              <w:rPr>
                <w:sz w:val="22"/>
                <w:lang w:val="fr-FR"/>
              </w:rPr>
              <w:t xml:space="preserve"> </w:t>
            </w:r>
          </w:p>
          <w:p w14:paraId="6AAAB8A6" w14:textId="77777777" w:rsidR="006105F2" w:rsidRPr="00026DB6" w:rsidRDefault="006105F2" w:rsidP="000D7A53">
            <w:pPr>
              <w:tabs>
                <w:tab w:val="left" w:pos="720"/>
              </w:tabs>
              <w:rPr>
                <w:b/>
              </w:rPr>
            </w:pPr>
            <w:r w:rsidRPr="009D11DA">
              <w:rPr>
                <w:sz w:val="22"/>
                <w:lang w:val="fr-FR"/>
              </w:rPr>
              <w:t>Chất lượng câu trả lời</w:t>
            </w:r>
          </w:p>
        </w:tc>
        <w:tc>
          <w:tcPr>
            <w:tcW w:w="411" w:type="pct"/>
            <w:vAlign w:val="center"/>
          </w:tcPr>
          <w:p w14:paraId="327AA3D4" w14:textId="77777777" w:rsidR="006105F2" w:rsidRPr="00407B8E" w:rsidRDefault="006105F2" w:rsidP="000D7A53">
            <w:pPr>
              <w:widowControl w:val="0"/>
              <w:tabs>
                <w:tab w:val="left" w:pos="993"/>
              </w:tabs>
              <w:jc w:val="center"/>
              <w:rPr>
                <w:bCs/>
                <w:lang w:val="vi-VN"/>
              </w:rPr>
            </w:pPr>
            <w:r w:rsidRPr="00407B8E">
              <w:rPr>
                <w:bCs/>
                <w:lang w:val="vi-VN"/>
              </w:rPr>
              <w:t>1.x</w:t>
            </w:r>
          </w:p>
          <w:p w14:paraId="25EBC898" w14:textId="77777777" w:rsidR="006105F2" w:rsidRPr="00407B8E" w:rsidRDefault="006105F2" w:rsidP="000D7A53">
            <w:pPr>
              <w:widowControl w:val="0"/>
              <w:tabs>
                <w:tab w:val="left" w:pos="993"/>
              </w:tabs>
              <w:jc w:val="center"/>
              <w:rPr>
                <w:bCs/>
                <w:lang w:val="vi-VN"/>
              </w:rPr>
            </w:pPr>
            <w:r w:rsidRPr="00407B8E">
              <w:rPr>
                <w:bCs/>
                <w:lang w:val="vi-VN"/>
              </w:rPr>
              <w:t>2.x</w:t>
            </w:r>
          </w:p>
          <w:p w14:paraId="617B3B1F" w14:textId="77777777" w:rsidR="006105F2" w:rsidRPr="00026DB6" w:rsidRDefault="006105F2" w:rsidP="000D7A53">
            <w:pPr>
              <w:widowControl w:val="0"/>
              <w:tabs>
                <w:tab w:val="left" w:pos="993"/>
              </w:tabs>
              <w:jc w:val="center"/>
              <w:rPr>
                <w:b/>
              </w:rPr>
            </w:pPr>
            <w:r w:rsidRPr="00407B8E">
              <w:rPr>
                <w:bCs/>
                <w:lang w:val="vi-VN"/>
              </w:rPr>
              <w:t>3.x</w:t>
            </w:r>
          </w:p>
        </w:tc>
      </w:tr>
      <w:tr w:rsidR="00B17B49" w:rsidRPr="00026DB6" w14:paraId="6E1B9F22" w14:textId="77777777" w:rsidTr="006B6305">
        <w:tc>
          <w:tcPr>
            <w:tcW w:w="379" w:type="pct"/>
            <w:shd w:val="clear" w:color="auto" w:fill="FFF2CC" w:themeFill="accent4" w:themeFillTint="33"/>
            <w:vAlign w:val="center"/>
          </w:tcPr>
          <w:p w14:paraId="1F0C2621" w14:textId="4A78E52E" w:rsidR="00B17B49" w:rsidRPr="00026DB6" w:rsidRDefault="004D4308" w:rsidP="000D7A53">
            <w:pPr>
              <w:widowControl w:val="0"/>
              <w:tabs>
                <w:tab w:val="left" w:pos="993"/>
              </w:tabs>
              <w:jc w:val="center"/>
              <w:rPr>
                <w:b/>
                <w:bCs/>
              </w:rPr>
            </w:pPr>
            <w:r>
              <w:rPr>
                <w:b/>
                <w:bCs/>
                <w:lang w:val="pt-BR"/>
              </w:rPr>
              <w:t>8</w:t>
            </w:r>
          </w:p>
        </w:tc>
        <w:tc>
          <w:tcPr>
            <w:tcW w:w="1320" w:type="pct"/>
            <w:shd w:val="clear" w:color="auto" w:fill="FFF2CC" w:themeFill="accent4" w:themeFillTint="33"/>
          </w:tcPr>
          <w:p w14:paraId="301F7DCE" w14:textId="77777777" w:rsidR="00B17B49" w:rsidRDefault="00B17B49" w:rsidP="000D7A53">
            <w:pPr>
              <w:tabs>
                <w:tab w:val="left" w:pos="720"/>
              </w:tabs>
              <w:rPr>
                <w:b/>
                <w:bCs/>
                <w:lang w:val="pt-BR"/>
              </w:rPr>
            </w:pPr>
          </w:p>
          <w:p w14:paraId="432A1C0E" w14:textId="279CF7FD" w:rsidR="00B17B49" w:rsidRDefault="00B17B49" w:rsidP="000D7A53">
            <w:pPr>
              <w:tabs>
                <w:tab w:val="left" w:pos="720"/>
              </w:tabs>
              <w:rPr>
                <w:b/>
                <w:bCs/>
                <w:lang w:val="pt-BR"/>
              </w:rPr>
            </w:pPr>
            <w:r w:rsidRPr="00026DB6">
              <w:rPr>
                <w:b/>
                <w:bCs/>
                <w:lang w:val="pt-BR"/>
              </w:rPr>
              <w:t xml:space="preserve">Lecture </w:t>
            </w:r>
            <w:r w:rsidR="004D4308">
              <w:rPr>
                <w:b/>
                <w:bCs/>
                <w:lang w:val="pt-BR"/>
              </w:rPr>
              <w:t>5</w:t>
            </w:r>
          </w:p>
          <w:p w14:paraId="41832538" w14:textId="77777777" w:rsidR="00B17B49" w:rsidRDefault="00B17B49" w:rsidP="000D7A53">
            <w:pPr>
              <w:tabs>
                <w:tab w:val="left" w:pos="720"/>
              </w:tabs>
              <w:rPr>
                <w:b/>
                <w:bCs/>
                <w:lang w:val="pt-BR"/>
              </w:rPr>
            </w:pPr>
          </w:p>
          <w:p w14:paraId="7F648B70" w14:textId="77777777" w:rsidR="00B17B49" w:rsidRPr="008F4867" w:rsidRDefault="00B17B49" w:rsidP="00B17B49">
            <w:pPr>
              <w:widowControl w:val="0"/>
              <w:ind w:left="44"/>
              <w:rPr>
                <w:b/>
                <w:sz w:val="22"/>
              </w:rPr>
            </w:pPr>
            <w:r w:rsidRPr="008F4867">
              <w:rPr>
                <w:b/>
                <w:sz w:val="22"/>
              </w:rPr>
              <w:t xml:space="preserve">Chương 4. Phân tích thống kê mô tả </w:t>
            </w:r>
          </w:p>
          <w:p w14:paraId="4F4644E4" w14:textId="77777777" w:rsidR="00B17B49" w:rsidRPr="008F4867" w:rsidRDefault="00B17B49" w:rsidP="00B17B49">
            <w:pPr>
              <w:widowControl w:val="0"/>
              <w:rPr>
                <w:sz w:val="22"/>
              </w:rPr>
            </w:pPr>
            <w:r w:rsidRPr="008F4867">
              <w:rPr>
                <w:bCs/>
                <w:sz w:val="22"/>
              </w:rPr>
              <w:t xml:space="preserve">4.1 </w:t>
            </w:r>
            <w:r w:rsidRPr="008F4867">
              <w:rPr>
                <w:sz w:val="22"/>
              </w:rPr>
              <w:t>Lập bảng phân phối tần suất</w:t>
            </w:r>
          </w:p>
          <w:p w14:paraId="55CDCCBF" w14:textId="77777777" w:rsidR="00B17B49" w:rsidRPr="008F4867" w:rsidRDefault="00B17B49" w:rsidP="00B17B49">
            <w:pPr>
              <w:widowControl w:val="0"/>
              <w:rPr>
                <w:sz w:val="22"/>
              </w:rPr>
            </w:pPr>
            <w:r w:rsidRPr="008F4867">
              <w:rPr>
                <w:bCs/>
                <w:sz w:val="22"/>
              </w:rPr>
              <w:t xml:space="preserve">4.2 </w:t>
            </w:r>
            <w:r w:rsidRPr="008F4867">
              <w:rPr>
                <w:sz w:val="22"/>
              </w:rPr>
              <w:t>Lập bảng tổng hợp nhiều biến</w:t>
            </w:r>
          </w:p>
          <w:p w14:paraId="301CBACA" w14:textId="77777777" w:rsidR="00B17B49" w:rsidRDefault="00B17B49" w:rsidP="00B17B49">
            <w:pPr>
              <w:widowControl w:val="0"/>
              <w:tabs>
                <w:tab w:val="left" w:pos="993"/>
              </w:tabs>
              <w:rPr>
                <w:sz w:val="22"/>
              </w:rPr>
            </w:pPr>
            <w:r w:rsidRPr="008F4867">
              <w:rPr>
                <w:bCs/>
                <w:sz w:val="22"/>
              </w:rPr>
              <w:t xml:space="preserve">4.3 </w:t>
            </w:r>
            <w:r w:rsidRPr="008F4867">
              <w:rPr>
                <w:sz w:val="22"/>
              </w:rPr>
              <w:t>Lập bảng phân tích mối liên hệ giữa hai biến định tính</w:t>
            </w:r>
          </w:p>
          <w:p w14:paraId="3CE19763" w14:textId="5334A722" w:rsidR="00B17B49" w:rsidRPr="00026DB6" w:rsidRDefault="00B17B49" w:rsidP="00B17B49">
            <w:pPr>
              <w:widowControl w:val="0"/>
              <w:tabs>
                <w:tab w:val="left" w:pos="993"/>
              </w:tabs>
              <w:rPr>
                <w:b/>
              </w:rPr>
            </w:pPr>
          </w:p>
        </w:tc>
        <w:tc>
          <w:tcPr>
            <w:tcW w:w="988" w:type="pct"/>
            <w:shd w:val="clear" w:color="auto" w:fill="FFF2CC" w:themeFill="accent4" w:themeFillTint="33"/>
            <w:vAlign w:val="center"/>
          </w:tcPr>
          <w:p w14:paraId="3579967E" w14:textId="339C56AD" w:rsidR="00B17B49" w:rsidRPr="00026DB6" w:rsidRDefault="00B17B49" w:rsidP="000D7A53">
            <w:pPr>
              <w:tabs>
                <w:tab w:val="left" w:pos="720"/>
              </w:tabs>
              <w:jc w:val="center"/>
              <w:rPr>
                <w:b/>
              </w:rPr>
            </w:pPr>
            <w:r w:rsidRPr="000E30DB">
              <w:rPr>
                <w:sz w:val="22"/>
              </w:rPr>
              <w:t xml:space="preserve">[1] </w:t>
            </w:r>
            <w:r>
              <w:rPr>
                <w:sz w:val="22"/>
              </w:rPr>
              <w:t>Phần 9,14</w:t>
            </w:r>
          </w:p>
        </w:tc>
        <w:tc>
          <w:tcPr>
            <w:tcW w:w="1378" w:type="pct"/>
            <w:shd w:val="clear" w:color="auto" w:fill="FFF2CC" w:themeFill="accent4" w:themeFillTint="33"/>
          </w:tcPr>
          <w:p w14:paraId="148F3E56" w14:textId="77777777" w:rsidR="00B17B49" w:rsidRPr="00A61D5E" w:rsidRDefault="00B17B49" w:rsidP="000D7A53">
            <w:pPr>
              <w:tabs>
                <w:tab w:val="left" w:pos="720"/>
              </w:tabs>
              <w:rPr>
                <w:b/>
                <w:bCs/>
                <w:lang w:val="vi-VN"/>
              </w:rPr>
            </w:pPr>
            <w:r w:rsidRPr="00A61D5E">
              <w:rPr>
                <w:b/>
                <w:bCs/>
                <w:lang w:val="pt-BR"/>
              </w:rPr>
              <w:t>Giảng viên</w:t>
            </w:r>
            <w:r w:rsidRPr="00A61D5E">
              <w:rPr>
                <w:b/>
                <w:bCs/>
                <w:lang w:val="vi-VN"/>
              </w:rPr>
              <w:t>:</w:t>
            </w:r>
          </w:p>
          <w:p w14:paraId="6848C141" w14:textId="77777777" w:rsidR="00B17B49" w:rsidRPr="00A61D5E" w:rsidRDefault="00B17B49" w:rsidP="000D7A53">
            <w:pPr>
              <w:tabs>
                <w:tab w:val="left" w:pos="720"/>
              </w:tabs>
              <w:rPr>
                <w:lang w:val="pt-BR"/>
              </w:rPr>
            </w:pPr>
            <w:r w:rsidRPr="00A61D5E">
              <w:rPr>
                <w:lang w:val="pt-BR"/>
              </w:rPr>
              <w:t>- Giảng lý thuyết theo nội dung Bài giảng</w:t>
            </w:r>
          </w:p>
          <w:p w14:paraId="4A2AC071" w14:textId="77777777" w:rsidR="00B17B49" w:rsidRPr="00A61D5E" w:rsidRDefault="00B17B49" w:rsidP="000D7A53">
            <w:pPr>
              <w:tabs>
                <w:tab w:val="left" w:pos="720"/>
              </w:tabs>
              <w:rPr>
                <w:lang w:val="pt-BR"/>
              </w:rPr>
            </w:pPr>
            <w:r w:rsidRPr="00A61D5E">
              <w:rPr>
                <w:lang w:val="pt-BR"/>
              </w:rPr>
              <w:t>- Hướng dẫn đọc giáo trình, tài liệu tham khảo</w:t>
            </w:r>
          </w:p>
          <w:p w14:paraId="6525831E" w14:textId="77777777" w:rsidR="00B17B49" w:rsidRPr="00A61D5E" w:rsidRDefault="00B17B49" w:rsidP="000D7A53">
            <w:pPr>
              <w:tabs>
                <w:tab w:val="left" w:pos="720"/>
              </w:tabs>
              <w:rPr>
                <w:lang w:val="pt-BR"/>
              </w:rPr>
            </w:pPr>
            <w:r w:rsidRPr="00A61D5E">
              <w:rPr>
                <w:lang w:val="pt-BR"/>
              </w:rPr>
              <w:t>- Yêu cầu sinh viên xem lại kiến thức các học phần tiên quyết</w:t>
            </w:r>
          </w:p>
          <w:p w14:paraId="6B240E75" w14:textId="77777777" w:rsidR="00B17B49" w:rsidRPr="00A61D5E" w:rsidRDefault="00B17B49" w:rsidP="000D7A53">
            <w:pPr>
              <w:tabs>
                <w:tab w:val="left" w:pos="720"/>
              </w:tabs>
              <w:rPr>
                <w:lang w:val="vi-VN"/>
              </w:rPr>
            </w:pPr>
            <w:r w:rsidRPr="00A61D5E">
              <w:rPr>
                <w:lang w:val="pt-BR"/>
              </w:rPr>
              <w:t xml:space="preserve">- Yêu cầu sinh viên xem trước ví dụ, câu hỏi, bài tập dành cho </w:t>
            </w:r>
            <w:r w:rsidRPr="00A61D5E">
              <w:rPr>
                <w:lang w:val="vi-VN"/>
              </w:rPr>
              <w:t>S</w:t>
            </w:r>
            <w:r w:rsidRPr="00A61D5E">
              <w:rPr>
                <w:lang w:val="pt-BR"/>
              </w:rPr>
              <w:t xml:space="preserve">eminar </w:t>
            </w:r>
          </w:p>
          <w:p w14:paraId="614B824F" w14:textId="77777777" w:rsidR="00B17B49" w:rsidRPr="00A61D5E" w:rsidRDefault="00B17B49" w:rsidP="000D7A53">
            <w:pPr>
              <w:tabs>
                <w:tab w:val="left" w:pos="720"/>
              </w:tabs>
              <w:rPr>
                <w:lang w:val="vi-VN"/>
              </w:rPr>
            </w:pPr>
            <w:r w:rsidRPr="00A61D5E">
              <w:rPr>
                <w:lang w:val="vi-VN"/>
              </w:rPr>
              <w:t>- Giới thiệu các Rubrics</w:t>
            </w:r>
          </w:p>
          <w:p w14:paraId="28D2E871" w14:textId="77777777" w:rsidR="00B17B49" w:rsidRPr="00A61D5E" w:rsidRDefault="00B17B49" w:rsidP="000D7A53">
            <w:pPr>
              <w:tabs>
                <w:tab w:val="left" w:pos="720"/>
              </w:tabs>
              <w:rPr>
                <w:b/>
                <w:bCs/>
                <w:lang w:val="vi-VN"/>
              </w:rPr>
            </w:pPr>
            <w:r w:rsidRPr="00A61D5E">
              <w:rPr>
                <w:b/>
                <w:bCs/>
                <w:lang w:val="pt-BR"/>
              </w:rPr>
              <w:t>Sinh viên</w:t>
            </w:r>
            <w:r w:rsidRPr="00A61D5E">
              <w:rPr>
                <w:b/>
                <w:bCs/>
                <w:lang w:val="vi-VN"/>
              </w:rPr>
              <w:t>:</w:t>
            </w:r>
          </w:p>
          <w:p w14:paraId="3E2C056D" w14:textId="77777777" w:rsidR="00B17B49" w:rsidRPr="00A61D5E" w:rsidRDefault="00B17B49" w:rsidP="000D7A53">
            <w:pPr>
              <w:tabs>
                <w:tab w:val="left" w:pos="720"/>
              </w:tabs>
              <w:rPr>
                <w:lang w:val="pt-BR"/>
              </w:rPr>
            </w:pPr>
            <w:r w:rsidRPr="00A61D5E">
              <w:rPr>
                <w:lang w:val="pt-BR"/>
              </w:rPr>
              <w:t>- Xem trước đề cương</w:t>
            </w:r>
          </w:p>
          <w:p w14:paraId="39D9004A" w14:textId="77777777" w:rsidR="00B17B49" w:rsidRPr="00A61D5E" w:rsidRDefault="00B17B49" w:rsidP="000D7A53">
            <w:pPr>
              <w:tabs>
                <w:tab w:val="left" w:pos="720"/>
              </w:tabs>
              <w:rPr>
                <w:lang w:val="pt-BR"/>
              </w:rPr>
            </w:pPr>
            <w:r w:rsidRPr="00A61D5E">
              <w:rPr>
                <w:lang w:val="pt-BR"/>
              </w:rPr>
              <w:t xml:space="preserve">- Đọc các tài liệu </w:t>
            </w:r>
          </w:p>
          <w:p w14:paraId="54ECDA9E" w14:textId="77777777" w:rsidR="00B17B49" w:rsidRPr="00A61D5E" w:rsidRDefault="00B17B49" w:rsidP="000D7A53">
            <w:pPr>
              <w:widowControl w:val="0"/>
              <w:tabs>
                <w:tab w:val="left" w:pos="993"/>
              </w:tabs>
              <w:rPr>
                <w:b/>
              </w:rPr>
            </w:pPr>
            <w:r w:rsidRPr="00A61D5E">
              <w:rPr>
                <w:lang w:val="pt-BR"/>
              </w:rPr>
              <w:t>- Xem lại các kiến thức của học phần tiên quyết</w:t>
            </w:r>
          </w:p>
        </w:tc>
        <w:tc>
          <w:tcPr>
            <w:tcW w:w="525" w:type="pct"/>
            <w:shd w:val="clear" w:color="auto" w:fill="FFF2CC" w:themeFill="accent4" w:themeFillTint="33"/>
            <w:vAlign w:val="center"/>
          </w:tcPr>
          <w:p w14:paraId="1D8BC108" w14:textId="77777777" w:rsidR="00B17B49" w:rsidRDefault="00B17B49" w:rsidP="000D7A53">
            <w:pPr>
              <w:widowControl w:val="0"/>
              <w:spacing w:beforeLines="20" w:before="48" w:afterLines="20" w:after="48"/>
              <w:jc w:val="both"/>
              <w:rPr>
                <w:sz w:val="22"/>
                <w:lang w:val="fr-FR"/>
              </w:rPr>
            </w:pPr>
            <w:r w:rsidRPr="009D11DA">
              <w:rPr>
                <w:sz w:val="22"/>
                <w:lang w:val="fr-FR"/>
              </w:rPr>
              <w:t xml:space="preserve">Mức độ tham gia </w:t>
            </w:r>
          </w:p>
          <w:p w14:paraId="15791D63" w14:textId="77777777" w:rsidR="00B17B49" w:rsidRDefault="00B17B49" w:rsidP="000D7A53">
            <w:pPr>
              <w:widowControl w:val="0"/>
              <w:spacing w:beforeLines="20" w:before="48" w:afterLines="20" w:after="48"/>
              <w:jc w:val="both"/>
              <w:rPr>
                <w:sz w:val="22"/>
                <w:lang w:val="fr-FR"/>
              </w:rPr>
            </w:pPr>
            <w:r w:rsidRPr="009D11DA">
              <w:rPr>
                <w:sz w:val="22"/>
                <w:lang w:val="fr-FR"/>
              </w:rPr>
              <w:t>Mức độ tương tá</w:t>
            </w:r>
            <w:r>
              <w:rPr>
                <w:sz w:val="22"/>
                <w:lang w:val="fr-FR"/>
              </w:rPr>
              <w:t>c</w:t>
            </w:r>
            <w:r w:rsidRPr="009D11DA">
              <w:rPr>
                <w:sz w:val="22"/>
                <w:lang w:val="fr-FR"/>
              </w:rPr>
              <w:t xml:space="preserve"> </w:t>
            </w:r>
          </w:p>
          <w:p w14:paraId="62690B65" w14:textId="77777777" w:rsidR="00B17B49" w:rsidRPr="00026DB6" w:rsidRDefault="00B17B49" w:rsidP="000D7A53">
            <w:pPr>
              <w:widowControl w:val="0"/>
              <w:tabs>
                <w:tab w:val="left" w:pos="993"/>
              </w:tabs>
              <w:rPr>
                <w:b/>
              </w:rPr>
            </w:pPr>
            <w:r w:rsidRPr="009D11DA">
              <w:rPr>
                <w:sz w:val="22"/>
                <w:lang w:val="fr-FR"/>
              </w:rPr>
              <w:t>Chất lượng câu trả lời</w:t>
            </w:r>
          </w:p>
        </w:tc>
        <w:tc>
          <w:tcPr>
            <w:tcW w:w="411" w:type="pct"/>
            <w:shd w:val="clear" w:color="auto" w:fill="FFF2CC" w:themeFill="accent4" w:themeFillTint="33"/>
            <w:vAlign w:val="center"/>
          </w:tcPr>
          <w:p w14:paraId="72E716E0" w14:textId="77777777" w:rsidR="00B17B49" w:rsidRPr="00407B8E" w:rsidRDefault="00B17B49" w:rsidP="000D7A53">
            <w:pPr>
              <w:widowControl w:val="0"/>
              <w:tabs>
                <w:tab w:val="left" w:pos="993"/>
              </w:tabs>
              <w:jc w:val="center"/>
              <w:rPr>
                <w:bCs/>
                <w:lang w:val="vi-VN"/>
              </w:rPr>
            </w:pPr>
            <w:r w:rsidRPr="00407B8E">
              <w:rPr>
                <w:bCs/>
                <w:lang w:val="vi-VN"/>
              </w:rPr>
              <w:t>1.x</w:t>
            </w:r>
          </w:p>
          <w:p w14:paraId="266592E0" w14:textId="77777777" w:rsidR="00B17B49" w:rsidRPr="00407B8E" w:rsidRDefault="00B17B49" w:rsidP="000D7A53">
            <w:pPr>
              <w:widowControl w:val="0"/>
              <w:tabs>
                <w:tab w:val="left" w:pos="993"/>
              </w:tabs>
              <w:jc w:val="center"/>
              <w:rPr>
                <w:bCs/>
                <w:lang w:val="vi-VN"/>
              </w:rPr>
            </w:pPr>
            <w:r w:rsidRPr="00407B8E">
              <w:rPr>
                <w:bCs/>
                <w:lang w:val="vi-VN"/>
              </w:rPr>
              <w:t>2.x</w:t>
            </w:r>
          </w:p>
          <w:p w14:paraId="21C06CD3" w14:textId="77777777" w:rsidR="00B17B49" w:rsidRPr="00407B8E" w:rsidRDefault="00B17B49" w:rsidP="000D7A53">
            <w:pPr>
              <w:widowControl w:val="0"/>
              <w:tabs>
                <w:tab w:val="left" w:pos="993"/>
              </w:tabs>
              <w:jc w:val="center"/>
              <w:rPr>
                <w:b/>
                <w:lang w:val="vi-VN"/>
              </w:rPr>
            </w:pPr>
            <w:r w:rsidRPr="00407B8E">
              <w:rPr>
                <w:bCs/>
                <w:lang w:val="vi-VN"/>
              </w:rPr>
              <w:t>3.x</w:t>
            </w:r>
          </w:p>
        </w:tc>
      </w:tr>
      <w:tr w:rsidR="00B17B49" w:rsidRPr="00026DB6" w14:paraId="3B80CAA8" w14:textId="77777777" w:rsidTr="006B6305">
        <w:trPr>
          <w:trHeight w:val="2543"/>
        </w:trPr>
        <w:tc>
          <w:tcPr>
            <w:tcW w:w="379" w:type="pct"/>
            <w:shd w:val="clear" w:color="auto" w:fill="auto"/>
            <w:vAlign w:val="center"/>
          </w:tcPr>
          <w:p w14:paraId="34B4DC4E" w14:textId="76FCE92E" w:rsidR="00B17B49" w:rsidRPr="00026DB6" w:rsidRDefault="004D4308" w:rsidP="000D7A53">
            <w:pPr>
              <w:widowControl w:val="0"/>
              <w:tabs>
                <w:tab w:val="left" w:pos="993"/>
              </w:tabs>
              <w:jc w:val="center"/>
              <w:rPr>
                <w:b/>
              </w:rPr>
            </w:pPr>
            <w:r>
              <w:rPr>
                <w:b/>
              </w:rPr>
              <w:t>9</w:t>
            </w:r>
          </w:p>
        </w:tc>
        <w:tc>
          <w:tcPr>
            <w:tcW w:w="1320" w:type="pct"/>
            <w:shd w:val="clear" w:color="auto" w:fill="auto"/>
          </w:tcPr>
          <w:p w14:paraId="1974670B" w14:textId="297C6690" w:rsidR="00B17B49" w:rsidRDefault="00B17B49" w:rsidP="000D7A53">
            <w:pPr>
              <w:tabs>
                <w:tab w:val="left" w:pos="720"/>
              </w:tabs>
              <w:rPr>
                <w:b/>
                <w:bCs/>
                <w:lang w:val="vi-VN"/>
              </w:rPr>
            </w:pPr>
            <w:r w:rsidRPr="00026DB6">
              <w:rPr>
                <w:b/>
                <w:bCs/>
                <w:lang w:val="pt-BR"/>
              </w:rPr>
              <w:t xml:space="preserve">Seminar </w:t>
            </w:r>
            <w:r w:rsidR="00E839F6">
              <w:rPr>
                <w:b/>
                <w:bCs/>
                <w:lang w:val="pt-BR"/>
              </w:rPr>
              <w:t>4</w:t>
            </w:r>
          </w:p>
          <w:p w14:paraId="21A1C825" w14:textId="3E3905C6" w:rsidR="00B17B49" w:rsidRDefault="00B17B49" w:rsidP="000D7A53">
            <w:pPr>
              <w:tabs>
                <w:tab w:val="left" w:pos="720"/>
              </w:tabs>
            </w:pPr>
            <w:r w:rsidRPr="00026DB6">
              <w:rPr>
                <w:lang w:val="pt-BR"/>
              </w:rPr>
              <w:t xml:space="preserve">- </w:t>
            </w:r>
            <w:r>
              <w:rPr>
                <w:lang w:val="pt-BR"/>
              </w:rPr>
              <w:t>Câu</w:t>
            </w:r>
            <w:r>
              <w:rPr>
                <w:lang w:val="vi-VN"/>
              </w:rPr>
              <w:t xml:space="preserve"> hỏi lý thuyết Chương</w:t>
            </w:r>
            <w:r>
              <w:t xml:space="preserve"> 4</w:t>
            </w:r>
          </w:p>
          <w:p w14:paraId="5688014A" w14:textId="77777777" w:rsidR="00B17B49" w:rsidRDefault="00B17B49" w:rsidP="000D7A53">
            <w:pPr>
              <w:tabs>
                <w:tab w:val="left" w:pos="720"/>
              </w:tabs>
            </w:pPr>
            <w:r>
              <w:t>- Thực hành với các bài toán cơ bản</w:t>
            </w:r>
          </w:p>
          <w:p w14:paraId="3AA66985" w14:textId="77777777" w:rsidR="00B17B49" w:rsidRPr="00DA6667" w:rsidRDefault="00B17B49" w:rsidP="000D7A53">
            <w:pPr>
              <w:tabs>
                <w:tab w:val="left" w:pos="720"/>
              </w:tabs>
              <w:rPr>
                <w:b/>
              </w:rPr>
            </w:pPr>
          </w:p>
        </w:tc>
        <w:tc>
          <w:tcPr>
            <w:tcW w:w="988" w:type="pct"/>
            <w:vAlign w:val="center"/>
          </w:tcPr>
          <w:p w14:paraId="1D2AF3E7" w14:textId="03BE6051" w:rsidR="00B17B49" w:rsidRPr="00026DB6" w:rsidRDefault="00B17B49" w:rsidP="000D7A53">
            <w:pPr>
              <w:widowControl w:val="0"/>
              <w:tabs>
                <w:tab w:val="left" w:pos="993"/>
              </w:tabs>
              <w:jc w:val="center"/>
              <w:rPr>
                <w:b/>
              </w:rPr>
            </w:pPr>
            <w:r w:rsidRPr="000E30DB">
              <w:rPr>
                <w:sz w:val="22"/>
              </w:rPr>
              <w:t xml:space="preserve">[1] </w:t>
            </w:r>
            <w:r>
              <w:rPr>
                <w:sz w:val="22"/>
              </w:rPr>
              <w:t>Phần 9,14</w:t>
            </w:r>
          </w:p>
        </w:tc>
        <w:tc>
          <w:tcPr>
            <w:tcW w:w="1378" w:type="pct"/>
            <w:shd w:val="clear" w:color="auto" w:fill="auto"/>
          </w:tcPr>
          <w:p w14:paraId="13DB9D91" w14:textId="77777777" w:rsidR="00B17B49" w:rsidRPr="00BC62EE" w:rsidRDefault="00B17B49" w:rsidP="000D7A53">
            <w:pPr>
              <w:tabs>
                <w:tab w:val="left" w:pos="720"/>
              </w:tabs>
              <w:rPr>
                <w:b/>
                <w:bCs/>
                <w:lang w:val="vi-VN"/>
              </w:rPr>
            </w:pPr>
            <w:r w:rsidRPr="00BC62EE">
              <w:rPr>
                <w:b/>
                <w:bCs/>
                <w:lang w:val="pt-BR"/>
              </w:rPr>
              <w:t>Giảng viên</w:t>
            </w:r>
            <w:r w:rsidRPr="00BC62EE">
              <w:rPr>
                <w:b/>
                <w:bCs/>
                <w:lang w:val="vi-VN"/>
              </w:rPr>
              <w:t>:</w:t>
            </w:r>
          </w:p>
          <w:p w14:paraId="6B388370" w14:textId="77777777" w:rsidR="00B17B49" w:rsidRPr="00BC62EE" w:rsidRDefault="00B17B49" w:rsidP="000D7A53">
            <w:pPr>
              <w:tabs>
                <w:tab w:val="left" w:pos="720"/>
              </w:tabs>
              <w:rPr>
                <w:lang w:val="vi-VN"/>
              </w:rPr>
            </w:pPr>
            <w:r w:rsidRPr="00BC62EE">
              <w:rPr>
                <w:lang w:val="pt-BR"/>
              </w:rPr>
              <w:t>-</w:t>
            </w:r>
            <w:r w:rsidRPr="00BC62EE">
              <w:rPr>
                <w:lang w:val="vi-VN"/>
              </w:rPr>
              <w:t xml:space="preserve"> Nhắc lại một số lý thuyết</w:t>
            </w:r>
          </w:p>
          <w:p w14:paraId="72174FA1" w14:textId="77777777" w:rsidR="00B17B49" w:rsidRPr="00BC62EE" w:rsidRDefault="00B17B49" w:rsidP="000D7A53">
            <w:pPr>
              <w:tabs>
                <w:tab w:val="left" w:pos="720"/>
              </w:tabs>
              <w:rPr>
                <w:lang w:val="vi-VN"/>
              </w:rPr>
            </w:pPr>
            <w:r w:rsidRPr="00BC62EE">
              <w:rPr>
                <w:lang w:val="vi-VN"/>
              </w:rPr>
              <w:t>- Hướng dẫn thực hành</w:t>
            </w:r>
          </w:p>
          <w:p w14:paraId="0356BBB8" w14:textId="77777777" w:rsidR="00B17B49" w:rsidRPr="00BC62EE" w:rsidRDefault="00B17B49" w:rsidP="000D7A53">
            <w:pPr>
              <w:tabs>
                <w:tab w:val="left" w:pos="720"/>
              </w:tabs>
              <w:rPr>
                <w:b/>
                <w:bCs/>
                <w:lang w:val="vi-VN"/>
              </w:rPr>
            </w:pPr>
            <w:r w:rsidRPr="00BC62EE">
              <w:rPr>
                <w:b/>
                <w:bCs/>
                <w:lang w:val="pt-BR"/>
              </w:rPr>
              <w:t>Sinh viên</w:t>
            </w:r>
            <w:r w:rsidRPr="00BC62EE">
              <w:rPr>
                <w:b/>
                <w:bCs/>
                <w:lang w:val="vi-VN"/>
              </w:rPr>
              <w:t>:</w:t>
            </w:r>
          </w:p>
          <w:p w14:paraId="316C286F" w14:textId="77777777" w:rsidR="00B17B49" w:rsidRPr="00BC62EE" w:rsidRDefault="00B17B49" w:rsidP="000D7A53">
            <w:pPr>
              <w:tabs>
                <w:tab w:val="left" w:pos="720"/>
              </w:tabs>
              <w:rPr>
                <w:lang w:val="vi-VN"/>
              </w:rPr>
            </w:pPr>
            <w:r w:rsidRPr="00BC62EE">
              <w:rPr>
                <w:lang w:val="pt-BR"/>
              </w:rPr>
              <w:t>- Đọc</w:t>
            </w:r>
            <w:r w:rsidRPr="00BC62EE">
              <w:rPr>
                <w:lang w:val="vi-VN"/>
              </w:rPr>
              <w:t xml:space="preserve"> tài liệu trước</w:t>
            </w:r>
          </w:p>
          <w:p w14:paraId="1D57F2B5" w14:textId="77777777" w:rsidR="00B17B49" w:rsidRPr="00BC62EE" w:rsidRDefault="00B17B49" w:rsidP="000D7A53">
            <w:pPr>
              <w:tabs>
                <w:tab w:val="left" w:pos="720"/>
              </w:tabs>
              <w:rPr>
                <w:bCs/>
                <w:lang w:val="vi-VN"/>
              </w:rPr>
            </w:pPr>
            <w:r w:rsidRPr="00BC62EE">
              <w:rPr>
                <w:bCs/>
                <w:lang w:val="vi-VN"/>
              </w:rPr>
              <w:t>- Theo dõi các bước thực hành</w:t>
            </w:r>
          </w:p>
          <w:p w14:paraId="5206CF10" w14:textId="77777777" w:rsidR="00B17B49" w:rsidRPr="00BC62EE" w:rsidRDefault="00B17B49" w:rsidP="000D7A53">
            <w:pPr>
              <w:tabs>
                <w:tab w:val="left" w:pos="720"/>
              </w:tabs>
              <w:rPr>
                <w:bCs/>
                <w:lang w:val="vi-VN"/>
              </w:rPr>
            </w:pPr>
            <w:r w:rsidRPr="00BC62EE">
              <w:rPr>
                <w:bCs/>
                <w:lang w:val="vi-VN"/>
              </w:rPr>
              <w:t>- Tham gia thảo luận</w:t>
            </w:r>
          </w:p>
          <w:p w14:paraId="6A427353" w14:textId="77777777" w:rsidR="00B17B49" w:rsidRPr="00BC62EE" w:rsidRDefault="00B17B49" w:rsidP="000D7A53">
            <w:pPr>
              <w:tabs>
                <w:tab w:val="left" w:pos="720"/>
              </w:tabs>
              <w:rPr>
                <w:bCs/>
                <w:lang w:val="vi-VN"/>
              </w:rPr>
            </w:pPr>
            <w:r w:rsidRPr="00BC62EE">
              <w:rPr>
                <w:bCs/>
                <w:lang w:val="vi-VN"/>
              </w:rPr>
              <w:t>- Làm bài tập thực hành</w:t>
            </w:r>
          </w:p>
          <w:p w14:paraId="124F212E" w14:textId="77777777" w:rsidR="00B17B49" w:rsidRPr="00DE7A68" w:rsidRDefault="00B17B49" w:rsidP="000D7A53">
            <w:pPr>
              <w:tabs>
                <w:tab w:val="left" w:pos="720"/>
              </w:tabs>
              <w:rPr>
                <w:bCs/>
                <w:lang w:val="vi-VN"/>
              </w:rPr>
            </w:pPr>
            <w:r w:rsidRPr="00BC62EE">
              <w:rPr>
                <w:bCs/>
                <w:lang w:val="vi-VN"/>
              </w:rPr>
              <w:t>- Tham gia chữa bài</w:t>
            </w:r>
          </w:p>
        </w:tc>
        <w:tc>
          <w:tcPr>
            <w:tcW w:w="525" w:type="pct"/>
            <w:shd w:val="clear" w:color="auto" w:fill="auto"/>
            <w:vAlign w:val="center"/>
          </w:tcPr>
          <w:p w14:paraId="00B89604" w14:textId="77777777" w:rsidR="00B17B49" w:rsidRDefault="00B17B49" w:rsidP="000D7A53">
            <w:pPr>
              <w:widowControl w:val="0"/>
              <w:spacing w:beforeLines="20" w:before="48" w:afterLines="20" w:after="48"/>
              <w:jc w:val="both"/>
              <w:rPr>
                <w:sz w:val="22"/>
                <w:lang w:val="fr-FR"/>
              </w:rPr>
            </w:pPr>
            <w:r w:rsidRPr="009D11DA">
              <w:rPr>
                <w:sz w:val="22"/>
                <w:lang w:val="fr-FR"/>
              </w:rPr>
              <w:t xml:space="preserve">Mức độ tham gia </w:t>
            </w:r>
          </w:p>
          <w:p w14:paraId="445FC2B0" w14:textId="77777777" w:rsidR="00B17B49" w:rsidRDefault="00B17B49" w:rsidP="000D7A53">
            <w:pPr>
              <w:widowControl w:val="0"/>
              <w:spacing w:beforeLines="20" w:before="48" w:afterLines="20" w:after="48"/>
              <w:jc w:val="both"/>
              <w:rPr>
                <w:sz w:val="22"/>
                <w:lang w:val="fr-FR"/>
              </w:rPr>
            </w:pPr>
            <w:r w:rsidRPr="009D11DA">
              <w:rPr>
                <w:sz w:val="22"/>
                <w:lang w:val="fr-FR"/>
              </w:rPr>
              <w:t>Mức độ tương tá</w:t>
            </w:r>
            <w:r>
              <w:rPr>
                <w:sz w:val="22"/>
                <w:lang w:val="fr-FR"/>
              </w:rPr>
              <w:t>c</w:t>
            </w:r>
            <w:r w:rsidRPr="009D11DA">
              <w:rPr>
                <w:sz w:val="22"/>
                <w:lang w:val="fr-FR"/>
              </w:rPr>
              <w:t xml:space="preserve"> </w:t>
            </w:r>
          </w:p>
          <w:p w14:paraId="28BCAC5D" w14:textId="77777777" w:rsidR="00B17B49" w:rsidRPr="00026DB6" w:rsidRDefault="00B17B49" w:rsidP="000D7A53">
            <w:pPr>
              <w:tabs>
                <w:tab w:val="left" w:pos="720"/>
              </w:tabs>
              <w:rPr>
                <w:b/>
              </w:rPr>
            </w:pPr>
            <w:r w:rsidRPr="009D11DA">
              <w:rPr>
                <w:sz w:val="22"/>
                <w:lang w:val="fr-FR"/>
              </w:rPr>
              <w:t>Chất lượng câu trả lời</w:t>
            </w:r>
          </w:p>
        </w:tc>
        <w:tc>
          <w:tcPr>
            <w:tcW w:w="411" w:type="pct"/>
            <w:vAlign w:val="center"/>
          </w:tcPr>
          <w:p w14:paraId="692D233B" w14:textId="77777777" w:rsidR="00B17B49" w:rsidRPr="00407B8E" w:rsidRDefault="00B17B49" w:rsidP="000D7A53">
            <w:pPr>
              <w:widowControl w:val="0"/>
              <w:tabs>
                <w:tab w:val="left" w:pos="993"/>
              </w:tabs>
              <w:jc w:val="center"/>
              <w:rPr>
                <w:bCs/>
                <w:lang w:val="vi-VN"/>
              </w:rPr>
            </w:pPr>
            <w:r w:rsidRPr="00407B8E">
              <w:rPr>
                <w:bCs/>
                <w:lang w:val="vi-VN"/>
              </w:rPr>
              <w:t>1.x</w:t>
            </w:r>
          </w:p>
          <w:p w14:paraId="03AD7829" w14:textId="77777777" w:rsidR="00B17B49" w:rsidRPr="00407B8E" w:rsidRDefault="00B17B49" w:rsidP="000D7A53">
            <w:pPr>
              <w:widowControl w:val="0"/>
              <w:tabs>
                <w:tab w:val="left" w:pos="993"/>
              </w:tabs>
              <w:jc w:val="center"/>
              <w:rPr>
                <w:bCs/>
                <w:lang w:val="vi-VN"/>
              </w:rPr>
            </w:pPr>
            <w:r w:rsidRPr="00407B8E">
              <w:rPr>
                <w:bCs/>
                <w:lang w:val="vi-VN"/>
              </w:rPr>
              <w:t>2.x</w:t>
            </w:r>
          </w:p>
          <w:p w14:paraId="30E77BB0" w14:textId="77777777" w:rsidR="00B17B49" w:rsidRPr="00026DB6" w:rsidRDefault="00B17B49" w:rsidP="000D7A53">
            <w:pPr>
              <w:widowControl w:val="0"/>
              <w:tabs>
                <w:tab w:val="left" w:pos="993"/>
              </w:tabs>
              <w:jc w:val="center"/>
              <w:rPr>
                <w:b/>
              </w:rPr>
            </w:pPr>
            <w:r w:rsidRPr="00407B8E">
              <w:rPr>
                <w:bCs/>
                <w:lang w:val="vi-VN"/>
              </w:rPr>
              <w:t>3.x</w:t>
            </w:r>
          </w:p>
        </w:tc>
      </w:tr>
      <w:tr w:rsidR="00E839F6" w:rsidRPr="00026DB6" w14:paraId="5A661B27" w14:textId="77777777" w:rsidTr="006B6305">
        <w:tc>
          <w:tcPr>
            <w:tcW w:w="379" w:type="pct"/>
            <w:shd w:val="clear" w:color="auto" w:fill="FFF2CC" w:themeFill="accent4" w:themeFillTint="33"/>
            <w:vAlign w:val="center"/>
          </w:tcPr>
          <w:p w14:paraId="4663C351" w14:textId="6F3BB5A8" w:rsidR="00E839F6" w:rsidRPr="00026DB6" w:rsidRDefault="00E839F6" w:rsidP="000D7A53">
            <w:pPr>
              <w:widowControl w:val="0"/>
              <w:tabs>
                <w:tab w:val="left" w:pos="993"/>
              </w:tabs>
              <w:jc w:val="center"/>
              <w:rPr>
                <w:b/>
                <w:bCs/>
              </w:rPr>
            </w:pPr>
            <w:r>
              <w:rPr>
                <w:b/>
                <w:bCs/>
                <w:lang w:val="pt-BR"/>
              </w:rPr>
              <w:t>1</w:t>
            </w:r>
            <w:r w:rsidR="004D4308">
              <w:rPr>
                <w:b/>
                <w:bCs/>
                <w:lang w:val="pt-BR"/>
              </w:rPr>
              <w:t>0</w:t>
            </w:r>
          </w:p>
        </w:tc>
        <w:tc>
          <w:tcPr>
            <w:tcW w:w="1320" w:type="pct"/>
            <w:shd w:val="clear" w:color="auto" w:fill="FFF2CC" w:themeFill="accent4" w:themeFillTint="33"/>
          </w:tcPr>
          <w:p w14:paraId="7C48DFE0" w14:textId="77777777" w:rsidR="00E839F6" w:rsidRDefault="00E839F6" w:rsidP="000D7A53">
            <w:pPr>
              <w:tabs>
                <w:tab w:val="left" w:pos="720"/>
              </w:tabs>
              <w:rPr>
                <w:b/>
                <w:bCs/>
                <w:lang w:val="pt-BR"/>
              </w:rPr>
            </w:pPr>
          </w:p>
          <w:p w14:paraId="12C19255" w14:textId="61A89E71" w:rsidR="00E839F6" w:rsidRDefault="00E839F6" w:rsidP="000D7A53">
            <w:pPr>
              <w:tabs>
                <w:tab w:val="left" w:pos="720"/>
              </w:tabs>
              <w:rPr>
                <w:b/>
                <w:bCs/>
                <w:lang w:val="pt-BR"/>
              </w:rPr>
            </w:pPr>
            <w:r w:rsidRPr="00026DB6">
              <w:rPr>
                <w:b/>
                <w:bCs/>
                <w:lang w:val="pt-BR"/>
              </w:rPr>
              <w:t xml:space="preserve">Lecture </w:t>
            </w:r>
            <w:r w:rsidR="004D4308">
              <w:rPr>
                <w:b/>
                <w:bCs/>
                <w:lang w:val="pt-BR"/>
              </w:rPr>
              <w:t>6</w:t>
            </w:r>
          </w:p>
          <w:p w14:paraId="27178765" w14:textId="77777777" w:rsidR="00E839F6" w:rsidRDefault="00E839F6" w:rsidP="000D7A53">
            <w:pPr>
              <w:tabs>
                <w:tab w:val="left" w:pos="720"/>
              </w:tabs>
              <w:rPr>
                <w:b/>
                <w:bCs/>
                <w:lang w:val="pt-BR"/>
              </w:rPr>
            </w:pPr>
          </w:p>
          <w:p w14:paraId="4CB1F03A" w14:textId="0A51652D" w:rsidR="00E839F6" w:rsidRPr="008F4867" w:rsidRDefault="00E839F6" w:rsidP="000D7A53">
            <w:pPr>
              <w:widowControl w:val="0"/>
              <w:ind w:left="44"/>
              <w:rPr>
                <w:b/>
                <w:sz w:val="22"/>
              </w:rPr>
            </w:pPr>
            <w:r w:rsidRPr="008F4867">
              <w:rPr>
                <w:b/>
                <w:sz w:val="22"/>
              </w:rPr>
              <w:t xml:space="preserve">Chương </w:t>
            </w:r>
            <w:r>
              <w:rPr>
                <w:b/>
                <w:sz w:val="22"/>
              </w:rPr>
              <w:t>5</w:t>
            </w:r>
            <w:r w:rsidRPr="008F4867">
              <w:rPr>
                <w:b/>
                <w:sz w:val="22"/>
              </w:rPr>
              <w:t xml:space="preserve">. Phân tích </w:t>
            </w:r>
            <w:r>
              <w:rPr>
                <w:b/>
                <w:sz w:val="22"/>
              </w:rPr>
              <w:t>hồi quy</w:t>
            </w:r>
            <w:r w:rsidRPr="008F4867">
              <w:rPr>
                <w:b/>
                <w:sz w:val="22"/>
              </w:rPr>
              <w:t xml:space="preserve"> </w:t>
            </w:r>
          </w:p>
          <w:p w14:paraId="6EC87718" w14:textId="77777777" w:rsidR="00E839F6" w:rsidRDefault="00E839F6" w:rsidP="000D7A53">
            <w:pPr>
              <w:widowControl w:val="0"/>
              <w:tabs>
                <w:tab w:val="left" w:pos="993"/>
              </w:tabs>
              <w:rPr>
                <w:b/>
              </w:rPr>
            </w:pPr>
            <w:r>
              <w:rPr>
                <w:bCs/>
                <w:sz w:val="22"/>
              </w:rPr>
              <w:t>5.1</w:t>
            </w:r>
            <w:r w:rsidRPr="008F4867">
              <w:rPr>
                <w:bCs/>
                <w:sz w:val="22"/>
              </w:rPr>
              <w:t xml:space="preserve"> </w:t>
            </w:r>
            <w:r w:rsidRPr="008F4867">
              <w:rPr>
                <w:sz w:val="22"/>
              </w:rPr>
              <w:t>Phân tích hồi quy</w:t>
            </w:r>
            <w:r w:rsidRPr="00026DB6">
              <w:rPr>
                <w:b/>
              </w:rPr>
              <w:t xml:space="preserve"> </w:t>
            </w:r>
          </w:p>
          <w:p w14:paraId="464E88F9" w14:textId="75BD5DD0" w:rsidR="00E839F6" w:rsidRPr="00E839F6" w:rsidRDefault="00E839F6" w:rsidP="000D7A53">
            <w:pPr>
              <w:widowControl w:val="0"/>
              <w:tabs>
                <w:tab w:val="left" w:pos="993"/>
              </w:tabs>
              <w:rPr>
                <w:bCs/>
              </w:rPr>
            </w:pPr>
            <w:r>
              <w:rPr>
                <w:bCs/>
              </w:rPr>
              <w:t xml:space="preserve">5.2 </w:t>
            </w:r>
            <w:r w:rsidRPr="008F4867">
              <w:rPr>
                <w:sz w:val="22"/>
              </w:rPr>
              <w:t>Hồi quy logistics</w:t>
            </w:r>
          </w:p>
        </w:tc>
        <w:tc>
          <w:tcPr>
            <w:tcW w:w="988" w:type="pct"/>
            <w:shd w:val="clear" w:color="auto" w:fill="FFF2CC" w:themeFill="accent4" w:themeFillTint="33"/>
            <w:vAlign w:val="center"/>
          </w:tcPr>
          <w:p w14:paraId="4DE98602" w14:textId="20B5CE72" w:rsidR="00E839F6" w:rsidRPr="00026DB6" w:rsidRDefault="00E839F6" w:rsidP="000D7A53">
            <w:pPr>
              <w:tabs>
                <w:tab w:val="left" w:pos="720"/>
              </w:tabs>
              <w:jc w:val="center"/>
              <w:rPr>
                <w:b/>
              </w:rPr>
            </w:pPr>
            <w:r w:rsidRPr="000E30DB">
              <w:rPr>
                <w:sz w:val="22"/>
              </w:rPr>
              <w:t xml:space="preserve">[1] </w:t>
            </w:r>
            <w:r>
              <w:rPr>
                <w:sz w:val="22"/>
              </w:rPr>
              <w:t>Phần 10,12</w:t>
            </w:r>
          </w:p>
        </w:tc>
        <w:tc>
          <w:tcPr>
            <w:tcW w:w="1378" w:type="pct"/>
            <w:shd w:val="clear" w:color="auto" w:fill="FFF2CC" w:themeFill="accent4" w:themeFillTint="33"/>
          </w:tcPr>
          <w:p w14:paraId="12C6D47E" w14:textId="77777777" w:rsidR="00E839F6" w:rsidRPr="00A61D5E" w:rsidRDefault="00E839F6" w:rsidP="000D7A53">
            <w:pPr>
              <w:tabs>
                <w:tab w:val="left" w:pos="720"/>
              </w:tabs>
              <w:rPr>
                <w:b/>
                <w:bCs/>
                <w:lang w:val="vi-VN"/>
              </w:rPr>
            </w:pPr>
            <w:r w:rsidRPr="00A61D5E">
              <w:rPr>
                <w:b/>
                <w:bCs/>
                <w:lang w:val="pt-BR"/>
              </w:rPr>
              <w:t>Giảng viên</w:t>
            </w:r>
            <w:r w:rsidRPr="00A61D5E">
              <w:rPr>
                <w:b/>
                <w:bCs/>
                <w:lang w:val="vi-VN"/>
              </w:rPr>
              <w:t>:</w:t>
            </w:r>
          </w:p>
          <w:p w14:paraId="5DC915D4" w14:textId="77777777" w:rsidR="00E839F6" w:rsidRPr="00A61D5E" w:rsidRDefault="00E839F6" w:rsidP="000D7A53">
            <w:pPr>
              <w:tabs>
                <w:tab w:val="left" w:pos="720"/>
              </w:tabs>
              <w:rPr>
                <w:lang w:val="pt-BR"/>
              </w:rPr>
            </w:pPr>
            <w:r w:rsidRPr="00A61D5E">
              <w:rPr>
                <w:lang w:val="pt-BR"/>
              </w:rPr>
              <w:t>- Giảng lý thuyết theo nội dung Bài giảng</w:t>
            </w:r>
          </w:p>
          <w:p w14:paraId="06575A3C" w14:textId="77777777" w:rsidR="00E839F6" w:rsidRPr="00A61D5E" w:rsidRDefault="00E839F6" w:rsidP="000D7A53">
            <w:pPr>
              <w:tabs>
                <w:tab w:val="left" w:pos="720"/>
              </w:tabs>
              <w:rPr>
                <w:lang w:val="pt-BR"/>
              </w:rPr>
            </w:pPr>
            <w:r w:rsidRPr="00A61D5E">
              <w:rPr>
                <w:lang w:val="pt-BR"/>
              </w:rPr>
              <w:t>- Hướng dẫn đọc giáo trình, tài liệu tham khảo</w:t>
            </w:r>
          </w:p>
          <w:p w14:paraId="602D58B5" w14:textId="77777777" w:rsidR="00E839F6" w:rsidRPr="00A61D5E" w:rsidRDefault="00E839F6" w:rsidP="000D7A53">
            <w:pPr>
              <w:tabs>
                <w:tab w:val="left" w:pos="720"/>
              </w:tabs>
              <w:rPr>
                <w:lang w:val="pt-BR"/>
              </w:rPr>
            </w:pPr>
            <w:r w:rsidRPr="00A61D5E">
              <w:rPr>
                <w:lang w:val="pt-BR"/>
              </w:rPr>
              <w:t>- Yêu cầu sinh viên xem lại kiến thức các học phần tiên quyết</w:t>
            </w:r>
          </w:p>
          <w:p w14:paraId="46B0F856" w14:textId="77777777" w:rsidR="00E839F6" w:rsidRPr="00A61D5E" w:rsidRDefault="00E839F6" w:rsidP="000D7A53">
            <w:pPr>
              <w:tabs>
                <w:tab w:val="left" w:pos="720"/>
              </w:tabs>
              <w:rPr>
                <w:lang w:val="vi-VN"/>
              </w:rPr>
            </w:pPr>
            <w:r w:rsidRPr="00A61D5E">
              <w:rPr>
                <w:lang w:val="pt-BR"/>
              </w:rPr>
              <w:lastRenderedPageBreak/>
              <w:t xml:space="preserve">- Yêu cầu sinh viên xem trước ví dụ, câu hỏi, bài tập dành cho </w:t>
            </w:r>
            <w:r w:rsidRPr="00A61D5E">
              <w:rPr>
                <w:lang w:val="vi-VN"/>
              </w:rPr>
              <w:t>S</w:t>
            </w:r>
            <w:r w:rsidRPr="00A61D5E">
              <w:rPr>
                <w:lang w:val="pt-BR"/>
              </w:rPr>
              <w:t xml:space="preserve">eminar </w:t>
            </w:r>
          </w:p>
          <w:p w14:paraId="0E33DA41" w14:textId="77777777" w:rsidR="00E839F6" w:rsidRPr="00A61D5E" w:rsidRDefault="00E839F6" w:rsidP="000D7A53">
            <w:pPr>
              <w:tabs>
                <w:tab w:val="left" w:pos="720"/>
              </w:tabs>
              <w:rPr>
                <w:lang w:val="vi-VN"/>
              </w:rPr>
            </w:pPr>
            <w:r w:rsidRPr="00A61D5E">
              <w:rPr>
                <w:lang w:val="vi-VN"/>
              </w:rPr>
              <w:t>- Giới thiệu các Rubrics</w:t>
            </w:r>
          </w:p>
          <w:p w14:paraId="7648AF60" w14:textId="77777777" w:rsidR="00E839F6" w:rsidRPr="00A61D5E" w:rsidRDefault="00E839F6" w:rsidP="000D7A53">
            <w:pPr>
              <w:tabs>
                <w:tab w:val="left" w:pos="720"/>
              </w:tabs>
              <w:rPr>
                <w:b/>
                <w:bCs/>
                <w:lang w:val="vi-VN"/>
              </w:rPr>
            </w:pPr>
            <w:r w:rsidRPr="00A61D5E">
              <w:rPr>
                <w:b/>
                <w:bCs/>
                <w:lang w:val="pt-BR"/>
              </w:rPr>
              <w:t>Sinh viên</w:t>
            </w:r>
            <w:r w:rsidRPr="00A61D5E">
              <w:rPr>
                <w:b/>
                <w:bCs/>
                <w:lang w:val="vi-VN"/>
              </w:rPr>
              <w:t>:</w:t>
            </w:r>
          </w:p>
          <w:p w14:paraId="5D7CE5D1" w14:textId="77777777" w:rsidR="00E839F6" w:rsidRPr="00A61D5E" w:rsidRDefault="00E839F6" w:rsidP="000D7A53">
            <w:pPr>
              <w:tabs>
                <w:tab w:val="left" w:pos="720"/>
              </w:tabs>
              <w:rPr>
                <w:lang w:val="pt-BR"/>
              </w:rPr>
            </w:pPr>
            <w:r w:rsidRPr="00A61D5E">
              <w:rPr>
                <w:lang w:val="pt-BR"/>
              </w:rPr>
              <w:t>- Xem trước đề cương</w:t>
            </w:r>
          </w:p>
          <w:p w14:paraId="1B896B27" w14:textId="77777777" w:rsidR="00E839F6" w:rsidRPr="00A61D5E" w:rsidRDefault="00E839F6" w:rsidP="000D7A53">
            <w:pPr>
              <w:tabs>
                <w:tab w:val="left" w:pos="720"/>
              </w:tabs>
              <w:rPr>
                <w:lang w:val="pt-BR"/>
              </w:rPr>
            </w:pPr>
            <w:r w:rsidRPr="00A61D5E">
              <w:rPr>
                <w:lang w:val="pt-BR"/>
              </w:rPr>
              <w:t xml:space="preserve">- Đọc các tài liệu </w:t>
            </w:r>
          </w:p>
          <w:p w14:paraId="01E0840C" w14:textId="77777777" w:rsidR="00E839F6" w:rsidRPr="00A61D5E" w:rsidRDefault="00E839F6" w:rsidP="000D7A53">
            <w:pPr>
              <w:widowControl w:val="0"/>
              <w:tabs>
                <w:tab w:val="left" w:pos="993"/>
              </w:tabs>
              <w:rPr>
                <w:b/>
              </w:rPr>
            </w:pPr>
            <w:r w:rsidRPr="00A61D5E">
              <w:rPr>
                <w:lang w:val="pt-BR"/>
              </w:rPr>
              <w:t>- Xem lại các kiến thức của học phần tiên quyết</w:t>
            </w:r>
          </w:p>
        </w:tc>
        <w:tc>
          <w:tcPr>
            <w:tcW w:w="525" w:type="pct"/>
            <w:shd w:val="clear" w:color="auto" w:fill="FFF2CC" w:themeFill="accent4" w:themeFillTint="33"/>
            <w:vAlign w:val="center"/>
          </w:tcPr>
          <w:p w14:paraId="1D3681C6" w14:textId="77777777" w:rsidR="00E839F6" w:rsidRDefault="00E839F6" w:rsidP="000D7A53">
            <w:pPr>
              <w:widowControl w:val="0"/>
              <w:spacing w:beforeLines="20" w:before="48" w:afterLines="20" w:after="48"/>
              <w:jc w:val="both"/>
              <w:rPr>
                <w:sz w:val="22"/>
                <w:lang w:val="fr-FR"/>
              </w:rPr>
            </w:pPr>
            <w:r w:rsidRPr="009D11DA">
              <w:rPr>
                <w:sz w:val="22"/>
                <w:lang w:val="fr-FR"/>
              </w:rPr>
              <w:lastRenderedPageBreak/>
              <w:t xml:space="preserve">Mức độ tham gia </w:t>
            </w:r>
          </w:p>
          <w:p w14:paraId="4F1D525C" w14:textId="77777777" w:rsidR="00E839F6" w:rsidRDefault="00E839F6" w:rsidP="000D7A53">
            <w:pPr>
              <w:widowControl w:val="0"/>
              <w:spacing w:beforeLines="20" w:before="48" w:afterLines="20" w:after="48"/>
              <w:jc w:val="both"/>
              <w:rPr>
                <w:sz w:val="22"/>
                <w:lang w:val="fr-FR"/>
              </w:rPr>
            </w:pPr>
            <w:r w:rsidRPr="009D11DA">
              <w:rPr>
                <w:sz w:val="22"/>
                <w:lang w:val="fr-FR"/>
              </w:rPr>
              <w:t>Mức độ tương tá</w:t>
            </w:r>
            <w:r>
              <w:rPr>
                <w:sz w:val="22"/>
                <w:lang w:val="fr-FR"/>
              </w:rPr>
              <w:t>c</w:t>
            </w:r>
            <w:r w:rsidRPr="009D11DA">
              <w:rPr>
                <w:sz w:val="22"/>
                <w:lang w:val="fr-FR"/>
              </w:rPr>
              <w:t xml:space="preserve"> </w:t>
            </w:r>
          </w:p>
          <w:p w14:paraId="32ED8491" w14:textId="77777777" w:rsidR="00E839F6" w:rsidRPr="00026DB6" w:rsidRDefault="00E839F6" w:rsidP="000D7A53">
            <w:pPr>
              <w:widowControl w:val="0"/>
              <w:tabs>
                <w:tab w:val="left" w:pos="993"/>
              </w:tabs>
              <w:rPr>
                <w:b/>
              </w:rPr>
            </w:pPr>
            <w:r w:rsidRPr="009D11DA">
              <w:rPr>
                <w:sz w:val="22"/>
                <w:lang w:val="fr-FR"/>
              </w:rPr>
              <w:t>Chất lượng câu trả lời</w:t>
            </w:r>
          </w:p>
        </w:tc>
        <w:tc>
          <w:tcPr>
            <w:tcW w:w="411" w:type="pct"/>
            <w:shd w:val="clear" w:color="auto" w:fill="FFF2CC" w:themeFill="accent4" w:themeFillTint="33"/>
            <w:vAlign w:val="center"/>
          </w:tcPr>
          <w:p w14:paraId="5D036CCA" w14:textId="77777777" w:rsidR="00E839F6" w:rsidRPr="00407B8E" w:rsidRDefault="00E839F6" w:rsidP="000D7A53">
            <w:pPr>
              <w:widowControl w:val="0"/>
              <w:tabs>
                <w:tab w:val="left" w:pos="993"/>
              </w:tabs>
              <w:jc w:val="center"/>
              <w:rPr>
                <w:bCs/>
                <w:lang w:val="vi-VN"/>
              </w:rPr>
            </w:pPr>
            <w:r w:rsidRPr="00407B8E">
              <w:rPr>
                <w:bCs/>
                <w:lang w:val="vi-VN"/>
              </w:rPr>
              <w:t>1.x</w:t>
            </w:r>
          </w:p>
          <w:p w14:paraId="67717179" w14:textId="77777777" w:rsidR="00E839F6" w:rsidRPr="00407B8E" w:rsidRDefault="00E839F6" w:rsidP="000D7A53">
            <w:pPr>
              <w:widowControl w:val="0"/>
              <w:tabs>
                <w:tab w:val="left" w:pos="993"/>
              </w:tabs>
              <w:jc w:val="center"/>
              <w:rPr>
                <w:bCs/>
                <w:lang w:val="vi-VN"/>
              </w:rPr>
            </w:pPr>
            <w:r w:rsidRPr="00407B8E">
              <w:rPr>
                <w:bCs/>
                <w:lang w:val="vi-VN"/>
              </w:rPr>
              <w:t>2.x</w:t>
            </w:r>
          </w:p>
          <w:p w14:paraId="061B24F9" w14:textId="77777777" w:rsidR="00E839F6" w:rsidRPr="00407B8E" w:rsidRDefault="00E839F6" w:rsidP="000D7A53">
            <w:pPr>
              <w:widowControl w:val="0"/>
              <w:tabs>
                <w:tab w:val="left" w:pos="993"/>
              </w:tabs>
              <w:jc w:val="center"/>
              <w:rPr>
                <w:b/>
                <w:lang w:val="vi-VN"/>
              </w:rPr>
            </w:pPr>
            <w:r w:rsidRPr="00407B8E">
              <w:rPr>
                <w:bCs/>
                <w:lang w:val="vi-VN"/>
              </w:rPr>
              <w:t>3.x</w:t>
            </w:r>
          </w:p>
        </w:tc>
      </w:tr>
      <w:tr w:rsidR="00E839F6" w:rsidRPr="00026DB6" w14:paraId="6D16D21C" w14:textId="77777777" w:rsidTr="006B6305">
        <w:trPr>
          <w:trHeight w:val="2543"/>
        </w:trPr>
        <w:tc>
          <w:tcPr>
            <w:tcW w:w="379" w:type="pct"/>
            <w:shd w:val="clear" w:color="auto" w:fill="auto"/>
            <w:vAlign w:val="center"/>
          </w:tcPr>
          <w:p w14:paraId="1A2C97F0" w14:textId="18552346" w:rsidR="00E839F6" w:rsidRPr="00026DB6" w:rsidRDefault="00E839F6" w:rsidP="000D7A53">
            <w:pPr>
              <w:widowControl w:val="0"/>
              <w:tabs>
                <w:tab w:val="left" w:pos="993"/>
              </w:tabs>
              <w:jc w:val="center"/>
              <w:rPr>
                <w:b/>
              </w:rPr>
            </w:pPr>
            <w:r>
              <w:rPr>
                <w:b/>
              </w:rPr>
              <w:t>1</w:t>
            </w:r>
            <w:r w:rsidR="004D4308">
              <w:rPr>
                <w:b/>
              </w:rPr>
              <w:t>1</w:t>
            </w:r>
          </w:p>
        </w:tc>
        <w:tc>
          <w:tcPr>
            <w:tcW w:w="1320" w:type="pct"/>
            <w:shd w:val="clear" w:color="auto" w:fill="auto"/>
          </w:tcPr>
          <w:p w14:paraId="3BCD93D3" w14:textId="1A077BC8" w:rsidR="00E839F6" w:rsidRDefault="00E839F6" w:rsidP="000D7A53">
            <w:pPr>
              <w:tabs>
                <w:tab w:val="left" w:pos="720"/>
              </w:tabs>
              <w:rPr>
                <w:b/>
                <w:bCs/>
                <w:lang w:val="vi-VN"/>
              </w:rPr>
            </w:pPr>
            <w:r w:rsidRPr="00026DB6">
              <w:rPr>
                <w:b/>
                <w:bCs/>
                <w:lang w:val="pt-BR"/>
              </w:rPr>
              <w:t xml:space="preserve">Seminar </w:t>
            </w:r>
            <w:r w:rsidR="006B6305">
              <w:rPr>
                <w:b/>
                <w:bCs/>
                <w:lang w:val="pt-BR"/>
              </w:rPr>
              <w:t>5</w:t>
            </w:r>
          </w:p>
          <w:p w14:paraId="58ACE3FC" w14:textId="324F7A91" w:rsidR="00E839F6" w:rsidRDefault="00E839F6" w:rsidP="000D7A53">
            <w:pPr>
              <w:tabs>
                <w:tab w:val="left" w:pos="720"/>
              </w:tabs>
            </w:pPr>
            <w:r w:rsidRPr="00026DB6">
              <w:rPr>
                <w:lang w:val="pt-BR"/>
              </w:rPr>
              <w:t xml:space="preserve">- </w:t>
            </w:r>
            <w:r>
              <w:rPr>
                <w:lang w:val="pt-BR"/>
              </w:rPr>
              <w:t>Câu</w:t>
            </w:r>
            <w:r>
              <w:rPr>
                <w:lang w:val="vi-VN"/>
              </w:rPr>
              <w:t xml:space="preserve"> hỏi lý thuyết Chương</w:t>
            </w:r>
            <w:r>
              <w:t xml:space="preserve"> </w:t>
            </w:r>
            <w:r w:rsidR="004D4308">
              <w:t>5</w:t>
            </w:r>
          </w:p>
          <w:p w14:paraId="7BB32EAF" w14:textId="04A8FD9B" w:rsidR="00E839F6" w:rsidRDefault="00E839F6" w:rsidP="000D7A53">
            <w:pPr>
              <w:tabs>
                <w:tab w:val="left" w:pos="720"/>
              </w:tabs>
            </w:pPr>
            <w:r>
              <w:t>- Thực hành với các bài toán cơ bản</w:t>
            </w:r>
          </w:p>
          <w:p w14:paraId="6215D7E8" w14:textId="7B08CCC0" w:rsidR="00FF0D01" w:rsidRDefault="00FF0D01" w:rsidP="000D7A53">
            <w:pPr>
              <w:tabs>
                <w:tab w:val="left" w:pos="720"/>
              </w:tabs>
            </w:pPr>
          </w:p>
          <w:p w14:paraId="1BA3CA0D" w14:textId="7632058F" w:rsidR="00FF0D01" w:rsidRPr="00483602" w:rsidRDefault="00FF0D01" w:rsidP="000D7A53">
            <w:pPr>
              <w:tabs>
                <w:tab w:val="left" w:pos="720"/>
              </w:tabs>
              <w:rPr>
                <w:b/>
                <w:bCs/>
              </w:rPr>
            </w:pPr>
            <w:r w:rsidRPr="00483602">
              <w:rPr>
                <w:b/>
                <w:bCs/>
              </w:rPr>
              <w:t>Bài kiểm tra số 1</w:t>
            </w:r>
          </w:p>
          <w:p w14:paraId="2412DE3F" w14:textId="77777777" w:rsidR="00E839F6" w:rsidRPr="00DA6667" w:rsidRDefault="00E839F6" w:rsidP="000D7A53">
            <w:pPr>
              <w:tabs>
                <w:tab w:val="left" w:pos="720"/>
              </w:tabs>
              <w:rPr>
                <w:b/>
              </w:rPr>
            </w:pPr>
          </w:p>
        </w:tc>
        <w:tc>
          <w:tcPr>
            <w:tcW w:w="988" w:type="pct"/>
            <w:vAlign w:val="center"/>
          </w:tcPr>
          <w:p w14:paraId="02E4D54E" w14:textId="32FE4AAE" w:rsidR="00E839F6" w:rsidRPr="00026DB6" w:rsidRDefault="00E839F6" w:rsidP="000D7A53">
            <w:pPr>
              <w:widowControl w:val="0"/>
              <w:tabs>
                <w:tab w:val="left" w:pos="993"/>
              </w:tabs>
              <w:jc w:val="center"/>
              <w:rPr>
                <w:b/>
              </w:rPr>
            </w:pPr>
            <w:r w:rsidRPr="000E30DB">
              <w:rPr>
                <w:sz w:val="22"/>
              </w:rPr>
              <w:t xml:space="preserve">[1] </w:t>
            </w:r>
            <w:r>
              <w:rPr>
                <w:sz w:val="22"/>
              </w:rPr>
              <w:t>Phần 10,12</w:t>
            </w:r>
          </w:p>
        </w:tc>
        <w:tc>
          <w:tcPr>
            <w:tcW w:w="1378" w:type="pct"/>
            <w:shd w:val="clear" w:color="auto" w:fill="auto"/>
          </w:tcPr>
          <w:p w14:paraId="1FD7D094" w14:textId="77777777" w:rsidR="00E839F6" w:rsidRPr="00BC62EE" w:rsidRDefault="00E839F6" w:rsidP="000D7A53">
            <w:pPr>
              <w:tabs>
                <w:tab w:val="left" w:pos="720"/>
              </w:tabs>
              <w:rPr>
                <w:b/>
                <w:bCs/>
                <w:lang w:val="vi-VN"/>
              </w:rPr>
            </w:pPr>
            <w:r w:rsidRPr="00BC62EE">
              <w:rPr>
                <w:b/>
                <w:bCs/>
                <w:lang w:val="pt-BR"/>
              </w:rPr>
              <w:t>Giảng viên</w:t>
            </w:r>
            <w:r w:rsidRPr="00BC62EE">
              <w:rPr>
                <w:b/>
                <w:bCs/>
                <w:lang w:val="vi-VN"/>
              </w:rPr>
              <w:t>:</w:t>
            </w:r>
          </w:p>
          <w:p w14:paraId="35697CEF" w14:textId="77777777" w:rsidR="00E839F6" w:rsidRPr="00BC62EE" w:rsidRDefault="00E839F6" w:rsidP="000D7A53">
            <w:pPr>
              <w:tabs>
                <w:tab w:val="left" w:pos="720"/>
              </w:tabs>
              <w:rPr>
                <w:lang w:val="vi-VN"/>
              </w:rPr>
            </w:pPr>
            <w:r w:rsidRPr="00BC62EE">
              <w:rPr>
                <w:lang w:val="pt-BR"/>
              </w:rPr>
              <w:t>-</w:t>
            </w:r>
            <w:r w:rsidRPr="00BC62EE">
              <w:rPr>
                <w:lang w:val="vi-VN"/>
              </w:rPr>
              <w:t xml:space="preserve"> Nhắc lại một số lý thuyết</w:t>
            </w:r>
          </w:p>
          <w:p w14:paraId="2AEAAC06" w14:textId="77777777" w:rsidR="00E839F6" w:rsidRPr="00BC62EE" w:rsidRDefault="00E839F6" w:rsidP="000D7A53">
            <w:pPr>
              <w:tabs>
                <w:tab w:val="left" w:pos="720"/>
              </w:tabs>
              <w:rPr>
                <w:lang w:val="vi-VN"/>
              </w:rPr>
            </w:pPr>
            <w:r w:rsidRPr="00BC62EE">
              <w:rPr>
                <w:lang w:val="vi-VN"/>
              </w:rPr>
              <w:t>- Hướng dẫn thực hành</w:t>
            </w:r>
          </w:p>
          <w:p w14:paraId="07D63BCC" w14:textId="77777777" w:rsidR="00E839F6" w:rsidRPr="00BC62EE" w:rsidRDefault="00E839F6" w:rsidP="000D7A53">
            <w:pPr>
              <w:tabs>
                <w:tab w:val="left" w:pos="720"/>
              </w:tabs>
              <w:rPr>
                <w:b/>
                <w:bCs/>
                <w:lang w:val="vi-VN"/>
              </w:rPr>
            </w:pPr>
            <w:r w:rsidRPr="00BC62EE">
              <w:rPr>
                <w:b/>
                <w:bCs/>
                <w:lang w:val="pt-BR"/>
              </w:rPr>
              <w:t>Sinh viên</w:t>
            </w:r>
            <w:r w:rsidRPr="00BC62EE">
              <w:rPr>
                <w:b/>
                <w:bCs/>
                <w:lang w:val="vi-VN"/>
              </w:rPr>
              <w:t>:</w:t>
            </w:r>
          </w:p>
          <w:p w14:paraId="40C0BDE0" w14:textId="77777777" w:rsidR="00E839F6" w:rsidRPr="00BC62EE" w:rsidRDefault="00E839F6" w:rsidP="000D7A53">
            <w:pPr>
              <w:tabs>
                <w:tab w:val="left" w:pos="720"/>
              </w:tabs>
              <w:rPr>
                <w:lang w:val="vi-VN"/>
              </w:rPr>
            </w:pPr>
            <w:r w:rsidRPr="00BC62EE">
              <w:rPr>
                <w:lang w:val="pt-BR"/>
              </w:rPr>
              <w:t>- Đọc</w:t>
            </w:r>
            <w:r w:rsidRPr="00BC62EE">
              <w:rPr>
                <w:lang w:val="vi-VN"/>
              </w:rPr>
              <w:t xml:space="preserve"> tài liệu trước</w:t>
            </w:r>
          </w:p>
          <w:p w14:paraId="3D412021" w14:textId="77777777" w:rsidR="00E839F6" w:rsidRPr="00BC62EE" w:rsidRDefault="00E839F6" w:rsidP="000D7A53">
            <w:pPr>
              <w:tabs>
                <w:tab w:val="left" w:pos="720"/>
              </w:tabs>
              <w:rPr>
                <w:bCs/>
                <w:lang w:val="vi-VN"/>
              </w:rPr>
            </w:pPr>
            <w:r w:rsidRPr="00BC62EE">
              <w:rPr>
                <w:bCs/>
                <w:lang w:val="vi-VN"/>
              </w:rPr>
              <w:t>- Theo dõi các bước thực hành</w:t>
            </w:r>
          </w:p>
          <w:p w14:paraId="067A5F18" w14:textId="77777777" w:rsidR="00E839F6" w:rsidRPr="00BC62EE" w:rsidRDefault="00E839F6" w:rsidP="000D7A53">
            <w:pPr>
              <w:tabs>
                <w:tab w:val="left" w:pos="720"/>
              </w:tabs>
              <w:rPr>
                <w:bCs/>
                <w:lang w:val="vi-VN"/>
              </w:rPr>
            </w:pPr>
            <w:r w:rsidRPr="00BC62EE">
              <w:rPr>
                <w:bCs/>
                <w:lang w:val="vi-VN"/>
              </w:rPr>
              <w:t>- Tham gia thảo luận</w:t>
            </w:r>
          </w:p>
          <w:p w14:paraId="1F9ECBAD" w14:textId="77777777" w:rsidR="00E839F6" w:rsidRPr="00BC62EE" w:rsidRDefault="00E839F6" w:rsidP="000D7A53">
            <w:pPr>
              <w:tabs>
                <w:tab w:val="left" w:pos="720"/>
              </w:tabs>
              <w:rPr>
                <w:bCs/>
                <w:lang w:val="vi-VN"/>
              </w:rPr>
            </w:pPr>
            <w:r w:rsidRPr="00BC62EE">
              <w:rPr>
                <w:bCs/>
                <w:lang w:val="vi-VN"/>
              </w:rPr>
              <w:t>- Làm bài tập thực hành</w:t>
            </w:r>
          </w:p>
          <w:p w14:paraId="29F868EA" w14:textId="77777777" w:rsidR="00E839F6" w:rsidRPr="00DE7A68" w:rsidRDefault="00E839F6" w:rsidP="000D7A53">
            <w:pPr>
              <w:tabs>
                <w:tab w:val="left" w:pos="720"/>
              </w:tabs>
              <w:rPr>
                <w:bCs/>
                <w:lang w:val="vi-VN"/>
              </w:rPr>
            </w:pPr>
            <w:r w:rsidRPr="00BC62EE">
              <w:rPr>
                <w:bCs/>
                <w:lang w:val="vi-VN"/>
              </w:rPr>
              <w:t>- Tham gia chữa bài</w:t>
            </w:r>
          </w:p>
        </w:tc>
        <w:tc>
          <w:tcPr>
            <w:tcW w:w="525" w:type="pct"/>
            <w:shd w:val="clear" w:color="auto" w:fill="auto"/>
            <w:vAlign w:val="center"/>
          </w:tcPr>
          <w:p w14:paraId="39DDB445" w14:textId="77777777" w:rsidR="00E839F6" w:rsidRDefault="00E839F6" w:rsidP="000D7A53">
            <w:pPr>
              <w:widowControl w:val="0"/>
              <w:spacing w:beforeLines="20" w:before="48" w:afterLines="20" w:after="48"/>
              <w:jc w:val="both"/>
              <w:rPr>
                <w:sz w:val="22"/>
                <w:lang w:val="fr-FR"/>
              </w:rPr>
            </w:pPr>
            <w:r w:rsidRPr="009D11DA">
              <w:rPr>
                <w:sz w:val="22"/>
                <w:lang w:val="fr-FR"/>
              </w:rPr>
              <w:t xml:space="preserve">Mức độ tham gia </w:t>
            </w:r>
          </w:p>
          <w:p w14:paraId="09599E0D" w14:textId="77777777" w:rsidR="00E839F6" w:rsidRDefault="00E839F6" w:rsidP="000D7A53">
            <w:pPr>
              <w:widowControl w:val="0"/>
              <w:spacing w:beforeLines="20" w:before="48" w:afterLines="20" w:after="48"/>
              <w:jc w:val="both"/>
              <w:rPr>
                <w:sz w:val="22"/>
                <w:lang w:val="fr-FR"/>
              </w:rPr>
            </w:pPr>
            <w:r w:rsidRPr="009D11DA">
              <w:rPr>
                <w:sz w:val="22"/>
                <w:lang w:val="fr-FR"/>
              </w:rPr>
              <w:t>Mức độ tương tá</w:t>
            </w:r>
            <w:r>
              <w:rPr>
                <w:sz w:val="22"/>
                <w:lang w:val="fr-FR"/>
              </w:rPr>
              <w:t>c</w:t>
            </w:r>
            <w:r w:rsidRPr="009D11DA">
              <w:rPr>
                <w:sz w:val="22"/>
                <w:lang w:val="fr-FR"/>
              </w:rPr>
              <w:t xml:space="preserve"> </w:t>
            </w:r>
          </w:p>
          <w:p w14:paraId="4E110A2D" w14:textId="77777777" w:rsidR="00E839F6" w:rsidRPr="00026DB6" w:rsidRDefault="00E839F6" w:rsidP="000D7A53">
            <w:pPr>
              <w:tabs>
                <w:tab w:val="left" w:pos="720"/>
              </w:tabs>
              <w:rPr>
                <w:b/>
              </w:rPr>
            </w:pPr>
            <w:r w:rsidRPr="009D11DA">
              <w:rPr>
                <w:sz w:val="22"/>
                <w:lang w:val="fr-FR"/>
              </w:rPr>
              <w:t>Chất lượng câu trả lời</w:t>
            </w:r>
          </w:p>
        </w:tc>
        <w:tc>
          <w:tcPr>
            <w:tcW w:w="411" w:type="pct"/>
            <w:vAlign w:val="center"/>
          </w:tcPr>
          <w:p w14:paraId="7EC035B0" w14:textId="77777777" w:rsidR="00E839F6" w:rsidRPr="00407B8E" w:rsidRDefault="00E839F6" w:rsidP="000D7A53">
            <w:pPr>
              <w:widowControl w:val="0"/>
              <w:tabs>
                <w:tab w:val="left" w:pos="993"/>
              </w:tabs>
              <w:jc w:val="center"/>
              <w:rPr>
                <w:bCs/>
                <w:lang w:val="vi-VN"/>
              </w:rPr>
            </w:pPr>
            <w:r w:rsidRPr="00407B8E">
              <w:rPr>
                <w:bCs/>
                <w:lang w:val="vi-VN"/>
              </w:rPr>
              <w:t>1.x</w:t>
            </w:r>
          </w:p>
          <w:p w14:paraId="2ED89CDF" w14:textId="77777777" w:rsidR="00E839F6" w:rsidRPr="00407B8E" w:rsidRDefault="00E839F6" w:rsidP="000D7A53">
            <w:pPr>
              <w:widowControl w:val="0"/>
              <w:tabs>
                <w:tab w:val="left" w:pos="993"/>
              </w:tabs>
              <w:jc w:val="center"/>
              <w:rPr>
                <w:bCs/>
                <w:lang w:val="vi-VN"/>
              </w:rPr>
            </w:pPr>
            <w:r w:rsidRPr="00407B8E">
              <w:rPr>
                <w:bCs/>
                <w:lang w:val="vi-VN"/>
              </w:rPr>
              <w:t>2.x</w:t>
            </w:r>
          </w:p>
          <w:p w14:paraId="4706DB45" w14:textId="77777777" w:rsidR="00E839F6" w:rsidRPr="00026DB6" w:rsidRDefault="00E839F6" w:rsidP="000D7A53">
            <w:pPr>
              <w:widowControl w:val="0"/>
              <w:tabs>
                <w:tab w:val="left" w:pos="993"/>
              </w:tabs>
              <w:jc w:val="center"/>
              <w:rPr>
                <w:b/>
              </w:rPr>
            </w:pPr>
            <w:r w:rsidRPr="00407B8E">
              <w:rPr>
                <w:bCs/>
                <w:lang w:val="vi-VN"/>
              </w:rPr>
              <w:t>3.x</w:t>
            </w:r>
          </w:p>
        </w:tc>
      </w:tr>
      <w:tr w:rsidR="00215972" w:rsidRPr="00026DB6" w14:paraId="1BDA9F16" w14:textId="77777777" w:rsidTr="006B6305">
        <w:tc>
          <w:tcPr>
            <w:tcW w:w="379" w:type="pct"/>
            <w:shd w:val="clear" w:color="auto" w:fill="FFF2CC" w:themeFill="accent4" w:themeFillTint="33"/>
            <w:vAlign w:val="center"/>
          </w:tcPr>
          <w:p w14:paraId="6D7536E8" w14:textId="7578CE3A" w:rsidR="00215972" w:rsidRPr="00026DB6" w:rsidRDefault="00215972" w:rsidP="000D7A53">
            <w:pPr>
              <w:widowControl w:val="0"/>
              <w:tabs>
                <w:tab w:val="left" w:pos="993"/>
              </w:tabs>
              <w:jc w:val="center"/>
              <w:rPr>
                <w:b/>
                <w:bCs/>
              </w:rPr>
            </w:pPr>
            <w:r>
              <w:rPr>
                <w:b/>
                <w:bCs/>
                <w:lang w:val="pt-BR"/>
              </w:rPr>
              <w:t>12</w:t>
            </w:r>
          </w:p>
        </w:tc>
        <w:tc>
          <w:tcPr>
            <w:tcW w:w="1320" w:type="pct"/>
            <w:shd w:val="clear" w:color="auto" w:fill="FFF2CC" w:themeFill="accent4" w:themeFillTint="33"/>
          </w:tcPr>
          <w:p w14:paraId="44C864BB" w14:textId="77777777" w:rsidR="00215972" w:rsidRDefault="00215972" w:rsidP="000D7A53">
            <w:pPr>
              <w:tabs>
                <w:tab w:val="left" w:pos="720"/>
              </w:tabs>
              <w:rPr>
                <w:b/>
                <w:bCs/>
                <w:lang w:val="pt-BR"/>
              </w:rPr>
            </w:pPr>
          </w:p>
          <w:p w14:paraId="56CD3CEA" w14:textId="77777777" w:rsidR="00215972" w:rsidRDefault="00215972" w:rsidP="000D7A53">
            <w:pPr>
              <w:tabs>
                <w:tab w:val="left" w:pos="720"/>
              </w:tabs>
              <w:rPr>
                <w:b/>
                <w:bCs/>
                <w:lang w:val="pt-BR"/>
              </w:rPr>
            </w:pPr>
            <w:r w:rsidRPr="00026DB6">
              <w:rPr>
                <w:b/>
                <w:bCs/>
                <w:lang w:val="pt-BR"/>
              </w:rPr>
              <w:t xml:space="preserve">Lecture </w:t>
            </w:r>
            <w:r>
              <w:rPr>
                <w:b/>
                <w:bCs/>
                <w:lang w:val="pt-BR"/>
              </w:rPr>
              <w:t>6</w:t>
            </w:r>
          </w:p>
          <w:p w14:paraId="1AA6B4D4" w14:textId="77777777" w:rsidR="00215972" w:rsidRDefault="00215972" w:rsidP="000D7A53">
            <w:pPr>
              <w:tabs>
                <w:tab w:val="left" w:pos="720"/>
              </w:tabs>
              <w:rPr>
                <w:b/>
                <w:bCs/>
                <w:lang w:val="pt-BR"/>
              </w:rPr>
            </w:pPr>
          </w:p>
          <w:p w14:paraId="562FE903" w14:textId="01C9831D" w:rsidR="00215972" w:rsidRPr="008F4867" w:rsidRDefault="00215972" w:rsidP="00215972">
            <w:pPr>
              <w:widowControl w:val="0"/>
              <w:ind w:left="44"/>
              <w:rPr>
                <w:b/>
                <w:sz w:val="22"/>
              </w:rPr>
            </w:pPr>
            <w:r w:rsidRPr="008F4867">
              <w:rPr>
                <w:b/>
                <w:sz w:val="22"/>
              </w:rPr>
              <w:t xml:space="preserve">Chương </w:t>
            </w:r>
            <w:r>
              <w:rPr>
                <w:b/>
                <w:sz w:val="22"/>
              </w:rPr>
              <w:t>6</w:t>
            </w:r>
            <w:r w:rsidRPr="008F4867">
              <w:rPr>
                <w:b/>
                <w:sz w:val="22"/>
              </w:rPr>
              <w:t xml:space="preserve">. Các phương pháp phân tích nâng cao </w:t>
            </w:r>
          </w:p>
          <w:p w14:paraId="070B03C4" w14:textId="77777777" w:rsidR="00215972" w:rsidRPr="008F4867" w:rsidRDefault="00215972" w:rsidP="00215972">
            <w:pPr>
              <w:widowControl w:val="0"/>
              <w:ind w:left="44"/>
              <w:rPr>
                <w:sz w:val="22"/>
              </w:rPr>
            </w:pPr>
            <w:r w:rsidRPr="008F4867">
              <w:rPr>
                <w:bCs/>
                <w:sz w:val="22"/>
              </w:rPr>
              <w:t xml:space="preserve">5.1 </w:t>
            </w:r>
            <w:r w:rsidRPr="008F4867">
              <w:rPr>
                <w:sz w:val="22"/>
              </w:rPr>
              <w:t>Phân lớp dữ liệu</w:t>
            </w:r>
          </w:p>
          <w:p w14:paraId="6262B6D9" w14:textId="77777777" w:rsidR="00215972" w:rsidRDefault="00215972" w:rsidP="00215972">
            <w:pPr>
              <w:widowControl w:val="0"/>
              <w:tabs>
                <w:tab w:val="left" w:pos="993"/>
              </w:tabs>
              <w:rPr>
                <w:sz w:val="22"/>
              </w:rPr>
            </w:pPr>
            <w:r w:rsidRPr="008F4867">
              <w:rPr>
                <w:bCs/>
                <w:sz w:val="22"/>
              </w:rPr>
              <w:t xml:space="preserve">5.2 </w:t>
            </w:r>
            <w:r w:rsidRPr="008F4867">
              <w:rPr>
                <w:sz w:val="22"/>
              </w:rPr>
              <w:t>Cây quyết định</w:t>
            </w:r>
          </w:p>
          <w:p w14:paraId="7AE96109" w14:textId="77777777" w:rsidR="00215972" w:rsidRDefault="00215972" w:rsidP="00215972">
            <w:pPr>
              <w:widowControl w:val="0"/>
              <w:tabs>
                <w:tab w:val="left" w:pos="993"/>
              </w:tabs>
              <w:rPr>
                <w:sz w:val="22"/>
              </w:rPr>
            </w:pPr>
            <w:r w:rsidRPr="008F4867">
              <w:rPr>
                <w:bCs/>
                <w:sz w:val="22"/>
              </w:rPr>
              <w:t xml:space="preserve">5.3 </w:t>
            </w:r>
            <w:r w:rsidRPr="008F4867">
              <w:rPr>
                <w:sz w:val="22"/>
              </w:rPr>
              <w:t>Phân cụm dữ liệu</w:t>
            </w:r>
          </w:p>
          <w:p w14:paraId="3CAF34D6" w14:textId="77777777" w:rsidR="00215972" w:rsidRDefault="00215972" w:rsidP="00215972">
            <w:pPr>
              <w:widowControl w:val="0"/>
              <w:tabs>
                <w:tab w:val="left" w:pos="993"/>
              </w:tabs>
              <w:rPr>
                <w:sz w:val="22"/>
              </w:rPr>
            </w:pPr>
            <w:r w:rsidRPr="008F4867">
              <w:rPr>
                <w:bCs/>
                <w:sz w:val="22"/>
              </w:rPr>
              <w:t xml:space="preserve">5.4 </w:t>
            </w:r>
            <w:r w:rsidRPr="008F4867">
              <w:rPr>
                <w:sz w:val="22"/>
              </w:rPr>
              <w:t>Phân tích dữ liệu tài chính</w:t>
            </w:r>
          </w:p>
          <w:p w14:paraId="6FA9600A" w14:textId="77777777" w:rsidR="00A61D5E" w:rsidRDefault="00A61D5E" w:rsidP="00215972">
            <w:pPr>
              <w:widowControl w:val="0"/>
              <w:tabs>
                <w:tab w:val="left" w:pos="993"/>
              </w:tabs>
              <w:rPr>
                <w:bCs/>
              </w:rPr>
            </w:pPr>
          </w:p>
          <w:p w14:paraId="6E2D263A" w14:textId="77777777" w:rsidR="00A61D5E" w:rsidRDefault="00A61D5E" w:rsidP="00215972">
            <w:pPr>
              <w:widowControl w:val="0"/>
              <w:tabs>
                <w:tab w:val="left" w:pos="993"/>
              </w:tabs>
              <w:rPr>
                <w:bCs/>
              </w:rPr>
            </w:pPr>
          </w:p>
          <w:p w14:paraId="5A7D5513" w14:textId="77777777" w:rsidR="00A61D5E" w:rsidRDefault="00A61D5E" w:rsidP="00215972">
            <w:pPr>
              <w:widowControl w:val="0"/>
              <w:tabs>
                <w:tab w:val="left" w:pos="993"/>
              </w:tabs>
              <w:rPr>
                <w:bCs/>
              </w:rPr>
            </w:pPr>
          </w:p>
          <w:p w14:paraId="4615334E" w14:textId="77777777" w:rsidR="00A61D5E" w:rsidRDefault="00A61D5E" w:rsidP="00215972">
            <w:pPr>
              <w:widowControl w:val="0"/>
              <w:tabs>
                <w:tab w:val="left" w:pos="993"/>
              </w:tabs>
              <w:rPr>
                <w:bCs/>
              </w:rPr>
            </w:pPr>
          </w:p>
          <w:p w14:paraId="504D2DF6" w14:textId="77777777" w:rsidR="00A61D5E" w:rsidRDefault="00A61D5E" w:rsidP="00215972">
            <w:pPr>
              <w:widowControl w:val="0"/>
              <w:tabs>
                <w:tab w:val="left" w:pos="993"/>
              </w:tabs>
              <w:rPr>
                <w:bCs/>
              </w:rPr>
            </w:pPr>
          </w:p>
          <w:p w14:paraId="7778AEEA" w14:textId="77777777" w:rsidR="00A61D5E" w:rsidRDefault="00A61D5E" w:rsidP="00215972">
            <w:pPr>
              <w:widowControl w:val="0"/>
              <w:tabs>
                <w:tab w:val="left" w:pos="993"/>
              </w:tabs>
              <w:rPr>
                <w:bCs/>
              </w:rPr>
            </w:pPr>
          </w:p>
          <w:p w14:paraId="5450AAEC" w14:textId="77777777" w:rsidR="00A61D5E" w:rsidRDefault="00A61D5E" w:rsidP="00215972">
            <w:pPr>
              <w:widowControl w:val="0"/>
              <w:tabs>
                <w:tab w:val="left" w:pos="993"/>
              </w:tabs>
              <w:rPr>
                <w:bCs/>
              </w:rPr>
            </w:pPr>
          </w:p>
          <w:p w14:paraId="3971DC0B" w14:textId="77777777" w:rsidR="00A61D5E" w:rsidRDefault="00A61D5E" w:rsidP="00215972">
            <w:pPr>
              <w:widowControl w:val="0"/>
              <w:tabs>
                <w:tab w:val="left" w:pos="993"/>
              </w:tabs>
              <w:rPr>
                <w:bCs/>
              </w:rPr>
            </w:pPr>
          </w:p>
          <w:p w14:paraId="2216E05E" w14:textId="51D3256A" w:rsidR="00A61D5E" w:rsidRPr="00A61D5E" w:rsidRDefault="00A61D5E" w:rsidP="00215972">
            <w:pPr>
              <w:widowControl w:val="0"/>
              <w:tabs>
                <w:tab w:val="left" w:pos="993"/>
              </w:tabs>
              <w:rPr>
                <w:b/>
              </w:rPr>
            </w:pPr>
            <w:r w:rsidRPr="00A61D5E">
              <w:rPr>
                <w:b/>
              </w:rPr>
              <w:t>Bài kiểm tra số 2</w:t>
            </w:r>
          </w:p>
        </w:tc>
        <w:tc>
          <w:tcPr>
            <w:tcW w:w="988" w:type="pct"/>
            <w:shd w:val="clear" w:color="auto" w:fill="FFF2CC" w:themeFill="accent4" w:themeFillTint="33"/>
            <w:vAlign w:val="center"/>
          </w:tcPr>
          <w:p w14:paraId="62AA2DE5" w14:textId="796C8E87" w:rsidR="00215972" w:rsidRPr="00026DB6" w:rsidRDefault="00F24580" w:rsidP="000D7A53">
            <w:pPr>
              <w:tabs>
                <w:tab w:val="left" w:pos="720"/>
              </w:tabs>
              <w:jc w:val="center"/>
              <w:rPr>
                <w:b/>
              </w:rPr>
            </w:pPr>
            <w:r>
              <w:rPr>
                <w:sz w:val="22"/>
              </w:rPr>
              <w:t xml:space="preserve">[3], </w:t>
            </w:r>
            <w:r w:rsidRPr="000E30DB">
              <w:rPr>
                <w:sz w:val="22"/>
              </w:rPr>
              <w:t>[</w:t>
            </w:r>
            <w:r>
              <w:rPr>
                <w:sz w:val="22"/>
              </w:rPr>
              <w:t>4</w:t>
            </w:r>
            <w:r w:rsidRPr="000E30DB">
              <w:rPr>
                <w:sz w:val="22"/>
              </w:rPr>
              <w:t xml:space="preserve">] </w:t>
            </w:r>
            <w:r w:rsidRPr="007D5094">
              <w:rPr>
                <w:sz w:val="22"/>
              </w:rPr>
              <w:t>Gói arules, arulesViz</w:t>
            </w:r>
            <w:r>
              <w:rPr>
                <w:sz w:val="22"/>
              </w:rPr>
              <w:t xml:space="preserve">, </w:t>
            </w:r>
            <w:r w:rsidRPr="007D5094">
              <w:rPr>
                <w:sz w:val="22"/>
              </w:rPr>
              <w:t>party, class</w:t>
            </w:r>
            <w:r>
              <w:rPr>
                <w:sz w:val="22"/>
              </w:rPr>
              <w:t>,</w:t>
            </w:r>
            <w:r w:rsidRPr="007D5094">
              <w:rPr>
                <w:sz w:val="22"/>
              </w:rPr>
              <w:t xml:space="preserve"> factoextra, NbClust</w:t>
            </w:r>
            <w:r>
              <w:rPr>
                <w:sz w:val="22"/>
              </w:rPr>
              <w:t>, quantmod</w:t>
            </w:r>
          </w:p>
        </w:tc>
        <w:tc>
          <w:tcPr>
            <w:tcW w:w="1378" w:type="pct"/>
            <w:shd w:val="clear" w:color="auto" w:fill="FFF2CC" w:themeFill="accent4" w:themeFillTint="33"/>
          </w:tcPr>
          <w:p w14:paraId="35AF896D" w14:textId="77777777" w:rsidR="00215972" w:rsidRPr="00A61D5E" w:rsidRDefault="00215972" w:rsidP="000D7A53">
            <w:pPr>
              <w:tabs>
                <w:tab w:val="left" w:pos="720"/>
              </w:tabs>
              <w:rPr>
                <w:b/>
                <w:bCs/>
                <w:lang w:val="vi-VN"/>
              </w:rPr>
            </w:pPr>
            <w:r w:rsidRPr="00A61D5E">
              <w:rPr>
                <w:b/>
                <w:bCs/>
                <w:lang w:val="pt-BR"/>
              </w:rPr>
              <w:t>Giảng viên</w:t>
            </w:r>
            <w:r w:rsidRPr="00A61D5E">
              <w:rPr>
                <w:b/>
                <w:bCs/>
                <w:lang w:val="vi-VN"/>
              </w:rPr>
              <w:t>:</w:t>
            </w:r>
          </w:p>
          <w:p w14:paraId="3EE2E749" w14:textId="77777777" w:rsidR="00215972" w:rsidRPr="00A61D5E" w:rsidRDefault="00215972" w:rsidP="000D7A53">
            <w:pPr>
              <w:tabs>
                <w:tab w:val="left" w:pos="720"/>
              </w:tabs>
              <w:rPr>
                <w:lang w:val="pt-BR"/>
              </w:rPr>
            </w:pPr>
            <w:r w:rsidRPr="00A61D5E">
              <w:rPr>
                <w:lang w:val="pt-BR"/>
              </w:rPr>
              <w:t>- Giảng lý thuyết theo nội dung Bài giảng</w:t>
            </w:r>
          </w:p>
          <w:p w14:paraId="21CF9E5C" w14:textId="77777777" w:rsidR="00215972" w:rsidRPr="00A61D5E" w:rsidRDefault="00215972" w:rsidP="000D7A53">
            <w:pPr>
              <w:tabs>
                <w:tab w:val="left" w:pos="720"/>
              </w:tabs>
              <w:rPr>
                <w:lang w:val="pt-BR"/>
              </w:rPr>
            </w:pPr>
            <w:r w:rsidRPr="00A61D5E">
              <w:rPr>
                <w:lang w:val="pt-BR"/>
              </w:rPr>
              <w:t>- Hướng dẫn đọc giáo trình, tài liệu tham khảo</w:t>
            </w:r>
          </w:p>
          <w:p w14:paraId="34FAE3CC" w14:textId="77777777" w:rsidR="00215972" w:rsidRPr="00A61D5E" w:rsidRDefault="00215972" w:rsidP="000D7A53">
            <w:pPr>
              <w:tabs>
                <w:tab w:val="left" w:pos="720"/>
              </w:tabs>
              <w:rPr>
                <w:lang w:val="pt-BR"/>
              </w:rPr>
            </w:pPr>
            <w:r w:rsidRPr="00A61D5E">
              <w:rPr>
                <w:lang w:val="pt-BR"/>
              </w:rPr>
              <w:t>- Yêu cầu sinh viên xem lại kiến thức các học phần tiên quyết</w:t>
            </w:r>
          </w:p>
          <w:p w14:paraId="1801E1AD" w14:textId="77777777" w:rsidR="00215972" w:rsidRPr="00A61D5E" w:rsidRDefault="00215972" w:rsidP="000D7A53">
            <w:pPr>
              <w:tabs>
                <w:tab w:val="left" w:pos="720"/>
              </w:tabs>
              <w:rPr>
                <w:lang w:val="vi-VN"/>
              </w:rPr>
            </w:pPr>
            <w:r w:rsidRPr="00A61D5E">
              <w:rPr>
                <w:lang w:val="pt-BR"/>
              </w:rPr>
              <w:t xml:space="preserve">- Yêu cầu sinh viên xem trước ví dụ, câu hỏi, bài tập dành cho </w:t>
            </w:r>
            <w:r w:rsidRPr="00A61D5E">
              <w:rPr>
                <w:lang w:val="vi-VN"/>
              </w:rPr>
              <w:t>S</w:t>
            </w:r>
            <w:r w:rsidRPr="00A61D5E">
              <w:rPr>
                <w:lang w:val="pt-BR"/>
              </w:rPr>
              <w:t xml:space="preserve">eminar </w:t>
            </w:r>
          </w:p>
          <w:p w14:paraId="1B3B7826" w14:textId="77777777" w:rsidR="00215972" w:rsidRPr="00A61D5E" w:rsidRDefault="00215972" w:rsidP="000D7A53">
            <w:pPr>
              <w:tabs>
                <w:tab w:val="left" w:pos="720"/>
              </w:tabs>
              <w:rPr>
                <w:lang w:val="vi-VN"/>
              </w:rPr>
            </w:pPr>
            <w:r w:rsidRPr="00A61D5E">
              <w:rPr>
                <w:lang w:val="vi-VN"/>
              </w:rPr>
              <w:t>- Giới thiệu các Rubrics</w:t>
            </w:r>
          </w:p>
          <w:p w14:paraId="537D1C86" w14:textId="77777777" w:rsidR="00215972" w:rsidRPr="00A61D5E" w:rsidRDefault="00215972" w:rsidP="000D7A53">
            <w:pPr>
              <w:tabs>
                <w:tab w:val="left" w:pos="720"/>
              </w:tabs>
              <w:rPr>
                <w:b/>
                <w:bCs/>
                <w:lang w:val="vi-VN"/>
              </w:rPr>
            </w:pPr>
            <w:r w:rsidRPr="00A61D5E">
              <w:rPr>
                <w:b/>
                <w:bCs/>
                <w:lang w:val="pt-BR"/>
              </w:rPr>
              <w:t>Sinh viên</w:t>
            </w:r>
            <w:r w:rsidRPr="00A61D5E">
              <w:rPr>
                <w:b/>
                <w:bCs/>
                <w:lang w:val="vi-VN"/>
              </w:rPr>
              <w:t>:</w:t>
            </w:r>
          </w:p>
          <w:p w14:paraId="01BC2EE7" w14:textId="77777777" w:rsidR="00215972" w:rsidRPr="00A61D5E" w:rsidRDefault="00215972" w:rsidP="000D7A53">
            <w:pPr>
              <w:tabs>
                <w:tab w:val="left" w:pos="720"/>
              </w:tabs>
              <w:rPr>
                <w:lang w:val="pt-BR"/>
              </w:rPr>
            </w:pPr>
            <w:r w:rsidRPr="00A61D5E">
              <w:rPr>
                <w:lang w:val="pt-BR"/>
              </w:rPr>
              <w:t>- Xem trước đề cương</w:t>
            </w:r>
          </w:p>
          <w:p w14:paraId="2B600ED0" w14:textId="77777777" w:rsidR="00215972" w:rsidRPr="00A61D5E" w:rsidRDefault="00215972" w:rsidP="000D7A53">
            <w:pPr>
              <w:tabs>
                <w:tab w:val="left" w:pos="720"/>
              </w:tabs>
              <w:rPr>
                <w:lang w:val="pt-BR"/>
              </w:rPr>
            </w:pPr>
            <w:r w:rsidRPr="00A61D5E">
              <w:rPr>
                <w:lang w:val="pt-BR"/>
              </w:rPr>
              <w:t xml:space="preserve">- Đọc các tài liệu </w:t>
            </w:r>
          </w:p>
          <w:p w14:paraId="1F251291" w14:textId="77777777" w:rsidR="00215972" w:rsidRPr="00A61D5E" w:rsidRDefault="00215972" w:rsidP="000D7A53">
            <w:pPr>
              <w:widowControl w:val="0"/>
              <w:tabs>
                <w:tab w:val="left" w:pos="993"/>
              </w:tabs>
              <w:rPr>
                <w:b/>
              </w:rPr>
            </w:pPr>
            <w:r w:rsidRPr="00A61D5E">
              <w:rPr>
                <w:lang w:val="pt-BR"/>
              </w:rPr>
              <w:t>- Xem lại các kiến thức của học phần tiên quyết</w:t>
            </w:r>
          </w:p>
        </w:tc>
        <w:tc>
          <w:tcPr>
            <w:tcW w:w="525" w:type="pct"/>
            <w:shd w:val="clear" w:color="auto" w:fill="FFF2CC" w:themeFill="accent4" w:themeFillTint="33"/>
            <w:vAlign w:val="center"/>
          </w:tcPr>
          <w:p w14:paraId="6C45F65A" w14:textId="77777777" w:rsidR="00215972" w:rsidRDefault="00215972" w:rsidP="000D7A53">
            <w:pPr>
              <w:widowControl w:val="0"/>
              <w:spacing w:beforeLines="20" w:before="48" w:afterLines="20" w:after="48"/>
              <w:jc w:val="both"/>
              <w:rPr>
                <w:sz w:val="22"/>
                <w:lang w:val="fr-FR"/>
              </w:rPr>
            </w:pPr>
            <w:r w:rsidRPr="009D11DA">
              <w:rPr>
                <w:sz w:val="22"/>
                <w:lang w:val="fr-FR"/>
              </w:rPr>
              <w:t xml:space="preserve">Mức độ tham gia </w:t>
            </w:r>
          </w:p>
          <w:p w14:paraId="5308C4F1" w14:textId="77777777" w:rsidR="00215972" w:rsidRDefault="00215972" w:rsidP="000D7A53">
            <w:pPr>
              <w:widowControl w:val="0"/>
              <w:spacing w:beforeLines="20" w:before="48" w:afterLines="20" w:after="48"/>
              <w:jc w:val="both"/>
              <w:rPr>
                <w:sz w:val="22"/>
                <w:lang w:val="fr-FR"/>
              </w:rPr>
            </w:pPr>
            <w:r w:rsidRPr="009D11DA">
              <w:rPr>
                <w:sz w:val="22"/>
                <w:lang w:val="fr-FR"/>
              </w:rPr>
              <w:t>Mức độ tương tá</w:t>
            </w:r>
            <w:r>
              <w:rPr>
                <w:sz w:val="22"/>
                <w:lang w:val="fr-FR"/>
              </w:rPr>
              <w:t>c</w:t>
            </w:r>
            <w:r w:rsidRPr="009D11DA">
              <w:rPr>
                <w:sz w:val="22"/>
                <w:lang w:val="fr-FR"/>
              </w:rPr>
              <w:t xml:space="preserve"> </w:t>
            </w:r>
          </w:p>
          <w:p w14:paraId="12784146" w14:textId="77777777" w:rsidR="00215972" w:rsidRPr="00026DB6" w:rsidRDefault="00215972" w:rsidP="000D7A53">
            <w:pPr>
              <w:widowControl w:val="0"/>
              <w:tabs>
                <w:tab w:val="left" w:pos="993"/>
              </w:tabs>
              <w:rPr>
                <w:b/>
              </w:rPr>
            </w:pPr>
            <w:r w:rsidRPr="009D11DA">
              <w:rPr>
                <w:sz w:val="22"/>
                <w:lang w:val="fr-FR"/>
              </w:rPr>
              <w:t>Chất lượng câu trả lời</w:t>
            </w:r>
          </w:p>
        </w:tc>
        <w:tc>
          <w:tcPr>
            <w:tcW w:w="411" w:type="pct"/>
            <w:shd w:val="clear" w:color="auto" w:fill="FFF2CC" w:themeFill="accent4" w:themeFillTint="33"/>
            <w:vAlign w:val="center"/>
          </w:tcPr>
          <w:p w14:paraId="2A6CC73D" w14:textId="77777777" w:rsidR="00215972" w:rsidRPr="00407B8E" w:rsidRDefault="00215972" w:rsidP="000D7A53">
            <w:pPr>
              <w:widowControl w:val="0"/>
              <w:tabs>
                <w:tab w:val="left" w:pos="993"/>
              </w:tabs>
              <w:jc w:val="center"/>
              <w:rPr>
                <w:bCs/>
                <w:lang w:val="vi-VN"/>
              </w:rPr>
            </w:pPr>
            <w:r w:rsidRPr="00407B8E">
              <w:rPr>
                <w:bCs/>
                <w:lang w:val="vi-VN"/>
              </w:rPr>
              <w:t>1.x</w:t>
            </w:r>
          </w:p>
          <w:p w14:paraId="2A243A77" w14:textId="77777777" w:rsidR="00215972" w:rsidRPr="00407B8E" w:rsidRDefault="00215972" w:rsidP="000D7A53">
            <w:pPr>
              <w:widowControl w:val="0"/>
              <w:tabs>
                <w:tab w:val="left" w:pos="993"/>
              </w:tabs>
              <w:jc w:val="center"/>
              <w:rPr>
                <w:bCs/>
                <w:lang w:val="vi-VN"/>
              </w:rPr>
            </w:pPr>
            <w:r w:rsidRPr="00407B8E">
              <w:rPr>
                <w:bCs/>
                <w:lang w:val="vi-VN"/>
              </w:rPr>
              <w:t>2.x</w:t>
            </w:r>
          </w:p>
          <w:p w14:paraId="4AE3AFC3" w14:textId="77777777" w:rsidR="00215972" w:rsidRPr="00407B8E" w:rsidRDefault="00215972" w:rsidP="000D7A53">
            <w:pPr>
              <w:widowControl w:val="0"/>
              <w:tabs>
                <w:tab w:val="left" w:pos="993"/>
              </w:tabs>
              <w:jc w:val="center"/>
              <w:rPr>
                <w:b/>
                <w:lang w:val="vi-VN"/>
              </w:rPr>
            </w:pPr>
            <w:r w:rsidRPr="00407B8E">
              <w:rPr>
                <w:bCs/>
                <w:lang w:val="vi-VN"/>
              </w:rPr>
              <w:t>3.x</w:t>
            </w:r>
          </w:p>
        </w:tc>
      </w:tr>
      <w:tr w:rsidR="00215972" w:rsidRPr="00026DB6" w14:paraId="309F8CBE" w14:textId="77777777" w:rsidTr="006B6305">
        <w:trPr>
          <w:trHeight w:val="2543"/>
        </w:trPr>
        <w:tc>
          <w:tcPr>
            <w:tcW w:w="379" w:type="pct"/>
            <w:shd w:val="clear" w:color="auto" w:fill="auto"/>
            <w:vAlign w:val="center"/>
          </w:tcPr>
          <w:p w14:paraId="2D15E144" w14:textId="6CD13D1B" w:rsidR="00215972" w:rsidRPr="00026DB6" w:rsidRDefault="00215972" w:rsidP="000D7A53">
            <w:pPr>
              <w:widowControl w:val="0"/>
              <w:tabs>
                <w:tab w:val="left" w:pos="993"/>
              </w:tabs>
              <w:jc w:val="center"/>
              <w:rPr>
                <w:b/>
              </w:rPr>
            </w:pPr>
            <w:r>
              <w:rPr>
                <w:b/>
              </w:rPr>
              <w:t>13-14</w:t>
            </w:r>
          </w:p>
        </w:tc>
        <w:tc>
          <w:tcPr>
            <w:tcW w:w="1320" w:type="pct"/>
            <w:shd w:val="clear" w:color="auto" w:fill="auto"/>
          </w:tcPr>
          <w:p w14:paraId="3B6FB21D" w14:textId="427C520A" w:rsidR="00215972" w:rsidRDefault="00215972" w:rsidP="000D7A53">
            <w:pPr>
              <w:tabs>
                <w:tab w:val="left" w:pos="720"/>
              </w:tabs>
              <w:rPr>
                <w:b/>
                <w:bCs/>
                <w:lang w:val="vi-VN"/>
              </w:rPr>
            </w:pPr>
            <w:r w:rsidRPr="00026DB6">
              <w:rPr>
                <w:b/>
                <w:bCs/>
                <w:lang w:val="pt-BR"/>
              </w:rPr>
              <w:t xml:space="preserve">Seminar </w:t>
            </w:r>
            <w:r w:rsidR="006B6305">
              <w:rPr>
                <w:b/>
                <w:bCs/>
                <w:lang w:val="pt-BR"/>
              </w:rPr>
              <w:t>6</w:t>
            </w:r>
            <w:r w:rsidR="006B6A35">
              <w:rPr>
                <w:b/>
                <w:bCs/>
                <w:lang w:val="pt-BR"/>
              </w:rPr>
              <w:t xml:space="preserve"> - 7</w:t>
            </w:r>
          </w:p>
          <w:p w14:paraId="4710D628" w14:textId="48005D5A" w:rsidR="00215972" w:rsidRDefault="00215972" w:rsidP="000D7A53">
            <w:pPr>
              <w:tabs>
                <w:tab w:val="left" w:pos="720"/>
              </w:tabs>
            </w:pPr>
            <w:r w:rsidRPr="00026DB6">
              <w:rPr>
                <w:lang w:val="pt-BR"/>
              </w:rPr>
              <w:t xml:space="preserve">- </w:t>
            </w:r>
            <w:r>
              <w:rPr>
                <w:lang w:val="pt-BR"/>
              </w:rPr>
              <w:t>Câu</w:t>
            </w:r>
            <w:r>
              <w:rPr>
                <w:lang w:val="vi-VN"/>
              </w:rPr>
              <w:t xml:space="preserve"> hỏi lý thuyết Chương</w:t>
            </w:r>
            <w:r>
              <w:t xml:space="preserve"> 6</w:t>
            </w:r>
          </w:p>
          <w:p w14:paraId="6BF48B47" w14:textId="58660679" w:rsidR="00215972" w:rsidRDefault="00215972" w:rsidP="000D7A53">
            <w:pPr>
              <w:tabs>
                <w:tab w:val="left" w:pos="720"/>
              </w:tabs>
            </w:pPr>
            <w:r>
              <w:t>- Thực hành với các bài toán cơ bản</w:t>
            </w:r>
          </w:p>
          <w:p w14:paraId="5D1333FC" w14:textId="77777777" w:rsidR="00467B73" w:rsidRDefault="00467B73" w:rsidP="000D7A53">
            <w:pPr>
              <w:tabs>
                <w:tab w:val="left" w:pos="720"/>
              </w:tabs>
            </w:pPr>
          </w:p>
          <w:p w14:paraId="1F901F53" w14:textId="77777777" w:rsidR="00215972" w:rsidRPr="00DA6667" w:rsidRDefault="00215972" w:rsidP="00A61D5E">
            <w:pPr>
              <w:tabs>
                <w:tab w:val="left" w:pos="720"/>
              </w:tabs>
              <w:rPr>
                <w:b/>
              </w:rPr>
            </w:pPr>
          </w:p>
        </w:tc>
        <w:tc>
          <w:tcPr>
            <w:tcW w:w="988" w:type="pct"/>
            <w:vAlign w:val="center"/>
          </w:tcPr>
          <w:p w14:paraId="770E88CB" w14:textId="1ED4F6EC" w:rsidR="00215972" w:rsidRPr="00026DB6" w:rsidRDefault="00F24580" w:rsidP="000D7A53">
            <w:pPr>
              <w:widowControl w:val="0"/>
              <w:tabs>
                <w:tab w:val="left" w:pos="993"/>
              </w:tabs>
              <w:jc w:val="center"/>
              <w:rPr>
                <w:b/>
              </w:rPr>
            </w:pPr>
            <w:r>
              <w:rPr>
                <w:sz w:val="22"/>
              </w:rPr>
              <w:t xml:space="preserve">[3], </w:t>
            </w:r>
            <w:r w:rsidR="00215972" w:rsidRPr="000E30DB">
              <w:rPr>
                <w:sz w:val="22"/>
              </w:rPr>
              <w:t>[</w:t>
            </w:r>
            <w:r>
              <w:rPr>
                <w:sz w:val="22"/>
              </w:rPr>
              <w:t>4</w:t>
            </w:r>
            <w:r w:rsidR="00215972" w:rsidRPr="000E30DB">
              <w:rPr>
                <w:sz w:val="22"/>
              </w:rPr>
              <w:t xml:space="preserve">] </w:t>
            </w:r>
            <w:r w:rsidRPr="007D5094">
              <w:rPr>
                <w:sz w:val="22"/>
              </w:rPr>
              <w:t>Gói arules, arulesViz</w:t>
            </w:r>
            <w:r>
              <w:rPr>
                <w:sz w:val="22"/>
              </w:rPr>
              <w:t xml:space="preserve">, </w:t>
            </w:r>
            <w:r w:rsidRPr="007D5094">
              <w:rPr>
                <w:sz w:val="22"/>
              </w:rPr>
              <w:t>party, class</w:t>
            </w:r>
            <w:r>
              <w:rPr>
                <w:sz w:val="22"/>
              </w:rPr>
              <w:t>,</w:t>
            </w:r>
            <w:r w:rsidRPr="007D5094">
              <w:rPr>
                <w:sz w:val="22"/>
              </w:rPr>
              <w:t xml:space="preserve"> factoextra, NbClust</w:t>
            </w:r>
            <w:r>
              <w:rPr>
                <w:sz w:val="22"/>
              </w:rPr>
              <w:t>, quantmod</w:t>
            </w:r>
          </w:p>
        </w:tc>
        <w:tc>
          <w:tcPr>
            <w:tcW w:w="1378" w:type="pct"/>
            <w:shd w:val="clear" w:color="auto" w:fill="auto"/>
          </w:tcPr>
          <w:p w14:paraId="03A2C531" w14:textId="77777777" w:rsidR="00215972" w:rsidRPr="00BC62EE" w:rsidRDefault="00215972" w:rsidP="000D7A53">
            <w:pPr>
              <w:tabs>
                <w:tab w:val="left" w:pos="720"/>
              </w:tabs>
              <w:rPr>
                <w:b/>
                <w:bCs/>
                <w:lang w:val="vi-VN"/>
              </w:rPr>
            </w:pPr>
            <w:r w:rsidRPr="00BC62EE">
              <w:rPr>
                <w:b/>
                <w:bCs/>
                <w:lang w:val="pt-BR"/>
              </w:rPr>
              <w:t>Giảng viên</w:t>
            </w:r>
            <w:r w:rsidRPr="00BC62EE">
              <w:rPr>
                <w:b/>
                <w:bCs/>
                <w:lang w:val="vi-VN"/>
              </w:rPr>
              <w:t>:</w:t>
            </w:r>
          </w:p>
          <w:p w14:paraId="16739C94" w14:textId="77777777" w:rsidR="00215972" w:rsidRPr="00BC62EE" w:rsidRDefault="00215972" w:rsidP="000D7A53">
            <w:pPr>
              <w:tabs>
                <w:tab w:val="left" w:pos="720"/>
              </w:tabs>
              <w:rPr>
                <w:lang w:val="vi-VN"/>
              </w:rPr>
            </w:pPr>
            <w:r w:rsidRPr="00BC62EE">
              <w:rPr>
                <w:lang w:val="pt-BR"/>
              </w:rPr>
              <w:t>-</w:t>
            </w:r>
            <w:r w:rsidRPr="00BC62EE">
              <w:rPr>
                <w:lang w:val="vi-VN"/>
              </w:rPr>
              <w:t xml:space="preserve"> Nhắc lại một số lý thuyết</w:t>
            </w:r>
          </w:p>
          <w:p w14:paraId="6C4AA0F2" w14:textId="77777777" w:rsidR="00215972" w:rsidRPr="00BC62EE" w:rsidRDefault="00215972" w:rsidP="000D7A53">
            <w:pPr>
              <w:tabs>
                <w:tab w:val="left" w:pos="720"/>
              </w:tabs>
              <w:rPr>
                <w:lang w:val="vi-VN"/>
              </w:rPr>
            </w:pPr>
            <w:r w:rsidRPr="00BC62EE">
              <w:rPr>
                <w:lang w:val="vi-VN"/>
              </w:rPr>
              <w:t>- Hướng dẫn thực hành</w:t>
            </w:r>
          </w:p>
          <w:p w14:paraId="060D5330" w14:textId="77777777" w:rsidR="00215972" w:rsidRPr="00BC62EE" w:rsidRDefault="00215972" w:rsidP="000D7A53">
            <w:pPr>
              <w:tabs>
                <w:tab w:val="left" w:pos="720"/>
              </w:tabs>
              <w:rPr>
                <w:b/>
                <w:bCs/>
                <w:lang w:val="vi-VN"/>
              </w:rPr>
            </w:pPr>
            <w:r w:rsidRPr="00BC62EE">
              <w:rPr>
                <w:b/>
                <w:bCs/>
                <w:lang w:val="pt-BR"/>
              </w:rPr>
              <w:t>Sinh viên</w:t>
            </w:r>
            <w:r w:rsidRPr="00BC62EE">
              <w:rPr>
                <w:b/>
                <w:bCs/>
                <w:lang w:val="vi-VN"/>
              </w:rPr>
              <w:t>:</w:t>
            </w:r>
          </w:p>
          <w:p w14:paraId="483D01DF" w14:textId="77777777" w:rsidR="00215972" w:rsidRPr="00BC62EE" w:rsidRDefault="00215972" w:rsidP="000D7A53">
            <w:pPr>
              <w:tabs>
                <w:tab w:val="left" w:pos="720"/>
              </w:tabs>
              <w:rPr>
                <w:lang w:val="vi-VN"/>
              </w:rPr>
            </w:pPr>
            <w:r w:rsidRPr="00BC62EE">
              <w:rPr>
                <w:lang w:val="pt-BR"/>
              </w:rPr>
              <w:t>- Đọc</w:t>
            </w:r>
            <w:r w:rsidRPr="00BC62EE">
              <w:rPr>
                <w:lang w:val="vi-VN"/>
              </w:rPr>
              <w:t xml:space="preserve"> tài liệu trước</w:t>
            </w:r>
          </w:p>
          <w:p w14:paraId="677DB302" w14:textId="77777777" w:rsidR="00215972" w:rsidRPr="00BC62EE" w:rsidRDefault="00215972" w:rsidP="000D7A53">
            <w:pPr>
              <w:tabs>
                <w:tab w:val="left" w:pos="720"/>
              </w:tabs>
              <w:rPr>
                <w:bCs/>
                <w:lang w:val="vi-VN"/>
              </w:rPr>
            </w:pPr>
            <w:r w:rsidRPr="00BC62EE">
              <w:rPr>
                <w:bCs/>
                <w:lang w:val="vi-VN"/>
              </w:rPr>
              <w:t>- Theo dõi các bước thực hành</w:t>
            </w:r>
          </w:p>
          <w:p w14:paraId="5C493C40" w14:textId="77777777" w:rsidR="00215972" w:rsidRPr="00BC62EE" w:rsidRDefault="00215972" w:rsidP="000D7A53">
            <w:pPr>
              <w:tabs>
                <w:tab w:val="left" w:pos="720"/>
              </w:tabs>
              <w:rPr>
                <w:bCs/>
                <w:lang w:val="vi-VN"/>
              </w:rPr>
            </w:pPr>
            <w:r w:rsidRPr="00BC62EE">
              <w:rPr>
                <w:bCs/>
                <w:lang w:val="vi-VN"/>
              </w:rPr>
              <w:t>- Tham gia thảo luận</w:t>
            </w:r>
          </w:p>
          <w:p w14:paraId="00994C01" w14:textId="77777777" w:rsidR="00215972" w:rsidRPr="00BC62EE" w:rsidRDefault="00215972" w:rsidP="000D7A53">
            <w:pPr>
              <w:tabs>
                <w:tab w:val="left" w:pos="720"/>
              </w:tabs>
              <w:rPr>
                <w:bCs/>
                <w:lang w:val="vi-VN"/>
              </w:rPr>
            </w:pPr>
            <w:r w:rsidRPr="00BC62EE">
              <w:rPr>
                <w:bCs/>
                <w:lang w:val="vi-VN"/>
              </w:rPr>
              <w:t>- Làm bài tập thực hành</w:t>
            </w:r>
          </w:p>
          <w:p w14:paraId="1405734B" w14:textId="77777777" w:rsidR="00215972" w:rsidRPr="00DE7A68" w:rsidRDefault="00215972" w:rsidP="000D7A53">
            <w:pPr>
              <w:tabs>
                <w:tab w:val="left" w:pos="720"/>
              </w:tabs>
              <w:rPr>
                <w:bCs/>
                <w:lang w:val="vi-VN"/>
              </w:rPr>
            </w:pPr>
            <w:r w:rsidRPr="00BC62EE">
              <w:rPr>
                <w:bCs/>
                <w:lang w:val="vi-VN"/>
              </w:rPr>
              <w:t>- Tham gia chữa bài</w:t>
            </w:r>
          </w:p>
        </w:tc>
        <w:tc>
          <w:tcPr>
            <w:tcW w:w="525" w:type="pct"/>
            <w:shd w:val="clear" w:color="auto" w:fill="auto"/>
            <w:vAlign w:val="center"/>
          </w:tcPr>
          <w:p w14:paraId="3024CF2D" w14:textId="77777777" w:rsidR="00215972" w:rsidRDefault="00215972" w:rsidP="000D7A53">
            <w:pPr>
              <w:widowControl w:val="0"/>
              <w:spacing w:beforeLines="20" w:before="48" w:afterLines="20" w:after="48"/>
              <w:jc w:val="both"/>
              <w:rPr>
                <w:sz w:val="22"/>
                <w:lang w:val="fr-FR"/>
              </w:rPr>
            </w:pPr>
            <w:r w:rsidRPr="009D11DA">
              <w:rPr>
                <w:sz w:val="22"/>
                <w:lang w:val="fr-FR"/>
              </w:rPr>
              <w:t xml:space="preserve">Mức độ tham gia </w:t>
            </w:r>
          </w:p>
          <w:p w14:paraId="0F2CC8E8" w14:textId="77777777" w:rsidR="00215972" w:rsidRDefault="00215972" w:rsidP="000D7A53">
            <w:pPr>
              <w:widowControl w:val="0"/>
              <w:spacing w:beforeLines="20" w:before="48" w:afterLines="20" w:after="48"/>
              <w:jc w:val="both"/>
              <w:rPr>
                <w:sz w:val="22"/>
                <w:lang w:val="fr-FR"/>
              </w:rPr>
            </w:pPr>
            <w:r w:rsidRPr="009D11DA">
              <w:rPr>
                <w:sz w:val="22"/>
                <w:lang w:val="fr-FR"/>
              </w:rPr>
              <w:t>Mức độ tương tá</w:t>
            </w:r>
            <w:r>
              <w:rPr>
                <w:sz w:val="22"/>
                <w:lang w:val="fr-FR"/>
              </w:rPr>
              <w:t>c</w:t>
            </w:r>
            <w:r w:rsidRPr="009D11DA">
              <w:rPr>
                <w:sz w:val="22"/>
                <w:lang w:val="fr-FR"/>
              </w:rPr>
              <w:t xml:space="preserve"> </w:t>
            </w:r>
          </w:p>
          <w:p w14:paraId="4424160E" w14:textId="77777777" w:rsidR="00215972" w:rsidRPr="00026DB6" w:rsidRDefault="00215972" w:rsidP="000D7A53">
            <w:pPr>
              <w:tabs>
                <w:tab w:val="left" w:pos="720"/>
              </w:tabs>
              <w:rPr>
                <w:b/>
              </w:rPr>
            </w:pPr>
            <w:r w:rsidRPr="009D11DA">
              <w:rPr>
                <w:sz w:val="22"/>
                <w:lang w:val="fr-FR"/>
              </w:rPr>
              <w:t>Chất lượng câu trả lời</w:t>
            </w:r>
          </w:p>
        </w:tc>
        <w:tc>
          <w:tcPr>
            <w:tcW w:w="411" w:type="pct"/>
            <w:vAlign w:val="center"/>
          </w:tcPr>
          <w:p w14:paraId="376EE7E6" w14:textId="77777777" w:rsidR="00215972" w:rsidRPr="00407B8E" w:rsidRDefault="00215972" w:rsidP="000D7A53">
            <w:pPr>
              <w:widowControl w:val="0"/>
              <w:tabs>
                <w:tab w:val="left" w:pos="993"/>
              </w:tabs>
              <w:jc w:val="center"/>
              <w:rPr>
                <w:bCs/>
                <w:lang w:val="vi-VN"/>
              </w:rPr>
            </w:pPr>
            <w:r w:rsidRPr="00407B8E">
              <w:rPr>
                <w:bCs/>
                <w:lang w:val="vi-VN"/>
              </w:rPr>
              <w:t>1.x</w:t>
            </w:r>
          </w:p>
          <w:p w14:paraId="34C32564" w14:textId="77777777" w:rsidR="00215972" w:rsidRPr="00407B8E" w:rsidRDefault="00215972" w:rsidP="000D7A53">
            <w:pPr>
              <w:widowControl w:val="0"/>
              <w:tabs>
                <w:tab w:val="left" w:pos="993"/>
              </w:tabs>
              <w:jc w:val="center"/>
              <w:rPr>
                <w:bCs/>
                <w:lang w:val="vi-VN"/>
              </w:rPr>
            </w:pPr>
            <w:r w:rsidRPr="00407B8E">
              <w:rPr>
                <w:bCs/>
                <w:lang w:val="vi-VN"/>
              </w:rPr>
              <w:t>2.x</w:t>
            </w:r>
          </w:p>
          <w:p w14:paraId="3D7E4811" w14:textId="77777777" w:rsidR="00215972" w:rsidRPr="00026DB6" w:rsidRDefault="00215972" w:rsidP="000D7A53">
            <w:pPr>
              <w:widowControl w:val="0"/>
              <w:tabs>
                <w:tab w:val="left" w:pos="993"/>
              </w:tabs>
              <w:jc w:val="center"/>
              <w:rPr>
                <w:b/>
              </w:rPr>
            </w:pPr>
            <w:r w:rsidRPr="00407B8E">
              <w:rPr>
                <w:bCs/>
                <w:lang w:val="vi-VN"/>
              </w:rPr>
              <w:t>3.x</w:t>
            </w:r>
          </w:p>
        </w:tc>
      </w:tr>
      <w:tr w:rsidR="00AD3157" w:rsidRPr="00026DB6" w14:paraId="05D13B9E" w14:textId="77777777" w:rsidTr="006B6305">
        <w:tc>
          <w:tcPr>
            <w:tcW w:w="379" w:type="pct"/>
            <w:shd w:val="clear" w:color="auto" w:fill="auto"/>
            <w:vAlign w:val="center"/>
          </w:tcPr>
          <w:p w14:paraId="651F3102" w14:textId="77777777" w:rsidR="00AD3157" w:rsidRDefault="00AD3157" w:rsidP="00AD3157">
            <w:pPr>
              <w:widowControl w:val="0"/>
              <w:tabs>
                <w:tab w:val="left" w:pos="993"/>
              </w:tabs>
              <w:jc w:val="center"/>
              <w:rPr>
                <w:b/>
                <w:bCs/>
                <w:lang w:val="vi-VN"/>
              </w:rPr>
            </w:pPr>
            <w:r>
              <w:rPr>
                <w:b/>
                <w:bCs/>
                <w:lang w:val="vi-VN"/>
              </w:rPr>
              <w:t>15</w:t>
            </w:r>
          </w:p>
        </w:tc>
        <w:tc>
          <w:tcPr>
            <w:tcW w:w="1320" w:type="pct"/>
            <w:shd w:val="clear" w:color="auto" w:fill="auto"/>
            <w:vAlign w:val="center"/>
          </w:tcPr>
          <w:p w14:paraId="78A8077E" w14:textId="387E43FA" w:rsidR="00AD3157" w:rsidRPr="00633ED8" w:rsidRDefault="00AD3157" w:rsidP="00AD3157">
            <w:pPr>
              <w:tabs>
                <w:tab w:val="left" w:pos="720"/>
              </w:tabs>
              <w:rPr>
                <w:b/>
                <w:bCs/>
              </w:rPr>
            </w:pPr>
            <w:r w:rsidRPr="00026DB6">
              <w:rPr>
                <w:b/>
                <w:bCs/>
                <w:lang w:val="pt-BR"/>
              </w:rPr>
              <w:t xml:space="preserve">Seminar </w:t>
            </w:r>
            <w:r w:rsidR="006B6A35">
              <w:rPr>
                <w:b/>
                <w:bCs/>
              </w:rPr>
              <w:t>8</w:t>
            </w:r>
          </w:p>
          <w:p w14:paraId="33DDDDA4" w14:textId="65ADAF78" w:rsidR="00AD3157" w:rsidRDefault="00AD3157" w:rsidP="00AD3157">
            <w:pPr>
              <w:tabs>
                <w:tab w:val="left" w:pos="720"/>
              </w:tabs>
              <w:rPr>
                <w:bCs/>
              </w:rPr>
            </w:pPr>
            <w:r w:rsidRPr="00026DB6">
              <w:rPr>
                <w:lang w:val="pt-BR"/>
              </w:rPr>
              <w:t xml:space="preserve">- </w:t>
            </w:r>
            <w:r w:rsidRPr="00115363">
              <w:rPr>
                <w:bCs/>
                <w:lang w:val="vi-VN"/>
              </w:rPr>
              <w:t>Hệ thống lại học phần</w:t>
            </w:r>
            <w:r w:rsidR="00BE4EB5">
              <w:rPr>
                <w:bCs/>
              </w:rPr>
              <w:t>.</w:t>
            </w:r>
          </w:p>
          <w:p w14:paraId="2C9F580C" w14:textId="5034D248" w:rsidR="00BE4EB5" w:rsidRPr="00BE4EB5" w:rsidRDefault="00BE4EB5" w:rsidP="00AD3157">
            <w:pPr>
              <w:tabs>
                <w:tab w:val="left" w:pos="720"/>
              </w:tabs>
              <w:rPr>
                <w:bCs/>
              </w:rPr>
            </w:pPr>
            <w:r>
              <w:rPr>
                <w:bCs/>
              </w:rPr>
              <w:t>- Giải đáp các thắc mắc của sinh viên.</w:t>
            </w:r>
          </w:p>
          <w:p w14:paraId="618C9B5E" w14:textId="21482838" w:rsidR="00AD3157" w:rsidRPr="006C3B32" w:rsidRDefault="00AD3157" w:rsidP="00AD3157">
            <w:pPr>
              <w:tabs>
                <w:tab w:val="left" w:pos="720"/>
              </w:tabs>
              <w:rPr>
                <w:b/>
                <w:bCs/>
                <w:lang w:val="vi-VN"/>
              </w:rPr>
            </w:pPr>
            <w:r>
              <w:rPr>
                <w:bCs/>
                <w:lang w:val="vi-VN"/>
              </w:rPr>
              <w:lastRenderedPageBreak/>
              <w:t>- Hướng dẫn</w:t>
            </w:r>
            <w:r w:rsidR="00BE4EB5">
              <w:rPr>
                <w:bCs/>
              </w:rPr>
              <w:t xml:space="preserve"> cách thức và </w:t>
            </w:r>
            <w:r>
              <w:rPr>
                <w:bCs/>
                <w:lang w:val="vi-VN"/>
              </w:rPr>
              <w:t xml:space="preserve">làm bài </w:t>
            </w:r>
            <w:r w:rsidR="00BE4EB5">
              <w:rPr>
                <w:bCs/>
              </w:rPr>
              <w:t>thi</w:t>
            </w:r>
            <w:r>
              <w:rPr>
                <w:bCs/>
                <w:lang w:val="vi-VN"/>
              </w:rPr>
              <w:t xml:space="preserve"> cuối kỳ</w:t>
            </w:r>
          </w:p>
        </w:tc>
        <w:tc>
          <w:tcPr>
            <w:tcW w:w="988" w:type="pct"/>
            <w:vAlign w:val="center"/>
          </w:tcPr>
          <w:p w14:paraId="6A31473A" w14:textId="77777777" w:rsidR="00AD3157" w:rsidRPr="00026DB6" w:rsidRDefault="00AD3157" w:rsidP="00AD3157">
            <w:pPr>
              <w:widowControl w:val="0"/>
              <w:tabs>
                <w:tab w:val="left" w:pos="993"/>
              </w:tabs>
              <w:jc w:val="center"/>
            </w:pPr>
          </w:p>
        </w:tc>
        <w:tc>
          <w:tcPr>
            <w:tcW w:w="1378" w:type="pct"/>
            <w:shd w:val="clear" w:color="auto" w:fill="auto"/>
            <w:vAlign w:val="center"/>
          </w:tcPr>
          <w:p w14:paraId="7F86735A" w14:textId="77777777" w:rsidR="00AD3157" w:rsidRPr="000E1937" w:rsidRDefault="00AD3157" w:rsidP="00AD3157">
            <w:pPr>
              <w:tabs>
                <w:tab w:val="left" w:pos="720"/>
              </w:tabs>
              <w:rPr>
                <w:b/>
                <w:bCs/>
                <w:lang w:val="vi-VN"/>
              </w:rPr>
            </w:pPr>
            <w:r w:rsidRPr="00026DB6">
              <w:rPr>
                <w:b/>
                <w:bCs/>
                <w:lang w:val="pt-BR"/>
              </w:rPr>
              <w:t>Giảng viên</w:t>
            </w:r>
            <w:r>
              <w:rPr>
                <w:b/>
                <w:bCs/>
                <w:lang w:val="vi-VN"/>
              </w:rPr>
              <w:t>:</w:t>
            </w:r>
          </w:p>
          <w:p w14:paraId="64044A7D" w14:textId="129E432E" w:rsidR="00AD3157" w:rsidRPr="00BE4EB5" w:rsidRDefault="00AD3157" w:rsidP="00AD3157">
            <w:pPr>
              <w:tabs>
                <w:tab w:val="left" w:pos="720"/>
              </w:tabs>
            </w:pPr>
            <w:r w:rsidRPr="00026DB6">
              <w:rPr>
                <w:lang w:val="pt-BR"/>
              </w:rPr>
              <w:t>-</w:t>
            </w:r>
            <w:r>
              <w:rPr>
                <w:lang w:val="vi-VN"/>
              </w:rPr>
              <w:t xml:space="preserve"> Hướng dẫn </w:t>
            </w:r>
            <w:r w:rsidR="00BE4EB5">
              <w:t>cách thức thi lập trình trên máy tính và cách nộp bài thi cuối kỳ</w:t>
            </w:r>
          </w:p>
          <w:p w14:paraId="13AA94EC" w14:textId="77777777" w:rsidR="00AD3157" w:rsidRPr="000E1937" w:rsidRDefault="00AD3157" w:rsidP="00AD3157">
            <w:pPr>
              <w:tabs>
                <w:tab w:val="left" w:pos="720"/>
              </w:tabs>
              <w:rPr>
                <w:b/>
                <w:bCs/>
                <w:lang w:val="vi-VN"/>
              </w:rPr>
            </w:pPr>
            <w:r w:rsidRPr="00026DB6">
              <w:rPr>
                <w:b/>
                <w:bCs/>
                <w:lang w:val="pt-BR"/>
              </w:rPr>
              <w:lastRenderedPageBreak/>
              <w:t>Sinh viên</w:t>
            </w:r>
            <w:r>
              <w:rPr>
                <w:b/>
                <w:bCs/>
                <w:lang w:val="vi-VN"/>
              </w:rPr>
              <w:t>:</w:t>
            </w:r>
          </w:p>
          <w:p w14:paraId="121FF0B6" w14:textId="1B5B5E3D" w:rsidR="00AD3157" w:rsidRPr="00BE4EB5" w:rsidRDefault="00AD3157" w:rsidP="00AD3157">
            <w:pPr>
              <w:tabs>
                <w:tab w:val="left" w:pos="720"/>
              </w:tabs>
            </w:pPr>
            <w:r w:rsidRPr="00026DB6">
              <w:rPr>
                <w:lang w:val="pt-BR"/>
              </w:rPr>
              <w:t xml:space="preserve">- </w:t>
            </w:r>
            <w:r>
              <w:rPr>
                <w:lang w:val="vi-VN"/>
              </w:rPr>
              <w:t xml:space="preserve">Trình </w:t>
            </w:r>
            <w:r w:rsidR="00BE4EB5">
              <w:t>thực hành cách thức nộp bài thi</w:t>
            </w:r>
          </w:p>
          <w:p w14:paraId="6E623AD3" w14:textId="56BBFB6E" w:rsidR="00AD3157" w:rsidRPr="00026DB6" w:rsidRDefault="00AD3157" w:rsidP="00AD3157"/>
        </w:tc>
        <w:tc>
          <w:tcPr>
            <w:tcW w:w="525" w:type="pct"/>
            <w:shd w:val="clear" w:color="auto" w:fill="auto"/>
            <w:vAlign w:val="center"/>
          </w:tcPr>
          <w:p w14:paraId="4977A025" w14:textId="77777777" w:rsidR="00AD3157" w:rsidRPr="00026DB6" w:rsidRDefault="00AD3157" w:rsidP="00AD3157">
            <w:pPr>
              <w:tabs>
                <w:tab w:val="left" w:pos="720"/>
              </w:tabs>
              <w:rPr>
                <w:lang w:val="pt-BR"/>
              </w:rPr>
            </w:pPr>
            <w:r w:rsidRPr="00026DB6">
              <w:rPr>
                <w:lang w:val="pt-BR"/>
              </w:rPr>
              <w:lastRenderedPageBreak/>
              <w:t>- Điểm danh</w:t>
            </w:r>
          </w:p>
          <w:p w14:paraId="0D479013" w14:textId="7C653A0E" w:rsidR="00AD3157" w:rsidRPr="00220A9A" w:rsidRDefault="00AD3157" w:rsidP="00AD3157">
            <w:pPr>
              <w:widowControl w:val="0"/>
              <w:tabs>
                <w:tab w:val="left" w:pos="288"/>
                <w:tab w:val="left" w:pos="990"/>
              </w:tabs>
              <w:rPr>
                <w:lang w:val="vi-VN"/>
              </w:rPr>
            </w:pPr>
            <w:r>
              <w:rPr>
                <w:lang w:val="vi-VN"/>
              </w:rPr>
              <w:t xml:space="preserve">- </w:t>
            </w:r>
            <w:r>
              <w:rPr>
                <w:lang w:val="pt-BR"/>
              </w:rPr>
              <w:t>Bài</w:t>
            </w:r>
            <w:r>
              <w:rPr>
                <w:lang w:val="vi-VN"/>
              </w:rPr>
              <w:t xml:space="preserve"> tập nhóm </w:t>
            </w:r>
          </w:p>
        </w:tc>
        <w:tc>
          <w:tcPr>
            <w:tcW w:w="411" w:type="pct"/>
            <w:vAlign w:val="center"/>
          </w:tcPr>
          <w:p w14:paraId="0D6EDA35" w14:textId="77777777" w:rsidR="00AD3157" w:rsidRDefault="00AD3157" w:rsidP="00AD3157">
            <w:pPr>
              <w:widowControl w:val="0"/>
              <w:tabs>
                <w:tab w:val="left" w:pos="288"/>
                <w:tab w:val="left" w:pos="990"/>
              </w:tabs>
              <w:jc w:val="center"/>
            </w:pPr>
            <w:r>
              <w:t>1.x</w:t>
            </w:r>
          </w:p>
          <w:p w14:paraId="70B5EAA8" w14:textId="77777777" w:rsidR="00AD3157" w:rsidRDefault="00AD3157" w:rsidP="00AD3157">
            <w:pPr>
              <w:widowControl w:val="0"/>
              <w:tabs>
                <w:tab w:val="left" w:pos="288"/>
                <w:tab w:val="left" w:pos="990"/>
              </w:tabs>
              <w:jc w:val="center"/>
            </w:pPr>
            <w:r>
              <w:t>2.x</w:t>
            </w:r>
          </w:p>
          <w:p w14:paraId="0DF83335" w14:textId="77777777" w:rsidR="00AD3157" w:rsidRPr="00026DB6" w:rsidRDefault="00AD3157" w:rsidP="00AD3157">
            <w:pPr>
              <w:widowControl w:val="0"/>
              <w:tabs>
                <w:tab w:val="left" w:pos="288"/>
                <w:tab w:val="left" w:pos="990"/>
              </w:tabs>
              <w:jc w:val="center"/>
            </w:pPr>
            <w:r>
              <w:t>3.x</w:t>
            </w:r>
          </w:p>
        </w:tc>
      </w:tr>
      <w:tr w:rsidR="00AD3157" w:rsidRPr="00026DB6" w14:paraId="5A12AC71" w14:textId="77777777" w:rsidTr="006B6305">
        <w:tc>
          <w:tcPr>
            <w:tcW w:w="379" w:type="pct"/>
            <w:shd w:val="clear" w:color="auto" w:fill="E2EFD9" w:themeFill="accent6" w:themeFillTint="33"/>
            <w:vAlign w:val="center"/>
          </w:tcPr>
          <w:p w14:paraId="46E8DB30" w14:textId="77777777" w:rsidR="00AD3157" w:rsidRPr="002F6555" w:rsidRDefault="00AD3157" w:rsidP="00AD3157">
            <w:pPr>
              <w:widowControl w:val="0"/>
              <w:tabs>
                <w:tab w:val="left" w:pos="993"/>
              </w:tabs>
              <w:jc w:val="center"/>
              <w:rPr>
                <w:b/>
                <w:bCs/>
              </w:rPr>
            </w:pPr>
            <w:r w:rsidRPr="002F6555">
              <w:rPr>
                <w:b/>
                <w:bCs/>
              </w:rPr>
              <w:t>Lịch thi</w:t>
            </w:r>
          </w:p>
        </w:tc>
        <w:tc>
          <w:tcPr>
            <w:tcW w:w="1320" w:type="pct"/>
            <w:shd w:val="clear" w:color="auto" w:fill="E2EFD9" w:themeFill="accent6" w:themeFillTint="33"/>
            <w:vAlign w:val="center"/>
          </w:tcPr>
          <w:p w14:paraId="6E2DA284" w14:textId="77777777" w:rsidR="00AD3157" w:rsidRPr="00026DB6" w:rsidRDefault="00AD3157" w:rsidP="00AD3157">
            <w:pPr>
              <w:widowControl w:val="0"/>
              <w:tabs>
                <w:tab w:val="left" w:pos="439"/>
                <w:tab w:val="left" w:pos="993"/>
              </w:tabs>
              <w:rPr>
                <w:bCs/>
                <w:lang w:val="fr-FR"/>
              </w:rPr>
            </w:pPr>
            <w:r w:rsidRPr="00026DB6">
              <w:rPr>
                <w:bCs/>
                <w:lang w:val="fr-FR"/>
              </w:rPr>
              <w:t>Thi cuối kỳ</w:t>
            </w:r>
          </w:p>
        </w:tc>
        <w:tc>
          <w:tcPr>
            <w:tcW w:w="988" w:type="pct"/>
            <w:shd w:val="clear" w:color="auto" w:fill="E2EFD9" w:themeFill="accent6" w:themeFillTint="33"/>
            <w:vAlign w:val="center"/>
          </w:tcPr>
          <w:p w14:paraId="67C0993D" w14:textId="77777777" w:rsidR="00AD3157" w:rsidRPr="00026DB6" w:rsidRDefault="00AD3157" w:rsidP="00AD3157">
            <w:pPr>
              <w:widowControl w:val="0"/>
              <w:tabs>
                <w:tab w:val="left" w:pos="993"/>
              </w:tabs>
              <w:jc w:val="center"/>
            </w:pPr>
            <w:r w:rsidRPr="00D41997">
              <w:rPr>
                <w:bCs/>
                <w:lang w:val="vi-VN"/>
              </w:rPr>
              <w:t>Toàn bộ nội dung học</w:t>
            </w:r>
          </w:p>
        </w:tc>
        <w:tc>
          <w:tcPr>
            <w:tcW w:w="1378" w:type="pct"/>
            <w:shd w:val="clear" w:color="auto" w:fill="E2EFD9" w:themeFill="accent6" w:themeFillTint="33"/>
            <w:vAlign w:val="center"/>
          </w:tcPr>
          <w:p w14:paraId="62C39997" w14:textId="77777777" w:rsidR="00AD3157" w:rsidRPr="006E00A4" w:rsidRDefault="00AD3157" w:rsidP="00AD3157">
            <w:pPr>
              <w:rPr>
                <w:lang w:val="vi-VN"/>
              </w:rPr>
            </w:pPr>
            <w:r w:rsidRPr="006E00A4">
              <w:t>Tự luận trên máy</w:t>
            </w:r>
          </w:p>
        </w:tc>
        <w:tc>
          <w:tcPr>
            <w:tcW w:w="525" w:type="pct"/>
            <w:shd w:val="clear" w:color="auto" w:fill="E2EFD9" w:themeFill="accent6" w:themeFillTint="33"/>
            <w:vAlign w:val="center"/>
          </w:tcPr>
          <w:p w14:paraId="04E82D4C" w14:textId="77777777" w:rsidR="00AD3157" w:rsidRPr="00026DB6" w:rsidRDefault="00AD3157" w:rsidP="00AD3157">
            <w:pPr>
              <w:widowControl w:val="0"/>
              <w:tabs>
                <w:tab w:val="left" w:pos="288"/>
                <w:tab w:val="left" w:pos="990"/>
              </w:tabs>
              <w:jc w:val="center"/>
            </w:pPr>
            <w:r w:rsidRPr="00026DB6">
              <w:t xml:space="preserve">Phụ lục 1: </w:t>
            </w:r>
            <w:r>
              <w:rPr>
                <w:lang w:val="vi-VN"/>
              </w:rPr>
              <w:t>M</w:t>
            </w:r>
            <w:r w:rsidRPr="00026DB6">
              <w:t>a trận đề thi</w:t>
            </w:r>
          </w:p>
        </w:tc>
        <w:tc>
          <w:tcPr>
            <w:tcW w:w="411" w:type="pct"/>
            <w:shd w:val="clear" w:color="auto" w:fill="E2EFD9" w:themeFill="accent6" w:themeFillTint="33"/>
            <w:vAlign w:val="center"/>
          </w:tcPr>
          <w:p w14:paraId="799B90AA" w14:textId="04CCDAEA" w:rsidR="00AD3157" w:rsidRDefault="00E67103" w:rsidP="00AD3157">
            <w:pPr>
              <w:widowControl w:val="0"/>
              <w:tabs>
                <w:tab w:val="left" w:pos="288"/>
                <w:tab w:val="left" w:pos="990"/>
              </w:tabs>
              <w:jc w:val="center"/>
            </w:pPr>
            <w:r>
              <w:t>1.1</w:t>
            </w:r>
          </w:p>
          <w:p w14:paraId="15D2B78A" w14:textId="77777777" w:rsidR="00E67103" w:rsidRDefault="00E67103" w:rsidP="00AD3157">
            <w:pPr>
              <w:widowControl w:val="0"/>
              <w:tabs>
                <w:tab w:val="left" w:pos="288"/>
                <w:tab w:val="left" w:pos="990"/>
              </w:tabs>
              <w:jc w:val="center"/>
            </w:pPr>
            <w:r>
              <w:t>1.2</w:t>
            </w:r>
          </w:p>
          <w:p w14:paraId="5A1E5E40" w14:textId="1D9ED92C" w:rsidR="00E67103" w:rsidRPr="00026DB6" w:rsidRDefault="00E67103" w:rsidP="00AD3157">
            <w:pPr>
              <w:widowControl w:val="0"/>
              <w:tabs>
                <w:tab w:val="left" w:pos="288"/>
                <w:tab w:val="left" w:pos="990"/>
              </w:tabs>
              <w:jc w:val="center"/>
            </w:pPr>
            <w:r>
              <w:t>1.3</w:t>
            </w:r>
          </w:p>
        </w:tc>
      </w:tr>
    </w:tbl>
    <w:p w14:paraId="196E5A2C" w14:textId="77777777" w:rsidR="00A40526" w:rsidRDefault="00A40526" w:rsidP="00AB3142">
      <w:pPr>
        <w:tabs>
          <w:tab w:val="left" w:pos="720"/>
        </w:tabs>
        <w:spacing w:before="60" w:after="40" w:line="288" w:lineRule="auto"/>
        <w:rPr>
          <w:lang w:val="vi-VN"/>
        </w:rPr>
      </w:pPr>
    </w:p>
    <w:p w14:paraId="39860BC6" w14:textId="77777777" w:rsidR="0026051A" w:rsidRPr="000A76A7" w:rsidRDefault="0026051A" w:rsidP="000A76A7">
      <w:pPr>
        <w:pStyle w:val="Heading1"/>
      </w:pPr>
      <w:r w:rsidRPr="000A76A7">
        <w:t xml:space="preserve">9. </w:t>
      </w:r>
      <w:r w:rsidR="00E1022F" w:rsidRPr="000A76A7">
        <w:t>ĐÁNH GIÁ CHUẨN ĐẦU RA HỌC PHẦN</w:t>
      </w:r>
      <w:r w:rsidR="00ED2DCD" w:rsidRPr="000A76A7">
        <w:t xml:space="preserve"> (</w:t>
      </w:r>
      <w:r w:rsidR="00154246" w:rsidRPr="000A76A7">
        <w:t>Course Learning Outcome Assessment</w:t>
      </w:r>
      <w:r w:rsidR="00ED2DCD" w:rsidRPr="000A76A7">
        <w:t>)</w:t>
      </w:r>
    </w:p>
    <w:p w14:paraId="667E70D6"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1BBBADA4" w14:textId="77777777" w:rsidR="005974BB" w:rsidRPr="00D83953" w:rsidRDefault="005974BB" w:rsidP="000A76A7">
      <w:pPr>
        <w:pStyle w:val="Heading1"/>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0A0135A3" w14:textId="77777777" w:rsidR="007D39F6" w:rsidRPr="000A76A7" w:rsidRDefault="00A84CF2" w:rsidP="000A76A7">
      <w:pPr>
        <w:pStyle w:val="Heading2"/>
      </w:pPr>
      <w:r w:rsidRPr="000A76A7">
        <w:t>10.1. Quy định về điều kiện thi kết thúc học phần</w:t>
      </w:r>
    </w:p>
    <w:p w14:paraId="6B736582" w14:textId="77777777" w:rsidR="0026051A" w:rsidRPr="00D83953" w:rsidRDefault="00A84CF2" w:rsidP="0097082A">
      <w:pPr>
        <w:pStyle w:val="ListParagraph"/>
        <w:numPr>
          <w:ilvl w:val="0"/>
          <w:numId w:val="25"/>
        </w:numPr>
        <w:spacing w:before="60" w:after="40" w:line="288" w:lineRule="auto"/>
        <w:ind w:left="714"/>
        <w:jc w:val="both"/>
        <w:rPr>
          <w:bCs/>
          <w:i/>
          <w:iCs/>
          <w:lang w:val="pt-BR"/>
        </w:rPr>
      </w:pPr>
      <w:r w:rsidRPr="00D83953">
        <w:rPr>
          <w:bCs/>
          <w:lang w:val="pt-BR"/>
        </w:rPr>
        <w:t>Điểm chuyên cần đạt từ 5 trở lên (theo quy định chung của Trường)</w:t>
      </w:r>
    </w:p>
    <w:p w14:paraId="450A2E61" w14:textId="77777777" w:rsidR="002B34B0" w:rsidRPr="00D83953" w:rsidRDefault="002B34B0" w:rsidP="0097082A">
      <w:pPr>
        <w:pStyle w:val="ListParagraph"/>
        <w:numPr>
          <w:ilvl w:val="0"/>
          <w:numId w:val="25"/>
        </w:numPr>
        <w:spacing w:before="60" w:after="40" w:line="288" w:lineRule="auto"/>
        <w:ind w:left="714"/>
        <w:jc w:val="both"/>
        <w:rPr>
          <w:bCs/>
          <w:i/>
          <w:iCs/>
          <w:lang w:val="pt-BR"/>
        </w:rPr>
      </w:pPr>
      <w:r w:rsidRPr="00D83953">
        <w:rPr>
          <w:bCs/>
          <w:lang w:val="pt-BR"/>
        </w:rPr>
        <w:t>Cách đánh giá điểm chuyên cần</w:t>
      </w:r>
      <w:r w:rsidR="00743481">
        <w:rPr>
          <w:bCs/>
          <w:lang w:val="pt-BR"/>
        </w:rPr>
        <w:t>:</w:t>
      </w:r>
      <w:r w:rsidRPr="00D83953">
        <w:rPr>
          <w:bCs/>
          <w:lang w:val="pt-BR"/>
        </w:rPr>
        <w:t xml:space="preserve"> </w:t>
      </w:r>
      <w:r w:rsidR="00DA26B5">
        <w:rPr>
          <w:bCs/>
          <w:lang w:val="pt-BR"/>
        </w:rPr>
        <w:t>xem Phụ lục 2, rubrics 1</w:t>
      </w:r>
      <w:r w:rsidR="007C762B">
        <w:rPr>
          <w:bCs/>
          <w:lang w:val="pt-BR"/>
        </w:rPr>
        <w:t>.</w:t>
      </w:r>
    </w:p>
    <w:p w14:paraId="32A20659" w14:textId="77777777" w:rsidR="0026051A" w:rsidRPr="000A76A7" w:rsidRDefault="00FC2A7F" w:rsidP="000A76A7">
      <w:pPr>
        <w:pStyle w:val="Heading2"/>
      </w:pPr>
      <w:r w:rsidRPr="000A76A7">
        <w:t>10</w:t>
      </w:r>
      <w:r w:rsidR="0026051A" w:rsidRPr="000A76A7">
        <w:t>.2. Quy định về tham dự lớp học</w:t>
      </w:r>
    </w:p>
    <w:p w14:paraId="0CDA4646"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Học viên có trách nhiệm tham dự đầy đủ các buổi học. </w:t>
      </w:r>
    </w:p>
    <w:p w14:paraId="2CC698EA"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9E5064C" w14:textId="77777777" w:rsidR="0026051A" w:rsidRPr="00D83953" w:rsidRDefault="00FC2A7F" w:rsidP="000A76A7">
      <w:pPr>
        <w:pStyle w:val="Heading2"/>
        <w:rPr>
          <w:lang w:val="pt-BR"/>
        </w:rPr>
      </w:pPr>
      <w:r w:rsidRPr="00D83953">
        <w:rPr>
          <w:lang w:val="pt-BR"/>
        </w:rPr>
        <w:t>10</w:t>
      </w:r>
      <w:r w:rsidR="0026051A" w:rsidRPr="00D83953">
        <w:rPr>
          <w:lang w:val="pt-BR"/>
        </w:rPr>
        <w:t>.3. Quy định về hành vi trong lớp học</w:t>
      </w:r>
    </w:p>
    <w:p w14:paraId="422F81C7"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Học phần được thực hiện trên nguyên tắc tôn trọng người học và người giảng</w:t>
      </w:r>
      <w:r w:rsidR="00B92175">
        <w:rPr>
          <w:lang w:val="vi-VN"/>
        </w:rPr>
        <w:t>.</w:t>
      </w:r>
    </w:p>
    <w:p w14:paraId="339285E9"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Ghi chép đầy đủ, tham gia trả lời câu hỏi</w:t>
      </w:r>
      <w:r w:rsidR="00B92175">
        <w:rPr>
          <w:lang w:val="vi-VN"/>
        </w:rPr>
        <w:t>.</w:t>
      </w:r>
    </w:p>
    <w:p w14:paraId="17281496"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Đọc trước tài liệu được yêu cầu</w:t>
      </w:r>
      <w:r w:rsidR="00B92175">
        <w:rPr>
          <w:lang w:val="vi-VN"/>
        </w:rPr>
        <w:t>.</w:t>
      </w:r>
    </w:p>
    <w:p w14:paraId="77AA8944"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Làm các bài tập về nhà</w:t>
      </w:r>
      <w:r w:rsidR="00B92175">
        <w:rPr>
          <w:lang w:val="vi-VN"/>
        </w:rPr>
        <w:t>.</w:t>
      </w:r>
    </w:p>
    <w:p w14:paraId="6461008B" w14:textId="7DF89DD9"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Không làm ồn</w:t>
      </w:r>
      <w:r w:rsidR="00DE0904">
        <w:rPr>
          <w:lang w:val="pt-BR"/>
        </w:rPr>
        <w:t xml:space="preserve"> ào</w:t>
      </w:r>
      <w:r w:rsidRPr="00D83953">
        <w:rPr>
          <w:lang w:val="pt-BR"/>
        </w:rPr>
        <w:t xml:space="preserve"> gây ảnh hưởng đến người khác</w:t>
      </w:r>
      <w:r w:rsidR="002A75D0">
        <w:rPr>
          <w:lang w:val="pt-BR"/>
        </w:rPr>
        <w:t>, không ăn</w:t>
      </w:r>
      <w:r w:rsidR="00DE0904">
        <w:rPr>
          <w:lang w:val="pt-BR"/>
        </w:rPr>
        <w:t xml:space="preserve"> đồ ăn</w:t>
      </w:r>
      <w:r w:rsidRPr="00D83953">
        <w:rPr>
          <w:lang w:val="pt-BR"/>
        </w:rPr>
        <w:t xml:space="preserve"> trong quá trình học</w:t>
      </w:r>
      <w:r w:rsidR="00B92175">
        <w:rPr>
          <w:lang w:val="vi-VN"/>
        </w:rPr>
        <w:t>.</w:t>
      </w:r>
    </w:p>
    <w:p w14:paraId="785EC4A9" w14:textId="77777777" w:rsidR="0026051A" w:rsidRPr="00D83953" w:rsidRDefault="0026051A" w:rsidP="0097082A">
      <w:pPr>
        <w:pStyle w:val="ListParagraph"/>
        <w:numPr>
          <w:ilvl w:val="0"/>
          <w:numId w:val="20"/>
        </w:numPr>
        <w:spacing w:before="60" w:after="40" w:line="288" w:lineRule="auto"/>
        <w:ind w:left="714" w:hanging="357"/>
        <w:jc w:val="both"/>
        <w:rPr>
          <w:b/>
          <w:lang w:val="pt-BR"/>
        </w:rPr>
      </w:pPr>
      <w:r w:rsidRPr="00D83953">
        <w:rPr>
          <w:lang w:val="pt-BR"/>
        </w:rPr>
        <w:t>Laptop, máy tính bảng</w:t>
      </w:r>
      <w:r w:rsidR="00B75037">
        <w:rPr>
          <w:lang w:val="pt-BR"/>
        </w:rPr>
        <w:t>, điện thoại di động</w:t>
      </w:r>
      <w:r w:rsidRPr="00D83953">
        <w:rPr>
          <w:lang w:val="pt-BR"/>
        </w:rPr>
        <w:t xml:space="preserve"> </w:t>
      </w:r>
      <w:r w:rsidRPr="00D83953">
        <w:rPr>
          <w:bCs/>
          <w:lang w:val="pt-BR"/>
        </w:rPr>
        <w:t xml:space="preserve">chỉ được </w:t>
      </w:r>
      <w:r w:rsidR="003759A9">
        <w:rPr>
          <w:bCs/>
          <w:lang w:val="pt-BR"/>
        </w:rPr>
        <w:t>sử dụng cho</w:t>
      </w:r>
      <w:r w:rsidRPr="00D83953">
        <w:rPr>
          <w:bCs/>
          <w:lang w:val="pt-BR"/>
        </w:rPr>
        <w:t xml:space="preserve"> mục đích ghi chép bài giảng, tính toán phục vụ </w:t>
      </w:r>
      <w:r w:rsidR="000D21CE">
        <w:rPr>
          <w:bCs/>
          <w:lang w:val="pt-BR"/>
        </w:rPr>
        <w:t>học tập</w:t>
      </w:r>
      <w:r w:rsidRPr="00D83953">
        <w:rPr>
          <w:lang w:val="pt-BR"/>
        </w:rPr>
        <w:t xml:space="preserve">, tuyệt đối không dùng vào </w:t>
      </w:r>
      <w:r w:rsidR="000D21CE">
        <w:rPr>
          <w:lang w:val="pt-BR"/>
        </w:rPr>
        <w:t>mục đích</w:t>
      </w:r>
      <w:r w:rsidRPr="00D83953">
        <w:rPr>
          <w:lang w:val="pt-BR"/>
        </w:rPr>
        <w:t xml:space="preserve"> khác.</w:t>
      </w:r>
    </w:p>
    <w:p w14:paraId="66AB845F" w14:textId="77777777" w:rsidR="00755C08" w:rsidRPr="000A76A7" w:rsidRDefault="003D61BA" w:rsidP="000A76A7">
      <w:pPr>
        <w:pStyle w:val="Heading2"/>
      </w:pPr>
      <w:r w:rsidRPr="000A76A7">
        <w:t>10</w:t>
      </w:r>
      <w:r w:rsidR="00755C08" w:rsidRPr="000A76A7">
        <w:t>.4. Quy định về nộp bài tập lớn</w:t>
      </w:r>
    </w:p>
    <w:p w14:paraId="5D022FD0" w14:textId="7EC27710" w:rsidR="00755C08" w:rsidRPr="00D83953" w:rsidRDefault="00C863DB" w:rsidP="0097082A">
      <w:pPr>
        <w:pStyle w:val="ListParagraph"/>
        <w:numPr>
          <w:ilvl w:val="0"/>
          <w:numId w:val="20"/>
        </w:numPr>
        <w:spacing w:before="60" w:after="40" w:line="288" w:lineRule="auto"/>
        <w:ind w:left="714" w:hanging="357"/>
        <w:jc w:val="both"/>
        <w:rPr>
          <w:b/>
          <w:lang w:val="pt-BR"/>
        </w:rPr>
      </w:pPr>
      <w:r w:rsidRPr="00D83953">
        <w:rPr>
          <w:bCs/>
          <w:lang w:val="pt-BR"/>
        </w:rPr>
        <w:t>Người học</w:t>
      </w:r>
      <w:r w:rsidR="00755C08" w:rsidRPr="00D83953">
        <w:rPr>
          <w:bCs/>
          <w:lang w:val="pt-BR"/>
        </w:rPr>
        <w:t xml:space="preserve"> không nộp bài cá nhân</w:t>
      </w:r>
      <w:r w:rsidRPr="00D83953">
        <w:rPr>
          <w:bCs/>
          <w:lang w:val="pt-BR"/>
        </w:rPr>
        <w:t xml:space="preserve"> /</w:t>
      </w:r>
      <w:r w:rsidR="00C341AE">
        <w:rPr>
          <w:bCs/>
          <w:lang w:val="pt-BR"/>
        </w:rPr>
        <w:t xml:space="preserve"> bài làm </w:t>
      </w:r>
      <w:r w:rsidRPr="00D83953">
        <w:rPr>
          <w:bCs/>
          <w:lang w:val="pt-BR"/>
        </w:rPr>
        <w:t>nhóm</w:t>
      </w:r>
      <w:r w:rsidR="00755C08" w:rsidRPr="00D83953">
        <w:rPr>
          <w:bCs/>
          <w:lang w:val="pt-BR"/>
        </w:rPr>
        <w:t xml:space="preserve"> theo yêu cầu sẽ nhận điểm 0 (không)</w:t>
      </w:r>
      <w:r w:rsidR="00B92175">
        <w:rPr>
          <w:bCs/>
          <w:lang w:val="vi-VN"/>
        </w:rPr>
        <w:t>.</w:t>
      </w:r>
    </w:p>
    <w:p w14:paraId="37F12FB4" w14:textId="77777777" w:rsidR="00755C08" w:rsidRPr="00D83953" w:rsidRDefault="00755C08" w:rsidP="0097082A">
      <w:pPr>
        <w:pStyle w:val="ListParagraph"/>
        <w:numPr>
          <w:ilvl w:val="0"/>
          <w:numId w:val="20"/>
        </w:numPr>
        <w:spacing w:before="60" w:after="40" w:line="288" w:lineRule="auto"/>
        <w:ind w:left="714" w:hanging="357"/>
        <w:jc w:val="both"/>
        <w:rPr>
          <w:b/>
          <w:lang w:val="pt-BR"/>
        </w:rPr>
      </w:pPr>
      <w:r w:rsidRPr="00D83953">
        <w:rPr>
          <w:bCs/>
          <w:lang w:val="pt-BR"/>
        </w:rPr>
        <w:t>Sau thời hạn cuố</w:t>
      </w:r>
      <w:r w:rsidR="002A75D0">
        <w:rPr>
          <w:bCs/>
          <w:lang w:val="pt-BR"/>
        </w:rPr>
        <w:t>i</w:t>
      </w:r>
      <w:r w:rsidR="00500CEC">
        <w:rPr>
          <w:bCs/>
          <w:lang w:val="pt-BR"/>
        </w:rPr>
        <w:t xml:space="preserve"> theo quy định</w:t>
      </w:r>
      <w:r w:rsidRPr="00D83953">
        <w:rPr>
          <w:bCs/>
          <w:lang w:val="pt-BR"/>
        </w:rPr>
        <w:t>, bài nộp muộn mỗi ngày sẽ trừ một điểm.</w:t>
      </w:r>
    </w:p>
    <w:p w14:paraId="3ABFF0DF" w14:textId="77777777" w:rsidR="00074EEC" w:rsidRPr="00D83953" w:rsidRDefault="00074EEC" w:rsidP="00D83953">
      <w:pPr>
        <w:spacing w:before="60" w:after="40" w:line="288" w:lineRule="auto"/>
        <w:jc w:val="both"/>
        <w:rPr>
          <w:b/>
          <w:bCs/>
          <w:lang w:val="pt-BR"/>
        </w:rPr>
      </w:pPr>
    </w:p>
    <w:p w14:paraId="708864BD" w14:textId="77777777" w:rsidR="0026051A" w:rsidRPr="00615309" w:rsidRDefault="00415329" w:rsidP="003D4083">
      <w:pPr>
        <w:pStyle w:val="Heading1"/>
        <w:rPr>
          <w:b w:val="0"/>
          <w:bCs/>
          <w:lang w:val="vi-VN"/>
        </w:rPr>
      </w:pPr>
      <w:r w:rsidRPr="00D83953">
        <w:rPr>
          <w:lang w:val="pt-BR"/>
        </w:rPr>
        <w:t>11. THỜI ĐIỂM HIỆU CHỈNH ĐỀ CƯƠNG</w:t>
      </w:r>
      <w:r w:rsidR="006402AC" w:rsidRPr="00D83953">
        <w:rPr>
          <w:lang w:val="pt-BR"/>
        </w:rPr>
        <w:t xml:space="preserve"> </w:t>
      </w:r>
      <w:r w:rsidR="00ED2DCD" w:rsidRPr="00D83953">
        <w:rPr>
          <w:lang w:val="pt-BR"/>
        </w:rPr>
        <w:t>(</w:t>
      </w:r>
      <w:r w:rsidR="00C81A2F">
        <w:rPr>
          <w:lang w:val="pt-BR"/>
        </w:rPr>
        <w:t>Syllabus Adjustment Time</w:t>
      </w:r>
      <w:r w:rsidR="00433276" w:rsidRPr="00D83953">
        <w:rPr>
          <w:lang w:val="pt-BR"/>
        </w:rPr>
        <w:t>)</w:t>
      </w:r>
      <w:r w:rsidR="004A705E">
        <w:rPr>
          <w:lang w:val="vi-VN"/>
        </w:rPr>
        <w:t xml:space="preserve">: </w:t>
      </w:r>
      <w:r w:rsidRPr="00A71E30">
        <w:rPr>
          <w:b w:val="0"/>
          <w:bCs/>
          <w:lang w:val="pt-BR"/>
        </w:rPr>
        <w:t>Tháng 6 năm 2024.</w:t>
      </w:r>
    </w:p>
    <w:p w14:paraId="3B8D9CAC" w14:textId="77777777" w:rsidR="004A705E" w:rsidRPr="004A705E" w:rsidRDefault="004A705E" w:rsidP="004A705E">
      <w:pPr>
        <w:rPr>
          <w:lang w:val="vi-VN"/>
        </w:rPr>
      </w:pPr>
    </w:p>
    <w:tbl>
      <w:tblPr>
        <w:tblW w:w="5000" w:type="pct"/>
        <w:tblLook w:val="04A0" w:firstRow="1" w:lastRow="0" w:firstColumn="1" w:lastColumn="0" w:noHBand="0" w:noVBand="1"/>
      </w:tblPr>
      <w:tblGrid>
        <w:gridCol w:w="4656"/>
        <w:gridCol w:w="5093"/>
      </w:tblGrid>
      <w:tr w:rsidR="001D2C0F" w:rsidRPr="00D83953" w14:paraId="3C30F43B" w14:textId="77777777" w:rsidTr="001D2C0F">
        <w:tc>
          <w:tcPr>
            <w:tcW w:w="2388" w:type="pct"/>
          </w:tcPr>
          <w:p w14:paraId="42C04F9F" w14:textId="28919854" w:rsidR="001D2C0F" w:rsidRPr="005A428F" w:rsidRDefault="005A428F" w:rsidP="001A0796">
            <w:pPr>
              <w:widowControl w:val="0"/>
              <w:spacing w:before="60" w:after="40" w:line="288" w:lineRule="auto"/>
              <w:jc w:val="center"/>
              <w:rPr>
                <w:b/>
              </w:rPr>
            </w:pPr>
            <w:r>
              <w:rPr>
                <w:b/>
              </w:rPr>
              <w:t>PHỤ TRÁCH KHOA</w:t>
            </w:r>
          </w:p>
        </w:tc>
        <w:tc>
          <w:tcPr>
            <w:tcW w:w="2612" w:type="pct"/>
          </w:tcPr>
          <w:p w14:paraId="66BB5822" w14:textId="77777777" w:rsidR="001D2C0F" w:rsidRPr="00D83953" w:rsidRDefault="001D2C0F" w:rsidP="00D83953">
            <w:pPr>
              <w:widowControl w:val="0"/>
              <w:spacing w:before="60" w:after="40" w:line="288" w:lineRule="auto"/>
              <w:jc w:val="center"/>
              <w:rPr>
                <w:b/>
                <w:lang w:val="pt-BR"/>
              </w:rPr>
            </w:pPr>
            <w:r w:rsidRPr="001D2C0F">
              <w:rPr>
                <w:b/>
                <w:lang w:val="pt-BR"/>
              </w:rPr>
              <w:t>HIỆU TRƯỞNG</w:t>
            </w:r>
          </w:p>
        </w:tc>
      </w:tr>
      <w:tr w:rsidR="001D2C0F" w:rsidRPr="00D83953" w14:paraId="70854689" w14:textId="77777777" w:rsidTr="001D2C0F">
        <w:tc>
          <w:tcPr>
            <w:tcW w:w="2388" w:type="pct"/>
          </w:tcPr>
          <w:p w14:paraId="3D165A25" w14:textId="77777777" w:rsidR="001D2C0F" w:rsidRDefault="001D2C0F" w:rsidP="001A0796">
            <w:pPr>
              <w:widowControl w:val="0"/>
              <w:spacing w:before="60" w:after="40" w:line="288" w:lineRule="auto"/>
              <w:jc w:val="center"/>
              <w:rPr>
                <w:b/>
                <w:lang w:val="vi-VN"/>
              </w:rPr>
            </w:pPr>
            <w:bookmarkStart w:id="0" w:name="_Hlk82005844"/>
          </w:p>
          <w:p w14:paraId="1D8D07B3" w14:textId="77777777" w:rsidR="001D0A5B" w:rsidRDefault="001D0A5B" w:rsidP="00B50CE1">
            <w:pPr>
              <w:widowControl w:val="0"/>
              <w:spacing w:before="60" w:after="40" w:line="288" w:lineRule="auto"/>
              <w:rPr>
                <w:b/>
                <w:lang w:val="vi-VN"/>
              </w:rPr>
            </w:pPr>
          </w:p>
          <w:p w14:paraId="466D11BA" w14:textId="77777777" w:rsidR="00B50CE1" w:rsidRPr="001D0A5B" w:rsidRDefault="00B50CE1" w:rsidP="00B50CE1">
            <w:pPr>
              <w:widowControl w:val="0"/>
              <w:spacing w:before="60" w:after="40" w:line="288" w:lineRule="auto"/>
              <w:rPr>
                <w:b/>
                <w:lang w:val="vi-VN"/>
              </w:rPr>
            </w:pPr>
          </w:p>
          <w:p w14:paraId="614DF325" w14:textId="40F02C1C" w:rsidR="001D2C0F" w:rsidRPr="00B50CE1" w:rsidRDefault="00B50CE1" w:rsidP="00B50CE1">
            <w:pPr>
              <w:widowControl w:val="0"/>
              <w:spacing w:before="60" w:after="40" w:line="288" w:lineRule="auto"/>
              <w:jc w:val="center"/>
              <w:rPr>
                <w:b/>
                <w:lang w:val="vi-VN"/>
              </w:rPr>
            </w:pPr>
            <w:r w:rsidRPr="00D83953">
              <w:rPr>
                <w:b/>
                <w:lang w:val="pt-BR"/>
              </w:rPr>
              <w:t>TS</w:t>
            </w:r>
            <w:r>
              <w:rPr>
                <w:b/>
                <w:lang w:val="vi-VN"/>
              </w:rPr>
              <w:t xml:space="preserve"> </w:t>
            </w:r>
            <w:r w:rsidR="005A428F">
              <w:rPr>
                <w:b/>
                <w:lang w:val="pt-BR"/>
              </w:rPr>
              <w:t>Phạm Xuân Lâm</w:t>
            </w:r>
          </w:p>
          <w:p w14:paraId="0675C5D6" w14:textId="77777777" w:rsidR="001D2C0F" w:rsidRPr="00D83953" w:rsidRDefault="001D2C0F" w:rsidP="00D83953">
            <w:pPr>
              <w:widowControl w:val="0"/>
              <w:spacing w:before="60" w:after="40" w:line="288" w:lineRule="auto"/>
              <w:jc w:val="center"/>
              <w:rPr>
                <w:b/>
                <w:iCs/>
                <w:lang w:val="pt-BR"/>
              </w:rPr>
            </w:pPr>
          </w:p>
        </w:tc>
        <w:tc>
          <w:tcPr>
            <w:tcW w:w="2612" w:type="pct"/>
          </w:tcPr>
          <w:p w14:paraId="6F334BBA" w14:textId="77777777" w:rsidR="001D2C0F" w:rsidRDefault="001D2C0F" w:rsidP="00D83953">
            <w:pPr>
              <w:widowControl w:val="0"/>
              <w:spacing w:before="60" w:after="40" w:line="288" w:lineRule="auto"/>
              <w:jc w:val="center"/>
              <w:rPr>
                <w:b/>
                <w:lang w:val="vi-VN"/>
              </w:rPr>
            </w:pPr>
          </w:p>
          <w:p w14:paraId="1DED0620" w14:textId="77777777" w:rsidR="001D0A5B" w:rsidRDefault="001D0A5B" w:rsidP="00D83953">
            <w:pPr>
              <w:widowControl w:val="0"/>
              <w:spacing w:before="60" w:after="40" w:line="288" w:lineRule="auto"/>
              <w:jc w:val="center"/>
              <w:rPr>
                <w:b/>
                <w:lang w:val="vi-VN"/>
              </w:rPr>
            </w:pPr>
          </w:p>
          <w:p w14:paraId="2910AE4D" w14:textId="77777777" w:rsidR="001D0A5B" w:rsidRPr="001D0A5B" w:rsidRDefault="001D0A5B" w:rsidP="00D83953">
            <w:pPr>
              <w:widowControl w:val="0"/>
              <w:spacing w:before="60" w:after="40" w:line="288" w:lineRule="auto"/>
              <w:jc w:val="center"/>
              <w:rPr>
                <w:b/>
                <w:lang w:val="vi-VN"/>
              </w:rPr>
            </w:pPr>
          </w:p>
          <w:p w14:paraId="7FFB8E0B" w14:textId="77777777" w:rsidR="001D2C0F" w:rsidRPr="00D83953" w:rsidRDefault="001D2C0F" w:rsidP="00D83953">
            <w:pPr>
              <w:widowControl w:val="0"/>
              <w:spacing w:before="60" w:after="40" w:line="288" w:lineRule="auto"/>
              <w:jc w:val="center"/>
              <w:rPr>
                <w:b/>
                <w:lang w:val="pt-BR"/>
              </w:rPr>
            </w:pPr>
            <w:r w:rsidRPr="00D83953">
              <w:rPr>
                <w:b/>
                <w:lang w:val="pt-BR"/>
              </w:rPr>
              <w:t>GS.TS Phạm Hồng Chương</w:t>
            </w:r>
          </w:p>
        </w:tc>
        <w:bookmarkEnd w:id="0"/>
      </w:tr>
    </w:tbl>
    <w:p w14:paraId="6BDC0BB5" w14:textId="77777777" w:rsidR="009C4AF5" w:rsidRDefault="009C4AF5">
      <w:pPr>
        <w:rPr>
          <w:b/>
          <w:bCs/>
        </w:rPr>
      </w:pPr>
      <w:r>
        <w:rPr>
          <w:b/>
          <w:bCs/>
        </w:rPr>
        <w:br w:type="page"/>
      </w:r>
    </w:p>
    <w:p w14:paraId="66E76CC6" w14:textId="566E9878" w:rsidR="00865F98" w:rsidRPr="00507223" w:rsidRDefault="006B7612" w:rsidP="00507223">
      <w:pPr>
        <w:spacing w:before="60" w:after="40" w:line="288" w:lineRule="auto"/>
        <w:ind w:left="3600" w:firstLine="720"/>
        <w:rPr>
          <w:b/>
          <w:bCs/>
          <w:lang w:val="x-none" w:eastAsia="x-none"/>
        </w:rPr>
      </w:pPr>
      <w:r w:rsidRPr="00507223">
        <w:rPr>
          <w:b/>
          <w:bCs/>
        </w:rPr>
        <w:lastRenderedPageBreak/>
        <w:t>PHỤ LỤC</w:t>
      </w:r>
    </w:p>
    <w:p w14:paraId="5744C657" w14:textId="77777777" w:rsidR="006B7612" w:rsidRPr="00D83953" w:rsidRDefault="006B7612" w:rsidP="00C67741">
      <w:pPr>
        <w:pStyle w:val="Heading2"/>
        <w:jc w:val="center"/>
      </w:pPr>
      <w:r w:rsidRPr="00D83953">
        <w:t>Phụ lục 1</w:t>
      </w:r>
      <w:r w:rsidR="00FB17E8" w:rsidRPr="00D83953">
        <w:t>. MA TRẬN ĐỀ THI</w:t>
      </w:r>
    </w:p>
    <w:p w14:paraId="0479CC5A" w14:textId="77777777" w:rsidR="00415D36" w:rsidRPr="00F964F6" w:rsidRDefault="00415D36" w:rsidP="001E186C">
      <w:pPr>
        <w:pStyle w:val="ListParagraph"/>
        <w:numPr>
          <w:ilvl w:val="0"/>
          <w:numId w:val="32"/>
        </w:numPr>
      </w:pPr>
      <w:r w:rsidRPr="00F964F6">
        <w:rPr>
          <w:b/>
          <w:bCs/>
        </w:rPr>
        <w:t>Trọng số trong điểm học phần</w:t>
      </w:r>
      <w:r w:rsidRPr="00F964F6">
        <w:t>: 50%</w:t>
      </w:r>
    </w:p>
    <w:p w14:paraId="4FA15CE1" w14:textId="67AB420C" w:rsidR="00FA3AD8" w:rsidRPr="00F964F6" w:rsidRDefault="00FA3AD8" w:rsidP="001E186C">
      <w:pPr>
        <w:pStyle w:val="ListParagraph"/>
        <w:numPr>
          <w:ilvl w:val="0"/>
          <w:numId w:val="32"/>
        </w:numPr>
      </w:pPr>
      <w:r w:rsidRPr="00F964F6">
        <w:rPr>
          <w:b/>
          <w:bCs/>
        </w:rPr>
        <w:t>Hình thức</w:t>
      </w:r>
      <w:r w:rsidRPr="00F964F6">
        <w:t xml:space="preserve">: </w:t>
      </w:r>
      <w:r w:rsidR="00DB1CB0" w:rsidRPr="002574B6">
        <w:rPr>
          <w:lang w:val="vi-VN"/>
        </w:rPr>
        <w:t xml:space="preserve">Tự luận </w:t>
      </w:r>
      <w:r w:rsidR="00BC401E" w:rsidRPr="002574B6">
        <w:t>trên máy</w:t>
      </w:r>
    </w:p>
    <w:p w14:paraId="7C7508D0" w14:textId="22D5FF2D" w:rsidR="00FB17E8" w:rsidRPr="00F964F6" w:rsidRDefault="00FB17E8" w:rsidP="001E186C">
      <w:pPr>
        <w:pStyle w:val="ListParagraph"/>
        <w:numPr>
          <w:ilvl w:val="0"/>
          <w:numId w:val="32"/>
        </w:numPr>
      </w:pPr>
      <w:r w:rsidRPr="00F964F6">
        <w:rPr>
          <w:b/>
          <w:bCs/>
        </w:rPr>
        <w:t>Thời gian</w:t>
      </w:r>
      <w:r w:rsidRPr="00F964F6">
        <w:t xml:space="preserve">: </w:t>
      </w:r>
      <w:r w:rsidR="00086AD8">
        <w:t xml:space="preserve"> 90 </w:t>
      </w:r>
      <w:r w:rsidRPr="00225E61">
        <w:t>phút</w:t>
      </w:r>
    </w:p>
    <w:p w14:paraId="30E0150A" w14:textId="5ED8BF28" w:rsidR="00FB17E8" w:rsidRPr="00F964F6" w:rsidRDefault="00FB17E8" w:rsidP="001E186C">
      <w:pPr>
        <w:pStyle w:val="ListParagraph"/>
        <w:numPr>
          <w:ilvl w:val="0"/>
          <w:numId w:val="32"/>
        </w:numPr>
      </w:pPr>
      <w:r w:rsidRPr="00F964F6">
        <w:rPr>
          <w:b/>
          <w:bCs/>
        </w:rPr>
        <w:t>Số câu hỏi</w:t>
      </w:r>
      <w:r w:rsidRPr="00F964F6">
        <w:t xml:space="preserve">: </w:t>
      </w:r>
      <w:r w:rsidR="00086AD8">
        <w:t>5</w:t>
      </w:r>
      <w:r w:rsidR="00C640B6" w:rsidRPr="00C640B6">
        <w:rPr>
          <w:lang w:val="vi-VN"/>
        </w:rPr>
        <w:t xml:space="preserve"> </w:t>
      </w:r>
      <w:r w:rsidR="00EA6890">
        <w:rPr>
          <w:lang w:val="vi-VN"/>
        </w:rPr>
        <w:t>câu</w:t>
      </w:r>
    </w:p>
    <w:p w14:paraId="1F93F5AE" w14:textId="77777777" w:rsidR="00EA6890" w:rsidRPr="00EC072C" w:rsidRDefault="00EC072C" w:rsidP="00D83953">
      <w:pPr>
        <w:spacing w:before="60" w:after="40" w:line="288" w:lineRule="auto"/>
        <w:rPr>
          <w:b/>
          <w:bCs/>
          <w:lang w:val="vi-VN" w:eastAsia="x-none"/>
        </w:rPr>
      </w:pPr>
      <w:r w:rsidRPr="00EC072C">
        <w:rPr>
          <w:b/>
          <w:bCs/>
          <w:lang w:val="vi-VN" w:eastAsia="x-none"/>
        </w:rPr>
        <w:t xml:space="preserve">Ma trận đề thi </w:t>
      </w:r>
      <w:r w:rsidR="006C2D20">
        <w:rPr>
          <w:b/>
          <w:bCs/>
          <w:lang w:val="vi-VN" w:eastAsia="x-none"/>
        </w:rPr>
        <w:t>(</w:t>
      </w:r>
      <w:r w:rsidRPr="00EC072C">
        <w:rPr>
          <w:b/>
          <w:bCs/>
          <w:lang w:val="vi-VN" w:eastAsia="x-none"/>
        </w:rPr>
        <w:t>tự luận</w:t>
      </w:r>
      <w:r w:rsidR="006C2D20">
        <w:rPr>
          <w:b/>
          <w:bCs/>
          <w:lang w:val="vi-VN" w:eastAsia="x-none"/>
        </w:rPr>
        <w:t>)</w:t>
      </w:r>
      <w:r w:rsidRPr="00EC072C">
        <w:rPr>
          <w:b/>
          <w:bCs/>
          <w:lang w:val="vi-VN" w:eastAsia="x-none"/>
        </w:rPr>
        <w:t>:</w:t>
      </w:r>
    </w:p>
    <w:tbl>
      <w:tblPr>
        <w:tblStyle w:val="TableGrid"/>
        <w:tblW w:w="5000" w:type="pct"/>
        <w:tblLook w:val="04A0" w:firstRow="1" w:lastRow="0" w:firstColumn="1" w:lastColumn="0" w:noHBand="0" w:noVBand="1"/>
      </w:tblPr>
      <w:tblGrid>
        <w:gridCol w:w="1696"/>
        <w:gridCol w:w="1213"/>
        <w:gridCol w:w="1307"/>
        <w:gridCol w:w="1165"/>
        <w:gridCol w:w="1161"/>
        <w:gridCol w:w="1313"/>
        <w:gridCol w:w="1884"/>
      </w:tblGrid>
      <w:tr w:rsidR="00C662D9" w:rsidRPr="004E5BF6" w14:paraId="391DE227" w14:textId="77777777" w:rsidTr="008D16CC">
        <w:tc>
          <w:tcPr>
            <w:tcW w:w="871" w:type="pct"/>
            <w:shd w:val="clear" w:color="auto" w:fill="FBE4D5" w:themeFill="accent2" w:themeFillTint="33"/>
            <w:vAlign w:val="center"/>
          </w:tcPr>
          <w:p w14:paraId="1D14FC82" w14:textId="77777777" w:rsidR="00C662D9" w:rsidRPr="004E5BF6" w:rsidRDefault="00C662D9" w:rsidP="008D16CC">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hỏi</w:t>
            </w:r>
          </w:p>
        </w:tc>
        <w:tc>
          <w:tcPr>
            <w:tcW w:w="623" w:type="pct"/>
            <w:shd w:val="clear" w:color="auto" w:fill="FBE4D5" w:themeFill="accent2" w:themeFillTint="33"/>
            <w:vAlign w:val="center"/>
          </w:tcPr>
          <w:p w14:paraId="4927B9F4" w14:textId="77777777" w:rsidR="00C662D9" w:rsidRPr="004E5BF6" w:rsidRDefault="00C662D9" w:rsidP="008D16CC">
            <w:pPr>
              <w:jc w:val="center"/>
              <w:rPr>
                <w:b/>
                <w:bCs/>
                <w:lang w:val="vi-VN"/>
              </w:rPr>
            </w:pPr>
            <w:r w:rsidRPr="004E5BF6">
              <w:rPr>
                <w:b/>
                <w:bCs/>
                <w:lang w:val="vi-VN"/>
              </w:rPr>
              <w:t>CLO</w:t>
            </w:r>
            <w:r>
              <w:rPr>
                <w:b/>
                <w:bCs/>
                <w:lang w:val="vi-VN"/>
              </w:rPr>
              <w:t>s</w:t>
            </w:r>
          </w:p>
        </w:tc>
        <w:tc>
          <w:tcPr>
            <w:tcW w:w="671" w:type="pct"/>
            <w:shd w:val="clear" w:color="auto" w:fill="FBE4D5" w:themeFill="accent2" w:themeFillTint="33"/>
            <w:vAlign w:val="center"/>
          </w:tcPr>
          <w:p w14:paraId="14159E5C" w14:textId="77777777" w:rsidR="00C662D9" w:rsidRPr="004E5BF6" w:rsidRDefault="00C662D9" w:rsidP="008D16CC">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Số điểm</w:t>
            </w:r>
          </w:p>
        </w:tc>
        <w:tc>
          <w:tcPr>
            <w:tcW w:w="598" w:type="pct"/>
            <w:shd w:val="clear" w:color="auto" w:fill="FBE4D5" w:themeFill="accent2" w:themeFillTint="33"/>
            <w:vAlign w:val="center"/>
          </w:tcPr>
          <w:p w14:paraId="1C68E54C" w14:textId="77777777" w:rsidR="00C662D9" w:rsidRPr="004E5BF6" w:rsidRDefault="00C662D9" w:rsidP="008D16CC">
            <w:pPr>
              <w:jc w:val="center"/>
              <w:rPr>
                <w:b/>
                <w:bCs/>
              </w:rPr>
            </w:pPr>
            <w:r w:rsidRPr="004E5BF6">
              <w:rPr>
                <w:b/>
                <w:bCs/>
              </w:rPr>
              <w:t>Nhớ</w:t>
            </w:r>
          </w:p>
        </w:tc>
        <w:tc>
          <w:tcPr>
            <w:tcW w:w="596" w:type="pct"/>
            <w:shd w:val="clear" w:color="auto" w:fill="FBE4D5" w:themeFill="accent2" w:themeFillTint="33"/>
            <w:vAlign w:val="center"/>
          </w:tcPr>
          <w:p w14:paraId="7F315F16" w14:textId="77777777" w:rsidR="00C662D9" w:rsidRPr="004E5BF6" w:rsidRDefault="00C662D9" w:rsidP="008D16CC">
            <w:pPr>
              <w:jc w:val="center"/>
              <w:rPr>
                <w:rFonts w:eastAsiaTheme="minorHAnsi"/>
                <w:b/>
                <w:bCs/>
                <w:kern w:val="2"/>
                <w14:ligatures w14:val="standardContextual"/>
              </w:rPr>
            </w:pPr>
            <w:r w:rsidRPr="004E5BF6">
              <w:rPr>
                <w:rFonts w:eastAsiaTheme="minorHAnsi"/>
                <w:b/>
                <w:bCs/>
                <w:kern w:val="2"/>
                <w14:ligatures w14:val="standardContextual"/>
              </w:rPr>
              <w:t>Hiểu</w:t>
            </w:r>
          </w:p>
        </w:tc>
        <w:tc>
          <w:tcPr>
            <w:tcW w:w="674" w:type="pct"/>
            <w:shd w:val="clear" w:color="auto" w:fill="FBE4D5" w:themeFill="accent2" w:themeFillTint="33"/>
            <w:vAlign w:val="center"/>
          </w:tcPr>
          <w:p w14:paraId="2419BDF7" w14:textId="77777777" w:rsidR="00C662D9" w:rsidRPr="004E5BF6" w:rsidRDefault="00C662D9" w:rsidP="008D16CC">
            <w:pPr>
              <w:jc w:val="center"/>
              <w:rPr>
                <w:rFonts w:eastAsiaTheme="minorHAnsi"/>
                <w:b/>
                <w:bCs/>
                <w:kern w:val="2"/>
                <w14:ligatures w14:val="standardContextual"/>
              </w:rPr>
            </w:pPr>
            <w:r w:rsidRPr="004E5BF6">
              <w:rPr>
                <w:rFonts w:eastAsiaTheme="minorHAnsi"/>
                <w:b/>
                <w:bCs/>
                <w:kern w:val="2"/>
                <w14:ligatures w14:val="standardContextual"/>
              </w:rPr>
              <w:t>Vận dụng</w:t>
            </w:r>
          </w:p>
        </w:tc>
        <w:tc>
          <w:tcPr>
            <w:tcW w:w="967" w:type="pct"/>
            <w:shd w:val="clear" w:color="auto" w:fill="FBE4D5" w:themeFill="accent2" w:themeFillTint="33"/>
            <w:vAlign w:val="center"/>
          </w:tcPr>
          <w:p w14:paraId="0A9960A9" w14:textId="77777777" w:rsidR="00C662D9" w:rsidRPr="004E5BF6" w:rsidRDefault="00C662D9" w:rsidP="008D16CC">
            <w:pPr>
              <w:jc w:val="center"/>
              <w:rPr>
                <w:rFonts w:eastAsiaTheme="minorHAnsi"/>
                <w:b/>
                <w:bCs/>
                <w:kern w:val="2"/>
                <w14:ligatures w14:val="standardContextual"/>
              </w:rPr>
            </w:pPr>
            <w:r w:rsidRPr="004E5BF6">
              <w:rPr>
                <w:b/>
                <w:bCs/>
                <w:lang w:eastAsia="x-none"/>
              </w:rPr>
              <w:t>Tổng</w:t>
            </w:r>
            <w:r w:rsidRPr="004E5BF6">
              <w:rPr>
                <w:b/>
                <w:bCs/>
                <w:lang w:val="vi-VN" w:eastAsia="x-none"/>
              </w:rPr>
              <w:t xml:space="preserve"> số câu hỏi thành phần</w:t>
            </w:r>
          </w:p>
        </w:tc>
      </w:tr>
      <w:tr w:rsidR="000D3B82" w:rsidRPr="004E5BF6" w14:paraId="0A702211" w14:textId="77777777" w:rsidTr="008D16CC">
        <w:tc>
          <w:tcPr>
            <w:tcW w:w="871" w:type="pct"/>
            <w:shd w:val="clear" w:color="auto" w:fill="auto"/>
            <w:vAlign w:val="center"/>
          </w:tcPr>
          <w:p w14:paraId="4A79B2D5" w14:textId="77777777" w:rsidR="000D3B82" w:rsidRPr="004E5BF6" w:rsidRDefault="000D3B82" w:rsidP="000D3B82">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1</w:t>
            </w:r>
          </w:p>
        </w:tc>
        <w:tc>
          <w:tcPr>
            <w:tcW w:w="623" w:type="pct"/>
            <w:shd w:val="clear" w:color="auto" w:fill="auto"/>
            <w:vAlign w:val="center"/>
          </w:tcPr>
          <w:p w14:paraId="39CE65DA" w14:textId="149C5600" w:rsidR="000D3B82" w:rsidRPr="004E5BF6" w:rsidRDefault="000D3B82" w:rsidP="000D3B82">
            <w:pPr>
              <w:jc w:val="center"/>
              <w:rPr>
                <w:lang w:val="vi-VN"/>
              </w:rPr>
            </w:pPr>
            <w:r>
              <w:t>2</w:t>
            </w:r>
            <w:r w:rsidRPr="004E5BF6">
              <w:rPr>
                <w:lang w:val="vi-VN"/>
              </w:rPr>
              <w:t>.1</w:t>
            </w:r>
          </w:p>
          <w:p w14:paraId="3E26392F" w14:textId="15FEA1D2" w:rsidR="000D3B82" w:rsidRDefault="000D3B82" w:rsidP="000D3B82">
            <w:pPr>
              <w:jc w:val="center"/>
              <w:rPr>
                <w:lang w:val="vi-VN"/>
              </w:rPr>
            </w:pPr>
            <w:r>
              <w:t>2</w:t>
            </w:r>
            <w:r w:rsidRPr="004E5BF6">
              <w:rPr>
                <w:lang w:val="vi-VN"/>
              </w:rPr>
              <w:t>.2</w:t>
            </w:r>
          </w:p>
          <w:p w14:paraId="5B6C8382" w14:textId="6D5ACB17" w:rsidR="000D3B82" w:rsidRPr="004E5BF6" w:rsidRDefault="000D3B82" w:rsidP="000D3B82">
            <w:pPr>
              <w:jc w:val="center"/>
              <w:rPr>
                <w:lang w:val="vi-VN"/>
              </w:rPr>
            </w:pPr>
            <w:r>
              <w:t>2</w:t>
            </w:r>
            <w:r w:rsidRPr="004E5BF6">
              <w:rPr>
                <w:lang w:val="vi-VN"/>
              </w:rPr>
              <w:t>.</w:t>
            </w:r>
            <w:r>
              <w:rPr>
                <w:lang w:val="vi-VN"/>
              </w:rPr>
              <w:t>3</w:t>
            </w:r>
          </w:p>
        </w:tc>
        <w:tc>
          <w:tcPr>
            <w:tcW w:w="671" w:type="pct"/>
            <w:shd w:val="clear" w:color="auto" w:fill="auto"/>
            <w:vAlign w:val="center"/>
          </w:tcPr>
          <w:p w14:paraId="6CFDFE58" w14:textId="77777777" w:rsidR="000D3B82" w:rsidRPr="004E5BF6" w:rsidRDefault="000D3B82" w:rsidP="000D3B82">
            <w:pPr>
              <w:jc w:val="center"/>
              <w:rPr>
                <w:rFonts w:eastAsiaTheme="minorHAnsi"/>
                <w:kern w:val="2"/>
                <w:lang w:val="vi-VN"/>
                <w14:ligatures w14:val="standardContextual"/>
              </w:rPr>
            </w:pPr>
            <w:r w:rsidRPr="004E5BF6">
              <w:rPr>
                <w:rFonts w:eastAsiaTheme="minorHAnsi"/>
                <w:kern w:val="2"/>
                <w:lang w:val="vi-VN"/>
                <w14:ligatures w14:val="standardContextual"/>
              </w:rPr>
              <w:t>2</w:t>
            </w:r>
          </w:p>
        </w:tc>
        <w:tc>
          <w:tcPr>
            <w:tcW w:w="598" w:type="pct"/>
            <w:shd w:val="clear" w:color="auto" w:fill="auto"/>
            <w:vAlign w:val="center"/>
          </w:tcPr>
          <w:p w14:paraId="67137A4A" w14:textId="77777777" w:rsidR="000D3B82" w:rsidRPr="004E5BF6" w:rsidRDefault="000D3B82" w:rsidP="000D3B82">
            <w:pPr>
              <w:jc w:val="center"/>
            </w:pPr>
          </w:p>
        </w:tc>
        <w:tc>
          <w:tcPr>
            <w:tcW w:w="596" w:type="pct"/>
            <w:shd w:val="clear" w:color="auto" w:fill="auto"/>
            <w:vAlign w:val="center"/>
          </w:tcPr>
          <w:p w14:paraId="714760B1" w14:textId="77777777" w:rsidR="000D3B82" w:rsidRPr="004E5BF6" w:rsidRDefault="000D3B82" w:rsidP="000D3B82">
            <w:pPr>
              <w:jc w:val="center"/>
              <w:rPr>
                <w:rFonts w:eastAsiaTheme="minorHAnsi"/>
                <w:kern w:val="2"/>
                <w14:ligatures w14:val="standardContextual"/>
              </w:rPr>
            </w:pPr>
          </w:p>
        </w:tc>
        <w:tc>
          <w:tcPr>
            <w:tcW w:w="674" w:type="pct"/>
            <w:shd w:val="clear" w:color="auto" w:fill="auto"/>
            <w:vAlign w:val="center"/>
          </w:tcPr>
          <w:p w14:paraId="5A555126" w14:textId="2B92BC5C" w:rsidR="000D3B82" w:rsidRPr="004E5BF6" w:rsidRDefault="000D3B82" w:rsidP="000D3B82">
            <w:pPr>
              <w:jc w:val="center"/>
              <w:rPr>
                <w:rFonts w:eastAsiaTheme="minorHAnsi"/>
                <w:kern w:val="2"/>
                <w14:ligatures w14:val="standardContextual"/>
              </w:rPr>
            </w:pPr>
            <w:r w:rsidRPr="004E5BF6">
              <w:rPr>
                <w:rFonts w:eastAsiaTheme="minorHAnsi"/>
                <w:kern w:val="2"/>
                <w:lang w:val="vi-VN"/>
                <w14:ligatures w14:val="standardContextual"/>
              </w:rPr>
              <w:t>2</w:t>
            </w:r>
          </w:p>
        </w:tc>
        <w:tc>
          <w:tcPr>
            <w:tcW w:w="967" w:type="pct"/>
            <w:shd w:val="clear" w:color="auto" w:fill="auto"/>
            <w:vAlign w:val="center"/>
          </w:tcPr>
          <w:p w14:paraId="1616F98C" w14:textId="5E82506F" w:rsidR="000D3B82" w:rsidRPr="000D3B82" w:rsidRDefault="000D3B82" w:rsidP="000D3B82">
            <w:pPr>
              <w:jc w:val="center"/>
              <w:rPr>
                <w:rFonts w:eastAsiaTheme="minorHAnsi"/>
                <w:b/>
                <w:bCs/>
                <w:kern w:val="2"/>
                <w14:ligatures w14:val="standardContextual"/>
              </w:rPr>
            </w:pPr>
            <w:r>
              <w:rPr>
                <w:rFonts w:eastAsiaTheme="minorHAnsi"/>
                <w:b/>
                <w:bCs/>
                <w:kern w:val="2"/>
                <w14:ligatures w14:val="standardContextual"/>
              </w:rPr>
              <w:t>2</w:t>
            </w:r>
          </w:p>
        </w:tc>
      </w:tr>
      <w:tr w:rsidR="000D3B82" w:rsidRPr="004E5BF6" w14:paraId="02E3004B" w14:textId="77777777" w:rsidTr="008D16CC">
        <w:tc>
          <w:tcPr>
            <w:tcW w:w="871" w:type="pct"/>
            <w:shd w:val="clear" w:color="auto" w:fill="auto"/>
            <w:vAlign w:val="center"/>
          </w:tcPr>
          <w:p w14:paraId="17B745FE" w14:textId="77777777" w:rsidR="000D3B82" w:rsidRPr="004E5BF6" w:rsidRDefault="000D3B82" w:rsidP="000D3B82">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2</w:t>
            </w:r>
          </w:p>
        </w:tc>
        <w:tc>
          <w:tcPr>
            <w:tcW w:w="623" w:type="pct"/>
            <w:shd w:val="clear" w:color="auto" w:fill="auto"/>
            <w:vAlign w:val="center"/>
          </w:tcPr>
          <w:p w14:paraId="1D6DA237" w14:textId="77777777" w:rsidR="000D3B82" w:rsidRPr="004E5BF6" w:rsidRDefault="000D3B82" w:rsidP="000D3B82">
            <w:pPr>
              <w:jc w:val="center"/>
              <w:rPr>
                <w:lang w:val="vi-VN"/>
              </w:rPr>
            </w:pPr>
            <w:r>
              <w:t>2</w:t>
            </w:r>
            <w:r w:rsidRPr="004E5BF6">
              <w:rPr>
                <w:lang w:val="vi-VN"/>
              </w:rPr>
              <w:t>.1</w:t>
            </w:r>
          </w:p>
          <w:p w14:paraId="11F4E17D" w14:textId="77777777" w:rsidR="000D3B82" w:rsidRDefault="000D3B82" w:rsidP="000D3B82">
            <w:pPr>
              <w:jc w:val="center"/>
              <w:rPr>
                <w:lang w:val="vi-VN"/>
              </w:rPr>
            </w:pPr>
            <w:r>
              <w:t>2</w:t>
            </w:r>
            <w:r w:rsidRPr="004E5BF6">
              <w:rPr>
                <w:lang w:val="vi-VN"/>
              </w:rPr>
              <w:t>.2</w:t>
            </w:r>
          </w:p>
          <w:p w14:paraId="19BCF00B" w14:textId="7A7B3327" w:rsidR="000D3B82" w:rsidRPr="004E5BF6" w:rsidRDefault="000D3B82" w:rsidP="000D3B82">
            <w:pPr>
              <w:jc w:val="center"/>
            </w:pPr>
            <w:r>
              <w:t>2</w:t>
            </w:r>
            <w:r w:rsidRPr="004E5BF6">
              <w:rPr>
                <w:lang w:val="vi-VN"/>
              </w:rPr>
              <w:t>.</w:t>
            </w:r>
            <w:r>
              <w:rPr>
                <w:lang w:val="vi-VN"/>
              </w:rPr>
              <w:t>3</w:t>
            </w:r>
          </w:p>
        </w:tc>
        <w:tc>
          <w:tcPr>
            <w:tcW w:w="671" w:type="pct"/>
            <w:shd w:val="clear" w:color="auto" w:fill="auto"/>
            <w:vAlign w:val="center"/>
          </w:tcPr>
          <w:p w14:paraId="0051A08E" w14:textId="77777777" w:rsidR="000D3B82" w:rsidRPr="00B075EE" w:rsidRDefault="000D3B82" w:rsidP="000D3B82">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568910CC" w14:textId="77777777" w:rsidR="000D3B82" w:rsidRPr="004E5BF6" w:rsidRDefault="000D3B82" w:rsidP="000D3B82">
            <w:pPr>
              <w:jc w:val="center"/>
            </w:pPr>
          </w:p>
        </w:tc>
        <w:tc>
          <w:tcPr>
            <w:tcW w:w="596" w:type="pct"/>
            <w:shd w:val="clear" w:color="auto" w:fill="auto"/>
            <w:vAlign w:val="center"/>
          </w:tcPr>
          <w:p w14:paraId="63563834" w14:textId="77777777" w:rsidR="000D3B82" w:rsidRPr="004E5BF6" w:rsidRDefault="000D3B82" w:rsidP="000D3B82">
            <w:pPr>
              <w:jc w:val="center"/>
              <w:rPr>
                <w:rFonts w:eastAsiaTheme="minorHAnsi"/>
                <w:kern w:val="2"/>
                <w14:ligatures w14:val="standardContextual"/>
              </w:rPr>
            </w:pPr>
          </w:p>
        </w:tc>
        <w:tc>
          <w:tcPr>
            <w:tcW w:w="674" w:type="pct"/>
            <w:shd w:val="clear" w:color="auto" w:fill="auto"/>
            <w:vAlign w:val="center"/>
          </w:tcPr>
          <w:p w14:paraId="7DB6FFCC" w14:textId="3750F149" w:rsidR="000D3B82" w:rsidRPr="004E5BF6" w:rsidRDefault="000D3B82" w:rsidP="000D3B82">
            <w:pPr>
              <w:jc w:val="center"/>
              <w:rPr>
                <w:rFonts w:eastAsiaTheme="minorHAnsi"/>
                <w:kern w:val="2"/>
                <w14:ligatures w14:val="standardContextual"/>
              </w:rPr>
            </w:pPr>
            <w:r>
              <w:rPr>
                <w:rFonts w:eastAsiaTheme="minorHAnsi"/>
                <w:kern w:val="2"/>
                <w:lang w:val="vi-VN"/>
                <w14:ligatures w14:val="standardContextual"/>
              </w:rPr>
              <w:t>2</w:t>
            </w:r>
          </w:p>
        </w:tc>
        <w:tc>
          <w:tcPr>
            <w:tcW w:w="967" w:type="pct"/>
            <w:shd w:val="clear" w:color="auto" w:fill="auto"/>
            <w:vAlign w:val="center"/>
          </w:tcPr>
          <w:p w14:paraId="70803E4D" w14:textId="48549860" w:rsidR="000D3B82" w:rsidRPr="000D3B82" w:rsidRDefault="000D3B82" w:rsidP="000D3B82">
            <w:pPr>
              <w:jc w:val="center"/>
              <w:rPr>
                <w:rFonts w:eastAsiaTheme="minorHAnsi"/>
                <w:b/>
                <w:bCs/>
                <w:kern w:val="2"/>
                <w14:ligatures w14:val="standardContextual"/>
              </w:rPr>
            </w:pPr>
            <w:r>
              <w:rPr>
                <w:rFonts w:eastAsiaTheme="minorHAnsi"/>
                <w:b/>
                <w:bCs/>
                <w:kern w:val="2"/>
                <w14:ligatures w14:val="standardContextual"/>
              </w:rPr>
              <w:t>2</w:t>
            </w:r>
          </w:p>
        </w:tc>
      </w:tr>
      <w:tr w:rsidR="000D3B82" w:rsidRPr="004E5BF6" w14:paraId="74B8489A" w14:textId="77777777" w:rsidTr="008D16CC">
        <w:tc>
          <w:tcPr>
            <w:tcW w:w="871" w:type="pct"/>
            <w:shd w:val="clear" w:color="auto" w:fill="auto"/>
            <w:vAlign w:val="center"/>
          </w:tcPr>
          <w:p w14:paraId="6AA3B4E5" w14:textId="77777777" w:rsidR="000D3B82" w:rsidRPr="004E5BF6" w:rsidRDefault="000D3B82" w:rsidP="000D3B82">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3</w:t>
            </w:r>
          </w:p>
        </w:tc>
        <w:tc>
          <w:tcPr>
            <w:tcW w:w="623" w:type="pct"/>
            <w:shd w:val="clear" w:color="auto" w:fill="auto"/>
            <w:vAlign w:val="center"/>
          </w:tcPr>
          <w:p w14:paraId="6E6C9C79" w14:textId="77777777" w:rsidR="000D3B82" w:rsidRPr="004E5BF6" w:rsidRDefault="000D3B82" w:rsidP="000D3B82">
            <w:pPr>
              <w:jc w:val="center"/>
              <w:rPr>
                <w:lang w:val="vi-VN"/>
              </w:rPr>
            </w:pPr>
            <w:r>
              <w:t>2</w:t>
            </w:r>
            <w:r w:rsidRPr="004E5BF6">
              <w:rPr>
                <w:lang w:val="vi-VN"/>
              </w:rPr>
              <w:t>.1</w:t>
            </w:r>
          </w:p>
          <w:p w14:paraId="57BBB8BB" w14:textId="77777777" w:rsidR="000D3B82" w:rsidRDefault="000D3B82" w:rsidP="000D3B82">
            <w:pPr>
              <w:jc w:val="center"/>
              <w:rPr>
                <w:lang w:val="vi-VN"/>
              </w:rPr>
            </w:pPr>
            <w:r>
              <w:t>2</w:t>
            </w:r>
            <w:r w:rsidRPr="004E5BF6">
              <w:rPr>
                <w:lang w:val="vi-VN"/>
              </w:rPr>
              <w:t>.2</w:t>
            </w:r>
          </w:p>
          <w:p w14:paraId="445C6186" w14:textId="57AAB1A1" w:rsidR="000D3B82" w:rsidRPr="004E5BF6" w:rsidRDefault="000D3B82" w:rsidP="000D3B82">
            <w:pPr>
              <w:jc w:val="center"/>
              <w:rPr>
                <w:lang w:val="vi-VN"/>
              </w:rPr>
            </w:pPr>
            <w:r>
              <w:t>2</w:t>
            </w:r>
            <w:r w:rsidRPr="004E5BF6">
              <w:rPr>
                <w:lang w:val="vi-VN"/>
              </w:rPr>
              <w:t>.</w:t>
            </w:r>
            <w:r>
              <w:rPr>
                <w:lang w:val="vi-VN"/>
              </w:rPr>
              <w:t>3</w:t>
            </w:r>
          </w:p>
        </w:tc>
        <w:tc>
          <w:tcPr>
            <w:tcW w:w="671" w:type="pct"/>
            <w:shd w:val="clear" w:color="auto" w:fill="auto"/>
            <w:vAlign w:val="center"/>
          </w:tcPr>
          <w:p w14:paraId="271620BB" w14:textId="4106B4CF" w:rsidR="000D3B82" w:rsidRPr="000D3B82" w:rsidRDefault="000D3B82" w:rsidP="000D3B82">
            <w:pPr>
              <w:jc w:val="center"/>
              <w:rPr>
                <w:rFonts w:eastAsiaTheme="minorHAnsi"/>
                <w:kern w:val="2"/>
                <w14:ligatures w14:val="standardContextual"/>
              </w:rPr>
            </w:pPr>
            <w:r>
              <w:rPr>
                <w:rFonts w:eastAsiaTheme="minorHAnsi"/>
                <w:kern w:val="2"/>
                <w14:ligatures w14:val="standardContextual"/>
              </w:rPr>
              <w:t>3</w:t>
            </w:r>
          </w:p>
        </w:tc>
        <w:tc>
          <w:tcPr>
            <w:tcW w:w="598" w:type="pct"/>
            <w:shd w:val="clear" w:color="auto" w:fill="auto"/>
            <w:vAlign w:val="center"/>
          </w:tcPr>
          <w:p w14:paraId="16F2719D" w14:textId="77777777" w:rsidR="000D3B82" w:rsidRPr="004E5BF6" w:rsidRDefault="000D3B82" w:rsidP="000D3B82">
            <w:pPr>
              <w:jc w:val="center"/>
            </w:pPr>
          </w:p>
        </w:tc>
        <w:tc>
          <w:tcPr>
            <w:tcW w:w="596" w:type="pct"/>
            <w:shd w:val="clear" w:color="auto" w:fill="auto"/>
            <w:vAlign w:val="center"/>
          </w:tcPr>
          <w:p w14:paraId="6DFD590B" w14:textId="77777777" w:rsidR="000D3B82" w:rsidRPr="004E5BF6" w:rsidRDefault="000D3B82" w:rsidP="000D3B82">
            <w:pPr>
              <w:jc w:val="center"/>
              <w:rPr>
                <w:rFonts w:eastAsiaTheme="minorHAnsi"/>
                <w:kern w:val="2"/>
                <w14:ligatures w14:val="standardContextual"/>
              </w:rPr>
            </w:pPr>
          </w:p>
        </w:tc>
        <w:tc>
          <w:tcPr>
            <w:tcW w:w="674" w:type="pct"/>
            <w:shd w:val="clear" w:color="auto" w:fill="auto"/>
            <w:vAlign w:val="center"/>
          </w:tcPr>
          <w:p w14:paraId="2B4DE000" w14:textId="37454B85" w:rsidR="000D3B82" w:rsidRPr="004E5BF6" w:rsidRDefault="000D3B82" w:rsidP="000D3B82">
            <w:pPr>
              <w:jc w:val="center"/>
              <w:rPr>
                <w:rFonts w:eastAsiaTheme="minorHAnsi"/>
                <w:kern w:val="2"/>
                <w14:ligatures w14:val="standardContextual"/>
              </w:rPr>
            </w:pPr>
            <w:r>
              <w:rPr>
                <w:rFonts w:eastAsiaTheme="minorHAnsi"/>
                <w:kern w:val="2"/>
                <w14:ligatures w14:val="standardContextual"/>
              </w:rPr>
              <w:t>3</w:t>
            </w:r>
          </w:p>
        </w:tc>
        <w:tc>
          <w:tcPr>
            <w:tcW w:w="967" w:type="pct"/>
            <w:shd w:val="clear" w:color="auto" w:fill="auto"/>
            <w:vAlign w:val="center"/>
          </w:tcPr>
          <w:p w14:paraId="65973424" w14:textId="706683D9" w:rsidR="000D3B82" w:rsidRPr="000D3B82" w:rsidRDefault="000D3B82" w:rsidP="000D3B82">
            <w:pPr>
              <w:jc w:val="center"/>
              <w:rPr>
                <w:rFonts w:eastAsiaTheme="minorHAnsi"/>
                <w:b/>
                <w:bCs/>
                <w:kern w:val="2"/>
                <w14:ligatures w14:val="standardContextual"/>
              </w:rPr>
            </w:pPr>
            <w:r>
              <w:rPr>
                <w:rFonts w:eastAsiaTheme="minorHAnsi"/>
                <w:b/>
                <w:bCs/>
                <w:kern w:val="2"/>
                <w14:ligatures w14:val="standardContextual"/>
              </w:rPr>
              <w:t>3</w:t>
            </w:r>
          </w:p>
        </w:tc>
      </w:tr>
      <w:tr w:rsidR="000D3B82" w:rsidRPr="004E5BF6" w14:paraId="0F064BC7" w14:textId="77777777" w:rsidTr="008D16CC">
        <w:tc>
          <w:tcPr>
            <w:tcW w:w="871" w:type="pct"/>
            <w:shd w:val="clear" w:color="auto" w:fill="auto"/>
            <w:vAlign w:val="center"/>
          </w:tcPr>
          <w:p w14:paraId="1E8D8FBD" w14:textId="77777777" w:rsidR="000D3B82" w:rsidRPr="004E5BF6" w:rsidRDefault="000D3B82" w:rsidP="000D3B82">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4</w:t>
            </w:r>
          </w:p>
        </w:tc>
        <w:tc>
          <w:tcPr>
            <w:tcW w:w="623" w:type="pct"/>
            <w:shd w:val="clear" w:color="auto" w:fill="auto"/>
            <w:vAlign w:val="center"/>
          </w:tcPr>
          <w:p w14:paraId="47A1F6F4" w14:textId="77777777" w:rsidR="000D3B82" w:rsidRPr="004E5BF6" w:rsidRDefault="000D3B82" w:rsidP="000D3B82">
            <w:pPr>
              <w:jc w:val="center"/>
              <w:rPr>
                <w:lang w:val="vi-VN"/>
              </w:rPr>
            </w:pPr>
            <w:r>
              <w:t>2</w:t>
            </w:r>
            <w:r w:rsidRPr="004E5BF6">
              <w:rPr>
                <w:lang w:val="vi-VN"/>
              </w:rPr>
              <w:t>.1</w:t>
            </w:r>
          </w:p>
          <w:p w14:paraId="2B8BCC87" w14:textId="77777777" w:rsidR="000D3B82" w:rsidRDefault="000D3B82" w:rsidP="000D3B82">
            <w:pPr>
              <w:jc w:val="center"/>
              <w:rPr>
                <w:lang w:val="vi-VN"/>
              </w:rPr>
            </w:pPr>
            <w:r>
              <w:t>2</w:t>
            </w:r>
            <w:r w:rsidRPr="004E5BF6">
              <w:rPr>
                <w:lang w:val="vi-VN"/>
              </w:rPr>
              <w:t>.2</w:t>
            </w:r>
          </w:p>
          <w:p w14:paraId="1B4E7A7A" w14:textId="2D322160" w:rsidR="000D3B82" w:rsidRPr="004E5BF6" w:rsidRDefault="000D3B82" w:rsidP="000D3B82">
            <w:pPr>
              <w:jc w:val="center"/>
              <w:rPr>
                <w:lang w:val="vi-VN"/>
              </w:rPr>
            </w:pPr>
            <w:r>
              <w:t>2</w:t>
            </w:r>
            <w:r w:rsidRPr="004E5BF6">
              <w:rPr>
                <w:lang w:val="vi-VN"/>
              </w:rPr>
              <w:t>.</w:t>
            </w:r>
            <w:r>
              <w:rPr>
                <w:lang w:val="vi-VN"/>
              </w:rPr>
              <w:t>3</w:t>
            </w:r>
          </w:p>
        </w:tc>
        <w:tc>
          <w:tcPr>
            <w:tcW w:w="671" w:type="pct"/>
            <w:shd w:val="clear" w:color="auto" w:fill="auto"/>
            <w:vAlign w:val="center"/>
          </w:tcPr>
          <w:p w14:paraId="2CBD54FE" w14:textId="77777777" w:rsidR="000D3B82" w:rsidRPr="004E5BF6" w:rsidRDefault="000D3B82" w:rsidP="000D3B82">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7672505D" w14:textId="77777777" w:rsidR="000D3B82" w:rsidRPr="004E5BF6" w:rsidRDefault="000D3B82" w:rsidP="000D3B82">
            <w:pPr>
              <w:jc w:val="center"/>
            </w:pPr>
          </w:p>
        </w:tc>
        <w:tc>
          <w:tcPr>
            <w:tcW w:w="596" w:type="pct"/>
            <w:shd w:val="clear" w:color="auto" w:fill="auto"/>
            <w:vAlign w:val="center"/>
          </w:tcPr>
          <w:p w14:paraId="1A81F38D" w14:textId="77777777" w:rsidR="000D3B82" w:rsidRPr="004E5BF6" w:rsidRDefault="000D3B82" w:rsidP="000D3B82">
            <w:pPr>
              <w:jc w:val="center"/>
              <w:rPr>
                <w:rFonts w:eastAsiaTheme="minorHAnsi"/>
                <w:kern w:val="2"/>
                <w14:ligatures w14:val="standardContextual"/>
              </w:rPr>
            </w:pPr>
          </w:p>
        </w:tc>
        <w:tc>
          <w:tcPr>
            <w:tcW w:w="674" w:type="pct"/>
            <w:shd w:val="clear" w:color="auto" w:fill="auto"/>
            <w:vAlign w:val="center"/>
          </w:tcPr>
          <w:p w14:paraId="06693421" w14:textId="786F0A86" w:rsidR="000D3B82" w:rsidRPr="004E5BF6" w:rsidRDefault="000D3B82" w:rsidP="000D3B82">
            <w:pPr>
              <w:jc w:val="center"/>
              <w:rPr>
                <w:rFonts w:eastAsiaTheme="minorHAnsi"/>
                <w:kern w:val="2"/>
                <w14:ligatures w14:val="standardContextual"/>
              </w:rPr>
            </w:pPr>
            <w:r>
              <w:rPr>
                <w:rFonts w:eastAsiaTheme="minorHAnsi"/>
                <w:kern w:val="2"/>
                <w:lang w:val="vi-VN"/>
                <w14:ligatures w14:val="standardContextual"/>
              </w:rPr>
              <w:t>2</w:t>
            </w:r>
          </w:p>
        </w:tc>
        <w:tc>
          <w:tcPr>
            <w:tcW w:w="967" w:type="pct"/>
            <w:shd w:val="clear" w:color="auto" w:fill="auto"/>
            <w:vAlign w:val="center"/>
          </w:tcPr>
          <w:p w14:paraId="0D01898B" w14:textId="27DD0808" w:rsidR="000D3B82" w:rsidRPr="000D3B82" w:rsidRDefault="000D3B82" w:rsidP="000D3B82">
            <w:pPr>
              <w:jc w:val="center"/>
              <w:rPr>
                <w:rFonts w:eastAsiaTheme="minorHAnsi"/>
                <w:b/>
                <w:bCs/>
                <w:kern w:val="2"/>
                <w14:ligatures w14:val="standardContextual"/>
              </w:rPr>
            </w:pPr>
            <w:r>
              <w:rPr>
                <w:rFonts w:eastAsiaTheme="minorHAnsi"/>
                <w:b/>
                <w:bCs/>
                <w:kern w:val="2"/>
                <w14:ligatures w14:val="standardContextual"/>
              </w:rPr>
              <w:t>2</w:t>
            </w:r>
          </w:p>
        </w:tc>
      </w:tr>
      <w:tr w:rsidR="000D3B82" w:rsidRPr="004E5BF6" w14:paraId="67DA1780" w14:textId="77777777" w:rsidTr="008D16CC">
        <w:tc>
          <w:tcPr>
            <w:tcW w:w="871" w:type="pct"/>
            <w:shd w:val="clear" w:color="auto" w:fill="auto"/>
            <w:vAlign w:val="center"/>
          </w:tcPr>
          <w:p w14:paraId="6A6D0E8B" w14:textId="77777777" w:rsidR="000D3B82" w:rsidRPr="004E5BF6" w:rsidRDefault="000D3B82" w:rsidP="000D3B82">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5</w:t>
            </w:r>
          </w:p>
        </w:tc>
        <w:tc>
          <w:tcPr>
            <w:tcW w:w="623" w:type="pct"/>
            <w:shd w:val="clear" w:color="auto" w:fill="auto"/>
            <w:vAlign w:val="center"/>
          </w:tcPr>
          <w:p w14:paraId="0AB8C99B" w14:textId="77777777" w:rsidR="000D3B82" w:rsidRPr="004E5BF6" w:rsidRDefault="000D3B82" w:rsidP="000D3B82">
            <w:pPr>
              <w:jc w:val="center"/>
              <w:rPr>
                <w:lang w:val="vi-VN"/>
              </w:rPr>
            </w:pPr>
            <w:r>
              <w:t>2</w:t>
            </w:r>
            <w:r w:rsidRPr="004E5BF6">
              <w:rPr>
                <w:lang w:val="vi-VN"/>
              </w:rPr>
              <w:t>.1</w:t>
            </w:r>
          </w:p>
          <w:p w14:paraId="6E1AE838" w14:textId="77777777" w:rsidR="000D3B82" w:rsidRDefault="000D3B82" w:rsidP="000D3B82">
            <w:pPr>
              <w:jc w:val="center"/>
              <w:rPr>
                <w:lang w:val="vi-VN"/>
              </w:rPr>
            </w:pPr>
            <w:r>
              <w:t>2</w:t>
            </w:r>
            <w:r w:rsidRPr="004E5BF6">
              <w:rPr>
                <w:lang w:val="vi-VN"/>
              </w:rPr>
              <w:t>.2</w:t>
            </w:r>
          </w:p>
          <w:p w14:paraId="216E530F" w14:textId="194B8CEE" w:rsidR="000D3B82" w:rsidRPr="004E5BF6" w:rsidRDefault="000D3B82" w:rsidP="000D3B82">
            <w:pPr>
              <w:jc w:val="center"/>
              <w:rPr>
                <w:lang w:val="vi-VN"/>
              </w:rPr>
            </w:pPr>
            <w:r>
              <w:t>2</w:t>
            </w:r>
            <w:r w:rsidRPr="004E5BF6">
              <w:rPr>
                <w:lang w:val="vi-VN"/>
              </w:rPr>
              <w:t>.</w:t>
            </w:r>
            <w:r>
              <w:rPr>
                <w:lang w:val="vi-VN"/>
              </w:rPr>
              <w:t>3</w:t>
            </w:r>
          </w:p>
        </w:tc>
        <w:tc>
          <w:tcPr>
            <w:tcW w:w="671" w:type="pct"/>
            <w:shd w:val="clear" w:color="auto" w:fill="auto"/>
            <w:vAlign w:val="center"/>
          </w:tcPr>
          <w:p w14:paraId="20753B7F" w14:textId="4731E27C" w:rsidR="000D3B82" w:rsidRPr="000D3B82" w:rsidRDefault="000D3B82" w:rsidP="000D3B82">
            <w:pPr>
              <w:jc w:val="center"/>
              <w:rPr>
                <w:rFonts w:eastAsiaTheme="minorHAnsi"/>
                <w:kern w:val="2"/>
                <w14:ligatures w14:val="standardContextual"/>
              </w:rPr>
            </w:pPr>
            <w:r>
              <w:rPr>
                <w:rFonts w:eastAsiaTheme="minorHAnsi"/>
                <w:kern w:val="2"/>
                <w14:ligatures w14:val="standardContextual"/>
              </w:rPr>
              <w:t>1</w:t>
            </w:r>
          </w:p>
        </w:tc>
        <w:tc>
          <w:tcPr>
            <w:tcW w:w="598" w:type="pct"/>
            <w:shd w:val="clear" w:color="auto" w:fill="auto"/>
            <w:vAlign w:val="center"/>
          </w:tcPr>
          <w:p w14:paraId="4C7830D5" w14:textId="77777777" w:rsidR="000D3B82" w:rsidRPr="004E5BF6" w:rsidRDefault="000D3B82" w:rsidP="000D3B82">
            <w:pPr>
              <w:jc w:val="center"/>
            </w:pPr>
          </w:p>
        </w:tc>
        <w:tc>
          <w:tcPr>
            <w:tcW w:w="596" w:type="pct"/>
            <w:shd w:val="clear" w:color="auto" w:fill="auto"/>
            <w:vAlign w:val="center"/>
          </w:tcPr>
          <w:p w14:paraId="39F62FF9" w14:textId="77777777" w:rsidR="000D3B82" w:rsidRPr="004E5BF6" w:rsidRDefault="000D3B82" w:rsidP="000D3B82">
            <w:pPr>
              <w:jc w:val="center"/>
              <w:rPr>
                <w:rFonts w:eastAsiaTheme="minorHAnsi"/>
                <w:kern w:val="2"/>
                <w14:ligatures w14:val="standardContextual"/>
              </w:rPr>
            </w:pPr>
          </w:p>
        </w:tc>
        <w:tc>
          <w:tcPr>
            <w:tcW w:w="674" w:type="pct"/>
            <w:shd w:val="clear" w:color="auto" w:fill="auto"/>
            <w:vAlign w:val="center"/>
          </w:tcPr>
          <w:p w14:paraId="349B4012" w14:textId="56F3B562" w:rsidR="000D3B82" w:rsidRPr="004E5BF6" w:rsidRDefault="000D3B82" w:rsidP="000D3B82">
            <w:pPr>
              <w:jc w:val="center"/>
              <w:rPr>
                <w:rFonts w:eastAsiaTheme="minorHAnsi"/>
                <w:kern w:val="2"/>
                <w14:ligatures w14:val="standardContextual"/>
              </w:rPr>
            </w:pPr>
            <w:r>
              <w:rPr>
                <w:rFonts w:eastAsiaTheme="minorHAnsi"/>
                <w:kern w:val="2"/>
                <w14:ligatures w14:val="standardContextual"/>
              </w:rPr>
              <w:t>1</w:t>
            </w:r>
          </w:p>
        </w:tc>
        <w:tc>
          <w:tcPr>
            <w:tcW w:w="967" w:type="pct"/>
            <w:shd w:val="clear" w:color="auto" w:fill="auto"/>
            <w:vAlign w:val="center"/>
          </w:tcPr>
          <w:p w14:paraId="42F5B97F" w14:textId="6589D978" w:rsidR="000D3B82" w:rsidRPr="000D3B82" w:rsidRDefault="000D3B82" w:rsidP="000D3B82">
            <w:pPr>
              <w:jc w:val="center"/>
              <w:rPr>
                <w:rFonts w:eastAsiaTheme="minorHAnsi"/>
                <w:b/>
                <w:bCs/>
                <w:kern w:val="2"/>
                <w14:ligatures w14:val="standardContextual"/>
              </w:rPr>
            </w:pPr>
            <w:r>
              <w:rPr>
                <w:rFonts w:eastAsiaTheme="minorHAnsi"/>
                <w:b/>
                <w:bCs/>
                <w:kern w:val="2"/>
                <w14:ligatures w14:val="standardContextual"/>
              </w:rPr>
              <w:t>1</w:t>
            </w:r>
          </w:p>
        </w:tc>
      </w:tr>
      <w:tr w:rsidR="000D3B82" w:rsidRPr="004E5BF6" w14:paraId="495EC85C" w14:textId="77777777" w:rsidTr="008D16CC">
        <w:tc>
          <w:tcPr>
            <w:tcW w:w="871" w:type="pct"/>
            <w:shd w:val="clear" w:color="auto" w:fill="auto"/>
            <w:vAlign w:val="center"/>
          </w:tcPr>
          <w:p w14:paraId="2E06204D" w14:textId="77777777" w:rsidR="000D3B82" w:rsidRPr="004E5BF6" w:rsidRDefault="000D3B82" w:rsidP="000D3B82">
            <w:pPr>
              <w:jc w:val="center"/>
              <w:rPr>
                <w:lang w:val="vi-VN"/>
              </w:rPr>
            </w:pPr>
            <w:r w:rsidRPr="004E5BF6">
              <w:rPr>
                <w:lang w:val="vi-VN"/>
              </w:rPr>
              <w:t>Tổng số câu hỏi thành phần</w:t>
            </w:r>
          </w:p>
        </w:tc>
        <w:tc>
          <w:tcPr>
            <w:tcW w:w="623" w:type="pct"/>
            <w:shd w:val="clear" w:color="auto" w:fill="auto"/>
            <w:vAlign w:val="center"/>
          </w:tcPr>
          <w:p w14:paraId="3C11F4AD" w14:textId="77777777" w:rsidR="000D3B82" w:rsidRPr="004E5BF6" w:rsidRDefault="000D3B82" w:rsidP="000D3B82">
            <w:pPr>
              <w:jc w:val="center"/>
              <w:rPr>
                <w:b/>
                <w:bCs/>
                <w:lang w:val="vi-VN"/>
              </w:rPr>
            </w:pPr>
          </w:p>
        </w:tc>
        <w:tc>
          <w:tcPr>
            <w:tcW w:w="671" w:type="pct"/>
            <w:shd w:val="clear" w:color="auto" w:fill="auto"/>
            <w:vAlign w:val="center"/>
          </w:tcPr>
          <w:p w14:paraId="17E46E5C" w14:textId="77777777" w:rsidR="000D3B82" w:rsidRPr="004E5BF6" w:rsidRDefault="000D3B82" w:rsidP="000D3B82">
            <w:pPr>
              <w:jc w:val="center"/>
              <w:rPr>
                <w:b/>
                <w:bCs/>
                <w:lang w:val="vi-VN"/>
              </w:rPr>
            </w:pPr>
            <w:r w:rsidRPr="004E5BF6">
              <w:rPr>
                <w:b/>
                <w:bCs/>
                <w:lang w:val="vi-VN"/>
              </w:rPr>
              <w:t>10</w:t>
            </w:r>
          </w:p>
        </w:tc>
        <w:tc>
          <w:tcPr>
            <w:tcW w:w="598" w:type="pct"/>
            <w:shd w:val="clear" w:color="auto" w:fill="auto"/>
            <w:vAlign w:val="center"/>
          </w:tcPr>
          <w:p w14:paraId="316A8D46" w14:textId="77777777" w:rsidR="000D3B82" w:rsidRPr="004E5BF6" w:rsidRDefault="000D3B82" w:rsidP="000D3B82">
            <w:pPr>
              <w:jc w:val="center"/>
              <w:rPr>
                <w:b/>
                <w:bCs/>
                <w:lang w:val="vi-VN"/>
              </w:rPr>
            </w:pPr>
            <w:r>
              <w:rPr>
                <w:b/>
                <w:bCs/>
                <w:lang w:val="vi-VN"/>
              </w:rPr>
              <w:t>0</w:t>
            </w:r>
          </w:p>
        </w:tc>
        <w:tc>
          <w:tcPr>
            <w:tcW w:w="596" w:type="pct"/>
            <w:shd w:val="clear" w:color="auto" w:fill="auto"/>
            <w:vAlign w:val="center"/>
          </w:tcPr>
          <w:p w14:paraId="5FBA85B4" w14:textId="06EB79A4" w:rsidR="000D3B82" w:rsidRPr="000D3B82" w:rsidRDefault="000D3B82" w:rsidP="000D3B82">
            <w:pPr>
              <w:jc w:val="center"/>
              <w:rPr>
                <w:b/>
                <w:bCs/>
              </w:rPr>
            </w:pPr>
            <w:r>
              <w:rPr>
                <w:b/>
                <w:bCs/>
              </w:rPr>
              <w:t>0</w:t>
            </w:r>
          </w:p>
        </w:tc>
        <w:tc>
          <w:tcPr>
            <w:tcW w:w="674" w:type="pct"/>
            <w:shd w:val="clear" w:color="auto" w:fill="auto"/>
            <w:vAlign w:val="center"/>
          </w:tcPr>
          <w:p w14:paraId="11A82AFA" w14:textId="7A1E9D42" w:rsidR="000D3B82" w:rsidRPr="000D3B82" w:rsidRDefault="000D3B82" w:rsidP="000D3B82">
            <w:pPr>
              <w:jc w:val="center"/>
              <w:rPr>
                <w:b/>
                <w:bCs/>
              </w:rPr>
            </w:pPr>
            <w:r>
              <w:rPr>
                <w:b/>
                <w:bCs/>
              </w:rPr>
              <w:t>10</w:t>
            </w:r>
          </w:p>
        </w:tc>
        <w:tc>
          <w:tcPr>
            <w:tcW w:w="967" w:type="pct"/>
            <w:shd w:val="clear" w:color="auto" w:fill="auto"/>
            <w:vAlign w:val="center"/>
          </w:tcPr>
          <w:p w14:paraId="7B857176" w14:textId="77777777" w:rsidR="000D3B82" w:rsidRPr="004E5BF6" w:rsidRDefault="000D3B82" w:rsidP="000D3B82">
            <w:pPr>
              <w:jc w:val="center"/>
              <w:rPr>
                <w:b/>
                <w:bCs/>
                <w:lang w:val="vi-VN"/>
              </w:rPr>
            </w:pPr>
            <w:r w:rsidRPr="004E5BF6">
              <w:rPr>
                <w:b/>
                <w:bCs/>
                <w:lang w:val="vi-VN"/>
              </w:rPr>
              <w:t>10</w:t>
            </w:r>
          </w:p>
        </w:tc>
      </w:tr>
      <w:tr w:rsidR="000D3B82" w:rsidRPr="004E5BF6" w14:paraId="78231F95" w14:textId="77777777" w:rsidTr="008D16CC">
        <w:tc>
          <w:tcPr>
            <w:tcW w:w="871" w:type="pct"/>
            <w:shd w:val="clear" w:color="auto" w:fill="auto"/>
            <w:vAlign w:val="center"/>
          </w:tcPr>
          <w:p w14:paraId="54393B13" w14:textId="77777777" w:rsidR="000D3B82" w:rsidRPr="004E5BF6" w:rsidRDefault="000D3B82" w:rsidP="000D3B82">
            <w:pPr>
              <w:jc w:val="center"/>
              <w:rPr>
                <w:b/>
                <w:bCs/>
                <w:i/>
                <w:iCs/>
              </w:rPr>
            </w:pPr>
            <w:r w:rsidRPr="004E5BF6">
              <w:rPr>
                <w:b/>
                <w:bCs/>
                <w:i/>
                <w:iCs/>
              </w:rPr>
              <w:t>Tổng số điểm</w:t>
            </w:r>
          </w:p>
        </w:tc>
        <w:tc>
          <w:tcPr>
            <w:tcW w:w="623" w:type="pct"/>
            <w:shd w:val="clear" w:color="auto" w:fill="auto"/>
            <w:vAlign w:val="center"/>
          </w:tcPr>
          <w:p w14:paraId="329C36F2" w14:textId="77777777" w:rsidR="000D3B82" w:rsidRPr="004E5BF6" w:rsidRDefault="000D3B82" w:rsidP="000D3B82">
            <w:pPr>
              <w:jc w:val="center"/>
              <w:rPr>
                <w:b/>
                <w:bCs/>
                <w:i/>
                <w:iCs/>
                <w:lang w:val="vi-VN"/>
              </w:rPr>
            </w:pPr>
          </w:p>
        </w:tc>
        <w:tc>
          <w:tcPr>
            <w:tcW w:w="671" w:type="pct"/>
            <w:shd w:val="clear" w:color="auto" w:fill="auto"/>
            <w:vAlign w:val="center"/>
          </w:tcPr>
          <w:p w14:paraId="2DF4C319" w14:textId="77777777" w:rsidR="000D3B82" w:rsidRPr="004E5BF6" w:rsidRDefault="000D3B82" w:rsidP="000D3B82">
            <w:pPr>
              <w:jc w:val="center"/>
              <w:rPr>
                <w:b/>
                <w:bCs/>
                <w:i/>
                <w:iCs/>
                <w:lang w:val="vi-VN"/>
              </w:rPr>
            </w:pPr>
            <w:r w:rsidRPr="004E5BF6">
              <w:rPr>
                <w:b/>
                <w:bCs/>
                <w:i/>
                <w:iCs/>
                <w:lang w:val="vi-VN"/>
              </w:rPr>
              <w:t>10</w:t>
            </w:r>
          </w:p>
        </w:tc>
        <w:tc>
          <w:tcPr>
            <w:tcW w:w="598" w:type="pct"/>
            <w:shd w:val="clear" w:color="auto" w:fill="auto"/>
            <w:vAlign w:val="center"/>
          </w:tcPr>
          <w:p w14:paraId="21ED601D" w14:textId="77777777" w:rsidR="000D3B82" w:rsidRPr="00210D34" w:rsidRDefault="000D3B82" w:rsidP="000D3B82">
            <w:pPr>
              <w:jc w:val="center"/>
              <w:rPr>
                <w:b/>
                <w:bCs/>
                <w:i/>
                <w:iCs/>
                <w:lang w:val="vi-VN"/>
              </w:rPr>
            </w:pPr>
            <w:r>
              <w:rPr>
                <w:b/>
                <w:bCs/>
                <w:i/>
                <w:iCs/>
                <w:lang w:val="vi-VN"/>
              </w:rPr>
              <w:t>0</w:t>
            </w:r>
          </w:p>
        </w:tc>
        <w:tc>
          <w:tcPr>
            <w:tcW w:w="596" w:type="pct"/>
            <w:shd w:val="clear" w:color="auto" w:fill="auto"/>
            <w:vAlign w:val="center"/>
          </w:tcPr>
          <w:p w14:paraId="2A8CFDB2" w14:textId="7873A0C4" w:rsidR="000D3B82" w:rsidRPr="000D3B82" w:rsidRDefault="000D3B82" w:rsidP="000D3B82">
            <w:pPr>
              <w:jc w:val="center"/>
              <w:rPr>
                <w:b/>
                <w:bCs/>
                <w:i/>
                <w:iCs/>
              </w:rPr>
            </w:pPr>
            <w:r>
              <w:rPr>
                <w:b/>
                <w:bCs/>
                <w:i/>
                <w:iCs/>
              </w:rPr>
              <w:t>0</w:t>
            </w:r>
          </w:p>
        </w:tc>
        <w:tc>
          <w:tcPr>
            <w:tcW w:w="674" w:type="pct"/>
            <w:shd w:val="clear" w:color="auto" w:fill="auto"/>
            <w:vAlign w:val="center"/>
          </w:tcPr>
          <w:p w14:paraId="7DED623D" w14:textId="35A0ACCD" w:rsidR="000D3B82" w:rsidRPr="000D3B82" w:rsidRDefault="000D3B82" w:rsidP="000D3B82">
            <w:pPr>
              <w:jc w:val="center"/>
              <w:rPr>
                <w:b/>
                <w:bCs/>
                <w:i/>
                <w:iCs/>
              </w:rPr>
            </w:pPr>
            <w:r>
              <w:rPr>
                <w:b/>
                <w:bCs/>
                <w:i/>
                <w:iCs/>
              </w:rPr>
              <w:t>10</w:t>
            </w:r>
          </w:p>
        </w:tc>
        <w:tc>
          <w:tcPr>
            <w:tcW w:w="967" w:type="pct"/>
            <w:shd w:val="clear" w:color="auto" w:fill="auto"/>
            <w:vAlign w:val="center"/>
          </w:tcPr>
          <w:p w14:paraId="16DEB06E" w14:textId="77777777" w:rsidR="000D3B82" w:rsidRPr="004E5BF6" w:rsidRDefault="000D3B82" w:rsidP="000D3B82">
            <w:pPr>
              <w:jc w:val="center"/>
              <w:rPr>
                <w:b/>
                <w:bCs/>
                <w:lang w:val="vi-VN"/>
              </w:rPr>
            </w:pPr>
          </w:p>
        </w:tc>
      </w:tr>
      <w:tr w:rsidR="000D3B82" w:rsidRPr="00A1377F" w14:paraId="15B81871" w14:textId="77777777" w:rsidTr="008D16CC">
        <w:tc>
          <w:tcPr>
            <w:tcW w:w="871" w:type="pct"/>
            <w:shd w:val="clear" w:color="auto" w:fill="auto"/>
            <w:vAlign w:val="center"/>
          </w:tcPr>
          <w:p w14:paraId="767F9D19" w14:textId="77777777" w:rsidR="000D3B82" w:rsidRPr="004E5BF6" w:rsidRDefault="000D3B82" w:rsidP="000D3B82">
            <w:pPr>
              <w:jc w:val="center"/>
              <w:rPr>
                <w:rFonts w:eastAsiaTheme="minorHAnsi"/>
                <w:b/>
                <w:bCs/>
                <w:i/>
                <w:iCs/>
                <w:kern w:val="2"/>
                <w:lang w:val="vi-VN"/>
                <w14:ligatures w14:val="standardContextual"/>
              </w:rPr>
            </w:pPr>
            <w:r w:rsidRPr="004E5BF6">
              <w:rPr>
                <w:rFonts w:eastAsiaTheme="minorHAnsi"/>
                <w:b/>
                <w:bCs/>
                <w:i/>
                <w:iCs/>
                <w:kern w:val="2"/>
                <w14:ligatures w14:val="standardContextual"/>
              </w:rPr>
              <w:t xml:space="preserve">Tỷ </w:t>
            </w:r>
            <w:r w:rsidRPr="004E5BF6">
              <w:rPr>
                <w:rFonts w:eastAsiaTheme="minorHAnsi"/>
                <w:b/>
                <w:bCs/>
                <w:i/>
                <w:iCs/>
                <w:kern w:val="2"/>
                <w:lang w:val="vi-VN"/>
                <w14:ligatures w14:val="standardContextual"/>
              </w:rPr>
              <w:t>trọng</w:t>
            </w:r>
          </w:p>
        </w:tc>
        <w:tc>
          <w:tcPr>
            <w:tcW w:w="623" w:type="pct"/>
            <w:shd w:val="clear" w:color="auto" w:fill="auto"/>
            <w:vAlign w:val="center"/>
          </w:tcPr>
          <w:p w14:paraId="18BABF98" w14:textId="77777777" w:rsidR="000D3B82" w:rsidRPr="004E5BF6" w:rsidRDefault="000D3B82" w:rsidP="000D3B82">
            <w:pPr>
              <w:jc w:val="center"/>
              <w:rPr>
                <w:b/>
                <w:bCs/>
                <w:i/>
                <w:iCs/>
                <w:lang w:val="vi-VN"/>
              </w:rPr>
            </w:pPr>
          </w:p>
        </w:tc>
        <w:tc>
          <w:tcPr>
            <w:tcW w:w="671" w:type="pct"/>
            <w:shd w:val="clear" w:color="auto" w:fill="auto"/>
            <w:vAlign w:val="center"/>
          </w:tcPr>
          <w:p w14:paraId="4F54F944" w14:textId="77777777" w:rsidR="000D3B82" w:rsidRPr="004E5BF6" w:rsidRDefault="000D3B82" w:rsidP="000D3B82">
            <w:pPr>
              <w:jc w:val="center"/>
              <w:rPr>
                <w:rFonts w:eastAsiaTheme="minorHAnsi"/>
                <w:b/>
                <w:bCs/>
                <w:i/>
                <w:iCs/>
                <w:kern w:val="2"/>
                <w14:ligatures w14:val="standardContextual"/>
              </w:rPr>
            </w:pPr>
            <w:r w:rsidRPr="004E5BF6">
              <w:rPr>
                <w:rFonts w:eastAsiaTheme="minorHAnsi"/>
                <w:b/>
                <w:bCs/>
                <w:i/>
                <w:iCs/>
                <w:kern w:val="2"/>
                <w:lang w:val="vi-VN"/>
                <w14:ligatures w14:val="standardContextual"/>
              </w:rPr>
              <w:t>100</w:t>
            </w:r>
            <w:r w:rsidRPr="004E5BF6">
              <w:rPr>
                <w:rFonts w:eastAsiaTheme="minorHAnsi"/>
                <w:b/>
                <w:bCs/>
                <w:i/>
                <w:iCs/>
                <w:kern w:val="2"/>
                <w14:ligatures w14:val="standardContextual"/>
              </w:rPr>
              <w:t>%</w:t>
            </w:r>
          </w:p>
        </w:tc>
        <w:tc>
          <w:tcPr>
            <w:tcW w:w="598" w:type="pct"/>
            <w:shd w:val="clear" w:color="auto" w:fill="auto"/>
            <w:vAlign w:val="center"/>
          </w:tcPr>
          <w:p w14:paraId="09EB97BF" w14:textId="77777777" w:rsidR="000D3B82" w:rsidRPr="00210D34" w:rsidRDefault="000D3B82" w:rsidP="000D3B82">
            <w:pPr>
              <w:jc w:val="center"/>
              <w:rPr>
                <w:b/>
                <w:bCs/>
                <w:i/>
                <w:iCs/>
                <w:lang w:val="vi-VN"/>
              </w:rPr>
            </w:pPr>
            <w:r>
              <w:rPr>
                <w:b/>
                <w:bCs/>
                <w:i/>
                <w:iCs/>
                <w:lang w:val="vi-VN"/>
              </w:rPr>
              <w:t>0%</w:t>
            </w:r>
          </w:p>
        </w:tc>
        <w:tc>
          <w:tcPr>
            <w:tcW w:w="596" w:type="pct"/>
            <w:shd w:val="clear" w:color="auto" w:fill="auto"/>
            <w:vAlign w:val="center"/>
          </w:tcPr>
          <w:p w14:paraId="2E293F66" w14:textId="73EE3659" w:rsidR="000D3B82" w:rsidRPr="004E5BF6" w:rsidRDefault="00BA49C1" w:rsidP="000D3B82">
            <w:pPr>
              <w:jc w:val="center"/>
              <w:rPr>
                <w:rFonts w:eastAsiaTheme="minorHAnsi"/>
                <w:b/>
                <w:bCs/>
                <w:i/>
                <w:iCs/>
                <w:kern w:val="2"/>
                <w14:ligatures w14:val="standardContextual"/>
              </w:rPr>
            </w:pPr>
            <w:r>
              <w:rPr>
                <w:rFonts w:eastAsiaTheme="minorHAnsi"/>
                <w:b/>
                <w:bCs/>
                <w:i/>
                <w:iCs/>
                <w:kern w:val="2"/>
                <w14:ligatures w14:val="standardContextual"/>
              </w:rPr>
              <w:t>0</w:t>
            </w:r>
            <w:r w:rsidR="000D3B82" w:rsidRPr="004E5BF6">
              <w:rPr>
                <w:rFonts w:eastAsiaTheme="minorHAnsi"/>
                <w:b/>
                <w:bCs/>
                <w:i/>
                <w:iCs/>
                <w:kern w:val="2"/>
                <w14:ligatures w14:val="standardContextual"/>
              </w:rPr>
              <w:t>%</w:t>
            </w:r>
          </w:p>
        </w:tc>
        <w:tc>
          <w:tcPr>
            <w:tcW w:w="674" w:type="pct"/>
            <w:shd w:val="clear" w:color="auto" w:fill="auto"/>
            <w:vAlign w:val="center"/>
          </w:tcPr>
          <w:p w14:paraId="7F71EAB1" w14:textId="24FCFE09" w:rsidR="000D3B82" w:rsidRPr="004E5BF6" w:rsidRDefault="00BA49C1" w:rsidP="000D3B82">
            <w:pPr>
              <w:jc w:val="center"/>
              <w:rPr>
                <w:rFonts w:eastAsiaTheme="minorHAnsi"/>
                <w:b/>
                <w:bCs/>
                <w:i/>
                <w:iCs/>
                <w:kern w:val="2"/>
                <w14:ligatures w14:val="standardContextual"/>
              </w:rPr>
            </w:pPr>
            <w:r>
              <w:rPr>
                <w:rFonts w:eastAsiaTheme="minorHAnsi"/>
                <w:b/>
                <w:bCs/>
                <w:i/>
                <w:iCs/>
                <w:kern w:val="2"/>
                <w14:ligatures w14:val="standardContextual"/>
              </w:rPr>
              <w:t>10</w:t>
            </w:r>
            <w:r w:rsidR="000D3B82">
              <w:rPr>
                <w:rFonts w:eastAsiaTheme="minorHAnsi"/>
                <w:b/>
                <w:bCs/>
                <w:i/>
                <w:iCs/>
                <w:kern w:val="2"/>
                <w:lang w:val="vi-VN"/>
                <w14:ligatures w14:val="standardContextual"/>
              </w:rPr>
              <w:t>0</w:t>
            </w:r>
            <w:r w:rsidR="000D3B82" w:rsidRPr="004E5BF6">
              <w:rPr>
                <w:rFonts w:eastAsiaTheme="minorHAnsi"/>
                <w:b/>
                <w:bCs/>
                <w:i/>
                <w:iCs/>
                <w:kern w:val="2"/>
                <w14:ligatures w14:val="standardContextual"/>
              </w:rPr>
              <w:t>%</w:t>
            </w:r>
          </w:p>
        </w:tc>
        <w:tc>
          <w:tcPr>
            <w:tcW w:w="967" w:type="pct"/>
            <w:shd w:val="clear" w:color="auto" w:fill="auto"/>
            <w:vAlign w:val="center"/>
          </w:tcPr>
          <w:p w14:paraId="504582CF" w14:textId="77777777" w:rsidR="000D3B82" w:rsidRPr="005D18D0" w:rsidRDefault="000D3B82" w:rsidP="000D3B82">
            <w:pPr>
              <w:jc w:val="center"/>
              <w:rPr>
                <w:rFonts w:eastAsiaTheme="minorHAnsi"/>
                <w:b/>
                <w:bCs/>
                <w:i/>
                <w:iCs/>
                <w:kern w:val="2"/>
                <w:lang w:val="vi-VN"/>
                <w14:ligatures w14:val="standardContextual"/>
              </w:rPr>
            </w:pPr>
            <w:r w:rsidRPr="004E5BF6">
              <w:rPr>
                <w:rFonts w:eastAsiaTheme="minorHAnsi"/>
                <w:b/>
                <w:bCs/>
                <w:i/>
                <w:iCs/>
                <w:kern w:val="2"/>
                <w:lang w:val="vi-VN"/>
                <w14:ligatures w14:val="standardContextual"/>
              </w:rPr>
              <w:t>100%</w:t>
            </w:r>
          </w:p>
        </w:tc>
      </w:tr>
    </w:tbl>
    <w:p w14:paraId="62CD2D13" w14:textId="77777777" w:rsidR="00EA6890" w:rsidRPr="00556BA0" w:rsidRDefault="00EA6890" w:rsidP="00556BA0"/>
    <w:p w14:paraId="59208784" w14:textId="77777777" w:rsidR="00FB17E8" w:rsidRPr="00D83953" w:rsidRDefault="00FB17E8" w:rsidP="00C67741">
      <w:pPr>
        <w:pStyle w:val="Heading2"/>
        <w:jc w:val="center"/>
      </w:pPr>
      <w:r w:rsidRPr="00D83953">
        <w:t>Phụ lục 2. CÁC RUBRICS</w:t>
      </w:r>
    </w:p>
    <w:p w14:paraId="4FFBBE06" w14:textId="77777777" w:rsidR="0067453D" w:rsidRPr="00D83953" w:rsidRDefault="00FB17E8" w:rsidP="00C67741">
      <w:pPr>
        <w:spacing w:before="60" w:after="40" w:line="288" w:lineRule="auto"/>
        <w:rPr>
          <w:b/>
          <w:bCs/>
          <w:lang w:eastAsia="x-none"/>
        </w:rPr>
      </w:pPr>
      <w:r w:rsidRPr="00D83953">
        <w:rPr>
          <w:b/>
          <w:bCs/>
          <w:lang w:eastAsia="x-none"/>
        </w:rPr>
        <w:t>Rubric 1. Đánh giá điểm chuyên cần</w:t>
      </w:r>
    </w:p>
    <w:p w14:paraId="07B5DBAD" w14:textId="77777777" w:rsidR="00415D36" w:rsidRPr="003B261F" w:rsidRDefault="00415D36" w:rsidP="00415D36">
      <w:pPr>
        <w:pStyle w:val="ListParagraph"/>
        <w:numPr>
          <w:ilvl w:val="0"/>
          <w:numId w:val="26"/>
        </w:numPr>
        <w:spacing w:before="60" w:after="40" w:line="288" w:lineRule="auto"/>
        <w:rPr>
          <w:lang w:eastAsia="x-none"/>
        </w:rPr>
      </w:pPr>
      <w:r w:rsidRPr="003B261F">
        <w:rPr>
          <w:lang w:eastAsia="x-none"/>
        </w:rPr>
        <w:t>Trọng số trong điểm học phần: 10%</w:t>
      </w:r>
    </w:p>
    <w:p w14:paraId="66B93A1C" w14:textId="7C0195DE" w:rsidR="0067453D" w:rsidRPr="003B261F" w:rsidRDefault="00B63261" w:rsidP="00D83953">
      <w:pPr>
        <w:pStyle w:val="ListParagraph"/>
        <w:numPr>
          <w:ilvl w:val="0"/>
          <w:numId w:val="26"/>
        </w:numPr>
        <w:spacing w:before="60" w:after="40" w:line="288" w:lineRule="auto"/>
        <w:rPr>
          <w:lang w:eastAsia="x-none"/>
        </w:rPr>
      </w:pPr>
      <w:r w:rsidRPr="003B261F">
        <w:rPr>
          <w:lang w:eastAsia="x-none"/>
        </w:rPr>
        <w:t xml:space="preserve">Đánh giá qua </w:t>
      </w:r>
      <w:r w:rsidR="00182748">
        <w:rPr>
          <w:lang w:eastAsia="x-none"/>
        </w:rPr>
        <w:t>các</w:t>
      </w:r>
      <w:r w:rsidRPr="00185660">
        <w:rPr>
          <w:lang w:eastAsia="x-none"/>
        </w:rPr>
        <w:t xml:space="preserve"> buổi seminar</w:t>
      </w:r>
      <w:r w:rsidR="00BE1B6E" w:rsidRPr="00185660">
        <w:rPr>
          <w:lang w:eastAsia="x-none"/>
        </w:rPr>
        <w:t>.</w:t>
      </w:r>
    </w:p>
    <w:tbl>
      <w:tblPr>
        <w:tblStyle w:val="TableGrid"/>
        <w:tblW w:w="5000" w:type="pct"/>
        <w:tblLook w:val="04A0" w:firstRow="1" w:lastRow="0" w:firstColumn="1" w:lastColumn="0" w:noHBand="0" w:noVBand="1"/>
      </w:tblPr>
      <w:tblGrid>
        <w:gridCol w:w="1771"/>
        <w:gridCol w:w="2123"/>
        <w:gridCol w:w="1948"/>
        <w:gridCol w:w="1850"/>
        <w:gridCol w:w="2047"/>
      </w:tblGrid>
      <w:tr w:rsidR="009D0F5F" w:rsidRPr="00936A07" w14:paraId="451A1D7F" w14:textId="77777777" w:rsidTr="001B0686">
        <w:tc>
          <w:tcPr>
            <w:tcW w:w="909" w:type="pct"/>
            <w:vMerge w:val="restart"/>
            <w:shd w:val="clear" w:color="auto" w:fill="FBE4D5" w:themeFill="accent2" w:themeFillTint="33"/>
          </w:tcPr>
          <w:p w14:paraId="6AF74233" w14:textId="77777777" w:rsidR="009D0F5F" w:rsidRPr="00950D30" w:rsidRDefault="00FB17E8" w:rsidP="0095485E">
            <w:pPr>
              <w:jc w:val="center"/>
              <w:rPr>
                <w:b/>
                <w:bCs/>
              </w:rPr>
            </w:pPr>
            <w:r w:rsidRPr="00950D30">
              <w:rPr>
                <w:lang w:eastAsia="x-none"/>
              </w:rPr>
              <w:t xml:space="preserve"> </w:t>
            </w:r>
            <w:r w:rsidR="009D0F5F" w:rsidRPr="00950D30">
              <w:rPr>
                <w:b/>
                <w:bCs/>
              </w:rPr>
              <w:t>Số buổi vắng (điểm danh)</w:t>
            </w:r>
          </w:p>
        </w:tc>
        <w:tc>
          <w:tcPr>
            <w:tcW w:w="4091" w:type="pct"/>
            <w:gridSpan w:val="4"/>
            <w:shd w:val="clear" w:color="auto" w:fill="FBE4D5" w:themeFill="accent2" w:themeFillTint="33"/>
          </w:tcPr>
          <w:p w14:paraId="2AB38C4D" w14:textId="77777777" w:rsidR="009D0F5F" w:rsidRPr="00950D30" w:rsidRDefault="009D0F5F" w:rsidP="0095485E">
            <w:pPr>
              <w:jc w:val="center"/>
              <w:rPr>
                <w:b/>
                <w:bCs/>
              </w:rPr>
            </w:pPr>
            <w:r w:rsidRPr="00950D30">
              <w:rPr>
                <w:b/>
                <w:bCs/>
              </w:rPr>
              <w:t>Tham gia thảo luận (GV seminar đánh giá)</w:t>
            </w:r>
          </w:p>
        </w:tc>
      </w:tr>
      <w:tr w:rsidR="009D0F5F" w:rsidRPr="00936A07" w14:paraId="732C7CD0" w14:textId="77777777" w:rsidTr="001B0686">
        <w:tc>
          <w:tcPr>
            <w:tcW w:w="909" w:type="pct"/>
            <w:vMerge/>
            <w:shd w:val="clear" w:color="auto" w:fill="FBE4D5" w:themeFill="accent2" w:themeFillTint="33"/>
          </w:tcPr>
          <w:p w14:paraId="15EA5B78" w14:textId="77777777" w:rsidR="009D0F5F" w:rsidRPr="00950D30" w:rsidRDefault="009D0F5F" w:rsidP="0095485E">
            <w:pPr>
              <w:jc w:val="center"/>
              <w:rPr>
                <w:b/>
                <w:bCs/>
              </w:rPr>
            </w:pPr>
          </w:p>
        </w:tc>
        <w:tc>
          <w:tcPr>
            <w:tcW w:w="1090" w:type="pct"/>
            <w:shd w:val="clear" w:color="auto" w:fill="FBE4D5" w:themeFill="accent2" w:themeFillTint="33"/>
          </w:tcPr>
          <w:p w14:paraId="5AC3C543" w14:textId="77777777" w:rsidR="009D0F5F" w:rsidRPr="00950D30" w:rsidRDefault="009D0F5F" w:rsidP="0095485E">
            <w:pPr>
              <w:jc w:val="center"/>
              <w:rPr>
                <w:b/>
                <w:bCs/>
              </w:rPr>
            </w:pPr>
            <w:r w:rsidRPr="00950D30">
              <w:rPr>
                <w:b/>
                <w:bCs/>
              </w:rPr>
              <w:t>Rất tích cực</w:t>
            </w:r>
          </w:p>
        </w:tc>
        <w:tc>
          <w:tcPr>
            <w:tcW w:w="1000" w:type="pct"/>
            <w:shd w:val="clear" w:color="auto" w:fill="FBE4D5" w:themeFill="accent2" w:themeFillTint="33"/>
          </w:tcPr>
          <w:p w14:paraId="23737DCC" w14:textId="77777777" w:rsidR="009D0F5F" w:rsidRPr="00950D30" w:rsidRDefault="009D0F5F" w:rsidP="0095485E">
            <w:pPr>
              <w:jc w:val="center"/>
              <w:rPr>
                <w:b/>
                <w:bCs/>
              </w:rPr>
            </w:pPr>
            <w:r w:rsidRPr="00950D30">
              <w:rPr>
                <w:b/>
                <w:bCs/>
              </w:rPr>
              <w:t>Tích cực</w:t>
            </w:r>
          </w:p>
        </w:tc>
        <w:tc>
          <w:tcPr>
            <w:tcW w:w="950" w:type="pct"/>
            <w:shd w:val="clear" w:color="auto" w:fill="FBE4D5" w:themeFill="accent2" w:themeFillTint="33"/>
          </w:tcPr>
          <w:p w14:paraId="20ADC883" w14:textId="77777777" w:rsidR="009D0F5F" w:rsidRPr="00950D30" w:rsidRDefault="009D0F5F" w:rsidP="0095485E">
            <w:pPr>
              <w:jc w:val="center"/>
              <w:rPr>
                <w:b/>
                <w:bCs/>
              </w:rPr>
            </w:pPr>
            <w:r w:rsidRPr="00950D30">
              <w:rPr>
                <w:b/>
                <w:bCs/>
              </w:rPr>
              <w:t>Có tham gia</w:t>
            </w:r>
          </w:p>
        </w:tc>
        <w:tc>
          <w:tcPr>
            <w:tcW w:w="1051" w:type="pct"/>
            <w:shd w:val="clear" w:color="auto" w:fill="FBE4D5" w:themeFill="accent2" w:themeFillTint="33"/>
          </w:tcPr>
          <w:p w14:paraId="45F2156B" w14:textId="77777777" w:rsidR="009D0F5F" w:rsidRPr="00950D30" w:rsidRDefault="009D0F5F" w:rsidP="0095485E">
            <w:pPr>
              <w:jc w:val="center"/>
              <w:rPr>
                <w:b/>
                <w:bCs/>
              </w:rPr>
            </w:pPr>
            <w:r w:rsidRPr="00950D30">
              <w:rPr>
                <w:b/>
                <w:bCs/>
              </w:rPr>
              <w:t>Không tham gia</w:t>
            </w:r>
          </w:p>
        </w:tc>
      </w:tr>
      <w:tr w:rsidR="009D0F5F" w:rsidRPr="004F77F6" w14:paraId="5D8A658C" w14:textId="77777777" w:rsidTr="001B0686">
        <w:tc>
          <w:tcPr>
            <w:tcW w:w="909" w:type="pct"/>
          </w:tcPr>
          <w:p w14:paraId="0CBD3AB1" w14:textId="77777777" w:rsidR="009D0F5F" w:rsidRPr="004F77F6" w:rsidRDefault="009D0F5F" w:rsidP="0095485E">
            <w:pPr>
              <w:jc w:val="center"/>
              <w:rPr>
                <w:b/>
                <w:bCs/>
              </w:rPr>
            </w:pPr>
            <w:r w:rsidRPr="004F77F6">
              <w:rPr>
                <w:b/>
                <w:bCs/>
              </w:rPr>
              <w:t>0</w:t>
            </w:r>
          </w:p>
        </w:tc>
        <w:tc>
          <w:tcPr>
            <w:tcW w:w="1090" w:type="pct"/>
          </w:tcPr>
          <w:p w14:paraId="528146FB" w14:textId="77777777" w:rsidR="009D0F5F" w:rsidRPr="004F77F6" w:rsidRDefault="009D0F5F" w:rsidP="0095485E">
            <w:pPr>
              <w:jc w:val="center"/>
            </w:pPr>
            <w:r w:rsidRPr="004F77F6">
              <w:t>10, 10+</w:t>
            </w:r>
          </w:p>
        </w:tc>
        <w:tc>
          <w:tcPr>
            <w:tcW w:w="1000" w:type="pct"/>
          </w:tcPr>
          <w:p w14:paraId="448CEB3E" w14:textId="77777777" w:rsidR="009D0F5F" w:rsidRPr="004F77F6" w:rsidRDefault="009D0F5F" w:rsidP="0095485E">
            <w:pPr>
              <w:jc w:val="center"/>
            </w:pPr>
            <w:r w:rsidRPr="004F77F6">
              <w:t>9</w:t>
            </w:r>
          </w:p>
        </w:tc>
        <w:tc>
          <w:tcPr>
            <w:tcW w:w="950" w:type="pct"/>
          </w:tcPr>
          <w:p w14:paraId="6D297E1D" w14:textId="77777777" w:rsidR="009D0F5F" w:rsidRPr="004F77F6" w:rsidRDefault="009D0F5F" w:rsidP="0095485E">
            <w:pPr>
              <w:jc w:val="center"/>
            </w:pPr>
            <w:r w:rsidRPr="004F77F6">
              <w:t>8</w:t>
            </w:r>
          </w:p>
        </w:tc>
        <w:tc>
          <w:tcPr>
            <w:tcW w:w="1051" w:type="pct"/>
          </w:tcPr>
          <w:p w14:paraId="6BD82182" w14:textId="77777777" w:rsidR="009D0F5F" w:rsidRPr="004F77F6" w:rsidRDefault="009D0F5F" w:rsidP="0095485E">
            <w:pPr>
              <w:jc w:val="center"/>
            </w:pPr>
            <w:r w:rsidRPr="004F77F6">
              <w:t>7</w:t>
            </w:r>
          </w:p>
        </w:tc>
      </w:tr>
      <w:tr w:rsidR="009D0F5F" w:rsidRPr="004F77F6" w14:paraId="179A90BC" w14:textId="77777777" w:rsidTr="001B0686">
        <w:tc>
          <w:tcPr>
            <w:tcW w:w="909" w:type="pct"/>
          </w:tcPr>
          <w:p w14:paraId="2166864D" w14:textId="77777777" w:rsidR="009D0F5F" w:rsidRPr="004F77F6" w:rsidRDefault="009D0F5F" w:rsidP="0095485E">
            <w:pPr>
              <w:jc w:val="center"/>
              <w:rPr>
                <w:b/>
                <w:bCs/>
              </w:rPr>
            </w:pPr>
            <w:r w:rsidRPr="004F77F6">
              <w:rPr>
                <w:b/>
                <w:bCs/>
              </w:rPr>
              <w:t>1</w:t>
            </w:r>
          </w:p>
        </w:tc>
        <w:tc>
          <w:tcPr>
            <w:tcW w:w="1090" w:type="pct"/>
          </w:tcPr>
          <w:p w14:paraId="753AF4A9" w14:textId="77777777" w:rsidR="009D0F5F" w:rsidRPr="004F77F6" w:rsidRDefault="009D0F5F" w:rsidP="0095485E">
            <w:pPr>
              <w:jc w:val="center"/>
            </w:pPr>
            <w:r w:rsidRPr="004F77F6">
              <w:t>9, 10</w:t>
            </w:r>
          </w:p>
        </w:tc>
        <w:tc>
          <w:tcPr>
            <w:tcW w:w="1000" w:type="pct"/>
          </w:tcPr>
          <w:p w14:paraId="71C8FC8A" w14:textId="77777777" w:rsidR="009D0F5F" w:rsidRPr="004F77F6" w:rsidRDefault="009D0F5F" w:rsidP="0095485E">
            <w:pPr>
              <w:jc w:val="center"/>
            </w:pPr>
            <w:r w:rsidRPr="004F77F6">
              <w:t>8</w:t>
            </w:r>
          </w:p>
        </w:tc>
        <w:tc>
          <w:tcPr>
            <w:tcW w:w="950" w:type="pct"/>
          </w:tcPr>
          <w:p w14:paraId="468D31CB" w14:textId="77777777" w:rsidR="009D0F5F" w:rsidRPr="004F77F6" w:rsidRDefault="009D0F5F" w:rsidP="0095485E">
            <w:pPr>
              <w:jc w:val="center"/>
            </w:pPr>
            <w:r w:rsidRPr="004F77F6">
              <w:t>7</w:t>
            </w:r>
          </w:p>
        </w:tc>
        <w:tc>
          <w:tcPr>
            <w:tcW w:w="1051" w:type="pct"/>
          </w:tcPr>
          <w:p w14:paraId="31BC15BC" w14:textId="77777777" w:rsidR="009D0F5F" w:rsidRPr="004F77F6" w:rsidRDefault="009D0F5F" w:rsidP="0095485E">
            <w:pPr>
              <w:jc w:val="center"/>
            </w:pPr>
            <w:r w:rsidRPr="004F77F6">
              <w:t>6</w:t>
            </w:r>
          </w:p>
        </w:tc>
      </w:tr>
      <w:tr w:rsidR="009D0F5F" w:rsidRPr="004F77F6" w14:paraId="19AC5C7C" w14:textId="77777777" w:rsidTr="001B0686">
        <w:tc>
          <w:tcPr>
            <w:tcW w:w="909" w:type="pct"/>
          </w:tcPr>
          <w:p w14:paraId="1FAF420F" w14:textId="77777777" w:rsidR="009D0F5F" w:rsidRPr="004F77F6" w:rsidRDefault="009D0F5F" w:rsidP="0095485E">
            <w:pPr>
              <w:jc w:val="center"/>
              <w:rPr>
                <w:b/>
                <w:bCs/>
              </w:rPr>
            </w:pPr>
            <w:r w:rsidRPr="004F77F6">
              <w:rPr>
                <w:b/>
                <w:bCs/>
              </w:rPr>
              <w:t>2</w:t>
            </w:r>
          </w:p>
        </w:tc>
        <w:tc>
          <w:tcPr>
            <w:tcW w:w="1090" w:type="pct"/>
          </w:tcPr>
          <w:p w14:paraId="2185F10C" w14:textId="77777777" w:rsidR="009D0F5F" w:rsidRPr="004F77F6" w:rsidRDefault="009D0F5F" w:rsidP="0095485E">
            <w:pPr>
              <w:jc w:val="center"/>
            </w:pPr>
            <w:r w:rsidRPr="004F77F6">
              <w:t>8, 9</w:t>
            </w:r>
          </w:p>
        </w:tc>
        <w:tc>
          <w:tcPr>
            <w:tcW w:w="1000" w:type="pct"/>
          </w:tcPr>
          <w:p w14:paraId="2A7D2AA9" w14:textId="77777777" w:rsidR="009D0F5F" w:rsidRPr="004F77F6" w:rsidRDefault="009D0F5F" w:rsidP="0095485E">
            <w:pPr>
              <w:jc w:val="center"/>
            </w:pPr>
            <w:r w:rsidRPr="004F77F6">
              <w:t>7</w:t>
            </w:r>
          </w:p>
        </w:tc>
        <w:tc>
          <w:tcPr>
            <w:tcW w:w="950" w:type="pct"/>
          </w:tcPr>
          <w:p w14:paraId="1EDA4BF2" w14:textId="77777777" w:rsidR="009D0F5F" w:rsidRPr="004F77F6" w:rsidRDefault="009D0F5F" w:rsidP="0095485E">
            <w:pPr>
              <w:jc w:val="center"/>
            </w:pPr>
            <w:r w:rsidRPr="004F77F6">
              <w:t>6</w:t>
            </w:r>
          </w:p>
        </w:tc>
        <w:tc>
          <w:tcPr>
            <w:tcW w:w="1051" w:type="pct"/>
          </w:tcPr>
          <w:p w14:paraId="37A03F62" w14:textId="77777777" w:rsidR="009D0F5F" w:rsidRPr="004F77F6" w:rsidRDefault="009D0F5F" w:rsidP="0095485E">
            <w:pPr>
              <w:jc w:val="center"/>
            </w:pPr>
            <w:r w:rsidRPr="004F77F6">
              <w:t>5</w:t>
            </w:r>
          </w:p>
        </w:tc>
      </w:tr>
      <w:tr w:rsidR="009D0F5F" w:rsidRPr="004F77F6" w14:paraId="79E7E69D" w14:textId="77777777" w:rsidTr="001B0686">
        <w:tc>
          <w:tcPr>
            <w:tcW w:w="909" w:type="pct"/>
          </w:tcPr>
          <w:p w14:paraId="0464B846" w14:textId="77777777" w:rsidR="009D0F5F" w:rsidRPr="004F77F6" w:rsidRDefault="009D0F5F" w:rsidP="0095485E">
            <w:pPr>
              <w:jc w:val="center"/>
              <w:rPr>
                <w:b/>
                <w:bCs/>
                <w:lang w:val="vi-VN"/>
              </w:rPr>
            </w:pPr>
            <w:r w:rsidRPr="004F77F6">
              <w:rPr>
                <w:b/>
                <w:bCs/>
              </w:rPr>
              <w:t xml:space="preserve">&gt; </w:t>
            </w:r>
            <w:r w:rsidR="00773DDF" w:rsidRPr="004F77F6">
              <w:rPr>
                <w:b/>
                <w:bCs/>
                <w:lang w:val="vi-VN"/>
              </w:rPr>
              <w:t>2</w:t>
            </w:r>
          </w:p>
        </w:tc>
        <w:tc>
          <w:tcPr>
            <w:tcW w:w="4091" w:type="pct"/>
            <w:gridSpan w:val="4"/>
          </w:tcPr>
          <w:p w14:paraId="26FE03E3" w14:textId="77777777" w:rsidR="009D0F5F" w:rsidRPr="004F77F6" w:rsidRDefault="009D0F5F" w:rsidP="0095485E">
            <w:pPr>
              <w:jc w:val="center"/>
            </w:pPr>
            <w:r w:rsidRPr="004F77F6">
              <w:t>0 điểm, học lại</w:t>
            </w:r>
          </w:p>
        </w:tc>
      </w:tr>
    </w:tbl>
    <w:p w14:paraId="50871C5B" w14:textId="3870300D" w:rsidR="009D0F5F" w:rsidRPr="004F77F6" w:rsidRDefault="009D0F5F" w:rsidP="00D83953">
      <w:pPr>
        <w:spacing w:before="60" w:after="40" w:line="288" w:lineRule="auto"/>
      </w:pPr>
      <w:r w:rsidRPr="004F77F6">
        <w:t>* Ghi chú: 10+: có thể xem xét để cộng điểm vào điểm đánh giá 40%</w:t>
      </w:r>
      <w:r w:rsidR="00B81962" w:rsidRPr="004F77F6">
        <w:t xml:space="preserve"> khi điểm chuyên cần là 10</w:t>
      </w:r>
      <w:r w:rsidR="00F855F8" w:rsidRPr="004F77F6">
        <w:t>.</w:t>
      </w:r>
    </w:p>
    <w:p w14:paraId="6A57AAB2" w14:textId="77777777" w:rsidR="009D0F5F" w:rsidRPr="00D917A6" w:rsidRDefault="009D0F5F" w:rsidP="00D83953">
      <w:pPr>
        <w:spacing w:before="60" w:after="40" w:line="288" w:lineRule="auto"/>
      </w:pPr>
      <w:r w:rsidRPr="00D917A6">
        <w:t>Tiêu chí đánh giá tham gia thảo luận</w:t>
      </w:r>
    </w:p>
    <w:tbl>
      <w:tblPr>
        <w:tblStyle w:val="TableGrid"/>
        <w:tblW w:w="5000" w:type="pct"/>
        <w:tblLook w:val="04A0" w:firstRow="1" w:lastRow="0" w:firstColumn="1" w:lastColumn="0" w:noHBand="0" w:noVBand="1"/>
      </w:tblPr>
      <w:tblGrid>
        <w:gridCol w:w="2548"/>
        <w:gridCol w:w="2976"/>
        <w:gridCol w:w="2267"/>
        <w:gridCol w:w="1948"/>
      </w:tblGrid>
      <w:tr w:rsidR="009D0F5F" w:rsidRPr="00936A07" w14:paraId="2C767FB1" w14:textId="77777777" w:rsidTr="00E07AE9">
        <w:tc>
          <w:tcPr>
            <w:tcW w:w="1308" w:type="pct"/>
            <w:shd w:val="clear" w:color="auto" w:fill="FBE4D5" w:themeFill="accent2" w:themeFillTint="33"/>
          </w:tcPr>
          <w:p w14:paraId="403C4E1F" w14:textId="77777777" w:rsidR="009D0F5F" w:rsidRPr="00D917A6" w:rsidRDefault="009D0F5F" w:rsidP="0095485E">
            <w:pPr>
              <w:jc w:val="center"/>
              <w:rPr>
                <w:b/>
                <w:bCs/>
              </w:rPr>
            </w:pPr>
            <w:r w:rsidRPr="00D917A6">
              <w:rPr>
                <w:b/>
                <w:bCs/>
              </w:rPr>
              <w:t>Rất tích cực</w:t>
            </w:r>
          </w:p>
        </w:tc>
        <w:tc>
          <w:tcPr>
            <w:tcW w:w="1528" w:type="pct"/>
            <w:shd w:val="clear" w:color="auto" w:fill="FBE4D5" w:themeFill="accent2" w:themeFillTint="33"/>
          </w:tcPr>
          <w:p w14:paraId="648DE4D5" w14:textId="77777777" w:rsidR="009D0F5F" w:rsidRPr="00D917A6" w:rsidRDefault="009D0F5F" w:rsidP="0095485E">
            <w:pPr>
              <w:jc w:val="center"/>
              <w:rPr>
                <w:b/>
                <w:bCs/>
              </w:rPr>
            </w:pPr>
            <w:r w:rsidRPr="00D917A6">
              <w:rPr>
                <w:b/>
                <w:bCs/>
              </w:rPr>
              <w:t>Tích cực</w:t>
            </w:r>
          </w:p>
        </w:tc>
        <w:tc>
          <w:tcPr>
            <w:tcW w:w="1164" w:type="pct"/>
            <w:shd w:val="clear" w:color="auto" w:fill="FBE4D5" w:themeFill="accent2" w:themeFillTint="33"/>
          </w:tcPr>
          <w:p w14:paraId="3290BCF6" w14:textId="77777777" w:rsidR="009D0F5F" w:rsidRPr="00D917A6" w:rsidRDefault="009D0F5F" w:rsidP="0095485E">
            <w:pPr>
              <w:jc w:val="center"/>
              <w:rPr>
                <w:b/>
                <w:bCs/>
              </w:rPr>
            </w:pPr>
            <w:r w:rsidRPr="00D917A6">
              <w:rPr>
                <w:b/>
                <w:bCs/>
              </w:rPr>
              <w:t>Có tham gia</w:t>
            </w:r>
          </w:p>
        </w:tc>
        <w:tc>
          <w:tcPr>
            <w:tcW w:w="1000" w:type="pct"/>
            <w:shd w:val="clear" w:color="auto" w:fill="FBE4D5" w:themeFill="accent2" w:themeFillTint="33"/>
          </w:tcPr>
          <w:p w14:paraId="75ADED53" w14:textId="77777777" w:rsidR="009D0F5F" w:rsidRPr="00D917A6" w:rsidRDefault="009D0F5F" w:rsidP="0095485E">
            <w:pPr>
              <w:jc w:val="center"/>
              <w:rPr>
                <w:b/>
                <w:bCs/>
              </w:rPr>
            </w:pPr>
            <w:r w:rsidRPr="00D917A6">
              <w:rPr>
                <w:b/>
                <w:bCs/>
              </w:rPr>
              <w:t>Không tham gia</w:t>
            </w:r>
          </w:p>
        </w:tc>
      </w:tr>
      <w:tr w:rsidR="009D0F5F" w:rsidRPr="00936A07" w14:paraId="4231696E" w14:textId="77777777" w:rsidTr="00E07AE9">
        <w:tc>
          <w:tcPr>
            <w:tcW w:w="1308" w:type="pct"/>
            <w:shd w:val="clear" w:color="auto" w:fill="auto"/>
          </w:tcPr>
          <w:p w14:paraId="590D6A90" w14:textId="77777777" w:rsidR="009D0F5F" w:rsidRPr="00C67741" w:rsidRDefault="009D0F5F" w:rsidP="0095485E">
            <w:r w:rsidRPr="00C67741">
              <w:t xml:space="preserve">- </w:t>
            </w:r>
            <w:r w:rsidR="0008087F" w:rsidRPr="00C67741">
              <w:t>Xung phong trả lời</w:t>
            </w:r>
            <w:r w:rsidR="00373103" w:rsidRPr="00C67741">
              <w:t>, chữa bài tập</w:t>
            </w:r>
            <w:r w:rsidR="0008087F" w:rsidRPr="00C67741">
              <w:t xml:space="preserve"> </w:t>
            </w:r>
            <w:r w:rsidRPr="00C67741">
              <w:t>từ hai lần trở lên;</w:t>
            </w:r>
          </w:p>
          <w:p w14:paraId="72BDF82B" w14:textId="77777777" w:rsidR="009D0F5F" w:rsidRPr="00C67741" w:rsidRDefault="009D0F5F" w:rsidP="0095485E">
            <w:r w:rsidRPr="00C67741">
              <w:lastRenderedPageBreak/>
              <w:t>- Chủ động trình bày vấn đề và ý kiến cá nhân, thảo luận;</w:t>
            </w:r>
          </w:p>
          <w:p w14:paraId="7CE66C00" w14:textId="77777777" w:rsidR="009D0F5F" w:rsidRPr="00C67741" w:rsidRDefault="009D0F5F" w:rsidP="0095485E">
            <w:r w:rsidRPr="00C67741">
              <w:t>- Đề xuất các vấn đề, chủ đề mới;</w:t>
            </w:r>
          </w:p>
          <w:p w14:paraId="2ECA28DF" w14:textId="77777777" w:rsidR="009D0F5F" w:rsidRPr="00C67741" w:rsidRDefault="009D0F5F" w:rsidP="0095485E">
            <w:r w:rsidRPr="00C67741">
              <w:t>- Hoạt động nổi bật khác.</w:t>
            </w:r>
          </w:p>
        </w:tc>
        <w:tc>
          <w:tcPr>
            <w:tcW w:w="1528" w:type="pct"/>
            <w:shd w:val="clear" w:color="auto" w:fill="auto"/>
          </w:tcPr>
          <w:p w14:paraId="1C8ECA02" w14:textId="77777777" w:rsidR="009D0F5F" w:rsidRPr="00C67741" w:rsidRDefault="009D0F5F" w:rsidP="0095485E">
            <w:r w:rsidRPr="00C67741">
              <w:lastRenderedPageBreak/>
              <w:t>- Xung phong trả lời câu hỏi;</w:t>
            </w:r>
          </w:p>
          <w:p w14:paraId="2CE85DC8" w14:textId="77777777" w:rsidR="009D0F5F" w:rsidRPr="00C67741" w:rsidRDefault="009D0F5F" w:rsidP="0095485E">
            <w:r w:rsidRPr="00C67741">
              <w:t>- Xung phong chữa bài tập;</w:t>
            </w:r>
          </w:p>
          <w:p w14:paraId="69629E31" w14:textId="77777777" w:rsidR="009D0F5F" w:rsidRPr="00C67741" w:rsidRDefault="009D0F5F" w:rsidP="0095485E">
            <w:r w:rsidRPr="00C67741">
              <w:t>- Đặt câu hỏi thảo luận với lớp;</w:t>
            </w:r>
          </w:p>
          <w:p w14:paraId="075BA428" w14:textId="77777777" w:rsidR="00F22B59" w:rsidRPr="00C67741" w:rsidRDefault="009D0F5F" w:rsidP="0095485E">
            <w:r w:rsidRPr="00C67741">
              <w:lastRenderedPageBreak/>
              <w:t>- Trả lời đúng câu hỏi mà các sinh viên khác chưa trả lời được</w:t>
            </w:r>
            <w:r w:rsidR="00F22B59" w:rsidRPr="00C67741">
              <w:t>;</w:t>
            </w:r>
          </w:p>
          <w:p w14:paraId="61B54AA7" w14:textId="77777777" w:rsidR="009D0F5F" w:rsidRPr="00C67741" w:rsidRDefault="00F22B59" w:rsidP="0095485E">
            <w:r w:rsidRPr="00C67741">
              <w:t>- Trả lời tốt về bài tập nhóm</w:t>
            </w:r>
            <w:r w:rsidR="009D0F5F" w:rsidRPr="00C67741">
              <w:t>.</w:t>
            </w:r>
          </w:p>
        </w:tc>
        <w:tc>
          <w:tcPr>
            <w:tcW w:w="1164" w:type="pct"/>
            <w:shd w:val="clear" w:color="auto" w:fill="auto"/>
          </w:tcPr>
          <w:p w14:paraId="02FDC462" w14:textId="77777777" w:rsidR="009D0F5F" w:rsidRPr="00C67741" w:rsidRDefault="009D0F5F" w:rsidP="0095485E">
            <w:r w:rsidRPr="00C67741">
              <w:lastRenderedPageBreak/>
              <w:t>- Trả lời câu hỏi GV yêu cầu trả lời;</w:t>
            </w:r>
          </w:p>
          <w:p w14:paraId="5C63A3AA" w14:textId="77777777" w:rsidR="009D0F5F" w:rsidRPr="00C67741" w:rsidRDefault="009D0F5F" w:rsidP="0095485E">
            <w:r w:rsidRPr="00C67741">
              <w:t>- Trình bày đáp án bài tập do GV yêu cầu làm ở nhà;</w:t>
            </w:r>
          </w:p>
          <w:p w14:paraId="758A9636" w14:textId="77777777" w:rsidR="00F22B59" w:rsidRPr="00C67741" w:rsidRDefault="009D0F5F" w:rsidP="0095485E">
            <w:r w:rsidRPr="00C67741">
              <w:lastRenderedPageBreak/>
              <w:t>- Có phát biểu ý kiến</w:t>
            </w:r>
            <w:r w:rsidR="00F22B59" w:rsidRPr="00C67741">
              <w:t>;</w:t>
            </w:r>
          </w:p>
          <w:p w14:paraId="60B18436" w14:textId="77777777" w:rsidR="009D0F5F" w:rsidRPr="00C67741" w:rsidRDefault="00F22B59" w:rsidP="0095485E">
            <w:r w:rsidRPr="00C67741">
              <w:t>- Có trả lời về bài tập nhóm</w:t>
            </w:r>
            <w:r w:rsidR="009D0F5F" w:rsidRPr="00C67741">
              <w:t>.</w:t>
            </w:r>
          </w:p>
        </w:tc>
        <w:tc>
          <w:tcPr>
            <w:tcW w:w="1000" w:type="pct"/>
            <w:shd w:val="clear" w:color="auto" w:fill="auto"/>
          </w:tcPr>
          <w:p w14:paraId="1529E95B" w14:textId="77777777" w:rsidR="009D0F5F" w:rsidRPr="00C67741" w:rsidRDefault="009D0F5F" w:rsidP="0095485E">
            <w:r w:rsidRPr="00C67741">
              <w:lastRenderedPageBreak/>
              <w:t>- Không trả lời câu hỏi;</w:t>
            </w:r>
          </w:p>
          <w:p w14:paraId="03EA0474" w14:textId="77777777" w:rsidR="009D0F5F" w:rsidRPr="00C67741" w:rsidRDefault="009D0F5F" w:rsidP="0095485E">
            <w:r w:rsidRPr="00C67741">
              <w:t>- Không trình bày đáp án bài tập;</w:t>
            </w:r>
          </w:p>
          <w:p w14:paraId="43B9990D" w14:textId="77777777" w:rsidR="009D0F5F" w:rsidRPr="00C67741" w:rsidRDefault="009D0F5F" w:rsidP="0095485E">
            <w:r w:rsidRPr="00C67741">
              <w:lastRenderedPageBreak/>
              <w:t>- Không tham gia tương tác.</w:t>
            </w:r>
          </w:p>
        </w:tc>
      </w:tr>
    </w:tbl>
    <w:p w14:paraId="7CA67567" w14:textId="77777777" w:rsidR="001E186C" w:rsidRDefault="001E186C" w:rsidP="00D83953">
      <w:pPr>
        <w:spacing w:before="60" w:after="40" w:line="288" w:lineRule="auto"/>
        <w:rPr>
          <w:highlight w:val="yellow"/>
          <w:lang w:val="vi-VN" w:eastAsia="x-none"/>
        </w:rPr>
      </w:pPr>
    </w:p>
    <w:p w14:paraId="18F2E575" w14:textId="77777777" w:rsidR="009937DF" w:rsidRDefault="009937DF" w:rsidP="009937DF">
      <w:pPr>
        <w:tabs>
          <w:tab w:val="left" w:pos="3836"/>
        </w:tabs>
        <w:spacing w:line="300" w:lineRule="auto"/>
        <w:jc w:val="both"/>
        <w:rPr>
          <w:b/>
          <w:bCs/>
          <w:lang w:val="vi-VN"/>
        </w:rPr>
      </w:pPr>
      <w:r w:rsidRPr="009937DF">
        <w:rPr>
          <w:b/>
          <w:bCs/>
          <w:lang w:val="vi-VN"/>
        </w:rPr>
        <w:t>Rubric</w:t>
      </w:r>
      <w:r w:rsidR="00E74B00">
        <w:rPr>
          <w:b/>
          <w:bCs/>
          <w:lang w:val="vi-VN"/>
        </w:rPr>
        <w:t xml:space="preserve"> 2. Đánh giá bài kiểm tra cá nhân</w:t>
      </w:r>
    </w:p>
    <w:p w14:paraId="5FC12146" w14:textId="556A119B" w:rsidR="00C56713" w:rsidRPr="00F964F6" w:rsidRDefault="00C56713" w:rsidP="00C56713">
      <w:pPr>
        <w:pStyle w:val="ListParagraph"/>
        <w:numPr>
          <w:ilvl w:val="0"/>
          <w:numId w:val="32"/>
        </w:numPr>
      </w:pPr>
      <w:r w:rsidRPr="00F964F6">
        <w:rPr>
          <w:b/>
          <w:bCs/>
        </w:rPr>
        <w:t>Trọng số trong điểm học phần</w:t>
      </w:r>
      <w:r w:rsidRPr="00F964F6">
        <w:t xml:space="preserve">: </w:t>
      </w:r>
      <w:r>
        <w:t>2</w:t>
      </w:r>
      <w:r w:rsidRPr="00F964F6">
        <w:t>0%</w:t>
      </w:r>
    </w:p>
    <w:p w14:paraId="0F2653AC" w14:textId="77777777" w:rsidR="00C56713" w:rsidRPr="00F964F6" w:rsidRDefault="00C56713" w:rsidP="00C56713">
      <w:pPr>
        <w:pStyle w:val="ListParagraph"/>
        <w:numPr>
          <w:ilvl w:val="0"/>
          <w:numId w:val="32"/>
        </w:numPr>
      </w:pPr>
      <w:r w:rsidRPr="00F964F6">
        <w:rPr>
          <w:b/>
          <w:bCs/>
        </w:rPr>
        <w:t>Hình thức</w:t>
      </w:r>
      <w:r w:rsidRPr="00F964F6">
        <w:t xml:space="preserve">: </w:t>
      </w:r>
      <w:r w:rsidRPr="002574B6">
        <w:rPr>
          <w:lang w:val="vi-VN"/>
        </w:rPr>
        <w:t xml:space="preserve">Tự luận </w:t>
      </w:r>
      <w:r w:rsidRPr="002574B6">
        <w:t>trên máy</w:t>
      </w:r>
    </w:p>
    <w:p w14:paraId="4C64ADC6" w14:textId="5F9B44BE" w:rsidR="00C56713" w:rsidRPr="00F964F6" w:rsidRDefault="00C56713" w:rsidP="00C56713">
      <w:pPr>
        <w:pStyle w:val="ListParagraph"/>
        <w:numPr>
          <w:ilvl w:val="0"/>
          <w:numId w:val="32"/>
        </w:numPr>
      </w:pPr>
      <w:r w:rsidRPr="00F964F6">
        <w:rPr>
          <w:b/>
          <w:bCs/>
        </w:rPr>
        <w:t>Thời gian</w:t>
      </w:r>
      <w:r w:rsidRPr="00F964F6">
        <w:t xml:space="preserve">: </w:t>
      </w:r>
      <w:r>
        <w:t xml:space="preserve"> 60 </w:t>
      </w:r>
      <w:r w:rsidRPr="00225E61">
        <w:t>phút</w:t>
      </w:r>
    </w:p>
    <w:p w14:paraId="4D6B58EC" w14:textId="30985A38" w:rsidR="00C56713" w:rsidRPr="00F964F6" w:rsidRDefault="00C56713" w:rsidP="00C56713">
      <w:pPr>
        <w:pStyle w:val="ListParagraph"/>
        <w:numPr>
          <w:ilvl w:val="0"/>
          <w:numId w:val="32"/>
        </w:numPr>
      </w:pPr>
      <w:r w:rsidRPr="00F964F6">
        <w:rPr>
          <w:b/>
          <w:bCs/>
        </w:rPr>
        <w:t>Số câu hỏi</w:t>
      </w:r>
      <w:r w:rsidRPr="00F964F6">
        <w:t xml:space="preserve">: </w:t>
      </w:r>
      <w:r w:rsidR="007F4F75">
        <w:t>3</w:t>
      </w:r>
      <w:r w:rsidRPr="00C640B6">
        <w:rPr>
          <w:lang w:val="vi-VN"/>
        </w:rPr>
        <w:t xml:space="preserve"> </w:t>
      </w:r>
      <w:r>
        <w:rPr>
          <w:lang w:val="vi-VN"/>
        </w:rPr>
        <w:t>câu</w:t>
      </w:r>
    </w:p>
    <w:p w14:paraId="2A3F4754" w14:textId="77777777" w:rsidR="00C56713" w:rsidRPr="00EC072C" w:rsidRDefault="00C56713" w:rsidP="00C56713">
      <w:pPr>
        <w:spacing w:before="60" w:after="40" w:line="288" w:lineRule="auto"/>
        <w:rPr>
          <w:b/>
          <w:bCs/>
          <w:lang w:val="vi-VN" w:eastAsia="x-none"/>
        </w:rPr>
      </w:pPr>
      <w:r w:rsidRPr="00EC072C">
        <w:rPr>
          <w:b/>
          <w:bCs/>
          <w:lang w:val="vi-VN" w:eastAsia="x-none"/>
        </w:rPr>
        <w:t xml:space="preserve">Ma trận đề thi </w:t>
      </w:r>
      <w:r>
        <w:rPr>
          <w:b/>
          <w:bCs/>
          <w:lang w:val="vi-VN" w:eastAsia="x-none"/>
        </w:rPr>
        <w:t>(</w:t>
      </w:r>
      <w:r w:rsidRPr="00EC072C">
        <w:rPr>
          <w:b/>
          <w:bCs/>
          <w:lang w:val="vi-VN" w:eastAsia="x-none"/>
        </w:rPr>
        <w:t>tự luận</w:t>
      </w:r>
      <w:r>
        <w:rPr>
          <w:b/>
          <w:bCs/>
          <w:lang w:val="vi-VN" w:eastAsia="x-none"/>
        </w:rPr>
        <w:t>)</w:t>
      </w:r>
      <w:r w:rsidRPr="00EC072C">
        <w:rPr>
          <w:b/>
          <w:bCs/>
          <w:lang w:val="vi-VN" w:eastAsia="x-none"/>
        </w:rPr>
        <w:t>:</w:t>
      </w:r>
    </w:p>
    <w:tbl>
      <w:tblPr>
        <w:tblStyle w:val="TableGrid"/>
        <w:tblW w:w="5000" w:type="pct"/>
        <w:tblLook w:val="04A0" w:firstRow="1" w:lastRow="0" w:firstColumn="1" w:lastColumn="0" w:noHBand="0" w:noVBand="1"/>
      </w:tblPr>
      <w:tblGrid>
        <w:gridCol w:w="1696"/>
        <w:gridCol w:w="1213"/>
        <w:gridCol w:w="1307"/>
        <w:gridCol w:w="1165"/>
        <w:gridCol w:w="1161"/>
        <w:gridCol w:w="1313"/>
        <w:gridCol w:w="1884"/>
      </w:tblGrid>
      <w:tr w:rsidR="00C56713" w:rsidRPr="004E5BF6" w14:paraId="520F45C9" w14:textId="77777777" w:rsidTr="00B41B81">
        <w:tc>
          <w:tcPr>
            <w:tcW w:w="871" w:type="pct"/>
            <w:shd w:val="clear" w:color="auto" w:fill="FBE4D5" w:themeFill="accent2" w:themeFillTint="33"/>
            <w:vAlign w:val="center"/>
          </w:tcPr>
          <w:p w14:paraId="58A02314" w14:textId="77777777" w:rsidR="00C56713" w:rsidRPr="004E5BF6" w:rsidRDefault="00C56713" w:rsidP="00B41B81">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hỏi</w:t>
            </w:r>
          </w:p>
        </w:tc>
        <w:tc>
          <w:tcPr>
            <w:tcW w:w="623" w:type="pct"/>
            <w:shd w:val="clear" w:color="auto" w:fill="FBE4D5" w:themeFill="accent2" w:themeFillTint="33"/>
            <w:vAlign w:val="center"/>
          </w:tcPr>
          <w:p w14:paraId="126E8DA3" w14:textId="77777777" w:rsidR="00C56713" w:rsidRPr="004E5BF6" w:rsidRDefault="00C56713" w:rsidP="00B41B81">
            <w:pPr>
              <w:jc w:val="center"/>
              <w:rPr>
                <w:b/>
                <w:bCs/>
                <w:lang w:val="vi-VN"/>
              </w:rPr>
            </w:pPr>
            <w:r w:rsidRPr="004E5BF6">
              <w:rPr>
                <w:b/>
                <w:bCs/>
                <w:lang w:val="vi-VN"/>
              </w:rPr>
              <w:t>CLO</w:t>
            </w:r>
            <w:r>
              <w:rPr>
                <w:b/>
                <w:bCs/>
                <w:lang w:val="vi-VN"/>
              </w:rPr>
              <w:t>s</w:t>
            </w:r>
          </w:p>
        </w:tc>
        <w:tc>
          <w:tcPr>
            <w:tcW w:w="671" w:type="pct"/>
            <w:shd w:val="clear" w:color="auto" w:fill="FBE4D5" w:themeFill="accent2" w:themeFillTint="33"/>
            <w:vAlign w:val="center"/>
          </w:tcPr>
          <w:p w14:paraId="363C51C0" w14:textId="77777777" w:rsidR="00C56713" w:rsidRPr="004E5BF6" w:rsidRDefault="00C56713" w:rsidP="00B41B81">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Số điểm</w:t>
            </w:r>
          </w:p>
        </w:tc>
        <w:tc>
          <w:tcPr>
            <w:tcW w:w="598" w:type="pct"/>
            <w:shd w:val="clear" w:color="auto" w:fill="FBE4D5" w:themeFill="accent2" w:themeFillTint="33"/>
            <w:vAlign w:val="center"/>
          </w:tcPr>
          <w:p w14:paraId="4318FAAE" w14:textId="77777777" w:rsidR="00C56713" w:rsidRPr="004E5BF6" w:rsidRDefault="00C56713" w:rsidP="00B41B81">
            <w:pPr>
              <w:jc w:val="center"/>
              <w:rPr>
                <w:b/>
                <w:bCs/>
              </w:rPr>
            </w:pPr>
            <w:r w:rsidRPr="004E5BF6">
              <w:rPr>
                <w:b/>
                <w:bCs/>
              </w:rPr>
              <w:t>Nhớ</w:t>
            </w:r>
          </w:p>
        </w:tc>
        <w:tc>
          <w:tcPr>
            <w:tcW w:w="596" w:type="pct"/>
            <w:shd w:val="clear" w:color="auto" w:fill="FBE4D5" w:themeFill="accent2" w:themeFillTint="33"/>
            <w:vAlign w:val="center"/>
          </w:tcPr>
          <w:p w14:paraId="3055CD70" w14:textId="77777777" w:rsidR="00C56713" w:rsidRPr="004E5BF6" w:rsidRDefault="00C56713" w:rsidP="00B41B81">
            <w:pPr>
              <w:jc w:val="center"/>
              <w:rPr>
                <w:rFonts w:eastAsiaTheme="minorHAnsi"/>
                <w:b/>
                <w:bCs/>
                <w:kern w:val="2"/>
                <w14:ligatures w14:val="standardContextual"/>
              </w:rPr>
            </w:pPr>
            <w:r w:rsidRPr="004E5BF6">
              <w:rPr>
                <w:rFonts w:eastAsiaTheme="minorHAnsi"/>
                <w:b/>
                <w:bCs/>
                <w:kern w:val="2"/>
                <w14:ligatures w14:val="standardContextual"/>
              </w:rPr>
              <w:t>Hiểu</w:t>
            </w:r>
          </w:p>
        </w:tc>
        <w:tc>
          <w:tcPr>
            <w:tcW w:w="674" w:type="pct"/>
            <w:shd w:val="clear" w:color="auto" w:fill="FBE4D5" w:themeFill="accent2" w:themeFillTint="33"/>
            <w:vAlign w:val="center"/>
          </w:tcPr>
          <w:p w14:paraId="66B70E90" w14:textId="77777777" w:rsidR="00C56713" w:rsidRPr="004E5BF6" w:rsidRDefault="00C56713" w:rsidP="00B41B81">
            <w:pPr>
              <w:jc w:val="center"/>
              <w:rPr>
                <w:rFonts w:eastAsiaTheme="minorHAnsi"/>
                <w:b/>
                <w:bCs/>
                <w:kern w:val="2"/>
                <w14:ligatures w14:val="standardContextual"/>
              </w:rPr>
            </w:pPr>
            <w:r w:rsidRPr="004E5BF6">
              <w:rPr>
                <w:rFonts w:eastAsiaTheme="minorHAnsi"/>
                <w:b/>
                <w:bCs/>
                <w:kern w:val="2"/>
                <w14:ligatures w14:val="standardContextual"/>
              </w:rPr>
              <w:t>Vận dụng</w:t>
            </w:r>
          </w:p>
        </w:tc>
        <w:tc>
          <w:tcPr>
            <w:tcW w:w="967" w:type="pct"/>
            <w:shd w:val="clear" w:color="auto" w:fill="FBE4D5" w:themeFill="accent2" w:themeFillTint="33"/>
            <w:vAlign w:val="center"/>
          </w:tcPr>
          <w:p w14:paraId="17B69217" w14:textId="77777777" w:rsidR="00C56713" w:rsidRPr="004E5BF6" w:rsidRDefault="00C56713" w:rsidP="00B41B81">
            <w:pPr>
              <w:jc w:val="center"/>
              <w:rPr>
                <w:rFonts w:eastAsiaTheme="minorHAnsi"/>
                <w:b/>
                <w:bCs/>
                <w:kern w:val="2"/>
                <w14:ligatures w14:val="standardContextual"/>
              </w:rPr>
            </w:pPr>
            <w:r w:rsidRPr="004E5BF6">
              <w:rPr>
                <w:b/>
                <w:bCs/>
                <w:lang w:eastAsia="x-none"/>
              </w:rPr>
              <w:t>Tổng</w:t>
            </w:r>
            <w:r w:rsidRPr="004E5BF6">
              <w:rPr>
                <w:b/>
                <w:bCs/>
                <w:lang w:val="vi-VN" w:eastAsia="x-none"/>
              </w:rPr>
              <w:t xml:space="preserve"> số câu hỏi thành phần</w:t>
            </w:r>
          </w:p>
        </w:tc>
      </w:tr>
      <w:tr w:rsidR="00C56713" w:rsidRPr="004E5BF6" w14:paraId="6B61014B" w14:textId="77777777" w:rsidTr="00B41B81">
        <w:tc>
          <w:tcPr>
            <w:tcW w:w="871" w:type="pct"/>
            <w:shd w:val="clear" w:color="auto" w:fill="auto"/>
            <w:vAlign w:val="center"/>
          </w:tcPr>
          <w:p w14:paraId="2EF50A29" w14:textId="77777777" w:rsidR="00C56713" w:rsidRPr="004E5BF6" w:rsidRDefault="00C56713" w:rsidP="00B41B81">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1</w:t>
            </w:r>
          </w:p>
        </w:tc>
        <w:tc>
          <w:tcPr>
            <w:tcW w:w="623" w:type="pct"/>
            <w:shd w:val="clear" w:color="auto" w:fill="auto"/>
            <w:vAlign w:val="center"/>
          </w:tcPr>
          <w:p w14:paraId="09938E14" w14:textId="77777777" w:rsidR="00C56713" w:rsidRPr="004E5BF6" w:rsidRDefault="00C56713" w:rsidP="00B41B81">
            <w:pPr>
              <w:jc w:val="center"/>
              <w:rPr>
                <w:lang w:val="vi-VN"/>
              </w:rPr>
            </w:pPr>
            <w:r>
              <w:t>2</w:t>
            </w:r>
            <w:r w:rsidRPr="004E5BF6">
              <w:rPr>
                <w:lang w:val="vi-VN"/>
              </w:rPr>
              <w:t>.1</w:t>
            </w:r>
          </w:p>
          <w:p w14:paraId="7CBE5E2B" w14:textId="77777777" w:rsidR="00C56713" w:rsidRDefault="00C56713" w:rsidP="00B41B81">
            <w:pPr>
              <w:jc w:val="center"/>
              <w:rPr>
                <w:lang w:val="vi-VN"/>
              </w:rPr>
            </w:pPr>
            <w:r>
              <w:t>2</w:t>
            </w:r>
            <w:r w:rsidRPr="004E5BF6">
              <w:rPr>
                <w:lang w:val="vi-VN"/>
              </w:rPr>
              <w:t>.2</w:t>
            </w:r>
          </w:p>
          <w:p w14:paraId="2E2F8DB6" w14:textId="77777777" w:rsidR="00C56713" w:rsidRPr="004E5BF6" w:rsidRDefault="00C56713" w:rsidP="00B41B81">
            <w:pPr>
              <w:jc w:val="center"/>
              <w:rPr>
                <w:lang w:val="vi-VN"/>
              </w:rPr>
            </w:pPr>
            <w:r>
              <w:t>2</w:t>
            </w:r>
            <w:r w:rsidRPr="004E5BF6">
              <w:rPr>
                <w:lang w:val="vi-VN"/>
              </w:rPr>
              <w:t>.</w:t>
            </w:r>
            <w:r>
              <w:rPr>
                <w:lang w:val="vi-VN"/>
              </w:rPr>
              <w:t>3</w:t>
            </w:r>
          </w:p>
        </w:tc>
        <w:tc>
          <w:tcPr>
            <w:tcW w:w="671" w:type="pct"/>
            <w:shd w:val="clear" w:color="auto" w:fill="auto"/>
            <w:vAlign w:val="center"/>
          </w:tcPr>
          <w:p w14:paraId="715C3CC8" w14:textId="47AABDC1" w:rsidR="00C56713" w:rsidRPr="007F4F75" w:rsidRDefault="007F4F75" w:rsidP="00B41B81">
            <w:pPr>
              <w:jc w:val="center"/>
              <w:rPr>
                <w:rFonts w:eastAsiaTheme="minorHAnsi"/>
                <w:kern w:val="2"/>
                <w14:ligatures w14:val="standardContextual"/>
              </w:rPr>
            </w:pPr>
            <w:r>
              <w:rPr>
                <w:rFonts w:eastAsiaTheme="minorHAnsi"/>
                <w:kern w:val="2"/>
                <w14:ligatures w14:val="standardContextual"/>
              </w:rPr>
              <w:t>4</w:t>
            </w:r>
          </w:p>
        </w:tc>
        <w:tc>
          <w:tcPr>
            <w:tcW w:w="598" w:type="pct"/>
            <w:shd w:val="clear" w:color="auto" w:fill="auto"/>
            <w:vAlign w:val="center"/>
          </w:tcPr>
          <w:p w14:paraId="7A94B14D" w14:textId="77777777" w:rsidR="00C56713" w:rsidRPr="004E5BF6" w:rsidRDefault="00C56713" w:rsidP="00B41B81">
            <w:pPr>
              <w:jc w:val="center"/>
            </w:pPr>
          </w:p>
        </w:tc>
        <w:tc>
          <w:tcPr>
            <w:tcW w:w="596" w:type="pct"/>
            <w:shd w:val="clear" w:color="auto" w:fill="auto"/>
            <w:vAlign w:val="center"/>
          </w:tcPr>
          <w:p w14:paraId="3562BF80" w14:textId="77777777" w:rsidR="00C56713" w:rsidRPr="004E5BF6" w:rsidRDefault="00C56713" w:rsidP="00B41B81">
            <w:pPr>
              <w:jc w:val="center"/>
              <w:rPr>
                <w:rFonts w:eastAsiaTheme="minorHAnsi"/>
                <w:kern w:val="2"/>
                <w14:ligatures w14:val="standardContextual"/>
              </w:rPr>
            </w:pPr>
          </w:p>
        </w:tc>
        <w:tc>
          <w:tcPr>
            <w:tcW w:w="674" w:type="pct"/>
            <w:shd w:val="clear" w:color="auto" w:fill="auto"/>
            <w:vAlign w:val="center"/>
          </w:tcPr>
          <w:p w14:paraId="285953F7" w14:textId="5513F206" w:rsidR="00C56713" w:rsidRPr="007F4F75" w:rsidRDefault="007F4F75" w:rsidP="00B41B81">
            <w:pPr>
              <w:jc w:val="center"/>
              <w:rPr>
                <w:rFonts w:eastAsiaTheme="minorHAnsi"/>
                <w:kern w:val="2"/>
                <w14:ligatures w14:val="standardContextual"/>
              </w:rPr>
            </w:pPr>
            <w:r>
              <w:rPr>
                <w:rFonts w:eastAsiaTheme="minorHAnsi"/>
                <w:kern w:val="2"/>
                <w14:ligatures w14:val="standardContextual"/>
              </w:rPr>
              <w:t>4</w:t>
            </w:r>
          </w:p>
        </w:tc>
        <w:tc>
          <w:tcPr>
            <w:tcW w:w="967" w:type="pct"/>
            <w:shd w:val="clear" w:color="auto" w:fill="auto"/>
            <w:vAlign w:val="center"/>
          </w:tcPr>
          <w:p w14:paraId="05F6E2A1" w14:textId="6D129C69" w:rsidR="00C56713" w:rsidRPr="000D3B82" w:rsidRDefault="007F4F75" w:rsidP="00B41B81">
            <w:pPr>
              <w:jc w:val="center"/>
              <w:rPr>
                <w:rFonts w:eastAsiaTheme="minorHAnsi"/>
                <w:b/>
                <w:bCs/>
                <w:kern w:val="2"/>
                <w14:ligatures w14:val="standardContextual"/>
              </w:rPr>
            </w:pPr>
            <w:r>
              <w:rPr>
                <w:rFonts w:eastAsiaTheme="minorHAnsi"/>
                <w:b/>
                <w:bCs/>
                <w:kern w:val="2"/>
                <w14:ligatures w14:val="standardContextual"/>
              </w:rPr>
              <w:t>4</w:t>
            </w:r>
          </w:p>
        </w:tc>
      </w:tr>
      <w:tr w:rsidR="00C56713" w:rsidRPr="004E5BF6" w14:paraId="46AE0DBB" w14:textId="77777777" w:rsidTr="00B41B81">
        <w:tc>
          <w:tcPr>
            <w:tcW w:w="871" w:type="pct"/>
            <w:shd w:val="clear" w:color="auto" w:fill="auto"/>
            <w:vAlign w:val="center"/>
          </w:tcPr>
          <w:p w14:paraId="037B8D0A" w14:textId="77777777" w:rsidR="00C56713" w:rsidRPr="004E5BF6" w:rsidRDefault="00C56713" w:rsidP="00B41B81">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2</w:t>
            </w:r>
          </w:p>
        </w:tc>
        <w:tc>
          <w:tcPr>
            <w:tcW w:w="623" w:type="pct"/>
            <w:shd w:val="clear" w:color="auto" w:fill="auto"/>
            <w:vAlign w:val="center"/>
          </w:tcPr>
          <w:p w14:paraId="35DE7699" w14:textId="77777777" w:rsidR="00C56713" w:rsidRPr="004E5BF6" w:rsidRDefault="00C56713" w:rsidP="00B41B81">
            <w:pPr>
              <w:jc w:val="center"/>
              <w:rPr>
                <w:lang w:val="vi-VN"/>
              </w:rPr>
            </w:pPr>
            <w:r>
              <w:t>2</w:t>
            </w:r>
            <w:r w:rsidRPr="004E5BF6">
              <w:rPr>
                <w:lang w:val="vi-VN"/>
              </w:rPr>
              <w:t>.1</w:t>
            </w:r>
          </w:p>
          <w:p w14:paraId="3278ADBD" w14:textId="77777777" w:rsidR="00C56713" w:rsidRDefault="00C56713" w:rsidP="00B41B81">
            <w:pPr>
              <w:jc w:val="center"/>
              <w:rPr>
                <w:lang w:val="vi-VN"/>
              </w:rPr>
            </w:pPr>
            <w:r>
              <w:t>2</w:t>
            </w:r>
            <w:r w:rsidRPr="004E5BF6">
              <w:rPr>
                <w:lang w:val="vi-VN"/>
              </w:rPr>
              <w:t>.2</w:t>
            </w:r>
          </w:p>
          <w:p w14:paraId="5AAE038D" w14:textId="77777777" w:rsidR="00C56713" w:rsidRPr="004E5BF6" w:rsidRDefault="00C56713" w:rsidP="00B41B81">
            <w:pPr>
              <w:jc w:val="center"/>
            </w:pPr>
            <w:r>
              <w:t>2</w:t>
            </w:r>
            <w:r w:rsidRPr="004E5BF6">
              <w:rPr>
                <w:lang w:val="vi-VN"/>
              </w:rPr>
              <w:t>.</w:t>
            </w:r>
            <w:r>
              <w:rPr>
                <w:lang w:val="vi-VN"/>
              </w:rPr>
              <w:t>3</w:t>
            </w:r>
          </w:p>
        </w:tc>
        <w:tc>
          <w:tcPr>
            <w:tcW w:w="671" w:type="pct"/>
            <w:shd w:val="clear" w:color="auto" w:fill="auto"/>
            <w:vAlign w:val="center"/>
          </w:tcPr>
          <w:p w14:paraId="60CB1488" w14:textId="034D0BA4" w:rsidR="00C56713" w:rsidRPr="007F4F75" w:rsidRDefault="007F4F75" w:rsidP="00B41B81">
            <w:pPr>
              <w:jc w:val="center"/>
              <w:rPr>
                <w:rFonts w:eastAsiaTheme="minorHAnsi"/>
                <w:kern w:val="2"/>
                <w14:ligatures w14:val="standardContextual"/>
              </w:rPr>
            </w:pPr>
            <w:r>
              <w:rPr>
                <w:rFonts w:eastAsiaTheme="minorHAnsi"/>
                <w:kern w:val="2"/>
                <w14:ligatures w14:val="standardContextual"/>
              </w:rPr>
              <w:t>4</w:t>
            </w:r>
          </w:p>
        </w:tc>
        <w:tc>
          <w:tcPr>
            <w:tcW w:w="598" w:type="pct"/>
            <w:shd w:val="clear" w:color="auto" w:fill="auto"/>
            <w:vAlign w:val="center"/>
          </w:tcPr>
          <w:p w14:paraId="69DF9D37" w14:textId="77777777" w:rsidR="00C56713" w:rsidRPr="004E5BF6" w:rsidRDefault="00C56713" w:rsidP="00B41B81">
            <w:pPr>
              <w:jc w:val="center"/>
            </w:pPr>
          </w:p>
        </w:tc>
        <w:tc>
          <w:tcPr>
            <w:tcW w:w="596" w:type="pct"/>
            <w:shd w:val="clear" w:color="auto" w:fill="auto"/>
            <w:vAlign w:val="center"/>
          </w:tcPr>
          <w:p w14:paraId="429F31D4" w14:textId="77777777" w:rsidR="00C56713" w:rsidRPr="004E5BF6" w:rsidRDefault="00C56713" w:rsidP="00B41B81">
            <w:pPr>
              <w:jc w:val="center"/>
              <w:rPr>
                <w:rFonts w:eastAsiaTheme="minorHAnsi"/>
                <w:kern w:val="2"/>
                <w14:ligatures w14:val="standardContextual"/>
              </w:rPr>
            </w:pPr>
          </w:p>
        </w:tc>
        <w:tc>
          <w:tcPr>
            <w:tcW w:w="674" w:type="pct"/>
            <w:shd w:val="clear" w:color="auto" w:fill="auto"/>
            <w:vAlign w:val="center"/>
          </w:tcPr>
          <w:p w14:paraId="70476C9A" w14:textId="0DD3D402" w:rsidR="00C56713" w:rsidRPr="007F4F75" w:rsidRDefault="007F4F75" w:rsidP="00B41B81">
            <w:pPr>
              <w:jc w:val="center"/>
              <w:rPr>
                <w:rFonts w:eastAsiaTheme="minorHAnsi"/>
                <w:kern w:val="2"/>
                <w14:ligatures w14:val="standardContextual"/>
              </w:rPr>
            </w:pPr>
            <w:r>
              <w:rPr>
                <w:rFonts w:eastAsiaTheme="minorHAnsi"/>
                <w:kern w:val="2"/>
                <w14:ligatures w14:val="standardContextual"/>
              </w:rPr>
              <w:t>4</w:t>
            </w:r>
          </w:p>
        </w:tc>
        <w:tc>
          <w:tcPr>
            <w:tcW w:w="967" w:type="pct"/>
            <w:shd w:val="clear" w:color="auto" w:fill="auto"/>
            <w:vAlign w:val="center"/>
          </w:tcPr>
          <w:p w14:paraId="7F1E40EF" w14:textId="7C1B7D02" w:rsidR="00C56713" w:rsidRPr="000D3B82" w:rsidRDefault="007F4F75" w:rsidP="00B41B81">
            <w:pPr>
              <w:jc w:val="center"/>
              <w:rPr>
                <w:rFonts w:eastAsiaTheme="minorHAnsi"/>
                <w:b/>
                <w:bCs/>
                <w:kern w:val="2"/>
                <w14:ligatures w14:val="standardContextual"/>
              </w:rPr>
            </w:pPr>
            <w:r>
              <w:rPr>
                <w:rFonts w:eastAsiaTheme="minorHAnsi"/>
                <w:b/>
                <w:bCs/>
                <w:kern w:val="2"/>
                <w14:ligatures w14:val="standardContextual"/>
              </w:rPr>
              <w:t>4</w:t>
            </w:r>
          </w:p>
        </w:tc>
      </w:tr>
      <w:tr w:rsidR="00C56713" w:rsidRPr="004E5BF6" w14:paraId="18626BEA" w14:textId="77777777" w:rsidTr="00B41B81">
        <w:tc>
          <w:tcPr>
            <w:tcW w:w="871" w:type="pct"/>
            <w:shd w:val="clear" w:color="auto" w:fill="auto"/>
            <w:vAlign w:val="center"/>
          </w:tcPr>
          <w:p w14:paraId="1E5190FC" w14:textId="77777777" w:rsidR="00C56713" w:rsidRPr="004E5BF6" w:rsidRDefault="00C56713" w:rsidP="00B41B81">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3</w:t>
            </w:r>
          </w:p>
        </w:tc>
        <w:tc>
          <w:tcPr>
            <w:tcW w:w="623" w:type="pct"/>
            <w:shd w:val="clear" w:color="auto" w:fill="auto"/>
            <w:vAlign w:val="center"/>
          </w:tcPr>
          <w:p w14:paraId="3A33C30D" w14:textId="77777777" w:rsidR="00C56713" w:rsidRPr="004E5BF6" w:rsidRDefault="00C56713" w:rsidP="00B41B81">
            <w:pPr>
              <w:jc w:val="center"/>
              <w:rPr>
                <w:lang w:val="vi-VN"/>
              </w:rPr>
            </w:pPr>
            <w:r>
              <w:t>2</w:t>
            </w:r>
            <w:r w:rsidRPr="004E5BF6">
              <w:rPr>
                <w:lang w:val="vi-VN"/>
              </w:rPr>
              <w:t>.1</w:t>
            </w:r>
          </w:p>
          <w:p w14:paraId="6ECEA9B4" w14:textId="77777777" w:rsidR="00C56713" w:rsidRDefault="00C56713" w:rsidP="00B41B81">
            <w:pPr>
              <w:jc w:val="center"/>
              <w:rPr>
                <w:lang w:val="vi-VN"/>
              </w:rPr>
            </w:pPr>
            <w:r>
              <w:t>2</w:t>
            </w:r>
            <w:r w:rsidRPr="004E5BF6">
              <w:rPr>
                <w:lang w:val="vi-VN"/>
              </w:rPr>
              <w:t>.2</w:t>
            </w:r>
          </w:p>
          <w:p w14:paraId="09515262" w14:textId="77777777" w:rsidR="00C56713" w:rsidRPr="004E5BF6" w:rsidRDefault="00C56713" w:rsidP="00B41B81">
            <w:pPr>
              <w:jc w:val="center"/>
              <w:rPr>
                <w:lang w:val="vi-VN"/>
              </w:rPr>
            </w:pPr>
            <w:r>
              <w:t>2</w:t>
            </w:r>
            <w:r w:rsidRPr="004E5BF6">
              <w:rPr>
                <w:lang w:val="vi-VN"/>
              </w:rPr>
              <w:t>.</w:t>
            </w:r>
            <w:r>
              <w:rPr>
                <w:lang w:val="vi-VN"/>
              </w:rPr>
              <w:t>3</w:t>
            </w:r>
          </w:p>
        </w:tc>
        <w:tc>
          <w:tcPr>
            <w:tcW w:w="671" w:type="pct"/>
            <w:shd w:val="clear" w:color="auto" w:fill="auto"/>
            <w:vAlign w:val="center"/>
          </w:tcPr>
          <w:p w14:paraId="0FD233F9" w14:textId="3066BA3E" w:rsidR="00C56713" w:rsidRPr="000D3B82" w:rsidRDefault="007F4F75" w:rsidP="00B41B81">
            <w:pPr>
              <w:jc w:val="center"/>
              <w:rPr>
                <w:rFonts w:eastAsiaTheme="minorHAnsi"/>
                <w:kern w:val="2"/>
                <w14:ligatures w14:val="standardContextual"/>
              </w:rPr>
            </w:pPr>
            <w:r>
              <w:rPr>
                <w:rFonts w:eastAsiaTheme="minorHAnsi"/>
                <w:kern w:val="2"/>
                <w14:ligatures w14:val="standardContextual"/>
              </w:rPr>
              <w:t>2</w:t>
            </w:r>
          </w:p>
        </w:tc>
        <w:tc>
          <w:tcPr>
            <w:tcW w:w="598" w:type="pct"/>
            <w:shd w:val="clear" w:color="auto" w:fill="auto"/>
            <w:vAlign w:val="center"/>
          </w:tcPr>
          <w:p w14:paraId="0E209E0B" w14:textId="77777777" w:rsidR="00C56713" w:rsidRPr="004E5BF6" w:rsidRDefault="00C56713" w:rsidP="00B41B81">
            <w:pPr>
              <w:jc w:val="center"/>
            </w:pPr>
          </w:p>
        </w:tc>
        <w:tc>
          <w:tcPr>
            <w:tcW w:w="596" w:type="pct"/>
            <w:shd w:val="clear" w:color="auto" w:fill="auto"/>
            <w:vAlign w:val="center"/>
          </w:tcPr>
          <w:p w14:paraId="145BC385" w14:textId="77777777" w:rsidR="00C56713" w:rsidRPr="004E5BF6" w:rsidRDefault="00C56713" w:rsidP="00B41B81">
            <w:pPr>
              <w:jc w:val="center"/>
              <w:rPr>
                <w:rFonts w:eastAsiaTheme="minorHAnsi"/>
                <w:kern w:val="2"/>
                <w14:ligatures w14:val="standardContextual"/>
              </w:rPr>
            </w:pPr>
          </w:p>
        </w:tc>
        <w:tc>
          <w:tcPr>
            <w:tcW w:w="674" w:type="pct"/>
            <w:shd w:val="clear" w:color="auto" w:fill="auto"/>
            <w:vAlign w:val="center"/>
          </w:tcPr>
          <w:p w14:paraId="1F688FA6" w14:textId="4A0FF4A1" w:rsidR="00C56713" w:rsidRPr="004E5BF6" w:rsidRDefault="007F4F75" w:rsidP="00B41B81">
            <w:pPr>
              <w:jc w:val="center"/>
              <w:rPr>
                <w:rFonts w:eastAsiaTheme="minorHAnsi"/>
                <w:kern w:val="2"/>
                <w14:ligatures w14:val="standardContextual"/>
              </w:rPr>
            </w:pPr>
            <w:r>
              <w:rPr>
                <w:rFonts w:eastAsiaTheme="minorHAnsi"/>
                <w:kern w:val="2"/>
                <w14:ligatures w14:val="standardContextual"/>
              </w:rPr>
              <w:t>2</w:t>
            </w:r>
          </w:p>
        </w:tc>
        <w:tc>
          <w:tcPr>
            <w:tcW w:w="967" w:type="pct"/>
            <w:shd w:val="clear" w:color="auto" w:fill="auto"/>
            <w:vAlign w:val="center"/>
          </w:tcPr>
          <w:p w14:paraId="095B8DFA" w14:textId="67ACC2E5" w:rsidR="00C56713" w:rsidRPr="000D3B82" w:rsidRDefault="007F4F75" w:rsidP="00B41B81">
            <w:pPr>
              <w:jc w:val="center"/>
              <w:rPr>
                <w:rFonts w:eastAsiaTheme="minorHAnsi"/>
                <w:b/>
                <w:bCs/>
                <w:kern w:val="2"/>
                <w14:ligatures w14:val="standardContextual"/>
              </w:rPr>
            </w:pPr>
            <w:r>
              <w:rPr>
                <w:rFonts w:eastAsiaTheme="minorHAnsi"/>
                <w:b/>
                <w:bCs/>
                <w:kern w:val="2"/>
                <w14:ligatures w14:val="standardContextual"/>
              </w:rPr>
              <w:t>2</w:t>
            </w:r>
          </w:p>
        </w:tc>
      </w:tr>
      <w:tr w:rsidR="00C56713" w:rsidRPr="004E5BF6" w14:paraId="27FAE4AB" w14:textId="77777777" w:rsidTr="00B41B81">
        <w:tc>
          <w:tcPr>
            <w:tcW w:w="871" w:type="pct"/>
            <w:shd w:val="clear" w:color="auto" w:fill="auto"/>
            <w:vAlign w:val="center"/>
          </w:tcPr>
          <w:p w14:paraId="291C6AB0" w14:textId="77777777" w:rsidR="00C56713" w:rsidRPr="004E5BF6" w:rsidRDefault="00C56713" w:rsidP="00B41B81">
            <w:pPr>
              <w:jc w:val="center"/>
              <w:rPr>
                <w:lang w:val="vi-VN"/>
              </w:rPr>
            </w:pPr>
            <w:r w:rsidRPr="004E5BF6">
              <w:rPr>
                <w:lang w:val="vi-VN"/>
              </w:rPr>
              <w:t>Tổng số câu hỏi thành phần</w:t>
            </w:r>
          </w:p>
        </w:tc>
        <w:tc>
          <w:tcPr>
            <w:tcW w:w="623" w:type="pct"/>
            <w:shd w:val="clear" w:color="auto" w:fill="auto"/>
            <w:vAlign w:val="center"/>
          </w:tcPr>
          <w:p w14:paraId="4235A765" w14:textId="77777777" w:rsidR="00C56713" w:rsidRPr="004E5BF6" w:rsidRDefault="00C56713" w:rsidP="00B41B81">
            <w:pPr>
              <w:jc w:val="center"/>
              <w:rPr>
                <w:b/>
                <w:bCs/>
                <w:lang w:val="vi-VN"/>
              </w:rPr>
            </w:pPr>
          </w:p>
        </w:tc>
        <w:tc>
          <w:tcPr>
            <w:tcW w:w="671" w:type="pct"/>
            <w:shd w:val="clear" w:color="auto" w:fill="auto"/>
            <w:vAlign w:val="center"/>
          </w:tcPr>
          <w:p w14:paraId="1F63B625" w14:textId="77777777" w:rsidR="00C56713" w:rsidRPr="004E5BF6" w:rsidRDefault="00C56713" w:rsidP="00B41B81">
            <w:pPr>
              <w:jc w:val="center"/>
              <w:rPr>
                <w:b/>
                <w:bCs/>
                <w:lang w:val="vi-VN"/>
              </w:rPr>
            </w:pPr>
            <w:r w:rsidRPr="004E5BF6">
              <w:rPr>
                <w:b/>
                <w:bCs/>
                <w:lang w:val="vi-VN"/>
              </w:rPr>
              <w:t>10</w:t>
            </w:r>
          </w:p>
        </w:tc>
        <w:tc>
          <w:tcPr>
            <w:tcW w:w="598" w:type="pct"/>
            <w:shd w:val="clear" w:color="auto" w:fill="auto"/>
            <w:vAlign w:val="center"/>
          </w:tcPr>
          <w:p w14:paraId="4F4F64DC" w14:textId="77777777" w:rsidR="00C56713" w:rsidRPr="004E5BF6" w:rsidRDefault="00C56713" w:rsidP="00B41B81">
            <w:pPr>
              <w:jc w:val="center"/>
              <w:rPr>
                <w:b/>
                <w:bCs/>
                <w:lang w:val="vi-VN"/>
              </w:rPr>
            </w:pPr>
            <w:r>
              <w:rPr>
                <w:b/>
                <w:bCs/>
                <w:lang w:val="vi-VN"/>
              </w:rPr>
              <w:t>0</w:t>
            </w:r>
          </w:p>
        </w:tc>
        <w:tc>
          <w:tcPr>
            <w:tcW w:w="596" w:type="pct"/>
            <w:shd w:val="clear" w:color="auto" w:fill="auto"/>
            <w:vAlign w:val="center"/>
          </w:tcPr>
          <w:p w14:paraId="33DD2756" w14:textId="77777777" w:rsidR="00C56713" w:rsidRPr="000D3B82" w:rsidRDefault="00C56713" w:rsidP="00B41B81">
            <w:pPr>
              <w:jc w:val="center"/>
              <w:rPr>
                <w:b/>
                <w:bCs/>
              </w:rPr>
            </w:pPr>
            <w:r>
              <w:rPr>
                <w:b/>
                <w:bCs/>
              </w:rPr>
              <w:t>0</w:t>
            </w:r>
          </w:p>
        </w:tc>
        <w:tc>
          <w:tcPr>
            <w:tcW w:w="674" w:type="pct"/>
            <w:shd w:val="clear" w:color="auto" w:fill="auto"/>
            <w:vAlign w:val="center"/>
          </w:tcPr>
          <w:p w14:paraId="463AD8CC" w14:textId="77777777" w:rsidR="00C56713" w:rsidRPr="000D3B82" w:rsidRDefault="00C56713" w:rsidP="00B41B81">
            <w:pPr>
              <w:jc w:val="center"/>
              <w:rPr>
                <w:b/>
                <w:bCs/>
              </w:rPr>
            </w:pPr>
            <w:r>
              <w:rPr>
                <w:b/>
                <w:bCs/>
              </w:rPr>
              <w:t>10</w:t>
            </w:r>
          </w:p>
        </w:tc>
        <w:tc>
          <w:tcPr>
            <w:tcW w:w="967" w:type="pct"/>
            <w:shd w:val="clear" w:color="auto" w:fill="auto"/>
            <w:vAlign w:val="center"/>
          </w:tcPr>
          <w:p w14:paraId="5A9BD9AF" w14:textId="77777777" w:rsidR="00C56713" w:rsidRPr="004E5BF6" w:rsidRDefault="00C56713" w:rsidP="00B41B81">
            <w:pPr>
              <w:jc w:val="center"/>
              <w:rPr>
                <w:b/>
                <w:bCs/>
                <w:lang w:val="vi-VN"/>
              </w:rPr>
            </w:pPr>
            <w:r w:rsidRPr="004E5BF6">
              <w:rPr>
                <w:b/>
                <w:bCs/>
                <w:lang w:val="vi-VN"/>
              </w:rPr>
              <w:t>10</w:t>
            </w:r>
          </w:p>
        </w:tc>
      </w:tr>
      <w:tr w:rsidR="00C56713" w:rsidRPr="004E5BF6" w14:paraId="27A57D33" w14:textId="77777777" w:rsidTr="00B41B81">
        <w:tc>
          <w:tcPr>
            <w:tcW w:w="871" w:type="pct"/>
            <w:shd w:val="clear" w:color="auto" w:fill="auto"/>
            <w:vAlign w:val="center"/>
          </w:tcPr>
          <w:p w14:paraId="5F2342A5" w14:textId="77777777" w:rsidR="00C56713" w:rsidRPr="004E5BF6" w:rsidRDefault="00C56713" w:rsidP="00B41B81">
            <w:pPr>
              <w:jc w:val="center"/>
              <w:rPr>
                <w:b/>
                <w:bCs/>
                <w:i/>
                <w:iCs/>
              </w:rPr>
            </w:pPr>
            <w:r w:rsidRPr="004E5BF6">
              <w:rPr>
                <w:b/>
                <w:bCs/>
                <w:i/>
                <w:iCs/>
              </w:rPr>
              <w:t>Tổng số điểm</w:t>
            </w:r>
          </w:p>
        </w:tc>
        <w:tc>
          <w:tcPr>
            <w:tcW w:w="623" w:type="pct"/>
            <w:shd w:val="clear" w:color="auto" w:fill="auto"/>
            <w:vAlign w:val="center"/>
          </w:tcPr>
          <w:p w14:paraId="66C09B91" w14:textId="77777777" w:rsidR="00C56713" w:rsidRPr="004E5BF6" w:rsidRDefault="00C56713" w:rsidP="00B41B81">
            <w:pPr>
              <w:jc w:val="center"/>
              <w:rPr>
                <w:b/>
                <w:bCs/>
                <w:i/>
                <w:iCs/>
                <w:lang w:val="vi-VN"/>
              </w:rPr>
            </w:pPr>
          </w:p>
        </w:tc>
        <w:tc>
          <w:tcPr>
            <w:tcW w:w="671" w:type="pct"/>
            <w:shd w:val="clear" w:color="auto" w:fill="auto"/>
            <w:vAlign w:val="center"/>
          </w:tcPr>
          <w:p w14:paraId="061CEB89" w14:textId="77777777" w:rsidR="00C56713" w:rsidRPr="004E5BF6" w:rsidRDefault="00C56713" w:rsidP="00B41B81">
            <w:pPr>
              <w:jc w:val="center"/>
              <w:rPr>
                <w:b/>
                <w:bCs/>
                <w:i/>
                <w:iCs/>
                <w:lang w:val="vi-VN"/>
              </w:rPr>
            </w:pPr>
            <w:r w:rsidRPr="004E5BF6">
              <w:rPr>
                <w:b/>
                <w:bCs/>
                <w:i/>
                <w:iCs/>
                <w:lang w:val="vi-VN"/>
              </w:rPr>
              <w:t>10</w:t>
            </w:r>
          </w:p>
        </w:tc>
        <w:tc>
          <w:tcPr>
            <w:tcW w:w="598" w:type="pct"/>
            <w:shd w:val="clear" w:color="auto" w:fill="auto"/>
            <w:vAlign w:val="center"/>
          </w:tcPr>
          <w:p w14:paraId="1E84A2CA" w14:textId="77777777" w:rsidR="00C56713" w:rsidRPr="00210D34" w:rsidRDefault="00C56713" w:rsidP="00B41B81">
            <w:pPr>
              <w:jc w:val="center"/>
              <w:rPr>
                <w:b/>
                <w:bCs/>
                <w:i/>
                <w:iCs/>
                <w:lang w:val="vi-VN"/>
              </w:rPr>
            </w:pPr>
            <w:r>
              <w:rPr>
                <w:b/>
                <w:bCs/>
                <w:i/>
                <w:iCs/>
                <w:lang w:val="vi-VN"/>
              </w:rPr>
              <w:t>0</w:t>
            </w:r>
          </w:p>
        </w:tc>
        <w:tc>
          <w:tcPr>
            <w:tcW w:w="596" w:type="pct"/>
            <w:shd w:val="clear" w:color="auto" w:fill="auto"/>
            <w:vAlign w:val="center"/>
          </w:tcPr>
          <w:p w14:paraId="6165E5D0" w14:textId="77777777" w:rsidR="00C56713" w:rsidRPr="000D3B82" w:rsidRDefault="00C56713" w:rsidP="00B41B81">
            <w:pPr>
              <w:jc w:val="center"/>
              <w:rPr>
                <w:b/>
                <w:bCs/>
                <w:i/>
                <w:iCs/>
              </w:rPr>
            </w:pPr>
            <w:r>
              <w:rPr>
                <w:b/>
                <w:bCs/>
                <w:i/>
                <w:iCs/>
              </w:rPr>
              <w:t>0</w:t>
            </w:r>
          </w:p>
        </w:tc>
        <w:tc>
          <w:tcPr>
            <w:tcW w:w="674" w:type="pct"/>
            <w:shd w:val="clear" w:color="auto" w:fill="auto"/>
            <w:vAlign w:val="center"/>
          </w:tcPr>
          <w:p w14:paraId="1D2E52E0" w14:textId="77777777" w:rsidR="00C56713" w:rsidRPr="000D3B82" w:rsidRDefault="00C56713" w:rsidP="00B41B81">
            <w:pPr>
              <w:jc w:val="center"/>
              <w:rPr>
                <w:b/>
                <w:bCs/>
                <w:i/>
                <w:iCs/>
              </w:rPr>
            </w:pPr>
            <w:r>
              <w:rPr>
                <w:b/>
                <w:bCs/>
                <w:i/>
                <w:iCs/>
              </w:rPr>
              <w:t>10</w:t>
            </w:r>
          </w:p>
        </w:tc>
        <w:tc>
          <w:tcPr>
            <w:tcW w:w="967" w:type="pct"/>
            <w:shd w:val="clear" w:color="auto" w:fill="auto"/>
            <w:vAlign w:val="center"/>
          </w:tcPr>
          <w:p w14:paraId="152E2DF3" w14:textId="77777777" w:rsidR="00C56713" w:rsidRPr="004E5BF6" w:rsidRDefault="00C56713" w:rsidP="00B41B81">
            <w:pPr>
              <w:jc w:val="center"/>
              <w:rPr>
                <w:b/>
                <w:bCs/>
                <w:lang w:val="vi-VN"/>
              </w:rPr>
            </w:pPr>
          </w:p>
        </w:tc>
      </w:tr>
      <w:tr w:rsidR="00C56713" w:rsidRPr="00A1377F" w14:paraId="509B7E6A" w14:textId="77777777" w:rsidTr="00B41B81">
        <w:tc>
          <w:tcPr>
            <w:tcW w:w="871" w:type="pct"/>
            <w:shd w:val="clear" w:color="auto" w:fill="auto"/>
            <w:vAlign w:val="center"/>
          </w:tcPr>
          <w:p w14:paraId="12C0D0AB" w14:textId="77777777" w:rsidR="00C56713" w:rsidRPr="004E5BF6" w:rsidRDefault="00C56713" w:rsidP="00B41B81">
            <w:pPr>
              <w:jc w:val="center"/>
              <w:rPr>
                <w:rFonts w:eastAsiaTheme="minorHAnsi"/>
                <w:b/>
                <w:bCs/>
                <w:i/>
                <w:iCs/>
                <w:kern w:val="2"/>
                <w:lang w:val="vi-VN"/>
                <w14:ligatures w14:val="standardContextual"/>
              </w:rPr>
            </w:pPr>
            <w:r w:rsidRPr="004E5BF6">
              <w:rPr>
                <w:rFonts w:eastAsiaTheme="minorHAnsi"/>
                <w:b/>
                <w:bCs/>
                <w:i/>
                <w:iCs/>
                <w:kern w:val="2"/>
                <w14:ligatures w14:val="standardContextual"/>
              </w:rPr>
              <w:t xml:space="preserve">Tỷ </w:t>
            </w:r>
            <w:r w:rsidRPr="004E5BF6">
              <w:rPr>
                <w:rFonts w:eastAsiaTheme="minorHAnsi"/>
                <w:b/>
                <w:bCs/>
                <w:i/>
                <w:iCs/>
                <w:kern w:val="2"/>
                <w:lang w:val="vi-VN"/>
                <w14:ligatures w14:val="standardContextual"/>
              </w:rPr>
              <w:t>trọng</w:t>
            </w:r>
          </w:p>
        </w:tc>
        <w:tc>
          <w:tcPr>
            <w:tcW w:w="623" w:type="pct"/>
            <w:shd w:val="clear" w:color="auto" w:fill="auto"/>
            <w:vAlign w:val="center"/>
          </w:tcPr>
          <w:p w14:paraId="0A11DA02" w14:textId="77777777" w:rsidR="00C56713" w:rsidRPr="004E5BF6" w:rsidRDefault="00C56713" w:rsidP="00B41B81">
            <w:pPr>
              <w:jc w:val="center"/>
              <w:rPr>
                <w:b/>
                <w:bCs/>
                <w:i/>
                <w:iCs/>
                <w:lang w:val="vi-VN"/>
              </w:rPr>
            </w:pPr>
          </w:p>
        </w:tc>
        <w:tc>
          <w:tcPr>
            <w:tcW w:w="671" w:type="pct"/>
            <w:shd w:val="clear" w:color="auto" w:fill="auto"/>
            <w:vAlign w:val="center"/>
          </w:tcPr>
          <w:p w14:paraId="69E546CE" w14:textId="77777777" w:rsidR="00C56713" w:rsidRPr="004E5BF6" w:rsidRDefault="00C56713" w:rsidP="00B41B81">
            <w:pPr>
              <w:jc w:val="center"/>
              <w:rPr>
                <w:rFonts w:eastAsiaTheme="minorHAnsi"/>
                <w:b/>
                <w:bCs/>
                <w:i/>
                <w:iCs/>
                <w:kern w:val="2"/>
                <w14:ligatures w14:val="standardContextual"/>
              </w:rPr>
            </w:pPr>
            <w:r w:rsidRPr="004E5BF6">
              <w:rPr>
                <w:rFonts w:eastAsiaTheme="minorHAnsi"/>
                <w:b/>
                <w:bCs/>
                <w:i/>
                <w:iCs/>
                <w:kern w:val="2"/>
                <w:lang w:val="vi-VN"/>
                <w14:ligatures w14:val="standardContextual"/>
              </w:rPr>
              <w:t>100</w:t>
            </w:r>
            <w:r w:rsidRPr="004E5BF6">
              <w:rPr>
                <w:rFonts w:eastAsiaTheme="minorHAnsi"/>
                <w:b/>
                <w:bCs/>
                <w:i/>
                <w:iCs/>
                <w:kern w:val="2"/>
                <w14:ligatures w14:val="standardContextual"/>
              </w:rPr>
              <w:t>%</w:t>
            </w:r>
          </w:p>
        </w:tc>
        <w:tc>
          <w:tcPr>
            <w:tcW w:w="598" w:type="pct"/>
            <w:shd w:val="clear" w:color="auto" w:fill="auto"/>
            <w:vAlign w:val="center"/>
          </w:tcPr>
          <w:p w14:paraId="1BDA4300" w14:textId="77777777" w:rsidR="00C56713" w:rsidRPr="00210D34" w:rsidRDefault="00C56713" w:rsidP="00B41B81">
            <w:pPr>
              <w:jc w:val="center"/>
              <w:rPr>
                <w:b/>
                <w:bCs/>
                <w:i/>
                <w:iCs/>
                <w:lang w:val="vi-VN"/>
              </w:rPr>
            </w:pPr>
            <w:r>
              <w:rPr>
                <w:b/>
                <w:bCs/>
                <w:i/>
                <w:iCs/>
                <w:lang w:val="vi-VN"/>
              </w:rPr>
              <w:t>0%</w:t>
            </w:r>
          </w:p>
        </w:tc>
        <w:tc>
          <w:tcPr>
            <w:tcW w:w="596" w:type="pct"/>
            <w:shd w:val="clear" w:color="auto" w:fill="auto"/>
            <w:vAlign w:val="center"/>
          </w:tcPr>
          <w:p w14:paraId="1F491BA3" w14:textId="77777777" w:rsidR="00C56713" w:rsidRPr="004E5BF6" w:rsidRDefault="00C56713" w:rsidP="00B41B81">
            <w:pPr>
              <w:jc w:val="center"/>
              <w:rPr>
                <w:rFonts w:eastAsiaTheme="minorHAnsi"/>
                <w:b/>
                <w:bCs/>
                <w:i/>
                <w:iCs/>
                <w:kern w:val="2"/>
                <w14:ligatures w14:val="standardContextual"/>
              </w:rPr>
            </w:pPr>
            <w:r>
              <w:rPr>
                <w:rFonts w:eastAsiaTheme="minorHAnsi"/>
                <w:b/>
                <w:bCs/>
                <w:i/>
                <w:iCs/>
                <w:kern w:val="2"/>
                <w14:ligatures w14:val="standardContextual"/>
              </w:rPr>
              <w:t>0</w:t>
            </w:r>
            <w:r w:rsidRPr="004E5BF6">
              <w:rPr>
                <w:rFonts w:eastAsiaTheme="minorHAnsi"/>
                <w:b/>
                <w:bCs/>
                <w:i/>
                <w:iCs/>
                <w:kern w:val="2"/>
                <w14:ligatures w14:val="standardContextual"/>
              </w:rPr>
              <w:t>%</w:t>
            </w:r>
          </w:p>
        </w:tc>
        <w:tc>
          <w:tcPr>
            <w:tcW w:w="674" w:type="pct"/>
            <w:shd w:val="clear" w:color="auto" w:fill="auto"/>
            <w:vAlign w:val="center"/>
          </w:tcPr>
          <w:p w14:paraId="52B5FE60" w14:textId="77777777" w:rsidR="00C56713" w:rsidRPr="004E5BF6" w:rsidRDefault="00C56713" w:rsidP="00B41B81">
            <w:pPr>
              <w:jc w:val="center"/>
              <w:rPr>
                <w:rFonts w:eastAsiaTheme="minorHAnsi"/>
                <w:b/>
                <w:bCs/>
                <w:i/>
                <w:iCs/>
                <w:kern w:val="2"/>
                <w14:ligatures w14:val="standardContextual"/>
              </w:rPr>
            </w:pPr>
            <w:r>
              <w:rPr>
                <w:rFonts w:eastAsiaTheme="minorHAnsi"/>
                <w:b/>
                <w:bCs/>
                <w:i/>
                <w:iCs/>
                <w:kern w:val="2"/>
                <w14:ligatures w14:val="standardContextual"/>
              </w:rPr>
              <w:t>10</w:t>
            </w:r>
            <w:r>
              <w:rPr>
                <w:rFonts w:eastAsiaTheme="minorHAnsi"/>
                <w:b/>
                <w:bCs/>
                <w:i/>
                <w:iCs/>
                <w:kern w:val="2"/>
                <w:lang w:val="vi-VN"/>
                <w14:ligatures w14:val="standardContextual"/>
              </w:rPr>
              <w:t>0</w:t>
            </w:r>
            <w:r w:rsidRPr="004E5BF6">
              <w:rPr>
                <w:rFonts w:eastAsiaTheme="minorHAnsi"/>
                <w:b/>
                <w:bCs/>
                <w:i/>
                <w:iCs/>
                <w:kern w:val="2"/>
                <w14:ligatures w14:val="standardContextual"/>
              </w:rPr>
              <w:t>%</w:t>
            </w:r>
          </w:p>
        </w:tc>
        <w:tc>
          <w:tcPr>
            <w:tcW w:w="967" w:type="pct"/>
            <w:shd w:val="clear" w:color="auto" w:fill="auto"/>
            <w:vAlign w:val="center"/>
          </w:tcPr>
          <w:p w14:paraId="2AEC91A0" w14:textId="77777777" w:rsidR="00C56713" w:rsidRPr="005D18D0" w:rsidRDefault="00C56713" w:rsidP="00B41B81">
            <w:pPr>
              <w:jc w:val="center"/>
              <w:rPr>
                <w:rFonts w:eastAsiaTheme="minorHAnsi"/>
                <w:b/>
                <w:bCs/>
                <w:i/>
                <w:iCs/>
                <w:kern w:val="2"/>
                <w:lang w:val="vi-VN"/>
                <w14:ligatures w14:val="standardContextual"/>
              </w:rPr>
            </w:pPr>
            <w:r w:rsidRPr="004E5BF6">
              <w:rPr>
                <w:rFonts w:eastAsiaTheme="minorHAnsi"/>
                <w:b/>
                <w:bCs/>
                <w:i/>
                <w:iCs/>
                <w:kern w:val="2"/>
                <w:lang w:val="vi-VN"/>
                <w14:ligatures w14:val="standardContextual"/>
              </w:rPr>
              <w:t>100%</w:t>
            </w:r>
          </w:p>
        </w:tc>
      </w:tr>
    </w:tbl>
    <w:p w14:paraId="784D99CC" w14:textId="77777777" w:rsidR="00C56713" w:rsidRDefault="00C56713" w:rsidP="00C56713">
      <w:pPr>
        <w:pStyle w:val="Heading2"/>
        <w:rPr>
          <w:lang w:val="vi-VN"/>
        </w:rPr>
      </w:pPr>
    </w:p>
    <w:p w14:paraId="3AE3FABF" w14:textId="074E3E85" w:rsidR="00C036B5" w:rsidRPr="00BB2D7B" w:rsidRDefault="00C036B5" w:rsidP="00C56713">
      <w:pPr>
        <w:pStyle w:val="ListParagraph"/>
        <w:numPr>
          <w:ilvl w:val="0"/>
          <w:numId w:val="26"/>
        </w:numPr>
        <w:spacing w:before="60" w:after="40" w:line="288" w:lineRule="auto"/>
        <w:rPr>
          <w:lang w:eastAsia="x-none"/>
        </w:rPr>
      </w:pPr>
    </w:p>
    <w:sectPr w:rsidR="00C036B5" w:rsidRPr="00BB2D7B" w:rsidSect="003C0C4A">
      <w:footerReference w:type="default" r:id="rId8"/>
      <w:pgSz w:w="11909" w:h="16834" w:code="9"/>
      <w:pgMar w:top="1135" w:right="1080" w:bottom="1440" w:left="108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78198B" w14:textId="77777777" w:rsidR="007504B0" w:rsidRDefault="007504B0" w:rsidP="00D74E36">
      <w:r>
        <w:separator/>
      </w:r>
    </w:p>
  </w:endnote>
  <w:endnote w:type="continuationSeparator" w:id="0">
    <w:p w14:paraId="7AE88597" w14:textId="77777777" w:rsidR="007504B0" w:rsidRDefault="007504B0"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1850CD"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9E0C515"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C4DF89" w14:textId="77777777" w:rsidR="007504B0" w:rsidRDefault="007504B0" w:rsidP="00D74E36">
      <w:r>
        <w:separator/>
      </w:r>
    </w:p>
  </w:footnote>
  <w:footnote w:type="continuationSeparator" w:id="0">
    <w:p w14:paraId="242F536D" w14:textId="77777777" w:rsidR="007504B0" w:rsidRDefault="007504B0"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690036582">
    <w:abstractNumId w:val="5"/>
  </w:num>
  <w:num w:numId="2" w16cid:durableId="652295788">
    <w:abstractNumId w:val="22"/>
  </w:num>
  <w:num w:numId="3" w16cid:durableId="733964738">
    <w:abstractNumId w:val="10"/>
  </w:num>
  <w:num w:numId="4" w16cid:durableId="1603218524">
    <w:abstractNumId w:val="1"/>
  </w:num>
  <w:num w:numId="5" w16cid:durableId="2055422889">
    <w:abstractNumId w:val="8"/>
  </w:num>
  <w:num w:numId="6" w16cid:durableId="1279023504">
    <w:abstractNumId w:val="15"/>
  </w:num>
  <w:num w:numId="7" w16cid:durableId="1335455226">
    <w:abstractNumId w:val="23"/>
  </w:num>
  <w:num w:numId="8" w16cid:durableId="344794959">
    <w:abstractNumId w:val="16"/>
  </w:num>
  <w:num w:numId="9" w16cid:durableId="1154684577">
    <w:abstractNumId w:val="27"/>
  </w:num>
  <w:num w:numId="10" w16cid:durableId="447968447">
    <w:abstractNumId w:val="25"/>
  </w:num>
  <w:num w:numId="11" w16cid:durableId="479276920">
    <w:abstractNumId w:val="11"/>
  </w:num>
  <w:num w:numId="12" w16cid:durableId="1302729124">
    <w:abstractNumId w:val="32"/>
  </w:num>
  <w:num w:numId="13" w16cid:durableId="1079981989">
    <w:abstractNumId w:val="21"/>
  </w:num>
  <w:num w:numId="14" w16cid:durableId="1439132982">
    <w:abstractNumId w:val="31"/>
  </w:num>
  <w:num w:numId="15" w16cid:durableId="1790468422">
    <w:abstractNumId w:val="6"/>
  </w:num>
  <w:num w:numId="16" w16cid:durableId="40372988">
    <w:abstractNumId w:val="4"/>
  </w:num>
  <w:num w:numId="17" w16cid:durableId="1672023768">
    <w:abstractNumId w:val="19"/>
  </w:num>
  <w:num w:numId="18" w16cid:durableId="1008093538">
    <w:abstractNumId w:val="2"/>
  </w:num>
  <w:num w:numId="19" w16cid:durableId="1685205288">
    <w:abstractNumId w:val="20"/>
  </w:num>
  <w:num w:numId="20" w16cid:durableId="1698770594">
    <w:abstractNumId w:val="24"/>
  </w:num>
  <w:num w:numId="21" w16cid:durableId="524758246">
    <w:abstractNumId w:val="28"/>
  </w:num>
  <w:num w:numId="22" w16cid:durableId="854147548">
    <w:abstractNumId w:val="13"/>
  </w:num>
  <w:num w:numId="23" w16cid:durableId="1554197529">
    <w:abstractNumId w:val="7"/>
  </w:num>
  <w:num w:numId="24" w16cid:durableId="1931036804">
    <w:abstractNumId w:val="9"/>
  </w:num>
  <w:num w:numId="25" w16cid:durableId="984161145">
    <w:abstractNumId w:val="12"/>
  </w:num>
  <w:num w:numId="26" w16cid:durableId="858202684">
    <w:abstractNumId w:val="30"/>
  </w:num>
  <w:num w:numId="27" w16cid:durableId="167915857">
    <w:abstractNumId w:val="26"/>
  </w:num>
  <w:num w:numId="28" w16cid:durableId="452987341">
    <w:abstractNumId w:val="18"/>
  </w:num>
  <w:num w:numId="29" w16cid:durableId="1588005276">
    <w:abstractNumId w:val="3"/>
  </w:num>
  <w:num w:numId="30" w16cid:durableId="1055203183">
    <w:abstractNumId w:val="14"/>
  </w:num>
  <w:num w:numId="31" w16cid:durableId="208151276">
    <w:abstractNumId w:val="0"/>
  </w:num>
  <w:num w:numId="32" w16cid:durableId="308363513">
    <w:abstractNumId w:val="29"/>
  </w:num>
  <w:num w:numId="33" w16cid:durableId="132334381">
    <w:abstractNumId w:val="17"/>
  </w:num>
  <w:num w:numId="34" w16cid:durableId="29807267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29D"/>
    <w:rsid w:val="00027A9A"/>
    <w:rsid w:val="000363B3"/>
    <w:rsid w:val="0003747A"/>
    <w:rsid w:val="00037DE5"/>
    <w:rsid w:val="00040D48"/>
    <w:rsid w:val="000420F7"/>
    <w:rsid w:val="00042B6B"/>
    <w:rsid w:val="000438CD"/>
    <w:rsid w:val="0004510D"/>
    <w:rsid w:val="00045C8B"/>
    <w:rsid w:val="00046F07"/>
    <w:rsid w:val="00047526"/>
    <w:rsid w:val="00050756"/>
    <w:rsid w:val="00054829"/>
    <w:rsid w:val="00054DC6"/>
    <w:rsid w:val="00055A0A"/>
    <w:rsid w:val="0005621C"/>
    <w:rsid w:val="000571AB"/>
    <w:rsid w:val="00061486"/>
    <w:rsid w:val="00061B3A"/>
    <w:rsid w:val="000645B1"/>
    <w:rsid w:val="000647E0"/>
    <w:rsid w:val="00064A8D"/>
    <w:rsid w:val="000706F0"/>
    <w:rsid w:val="0007310F"/>
    <w:rsid w:val="0007325E"/>
    <w:rsid w:val="000733AF"/>
    <w:rsid w:val="00074A02"/>
    <w:rsid w:val="00074EEC"/>
    <w:rsid w:val="00075664"/>
    <w:rsid w:val="00076B91"/>
    <w:rsid w:val="000777B6"/>
    <w:rsid w:val="0008087F"/>
    <w:rsid w:val="00083DA8"/>
    <w:rsid w:val="00085151"/>
    <w:rsid w:val="00085477"/>
    <w:rsid w:val="00085E50"/>
    <w:rsid w:val="00086AD8"/>
    <w:rsid w:val="00087328"/>
    <w:rsid w:val="0008781C"/>
    <w:rsid w:val="00087D94"/>
    <w:rsid w:val="00090E9C"/>
    <w:rsid w:val="00091599"/>
    <w:rsid w:val="00092B88"/>
    <w:rsid w:val="0009418F"/>
    <w:rsid w:val="00096F3D"/>
    <w:rsid w:val="00097DFE"/>
    <w:rsid w:val="000A0342"/>
    <w:rsid w:val="000A334A"/>
    <w:rsid w:val="000A696F"/>
    <w:rsid w:val="000A76A7"/>
    <w:rsid w:val="000B130C"/>
    <w:rsid w:val="000B1B17"/>
    <w:rsid w:val="000B1E93"/>
    <w:rsid w:val="000B3A63"/>
    <w:rsid w:val="000B736B"/>
    <w:rsid w:val="000C27BE"/>
    <w:rsid w:val="000C2D79"/>
    <w:rsid w:val="000C3867"/>
    <w:rsid w:val="000C50FB"/>
    <w:rsid w:val="000C5479"/>
    <w:rsid w:val="000D0784"/>
    <w:rsid w:val="000D21CE"/>
    <w:rsid w:val="000D3B82"/>
    <w:rsid w:val="000D4AB1"/>
    <w:rsid w:val="000D57CE"/>
    <w:rsid w:val="000D7014"/>
    <w:rsid w:val="000E06BA"/>
    <w:rsid w:val="000E093E"/>
    <w:rsid w:val="000E1780"/>
    <w:rsid w:val="000E1937"/>
    <w:rsid w:val="000E1BF9"/>
    <w:rsid w:val="000F1F71"/>
    <w:rsid w:val="000F2047"/>
    <w:rsid w:val="000F3B0A"/>
    <w:rsid w:val="000F4E38"/>
    <w:rsid w:val="000F5403"/>
    <w:rsid w:val="000F5521"/>
    <w:rsid w:val="000F5B2F"/>
    <w:rsid w:val="000F5F4A"/>
    <w:rsid w:val="000F68A1"/>
    <w:rsid w:val="000F69B8"/>
    <w:rsid w:val="001015A0"/>
    <w:rsid w:val="00101697"/>
    <w:rsid w:val="00102CFA"/>
    <w:rsid w:val="00104C7B"/>
    <w:rsid w:val="0010669C"/>
    <w:rsid w:val="00106C3F"/>
    <w:rsid w:val="001105CA"/>
    <w:rsid w:val="0011097A"/>
    <w:rsid w:val="00115363"/>
    <w:rsid w:val="00115397"/>
    <w:rsid w:val="001155E9"/>
    <w:rsid w:val="00115CF6"/>
    <w:rsid w:val="00117441"/>
    <w:rsid w:val="00117FC1"/>
    <w:rsid w:val="00121AA5"/>
    <w:rsid w:val="00123875"/>
    <w:rsid w:val="001240F6"/>
    <w:rsid w:val="001242B3"/>
    <w:rsid w:val="001311FE"/>
    <w:rsid w:val="00132B8D"/>
    <w:rsid w:val="00133ADD"/>
    <w:rsid w:val="00134F19"/>
    <w:rsid w:val="001378B6"/>
    <w:rsid w:val="00140FA7"/>
    <w:rsid w:val="00142903"/>
    <w:rsid w:val="00145781"/>
    <w:rsid w:val="001475A4"/>
    <w:rsid w:val="00150ADE"/>
    <w:rsid w:val="00150EB2"/>
    <w:rsid w:val="001537D7"/>
    <w:rsid w:val="00154246"/>
    <w:rsid w:val="00155E3E"/>
    <w:rsid w:val="00157316"/>
    <w:rsid w:val="001573F7"/>
    <w:rsid w:val="00157AFC"/>
    <w:rsid w:val="00161425"/>
    <w:rsid w:val="00167486"/>
    <w:rsid w:val="00170D72"/>
    <w:rsid w:val="001753C0"/>
    <w:rsid w:val="0018000A"/>
    <w:rsid w:val="00182748"/>
    <w:rsid w:val="001830F6"/>
    <w:rsid w:val="0018339C"/>
    <w:rsid w:val="00184395"/>
    <w:rsid w:val="001847F2"/>
    <w:rsid w:val="001848E1"/>
    <w:rsid w:val="0018511E"/>
    <w:rsid w:val="00185660"/>
    <w:rsid w:val="0019334E"/>
    <w:rsid w:val="001933F3"/>
    <w:rsid w:val="00194A5E"/>
    <w:rsid w:val="00197C47"/>
    <w:rsid w:val="00197D5C"/>
    <w:rsid w:val="001A006B"/>
    <w:rsid w:val="001A0796"/>
    <w:rsid w:val="001A1084"/>
    <w:rsid w:val="001A2920"/>
    <w:rsid w:val="001A3804"/>
    <w:rsid w:val="001A38D6"/>
    <w:rsid w:val="001A3E8E"/>
    <w:rsid w:val="001A445E"/>
    <w:rsid w:val="001A51AB"/>
    <w:rsid w:val="001A5307"/>
    <w:rsid w:val="001A5363"/>
    <w:rsid w:val="001B0686"/>
    <w:rsid w:val="001B076B"/>
    <w:rsid w:val="001B0D52"/>
    <w:rsid w:val="001B0E5C"/>
    <w:rsid w:val="001B1565"/>
    <w:rsid w:val="001B2FD7"/>
    <w:rsid w:val="001B3D7A"/>
    <w:rsid w:val="001B3EB5"/>
    <w:rsid w:val="001B5C43"/>
    <w:rsid w:val="001B71EC"/>
    <w:rsid w:val="001B7896"/>
    <w:rsid w:val="001B7E5C"/>
    <w:rsid w:val="001B7F16"/>
    <w:rsid w:val="001C1E58"/>
    <w:rsid w:val="001C2B9C"/>
    <w:rsid w:val="001C30E6"/>
    <w:rsid w:val="001C49CD"/>
    <w:rsid w:val="001D0A5B"/>
    <w:rsid w:val="001D1230"/>
    <w:rsid w:val="001D1253"/>
    <w:rsid w:val="001D1AA5"/>
    <w:rsid w:val="001D242E"/>
    <w:rsid w:val="001D249F"/>
    <w:rsid w:val="001D2C0F"/>
    <w:rsid w:val="001D3810"/>
    <w:rsid w:val="001D468E"/>
    <w:rsid w:val="001D4F3E"/>
    <w:rsid w:val="001D6735"/>
    <w:rsid w:val="001D6C5C"/>
    <w:rsid w:val="001D75E7"/>
    <w:rsid w:val="001D7D59"/>
    <w:rsid w:val="001E03F3"/>
    <w:rsid w:val="001E17CB"/>
    <w:rsid w:val="001E186C"/>
    <w:rsid w:val="001E1880"/>
    <w:rsid w:val="001E1E9A"/>
    <w:rsid w:val="001E41F3"/>
    <w:rsid w:val="001E5222"/>
    <w:rsid w:val="001E5565"/>
    <w:rsid w:val="001F1161"/>
    <w:rsid w:val="001F253C"/>
    <w:rsid w:val="001F371F"/>
    <w:rsid w:val="001F4226"/>
    <w:rsid w:val="001F51B8"/>
    <w:rsid w:val="001F5560"/>
    <w:rsid w:val="001F792F"/>
    <w:rsid w:val="001F7E51"/>
    <w:rsid w:val="00200426"/>
    <w:rsid w:val="00201497"/>
    <w:rsid w:val="002015BA"/>
    <w:rsid w:val="00202182"/>
    <w:rsid w:val="00202816"/>
    <w:rsid w:val="00204271"/>
    <w:rsid w:val="00207979"/>
    <w:rsid w:val="002129AA"/>
    <w:rsid w:val="00215972"/>
    <w:rsid w:val="00220A9A"/>
    <w:rsid w:val="00220CC3"/>
    <w:rsid w:val="00222D25"/>
    <w:rsid w:val="002236BB"/>
    <w:rsid w:val="0022546A"/>
    <w:rsid w:val="00225E61"/>
    <w:rsid w:val="00226621"/>
    <w:rsid w:val="00226734"/>
    <w:rsid w:val="00227CB2"/>
    <w:rsid w:val="00230A84"/>
    <w:rsid w:val="00230F68"/>
    <w:rsid w:val="00231A20"/>
    <w:rsid w:val="00232C68"/>
    <w:rsid w:val="00232EF4"/>
    <w:rsid w:val="00233848"/>
    <w:rsid w:val="00234A94"/>
    <w:rsid w:val="002363CF"/>
    <w:rsid w:val="002370D9"/>
    <w:rsid w:val="00240F33"/>
    <w:rsid w:val="0024422C"/>
    <w:rsid w:val="00244246"/>
    <w:rsid w:val="00244295"/>
    <w:rsid w:val="00246371"/>
    <w:rsid w:val="002466B7"/>
    <w:rsid w:val="00247464"/>
    <w:rsid w:val="002518C1"/>
    <w:rsid w:val="002522BB"/>
    <w:rsid w:val="00253295"/>
    <w:rsid w:val="002548C0"/>
    <w:rsid w:val="00254B2A"/>
    <w:rsid w:val="00254BC9"/>
    <w:rsid w:val="002564B8"/>
    <w:rsid w:val="00256793"/>
    <w:rsid w:val="002573C9"/>
    <w:rsid w:val="002574B6"/>
    <w:rsid w:val="002601EA"/>
    <w:rsid w:val="0026051A"/>
    <w:rsid w:val="00263F22"/>
    <w:rsid w:val="00267B77"/>
    <w:rsid w:val="00267C6E"/>
    <w:rsid w:val="002723CA"/>
    <w:rsid w:val="002737E3"/>
    <w:rsid w:val="002753A4"/>
    <w:rsid w:val="0027591F"/>
    <w:rsid w:val="002801BA"/>
    <w:rsid w:val="00280D2E"/>
    <w:rsid w:val="00281407"/>
    <w:rsid w:val="00281B16"/>
    <w:rsid w:val="00284633"/>
    <w:rsid w:val="002849FB"/>
    <w:rsid w:val="002864B1"/>
    <w:rsid w:val="00287800"/>
    <w:rsid w:val="00287DFA"/>
    <w:rsid w:val="002925DB"/>
    <w:rsid w:val="00295723"/>
    <w:rsid w:val="00295844"/>
    <w:rsid w:val="0029747A"/>
    <w:rsid w:val="002A017E"/>
    <w:rsid w:val="002A075B"/>
    <w:rsid w:val="002A10D5"/>
    <w:rsid w:val="002A4DEB"/>
    <w:rsid w:val="002A4ED7"/>
    <w:rsid w:val="002A75D0"/>
    <w:rsid w:val="002B02C9"/>
    <w:rsid w:val="002B03AD"/>
    <w:rsid w:val="002B2D45"/>
    <w:rsid w:val="002B3058"/>
    <w:rsid w:val="002B308C"/>
    <w:rsid w:val="002B34B0"/>
    <w:rsid w:val="002B4788"/>
    <w:rsid w:val="002B491E"/>
    <w:rsid w:val="002B5D99"/>
    <w:rsid w:val="002B5F05"/>
    <w:rsid w:val="002B773A"/>
    <w:rsid w:val="002B7E91"/>
    <w:rsid w:val="002C0211"/>
    <w:rsid w:val="002C3D2A"/>
    <w:rsid w:val="002C4F88"/>
    <w:rsid w:val="002C6652"/>
    <w:rsid w:val="002C6B1B"/>
    <w:rsid w:val="002D0D8C"/>
    <w:rsid w:val="002D35D1"/>
    <w:rsid w:val="002D36BA"/>
    <w:rsid w:val="002D39D2"/>
    <w:rsid w:val="002D405E"/>
    <w:rsid w:val="002D4537"/>
    <w:rsid w:val="002D4D66"/>
    <w:rsid w:val="002D4D76"/>
    <w:rsid w:val="002E004E"/>
    <w:rsid w:val="002E10CA"/>
    <w:rsid w:val="002E49E3"/>
    <w:rsid w:val="002E51D6"/>
    <w:rsid w:val="002E5A07"/>
    <w:rsid w:val="002E667D"/>
    <w:rsid w:val="002E6D55"/>
    <w:rsid w:val="002F02CA"/>
    <w:rsid w:val="002F310E"/>
    <w:rsid w:val="002F6555"/>
    <w:rsid w:val="002F68B2"/>
    <w:rsid w:val="00300201"/>
    <w:rsid w:val="00302E20"/>
    <w:rsid w:val="0030360C"/>
    <w:rsid w:val="0030429A"/>
    <w:rsid w:val="003047A4"/>
    <w:rsid w:val="00305736"/>
    <w:rsid w:val="003070D1"/>
    <w:rsid w:val="00307A1E"/>
    <w:rsid w:val="00310E51"/>
    <w:rsid w:val="00312AE0"/>
    <w:rsid w:val="00313F6C"/>
    <w:rsid w:val="003145FA"/>
    <w:rsid w:val="0031590E"/>
    <w:rsid w:val="0031597B"/>
    <w:rsid w:val="00316359"/>
    <w:rsid w:val="003166F6"/>
    <w:rsid w:val="003175F7"/>
    <w:rsid w:val="00320034"/>
    <w:rsid w:val="00320042"/>
    <w:rsid w:val="0032080C"/>
    <w:rsid w:val="003241F3"/>
    <w:rsid w:val="00325F88"/>
    <w:rsid w:val="00326440"/>
    <w:rsid w:val="00330033"/>
    <w:rsid w:val="00330A3D"/>
    <w:rsid w:val="00331EC9"/>
    <w:rsid w:val="00331FB6"/>
    <w:rsid w:val="00332BA7"/>
    <w:rsid w:val="00333B9A"/>
    <w:rsid w:val="00333E26"/>
    <w:rsid w:val="00333F68"/>
    <w:rsid w:val="00334EFC"/>
    <w:rsid w:val="00340AFB"/>
    <w:rsid w:val="003411BA"/>
    <w:rsid w:val="0034321B"/>
    <w:rsid w:val="0034328F"/>
    <w:rsid w:val="0034338A"/>
    <w:rsid w:val="00343394"/>
    <w:rsid w:val="00343D6C"/>
    <w:rsid w:val="0034527D"/>
    <w:rsid w:val="003467FD"/>
    <w:rsid w:val="00350AA1"/>
    <w:rsid w:val="00351D56"/>
    <w:rsid w:val="00351D5F"/>
    <w:rsid w:val="0035424A"/>
    <w:rsid w:val="00355B0A"/>
    <w:rsid w:val="00356624"/>
    <w:rsid w:val="003614AC"/>
    <w:rsid w:val="00362676"/>
    <w:rsid w:val="003627A2"/>
    <w:rsid w:val="00363104"/>
    <w:rsid w:val="00363527"/>
    <w:rsid w:val="003675AF"/>
    <w:rsid w:val="0036787A"/>
    <w:rsid w:val="00370ABB"/>
    <w:rsid w:val="003719BA"/>
    <w:rsid w:val="00373103"/>
    <w:rsid w:val="0037380D"/>
    <w:rsid w:val="00374107"/>
    <w:rsid w:val="00374BAB"/>
    <w:rsid w:val="0037528A"/>
    <w:rsid w:val="00375642"/>
    <w:rsid w:val="003759A9"/>
    <w:rsid w:val="00376F93"/>
    <w:rsid w:val="00377C63"/>
    <w:rsid w:val="003840F8"/>
    <w:rsid w:val="00385FD0"/>
    <w:rsid w:val="003870E6"/>
    <w:rsid w:val="00387B1B"/>
    <w:rsid w:val="00391F37"/>
    <w:rsid w:val="0039237D"/>
    <w:rsid w:val="00393099"/>
    <w:rsid w:val="003947A5"/>
    <w:rsid w:val="003958F9"/>
    <w:rsid w:val="00396062"/>
    <w:rsid w:val="003969A2"/>
    <w:rsid w:val="0039734D"/>
    <w:rsid w:val="00397F03"/>
    <w:rsid w:val="003A0A16"/>
    <w:rsid w:val="003A0A4D"/>
    <w:rsid w:val="003A18BF"/>
    <w:rsid w:val="003A603E"/>
    <w:rsid w:val="003B0593"/>
    <w:rsid w:val="003B086F"/>
    <w:rsid w:val="003B0B39"/>
    <w:rsid w:val="003B0F07"/>
    <w:rsid w:val="003B160A"/>
    <w:rsid w:val="003B261F"/>
    <w:rsid w:val="003B30C1"/>
    <w:rsid w:val="003B5338"/>
    <w:rsid w:val="003B599D"/>
    <w:rsid w:val="003B64E5"/>
    <w:rsid w:val="003B6970"/>
    <w:rsid w:val="003B7525"/>
    <w:rsid w:val="003B7E42"/>
    <w:rsid w:val="003B7E98"/>
    <w:rsid w:val="003C0C4A"/>
    <w:rsid w:val="003C411A"/>
    <w:rsid w:val="003C4905"/>
    <w:rsid w:val="003C5778"/>
    <w:rsid w:val="003C7976"/>
    <w:rsid w:val="003C7FC3"/>
    <w:rsid w:val="003D05C5"/>
    <w:rsid w:val="003D103A"/>
    <w:rsid w:val="003D4083"/>
    <w:rsid w:val="003D490D"/>
    <w:rsid w:val="003D52D6"/>
    <w:rsid w:val="003D5C59"/>
    <w:rsid w:val="003D61BA"/>
    <w:rsid w:val="003D6B4A"/>
    <w:rsid w:val="003D7250"/>
    <w:rsid w:val="003E0489"/>
    <w:rsid w:val="003E0EB2"/>
    <w:rsid w:val="003E1E22"/>
    <w:rsid w:val="003E220D"/>
    <w:rsid w:val="003E5EFC"/>
    <w:rsid w:val="003E6100"/>
    <w:rsid w:val="003E7129"/>
    <w:rsid w:val="003E7528"/>
    <w:rsid w:val="003F14BB"/>
    <w:rsid w:val="003F2599"/>
    <w:rsid w:val="003F2EAD"/>
    <w:rsid w:val="003F3905"/>
    <w:rsid w:val="003F3A31"/>
    <w:rsid w:val="003F62DF"/>
    <w:rsid w:val="003F639E"/>
    <w:rsid w:val="003F77E5"/>
    <w:rsid w:val="003F79FC"/>
    <w:rsid w:val="00400710"/>
    <w:rsid w:val="00400EE1"/>
    <w:rsid w:val="004015D2"/>
    <w:rsid w:val="004047BD"/>
    <w:rsid w:val="0040580D"/>
    <w:rsid w:val="00405BE1"/>
    <w:rsid w:val="004071CE"/>
    <w:rsid w:val="00407B8E"/>
    <w:rsid w:val="00412466"/>
    <w:rsid w:val="004135F8"/>
    <w:rsid w:val="00415329"/>
    <w:rsid w:val="00415D36"/>
    <w:rsid w:val="00416476"/>
    <w:rsid w:val="004176F6"/>
    <w:rsid w:val="00423181"/>
    <w:rsid w:val="00425D67"/>
    <w:rsid w:val="00425EC6"/>
    <w:rsid w:val="00427053"/>
    <w:rsid w:val="00427175"/>
    <w:rsid w:val="004302A7"/>
    <w:rsid w:val="00430509"/>
    <w:rsid w:val="00432017"/>
    <w:rsid w:val="00433276"/>
    <w:rsid w:val="00434621"/>
    <w:rsid w:val="00435D2B"/>
    <w:rsid w:val="004427DB"/>
    <w:rsid w:val="00446718"/>
    <w:rsid w:val="004511DB"/>
    <w:rsid w:val="00451F0C"/>
    <w:rsid w:val="0045260A"/>
    <w:rsid w:val="00453A06"/>
    <w:rsid w:val="0045627A"/>
    <w:rsid w:val="00462E55"/>
    <w:rsid w:val="004637BE"/>
    <w:rsid w:val="0046556D"/>
    <w:rsid w:val="004663DB"/>
    <w:rsid w:val="0046706E"/>
    <w:rsid w:val="00467B73"/>
    <w:rsid w:val="0047075A"/>
    <w:rsid w:val="0047211C"/>
    <w:rsid w:val="00472D57"/>
    <w:rsid w:val="00473D7E"/>
    <w:rsid w:val="00476484"/>
    <w:rsid w:val="0047755F"/>
    <w:rsid w:val="00480D9D"/>
    <w:rsid w:val="00482E6F"/>
    <w:rsid w:val="00483602"/>
    <w:rsid w:val="004841B8"/>
    <w:rsid w:val="00484766"/>
    <w:rsid w:val="00484982"/>
    <w:rsid w:val="00486621"/>
    <w:rsid w:val="00486CCC"/>
    <w:rsid w:val="0048793D"/>
    <w:rsid w:val="00487B3B"/>
    <w:rsid w:val="00487C2A"/>
    <w:rsid w:val="00490612"/>
    <w:rsid w:val="004A2044"/>
    <w:rsid w:val="004A2742"/>
    <w:rsid w:val="004A2A00"/>
    <w:rsid w:val="004A5589"/>
    <w:rsid w:val="004A55BE"/>
    <w:rsid w:val="004A705E"/>
    <w:rsid w:val="004A79B1"/>
    <w:rsid w:val="004B1B30"/>
    <w:rsid w:val="004B1C6E"/>
    <w:rsid w:val="004B4DE7"/>
    <w:rsid w:val="004B5FD3"/>
    <w:rsid w:val="004B6571"/>
    <w:rsid w:val="004B6682"/>
    <w:rsid w:val="004B6826"/>
    <w:rsid w:val="004C0432"/>
    <w:rsid w:val="004C3DFC"/>
    <w:rsid w:val="004C53C7"/>
    <w:rsid w:val="004C5519"/>
    <w:rsid w:val="004C7559"/>
    <w:rsid w:val="004D0931"/>
    <w:rsid w:val="004D1C99"/>
    <w:rsid w:val="004D1E39"/>
    <w:rsid w:val="004D2DE8"/>
    <w:rsid w:val="004D3A9B"/>
    <w:rsid w:val="004D3F2F"/>
    <w:rsid w:val="004D4308"/>
    <w:rsid w:val="004E0679"/>
    <w:rsid w:val="004E0EF8"/>
    <w:rsid w:val="004E2AF2"/>
    <w:rsid w:val="004E3257"/>
    <w:rsid w:val="004E5BF6"/>
    <w:rsid w:val="004E6D44"/>
    <w:rsid w:val="004F0886"/>
    <w:rsid w:val="004F1BDA"/>
    <w:rsid w:val="004F51AF"/>
    <w:rsid w:val="004F57C7"/>
    <w:rsid w:val="004F5AAA"/>
    <w:rsid w:val="004F5D9D"/>
    <w:rsid w:val="004F6503"/>
    <w:rsid w:val="004F77F6"/>
    <w:rsid w:val="00500548"/>
    <w:rsid w:val="00500CEC"/>
    <w:rsid w:val="005018CA"/>
    <w:rsid w:val="00501B7B"/>
    <w:rsid w:val="00501BCF"/>
    <w:rsid w:val="005022EF"/>
    <w:rsid w:val="005024D2"/>
    <w:rsid w:val="00503A3C"/>
    <w:rsid w:val="005048D6"/>
    <w:rsid w:val="00504966"/>
    <w:rsid w:val="005056EC"/>
    <w:rsid w:val="00505E53"/>
    <w:rsid w:val="00506811"/>
    <w:rsid w:val="00507223"/>
    <w:rsid w:val="0051092E"/>
    <w:rsid w:val="005113B7"/>
    <w:rsid w:val="005126BD"/>
    <w:rsid w:val="00512B2B"/>
    <w:rsid w:val="00513D8B"/>
    <w:rsid w:val="005143D6"/>
    <w:rsid w:val="0051449B"/>
    <w:rsid w:val="00515E22"/>
    <w:rsid w:val="00515E40"/>
    <w:rsid w:val="0051638C"/>
    <w:rsid w:val="00520160"/>
    <w:rsid w:val="00520533"/>
    <w:rsid w:val="00520A94"/>
    <w:rsid w:val="0052230C"/>
    <w:rsid w:val="00523121"/>
    <w:rsid w:val="00527206"/>
    <w:rsid w:val="00527EFE"/>
    <w:rsid w:val="005301D5"/>
    <w:rsid w:val="0053145C"/>
    <w:rsid w:val="005320C2"/>
    <w:rsid w:val="00532755"/>
    <w:rsid w:val="005328A6"/>
    <w:rsid w:val="005330E9"/>
    <w:rsid w:val="00533E98"/>
    <w:rsid w:val="005344C9"/>
    <w:rsid w:val="00535231"/>
    <w:rsid w:val="00535F89"/>
    <w:rsid w:val="00536DBF"/>
    <w:rsid w:val="00541DBA"/>
    <w:rsid w:val="00543BF0"/>
    <w:rsid w:val="0054451D"/>
    <w:rsid w:val="00544C8E"/>
    <w:rsid w:val="005472CB"/>
    <w:rsid w:val="00551D71"/>
    <w:rsid w:val="00552C64"/>
    <w:rsid w:val="00552E83"/>
    <w:rsid w:val="00554B2D"/>
    <w:rsid w:val="00556B6C"/>
    <w:rsid w:val="00556BA0"/>
    <w:rsid w:val="00561664"/>
    <w:rsid w:val="00562E8F"/>
    <w:rsid w:val="00563467"/>
    <w:rsid w:val="0056658C"/>
    <w:rsid w:val="00567572"/>
    <w:rsid w:val="0057106D"/>
    <w:rsid w:val="00572009"/>
    <w:rsid w:val="00573EA9"/>
    <w:rsid w:val="00574FB5"/>
    <w:rsid w:val="00577164"/>
    <w:rsid w:val="005779B4"/>
    <w:rsid w:val="00581E19"/>
    <w:rsid w:val="00583C51"/>
    <w:rsid w:val="005874A8"/>
    <w:rsid w:val="00594065"/>
    <w:rsid w:val="00595265"/>
    <w:rsid w:val="00596A15"/>
    <w:rsid w:val="00596CBC"/>
    <w:rsid w:val="00596DEA"/>
    <w:rsid w:val="005974BB"/>
    <w:rsid w:val="005A0038"/>
    <w:rsid w:val="005A054A"/>
    <w:rsid w:val="005A1AB1"/>
    <w:rsid w:val="005A2351"/>
    <w:rsid w:val="005A3D5D"/>
    <w:rsid w:val="005A428F"/>
    <w:rsid w:val="005A7AA5"/>
    <w:rsid w:val="005B1BA4"/>
    <w:rsid w:val="005B2209"/>
    <w:rsid w:val="005B31C1"/>
    <w:rsid w:val="005B4485"/>
    <w:rsid w:val="005B6651"/>
    <w:rsid w:val="005C088F"/>
    <w:rsid w:val="005C0D3A"/>
    <w:rsid w:val="005C0FBD"/>
    <w:rsid w:val="005C1578"/>
    <w:rsid w:val="005C416C"/>
    <w:rsid w:val="005C45B5"/>
    <w:rsid w:val="005C51A5"/>
    <w:rsid w:val="005C58B7"/>
    <w:rsid w:val="005C63D8"/>
    <w:rsid w:val="005C6D70"/>
    <w:rsid w:val="005C7F7D"/>
    <w:rsid w:val="005D011B"/>
    <w:rsid w:val="005D0B7B"/>
    <w:rsid w:val="005D11D8"/>
    <w:rsid w:val="005D1213"/>
    <w:rsid w:val="005D18D0"/>
    <w:rsid w:val="005D31A5"/>
    <w:rsid w:val="005D3AF7"/>
    <w:rsid w:val="005D3F12"/>
    <w:rsid w:val="005D3FC0"/>
    <w:rsid w:val="005D50B9"/>
    <w:rsid w:val="005D6438"/>
    <w:rsid w:val="005D6809"/>
    <w:rsid w:val="005D6A23"/>
    <w:rsid w:val="005D6EBB"/>
    <w:rsid w:val="005D7D21"/>
    <w:rsid w:val="005E13F2"/>
    <w:rsid w:val="005E1E2B"/>
    <w:rsid w:val="005E2888"/>
    <w:rsid w:val="005E4EBB"/>
    <w:rsid w:val="005E6EBA"/>
    <w:rsid w:val="005E7BF9"/>
    <w:rsid w:val="005E7D67"/>
    <w:rsid w:val="005E7F27"/>
    <w:rsid w:val="005F0194"/>
    <w:rsid w:val="005F026B"/>
    <w:rsid w:val="005F04FD"/>
    <w:rsid w:val="005F07B9"/>
    <w:rsid w:val="005F0C7C"/>
    <w:rsid w:val="005F3DC3"/>
    <w:rsid w:val="005F3E08"/>
    <w:rsid w:val="005F4385"/>
    <w:rsid w:val="005F5EFD"/>
    <w:rsid w:val="005F6E8B"/>
    <w:rsid w:val="005F7314"/>
    <w:rsid w:val="00600FEB"/>
    <w:rsid w:val="00602A64"/>
    <w:rsid w:val="0060366A"/>
    <w:rsid w:val="00605764"/>
    <w:rsid w:val="006105F2"/>
    <w:rsid w:val="006117BA"/>
    <w:rsid w:val="0061271E"/>
    <w:rsid w:val="00613FA6"/>
    <w:rsid w:val="00615309"/>
    <w:rsid w:val="00616507"/>
    <w:rsid w:val="00617F65"/>
    <w:rsid w:val="006204E4"/>
    <w:rsid w:val="006226D0"/>
    <w:rsid w:val="006235C7"/>
    <w:rsid w:val="00624023"/>
    <w:rsid w:val="00625C55"/>
    <w:rsid w:val="00625CD7"/>
    <w:rsid w:val="00627B29"/>
    <w:rsid w:val="0063099F"/>
    <w:rsid w:val="00632F51"/>
    <w:rsid w:val="00633ED8"/>
    <w:rsid w:val="00634744"/>
    <w:rsid w:val="00635543"/>
    <w:rsid w:val="00635B40"/>
    <w:rsid w:val="00636AD9"/>
    <w:rsid w:val="0063771F"/>
    <w:rsid w:val="00637D40"/>
    <w:rsid w:val="006402AC"/>
    <w:rsid w:val="00640988"/>
    <w:rsid w:val="006436D1"/>
    <w:rsid w:val="00652E61"/>
    <w:rsid w:val="00653B6C"/>
    <w:rsid w:val="00653B76"/>
    <w:rsid w:val="00655658"/>
    <w:rsid w:val="00655760"/>
    <w:rsid w:val="00656231"/>
    <w:rsid w:val="00657C5E"/>
    <w:rsid w:val="00660F21"/>
    <w:rsid w:val="00663A2F"/>
    <w:rsid w:val="006701A3"/>
    <w:rsid w:val="00670976"/>
    <w:rsid w:val="00670CD3"/>
    <w:rsid w:val="00671655"/>
    <w:rsid w:val="00671C15"/>
    <w:rsid w:val="00672F61"/>
    <w:rsid w:val="0067453D"/>
    <w:rsid w:val="00675762"/>
    <w:rsid w:val="0067649C"/>
    <w:rsid w:val="00676C9D"/>
    <w:rsid w:val="00685B66"/>
    <w:rsid w:val="00686274"/>
    <w:rsid w:val="006878DD"/>
    <w:rsid w:val="00687BA2"/>
    <w:rsid w:val="00691CFC"/>
    <w:rsid w:val="0069334B"/>
    <w:rsid w:val="006960C7"/>
    <w:rsid w:val="00696E33"/>
    <w:rsid w:val="00697E24"/>
    <w:rsid w:val="00697F0A"/>
    <w:rsid w:val="006A0044"/>
    <w:rsid w:val="006A2696"/>
    <w:rsid w:val="006A375E"/>
    <w:rsid w:val="006A4E97"/>
    <w:rsid w:val="006B0582"/>
    <w:rsid w:val="006B0719"/>
    <w:rsid w:val="006B0980"/>
    <w:rsid w:val="006B31F1"/>
    <w:rsid w:val="006B34FD"/>
    <w:rsid w:val="006B6305"/>
    <w:rsid w:val="006B63C1"/>
    <w:rsid w:val="006B6A35"/>
    <w:rsid w:val="006B7612"/>
    <w:rsid w:val="006C0FF7"/>
    <w:rsid w:val="006C2832"/>
    <w:rsid w:val="006C2D20"/>
    <w:rsid w:val="006C3B32"/>
    <w:rsid w:val="006C4589"/>
    <w:rsid w:val="006C6A28"/>
    <w:rsid w:val="006C6D72"/>
    <w:rsid w:val="006D0A29"/>
    <w:rsid w:val="006D1D2F"/>
    <w:rsid w:val="006D42EB"/>
    <w:rsid w:val="006D5936"/>
    <w:rsid w:val="006D5FEE"/>
    <w:rsid w:val="006E00A4"/>
    <w:rsid w:val="006E1597"/>
    <w:rsid w:val="006E3B41"/>
    <w:rsid w:val="006E4B78"/>
    <w:rsid w:val="006E503B"/>
    <w:rsid w:val="006E7A21"/>
    <w:rsid w:val="006F1368"/>
    <w:rsid w:val="006F2450"/>
    <w:rsid w:val="006F4F95"/>
    <w:rsid w:val="006F62D4"/>
    <w:rsid w:val="006F702D"/>
    <w:rsid w:val="006F7291"/>
    <w:rsid w:val="006F7E20"/>
    <w:rsid w:val="00700002"/>
    <w:rsid w:val="0070168D"/>
    <w:rsid w:val="00702478"/>
    <w:rsid w:val="007036ED"/>
    <w:rsid w:val="00706510"/>
    <w:rsid w:val="00710902"/>
    <w:rsid w:val="00710FC2"/>
    <w:rsid w:val="007151A0"/>
    <w:rsid w:val="00716D16"/>
    <w:rsid w:val="0071725B"/>
    <w:rsid w:val="00717D5A"/>
    <w:rsid w:val="00720B7E"/>
    <w:rsid w:val="00721816"/>
    <w:rsid w:val="00721C7C"/>
    <w:rsid w:val="00722A10"/>
    <w:rsid w:val="00722C0B"/>
    <w:rsid w:val="00723DD6"/>
    <w:rsid w:val="00726192"/>
    <w:rsid w:val="00727DA7"/>
    <w:rsid w:val="007320D1"/>
    <w:rsid w:val="00732374"/>
    <w:rsid w:val="00732C93"/>
    <w:rsid w:val="00733D04"/>
    <w:rsid w:val="007342AD"/>
    <w:rsid w:val="007352F2"/>
    <w:rsid w:val="0073765A"/>
    <w:rsid w:val="007377FE"/>
    <w:rsid w:val="007402A6"/>
    <w:rsid w:val="007419A0"/>
    <w:rsid w:val="00741D09"/>
    <w:rsid w:val="00742029"/>
    <w:rsid w:val="00743481"/>
    <w:rsid w:val="00743EA9"/>
    <w:rsid w:val="007440F2"/>
    <w:rsid w:val="007444AC"/>
    <w:rsid w:val="00744B5C"/>
    <w:rsid w:val="0074516D"/>
    <w:rsid w:val="007504B0"/>
    <w:rsid w:val="00753400"/>
    <w:rsid w:val="007548CB"/>
    <w:rsid w:val="0075507A"/>
    <w:rsid w:val="00755136"/>
    <w:rsid w:val="0075516C"/>
    <w:rsid w:val="0075581A"/>
    <w:rsid w:val="00755C08"/>
    <w:rsid w:val="007561AE"/>
    <w:rsid w:val="00761CFD"/>
    <w:rsid w:val="007624F8"/>
    <w:rsid w:val="00762A24"/>
    <w:rsid w:val="007637B3"/>
    <w:rsid w:val="0076490D"/>
    <w:rsid w:val="007649A9"/>
    <w:rsid w:val="0076501A"/>
    <w:rsid w:val="007660D8"/>
    <w:rsid w:val="007660FA"/>
    <w:rsid w:val="0076679A"/>
    <w:rsid w:val="00767C5D"/>
    <w:rsid w:val="007708C3"/>
    <w:rsid w:val="00771916"/>
    <w:rsid w:val="00773A8E"/>
    <w:rsid w:val="00773DDF"/>
    <w:rsid w:val="00775B80"/>
    <w:rsid w:val="007764D4"/>
    <w:rsid w:val="007771CE"/>
    <w:rsid w:val="00780592"/>
    <w:rsid w:val="00781859"/>
    <w:rsid w:val="00782012"/>
    <w:rsid w:val="00783608"/>
    <w:rsid w:val="00784278"/>
    <w:rsid w:val="007845FC"/>
    <w:rsid w:val="00785548"/>
    <w:rsid w:val="0079104E"/>
    <w:rsid w:val="00793773"/>
    <w:rsid w:val="0079419C"/>
    <w:rsid w:val="007941F1"/>
    <w:rsid w:val="0079554F"/>
    <w:rsid w:val="00796060"/>
    <w:rsid w:val="007A04AE"/>
    <w:rsid w:val="007A1240"/>
    <w:rsid w:val="007A1732"/>
    <w:rsid w:val="007A5890"/>
    <w:rsid w:val="007A68B9"/>
    <w:rsid w:val="007A7EC7"/>
    <w:rsid w:val="007B0D2A"/>
    <w:rsid w:val="007B1540"/>
    <w:rsid w:val="007B1765"/>
    <w:rsid w:val="007B1E76"/>
    <w:rsid w:val="007B3D52"/>
    <w:rsid w:val="007B5F40"/>
    <w:rsid w:val="007B5FE4"/>
    <w:rsid w:val="007B6335"/>
    <w:rsid w:val="007B7371"/>
    <w:rsid w:val="007C09BD"/>
    <w:rsid w:val="007C0AE5"/>
    <w:rsid w:val="007C16B6"/>
    <w:rsid w:val="007C1D0B"/>
    <w:rsid w:val="007C28E2"/>
    <w:rsid w:val="007C3369"/>
    <w:rsid w:val="007C3D3B"/>
    <w:rsid w:val="007C41AE"/>
    <w:rsid w:val="007C4DC5"/>
    <w:rsid w:val="007C52FC"/>
    <w:rsid w:val="007C5398"/>
    <w:rsid w:val="007C749E"/>
    <w:rsid w:val="007C762B"/>
    <w:rsid w:val="007C7E01"/>
    <w:rsid w:val="007D0FDA"/>
    <w:rsid w:val="007D1AB3"/>
    <w:rsid w:val="007D25DE"/>
    <w:rsid w:val="007D2706"/>
    <w:rsid w:val="007D2F72"/>
    <w:rsid w:val="007D2F96"/>
    <w:rsid w:val="007D313A"/>
    <w:rsid w:val="007D39F6"/>
    <w:rsid w:val="007D3CFA"/>
    <w:rsid w:val="007D45B7"/>
    <w:rsid w:val="007D54FE"/>
    <w:rsid w:val="007D5A58"/>
    <w:rsid w:val="007E0BBA"/>
    <w:rsid w:val="007E180E"/>
    <w:rsid w:val="007E41E9"/>
    <w:rsid w:val="007E59F9"/>
    <w:rsid w:val="007E740A"/>
    <w:rsid w:val="007F0D48"/>
    <w:rsid w:val="007F21B5"/>
    <w:rsid w:val="007F3EDA"/>
    <w:rsid w:val="007F4607"/>
    <w:rsid w:val="007F4F75"/>
    <w:rsid w:val="007F6B23"/>
    <w:rsid w:val="007F71DD"/>
    <w:rsid w:val="007F745C"/>
    <w:rsid w:val="00800259"/>
    <w:rsid w:val="00800B14"/>
    <w:rsid w:val="00801837"/>
    <w:rsid w:val="0080210D"/>
    <w:rsid w:val="00802247"/>
    <w:rsid w:val="00802601"/>
    <w:rsid w:val="008041D3"/>
    <w:rsid w:val="00805746"/>
    <w:rsid w:val="008062FA"/>
    <w:rsid w:val="008063FA"/>
    <w:rsid w:val="00810377"/>
    <w:rsid w:val="0081399E"/>
    <w:rsid w:val="00814084"/>
    <w:rsid w:val="008142ED"/>
    <w:rsid w:val="00815213"/>
    <w:rsid w:val="00817C83"/>
    <w:rsid w:val="00820625"/>
    <w:rsid w:val="0082260B"/>
    <w:rsid w:val="008231E4"/>
    <w:rsid w:val="00823383"/>
    <w:rsid w:val="00826136"/>
    <w:rsid w:val="008273EE"/>
    <w:rsid w:val="00831076"/>
    <w:rsid w:val="00834856"/>
    <w:rsid w:val="00835CF7"/>
    <w:rsid w:val="0083677D"/>
    <w:rsid w:val="008429FA"/>
    <w:rsid w:val="008439EB"/>
    <w:rsid w:val="00847775"/>
    <w:rsid w:val="0084778F"/>
    <w:rsid w:val="00851F0F"/>
    <w:rsid w:val="008536C2"/>
    <w:rsid w:val="00853AB3"/>
    <w:rsid w:val="00854A1C"/>
    <w:rsid w:val="00854C07"/>
    <w:rsid w:val="00856A59"/>
    <w:rsid w:val="00860AC1"/>
    <w:rsid w:val="008613AF"/>
    <w:rsid w:val="00861783"/>
    <w:rsid w:val="008623DD"/>
    <w:rsid w:val="0086346C"/>
    <w:rsid w:val="008642B5"/>
    <w:rsid w:val="00864447"/>
    <w:rsid w:val="00864C7E"/>
    <w:rsid w:val="00865321"/>
    <w:rsid w:val="00865358"/>
    <w:rsid w:val="00865B01"/>
    <w:rsid w:val="00865F98"/>
    <w:rsid w:val="00867AE7"/>
    <w:rsid w:val="00867D23"/>
    <w:rsid w:val="00867E6E"/>
    <w:rsid w:val="008702C7"/>
    <w:rsid w:val="0087079B"/>
    <w:rsid w:val="008712E3"/>
    <w:rsid w:val="008716CD"/>
    <w:rsid w:val="00872013"/>
    <w:rsid w:val="008739C9"/>
    <w:rsid w:val="00873E26"/>
    <w:rsid w:val="00873E69"/>
    <w:rsid w:val="008749A3"/>
    <w:rsid w:val="00875B8A"/>
    <w:rsid w:val="00877EF1"/>
    <w:rsid w:val="00884740"/>
    <w:rsid w:val="0088626A"/>
    <w:rsid w:val="008870CC"/>
    <w:rsid w:val="00887A23"/>
    <w:rsid w:val="0089110E"/>
    <w:rsid w:val="008941C8"/>
    <w:rsid w:val="00894624"/>
    <w:rsid w:val="0089557C"/>
    <w:rsid w:val="00896DFA"/>
    <w:rsid w:val="008978C4"/>
    <w:rsid w:val="00897A88"/>
    <w:rsid w:val="008A03A8"/>
    <w:rsid w:val="008A0697"/>
    <w:rsid w:val="008A0779"/>
    <w:rsid w:val="008A1B3A"/>
    <w:rsid w:val="008A33C3"/>
    <w:rsid w:val="008A5EF3"/>
    <w:rsid w:val="008A6311"/>
    <w:rsid w:val="008A7AFB"/>
    <w:rsid w:val="008B089C"/>
    <w:rsid w:val="008B0AA9"/>
    <w:rsid w:val="008B2170"/>
    <w:rsid w:val="008B2DBB"/>
    <w:rsid w:val="008B5569"/>
    <w:rsid w:val="008B6437"/>
    <w:rsid w:val="008B6790"/>
    <w:rsid w:val="008B6FDB"/>
    <w:rsid w:val="008C1CBA"/>
    <w:rsid w:val="008C1F45"/>
    <w:rsid w:val="008C484A"/>
    <w:rsid w:val="008C5E09"/>
    <w:rsid w:val="008C6083"/>
    <w:rsid w:val="008C6BBE"/>
    <w:rsid w:val="008D170A"/>
    <w:rsid w:val="008D2004"/>
    <w:rsid w:val="008D2732"/>
    <w:rsid w:val="008D284E"/>
    <w:rsid w:val="008D31BC"/>
    <w:rsid w:val="008D3515"/>
    <w:rsid w:val="008D6E3C"/>
    <w:rsid w:val="008E0761"/>
    <w:rsid w:val="008E14E3"/>
    <w:rsid w:val="008E176B"/>
    <w:rsid w:val="008E311D"/>
    <w:rsid w:val="008E4474"/>
    <w:rsid w:val="008E5D19"/>
    <w:rsid w:val="008E63D4"/>
    <w:rsid w:val="008F05E3"/>
    <w:rsid w:val="008F0DFB"/>
    <w:rsid w:val="008F33CF"/>
    <w:rsid w:val="008F52A0"/>
    <w:rsid w:val="008F573F"/>
    <w:rsid w:val="008F5BC4"/>
    <w:rsid w:val="008F6FD3"/>
    <w:rsid w:val="008F7077"/>
    <w:rsid w:val="00901BC2"/>
    <w:rsid w:val="009036E0"/>
    <w:rsid w:val="00903D75"/>
    <w:rsid w:val="00904417"/>
    <w:rsid w:val="00904F32"/>
    <w:rsid w:val="0090508B"/>
    <w:rsid w:val="0090643E"/>
    <w:rsid w:val="009064F2"/>
    <w:rsid w:val="00910763"/>
    <w:rsid w:val="009112A4"/>
    <w:rsid w:val="00912656"/>
    <w:rsid w:val="00912845"/>
    <w:rsid w:val="00912BEB"/>
    <w:rsid w:val="00912EC1"/>
    <w:rsid w:val="00914E65"/>
    <w:rsid w:val="0091520D"/>
    <w:rsid w:val="00920A8F"/>
    <w:rsid w:val="009236F3"/>
    <w:rsid w:val="009254A1"/>
    <w:rsid w:val="00925880"/>
    <w:rsid w:val="009258EB"/>
    <w:rsid w:val="00930A60"/>
    <w:rsid w:val="0093223B"/>
    <w:rsid w:val="00934159"/>
    <w:rsid w:val="00934D01"/>
    <w:rsid w:val="00936A07"/>
    <w:rsid w:val="00936C16"/>
    <w:rsid w:val="00941D0B"/>
    <w:rsid w:val="00942882"/>
    <w:rsid w:val="00945D7E"/>
    <w:rsid w:val="00945F33"/>
    <w:rsid w:val="00946A02"/>
    <w:rsid w:val="00946E83"/>
    <w:rsid w:val="009472FA"/>
    <w:rsid w:val="00950D30"/>
    <w:rsid w:val="00951F8C"/>
    <w:rsid w:val="00952671"/>
    <w:rsid w:val="00952A72"/>
    <w:rsid w:val="0095485E"/>
    <w:rsid w:val="00955101"/>
    <w:rsid w:val="0095580E"/>
    <w:rsid w:val="009572DF"/>
    <w:rsid w:val="00961503"/>
    <w:rsid w:val="00963E8C"/>
    <w:rsid w:val="00964A5E"/>
    <w:rsid w:val="00964C1B"/>
    <w:rsid w:val="0096644E"/>
    <w:rsid w:val="00967A29"/>
    <w:rsid w:val="0097082A"/>
    <w:rsid w:val="00972CF0"/>
    <w:rsid w:val="00972E96"/>
    <w:rsid w:val="009735C5"/>
    <w:rsid w:val="009754D6"/>
    <w:rsid w:val="00980663"/>
    <w:rsid w:val="009812FA"/>
    <w:rsid w:val="00981D08"/>
    <w:rsid w:val="00982059"/>
    <w:rsid w:val="009832E1"/>
    <w:rsid w:val="00983611"/>
    <w:rsid w:val="00984EAD"/>
    <w:rsid w:val="00984F7C"/>
    <w:rsid w:val="0098579A"/>
    <w:rsid w:val="0098646B"/>
    <w:rsid w:val="00986720"/>
    <w:rsid w:val="00986DCD"/>
    <w:rsid w:val="00990581"/>
    <w:rsid w:val="009905EC"/>
    <w:rsid w:val="00990918"/>
    <w:rsid w:val="009914FB"/>
    <w:rsid w:val="009929D5"/>
    <w:rsid w:val="00993367"/>
    <w:rsid w:val="009937DF"/>
    <w:rsid w:val="009940A0"/>
    <w:rsid w:val="009946A2"/>
    <w:rsid w:val="00994A4D"/>
    <w:rsid w:val="00995B46"/>
    <w:rsid w:val="00995D04"/>
    <w:rsid w:val="009970E1"/>
    <w:rsid w:val="009A028B"/>
    <w:rsid w:val="009A1647"/>
    <w:rsid w:val="009A1A2F"/>
    <w:rsid w:val="009A4EC2"/>
    <w:rsid w:val="009A6BC6"/>
    <w:rsid w:val="009A7D31"/>
    <w:rsid w:val="009B073F"/>
    <w:rsid w:val="009B1389"/>
    <w:rsid w:val="009B3FA4"/>
    <w:rsid w:val="009B3FD8"/>
    <w:rsid w:val="009B61E1"/>
    <w:rsid w:val="009B73B9"/>
    <w:rsid w:val="009C0988"/>
    <w:rsid w:val="009C0FB8"/>
    <w:rsid w:val="009C1E7B"/>
    <w:rsid w:val="009C270D"/>
    <w:rsid w:val="009C4AF0"/>
    <w:rsid w:val="009C4AF5"/>
    <w:rsid w:val="009C4D13"/>
    <w:rsid w:val="009C714B"/>
    <w:rsid w:val="009D0180"/>
    <w:rsid w:val="009D069F"/>
    <w:rsid w:val="009D071F"/>
    <w:rsid w:val="009D0F5F"/>
    <w:rsid w:val="009D3CCB"/>
    <w:rsid w:val="009D4879"/>
    <w:rsid w:val="009D510E"/>
    <w:rsid w:val="009D54B9"/>
    <w:rsid w:val="009D5734"/>
    <w:rsid w:val="009D57B4"/>
    <w:rsid w:val="009D6E10"/>
    <w:rsid w:val="009E0E5D"/>
    <w:rsid w:val="009E3208"/>
    <w:rsid w:val="009E343E"/>
    <w:rsid w:val="009E35C3"/>
    <w:rsid w:val="009E3ED7"/>
    <w:rsid w:val="009E5ED0"/>
    <w:rsid w:val="009E6F2F"/>
    <w:rsid w:val="009E7102"/>
    <w:rsid w:val="009F06BF"/>
    <w:rsid w:val="009F2708"/>
    <w:rsid w:val="009F2CB2"/>
    <w:rsid w:val="009F301E"/>
    <w:rsid w:val="009F5C47"/>
    <w:rsid w:val="009F5E08"/>
    <w:rsid w:val="00A014F3"/>
    <w:rsid w:val="00A02B1A"/>
    <w:rsid w:val="00A03988"/>
    <w:rsid w:val="00A03C21"/>
    <w:rsid w:val="00A044E3"/>
    <w:rsid w:val="00A060A5"/>
    <w:rsid w:val="00A06E4C"/>
    <w:rsid w:val="00A0719F"/>
    <w:rsid w:val="00A07CC5"/>
    <w:rsid w:val="00A10AA3"/>
    <w:rsid w:val="00A110C1"/>
    <w:rsid w:val="00A12597"/>
    <w:rsid w:val="00A1270D"/>
    <w:rsid w:val="00A13519"/>
    <w:rsid w:val="00A13798"/>
    <w:rsid w:val="00A15883"/>
    <w:rsid w:val="00A158F2"/>
    <w:rsid w:val="00A15AB1"/>
    <w:rsid w:val="00A15AD5"/>
    <w:rsid w:val="00A17020"/>
    <w:rsid w:val="00A1750A"/>
    <w:rsid w:val="00A23296"/>
    <w:rsid w:val="00A24028"/>
    <w:rsid w:val="00A25103"/>
    <w:rsid w:val="00A27168"/>
    <w:rsid w:val="00A30D37"/>
    <w:rsid w:val="00A30F58"/>
    <w:rsid w:val="00A31267"/>
    <w:rsid w:val="00A31A6B"/>
    <w:rsid w:val="00A3447B"/>
    <w:rsid w:val="00A3607E"/>
    <w:rsid w:val="00A364A3"/>
    <w:rsid w:val="00A378D4"/>
    <w:rsid w:val="00A40526"/>
    <w:rsid w:val="00A4062D"/>
    <w:rsid w:val="00A40F2A"/>
    <w:rsid w:val="00A411A8"/>
    <w:rsid w:val="00A41507"/>
    <w:rsid w:val="00A42381"/>
    <w:rsid w:val="00A46D17"/>
    <w:rsid w:val="00A46F15"/>
    <w:rsid w:val="00A47ED7"/>
    <w:rsid w:val="00A503BC"/>
    <w:rsid w:val="00A50BB0"/>
    <w:rsid w:val="00A53A98"/>
    <w:rsid w:val="00A53B3D"/>
    <w:rsid w:val="00A55684"/>
    <w:rsid w:val="00A55A03"/>
    <w:rsid w:val="00A60806"/>
    <w:rsid w:val="00A60A04"/>
    <w:rsid w:val="00A61D5E"/>
    <w:rsid w:val="00A62E80"/>
    <w:rsid w:val="00A630A6"/>
    <w:rsid w:val="00A633C0"/>
    <w:rsid w:val="00A63DA8"/>
    <w:rsid w:val="00A63E8B"/>
    <w:rsid w:val="00A64F86"/>
    <w:rsid w:val="00A66A26"/>
    <w:rsid w:val="00A67D24"/>
    <w:rsid w:val="00A71E30"/>
    <w:rsid w:val="00A762C8"/>
    <w:rsid w:val="00A80E88"/>
    <w:rsid w:val="00A84CF2"/>
    <w:rsid w:val="00A85456"/>
    <w:rsid w:val="00A8577D"/>
    <w:rsid w:val="00A85AE0"/>
    <w:rsid w:val="00A86676"/>
    <w:rsid w:val="00A87D5D"/>
    <w:rsid w:val="00A9231C"/>
    <w:rsid w:val="00A93AF7"/>
    <w:rsid w:val="00A970EF"/>
    <w:rsid w:val="00A974C6"/>
    <w:rsid w:val="00A979FF"/>
    <w:rsid w:val="00AA0647"/>
    <w:rsid w:val="00AA2D44"/>
    <w:rsid w:val="00AA61CD"/>
    <w:rsid w:val="00AA6D6B"/>
    <w:rsid w:val="00AB13C3"/>
    <w:rsid w:val="00AB1999"/>
    <w:rsid w:val="00AB2785"/>
    <w:rsid w:val="00AB3142"/>
    <w:rsid w:val="00AB3E71"/>
    <w:rsid w:val="00AB7C60"/>
    <w:rsid w:val="00AC0E50"/>
    <w:rsid w:val="00AC1685"/>
    <w:rsid w:val="00AC298D"/>
    <w:rsid w:val="00AC4741"/>
    <w:rsid w:val="00AC515F"/>
    <w:rsid w:val="00AC52DD"/>
    <w:rsid w:val="00AC696B"/>
    <w:rsid w:val="00AC6FCC"/>
    <w:rsid w:val="00AC7CD1"/>
    <w:rsid w:val="00AC7F4F"/>
    <w:rsid w:val="00AC7FA9"/>
    <w:rsid w:val="00AC7FD4"/>
    <w:rsid w:val="00AD0766"/>
    <w:rsid w:val="00AD0F10"/>
    <w:rsid w:val="00AD1864"/>
    <w:rsid w:val="00AD1F12"/>
    <w:rsid w:val="00AD2D15"/>
    <w:rsid w:val="00AD2F74"/>
    <w:rsid w:val="00AD3157"/>
    <w:rsid w:val="00AD50E5"/>
    <w:rsid w:val="00AD56FF"/>
    <w:rsid w:val="00AE2A75"/>
    <w:rsid w:val="00AE34EE"/>
    <w:rsid w:val="00AE37F6"/>
    <w:rsid w:val="00AE526B"/>
    <w:rsid w:val="00AE5A91"/>
    <w:rsid w:val="00AF0347"/>
    <w:rsid w:val="00AF15D5"/>
    <w:rsid w:val="00AF28FB"/>
    <w:rsid w:val="00AF40D4"/>
    <w:rsid w:val="00AF47C6"/>
    <w:rsid w:val="00AF4B65"/>
    <w:rsid w:val="00B00EC6"/>
    <w:rsid w:val="00B011E5"/>
    <w:rsid w:val="00B01CCC"/>
    <w:rsid w:val="00B01DED"/>
    <w:rsid w:val="00B01E0C"/>
    <w:rsid w:val="00B05565"/>
    <w:rsid w:val="00B06918"/>
    <w:rsid w:val="00B14BE3"/>
    <w:rsid w:val="00B1533C"/>
    <w:rsid w:val="00B16674"/>
    <w:rsid w:val="00B16C71"/>
    <w:rsid w:val="00B17420"/>
    <w:rsid w:val="00B176C2"/>
    <w:rsid w:val="00B17B49"/>
    <w:rsid w:val="00B20DB7"/>
    <w:rsid w:val="00B215BD"/>
    <w:rsid w:val="00B232EB"/>
    <w:rsid w:val="00B23B57"/>
    <w:rsid w:val="00B26751"/>
    <w:rsid w:val="00B26C8A"/>
    <w:rsid w:val="00B26DFC"/>
    <w:rsid w:val="00B26E07"/>
    <w:rsid w:val="00B27BAD"/>
    <w:rsid w:val="00B30910"/>
    <w:rsid w:val="00B30DA8"/>
    <w:rsid w:val="00B340F8"/>
    <w:rsid w:val="00B35D69"/>
    <w:rsid w:val="00B414AF"/>
    <w:rsid w:val="00B42C0C"/>
    <w:rsid w:val="00B43C1E"/>
    <w:rsid w:val="00B44197"/>
    <w:rsid w:val="00B441DA"/>
    <w:rsid w:val="00B44447"/>
    <w:rsid w:val="00B46172"/>
    <w:rsid w:val="00B46A02"/>
    <w:rsid w:val="00B470F3"/>
    <w:rsid w:val="00B47E60"/>
    <w:rsid w:val="00B502BB"/>
    <w:rsid w:val="00B50CE1"/>
    <w:rsid w:val="00B522FF"/>
    <w:rsid w:val="00B538C7"/>
    <w:rsid w:val="00B53E38"/>
    <w:rsid w:val="00B551F8"/>
    <w:rsid w:val="00B56204"/>
    <w:rsid w:val="00B56724"/>
    <w:rsid w:val="00B56D61"/>
    <w:rsid w:val="00B5726E"/>
    <w:rsid w:val="00B61492"/>
    <w:rsid w:val="00B61FCD"/>
    <w:rsid w:val="00B621C7"/>
    <w:rsid w:val="00B62789"/>
    <w:rsid w:val="00B62B3C"/>
    <w:rsid w:val="00B63261"/>
    <w:rsid w:val="00B6408E"/>
    <w:rsid w:val="00B67027"/>
    <w:rsid w:val="00B702E8"/>
    <w:rsid w:val="00B70D1A"/>
    <w:rsid w:val="00B73B91"/>
    <w:rsid w:val="00B743A4"/>
    <w:rsid w:val="00B75037"/>
    <w:rsid w:val="00B76564"/>
    <w:rsid w:val="00B81962"/>
    <w:rsid w:val="00B8239A"/>
    <w:rsid w:val="00B82B03"/>
    <w:rsid w:val="00B830FB"/>
    <w:rsid w:val="00B8624C"/>
    <w:rsid w:val="00B9091F"/>
    <w:rsid w:val="00B92175"/>
    <w:rsid w:val="00B92CCB"/>
    <w:rsid w:val="00B92E3C"/>
    <w:rsid w:val="00B930EF"/>
    <w:rsid w:val="00B932FB"/>
    <w:rsid w:val="00B93446"/>
    <w:rsid w:val="00B93C61"/>
    <w:rsid w:val="00B95599"/>
    <w:rsid w:val="00B9581C"/>
    <w:rsid w:val="00B96BE8"/>
    <w:rsid w:val="00B978A1"/>
    <w:rsid w:val="00BA2136"/>
    <w:rsid w:val="00BA262C"/>
    <w:rsid w:val="00BA3424"/>
    <w:rsid w:val="00BA49C1"/>
    <w:rsid w:val="00BA4E18"/>
    <w:rsid w:val="00BA603E"/>
    <w:rsid w:val="00BB0A44"/>
    <w:rsid w:val="00BB28F7"/>
    <w:rsid w:val="00BB2D7B"/>
    <w:rsid w:val="00BB5AE8"/>
    <w:rsid w:val="00BB5F2B"/>
    <w:rsid w:val="00BB6C70"/>
    <w:rsid w:val="00BB6D5B"/>
    <w:rsid w:val="00BB6DE9"/>
    <w:rsid w:val="00BC0244"/>
    <w:rsid w:val="00BC0361"/>
    <w:rsid w:val="00BC0ABF"/>
    <w:rsid w:val="00BC401E"/>
    <w:rsid w:val="00BC7922"/>
    <w:rsid w:val="00BD0DD3"/>
    <w:rsid w:val="00BD0FCA"/>
    <w:rsid w:val="00BD5CD7"/>
    <w:rsid w:val="00BD679D"/>
    <w:rsid w:val="00BE1B6E"/>
    <w:rsid w:val="00BE1EE8"/>
    <w:rsid w:val="00BE2702"/>
    <w:rsid w:val="00BE2E3D"/>
    <w:rsid w:val="00BE3B53"/>
    <w:rsid w:val="00BE4EB5"/>
    <w:rsid w:val="00BE5BF9"/>
    <w:rsid w:val="00BE5CAE"/>
    <w:rsid w:val="00BE70D3"/>
    <w:rsid w:val="00BE7D99"/>
    <w:rsid w:val="00BF43F0"/>
    <w:rsid w:val="00BF516A"/>
    <w:rsid w:val="00BF6B59"/>
    <w:rsid w:val="00BF71F9"/>
    <w:rsid w:val="00C036B5"/>
    <w:rsid w:val="00C03DB7"/>
    <w:rsid w:val="00C056EC"/>
    <w:rsid w:val="00C075B1"/>
    <w:rsid w:val="00C105F6"/>
    <w:rsid w:val="00C10F28"/>
    <w:rsid w:val="00C123EA"/>
    <w:rsid w:val="00C13EA6"/>
    <w:rsid w:val="00C1468B"/>
    <w:rsid w:val="00C16DD5"/>
    <w:rsid w:val="00C2677C"/>
    <w:rsid w:val="00C30099"/>
    <w:rsid w:val="00C30A70"/>
    <w:rsid w:val="00C30D7C"/>
    <w:rsid w:val="00C3243F"/>
    <w:rsid w:val="00C32D15"/>
    <w:rsid w:val="00C341AE"/>
    <w:rsid w:val="00C34840"/>
    <w:rsid w:val="00C3650F"/>
    <w:rsid w:val="00C36518"/>
    <w:rsid w:val="00C36527"/>
    <w:rsid w:val="00C36EDE"/>
    <w:rsid w:val="00C37065"/>
    <w:rsid w:val="00C41DF5"/>
    <w:rsid w:val="00C42B87"/>
    <w:rsid w:val="00C42EE3"/>
    <w:rsid w:val="00C44BF5"/>
    <w:rsid w:val="00C45021"/>
    <w:rsid w:val="00C45E48"/>
    <w:rsid w:val="00C46D9A"/>
    <w:rsid w:val="00C47DAA"/>
    <w:rsid w:val="00C51381"/>
    <w:rsid w:val="00C51C3A"/>
    <w:rsid w:val="00C52708"/>
    <w:rsid w:val="00C52928"/>
    <w:rsid w:val="00C54453"/>
    <w:rsid w:val="00C548DA"/>
    <w:rsid w:val="00C56713"/>
    <w:rsid w:val="00C56AC0"/>
    <w:rsid w:val="00C607C4"/>
    <w:rsid w:val="00C61C32"/>
    <w:rsid w:val="00C626B1"/>
    <w:rsid w:val="00C63858"/>
    <w:rsid w:val="00C640B6"/>
    <w:rsid w:val="00C65BE5"/>
    <w:rsid w:val="00C662D9"/>
    <w:rsid w:val="00C67741"/>
    <w:rsid w:val="00C70BD8"/>
    <w:rsid w:val="00C730E6"/>
    <w:rsid w:val="00C74CC5"/>
    <w:rsid w:val="00C7564C"/>
    <w:rsid w:val="00C760E6"/>
    <w:rsid w:val="00C776FD"/>
    <w:rsid w:val="00C8048A"/>
    <w:rsid w:val="00C80BA1"/>
    <w:rsid w:val="00C81A2F"/>
    <w:rsid w:val="00C82C1F"/>
    <w:rsid w:val="00C83388"/>
    <w:rsid w:val="00C83AE6"/>
    <w:rsid w:val="00C840F3"/>
    <w:rsid w:val="00C85267"/>
    <w:rsid w:val="00C85CAB"/>
    <w:rsid w:val="00C863DB"/>
    <w:rsid w:val="00C86533"/>
    <w:rsid w:val="00C90742"/>
    <w:rsid w:val="00C91D0D"/>
    <w:rsid w:val="00C95A8E"/>
    <w:rsid w:val="00C966DB"/>
    <w:rsid w:val="00C969C7"/>
    <w:rsid w:val="00C97E76"/>
    <w:rsid w:val="00CA04D7"/>
    <w:rsid w:val="00CA09CD"/>
    <w:rsid w:val="00CA0EAD"/>
    <w:rsid w:val="00CA133B"/>
    <w:rsid w:val="00CA1637"/>
    <w:rsid w:val="00CA280B"/>
    <w:rsid w:val="00CA2C63"/>
    <w:rsid w:val="00CA2CCB"/>
    <w:rsid w:val="00CA49AC"/>
    <w:rsid w:val="00CA4CC8"/>
    <w:rsid w:val="00CA5746"/>
    <w:rsid w:val="00CA628E"/>
    <w:rsid w:val="00CA7D8D"/>
    <w:rsid w:val="00CB08F6"/>
    <w:rsid w:val="00CB09FF"/>
    <w:rsid w:val="00CB4ADC"/>
    <w:rsid w:val="00CB4B24"/>
    <w:rsid w:val="00CB72C2"/>
    <w:rsid w:val="00CB7B92"/>
    <w:rsid w:val="00CC1113"/>
    <w:rsid w:val="00CC25AD"/>
    <w:rsid w:val="00CC4F26"/>
    <w:rsid w:val="00CD0F8A"/>
    <w:rsid w:val="00CD134C"/>
    <w:rsid w:val="00CD1FB2"/>
    <w:rsid w:val="00CD7136"/>
    <w:rsid w:val="00CE0039"/>
    <w:rsid w:val="00CE0416"/>
    <w:rsid w:val="00CE1DCC"/>
    <w:rsid w:val="00CE21E0"/>
    <w:rsid w:val="00CE2692"/>
    <w:rsid w:val="00CE299A"/>
    <w:rsid w:val="00CE5D90"/>
    <w:rsid w:val="00CE7394"/>
    <w:rsid w:val="00CE76D6"/>
    <w:rsid w:val="00CE784D"/>
    <w:rsid w:val="00CE7E70"/>
    <w:rsid w:val="00CF0090"/>
    <w:rsid w:val="00CF20AB"/>
    <w:rsid w:val="00CF5BD4"/>
    <w:rsid w:val="00CF6623"/>
    <w:rsid w:val="00CF718E"/>
    <w:rsid w:val="00D02961"/>
    <w:rsid w:val="00D02F59"/>
    <w:rsid w:val="00D069A4"/>
    <w:rsid w:val="00D07D09"/>
    <w:rsid w:val="00D12914"/>
    <w:rsid w:val="00D15003"/>
    <w:rsid w:val="00D15EAA"/>
    <w:rsid w:val="00D175C0"/>
    <w:rsid w:val="00D17ABF"/>
    <w:rsid w:val="00D2120A"/>
    <w:rsid w:val="00D21266"/>
    <w:rsid w:val="00D2255B"/>
    <w:rsid w:val="00D22944"/>
    <w:rsid w:val="00D22BE8"/>
    <w:rsid w:val="00D2344D"/>
    <w:rsid w:val="00D26932"/>
    <w:rsid w:val="00D301A2"/>
    <w:rsid w:val="00D313C7"/>
    <w:rsid w:val="00D32EE7"/>
    <w:rsid w:val="00D3391C"/>
    <w:rsid w:val="00D33CF0"/>
    <w:rsid w:val="00D36792"/>
    <w:rsid w:val="00D37029"/>
    <w:rsid w:val="00D404DC"/>
    <w:rsid w:val="00D4064D"/>
    <w:rsid w:val="00D41997"/>
    <w:rsid w:val="00D43505"/>
    <w:rsid w:val="00D439CF"/>
    <w:rsid w:val="00D44030"/>
    <w:rsid w:val="00D44746"/>
    <w:rsid w:val="00D44A59"/>
    <w:rsid w:val="00D47709"/>
    <w:rsid w:val="00D51AA7"/>
    <w:rsid w:val="00D52A78"/>
    <w:rsid w:val="00D535E8"/>
    <w:rsid w:val="00D53E5E"/>
    <w:rsid w:val="00D5451F"/>
    <w:rsid w:val="00D56EDC"/>
    <w:rsid w:val="00D57246"/>
    <w:rsid w:val="00D57878"/>
    <w:rsid w:val="00D629DB"/>
    <w:rsid w:val="00D64395"/>
    <w:rsid w:val="00D6647A"/>
    <w:rsid w:val="00D665F6"/>
    <w:rsid w:val="00D66ABA"/>
    <w:rsid w:val="00D6701A"/>
    <w:rsid w:val="00D72359"/>
    <w:rsid w:val="00D731A6"/>
    <w:rsid w:val="00D74E36"/>
    <w:rsid w:val="00D80C48"/>
    <w:rsid w:val="00D818C6"/>
    <w:rsid w:val="00D8282E"/>
    <w:rsid w:val="00D83953"/>
    <w:rsid w:val="00D83BBD"/>
    <w:rsid w:val="00D8532D"/>
    <w:rsid w:val="00D864AA"/>
    <w:rsid w:val="00D87336"/>
    <w:rsid w:val="00D90011"/>
    <w:rsid w:val="00D90245"/>
    <w:rsid w:val="00D90960"/>
    <w:rsid w:val="00D909B3"/>
    <w:rsid w:val="00D917A6"/>
    <w:rsid w:val="00D91B55"/>
    <w:rsid w:val="00D92BDE"/>
    <w:rsid w:val="00D9301A"/>
    <w:rsid w:val="00D96765"/>
    <w:rsid w:val="00D97A64"/>
    <w:rsid w:val="00DA065D"/>
    <w:rsid w:val="00DA0CD0"/>
    <w:rsid w:val="00DA12E2"/>
    <w:rsid w:val="00DA1933"/>
    <w:rsid w:val="00DA26B5"/>
    <w:rsid w:val="00DA2EFF"/>
    <w:rsid w:val="00DA340A"/>
    <w:rsid w:val="00DA590A"/>
    <w:rsid w:val="00DA6667"/>
    <w:rsid w:val="00DA6AD8"/>
    <w:rsid w:val="00DA73C0"/>
    <w:rsid w:val="00DB051D"/>
    <w:rsid w:val="00DB0D3C"/>
    <w:rsid w:val="00DB12E0"/>
    <w:rsid w:val="00DB1CB0"/>
    <w:rsid w:val="00DB39E6"/>
    <w:rsid w:val="00DB3D1A"/>
    <w:rsid w:val="00DB4142"/>
    <w:rsid w:val="00DB47AB"/>
    <w:rsid w:val="00DB5AC1"/>
    <w:rsid w:val="00DB76EF"/>
    <w:rsid w:val="00DC06DC"/>
    <w:rsid w:val="00DC0FC9"/>
    <w:rsid w:val="00DC17FA"/>
    <w:rsid w:val="00DC2F65"/>
    <w:rsid w:val="00DC598B"/>
    <w:rsid w:val="00DC6847"/>
    <w:rsid w:val="00DC6DC4"/>
    <w:rsid w:val="00DC77CE"/>
    <w:rsid w:val="00DC78D2"/>
    <w:rsid w:val="00DD2592"/>
    <w:rsid w:val="00DD32A7"/>
    <w:rsid w:val="00DD34D9"/>
    <w:rsid w:val="00DD4743"/>
    <w:rsid w:val="00DD4827"/>
    <w:rsid w:val="00DD59D6"/>
    <w:rsid w:val="00DD7A03"/>
    <w:rsid w:val="00DE0226"/>
    <w:rsid w:val="00DE0904"/>
    <w:rsid w:val="00DE2DDA"/>
    <w:rsid w:val="00DE3538"/>
    <w:rsid w:val="00DE44E0"/>
    <w:rsid w:val="00DE6B2A"/>
    <w:rsid w:val="00DE7A68"/>
    <w:rsid w:val="00DF243F"/>
    <w:rsid w:val="00DF2B17"/>
    <w:rsid w:val="00DF2C52"/>
    <w:rsid w:val="00DF56C5"/>
    <w:rsid w:val="00DF62AE"/>
    <w:rsid w:val="00DF6748"/>
    <w:rsid w:val="00DF7A60"/>
    <w:rsid w:val="00E00995"/>
    <w:rsid w:val="00E015E4"/>
    <w:rsid w:val="00E022EF"/>
    <w:rsid w:val="00E02908"/>
    <w:rsid w:val="00E04AF0"/>
    <w:rsid w:val="00E05353"/>
    <w:rsid w:val="00E053C5"/>
    <w:rsid w:val="00E07AE9"/>
    <w:rsid w:val="00E1022F"/>
    <w:rsid w:val="00E123DB"/>
    <w:rsid w:val="00E136A2"/>
    <w:rsid w:val="00E14295"/>
    <w:rsid w:val="00E1441E"/>
    <w:rsid w:val="00E16C35"/>
    <w:rsid w:val="00E17842"/>
    <w:rsid w:val="00E2243B"/>
    <w:rsid w:val="00E2267E"/>
    <w:rsid w:val="00E2385B"/>
    <w:rsid w:val="00E2413C"/>
    <w:rsid w:val="00E245B8"/>
    <w:rsid w:val="00E256D2"/>
    <w:rsid w:val="00E327CA"/>
    <w:rsid w:val="00E32A93"/>
    <w:rsid w:val="00E33EA5"/>
    <w:rsid w:val="00E34114"/>
    <w:rsid w:val="00E35B3D"/>
    <w:rsid w:val="00E36061"/>
    <w:rsid w:val="00E3624E"/>
    <w:rsid w:val="00E401EA"/>
    <w:rsid w:val="00E41FE4"/>
    <w:rsid w:val="00E42334"/>
    <w:rsid w:val="00E42C1B"/>
    <w:rsid w:val="00E4381B"/>
    <w:rsid w:val="00E44A9C"/>
    <w:rsid w:val="00E458B3"/>
    <w:rsid w:val="00E45CBC"/>
    <w:rsid w:val="00E469C3"/>
    <w:rsid w:val="00E50B70"/>
    <w:rsid w:val="00E518BE"/>
    <w:rsid w:val="00E54BEB"/>
    <w:rsid w:val="00E626C3"/>
    <w:rsid w:val="00E636F2"/>
    <w:rsid w:val="00E66CC1"/>
    <w:rsid w:val="00E67103"/>
    <w:rsid w:val="00E7104C"/>
    <w:rsid w:val="00E71F54"/>
    <w:rsid w:val="00E7322E"/>
    <w:rsid w:val="00E74B00"/>
    <w:rsid w:val="00E76C0A"/>
    <w:rsid w:val="00E77686"/>
    <w:rsid w:val="00E77B50"/>
    <w:rsid w:val="00E77B67"/>
    <w:rsid w:val="00E8197F"/>
    <w:rsid w:val="00E81F61"/>
    <w:rsid w:val="00E8215C"/>
    <w:rsid w:val="00E839F6"/>
    <w:rsid w:val="00E84C75"/>
    <w:rsid w:val="00E859DC"/>
    <w:rsid w:val="00E85DA2"/>
    <w:rsid w:val="00E863DE"/>
    <w:rsid w:val="00E87B14"/>
    <w:rsid w:val="00E87D00"/>
    <w:rsid w:val="00E912DD"/>
    <w:rsid w:val="00E923FA"/>
    <w:rsid w:val="00E92557"/>
    <w:rsid w:val="00E94041"/>
    <w:rsid w:val="00E943D9"/>
    <w:rsid w:val="00E94F2B"/>
    <w:rsid w:val="00E963DA"/>
    <w:rsid w:val="00E96447"/>
    <w:rsid w:val="00E97FF2"/>
    <w:rsid w:val="00EA0E7C"/>
    <w:rsid w:val="00EA2567"/>
    <w:rsid w:val="00EA2DE1"/>
    <w:rsid w:val="00EA442C"/>
    <w:rsid w:val="00EA4C60"/>
    <w:rsid w:val="00EA4FB1"/>
    <w:rsid w:val="00EA66DF"/>
    <w:rsid w:val="00EA6890"/>
    <w:rsid w:val="00EA6B1D"/>
    <w:rsid w:val="00EA6D85"/>
    <w:rsid w:val="00EA7899"/>
    <w:rsid w:val="00EA7D89"/>
    <w:rsid w:val="00EA7E85"/>
    <w:rsid w:val="00EB158C"/>
    <w:rsid w:val="00EB343C"/>
    <w:rsid w:val="00EB5026"/>
    <w:rsid w:val="00EB7174"/>
    <w:rsid w:val="00EC072C"/>
    <w:rsid w:val="00EC107A"/>
    <w:rsid w:val="00EC2EFC"/>
    <w:rsid w:val="00EC355D"/>
    <w:rsid w:val="00EC4DE4"/>
    <w:rsid w:val="00ED1732"/>
    <w:rsid w:val="00ED2DCD"/>
    <w:rsid w:val="00ED35B8"/>
    <w:rsid w:val="00ED3DF9"/>
    <w:rsid w:val="00ED571B"/>
    <w:rsid w:val="00ED6402"/>
    <w:rsid w:val="00EE0368"/>
    <w:rsid w:val="00EE66FC"/>
    <w:rsid w:val="00EE798C"/>
    <w:rsid w:val="00EF07D4"/>
    <w:rsid w:val="00EF6A26"/>
    <w:rsid w:val="00F0293F"/>
    <w:rsid w:val="00F03951"/>
    <w:rsid w:val="00F04D4C"/>
    <w:rsid w:val="00F058C7"/>
    <w:rsid w:val="00F05BEB"/>
    <w:rsid w:val="00F072A1"/>
    <w:rsid w:val="00F07EC5"/>
    <w:rsid w:val="00F10263"/>
    <w:rsid w:val="00F11002"/>
    <w:rsid w:val="00F123B3"/>
    <w:rsid w:val="00F1276D"/>
    <w:rsid w:val="00F12E68"/>
    <w:rsid w:val="00F13122"/>
    <w:rsid w:val="00F13DBA"/>
    <w:rsid w:val="00F15803"/>
    <w:rsid w:val="00F15A34"/>
    <w:rsid w:val="00F15C10"/>
    <w:rsid w:val="00F15F3C"/>
    <w:rsid w:val="00F16E2D"/>
    <w:rsid w:val="00F16FA4"/>
    <w:rsid w:val="00F16FC0"/>
    <w:rsid w:val="00F21CCC"/>
    <w:rsid w:val="00F22B59"/>
    <w:rsid w:val="00F24580"/>
    <w:rsid w:val="00F2473D"/>
    <w:rsid w:val="00F26E31"/>
    <w:rsid w:val="00F272B1"/>
    <w:rsid w:val="00F273B7"/>
    <w:rsid w:val="00F275BC"/>
    <w:rsid w:val="00F3169D"/>
    <w:rsid w:val="00F32CF7"/>
    <w:rsid w:val="00F32FD0"/>
    <w:rsid w:val="00F33801"/>
    <w:rsid w:val="00F34CB6"/>
    <w:rsid w:val="00F361F5"/>
    <w:rsid w:val="00F36B69"/>
    <w:rsid w:val="00F36F50"/>
    <w:rsid w:val="00F404EB"/>
    <w:rsid w:val="00F405C3"/>
    <w:rsid w:val="00F4112E"/>
    <w:rsid w:val="00F41471"/>
    <w:rsid w:val="00F44CC9"/>
    <w:rsid w:val="00F4692F"/>
    <w:rsid w:val="00F47691"/>
    <w:rsid w:val="00F50017"/>
    <w:rsid w:val="00F51AA6"/>
    <w:rsid w:val="00F527F8"/>
    <w:rsid w:val="00F52E51"/>
    <w:rsid w:val="00F549AA"/>
    <w:rsid w:val="00F54C3F"/>
    <w:rsid w:val="00F55E5F"/>
    <w:rsid w:val="00F57113"/>
    <w:rsid w:val="00F6084B"/>
    <w:rsid w:val="00F6512A"/>
    <w:rsid w:val="00F660FB"/>
    <w:rsid w:val="00F6714D"/>
    <w:rsid w:val="00F67164"/>
    <w:rsid w:val="00F7072F"/>
    <w:rsid w:val="00F744AD"/>
    <w:rsid w:val="00F74C7A"/>
    <w:rsid w:val="00F7601A"/>
    <w:rsid w:val="00F76A18"/>
    <w:rsid w:val="00F77A0B"/>
    <w:rsid w:val="00F81D14"/>
    <w:rsid w:val="00F84346"/>
    <w:rsid w:val="00F855F8"/>
    <w:rsid w:val="00F85DD0"/>
    <w:rsid w:val="00F86492"/>
    <w:rsid w:val="00F92657"/>
    <w:rsid w:val="00F954CF"/>
    <w:rsid w:val="00F964F6"/>
    <w:rsid w:val="00FA1115"/>
    <w:rsid w:val="00FA17A3"/>
    <w:rsid w:val="00FA1CC4"/>
    <w:rsid w:val="00FA2038"/>
    <w:rsid w:val="00FA3AD8"/>
    <w:rsid w:val="00FA458F"/>
    <w:rsid w:val="00FA4C8E"/>
    <w:rsid w:val="00FA5E47"/>
    <w:rsid w:val="00FA63A4"/>
    <w:rsid w:val="00FA6440"/>
    <w:rsid w:val="00FA7D6B"/>
    <w:rsid w:val="00FB17E8"/>
    <w:rsid w:val="00FB3C17"/>
    <w:rsid w:val="00FB4764"/>
    <w:rsid w:val="00FB4D5B"/>
    <w:rsid w:val="00FB6316"/>
    <w:rsid w:val="00FC033A"/>
    <w:rsid w:val="00FC2A7F"/>
    <w:rsid w:val="00FC2F91"/>
    <w:rsid w:val="00FC4CB9"/>
    <w:rsid w:val="00FC51AA"/>
    <w:rsid w:val="00FC535C"/>
    <w:rsid w:val="00FC6AA3"/>
    <w:rsid w:val="00FC6F68"/>
    <w:rsid w:val="00FD2FEA"/>
    <w:rsid w:val="00FD4E9D"/>
    <w:rsid w:val="00FD6B44"/>
    <w:rsid w:val="00FD6EF1"/>
    <w:rsid w:val="00FD78F3"/>
    <w:rsid w:val="00FE0512"/>
    <w:rsid w:val="00FE108D"/>
    <w:rsid w:val="00FE17BD"/>
    <w:rsid w:val="00FE40FA"/>
    <w:rsid w:val="00FE50EF"/>
    <w:rsid w:val="00FE71C6"/>
    <w:rsid w:val="00FE7410"/>
    <w:rsid w:val="00FF0CA6"/>
    <w:rsid w:val="00FF0D01"/>
    <w:rsid w:val="00FF13AC"/>
    <w:rsid w:val="00FF2802"/>
    <w:rsid w:val="00FF2F5D"/>
    <w:rsid w:val="00FF318C"/>
    <w:rsid w:val="00FF3EAA"/>
    <w:rsid w:val="00FF4C43"/>
    <w:rsid w:val="00FF7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9AD6E"/>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rPr>
  </w:style>
  <w:style w:type="paragraph" w:styleId="Heading1">
    <w:name w:val="heading 1"/>
    <w:basedOn w:val="Normal"/>
    <w:next w:val="Normal"/>
    <w:link w:val="Heading1Char"/>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15066190">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511</TotalTime>
  <Pages>10</Pages>
  <Words>2454</Words>
  <Characters>13994</Characters>
  <Application>Microsoft Office Word</Application>
  <DocSecurity>0</DocSecurity>
  <Lines>116</Lines>
  <Paragraphs>32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Pham Xuan Lam</cp:lastModifiedBy>
  <cp:revision>942</cp:revision>
  <cp:lastPrinted>2015-08-11T15:14:00Z</cp:lastPrinted>
  <dcterms:created xsi:type="dcterms:W3CDTF">2024-02-27T05:10:00Z</dcterms:created>
  <dcterms:modified xsi:type="dcterms:W3CDTF">2024-09-07T04:58:00Z</dcterms:modified>
</cp:coreProperties>
</file>