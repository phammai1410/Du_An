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9517" w:type="dxa"/>
        <w:jc w:val="center"/>
        <w:tblLook w:val="04A0" w:firstRow="1" w:lastRow="0" w:firstColumn="1" w:lastColumn="0" w:noHBand="0" w:noVBand="1"/>
      </w:tblPr>
      <w:tblGrid>
        <w:gridCol w:w="4164"/>
        <w:gridCol w:w="5353"/>
      </w:tblGrid>
      <w:tr w:rsidR="005B1BA4" w:rsidRPr="00D83953" w14:paraId="75972FE7" w14:textId="77777777" w:rsidTr="00342DCE">
        <w:trPr>
          <w:jc w:val="center"/>
        </w:trPr>
        <w:tc>
          <w:tcPr>
            <w:tcW w:w="4164" w:type="dxa"/>
          </w:tcPr>
          <w:p w14:paraId="18CADF96" w14:textId="77777777" w:rsidR="005B1BA4" w:rsidRPr="00D83953" w:rsidRDefault="005B1BA4" w:rsidP="00D83953">
            <w:pPr>
              <w:tabs>
                <w:tab w:val="left" w:pos="720"/>
              </w:tabs>
              <w:spacing w:before="60" w:after="40" w:line="288" w:lineRule="auto"/>
              <w:jc w:val="center"/>
            </w:pPr>
            <w:r w:rsidRPr="00D83953">
              <w:t>BỘ GIÁO DỤC VÀ ĐÀO TẠO</w:t>
            </w:r>
          </w:p>
          <w:p w14:paraId="39F03A8F" w14:textId="77777777" w:rsidR="005B1BA4" w:rsidRPr="00D83953" w:rsidRDefault="005B1BA4" w:rsidP="00D83953">
            <w:pPr>
              <w:tabs>
                <w:tab w:val="left" w:pos="720"/>
              </w:tabs>
              <w:spacing w:before="60" w:after="40" w:line="288" w:lineRule="auto"/>
              <w:jc w:val="center"/>
              <w:rPr>
                <w:b/>
              </w:rPr>
            </w:pPr>
            <w:r w:rsidRPr="00D83953">
              <w:rPr>
                <w:b/>
              </w:rPr>
              <w:t>TRƯỜNG ĐH KINH TẾ QUỐC DÂN</w:t>
            </w:r>
          </w:p>
          <w:p w14:paraId="2BCF0999" w14:textId="5049DC7A" w:rsidR="005B1BA4" w:rsidRPr="007A5890" w:rsidRDefault="005B1BA4" w:rsidP="007A5890">
            <w:pPr>
              <w:tabs>
                <w:tab w:val="left" w:pos="720"/>
              </w:tabs>
              <w:spacing w:before="60" w:after="40" w:line="288" w:lineRule="auto"/>
              <w:jc w:val="center"/>
              <w:rPr>
                <w:b/>
                <w:lang w:val="vi-VN"/>
              </w:rPr>
            </w:pPr>
            <w:r w:rsidRPr="00D83953">
              <w:rPr>
                <w:b/>
              </w:rPr>
              <w:t>_______________________</w:t>
            </w:r>
          </w:p>
        </w:tc>
        <w:tc>
          <w:tcPr>
            <w:tcW w:w="5353" w:type="dxa"/>
          </w:tcPr>
          <w:p w14:paraId="40B00A66" w14:textId="77777777" w:rsidR="005B1BA4" w:rsidRPr="005E2885" w:rsidRDefault="005B1BA4" w:rsidP="00D83953">
            <w:pPr>
              <w:tabs>
                <w:tab w:val="left" w:pos="720"/>
              </w:tabs>
              <w:spacing w:before="60" w:after="40" w:line="288" w:lineRule="auto"/>
              <w:jc w:val="center"/>
              <w:rPr>
                <w:b/>
                <w:lang w:val="vi-VN"/>
              </w:rPr>
            </w:pPr>
            <w:r w:rsidRPr="005E2885">
              <w:rPr>
                <w:b/>
                <w:lang w:val="vi-VN"/>
              </w:rPr>
              <w:t>CỘNG HÒA XÃ HỘI CHỦ NGHĨA VIỆT NAM</w:t>
            </w:r>
          </w:p>
          <w:p w14:paraId="3C8BC066" w14:textId="77777777" w:rsidR="005B1BA4" w:rsidRPr="00D83953" w:rsidRDefault="005B1BA4" w:rsidP="00D83953">
            <w:pPr>
              <w:tabs>
                <w:tab w:val="left" w:pos="720"/>
              </w:tabs>
              <w:spacing w:before="60" w:after="40" w:line="288" w:lineRule="auto"/>
              <w:jc w:val="center"/>
              <w:rPr>
                <w:b/>
              </w:rPr>
            </w:pPr>
            <w:r w:rsidRPr="00D83953">
              <w:rPr>
                <w:b/>
              </w:rPr>
              <w:t>Độc lập – Tự do – Hạnh phúc</w:t>
            </w:r>
          </w:p>
          <w:p w14:paraId="1749643D" w14:textId="3C9C0B3D" w:rsidR="005B1BA4" w:rsidRPr="007A5890" w:rsidRDefault="005B1BA4" w:rsidP="007A5890">
            <w:pPr>
              <w:tabs>
                <w:tab w:val="left" w:pos="720"/>
              </w:tabs>
              <w:spacing w:before="60" w:after="40" w:line="288" w:lineRule="auto"/>
              <w:jc w:val="center"/>
              <w:rPr>
                <w:b/>
                <w:lang w:val="vi-VN"/>
              </w:rPr>
            </w:pPr>
            <w:r w:rsidRPr="00D83953">
              <w:rPr>
                <w:b/>
              </w:rPr>
              <w:t>_______________________</w:t>
            </w:r>
          </w:p>
        </w:tc>
      </w:tr>
    </w:tbl>
    <w:p w14:paraId="33ACCE55" w14:textId="77777777" w:rsidR="007A5890" w:rsidRPr="007A5890" w:rsidRDefault="007A5890" w:rsidP="007A5890"/>
    <w:p w14:paraId="1007BAB3" w14:textId="4967F19C" w:rsidR="005B1BA4" w:rsidRPr="00B61FCD" w:rsidRDefault="005B1BA4" w:rsidP="00B61FCD">
      <w:pPr>
        <w:pStyle w:val="Title"/>
      </w:pPr>
      <w:r w:rsidRPr="00B61FCD">
        <w:t>ĐỀ CƯƠNG HỌC PHẦN</w:t>
      </w:r>
      <w:r w:rsidR="00D26932" w:rsidRPr="00B61FCD">
        <w:t xml:space="preserve"> CHI TIẾT</w:t>
      </w:r>
    </w:p>
    <w:p w14:paraId="31D91783" w14:textId="738D8100" w:rsidR="002E51D6" w:rsidRPr="00D83953" w:rsidRDefault="002E51D6" w:rsidP="00D83953">
      <w:pPr>
        <w:tabs>
          <w:tab w:val="left" w:pos="720"/>
          <w:tab w:val="left" w:pos="4690"/>
          <w:tab w:val="left" w:pos="11323"/>
          <w:tab w:val="left" w:pos="12938"/>
        </w:tabs>
        <w:spacing w:before="60" w:after="40" w:line="288" w:lineRule="auto"/>
        <w:ind w:left="108"/>
        <w:jc w:val="center"/>
        <w:rPr>
          <w:b/>
          <w:bCs/>
        </w:rPr>
      </w:pPr>
      <w:r w:rsidRPr="00D83953">
        <w:rPr>
          <w:b/>
          <w:bCs/>
        </w:rPr>
        <w:t>(</w:t>
      </w:r>
      <w:r w:rsidR="00A80E88">
        <w:rPr>
          <w:b/>
          <w:bCs/>
        </w:rPr>
        <w:t>Detailed Course Syllabus</w:t>
      </w:r>
      <w:r w:rsidRPr="00D83953">
        <w:rPr>
          <w:b/>
          <w:bCs/>
        </w:rPr>
        <w:t>)</w:t>
      </w:r>
    </w:p>
    <w:p w14:paraId="13922937" w14:textId="67873A30" w:rsidR="005B1BA4" w:rsidRPr="00D83953" w:rsidRDefault="005B1BA4" w:rsidP="14F71CCE">
      <w:pPr>
        <w:tabs>
          <w:tab w:val="left" w:pos="720"/>
          <w:tab w:val="left" w:pos="4690"/>
          <w:tab w:val="left" w:pos="11323"/>
          <w:tab w:val="left" w:pos="12938"/>
        </w:tabs>
        <w:spacing w:before="60" w:after="40" w:line="288" w:lineRule="auto"/>
        <w:ind w:left="108"/>
        <w:jc w:val="center"/>
      </w:pPr>
      <w:r>
        <w:t>(</w:t>
      </w:r>
      <w:r w:rsidRPr="14F71CCE">
        <w:rPr>
          <w:i/>
          <w:iCs/>
        </w:rPr>
        <w:t xml:space="preserve">Ban hành kèm theo </w:t>
      </w:r>
      <w:r w:rsidR="00C42EE3" w:rsidRPr="14F71CCE">
        <w:rPr>
          <w:i/>
          <w:iCs/>
        </w:rPr>
        <w:t>Q</w:t>
      </w:r>
      <w:r w:rsidRPr="14F71CCE">
        <w:rPr>
          <w:i/>
          <w:iCs/>
        </w:rPr>
        <w:t xml:space="preserve">uyết định </w:t>
      </w:r>
      <w:r w:rsidR="597F5AB7" w:rsidRPr="14F71CCE">
        <w:rPr>
          <w:i/>
          <w:iCs/>
          <w:color w:val="000000" w:themeColor="text1"/>
        </w:rPr>
        <w:t>628 QĐ-ĐHKTQD</w:t>
      </w:r>
      <w:r w:rsidRPr="14F71CCE">
        <w:rPr>
          <w:i/>
          <w:iCs/>
        </w:rPr>
        <w:t xml:space="preserve"> ngày </w:t>
      </w:r>
      <w:r w:rsidR="758B2C55" w:rsidRPr="14F71CCE">
        <w:rPr>
          <w:i/>
          <w:iCs/>
          <w:lang w:val="vi-VN"/>
        </w:rPr>
        <w:t xml:space="preserve">18 </w:t>
      </w:r>
      <w:r w:rsidRPr="14F71CCE">
        <w:rPr>
          <w:i/>
          <w:iCs/>
        </w:rPr>
        <w:t xml:space="preserve">tháng </w:t>
      </w:r>
      <w:r w:rsidR="00101697" w:rsidRPr="14F71CCE">
        <w:rPr>
          <w:i/>
          <w:iCs/>
        </w:rPr>
        <w:t>6</w:t>
      </w:r>
      <w:r w:rsidRPr="14F71CCE">
        <w:rPr>
          <w:i/>
          <w:iCs/>
        </w:rPr>
        <w:t xml:space="preserve"> năm 202</w:t>
      </w:r>
      <w:r w:rsidR="00101697" w:rsidRPr="14F71CCE">
        <w:rPr>
          <w:i/>
          <w:iCs/>
        </w:rPr>
        <w:t>4</w:t>
      </w:r>
      <w:r>
        <w:t>)</w:t>
      </w:r>
    </w:p>
    <w:p w14:paraId="78F95B55" w14:textId="77777777" w:rsidR="005B1BA4" w:rsidRPr="00D83953" w:rsidRDefault="005B1BA4" w:rsidP="00D83953">
      <w:pPr>
        <w:tabs>
          <w:tab w:val="left" w:pos="720"/>
        </w:tabs>
        <w:spacing w:before="60" w:after="40" w:line="288" w:lineRule="auto"/>
      </w:pPr>
    </w:p>
    <w:p w14:paraId="1131D261" w14:textId="74A02BC3" w:rsidR="005B1BA4" w:rsidRPr="00B61FCD" w:rsidRDefault="005B1BA4" w:rsidP="00B61FCD">
      <w:pPr>
        <w:pStyle w:val="Heading1"/>
      </w:pPr>
      <w:r w:rsidRPr="00B61FCD">
        <w:t>1. THÔNG TIN TỔNG QUÁT (G</w:t>
      </w:r>
      <w:r w:rsidR="00A80E88" w:rsidRPr="00B61FCD">
        <w:t>eneral</w:t>
      </w:r>
      <w:r w:rsidRPr="00B61FCD">
        <w:t xml:space="preserve"> I</w:t>
      </w:r>
      <w:r w:rsidR="00A80E88" w:rsidRPr="00B61FCD">
        <w:t>nformation</w:t>
      </w:r>
      <w:r w:rsidRPr="00B61FCD">
        <w:t>)</w:t>
      </w:r>
    </w:p>
    <w:p w14:paraId="3F608883" w14:textId="0BBBC408" w:rsidR="005B1BA4" w:rsidRPr="005018CA" w:rsidRDefault="005B1BA4" w:rsidP="00D83953">
      <w:pPr>
        <w:pStyle w:val="ListParagraph"/>
        <w:numPr>
          <w:ilvl w:val="0"/>
          <w:numId w:val="21"/>
        </w:numPr>
        <w:tabs>
          <w:tab w:val="left" w:pos="709"/>
        </w:tabs>
        <w:spacing w:before="60" w:after="40" w:line="288" w:lineRule="auto"/>
        <w:rPr>
          <w:b/>
        </w:rPr>
      </w:pPr>
      <w:r w:rsidRPr="00D83953">
        <w:t xml:space="preserve">Tên học phần (tiếng Việt): </w:t>
      </w:r>
      <w:r w:rsidR="00014B19" w:rsidRPr="00D83953">
        <w:tab/>
      </w:r>
      <w:r w:rsidR="00C96A5D" w:rsidRPr="00BA120F">
        <w:rPr>
          <w:b/>
        </w:rPr>
        <w:t>Lập trình Python</w:t>
      </w:r>
    </w:p>
    <w:p w14:paraId="7561E90C" w14:textId="00C9C003" w:rsidR="005B1BA4" w:rsidRPr="00D83953" w:rsidRDefault="005B1BA4" w:rsidP="00D83953">
      <w:pPr>
        <w:pStyle w:val="ListParagraph"/>
        <w:numPr>
          <w:ilvl w:val="0"/>
          <w:numId w:val="21"/>
        </w:numPr>
        <w:tabs>
          <w:tab w:val="left" w:pos="709"/>
        </w:tabs>
        <w:spacing w:before="60" w:after="40" w:line="288" w:lineRule="auto"/>
      </w:pPr>
      <w:r w:rsidRPr="00D83953">
        <w:t>Tên học phần (tiếng Anh):</w:t>
      </w:r>
      <w:r w:rsidR="00014B19" w:rsidRPr="00D83953">
        <w:tab/>
      </w:r>
      <w:r w:rsidR="000B5351" w:rsidRPr="00BA120F">
        <w:rPr>
          <w:b/>
        </w:rPr>
        <w:t>Python Programming</w:t>
      </w:r>
    </w:p>
    <w:p w14:paraId="0BDD48E6" w14:textId="3F6CB503" w:rsidR="00362676" w:rsidRPr="00362676" w:rsidRDefault="00362676" w:rsidP="00D83953">
      <w:pPr>
        <w:pStyle w:val="ListParagraph"/>
        <w:numPr>
          <w:ilvl w:val="0"/>
          <w:numId w:val="21"/>
        </w:numPr>
        <w:tabs>
          <w:tab w:val="left" w:pos="709"/>
        </w:tabs>
        <w:spacing w:before="60" w:after="40" w:line="288" w:lineRule="auto"/>
        <w:rPr>
          <w:caps/>
        </w:rPr>
      </w:pPr>
      <w:r>
        <w:rPr>
          <w:caps/>
        </w:rPr>
        <w:t>T</w:t>
      </w:r>
      <w:r w:rsidR="00C966DB">
        <w:t xml:space="preserve">rình độ đào tạo </w:t>
      </w:r>
      <w:r w:rsidR="00C966DB">
        <w:tab/>
      </w:r>
      <w:r w:rsidR="00267B77">
        <w:tab/>
      </w:r>
      <w:r w:rsidR="006436D1" w:rsidRPr="00267B77">
        <w:rPr>
          <w:b/>
          <w:bCs/>
        </w:rPr>
        <w:t>Đại học</w:t>
      </w:r>
      <w:r w:rsidR="006436D1">
        <w:t xml:space="preserve"> </w:t>
      </w:r>
    </w:p>
    <w:p w14:paraId="5BD184E7" w14:textId="3E121EA7" w:rsidR="00894914" w:rsidRPr="00894914" w:rsidRDefault="005B1BA4" w:rsidP="00470534">
      <w:pPr>
        <w:pStyle w:val="ListParagraph"/>
        <w:numPr>
          <w:ilvl w:val="0"/>
          <w:numId w:val="21"/>
        </w:numPr>
        <w:tabs>
          <w:tab w:val="left" w:pos="709"/>
        </w:tabs>
        <w:spacing w:before="60" w:after="40" w:line="288" w:lineRule="auto"/>
        <w:rPr>
          <w:caps/>
        </w:rPr>
      </w:pPr>
      <w:r w:rsidRPr="00D83953">
        <w:t xml:space="preserve">Mã học phần: </w:t>
      </w:r>
      <w:r w:rsidR="00014B19" w:rsidRPr="00D83953">
        <w:tab/>
      </w:r>
      <w:r w:rsidR="00014B19" w:rsidRPr="00D83953">
        <w:tab/>
      </w:r>
      <w:r w:rsidR="00014B19" w:rsidRPr="00D83953">
        <w:tab/>
      </w:r>
      <w:r w:rsidR="00894914" w:rsidRPr="00BA120F">
        <w:rPr>
          <w:b/>
        </w:rPr>
        <w:t>CNTT11</w:t>
      </w:r>
      <w:r w:rsidR="000D3986">
        <w:rPr>
          <w:b/>
        </w:rPr>
        <w:t>80</w:t>
      </w:r>
    </w:p>
    <w:p w14:paraId="06783792" w14:textId="1E667635" w:rsidR="004047BD" w:rsidRPr="00894914" w:rsidRDefault="004047BD" w:rsidP="00470534">
      <w:pPr>
        <w:pStyle w:val="ListParagraph"/>
        <w:numPr>
          <w:ilvl w:val="0"/>
          <w:numId w:val="21"/>
        </w:numPr>
        <w:tabs>
          <w:tab w:val="left" w:pos="709"/>
        </w:tabs>
        <w:spacing w:before="60" w:after="40" w:line="288" w:lineRule="auto"/>
        <w:rPr>
          <w:caps/>
        </w:rPr>
      </w:pPr>
      <w:r w:rsidRPr="00D83953">
        <w:t>Số tín chỉ:</w:t>
      </w:r>
      <w:r w:rsidRPr="00894914">
        <w:rPr>
          <w:caps/>
        </w:rPr>
        <w:t xml:space="preserve"> </w:t>
      </w:r>
      <w:r w:rsidRPr="00894914">
        <w:rPr>
          <w:caps/>
        </w:rPr>
        <w:tab/>
      </w:r>
      <w:r w:rsidRPr="00894914">
        <w:rPr>
          <w:caps/>
        </w:rPr>
        <w:tab/>
      </w:r>
      <w:r w:rsidRPr="00894914">
        <w:rPr>
          <w:caps/>
        </w:rPr>
        <w:tab/>
      </w:r>
      <w:r w:rsidRPr="00894914">
        <w:rPr>
          <w:b/>
          <w:bCs/>
          <w:caps/>
        </w:rPr>
        <w:t>03</w:t>
      </w:r>
    </w:p>
    <w:p w14:paraId="722F529E" w14:textId="6A6076D6" w:rsidR="004047BD" w:rsidRPr="00D83953" w:rsidRDefault="008D3515" w:rsidP="00D83953">
      <w:pPr>
        <w:pStyle w:val="ListParagraph"/>
        <w:numPr>
          <w:ilvl w:val="1"/>
          <w:numId w:val="21"/>
        </w:numPr>
        <w:tabs>
          <w:tab w:val="left" w:pos="709"/>
        </w:tabs>
        <w:spacing w:before="60" w:after="40" w:line="288" w:lineRule="auto"/>
        <w:rPr>
          <w:caps/>
        </w:rPr>
      </w:pPr>
      <w:r w:rsidRPr="00D83953">
        <w:t>Số giờ trên lớp:</w:t>
      </w:r>
      <w:r w:rsidRPr="00D83953">
        <w:tab/>
      </w:r>
      <w:r w:rsidRPr="00D83953">
        <w:rPr>
          <w:b/>
          <w:bCs/>
        </w:rPr>
        <w:t>45</w:t>
      </w:r>
    </w:p>
    <w:p w14:paraId="7024FD47" w14:textId="7936443A" w:rsidR="008D3515" w:rsidRPr="00D83953" w:rsidRDefault="008D3515" w:rsidP="00D83953">
      <w:pPr>
        <w:pStyle w:val="ListParagraph"/>
        <w:numPr>
          <w:ilvl w:val="1"/>
          <w:numId w:val="21"/>
        </w:numPr>
        <w:tabs>
          <w:tab w:val="left" w:pos="709"/>
        </w:tabs>
        <w:spacing w:before="60" w:after="40" w:line="288" w:lineRule="auto"/>
        <w:rPr>
          <w:caps/>
        </w:rPr>
      </w:pPr>
      <w:r w:rsidRPr="00D83953">
        <w:t>Số giờ tự học:</w:t>
      </w:r>
      <w:r w:rsidRPr="00D83953">
        <w:tab/>
      </w:r>
      <w:r w:rsidRPr="00D83953">
        <w:tab/>
      </w:r>
      <w:r w:rsidRPr="00D83953">
        <w:rPr>
          <w:b/>
          <w:bCs/>
        </w:rPr>
        <w:t>105</w:t>
      </w:r>
    </w:p>
    <w:p w14:paraId="0C87A7B0" w14:textId="774E7571" w:rsidR="00CF20AB" w:rsidRPr="00D83953" w:rsidRDefault="00CF20AB" w:rsidP="00861783">
      <w:pPr>
        <w:spacing w:before="60" w:after="40" w:line="288" w:lineRule="auto"/>
        <w:jc w:val="center"/>
      </w:pPr>
      <w:r w:rsidRPr="00D83953">
        <w:t>(</w:t>
      </w:r>
      <w:r w:rsidRPr="00D83953">
        <w:rPr>
          <w:i/>
          <w:iCs/>
        </w:rPr>
        <w:t>01 tín chỉ bằng 50 giờ định mức, 01 giờ định mức bằng 50 phút</w:t>
      </w:r>
      <w:r w:rsidRPr="00D83953">
        <w:t>)</w:t>
      </w:r>
    </w:p>
    <w:p w14:paraId="48E0CCD1" w14:textId="3EB755EA" w:rsidR="00F15F3C" w:rsidRPr="00B26C8A" w:rsidRDefault="005B1BA4" w:rsidP="00B26C8A">
      <w:pPr>
        <w:pStyle w:val="ListParagraph"/>
        <w:numPr>
          <w:ilvl w:val="0"/>
          <w:numId w:val="21"/>
        </w:numPr>
        <w:tabs>
          <w:tab w:val="left" w:pos="709"/>
        </w:tabs>
        <w:spacing w:before="60" w:after="40" w:line="288" w:lineRule="auto"/>
        <w:rPr>
          <w:rStyle w:val="PlaceholderText"/>
          <w:color w:val="auto"/>
        </w:rPr>
      </w:pPr>
      <w:r w:rsidRPr="00D83953">
        <w:t>Các học phần tiên quyết</w:t>
      </w:r>
      <w:r w:rsidR="00F611E6">
        <w:t xml:space="preserve">: </w:t>
      </w:r>
    </w:p>
    <w:p w14:paraId="69074296" w14:textId="77777777" w:rsidR="007E0BBA" w:rsidRPr="00A0719F" w:rsidRDefault="007E0BBA" w:rsidP="007E0BBA">
      <w:pPr>
        <w:tabs>
          <w:tab w:val="left" w:pos="720"/>
        </w:tabs>
        <w:spacing w:before="60" w:after="40" w:line="288" w:lineRule="auto"/>
        <w:ind w:left="1080"/>
        <w:rPr>
          <w:lang w:val="vi-VN"/>
        </w:rPr>
      </w:pPr>
    </w:p>
    <w:p w14:paraId="40A245F7" w14:textId="6E4C0913" w:rsidR="005B1BA4" w:rsidRPr="00D83953" w:rsidRDefault="005B1BA4" w:rsidP="00A41507">
      <w:pPr>
        <w:pStyle w:val="Heading1"/>
      </w:pPr>
      <w:r w:rsidRPr="00D83953">
        <w:t xml:space="preserve">2. </w:t>
      </w:r>
      <w:r w:rsidR="00780592">
        <w:t>KHOA/VIỆN</w:t>
      </w:r>
      <w:r w:rsidR="009B073F" w:rsidRPr="00D83953">
        <w:t xml:space="preserve"> </w:t>
      </w:r>
      <w:r w:rsidRPr="00D83953">
        <w:t>QUẢN LÝ VÀ GIẢNG VIÊN GIẢNG DẠY</w:t>
      </w:r>
      <w:r w:rsidR="00B96BE8" w:rsidRPr="00D83953">
        <w:t xml:space="preserve"> (</w:t>
      </w:r>
      <w:r w:rsidR="00A80E88">
        <w:t xml:space="preserve">Management </w:t>
      </w:r>
      <w:r w:rsidR="00780592">
        <w:t>Faculty</w:t>
      </w:r>
      <w:r w:rsidR="00A80E88">
        <w:t xml:space="preserve"> and Teachers</w:t>
      </w:r>
      <w:r w:rsidR="008A33C3" w:rsidRPr="00D83953">
        <w:t>)</w:t>
      </w:r>
    </w:p>
    <w:p w14:paraId="741AB47A" w14:textId="79C51FCF" w:rsidR="00C3243F" w:rsidRPr="00D83953" w:rsidRDefault="00C3243F" w:rsidP="00D83953">
      <w:pPr>
        <w:pStyle w:val="ListParagraph"/>
        <w:numPr>
          <w:ilvl w:val="0"/>
          <w:numId w:val="21"/>
        </w:numPr>
        <w:tabs>
          <w:tab w:val="left" w:pos="720"/>
        </w:tabs>
        <w:spacing w:before="60" w:after="40" w:line="288" w:lineRule="auto"/>
        <w:ind w:right="-7"/>
        <w:jc w:val="both"/>
      </w:pPr>
      <w:r>
        <w:t>Khoa/Viện quản lý</w:t>
      </w:r>
      <w:r w:rsidR="006D5FEE">
        <w:t xml:space="preserve"> học phần</w:t>
      </w:r>
      <w:r>
        <w:t xml:space="preserve">: </w:t>
      </w:r>
      <w:r w:rsidR="25D0943A" w:rsidRPr="14F71CCE">
        <w:rPr>
          <w:b/>
          <w:bCs/>
          <w:lang w:val="vi-VN"/>
        </w:rPr>
        <w:t xml:space="preserve">Khoa </w:t>
      </w:r>
      <w:r w:rsidR="00042B6B" w:rsidRPr="14F71CCE">
        <w:rPr>
          <w:b/>
          <w:bCs/>
          <w:lang w:val="vi-VN"/>
        </w:rPr>
        <w:t>Công nghệ thông tin</w:t>
      </w:r>
    </w:p>
    <w:p w14:paraId="6B8C5B84" w14:textId="24B90D17" w:rsidR="005B1BA4" w:rsidRPr="00D83953" w:rsidRDefault="005B1BA4" w:rsidP="14F71CCE">
      <w:pPr>
        <w:pStyle w:val="ListParagraph"/>
        <w:numPr>
          <w:ilvl w:val="0"/>
          <w:numId w:val="21"/>
        </w:numPr>
        <w:tabs>
          <w:tab w:val="left" w:pos="720"/>
        </w:tabs>
        <w:spacing w:before="60" w:after="40" w:line="288" w:lineRule="auto"/>
        <w:ind w:right="-7"/>
        <w:jc w:val="both"/>
        <w:rPr>
          <w:b/>
          <w:bCs/>
        </w:rPr>
      </w:pPr>
      <w:r>
        <w:t xml:space="preserve">Địa chỉ: </w:t>
      </w:r>
      <w:r w:rsidR="00655658" w:rsidRPr="14F71CCE">
        <w:rPr>
          <w:b/>
          <w:bCs/>
        </w:rPr>
        <w:t>P.13</w:t>
      </w:r>
      <w:r w:rsidR="55A35600" w:rsidRPr="14F71CCE">
        <w:rPr>
          <w:b/>
          <w:bCs/>
        </w:rPr>
        <w:t>1</w:t>
      </w:r>
      <w:r w:rsidR="00655658" w:rsidRPr="14F71CCE">
        <w:rPr>
          <w:b/>
          <w:bCs/>
        </w:rPr>
        <w:t>0 - P.131</w:t>
      </w:r>
      <w:r w:rsidR="5FB6A887" w:rsidRPr="14F71CCE">
        <w:rPr>
          <w:b/>
          <w:bCs/>
        </w:rPr>
        <w:t>1</w:t>
      </w:r>
      <w:r w:rsidR="00655658" w:rsidRPr="14F71CCE">
        <w:rPr>
          <w:b/>
          <w:bCs/>
        </w:rPr>
        <w:t>, Tòa nhà A1, Trường Đại học KTQD, 207 Giải Phóng, Hai Bà Trưng, Hà Nội</w:t>
      </w:r>
    </w:p>
    <w:p w14:paraId="029FD85C" w14:textId="26FBBAF0" w:rsidR="005B1BA4" w:rsidRPr="00D83953" w:rsidRDefault="005B1BA4" w:rsidP="00D83953">
      <w:pPr>
        <w:pStyle w:val="ListParagraph"/>
        <w:numPr>
          <w:ilvl w:val="0"/>
          <w:numId w:val="21"/>
        </w:numPr>
        <w:tabs>
          <w:tab w:val="left" w:pos="720"/>
        </w:tabs>
        <w:spacing w:before="60" w:after="40" w:line="288" w:lineRule="auto"/>
        <w:ind w:right="-7"/>
        <w:jc w:val="both"/>
      </w:pPr>
      <w:r w:rsidRPr="00D83953">
        <w:t>Giảng viên</w:t>
      </w:r>
      <w:r w:rsidR="006D5FEE">
        <w:t xml:space="preserve"> </w:t>
      </w:r>
      <w:r w:rsidR="00DA590A">
        <w:t xml:space="preserve">giảng </w:t>
      </w:r>
      <w:r w:rsidR="006D5FEE">
        <w:t>dạy học phần</w:t>
      </w:r>
      <w:r w:rsidRPr="00D83953">
        <w:t xml:space="preserve">: </w:t>
      </w:r>
    </w:p>
    <w:tbl>
      <w:tblPr>
        <w:tblStyle w:val="TableGrid"/>
        <w:tblW w:w="5061" w:type="pct"/>
        <w:tblLook w:val="04A0" w:firstRow="1" w:lastRow="0" w:firstColumn="1" w:lastColumn="0" w:noHBand="0" w:noVBand="1"/>
      </w:tblPr>
      <w:tblGrid>
        <w:gridCol w:w="696"/>
        <w:gridCol w:w="5901"/>
        <w:gridCol w:w="3261"/>
      </w:tblGrid>
      <w:tr w:rsidR="000F1F71" w:rsidRPr="00A3447B" w14:paraId="067CF0D8" w14:textId="77777777" w:rsidTr="00181314">
        <w:trPr>
          <w:trHeight w:val="371"/>
        </w:trPr>
        <w:tc>
          <w:tcPr>
            <w:tcW w:w="353" w:type="pct"/>
            <w:shd w:val="clear" w:color="auto" w:fill="DEEAF6" w:themeFill="accent1" w:themeFillTint="33"/>
          </w:tcPr>
          <w:p w14:paraId="251B9ED6" w14:textId="07285A4D" w:rsidR="000F1F71" w:rsidRPr="00A3447B" w:rsidRDefault="000F1F71" w:rsidP="005F3E08">
            <w:pPr>
              <w:tabs>
                <w:tab w:val="left" w:pos="720"/>
              </w:tabs>
              <w:jc w:val="center"/>
              <w:rPr>
                <w:b/>
                <w:bCs/>
              </w:rPr>
            </w:pPr>
            <w:r w:rsidRPr="00A3447B">
              <w:rPr>
                <w:b/>
                <w:bCs/>
              </w:rPr>
              <w:t>STT</w:t>
            </w:r>
          </w:p>
        </w:tc>
        <w:tc>
          <w:tcPr>
            <w:tcW w:w="2993" w:type="pct"/>
            <w:shd w:val="clear" w:color="auto" w:fill="DEEAF6" w:themeFill="accent1" w:themeFillTint="33"/>
          </w:tcPr>
          <w:p w14:paraId="2FA94751" w14:textId="3F6359DA" w:rsidR="000F1F71" w:rsidRPr="00A3447B" w:rsidRDefault="000F1F71" w:rsidP="005F3E08">
            <w:pPr>
              <w:tabs>
                <w:tab w:val="left" w:pos="720"/>
              </w:tabs>
              <w:jc w:val="center"/>
              <w:rPr>
                <w:b/>
                <w:bCs/>
              </w:rPr>
            </w:pPr>
            <w:r w:rsidRPr="00A3447B">
              <w:rPr>
                <w:b/>
                <w:bCs/>
              </w:rPr>
              <w:t>Họ và tên</w:t>
            </w:r>
          </w:p>
        </w:tc>
        <w:tc>
          <w:tcPr>
            <w:tcW w:w="1654" w:type="pct"/>
            <w:shd w:val="clear" w:color="auto" w:fill="DEEAF6" w:themeFill="accent1" w:themeFillTint="33"/>
          </w:tcPr>
          <w:p w14:paraId="0C21C486" w14:textId="48E0DE21" w:rsidR="000F1F71" w:rsidRPr="00B35D69" w:rsidRDefault="000F1F71" w:rsidP="005F3E08">
            <w:pPr>
              <w:tabs>
                <w:tab w:val="left" w:pos="720"/>
              </w:tabs>
              <w:jc w:val="center"/>
              <w:rPr>
                <w:b/>
                <w:bCs/>
                <w:lang w:val="vi-VN"/>
              </w:rPr>
            </w:pPr>
            <w:r w:rsidRPr="00A3447B">
              <w:rPr>
                <w:b/>
                <w:bCs/>
              </w:rPr>
              <w:t>Email</w:t>
            </w:r>
          </w:p>
        </w:tc>
      </w:tr>
      <w:tr w:rsidR="00795AD4" w:rsidRPr="00D83953" w14:paraId="25F351A4" w14:textId="77777777" w:rsidTr="00181314">
        <w:trPr>
          <w:trHeight w:val="357"/>
        </w:trPr>
        <w:tc>
          <w:tcPr>
            <w:tcW w:w="353" w:type="pct"/>
          </w:tcPr>
          <w:p w14:paraId="02304FBC" w14:textId="0BEB0752" w:rsidR="00795AD4" w:rsidRPr="00D83953" w:rsidRDefault="00795AD4" w:rsidP="00795AD4">
            <w:pPr>
              <w:pStyle w:val="ListParagraph"/>
              <w:ind w:left="0"/>
              <w:jc w:val="center"/>
            </w:pPr>
            <w:r>
              <w:rPr>
                <w:lang w:val="vi-VN"/>
              </w:rPr>
              <w:t>1</w:t>
            </w:r>
          </w:p>
        </w:tc>
        <w:tc>
          <w:tcPr>
            <w:tcW w:w="2993" w:type="pct"/>
          </w:tcPr>
          <w:p w14:paraId="126F9ACB" w14:textId="6ED777C7" w:rsidR="00795AD4" w:rsidRPr="00894914" w:rsidRDefault="00795AD4" w:rsidP="00795AD4">
            <w:pPr>
              <w:tabs>
                <w:tab w:val="left" w:pos="720"/>
              </w:tabs>
              <w:jc w:val="both"/>
              <w:rPr>
                <w:b/>
                <w:bCs/>
              </w:rPr>
            </w:pPr>
            <w:r w:rsidRPr="007A2811">
              <w:t>ThS. Cao Thị Thu Hương</w:t>
            </w:r>
          </w:p>
        </w:tc>
        <w:tc>
          <w:tcPr>
            <w:tcW w:w="1654" w:type="pct"/>
          </w:tcPr>
          <w:p w14:paraId="5E9219C4" w14:textId="337225E5" w:rsidR="00795AD4" w:rsidRPr="00894914" w:rsidRDefault="003747B4" w:rsidP="00795AD4">
            <w:pPr>
              <w:tabs>
                <w:tab w:val="left" w:pos="388"/>
                <w:tab w:val="left" w:pos="720"/>
              </w:tabs>
              <w:jc w:val="center"/>
            </w:pPr>
            <w:hyperlink r:id="rId8" w:history="1">
              <w:r w:rsidR="00795AD4" w:rsidRPr="005337E2">
                <w:rPr>
                  <w:rStyle w:val="Hyperlink"/>
                </w:rPr>
                <w:t>huongct@neu.edu.vn</w:t>
              </w:r>
            </w:hyperlink>
          </w:p>
        </w:tc>
      </w:tr>
      <w:tr w:rsidR="007A2811" w:rsidRPr="00D83953" w14:paraId="0D65EB65" w14:textId="77777777" w:rsidTr="00181314">
        <w:trPr>
          <w:trHeight w:val="371"/>
        </w:trPr>
        <w:tc>
          <w:tcPr>
            <w:tcW w:w="353" w:type="pct"/>
          </w:tcPr>
          <w:p w14:paraId="028FC777" w14:textId="5284984C" w:rsidR="007A2811" w:rsidRPr="00D83953" w:rsidRDefault="007A2811" w:rsidP="007A2811">
            <w:pPr>
              <w:pStyle w:val="ListParagraph"/>
              <w:ind w:left="0"/>
              <w:jc w:val="center"/>
            </w:pPr>
            <w:r>
              <w:rPr>
                <w:lang w:val="vi-VN"/>
              </w:rPr>
              <w:t>2</w:t>
            </w:r>
          </w:p>
        </w:tc>
        <w:tc>
          <w:tcPr>
            <w:tcW w:w="2993" w:type="pct"/>
          </w:tcPr>
          <w:p w14:paraId="60E3CD43" w14:textId="4DA91A9C" w:rsidR="007A2811" w:rsidRPr="007A2811" w:rsidRDefault="00D05B6D" w:rsidP="007A2811">
            <w:pPr>
              <w:tabs>
                <w:tab w:val="left" w:pos="720"/>
              </w:tabs>
              <w:jc w:val="both"/>
            </w:pPr>
            <w:r w:rsidRPr="00BA120F">
              <w:t>T</w:t>
            </w:r>
            <w:r w:rsidR="009A6CCF">
              <w:t>h</w:t>
            </w:r>
            <w:r w:rsidRPr="00BA120F">
              <w:t xml:space="preserve">S. Phạm </w:t>
            </w:r>
            <w:r w:rsidR="009A6CCF">
              <w:t>Thảo</w:t>
            </w:r>
          </w:p>
        </w:tc>
        <w:tc>
          <w:tcPr>
            <w:tcW w:w="1654" w:type="pct"/>
          </w:tcPr>
          <w:p w14:paraId="1E46638D" w14:textId="448585A7" w:rsidR="007A2811" w:rsidRPr="00894914" w:rsidRDefault="003747B4" w:rsidP="007A2811">
            <w:pPr>
              <w:tabs>
                <w:tab w:val="left" w:pos="720"/>
              </w:tabs>
              <w:jc w:val="center"/>
            </w:pPr>
            <w:hyperlink r:id="rId9" w:history="1">
              <w:r w:rsidR="009A6CCF" w:rsidRPr="00005931">
                <w:rPr>
                  <w:rStyle w:val="Hyperlink"/>
                </w:rPr>
                <w:t>thaop@neu.edu.vn</w:t>
              </w:r>
            </w:hyperlink>
            <w:r w:rsidR="00194636">
              <w:t xml:space="preserve"> </w:t>
            </w:r>
          </w:p>
        </w:tc>
      </w:tr>
    </w:tbl>
    <w:p w14:paraId="21FC0419" w14:textId="77777777" w:rsidR="00D44A59" w:rsidRPr="003747B4" w:rsidRDefault="00D44A59" w:rsidP="003747B4"/>
    <w:p w14:paraId="4D478812" w14:textId="04328A9B" w:rsidR="00AA2D44" w:rsidRPr="00D83953" w:rsidRDefault="00AA2D44" w:rsidP="00B61FCD">
      <w:pPr>
        <w:pStyle w:val="Heading1"/>
      </w:pPr>
      <w:r w:rsidRPr="00D83953">
        <w:t>3. MÔ TẢ HỌC PHẦN</w:t>
      </w:r>
      <w:r w:rsidR="00AF40D4" w:rsidRPr="00D83953">
        <w:t xml:space="preserve"> (C</w:t>
      </w:r>
      <w:r w:rsidR="00A80E88">
        <w:t xml:space="preserve">ourse </w:t>
      </w:r>
      <w:r w:rsidR="00A63E8B">
        <w:t>D</w:t>
      </w:r>
      <w:r w:rsidR="00A80E88">
        <w:t>escriptions</w:t>
      </w:r>
      <w:r w:rsidR="00AF40D4" w:rsidRPr="00D83953">
        <w:t>)</w:t>
      </w:r>
    </w:p>
    <w:p w14:paraId="0AB48C6D" w14:textId="437D69BB" w:rsidR="00766E1A" w:rsidRPr="00F35ABA" w:rsidRDefault="00766E1A" w:rsidP="00766E1A">
      <w:pPr>
        <w:widowControl w:val="0"/>
        <w:spacing w:line="360" w:lineRule="auto"/>
        <w:ind w:firstLine="720"/>
        <w:jc w:val="both"/>
        <w:rPr>
          <w:szCs w:val="26"/>
        </w:rPr>
      </w:pPr>
      <w:r w:rsidRPr="007660B5">
        <w:rPr>
          <w:szCs w:val="26"/>
        </w:rPr>
        <w:t>Học phần này giới thiệu các căn bản lập trình với Python như biến, các dạng dữ liệu danh sách, cú pháp điều khiển, thiết kế chương trình với hàm và module</w:t>
      </w:r>
      <w:r w:rsidR="00EA72E6">
        <w:rPr>
          <w:szCs w:val="26"/>
        </w:rPr>
        <w:t>, lập trình hướng đối tượng với</w:t>
      </w:r>
      <w:r w:rsidRPr="007660B5">
        <w:rPr>
          <w:szCs w:val="26"/>
        </w:rPr>
        <w:t xml:space="preserve"> ngôn ngữ lập trình </w:t>
      </w:r>
      <w:r>
        <w:rPr>
          <w:szCs w:val="26"/>
        </w:rPr>
        <w:t>P</w:t>
      </w:r>
      <w:r w:rsidRPr="007660B5">
        <w:rPr>
          <w:szCs w:val="26"/>
        </w:rPr>
        <w:t>ython.</w:t>
      </w:r>
      <w:r>
        <w:rPr>
          <w:szCs w:val="26"/>
        </w:rPr>
        <w:t xml:space="preserve"> </w:t>
      </w:r>
      <w:r w:rsidRPr="007660B5">
        <w:rPr>
          <w:szCs w:val="26"/>
        </w:rPr>
        <w:t xml:space="preserve">Học phần này cũng giới thiệu </w:t>
      </w:r>
      <w:r>
        <w:rPr>
          <w:szCs w:val="26"/>
        </w:rPr>
        <w:t xml:space="preserve">phương pháp tải dữ liệu, </w:t>
      </w:r>
      <w:r w:rsidRPr="007660B5">
        <w:rPr>
          <w:szCs w:val="26"/>
        </w:rPr>
        <w:t>phân tích dữ liệu, phương pháp thăm dò và trực quan hóa dữ liệu với Python</w:t>
      </w:r>
      <w:r>
        <w:rPr>
          <w:szCs w:val="26"/>
        </w:rPr>
        <w:t>; làm việc với các thư viện phổ biến</w:t>
      </w:r>
      <w:r w:rsidRPr="007660B5">
        <w:rPr>
          <w:szCs w:val="26"/>
        </w:rPr>
        <w:t xml:space="preserve"> </w:t>
      </w:r>
      <w:r>
        <w:rPr>
          <w:szCs w:val="26"/>
        </w:rPr>
        <w:t xml:space="preserve">của </w:t>
      </w:r>
      <w:r w:rsidRPr="007660B5">
        <w:rPr>
          <w:szCs w:val="26"/>
        </w:rPr>
        <w:t xml:space="preserve">Python như: </w:t>
      </w:r>
      <w:r>
        <w:rPr>
          <w:szCs w:val="26"/>
        </w:rPr>
        <w:t>Pandas</w:t>
      </w:r>
      <w:r w:rsidR="00181314">
        <w:rPr>
          <w:szCs w:val="26"/>
        </w:rPr>
        <w:t>,</w:t>
      </w:r>
      <w:r>
        <w:rPr>
          <w:szCs w:val="26"/>
        </w:rPr>
        <w:t xml:space="preserve"> Numpy, Matplotlib</w:t>
      </w:r>
      <w:r w:rsidR="00A4129A">
        <w:rPr>
          <w:szCs w:val="26"/>
        </w:rPr>
        <w:t>.</w:t>
      </w:r>
    </w:p>
    <w:p w14:paraId="5A2ED88E" w14:textId="2BCDF940" w:rsidR="00335B2A" w:rsidRPr="005E2885" w:rsidRDefault="00766E1A" w:rsidP="00766E1A">
      <w:pPr>
        <w:widowControl w:val="0"/>
        <w:spacing w:line="360" w:lineRule="auto"/>
        <w:ind w:firstLine="720"/>
        <w:jc w:val="both"/>
        <w:rPr>
          <w:sz w:val="28"/>
          <w:szCs w:val="28"/>
          <w:lang w:val="fr-FR"/>
        </w:rPr>
      </w:pPr>
      <w:r w:rsidRPr="005E41E4">
        <w:rPr>
          <w:bCs/>
          <w:szCs w:val="26"/>
          <w:lang w:val="fr-FR"/>
        </w:rPr>
        <w:t xml:space="preserve">Học phần cũng nhằm rèn luyện kỹ năng tư duy, khả năng tự tìm hiểu các kiến thức về ngôn ngữ lập trình Python bằng cách làm việc độc lập cũng như theo nhóm. Sinh viên sẽ được yêu cầu xây </w:t>
      </w:r>
      <w:r w:rsidRPr="005E41E4">
        <w:rPr>
          <w:bCs/>
          <w:szCs w:val="26"/>
          <w:lang w:val="fr-FR"/>
        </w:rPr>
        <w:lastRenderedPageBreak/>
        <w:t>dựng một ứng dụng thực tế bằng Python.</w:t>
      </w:r>
    </w:p>
    <w:p w14:paraId="520150A4" w14:textId="6D8FE4B4" w:rsidR="0060366A" w:rsidRDefault="0060366A" w:rsidP="00DE6B2A">
      <w:pPr>
        <w:spacing w:before="60" w:after="40" w:line="288" w:lineRule="auto"/>
        <w:jc w:val="both"/>
        <w:rPr>
          <w:b/>
          <w:bCs/>
          <w:lang w:val="vi-VN"/>
        </w:rPr>
      </w:pPr>
      <w:r w:rsidRPr="00920A8F">
        <w:rPr>
          <w:b/>
          <w:bCs/>
        </w:rPr>
        <w:t>Nội dung chính</w:t>
      </w:r>
      <w:r w:rsidR="00DA590A">
        <w:rPr>
          <w:b/>
          <w:bCs/>
        </w:rPr>
        <w:t>:</w:t>
      </w:r>
    </w:p>
    <w:p w14:paraId="16B4B0ED" w14:textId="4D6B64DC" w:rsidR="00FC4A5B" w:rsidRDefault="00D76863" w:rsidP="00FC4A5B">
      <w:pPr>
        <w:pStyle w:val="ListParagraph"/>
        <w:widowControl w:val="0"/>
        <w:numPr>
          <w:ilvl w:val="0"/>
          <w:numId w:val="34"/>
        </w:numPr>
        <w:spacing w:line="360" w:lineRule="auto"/>
        <w:jc w:val="both"/>
        <w:rPr>
          <w:bCs/>
          <w:lang w:val="fr-FR"/>
        </w:rPr>
      </w:pPr>
      <w:r>
        <w:rPr>
          <w:bCs/>
          <w:lang w:val="fr-FR"/>
        </w:rPr>
        <w:t>Giới thiệu về</w:t>
      </w:r>
      <w:r w:rsidR="00FC4A5B" w:rsidRPr="00FC4A5B">
        <w:rPr>
          <w:bCs/>
          <w:lang w:val="fr-FR"/>
        </w:rPr>
        <w:t xml:space="preserve"> Python</w:t>
      </w:r>
    </w:p>
    <w:p w14:paraId="6C89A6F5" w14:textId="4A97401F" w:rsidR="00FC4A5B" w:rsidRDefault="005E2885" w:rsidP="00FC4A5B">
      <w:pPr>
        <w:pStyle w:val="ListParagraph"/>
        <w:widowControl w:val="0"/>
        <w:numPr>
          <w:ilvl w:val="0"/>
          <w:numId w:val="34"/>
        </w:numPr>
        <w:spacing w:line="360" w:lineRule="auto"/>
        <w:jc w:val="both"/>
        <w:rPr>
          <w:bCs/>
          <w:lang w:val="fr-FR"/>
        </w:rPr>
      </w:pPr>
      <w:r>
        <w:rPr>
          <w:bCs/>
          <w:lang w:val="fr-FR"/>
        </w:rPr>
        <w:t>Các kiểu</w:t>
      </w:r>
      <w:r w:rsidR="00963F62">
        <w:rPr>
          <w:bCs/>
          <w:lang w:val="fr-FR"/>
        </w:rPr>
        <w:t xml:space="preserve"> dữ liệu trong Python</w:t>
      </w:r>
    </w:p>
    <w:p w14:paraId="1830D322" w14:textId="4226C56D" w:rsidR="00963F62" w:rsidRDefault="00963F62" w:rsidP="00FC4A5B">
      <w:pPr>
        <w:pStyle w:val="ListParagraph"/>
        <w:widowControl w:val="0"/>
        <w:numPr>
          <w:ilvl w:val="0"/>
          <w:numId w:val="34"/>
        </w:numPr>
        <w:spacing w:line="360" w:lineRule="auto"/>
        <w:jc w:val="both"/>
        <w:rPr>
          <w:bCs/>
          <w:lang w:val="fr-FR"/>
        </w:rPr>
      </w:pPr>
      <w:r>
        <w:rPr>
          <w:bCs/>
          <w:lang w:val="fr-FR"/>
        </w:rPr>
        <w:t>Các cấu trúc lập trình</w:t>
      </w:r>
    </w:p>
    <w:p w14:paraId="552BB381" w14:textId="75B31C4D" w:rsidR="00963F62" w:rsidRDefault="00963F62" w:rsidP="00FC4A5B">
      <w:pPr>
        <w:pStyle w:val="ListParagraph"/>
        <w:widowControl w:val="0"/>
        <w:numPr>
          <w:ilvl w:val="0"/>
          <w:numId w:val="34"/>
        </w:numPr>
        <w:spacing w:line="360" w:lineRule="auto"/>
        <w:jc w:val="both"/>
        <w:rPr>
          <w:bCs/>
          <w:lang w:val="fr-FR"/>
        </w:rPr>
      </w:pPr>
      <w:r>
        <w:rPr>
          <w:bCs/>
          <w:lang w:val="fr-FR"/>
        </w:rPr>
        <w:t>Hàm, module, pack</w:t>
      </w:r>
      <w:r w:rsidR="00795183">
        <w:rPr>
          <w:bCs/>
          <w:lang w:val="fr-FR"/>
        </w:rPr>
        <w:t>ages trong Python</w:t>
      </w:r>
    </w:p>
    <w:p w14:paraId="219E4479" w14:textId="33FEAE33" w:rsidR="00795183" w:rsidRDefault="00795183" w:rsidP="00FC4A5B">
      <w:pPr>
        <w:pStyle w:val="ListParagraph"/>
        <w:widowControl w:val="0"/>
        <w:numPr>
          <w:ilvl w:val="0"/>
          <w:numId w:val="34"/>
        </w:numPr>
        <w:spacing w:line="360" w:lineRule="auto"/>
        <w:jc w:val="both"/>
        <w:rPr>
          <w:bCs/>
          <w:lang w:val="fr-FR"/>
        </w:rPr>
      </w:pPr>
      <w:r>
        <w:rPr>
          <w:bCs/>
          <w:lang w:val="fr-FR"/>
        </w:rPr>
        <w:t>Làm việc với tệp trong Python</w:t>
      </w:r>
    </w:p>
    <w:p w14:paraId="28962159" w14:textId="3D0373A2" w:rsidR="00795183" w:rsidRDefault="00795183" w:rsidP="00FC4A5B">
      <w:pPr>
        <w:pStyle w:val="ListParagraph"/>
        <w:widowControl w:val="0"/>
        <w:numPr>
          <w:ilvl w:val="0"/>
          <w:numId w:val="34"/>
        </w:numPr>
        <w:spacing w:line="360" w:lineRule="auto"/>
        <w:jc w:val="both"/>
        <w:rPr>
          <w:bCs/>
          <w:lang w:val="fr-FR"/>
        </w:rPr>
      </w:pPr>
      <w:r>
        <w:rPr>
          <w:bCs/>
          <w:lang w:val="fr-FR"/>
        </w:rPr>
        <w:t>Lập trình hướng đối tượng với Python</w:t>
      </w:r>
    </w:p>
    <w:p w14:paraId="394596E4" w14:textId="32C6AF32" w:rsidR="00795183" w:rsidRPr="00FC4A5B" w:rsidRDefault="00795183" w:rsidP="00FC4A5B">
      <w:pPr>
        <w:pStyle w:val="ListParagraph"/>
        <w:widowControl w:val="0"/>
        <w:numPr>
          <w:ilvl w:val="0"/>
          <w:numId w:val="34"/>
        </w:numPr>
        <w:spacing w:line="360" w:lineRule="auto"/>
        <w:jc w:val="both"/>
        <w:rPr>
          <w:bCs/>
          <w:lang w:val="fr-FR"/>
        </w:rPr>
      </w:pPr>
      <w:r>
        <w:rPr>
          <w:bCs/>
          <w:lang w:val="fr-FR"/>
        </w:rPr>
        <w:t>Phân tích và xử lý dữ liệu với Python</w:t>
      </w:r>
    </w:p>
    <w:p w14:paraId="28E3AE55" w14:textId="79C35613" w:rsidR="00DE2DDA" w:rsidRPr="00B61FCD" w:rsidRDefault="00234A94" w:rsidP="00B61FCD">
      <w:pPr>
        <w:pStyle w:val="Heading1"/>
      </w:pPr>
      <w:r w:rsidRPr="00B61FCD">
        <w:t>4</w:t>
      </w:r>
      <w:r w:rsidR="00DE2DDA" w:rsidRPr="00B61FCD">
        <w:t xml:space="preserve">. </w:t>
      </w:r>
      <w:r w:rsidR="007C3369" w:rsidRPr="00B61FCD">
        <w:t>TÀI LIỆU</w:t>
      </w:r>
      <w:r w:rsidRPr="00B61FCD">
        <w:t xml:space="preserve"> </w:t>
      </w:r>
      <w:r w:rsidR="00F74C7A" w:rsidRPr="00B61FCD">
        <w:t>HỌC TẬP (</w:t>
      </w:r>
      <w:r w:rsidR="00A80E88" w:rsidRPr="00B61FCD">
        <w:t xml:space="preserve">Learning </w:t>
      </w:r>
      <w:r w:rsidR="00867E6E" w:rsidRPr="00B61FCD">
        <w:t>r</w:t>
      </w:r>
      <w:r w:rsidR="00A80E88" w:rsidRPr="00B61FCD">
        <w:t>esources:</w:t>
      </w:r>
      <w:r w:rsidR="00330033" w:rsidRPr="00B61FCD">
        <w:t xml:space="preserve"> Course </w:t>
      </w:r>
      <w:r w:rsidR="001B5C43" w:rsidRPr="00B61FCD">
        <w:t>B</w:t>
      </w:r>
      <w:r w:rsidR="00330033" w:rsidRPr="00B61FCD">
        <w:t xml:space="preserve">ooks, Reference </w:t>
      </w:r>
      <w:r w:rsidR="00A46D17" w:rsidRPr="00B61FCD">
        <w:t>B</w:t>
      </w:r>
      <w:r w:rsidR="00330033" w:rsidRPr="00B61FCD">
        <w:t>ooks, and Softwares</w:t>
      </w:r>
      <w:r w:rsidR="00717D5A" w:rsidRPr="00B61FCD">
        <w:t>)</w:t>
      </w:r>
    </w:p>
    <w:p w14:paraId="28E3AE56" w14:textId="6CD164B6" w:rsidR="007C3369" w:rsidRPr="00D83953" w:rsidRDefault="00717D5A" w:rsidP="00D83953">
      <w:pPr>
        <w:autoSpaceDE w:val="0"/>
        <w:autoSpaceDN w:val="0"/>
        <w:adjustRightInd w:val="0"/>
        <w:spacing w:before="60" w:after="40" w:line="288" w:lineRule="auto"/>
        <w:jc w:val="both"/>
        <w:rPr>
          <w:b/>
          <w:bCs/>
        </w:rPr>
      </w:pPr>
      <w:r w:rsidRPr="00D83953">
        <w:rPr>
          <w:b/>
          <w:bCs/>
        </w:rPr>
        <w:t xml:space="preserve">4.1. </w:t>
      </w:r>
      <w:r w:rsidR="007151A0" w:rsidRPr="00D83953">
        <w:rPr>
          <w:b/>
          <w:bCs/>
        </w:rPr>
        <w:t>Giáo trình</w:t>
      </w:r>
    </w:p>
    <w:p w14:paraId="5909D2BF" w14:textId="4449CC51" w:rsidR="00B92B8F" w:rsidRDefault="00B92B8F" w:rsidP="00B92B8F">
      <w:pPr>
        <w:spacing w:line="360" w:lineRule="auto"/>
        <w:ind w:left="720"/>
        <w:jc w:val="both"/>
      </w:pPr>
      <w:bookmarkStart w:id="0" w:name="_Int_WaVtT9zD"/>
      <w:r w:rsidRPr="00A021C0">
        <w:t>[1]</w:t>
      </w:r>
      <w:r w:rsidR="005F5338">
        <w:t>.</w:t>
      </w:r>
      <w:r w:rsidRPr="00A021C0">
        <w:t xml:space="preserve"> </w:t>
      </w:r>
      <w:r>
        <w:t>John Hunt,</w:t>
      </w:r>
      <w:r w:rsidRPr="00A021C0">
        <w:t xml:space="preserve"> </w:t>
      </w:r>
      <w:r w:rsidRPr="00B92B15">
        <w:t>A</w:t>
      </w:r>
      <w:r>
        <w:t xml:space="preserve"> </w:t>
      </w:r>
      <w:r w:rsidRPr="00B92B15">
        <w:t>Beginners</w:t>
      </w:r>
      <w:r>
        <w:t xml:space="preserve"> </w:t>
      </w:r>
      <w:r w:rsidRPr="00B92B15">
        <w:t>Guide</w:t>
      </w:r>
      <w:r>
        <w:t xml:space="preserve"> t</w:t>
      </w:r>
      <w:r w:rsidRPr="00B92B15">
        <w:t>o</w:t>
      </w:r>
      <w:r>
        <w:t xml:space="preserve"> </w:t>
      </w:r>
      <w:r w:rsidRPr="00B92B15">
        <w:t>Python</w:t>
      </w:r>
      <w:r>
        <w:t xml:space="preserve"> </w:t>
      </w:r>
      <w:r w:rsidRPr="00B92B15">
        <w:t>3</w:t>
      </w:r>
      <w:r>
        <w:t xml:space="preserve"> </w:t>
      </w:r>
      <w:r w:rsidRPr="00B92B15">
        <w:t>Progra</w:t>
      </w:r>
      <w:r>
        <w:t>mming, Springer</w:t>
      </w:r>
      <w:r w:rsidRPr="00A021C0">
        <w:t>, 201</w:t>
      </w:r>
      <w:r>
        <w:t>9</w:t>
      </w:r>
      <w:r w:rsidRPr="00A021C0">
        <w:t>.</w:t>
      </w:r>
      <w:bookmarkEnd w:id="0"/>
    </w:p>
    <w:p w14:paraId="68E6D714" w14:textId="77777777" w:rsidR="00B92B8F" w:rsidRPr="00A021C0" w:rsidRDefault="00B92B8F" w:rsidP="00B92B8F">
      <w:pPr>
        <w:spacing w:line="360" w:lineRule="auto"/>
        <w:ind w:left="720"/>
        <w:jc w:val="both"/>
      </w:pPr>
      <w:r w:rsidRPr="00A021C0">
        <w:t>[</w:t>
      </w:r>
      <w:r>
        <w:t>2</w:t>
      </w:r>
      <w:r w:rsidRPr="00A021C0">
        <w:t xml:space="preserve">]. </w:t>
      </w:r>
      <w:r>
        <w:t>John Hunt,</w:t>
      </w:r>
      <w:r w:rsidRPr="00A021C0">
        <w:t xml:space="preserve"> </w:t>
      </w:r>
      <w:r>
        <w:t xml:space="preserve">Advanced </w:t>
      </w:r>
      <w:r w:rsidRPr="00B92B15">
        <w:t>Guide</w:t>
      </w:r>
      <w:r>
        <w:t xml:space="preserve"> t</w:t>
      </w:r>
      <w:r w:rsidRPr="00B92B15">
        <w:t>o</w:t>
      </w:r>
      <w:r>
        <w:t xml:space="preserve"> </w:t>
      </w:r>
      <w:r w:rsidRPr="00B92B15">
        <w:t>Python</w:t>
      </w:r>
      <w:r>
        <w:t xml:space="preserve"> </w:t>
      </w:r>
      <w:r w:rsidRPr="00B92B15">
        <w:t>3</w:t>
      </w:r>
      <w:r>
        <w:t xml:space="preserve"> </w:t>
      </w:r>
      <w:r w:rsidRPr="00B92B15">
        <w:t>Progra</w:t>
      </w:r>
      <w:r>
        <w:t>mming, Springer</w:t>
      </w:r>
      <w:r w:rsidRPr="00A021C0">
        <w:t>, 201</w:t>
      </w:r>
      <w:r>
        <w:t>9</w:t>
      </w:r>
      <w:r w:rsidRPr="00A021C0">
        <w:t>.</w:t>
      </w:r>
    </w:p>
    <w:p w14:paraId="11287B2B" w14:textId="298A1DFF" w:rsidR="00B92B8F" w:rsidRPr="00E32C3C" w:rsidRDefault="00B92B8F" w:rsidP="00E32C3C">
      <w:pPr>
        <w:spacing w:line="360" w:lineRule="auto"/>
        <w:ind w:left="720"/>
        <w:jc w:val="both"/>
      </w:pPr>
      <w:r>
        <w:t xml:space="preserve">[3]. </w:t>
      </w:r>
      <w:r w:rsidRPr="00A021C0">
        <w:t xml:space="preserve">Fabio Nelli, Python Data Analytics - Data Analysis and Science Using Pandas, matplotlib, and the Python Programming Language, </w:t>
      </w:r>
      <w:r w:rsidRPr="00B92B8F">
        <w:t>Apress Media, 2015.</w:t>
      </w:r>
    </w:p>
    <w:p w14:paraId="090F3AEB" w14:textId="77777777" w:rsidR="00FF719C" w:rsidRPr="00BA120F" w:rsidRDefault="00FF719C" w:rsidP="00FF719C">
      <w:pPr>
        <w:widowControl w:val="0"/>
        <w:jc w:val="both"/>
        <w:rPr>
          <w:b/>
          <w:lang w:val="pt-BR"/>
        </w:rPr>
      </w:pPr>
      <w:r w:rsidRPr="00BA120F">
        <w:rPr>
          <w:b/>
          <w:lang w:val="pt-BR"/>
        </w:rPr>
        <w:t xml:space="preserve">Tài liệu khác: </w:t>
      </w:r>
    </w:p>
    <w:p w14:paraId="634D0D69" w14:textId="41DA9430" w:rsidR="001E797E" w:rsidRPr="00181314" w:rsidRDefault="00925E01" w:rsidP="00925E01">
      <w:pPr>
        <w:spacing w:line="360" w:lineRule="auto"/>
        <w:ind w:left="720"/>
        <w:jc w:val="both"/>
      </w:pPr>
      <w:r w:rsidRPr="7DCE8221">
        <w:t>[</w:t>
      </w:r>
      <w:r>
        <w:t>4</w:t>
      </w:r>
      <w:r w:rsidRPr="7DCE8221">
        <w:t xml:space="preserve">] </w:t>
      </w:r>
      <w:r w:rsidRPr="005C4FFF">
        <w:t>Jake VanderPlas, Python Data Science Handbook, O’Reilly Media, 2017.</w:t>
      </w:r>
    </w:p>
    <w:p w14:paraId="12417D2F" w14:textId="5127FD15" w:rsidR="00F34CB6" w:rsidRPr="00D83953" w:rsidRDefault="00F34CB6" w:rsidP="00D83953">
      <w:pPr>
        <w:spacing w:before="60" w:after="40" w:line="288" w:lineRule="auto"/>
        <w:jc w:val="both"/>
        <w:rPr>
          <w:b/>
          <w:bCs/>
        </w:rPr>
      </w:pPr>
      <w:r w:rsidRPr="00D83953">
        <w:rPr>
          <w:b/>
          <w:bCs/>
        </w:rPr>
        <w:t>4.3. Phần mềm</w:t>
      </w:r>
    </w:p>
    <w:p w14:paraId="1CB61987" w14:textId="794EA947" w:rsidR="00C41DF5" w:rsidRPr="00181314" w:rsidRDefault="00C41339" w:rsidP="00181314">
      <w:pPr>
        <w:spacing w:before="120" w:after="120" w:line="360" w:lineRule="auto"/>
        <w:ind w:left="720"/>
      </w:pPr>
      <w:r w:rsidRPr="00181314">
        <w:t>[</w:t>
      </w:r>
      <w:r w:rsidR="00D8522D">
        <w:t>5</w:t>
      </w:r>
      <w:r w:rsidRPr="00181314">
        <w:t xml:space="preserve">] </w:t>
      </w:r>
      <w:r w:rsidR="002870F7" w:rsidRPr="00181314">
        <w:t>Visual Studio Code</w:t>
      </w:r>
      <w:r w:rsidR="00BA1E33">
        <w:t>, Pycharm, Jupyter Notebook</w:t>
      </w:r>
      <w:r w:rsidR="00F658A6">
        <w:t>, Google Colab.</w:t>
      </w:r>
    </w:p>
    <w:p w14:paraId="28E3AE5D" w14:textId="4BF777CE" w:rsidR="007C3369" w:rsidRPr="00D83953" w:rsidRDefault="00D33CF0" w:rsidP="00B61FCD">
      <w:pPr>
        <w:pStyle w:val="Heading1"/>
      </w:pPr>
      <w:r w:rsidRPr="00D83953">
        <w:t>5</w:t>
      </w:r>
      <w:r w:rsidR="007D1AB3" w:rsidRPr="00D83953">
        <w:t>. MỤC TIÊU HỌC PHẦN</w:t>
      </w:r>
      <w:r w:rsidR="00A15AD5" w:rsidRPr="00D83953">
        <w:t xml:space="preserve"> (C</w:t>
      </w:r>
      <w:r w:rsidR="00330033">
        <w:t>ourse Goals</w:t>
      </w:r>
      <w:r w:rsidR="00A15AD5" w:rsidRPr="00D83953">
        <w:t>)</w:t>
      </w:r>
    </w:p>
    <w:p w14:paraId="4AC1E2E6" w14:textId="0C499D2F" w:rsidR="00A03988" w:rsidRDefault="00A03988" w:rsidP="00861783">
      <w:pPr>
        <w:spacing w:before="60" w:after="40" w:line="288" w:lineRule="auto"/>
        <w:ind w:right="-7"/>
        <w:jc w:val="center"/>
        <w:rPr>
          <w:b/>
          <w:lang w:val="vi-VN"/>
        </w:rPr>
      </w:pPr>
      <w:r w:rsidRPr="00D83953">
        <w:rPr>
          <w:b/>
        </w:rPr>
        <w:t>Bảng 1. Mục tiêu học phần</w:t>
      </w:r>
    </w:p>
    <w:p w14:paraId="1933AA18" w14:textId="459C1633" w:rsidR="002D405E" w:rsidRPr="002D405E" w:rsidRDefault="002D405E" w:rsidP="002D405E">
      <w:pPr>
        <w:tabs>
          <w:tab w:val="left" w:pos="720"/>
        </w:tabs>
        <w:spacing w:before="60" w:after="40" w:line="288" w:lineRule="auto"/>
        <w:jc w:val="both"/>
        <w:rPr>
          <w:lang w:val="vi-VN"/>
        </w:rPr>
      </w:pPr>
    </w:p>
    <w:tbl>
      <w:tblPr>
        <w:tblW w:w="953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76"/>
        <w:gridCol w:w="7483"/>
        <w:gridCol w:w="1176"/>
      </w:tblGrid>
      <w:tr w:rsidR="00903D75" w:rsidRPr="00D83953" w14:paraId="06496612" w14:textId="5F1070BD" w:rsidTr="00142903">
        <w:trPr>
          <w:jc w:val="center"/>
        </w:trPr>
        <w:tc>
          <w:tcPr>
            <w:tcW w:w="876" w:type="dxa"/>
            <w:shd w:val="clear" w:color="auto" w:fill="DEEAF6" w:themeFill="accent1" w:themeFillTint="33"/>
            <w:vAlign w:val="center"/>
          </w:tcPr>
          <w:p w14:paraId="1C1C040B" w14:textId="30EA509D" w:rsidR="00903D75" w:rsidRPr="00D83953" w:rsidRDefault="00903D75" w:rsidP="005F3E08">
            <w:pPr>
              <w:widowControl w:val="0"/>
              <w:jc w:val="center"/>
              <w:rPr>
                <w:b/>
              </w:rPr>
            </w:pPr>
            <w:r w:rsidRPr="00D83953">
              <w:rPr>
                <w:b/>
              </w:rPr>
              <w:t>Mã / Code</w:t>
            </w:r>
          </w:p>
        </w:tc>
        <w:tc>
          <w:tcPr>
            <w:tcW w:w="7483" w:type="dxa"/>
            <w:shd w:val="clear" w:color="auto" w:fill="DEEAF6" w:themeFill="accent1" w:themeFillTint="33"/>
            <w:vAlign w:val="center"/>
          </w:tcPr>
          <w:p w14:paraId="79D3EA2B" w14:textId="7A10DCE2" w:rsidR="00903D75" w:rsidRPr="00D83953" w:rsidRDefault="00903D75" w:rsidP="005F3E08">
            <w:pPr>
              <w:widowControl w:val="0"/>
              <w:jc w:val="center"/>
              <w:rPr>
                <w:b/>
              </w:rPr>
            </w:pPr>
            <w:r w:rsidRPr="00D83953">
              <w:rPr>
                <w:b/>
              </w:rPr>
              <w:t>Mô tả mục tiêu học phần (CG)</w:t>
            </w:r>
          </w:p>
        </w:tc>
        <w:tc>
          <w:tcPr>
            <w:tcW w:w="1176" w:type="dxa"/>
            <w:shd w:val="clear" w:color="auto" w:fill="DEEAF6" w:themeFill="accent1" w:themeFillTint="33"/>
            <w:vAlign w:val="center"/>
          </w:tcPr>
          <w:p w14:paraId="14C1E68B" w14:textId="1469AD4F" w:rsidR="00903D75" w:rsidRPr="00DA590A" w:rsidRDefault="00DA590A" w:rsidP="005F3E08">
            <w:pPr>
              <w:widowControl w:val="0"/>
              <w:jc w:val="center"/>
              <w:rPr>
                <w:b/>
              </w:rPr>
            </w:pPr>
            <w:r w:rsidRPr="00DA590A">
              <w:rPr>
                <w:b/>
              </w:rPr>
              <w:t>CĐR của CTĐT</w:t>
            </w:r>
          </w:p>
        </w:tc>
      </w:tr>
      <w:tr w:rsidR="00903D75" w:rsidRPr="00F92657" w14:paraId="396EF2B8" w14:textId="3AFB0EB1" w:rsidTr="00142903">
        <w:trPr>
          <w:trHeight w:val="278"/>
          <w:jc w:val="center"/>
        </w:trPr>
        <w:tc>
          <w:tcPr>
            <w:tcW w:w="876" w:type="dxa"/>
            <w:shd w:val="clear" w:color="auto" w:fill="auto"/>
          </w:tcPr>
          <w:p w14:paraId="48DD846D" w14:textId="77777777" w:rsidR="00903D75" w:rsidRPr="00F92657" w:rsidRDefault="00903D75" w:rsidP="005F3E08">
            <w:pPr>
              <w:widowControl w:val="0"/>
              <w:jc w:val="center"/>
              <w:rPr>
                <w:bCs/>
              </w:rPr>
            </w:pPr>
            <w:r w:rsidRPr="00F92657">
              <w:rPr>
                <w:bCs/>
              </w:rPr>
              <w:t>[1]</w:t>
            </w:r>
          </w:p>
        </w:tc>
        <w:tc>
          <w:tcPr>
            <w:tcW w:w="7483" w:type="dxa"/>
            <w:shd w:val="clear" w:color="auto" w:fill="auto"/>
          </w:tcPr>
          <w:p w14:paraId="752E1E4C" w14:textId="77777777" w:rsidR="00903D75" w:rsidRPr="00F92657" w:rsidRDefault="00903D75" w:rsidP="005F3E08">
            <w:pPr>
              <w:widowControl w:val="0"/>
              <w:jc w:val="center"/>
              <w:rPr>
                <w:bCs/>
              </w:rPr>
            </w:pPr>
            <w:r w:rsidRPr="00F92657">
              <w:rPr>
                <w:bCs/>
              </w:rPr>
              <w:t>[2]</w:t>
            </w:r>
          </w:p>
        </w:tc>
        <w:tc>
          <w:tcPr>
            <w:tcW w:w="1176" w:type="dxa"/>
          </w:tcPr>
          <w:p w14:paraId="4C6F6D4C" w14:textId="41A99C6C" w:rsidR="00903D75" w:rsidRPr="00F92657" w:rsidRDefault="00FA63A4" w:rsidP="005F3E08">
            <w:pPr>
              <w:widowControl w:val="0"/>
              <w:jc w:val="center"/>
              <w:rPr>
                <w:bCs/>
              </w:rPr>
            </w:pPr>
            <w:r>
              <w:rPr>
                <w:bCs/>
              </w:rPr>
              <w:t>[3]</w:t>
            </w:r>
          </w:p>
        </w:tc>
      </w:tr>
      <w:tr w:rsidR="00ED21ED" w:rsidRPr="005E2885" w14:paraId="28F12B37" w14:textId="7325B260" w:rsidTr="00FF6066">
        <w:trPr>
          <w:trHeight w:val="1165"/>
          <w:jc w:val="center"/>
        </w:trPr>
        <w:tc>
          <w:tcPr>
            <w:tcW w:w="876" w:type="dxa"/>
            <w:shd w:val="clear" w:color="auto" w:fill="auto"/>
            <w:vAlign w:val="center"/>
          </w:tcPr>
          <w:p w14:paraId="70624BE4" w14:textId="222E9401" w:rsidR="00ED21ED" w:rsidRPr="00E05353" w:rsidRDefault="00ED21ED" w:rsidP="00ED21ED">
            <w:pPr>
              <w:widowControl w:val="0"/>
              <w:jc w:val="center"/>
              <w:rPr>
                <w:b/>
                <w:bCs/>
                <w:lang w:val="vi-VN"/>
              </w:rPr>
            </w:pPr>
            <w:r w:rsidRPr="00872013">
              <w:rPr>
                <w:b/>
                <w:bCs/>
              </w:rPr>
              <w:t>CG1</w:t>
            </w:r>
          </w:p>
        </w:tc>
        <w:tc>
          <w:tcPr>
            <w:tcW w:w="7483" w:type="dxa"/>
            <w:shd w:val="clear" w:color="auto" w:fill="auto"/>
            <w:vAlign w:val="center"/>
          </w:tcPr>
          <w:p w14:paraId="06065BDF" w14:textId="28824585" w:rsidR="00ED21ED" w:rsidRPr="00700A0D" w:rsidRDefault="00ED21ED" w:rsidP="00A4129A">
            <w:pPr>
              <w:widowControl w:val="0"/>
              <w:jc w:val="both"/>
              <w:rPr>
                <w:bCs/>
                <w:highlight w:val="yellow"/>
                <w:lang w:val="vi-VN"/>
              </w:rPr>
            </w:pPr>
            <w:r w:rsidRPr="00700A0D">
              <w:rPr>
                <w:bCs/>
                <w:lang w:val="fr-FR"/>
              </w:rPr>
              <w:t xml:space="preserve">Học phần cung cấp các kiến thức chuyên sâu về ngôn ngữ lập trình </w:t>
            </w:r>
            <w:r w:rsidR="005F5338" w:rsidRPr="00700A0D">
              <w:rPr>
                <w:bCs/>
                <w:lang w:val="fr-FR"/>
              </w:rPr>
              <w:t>Python:</w:t>
            </w:r>
            <w:r w:rsidRPr="00700A0D">
              <w:rPr>
                <w:bCs/>
                <w:lang w:val="fr-FR"/>
              </w:rPr>
              <w:t xml:space="preserve"> </w:t>
            </w:r>
            <w:r w:rsidRPr="005E2885">
              <w:rPr>
                <w:lang w:val="vi-VN"/>
              </w:rPr>
              <w:t>các dạng dữ liệu danh sách, cú pháp điều khiển, thiết kế chương trình với hàm và module; làm việc với các thư viện phổ biến của Python như: Pandas, Numpy, Matplotlib</w:t>
            </w:r>
            <w:r w:rsidR="008605E8" w:rsidRPr="005E2885">
              <w:rPr>
                <w:lang w:val="vi-VN"/>
              </w:rPr>
              <w:t>.</w:t>
            </w:r>
          </w:p>
        </w:tc>
        <w:tc>
          <w:tcPr>
            <w:tcW w:w="1176" w:type="dxa"/>
          </w:tcPr>
          <w:p w14:paraId="0838F88D" w14:textId="2C1B4E13" w:rsidR="00ED21ED" w:rsidRPr="005E2885" w:rsidRDefault="00ED21ED" w:rsidP="00ED21ED">
            <w:pPr>
              <w:widowControl w:val="0"/>
              <w:jc w:val="center"/>
              <w:rPr>
                <w:bCs/>
                <w:lang w:val="vi-VN"/>
              </w:rPr>
            </w:pPr>
          </w:p>
        </w:tc>
      </w:tr>
      <w:tr w:rsidR="00ED21ED" w:rsidRPr="00D83953" w14:paraId="791F8DFC" w14:textId="2F96AF53" w:rsidTr="00A4129A">
        <w:trPr>
          <w:trHeight w:val="709"/>
          <w:jc w:val="center"/>
        </w:trPr>
        <w:tc>
          <w:tcPr>
            <w:tcW w:w="876" w:type="dxa"/>
            <w:shd w:val="clear" w:color="auto" w:fill="auto"/>
            <w:vAlign w:val="center"/>
          </w:tcPr>
          <w:p w14:paraId="0200B054" w14:textId="6FF0B4EA" w:rsidR="00ED21ED" w:rsidRPr="00872013" w:rsidRDefault="00ED21ED" w:rsidP="00ED21ED">
            <w:pPr>
              <w:widowControl w:val="0"/>
              <w:jc w:val="center"/>
              <w:rPr>
                <w:b/>
                <w:bCs/>
              </w:rPr>
            </w:pPr>
            <w:r w:rsidRPr="00872013">
              <w:rPr>
                <w:b/>
                <w:bCs/>
              </w:rPr>
              <w:t>CG2</w:t>
            </w:r>
          </w:p>
        </w:tc>
        <w:tc>
          <w:tcPr>
            <w:tcW w:w="7483" w:type="dxa"/>
            <w:shd w:val="clear" w:color="auto" w:fill="auto"/>
            <w:vAlign w:val="center"/>
          </w:tcPr>
          <w:p w14:paraId="6F7942E8" w14:textId="448D0F1B" w:rsidR="00ED21ED" w:rsidRPr="00700A0D" w:rsidRDefault="00ED21ED" w:rsidP="00A4129A">
            <w:pPr>
              <w:jc w:val="both"/>
              <w:rPr>
                <w:highlight w:val="yellow"/>
                <w:lang w:val="vi-VN"/>
              </w:rPr>
            </w:pPr>
            <w:r w:rsidRPr="00700A0D">
              <w:rPr>
                <w:color w:val="000000"/>
                <w:lang w:val="fr-FR"/>
              </w:rPr>
              <w:t>Học phần rèn kỹ năng tư duy, giải quyết vấn đề và các kỹ năng thực hành tốt các kỹ năng về ngôn ngữ lập trình Python</w:t>
            </w:r>
            <w:r w:rsidR="008605E8" w:rsidRPr="00700A0D">
              <w:rPr>
                <w:color w:val="000000"/>
                <w:lang w:val="fr-FR"/>
              </w:rPr>
              <w:t>.</w:t>
            </w:r>
          </w:p>
        </w:tc>
        <w:tc>
          <w:tcPr>
            <w:tcW w:w="1176" w:type="dxa"/>
          </w:tcPr>
          <w:p w14:paraId="42D0D520" w14:textId="2E8F073F" w:rsidR="00ED21ED" w:rsidRPr="00D83953" w:rsidRDefault="00ED21ED" w:rsidP="00ED21ED">
            <w:pPr>
              <w:jc w:val="center"/>
            </w:pPr>
          </w:p>
        </w:tc>
      </w:tr>
      <w:tr w:rsidR="00ED21ED" w:rsidRPr="00D83953" w14:paraId="2DE21EBB" w14:textId="03F51746" w:rsidTr="00A4129A">
        <w:trPr>
          <w:trHeight w:val="946"/>
          <w:jc w:val="center"/>
        </w:trPr>
        <w:tc>
          <w:tcPr>
            <w:tcW w:w="876" w:type="dxa"/>
            <w:shd w:val="clear" w:color="auto" w:fill="auto"/>
            <w:vAlign w:val="center"/>
          </w:tcPr>
          <w:p w14:paraId="4A96F269" w14:textId="00596AF3" w:rsidR="00ED21ED" w:rsidRPr="00872013" w:rsidRDefault="00ED21ED" w:rsidP="00ED21ED">
            <w:pPr>
              <w:widowControl w:val="0"/>
              <w:jc w:val="center"/>
              <w:rPr>
                <w:b/>
                <w:bCs/>
              </w:rPr>
            </w:pPr>
            <w:r w:rsidRPr="00872013">
              <w:rPr>
                <w:b/>
                <w:bCs/>
              </w:rPr>
              <w:t>CG3</w:t>
            </w:r>
          </w:p>
        </w:tc>
        <w:tc>
          <w:tcPr>
            <w:tcW w:w="7483" w:type="dxa"/>
            <w:shd w:val="clear" w:color="auto" w:fill="auto"/>
            <w:vAlign w:val="center"/>
          </w:tcPr>
          <w:p w14:paraId="1BDE7559" w14:textId="4FA0B86C" w:rsidR="00ED21ED" w:rsidRPr="00700A0D" w:rsidRDefault="00ED21ED" w:rsidP="00A4129A">
            <w:pPr>
              <w:jc w:val="both"/>
              <w:rPr>
                <w:highlight w:val="yellow"/>
                <w:lang w:val="vi-VN"/>
              </w:rPr>
            </w:pPr>
            <w:r w:rsidRPr="00700A0D">
              <w:rPr>
                <w:color w:val="000000"/>
                <w:lang w:val="fr-FR"/>
              </w:rPr>
              <w:t>Học phần góp phần phát triển khả năng tự làm việc độc lập hoặc làm việc theo nhóm, hiểu đúng đắn về trách nhiệm thực thi công việc và đạo đức nghề nghiệp.</w:t>
            </w:r>
          </w:p>
        </w:tc>
        <w:tc>
          <w:tcPr>
            <w:tcW w:w="1176" w:type="dxa"/>
          </w:tcPr>
          <w:p w14:paraId="6C8A9651" w14:textId="4015B548" w:rsidR="00ED21ED" w:rsidRPr="00D83953" w:rsidRDefault="00ED21ED" w:rsidP="00ED21ED">
            <w:pPr>
              <w:jc w:val="center"/>
            </w:pPr>
          </w:p>
        </w:tc>
      </w:tr>
    </w:tbl>
    <w:p w14:paraId="2B4D9841" w14:textId="63B54015" w:rsidR="00097DFE" w:rsidRPr="00D83953" w:rsidRDefault="00097DFE" w:rsidP="00D83953">
      <w:pPr>
        <w:tabs>
          <w:tab w:val="left" w:pos="142"/>
          <w:tab w:val="left" w:pos="720"/>
        </w:tabs>
        <w:spacing w:before="60" w:after="40" w:line="288" w:lineRule="auto"/>
        <w:ind w:right="-7"/>
        <w:jc w:val="both"/>
        <w:rPr>
          <w:b/>
        </w:rPr>
      </w:pPr>
    </w:p>
    <w:p w14:paraId="3D10EB52" w14:textId="034077AC" w:rsidR="003F77E5" w:rsidRPr="00B61FCD" w:rsidRDefault="00B61FCD" w:rsidP="00B61FCD">
      <w:pPr>
        <w:pStyle w:val="Heading1"/>
      </w:pPr>
      <w:r>
        <w:rPr>
          <w:lang w:val="vi-VN"/>
        </w:rPr>
        <w:t xml:space="preserve">6. </w:t>
      </w:r>
      <w:r w:rsidR="0005621C" w:rsidRPr="00B61FCD">
        <w:t>C</w:t>
      </w:r>
      <w:r w:rsidR="00DE2DDA" w:rsidRPr="00B61FCD">
        <w:t xml:space="preserve">HUẨN ĐẦU RA HỌC PHẦN </w:t>
      </w:r>
      <w:r w:rsidR="003411BA" w:rsidRPr="00B61FCD">
        <w:t>(</w:t>
      </w:r>
      <w:r w:rsidR="00154246" w:rsidRPr="00B61FCD">
        <w:t>Course Learning Outcomes</w:t>
      </w:r>
      <w:r w:rsidR="003F77E5" w:rsidRPr="00B61FCD">
        <w:t xml:space="preserve">) </w:t>
      </w:r>
    </w:p>
    <w:p w14:paraId="346105A0" w14:textId="2248470E" w:rsidR="003F77E5" w:rsidRDefault="003F77E5" w:rsidP="00861783">
      <w:pPr>
        <w:spacing w:before="60" w:after="40" w:line="288" w:lineRule="auto"/>
        <w:ind w:right="-7"/>
        <w:jc w:val="center"/>
        <w:rPr>
          <w:b/>
        </w:rPr>
      </w:pPr>
      <w:r w:rsidRPr="00D83953">
        <w:rPr>
          <w:b/>
        </w:rPr>
        <w:lastRenderedPageBreak/>
        <w:t>Bảng 2. Chuẩn đầu ra học phần (CLO)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86"/>
        <w:gridCol w:w="996"/>
        <w:gridCol w:w="6424"/>
        <w:gridCol w:w="1233"/>
      </w:tblGrid>
      <w:tr w:rsidR="00D92BDE" w:rsidRPr="00D83953" w14:paraId="6D6CA6DB" w14:textId="77777777" w:rsidTr="00322F19">
        <w:tc>
          <w:tcPr>
            <w:tcW w:w="558" w:type="pct"/>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74B7668B" w14:textId="77777777" w:rsidR="00D92BDE" w:rsidRPr="00D83953" w:rsidRDefault="00D92BDE" w:rsidP="005F3E08">
            <w:pPr>
              <w:widowControl w:val="0"/>
              <w:jc w:val="center"/>
              <w:rPr>
                <w:b/>
              </w:rPr>
            </w:pPr>
            <w:r w:rsidRPr="00D83953">
              <w:rPr>
                <w:b/>
              </w:rPr>
              <w:t xml:space="preserve">Mục tiêu </w:t>
            </w:r>
          </w:p>
        </w:tc>
        <w:tc>
          <w:tcPr>
            <w:tcW w:w="511" w:type="pct"/>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hideMark/>
          </w:tcPr>
          <w:p w14:paraId="3AE5C986" w14:textId="405192B3" w:rsidR="00D92BDE" w:rsidRPr="00D83953" w:rsidRDefault="00D92BDE" w:rsidP="005F3E08">
            <w:pPr>
              <w:widowControl w:val="0"/>
              <w:jc w:val="center"/>
              <w:rPr>
                <w:b/>
              </w:rPr>
            </w:pPr>
            <w:r w:rsidRPr="00D83953">
              <w:rPr>
                <w:b/>
              </w:rPr>
              <w:t>CLO</w:t>
            </w:r>
            <w:r w:rsidR="00320034" w:rsidRPr="00026DB6">
              <w:rPr>
                <w:b/>
                <w:vertAlign w:val="subscript"/>
              </w:rPr>
              <w:t>ij</w:t>
            </w:r>
          </w:p>
        </w:tc>
        <w:tc>
          <w:tcPr>
            <w:tcW w:w="3298" w:type="pct"/>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hideMark/>
          </w:tcPr>
          <w:p w14:paraId="1C70EA3B" w14:textId="77777777" w:rsidR="00D92BDE" w:rsidRPr="00D83953" w:rsidRDefault="00D92BDE" w:rsidP="005F3E08">
            <w:pPr>
              <w:widowControl w:val="0"/>
              <w:jc w:val="center"/>
              <w:rPr>
                <w:b/>
              </w:rPr>
            </w:pPr>
            <w:r w:rsidRPr="00D83953">
              <w:rPr>
                <w:b/>
              </w:rPr>
              <w:t>Mô tả CLO</w:t>
            </w:r>
          </w:p>
        </w:tc>
        <w:tc>
          <w:tcPr>
            <w:tcW w:w="633" w:type="pct"/>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hideMark/>
          </w:tcPr>
          <w:p w14:paraId="32D69707" w14:textId="77777777" w:rsidR="00D92BDE" w:rsidRPr="00D83953" w:rsidRDefault="00D92BDE" w:rsidP="005F3E08">
            <w:pPr>
              <w:widowControl w:val="0"/>
              <w:jc w:val="center"/>
              <w:rPr>
                <w:b/>
              </w:rPr>
            </w:pPr>
            <w:r w:rsidRPr="00D83953">
              <w:rPr>
                <w:b/>
              </w:rPr>
              <w:t>Mức độ đạt được</w:t>
            </w:r>
          </w:p>
        </w:tc>
      </w:tr>
      <w:tr w:rsidR="00D92BDE" w:rsidRPr="00D83953" w14:paraId="2C88D9BE" w14:textId="77777777" w:rsidTr="00322F19">
        <w:tc>
          <w:tcPr>
            <w:tcW w:w="558" w:type="pct"/>
            <w:tcBorders>
              <w:top w:val="single" w:sz="4" w:space="0" w:color="auto"/>
              <w:left w:val="single" w:sz="4" w:space="0" w:color="auto"/>
              <w:bottom w:val="single" w:sz="4" w:space="0" w:color="auto"/>
              <w:right w:val="single" w:sz="4" w:space="0" w:color="auto"/>
            </w:tcBorders>
            <w:shd w:val="clear" w:color="auto" w:fill="auto"/>
            <w:vAlign w:val="center"/>
          </w:tcPr>
          <w:p w14:paraId="7C4A0C0D" w14:textId="77777777" w:rsidR="00D92BDE" w:rsidRPr="00D83953" w:rsidRDefault="00D92BDE" w:rsidP="005F3E08">
            <w:pPr>
              <w:widowControl w:val="0"/>
              <w:jc w:val="center"/>
            </w:pPr>
            <w:r w:rsidRPr="00D83953">
              <w:t>[1]</w:t>
            </w:r>
          </w:p>
        </w:tc>
        <w:tc>
          <w:tcPr>
            <w:tcW w:w="511"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3FBD4F86" w14:textId="77777777" w:rsidR="00D92BDE" w:rsidRPr="00D83953" w:rsidRDefault="00D92BDE" w:rsidP="005F3E08">
            <w:pPr>
              <w:widowControl w:val="0"/>
              <w:jc w:val="center"/>
            </w:pPr>
            <w:r w:rsidRPr="00D83953">
              <w:t>[2]</w:t>
            </w:r>
          </w:p>
        </w:tc>
        <w:tc>
          <w:tcPr>
            <w:tcW w:w="3298"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5CA0AACF" w14:textId="77777777" w:rsidR="00D92BDE" w:rsidRPr="00D83953" w:rsidRDefault="00D92BDE" w:rsidP="005F3E08">
            <w:pPr>
              <w:widowControl w:val="0"/>
              <w:jc w:val="center"/>
            </w:pPr>
            <w:r w:rsidRPr="00D83953">
              <w:t>[3]</w:t>
            </w:r>
          </w:p>
        </w:tc>
        <w:tc>
          <w:tcPr>
            <w:tcW w:w="633"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1AC5ACF4" w14:textId="77777777" w:rsidR="00D92BDE" w:rsidRPr="00D83953" w:rsidRDefault="00D92BDE" w:rsidP="005F3E08">
            <w:pPr>
              <w:widowControl w:val="0"/>
              <w:jc w:val="center"/>
            </w:pPr>
            <w:r w:rsidRPr="00D83953">
              <w:t>[4]</w:t>
            </w:r>
          </w:p>
        </w:tc>
      </w:tr>
      <w:tr w:rsidR="004858EF" w:rsidRPr="00D83953" w14:paraId="700D4648" w14:textId="77777777" w:rsidTr="004858EF">
        <w:trPr>
          <w:trHeight w:val="977"/>
        </w:trPr>
        <w:tc>
          <w:tcPr>
            <w:tcW w:w="558" w:type="pct"/>
            <w:vMerge w:val="restart"/>
            <w:tcBorders>
              <w:top w:val="single" w:sz="4" w:space="0" w:color="auto"/>
              <w:left w:val="single" w:sz="4" w:space="0" w:color="auto"/>
              <w:right w:val="single" w:sz="4" w:space="0" w:color="auto"/>
            </w:tcBorders>
            <w:shd w:val="clear" w:color="auto" w:fill="auto"/>
            <w:vAlign w:val="center"/>
          </w:tcPr>
          <w:p w14:paraId="636E4695" w14:textId="77777777" w:rsidR="004858EF" w:rsidRDefault="004858EF" w:rsidP="004858EF">
            <w:pPr>
              <w:widowControl w:val="0"/>
              <w:jc w:val="center"/>
              <w:rPr>
                <w:b/>
                <w:bCs/>
              </w:rPr>
            </w:pPr>
            <w:r w:rsidRPr="005E6EBA">
              <w:rPr>
                <w:b/>
                <w:bCs/>
              </w:rPr>
              <w:t>CG1</w:t>
            </w:r>
          </w:p>
          <w:p w14:paraId="19162458" w14:textId="1896B8E5" w:rsidR="004858EF" w:rsidRPr="00FA458F" w:rsidRDefault="004858EF" w:rsidP="004858EF">
            <w:pPr>
              <w:widowControl w:val="0"/>
              <w:jc w:val="center"/>
              <w:rPr>
                <w:b/>
                <w:bCs/>
                <w:lang w:val="vi-VN"/>
              </w:rPr>
            </w:pPr>
            <w:r w:rsidRPr="00026DB6">
              <w:t>Kiến thức</w:t>
            </w:r>
          </w:p>
        </w:tc>
        <w:tc>
          <w:tcPr>
            <w:tcW w:w="511" w:type="pct"/>
            <w:tcBorders>
              <w:top w:val="single" w:sz="4" w:space="0" w:color="auto"/>
              <w:left w:val="single" w:sz="4" w:space="0" w:color="auto"/>
              <w:bottom w:val="single" w:sz="4" w:space="0" w:color="auto"/>
              <w:right w:val="single" w:sz="4" w:space="0" w:color="auto"/>
            </w:tcBorders>
            <w:shd w:val="clear" w:color="auto" w:fill="auto"/>
            <w:vAlign w:val="center"/>
          </w:tcPr>
          <w:p w14:paraId="017D010A" w14:textId="3FCFD2D9" w:rsidR="004858EF" w:rsidRPr="00D83953" w:rsidRDefault="004858EF" w:rsidP="004858EF">
            <w:pPr>
              <w:widowControl w:val="0"/>
              <w:jc w:val="center"/>
            </w:pPr>
            <w:r w:rsidRPr="00054517">
              <w:t>CLO1.1</w:t>
            </w:r>
          </w:p>
        </w:tc>
        <w:tc>
          <w:tcPr>
            <w:tcW w:w="3298" w:type="pct"/>
            <w:tcBorders>
              <w:top w:val="single" w:sz="4" w:space="0" w:color="auto"/>
              <w:left w:val="single" w:sz="4" w:space="0" w:color="auto"/>
              <w:bottom w:val="single" w:sz="4" w:space="0" w:color="auto"/>
              <w:right w:val="single" w:sz="4" w:space="0" w:color="auto"/>
            </w:tcBorders>
            <w:shd w:val="clear" w:color="auto" w:fill="auto"/>
          </w:tcPr>
          <w:p w14:paraId="339D9189" w14:textId="27375E0A" w:rsidR="004858EF" w:rsidRPr="004858EF" w:rsidRDefault="007C36ED" w:rsidP="004858EF">
            <w:pPr>
              <w:widowControl w:val="0"/>
              <w:jc w:val="both"/>
              <w:rPr>
                <w:szCs w:val="26"/>
              </w:rPr>
            </w:pPr>
            <w:r>
              <w:rPr>
                <w:szCs w:val="26"/>
              </w:rPr>
              <w:t xml:space="preserve">Vận </w:t>
            </w:r>
            <w:r w:rsidR="00517FE8">
              <w:rPr>
                <w:szCs w:val="26"/>
              </w:rPr>
              <w:t>dụng được</w:t>
            </w:r>
            <w:r w:rsidR="004858EF" w:rsidRPr="004858EF">
              <w:rPr>
                <w:szCs w:val="26"/>
              </w:rPr>
              <w:t xml:space="preserve"> biến, các </w:t>
            </w:r>
            <w:r w:rsidR="00921A6D">
              <w:rPr>
                <w:szCs w:val="26"/>
              </w:rPr>
              <w:t>kiểu dữ liệu</w:t>
            </w:r>
            <w:r w:rsidR="004858EF" w:rsidRPr="004858EF">
              <w:rPr>
                <w:szCs w:val="26"/>
              </w:rPr>
              <w:t xml:space="preserve">, </w:t>
            </w:r>
            <w:r w:rsidR="00921A6D">
              <w:rPr>
                <w:szCs w:val="26"/>
              </w:rPr>
              <w:t>các cấu trúc điều khiển</w:t>
            </w:r>
            <w:r w:rsidR="004858EF" w:rsidRPr="004858EF">
              <w:rPr>
                <w:szCs w:val="26"/>
              </w:rPr>
              <w:t>, thiết kế chương trình với hàm và module</w:t>
            </w:r>
            <w:r w:rsidR="00CF2030">
              <w:rPr>
                <w:szCs w:val="26"/>
              </w:rPr>
              <w:t>; lập trình hướng đối tượng với Python.</w:t>
            </w:r>
          </w:p>
        </w:tc>
        <w:tc>
          <w:tcPr>
            <w:tcW w:w="633" w:type="pct"/>
            <w:tcBorders>
              <w:top w:val="single" w:sz="4" w:space="0" w:color="auto"/>
              <w:left w:val="single" w:sz="4" w:space="0" w:color="auto"/>
              <w:bottom w:val="single" w:sz="4" w:space="0" w:color="auto"/>
              <w:right w:val="single" w:sz="4" w:space="0" w:color="auto"/>
            </w:tcBorders>
            <w:shd w:val="clear" w:color="auto" w:fill="auto"/>
            <w:vAlign w:val="center"/>
          </w:tcPr>
          <w:p w14:paraId="3EE4F163" w14:textId="3B458B61" w:rsidR="004858EF" w:rsidRPr="009B0D4F" w:rsidRDefault="00205099" w:rsidP="004858EF">
            <w:pPr>
              <w:widowControl w:val="0"/>
              <w:jc w:val="center"/>
            </w:pPr>
            <w:r>
              <w:t>3</w:t>
            </w:r>
          </w:p>
        </w:tc>
      </w:tr>
      <w:tr w:rsidR="004858EF" w:rsidRPr="00D83953" w14:paraId="3E1E8BD8" w14:textId="77777777" w:rsidTr="00943F6D">
        <w:trPr>
          <w:trHeight w:val="726"/>
        </w:trPr>
        <w:tc>
          <w:tcPr>
            <w:tcW w:w="558" w:type="pct"/>
            <w:vMerge/>
            <w:tcBorders>
              <w:left w:val="single" w:sz="4" w:space="0" w:color="auto"/>
              <w:right w:val="single" w:sz="4" w:space="0" w:color="auto"/>
            </w:tcBorders>
            <w:shd w:val="clear" w:color="auto" w:fill="auto"/>
            <w:vAlign w:val="center"/>
          </w:tcPr>
          <w:p w14:paraId="484E1C1C" w14:textId="77777777" w:rsidR="004858EF" w:rsidRPr="005E6EBA" w:rsidRDefault="004858EF" w:rsidP="004858EF">
            <w:pPr>
              <w:widowControl w:val="0"/>
              <w:jc w:val="center"/>
              <w:rPr>
                <w:b/>
                <w:bCs/>
              </w:rPr>
            </w:pPr>
          </w:p>
        </w:tc>
        <w:tc>
          <w:tcPr>
            <w:tcW w:w="511"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779943FF" w14:textId="18B052B4" w:rsidR="004858EF" w:rsidRPr="00D83953" w:rsidRDefault="004858EF" w:rsidP="004858EF">
            <w:pPr>
              <w:widowControl w:val="0"/>
              <w:jc w:val="center"/>
            </w:pPr>
            <w:r w:rsidRPr="00054517">
              <w:t>CLO1.2</w:t>
            </w:r>
          </w:p>
        </w:tc>
        <w:tc>
          <w:tcPr>
            <w:tcW w:w="3298" w:type="pct"/>
            <w:tcBorders>
              <w:top w:val="single" w:sz="4" w:space="0" w:color="auto"/>
              <w:left w:val="single" w:sz="4" w:space="0" w:color="auto"/>
              <w:bottom w:val="single" w:sz="4" w:space="0" w:color="auto"/>
              <w:right w:val="single" w:sz="4" w:space="0" w:color="auto"/>
            </w:tcBorders>
            <w:shd w:val="clear" w:color="auto" w:fill="auto"/>
          </w:tcPr>
          <w:p w14:paraId="4DD28812" w14:textId="3AA2EABF" w:rsidR="004858EF" w:rsidRPr="004858EF" w:rsidRDefault="001F598C" w:rsidP="004858EF">
            <w:pPr>
              <w:widowControl w:val="0"/>
              <w:jc w:val="both"/>
              <w:rPr>
                <w:szCs w:val="26"/>
              </w:rPr>
            </w:pPr>
            <w:r>
              <w:rPr>
                <w:szCs w:val="26"/>
              </w:rPr>
              <w:t>Vận dụng tốt</w:t>
            </w:r>
            <w:r w:rsidR="00943F6D">
              <w:rPr>
                <w:szCs w:val="26"/>
              </w:rPr>
              <w:t xml:space="preserve"> các thư viện Python như</w:t>
            </w:r>
            <w:r w:rsidR="004858EF" w:rsidRPr="004858EF">
              <w:rPr>
                <w:szCs w:val="26"/>
              </w:rPr>
              <w:t xml:space="preserve"> Pandas, Numpy, Matplotlib</w:t>
            </w:r>
            <w:r w:rsidR="00943F6D">
              <w:rPr>
                <w:szCs w:val="26"/>
              </w:rPr>
              <w:t xml:space="preserve"> để phân tích, trực quan hóa dữ liệu.</w:t>
            </w:r>
          </w:p>
        </w:tc>
        <w:tc>
          <w:tcPr>
            <w:tcW w:w="633"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20BAECE3" w14:textId="76AF5294" w:rsidR="004858EF" w:rsidRPr="009B0D4F" w:rsidRDefault="004858EF" w:rsidP="004858EF">
            <w:pPr>
              <w:widowControl w:val="0"/>
              <w:jc w:val="center"/>
            </w:pPr>
            <w:r w:rsidRPr="009B0D4F">
              <w:t>3</w:t>
            </w:r>
          </w:p>
        </w:tc>
      </w:tr>
      <w:tr w:rsidR="009B0D4F" w:rsidRPr="00D83953" w14:paraId="205EF378" w14:textId="77777777" w:rsidTr="004858EF">
        <w:trPr>
          <w:trHeight w:val="678"/>
        </w:trPr>
        <w:tc>
          <w:tcPr>
            <w:tcW w:w="558" w:type="pct"/>
            <w:vMerge w:val="restart"/>
            <w:tcBorders>
              <w:top w:val="single" w:sz="4" w:space="0" w:color="auto"/>
              <w:left w:val="single" w:sz="4" w:space="0" w:color="auto"/>
              <w:right w:val="single" w:sz="4" w:space="0" w:color="auto"/>
            </w:tcBorders>
            <w:shd w:val="clear" w:color="auto" w:fill="auto"/>
            <w:vAlign w:val="center"/>
          </w:tcPr>
          <w:p w14:paraId="650E53DE" w14:textId="77777777" w:rsidR="009B0D4F" w:rsidRDefault="009B0D4F" w:rsidP="009B0D4F">
            <w:pPr>
              <w:widowControl w:val="0"/>
              <w:jc w:val="center"/>
              <w:rPr>
                <w:b/>
                <w:bCs/>
              </w:rPr>
            </w:pPr>
            <w:r w:rsidRPr="005E6EBA">
              <w:rPr>
                <w:b/>
                <w:bCs/>
              </w:rPr>
              <w:t>CG2</w:t>
            </w:r>
          </w:p>
          <w:p w14:paraId="4157B4BD" w14:textId="5074E83F" w:rsidR="00604E75" w:rsidRPr="00604E75" w:rsidRDefault="001D26AC" w:rsidP="00604E75">
            <w:pPr>
              <w:widowControl w:val="0"/>
              <w:rPr>
                <w:b/>
                <w:bCs/>
              </w:rPr>
            </w:pPr>
            <w:r w:rsidRPr="00026DB6">
              <w:t>Kỹ năng</w:t>
            </w:r>
          </w:p>
        </w:tc>
        <w:tc>
          <w:tcPr>
            <w:tcW w:w="511" w:type="pct"/>
            <w:tcBorders>
              <w:top w:val="single" w:sz="4" w:space="0" w:color="auto"/>
              <w:left w:val="single" w:sz="4" w:space="0" w:color="auto"/>
              <w:bottom w:val="single" w:sz="4" w:space="0" w:color="auto"/>
              <w:right w:val="single" w:sz="4" w:space="0" w:color="auto"/>
            </w:tcBorders>
            <w:shd w:val="clear" w:color="auto" w:fill="auto"/>
            <w:vAlign w:val="center"/>
          </w:tcPr>
          <w:p w14:paraId="5CBD80B0" w14:textId="38FC258A" w:rsidR="009B0D4F" w:rsidRPr="00054517" w:rsidRDefault="009B0D4F" w:rsidP="009B0D4F">
            <w:pPr>
              <w:widowControl w:val="0"/>
              <w:jc w:val="center"/>
            </w:pPr>
            <w:r w:rsidRPr="00054517">
              <w:t>CLO2.1</w:t>
            </w:r>
          </w:p>
        </w:tc>
        <w:tc>
          <w:tcPr>
            <w:tcW w:w="3298" w:type="pct"/>
            <w:tcBorders>
              <w:top w:val="single" w:sz="4" w:space="0" w:color="auto"/>
              <w:left w:val="single" w:sz="4" w:space="0" w:color="auto"/>
              <w:bottom w:val="single" w:sz="4" w:space="0" w:color="auto"/>
              <w:right w:val="single" w:sz="4" w:space="0" w:color="auto"/>
            </w:tcBorders>
            <w:shd w:val="clear" w:color="auto" w:fill="auto"/>
          </w:tcPr>
          <w:p w14:paraId="6CFECB75" w14:textId="1262A07A" w:rsidR="009B0D4F" w:rsidRPr="009B0D4F" w:rsidRDefault="005F5338" w:rsidP="00A35AFD">
            <w:pPr>
              <w:widowControl w:val="0"/>
              <w:jc w:val="both"/>
            </w:pPr>
            <w:r>
              <w:t>Thực thi</w:t>
            </w:r>
            <w:r w:rsidR="0050466B" w:rsidRPr="002C48F1">
              <w:t xml:space="preserve"> được các đoạn mã lệnh và </w:t>
            </w:r>
            <w:r>
              <w:t xml:space="preserve">tình huống </w:t>
            </w:r>
            <w:r w:rsidR="0050466B" w:rsidRPr="002C48F1">
              <w:t>bài tập giáo viên thực hiện trên lớp</w:t>
            </w:r>
            <w:r w:rsidR="0050466B">
              <w:rPr>
                <w:lang w:val="vi-VN"/>
              </w:rPr>
              <w:t>.</w:t>
            </w:r>
          </w:p>
        </w:tc>
        <w:tc>
          <w:tcPr>
            <w:tcW w:w="633" w:type="pct"/>
            <w:tcBorders>
              <w:top w:val="single" w:sz="4" w:space="0" w:color="auto"/>
              <w:left w:val="single" w:sz="4" w:space="0" w:color="auto"/>
              <w:bottom w:val="single" w:sz="4" w:space="0" w:color="auto"/>
              <w:right w:val="single" w:sz="4" w:space="0" w:color="auto"/>
            </w:tcBorders>
            <w:shd w:val="clear" w:color="auto" w:fill="auto"/>
            <w:vAlign w:val="center"/>
          </w:tcPr>
          <w:p w14:paraId="05D03A73" w14:textId="0C932074" w:rsidR="009B0D4F" w:rsidRPr="009B0D4F" w:rsidRDefault="009B0D4F" w:rsidP="009B0D4F">
            <w:pPr>
              <w:widowControl w:val="0"/>
              <w:jc w:val="center"/>
            </w:pPr>
            <w:r>
              <w:t>3</w:t>
            </w:r>
          </w:p>
        </w:tc>
      </w:tr>
      <w:tr w:rsidR="009B0D4F" w:rsidRPr="00D83953" w14:paraId="5A302D49" w14:textId="77777777" w:rsidTr="004858EF">
        <w:trPr>
          <w:trHeight w:val="702"/>
        </w:trPr>
        <w:tc>
          <w:tcPr>
            <w:tcW w:w="558" w:type="pct"/>
            <w:vMerge/>
            <w:tcBorders>
              <w:left w:val="single" w:sz="4" w:space="0" w:color="auto"/>
              <w:right w:val="single" w:sz="4" w:space="0" w:color="auto"/>
            </w:tcBorders>
            <w:shd w:val="clear" w:color="auto" w:fill="auto"/>
            <w:vAlign w:val="center"/>
          </w:tcPr>
          <w:p w14:paraId="75AF0414" w14:textId="77777777" w:rsidR="009B0D4F" w:rsidRPr="005E6EBA" w:rsidRDefault="009B0D4F" w:rsidP="009B0D4F">
            <w:pPr>
              <w:widowControl w:val="0"/>
              <w:jc w:val="center"/>
              <w:rPr>
                <w:b/>
                <w:bCs/>
              </w:rPr>
            </w:pPr>
          </w:p>
        </w:tc>
        <w:tc>
          <w:tcPr>
            <w:tcW w:w="511" w:type="pct"/>
            <w:tcBorders>
              <w:top w:val="single" w:sz="4" w:space="0" w:color="auto"/>
              <w:left w:val="single" w:sz="4" w:space="0" w:color="auto"/>
              <w:bottom w:val="single" w:sz="4" w:space="0" w:color="auto"/>
              <w:right w:val="single" w:sz="4" w:space="0" w:color="auto"/>
            </w:tcBorders>
            <w:shd w:val="clear" w:color="auto" w:fill="auto"/>
            <w:vAlign w:val="center"/>
          </w:tcPr>
          <w:p w14:paraId="563C6A07" w14:textId="6732D933" w:rsidR="009B0D4F" w:rsidRPr="00054517" w:rsidRDefault="009B0D4F" w:rsidP="009B0D4F">
            <w:pPr>
              <w:widowControl w:val="0"/>
              <w:jc w:val="center"/>
            </w:pPr>
            <w:r w:rsidRPr="00054517">
              <w:t>CLO2.2</w:t>
            </w:r>
          </w:p>
        </w:tc>
        <w:tc>
          <w:tcPr>
            <w:tcW w:w="3298" w:type="pct"/>
            <w:tcBorders>
              <w:top w:val="single" w:sz="4" w:space="0" w:color="auto"/>
              <w:left w:val="single" w:sz="4" w:space="0" w:color="auto"/>
              <w:bottom w:val="single" w:sz="4" w:space="0" w:color="auto"/>
              <w:right w:val="single" w:sz="4" w:space="0" w:color="auto"/>
            </w:tcBorders>
            <w:shd w:val="clear" w:color="auto" w:fill="auto"/>
          </w:tcPr>
          <w:p w14:paraId="66BC64A2" w14:textId="75A1D9E4" w:rsidR="001224A3" w:rsidRPr="001224A3" w:rsidRDefault="001224A3" w:rsidP="004238A6">
            <w:pPr>
              <w:widowControl w:val="0"/>
              <w:jc w:val="both"/>
            </w:pPr>
            <w:r w:rsidRPr="002C48F1">
              <w:t xml:space="preserve">Thành thạo việc tìm kiếm, thu thập, tổng hợp, phân tích, trình bày để giải quyết các bài toán liên quan đến </w:t>
            </w:r>
            <w:r w:rsidR="005F5338">
              <w:t xml:space="preserve">lập trình </w:t>
            </w:r>
            <w:r w:rsidR="00205099">
              <w:t>P</w:t>
            </w:r>
            <w:r w:rsidR="005F5338">
              <w:t>ython</w:t>
            </w:r>
            <w:r>
              <w:t>.</w:t>
            </w:r>
          </w:p>
        </w:tc>
        <w:tc>
          <w:tcPr>
            <w:tcW w:w="633" w:type="pct"/>
            <w:tcBorders>
              <w:top w:val="single" w:sz="4" w:space="0" w:color="auto"/>
              <w:left w:val="single" w:sz="4" w:space="0" w:color="auto"/>
              <w:bottom w:val="single" w:sz="4" w:space="0" w:color="auto"/>
              <w:right w:val="single" w:sz="4" w:space="0" w:color="auto"/>
            </w:tcBorders>
            <w:shd w:val="clear" w:color="auto" w:fill="auto"/>
            <w:vAlign w:val="center"/>
          </w:tcPr>
          <w:p w14:paraId="646D8FBD" w14:textId="70036FBC" w:rsidR="009B0D4F" w:rsidRPr="00A35AFD" w:rsidRDefault="009676CC" w:rsidP="009B0D4F">
            <w:pPr>
              <w:widowControl w:val="0"/>
              <w:jc w:val="center"/>
            </w:pPr>
            <w:r>
              <w:t>3</w:t>
            </w:r>
          </w:p>
        </w:tc>
      </w:tr>
      <w:tr w:rsidR="009B0D4F" w:rsidRPr="00D83953" w14:paraId="258B354B" w14:textId="77777777" w:rsidTr="004858EF">
        <w:trPr>
          <w:trHeight w:val="685"/>
        </w:trPr>
        <w:tc>
          <w:tcPr>
            <w:tcW w:w="558" w:type="pct"/>
            <w:vMerge/>
            <w:tcBorders>
              <w:left w:val="single" w:sz="4" w:space="0" w:color="auto"/>
              <w:right w:val="single" w:sz="4" w:space="0" w:color="auto"/>
            </w:tcBorders>
            <w:shd w:val="clear" w:color="auto" w:fill="auto"/>
            <w:vAlign w:val="center"/>
          </w:tcPr>
          <w:p w14:paraId="05462B61" w14:textId="77777777" w:rsidR="009B0D4F" w:rsidRPr="005E6EBA" w:rsidRDefault="009B0D4F" w:rsidP="009B0D4F">
            <w:pPr>
              <w:widowControl w:val="0"/>
              <w:jc w:val="center"/>
              <w:rPr>
                <w:b/>
                <w:bCs/>
              </w:rPr>
            </w:pPr>
          </w:p>
        </w:tc>
        <w:tc>
          <w:tcPr>
            <w:tcW w:w="511" w:type="pct"/>
            <w:tcBorders>
              <w:top w:val="single" w:sz="4" w:space="0" w:color="auto"/>
              <w:left w:val="single" w:sz="4" w:space="0" w:color="auto"/>
              <w:bottom w:val="single" w:sz="4" w:space="0" w:color="auto"/>
              <w:right w:val="single" w:sz="4" w:space="0" w:color="auto"/>
            </w:tcBorders>
            <w:shd w:val="clear" w:color="auto" w:fill="auto"/>
            <w:vAlign w:val="center"/>
          </w:tcPr>
          <w:p w14:paraId="6FFAE441" w14:textId="61B13D1E" w:rsidR="009B0D4F" w:rsidRPr="00054517" w:rsidRDefault="009B0D4F" w:rsidP="009B0D4F">
            <w:pPr>
              <w:widowControl w:val="0"/>
              <w:jc w:val="center"/>
            </w:pPr>
            <w:r w:rsidRPr="00054517">
              <w:t>CLO2.3</w:t>
            </w:r>
          </w:p>
        </w:tc>
        <w:tc>
          <w:tcPr>
            <w:tcW w:w="3298" w:type="pct"/>
            <w:tcBorders>
              <w:top w:val="single" w:sz="4" w:space="0" w:color="auto"/>
              <w:left w:val="single" w:sz="4" w:space="0" w:color="auto"/>
              <w:bottom w:val="single" w:sz="4" w:space="0" w:color="auto"/>
              <w:right w:val="single" w:sz="4" w:space="0" w:color="auto"/>
            </w:tcBorders>
            <w:shd w:val="clear" w:color="auto" w:fill="auto"/>
          </w:tcPr>
          <w:p w14:paraId="07137E6A" w14:textId="1619FEEB" w:rsidR="009B0D4F" w:rsidRPr="009B0D4F" w:rsidRDefault="001224A3" w:rsidP="004238A6">
            <w:pPr>
              <w:widowControl w:val="0"/>
              <w:jc w:val="both"/>
            </w:pPr>
            <w:r w:rsidRPr="002C48F1">
              <w:t>Phối hợp với các thành viên để giải quyết bài tập nhóm, đảm bảo hoàn thành công việc của nhóm đúng tiến độ.</w:t>
            </w:r>
          </w:p>
        </w:tc>
        <w:tc>
          <w:tcPr>
            <w:tcW w:w="633" w:type="pct"/>
            <w:tcBorders>
              <w:top w:val="single" w:sz="4" w:space="0" w:color="auto"/>
              <w:left w:val="single" w:sz="4" w:space="0" w:color="auto"/>
              <w:bottom w:val="single" w:sz="4" w:space="0" w:color="auto"/>
              <w:right w:val="single" w:sz="4" w:space="0" w:color="auto"/>
            </w:tcBorders>
            <w:shd w:val="clear" w:color="auto" w:fill="auto"/>
            <w:vAlign w:val="center"/>
          </w:tcPr>
          <w:p w14:paraId="11E55219" w14:textId="614DCE50" w:rsidR="009B0D4F" w:rsidRPr="009676CC" w:rsidRDefault="009676CC" w:rsidP="009B0D4F">
            <w:pPr>
              <w:widowControl w:val="0"/>
              <w:jc w:val="center"/>
            </w:pPr>
            <w:r>
              <w:t>4</w:t>
            </w:r>
          </w:p>
        </w:tc>
      </w:tr>
      <w:tr w:rsidR="009B0D4F" w:rsidRPr="00D83953" w14:paraId="5FDB2DA8" w14:textId="77777777" w:rsidTr="00F2386F">
        <w:tc>
          <w:tcPr>
            <w:tcW w:w="558" w:type="pct"/>
            <w:vMerge w:val="restart"/>
            <w:tcBorders>
              <w:top w:val="single" w:sz="4" w:space="0" w:color="auto"/>
              <w:left w:val="single" w:sz="4" w:space="0" w:color="auto"/>
              <w:right w:val="single" w:sz="4" w:space="0" w:color="auto"/>
            </w:tcBorders>
            <w:shd w:val="clear" w:color="auto" w:fill="auto"/>
            <w:vAlign w:val="center"/>
          </w:tcPr>
          <w:p w14:paraId="30AC532D" w14:textId="77777777" w:rsidR="009B0D4F" w:rsidRDefault="009B0D4F" w:rsidP="009B0D4F">
            <w:pPr>
              <w:widowControl w:val="0"/>
              <w:jc w:val="center"/>
              <w:rPr>
                <w:b/>
                <w:bCs/>
              </w:rPr>
            </w:pPr>
            <w:r w:rsidRPr="005E6EBA">
              <w:rPr>
                <w:b/>
                <w:bCs/>
              </w:rPr>
              <w:t>CG3</w:t>
            </w:r>
          </w:p>
          <w:p w14:paraId="727078C5" w14:textId="5DFFAE7A" w:rsidR="001D26AC" w:rsidRPr="00FA458F" w:rsidRDefault="001D26AC" w:rsidP="009B0D4F">
            <w:pPr>
              <w:widowControl w:val="0"/>
              <w:jc w:val="center"/>
              <w:rPr>
                <w:b/>
                <w:bCs/>
                <w:lang w:val="vi-VN"/>
              </w:rPr>
            </w:pPr>
            <w:r w:rsidRPr="00026DB6">
              <w:t>Năng lực tự chủ, trách nhiệm</w:t>
            </w:r>
          </w:p>
        </w:tc>
        <w:tc>
          <w:tcPr>
            <w:tcW w:w="511" w:type="pct"/>
            <w:tcBorders>
              <w:top w:val="single" w:sz="4" w:space="0" w:color="auto"/>
              <w:left w:val="single" w:sz="4" w:space="0" w:color="auto"/>
              <w:bottom w:val="single" w:sz="4" w:space="0" w:color="auto"/>
              <w:right w:val="single" w:sz="4" w:space="0" w:color="auto"/>
            </w:tcBorders>
            <w:shd w:val="clear" w:color="auto" w:fill="auto"/>
            <w:vAlign w:val="center"/>
          </w:tcPr>
          <w:p w14:paraId="5FD61620" w14:textId="42FCA4A7" w:rsidR="009B0D4F" w:rsidRPr="00D83953" w:rsidRDefault="009B0D4F" w:rsidP="009B0D4F">
            <w:pPr>
              <w:widowControl w:val="0"/>
              <w:jc w:val="center"/>
            </w:pPr>
            <w:r w:rsidRPr="00D83953">
              <w:t>CLO3.1</w:t>
            </w:r>
          </w:p>
        </w:tc>
        <w:tc>
          <w:tcPr>
            <w:tcW w:w="3298" w:type="pct"/>
            <w:tcBorders>
              <w:top w:val="single" w:sz="4" w:space="0" w:color="auto"/>
              <w:left w:val="single" w:sz="4" w:space="0" w:color="auto"/>
              <w:bottom w:val="single" w:sz="4" w:space="0" w:color="auto"/>
              <w:right w:val="single" w:sz="4" w:space="0" w:color="auto"/>
            </w:tcBorders>
            <w:shd w:val="clear" w:color="auto" w:fill="auto"/>
            <w:vAlign w:val="center"/>
          </w:tcPr>
          <w:p w14:paraId="331BAD81" w14:textId="50663329" w:rsidR="009B0D4F" w:rsidRPr="009B0D4F" w:rsidRDefault="009B0D4F" w:rsidP="00653718">
            <w:pPr>
              <w:widowControl w:val="0"/>
              <w:jc w:val="both"/>
            </w:pPr>
            <w:r w:rsidRPr="002C48F1">
              <w:t>Trả lời các câu hỏi giáo viên đưa ra</w:t>
            </w:r>
            <w:r>
              <w:rPr>
                <w:lang w:val="vi-VN"/>
              </w:rPr>
              <w:t>, hoàn thành các bài tập tại lớp cũng như bài tập về nhà.</w:t>
            </w:r>
          </w:p>
        </w:tc>
        <w:tc>
          <w:tcPr>
            <w:tcW w:w="633" w:type="pct"/>
            <w:tcBorders>
              <w:top w:val="single" w:sz="4" w:space="0" w:color="auto"/>
              <w:left w:val="single" w:sz="4" w:space="0" w:color="auto"/>
              <w:bottom w:val="single" w:sz="4" w:space="0" w:color="auto"/>
              <w:right w:val="single" w:sz="4" w:space="0" w:color="auto"/>
            </w:tcBorders>
            <w:shd w:val="clear" w:color="auto" w:fill="auto"/>
            <w:vAlign w:val="center"/>
          </w:tcPr>
          <w:p w14:paraId="47DC0C93" w14:textId="70B2CA7E" w:rsidR="009B0D4F" w:rsidRPr="00692A38" w:rsidRDefault="00692A38" w:rsidP="009B0D4F">
            <w:pPr>
              <w:widowControl w:val="0"/>
              <w:jc w:val="center"/>
            </w:pPr>
            <w:r>
              <w:t>2</w:t>
            </w:r>
          </w:p>
        </w:tc>
      </w:tr>
      <w:tr w:rsidR="009B0D4F" w:rsidRPr="00D83953" w14:paraId="15A13CC2" w14:textId="77777777" w:rsidTr="00F2386F">
        <w:tc>
          <w:tcPr>
            <w:tcW w:w="558" w:type="pct"/>
            <w:vMerge/>
            <w:tcBorders>
              <w:left w:val="single" w:sz="4" w:space="0" w:color="auto"/>
              <w:right w:val="single" w:sz="4" w:space="0" w:color="auto"/>
            </w:tcBorders>
            <w:shd w:val="clear" w:color="auto" w:fill="auto"/>
            <w:vAlign w:val="center"/>
          </w:tcPr>
          <w:p w14:paraId="76736018" w14:textId="77777777" w:rsidR="009B0D4F" w:rsidRPr="00D83953" w:rsidRDefault="009B0D4F" w:rsidP="009B0D4F">
            <w:pPr>
              <w:widowControl w:val="0"/>
              <w:jc w:val="center"/>
            </w:pPr>
          </w:p>
        </w:tc>
        <w:tc>
          <w:tcPr>
            <w:tcW w:w="511" w:type="pct"/>
            <w:tcBorders>
              <w:top w:val="single" w:sz="4" w:space="0" w:color="auto"/>
              <w:left w:val="single" w:sz="4" w:space="0" w:color="auto"/>
              <w:bottom w:val="single" w:sz="4" w:space="0" w:color="auto"/>
              <w:right w:val="single" w:sz="4" w:space="0" w:color="auto"/>
            </w:tcBorders>
            <w:shd w:val="clear" w:color="auto" w:fill="auto"/>
            <w:vAlign w:val="center"/>
          </w:tcPr>
          <w:p w14:paraId="433A5F4C" w14:textId="71457A59" w:rsidR="009B0D4F" w:rsidRPr="00D83953" w:rsidRDefault="009B0D4F" w:rsidP="009B0D4F">
            <w:pPr>
              <w:widowControl w:val="0"/>
              <w:jc w:val="center"/>
            </w:pPr>
            <w:r w:rsidRPr="00D83953">
              <w:t>CLO3.2</w:t>
            </w:r>
          </w:p>
        </w:tc>
        <w:tc>
          <w:tcPr>
            <w:tcW w:w="3298" w:type="pct"/>
            <w:tcBorders>
              <w:top w:val="single" w:sz="4" w:space="0" w:color="auto"/>
              <w:left w:val="single" w:sz="4" w:space="0" w:color="auto"/>
              <w:bottom w:val="single" w:sz="4" w:space="0" w:color="auto"/>
              <w:right w:val="single" w:sz="4" w:space="0" w:color="auto"/>
            </w:tcBorders>
            <w:shd w:val="clear" w:color="auto" w:fill="auto"/>
            <w:vAlign w:val="center"/>
          </w:tcPr>
          <w:p w14:paraId="3166B3B6" w14:textId="626EFD10" w:rsidR="009B0D4F" w:rsidRPr="009B0D4F" w:rsidRDefault="009B0D4F" w:rsidP="00653718">
            <w:pPr>
              <w:widowControl w:val="0"/>
              <w:jc w:val="both"/>
            </w:pPr>
            <w:r w:rsidRPr="002C48F1">
              <w:t>Tham gia thảo luận nhóm để giải quyết vấn đề</w:t>
            </w:r>
            <w:r>
              <w:rPr>
                <w:lang w:val="vi-VN"/>
              </w:rPr>
              <w:t>, bảo vệ ý kiến cá nhân trước tập thể.</w:t>
            </w:r>
          </w:p>
        </w:tc>
        <w:tc>
          <w:tcPr>
            <w:tcW w:w="633" w:type="pct"/>
            <w:tcBorders>
              <w:top w:val="single" w:sz="4" w:space="0" w:color="auto"/>
              <w:left w:val="single" w:sz="4" w:space="0" w:color="auto"/>
              <w:bottom w:val="single" w:sz="4" w:space="0" w:color="auto"/>
              <w:right w:val="single" w:sz="4" w:space="0" w:color="auto"/>
            </w:tcBorders>
            <w:shd w:val="clear" w:color="auto" w:fill="auto"/>
            <w:vAlign w:val="center"/>
          </w:tcPr>
          <w:p w14:paraId="4C09236F" w14:textId="1404BDF3" w:rsidR="009B0D4F" w:rsidRPr="00692A38" w:rsidRDefault="00692A38" w:rsidP="009B0D4F">
            <w:pPr>
              <w:widowControl w:val="0"/>
              <w:jc w:val="center"/>
            </w:pPr>
            <w:r>
              <w:t>2</w:t>
            </w:r>
          </w:p>
        </w:tc>
      </w:tr>
      <w:tr w:rsidR="009B0D4F" w:rsidRPr="00D83953" w14:paraId="68D89EFC" w14:textId="77777777" w:rsidTr="00F2386F">
        <w:trPr>
          <w:trHeight w:val="639"/>
        </w:trPr>
        <w:tc>
          <w:tcPr>
            <w:tcW w:w="558" w:type="pct"/>
            <w:vMerge/>
            <w:tcBorders>
              <w:left w:val="single" w:sz="4" w:space="0" w:color="auto"/>
              <w:right w:val="single" w:sz="4" w:space="0" w:color="auto"/>
            </w:tcBorders>
            <w:shd w:val="clear" w:color="auto" w:fill="auto"/>
            <w:vAlign w:val="center"/>
          </w:tcPr>
          <w:p w14:paraId="65A49360" w14:textId="77777777" w:rsidR="009B0D4F" w:rsidRPr="00D83953" w:rsidRDefault="009B0D4F" w:rsidP="009B0D4F">
            <w:pPr>
              <w:widowControl w:val="0"/>
              <w:jc w:val="center"/>
            </w:pPr>
          </w:p>
        </w:tc>
        <w:tc>
          <w:tcPr>
            <w:tcW w:w="511" w:type="pct"/>
            <w:tcBorders>
              <w:top w:val="single" w:sz="4" w:space="0" w:color="auto"/>
              <w:left w:val="single" w:sz="4" w:space="0" w:color="auto"/>
              <w:bottom w:val="single" w:sz="4" w:space="0" w:color="auto"/>
              <w:right w:val="single" w:sz="4" w:space="0" w:color="auto"/>
            </w:tcBorders>
            <w:shd w:val="clear" w:color="auto" w:fill="auto"/>
            <w:vAlign w:val="center"/>
          </w:tcPr>
          <w:p w14:paraId="75B6ACDA" w14:textId="110E599F" w:rsidR="009B0D4F" w:rsidRPr="00D83953" w:rsidRDefault="009B0D4F" w:rsidP="009B0D4F">
            <w:pPr>
              <w:widowControl w:val="0"/>
              <w:jc w:val="center"/>
            </w:pPr>
            <w:r w:rsidRPr="00D83953">
              <w:t>CLO3.3</w:t>
            </w:r>
          </w:p>
        </w:tc>
        <w:tc>
          <w:tcPr>
            <w:tcW w:w="3298" w:type="pct"/>
            <w:tcBorders>
              <w:top w:val="single" w:sz="4" w:space="0" w:color="auto"/>
              <w:left w:val="single" w:sz="4" w:space="0" w:color="auto"/>
              <w:bottom w:val="single" w:sz="4" w:space="0" w:color="auto"/>
              <w:right w:val="single" w:sz="4" w:space="0" w:color="auto"/>
            </w:tcBorders>
            <w:shd w:val="clear" w:color="auto" w:fill="auto"/>
            <w:vAlign w:val="center"/>
          </w:tcPr>
          <w:p w14:paraId="7C12255F" w14:textId="33FC720B" w:rsidR="009B0D4F" w:rsidRPr="009B0D4F" w:rsidRDefault="009B0D4F" w:rsidP="00653718">
            <w:pPr>
              <w:widowControl w:val="0"/>
              <w:jc w:val="both"/>
            </w:pPr>
            <w:r w:rsidRPr="002C48F1">
              <w:t>Thực hiện dự án giáo viên giao cho</w:t>
            </w:r>
            <w:r>
              <w:rPr>
                <w:lang w:val="vi-VN"/>
              </w:rPr>
              <w:t>, phối hợp được với các thành viên trong nhóm để hoàn thành công việc.</w:t>
            </w:r>
          </w:p>
        </w:tc>
        <w:tc>
          <w:tcPr>
            <w:tcW w:w="633" w:type="pct"/>
            <w:tcBorders>
              <w:top w:val="single" w:sz="4" w:space="0" w:color="auto"/>
              <w:left w:val="single" w:sz="4" w:space="0" w:color="auto"/>
              <w:bottom w:val="single" w:sz="4" w:space="0" w:color="auto"/>
              <w:right w:val="single" w:sz="4" w:space="0" w:color="auto"/>
            </w:tcBorders>
            <w:shd w:val="clear" w:color="auto" w:fill="auto"/>
            <w:vAlign w:val="center"/>
          </w:tcPr>
          <w:p w14:paraId="5F30A937" w14:textId="5E824FAD" w:rsidR="009B0D4F" w:rsidRPr="00692A38" w:rsidRDefault="00692A38" w:rsidP="009B0D4F">
            <w:pPr>
              <w:widowControl w:val="0"/>
              <w:jc w:val="center"/>
            </w:pPr>
            <w:r>
              <w:t>2</w:t>
            </w:r>
          </w:p>
        </w:tc>
      </w:tr>
    </w:tbl>
    <w:p w14:paraId="7CA34C56" w14:textId="77777777" w:rsidR="00D92BDE" w:rsidRPr="00AB13C3" w:rsidRDefault="00D92BDE" w:rsidP="00007F21">
      <w:pPr>
        <w:tabs>
          <w:tab w:val="left" w:pos="720"/>
        </w:tabs>
        <w:spacing w:before="60" w:after="40" w:line="288" w:lineRule="auto"/>
        <w:jc w:val="both"/>
        <w:rPr>
          <w:lang w:val="vi-VN"/>
        </w:rPr>
      </w:pPr>
    </w:p>
    <w:p w14:paraId="2C86B6B7" w14:textId="302CC5C7" w:rsidR="002B491E" w:rsidRPr="00D83953" w:rsidRDefault="002B491E" w:rsidP="008712E3">
      <w:pPr>
        <w:pStyle w:val="Heading1"/>
      </w:pPr>
      <w:r w:rsidRPr="00D83953">
        <w:t>7. ĐÁNH GIÁ HỌC PHẦN</w:t>
      </w:r>
      <w:r w:rsidR="00DA6AD8" w:rsidRPr="00D83953">
        <w:t xml:space="preserve"> (C</w:t>
      </w:r>
      <w:r w:rsidR="00154246">
        <w:t>ourse Assessment</w:t>
      </w:r>
      <w:r w:rsidR="00DA6AD8" w:rsidRPr="00D83953">
        <w:t>)</w:t>
      </w:r>
    </w:p>
    <w:p w14:paraId="7776C1AE" w14:textId="74FF3560" w:rsidR="00085151" w:rsidRPr="008142ED" w:rsidRDefault="00085151" w:rsidP="008142ED">
      <w:pPr>
        <w:pStyle w:val="Heading2"/>
      </w:pPr>
      <w:r w:rsidRPr="008142ED">
        <w:t>7.1. Cơ cấu điểm thành phần</w:t>
      </w:r>
    </w:p>
    <w:p w14:paraId="13289569" w14:textId="33B01BF6" w:rsidR="00085151" w:rsidRDefault="00085151" w:rsidP="00861783">
      <w:pPr>
        <w:spacing w:before="60" w:after="40" w:line="288" w:lineRule="auto"/>
        <w:jc w:val="center"/>
        <w:rPr>
          <w:b/>
          <w:lang w:val="vi-VN"/>
        </w:rPr>
      </w:pPr>
      <w:r w:rsidRPr="00D83953">
        <w:rPr>
          <w:b/>
        </w:rPr>
        <w:t>Bảng 3. Đánh giá học phần</w:t>
      </w:r>
    </w:p>
    <w:p w14:paraId="6B4FA475" w14:textId="22F1052F" w:rsidR="00045C8B" w:rsidRDefault="00045C8B" w:rsidP="00045C8B">
      <w:pPr>
        <w:spacing w:before="60" w:after="40" w:line="288" w:lineRule="auto"/>
        <w:rPr>
          <w:bCs/>
          <w:lang w:val="vi-VN"/>
        </w:rPr>
      </w:pPr>
    </w:p>
    <w:tbl>
      <w:tblPr>
        <w:tblStyle w:val="TableGrid"/>
        <w:tblW w:w="5000" w:type="pct"/>
        <w:tblLook w:val="04A0" w:firstRow="1" w:lastRow="0" w:firstColumn="1" w:lastColumn="0" w:noHBand="0" w:noVBand="1"/>
      </w:tblPr>
      <w:tblGrid>
        <w:gridCol w:w="1081"/>
        <w:gridCol w:w="3340"/>
        <w:gridCol w:w="1309"/>
        <w:gridCol w:w="914"/>
        <w:gridCol w:w="1515"/>
        <w:gridCol w:w="674"/>
        <w:gridCol w:w="906"/>
      </w:tblGrid>
      <w:tr w:rsidR="00091599" w:rsidRPr="00D83953" w14:paraId="5A4B67C0" w14:textId="77777777" w:rsidTr="00091599">
        <w:tc>
          <w:tcPr>
            <w:tcW w:w="555" w:type="pct"/>
            <w:shd w:val="clear" w:color="auto" w:fill="DEEAF6" w:themeFill="accent1" w:themeFillTint="33"/>
            <w:vAlign w:val="center"/>
          </w:tcPr>
          <w:p w14:paraId="006F728E" w14:textId="77777777" w:rsidR="003B6970" w:rsidRPr="00934D01" w:rsidRDefault="003B6970" w:rsidP="005F3E08">
            <w:pPr>
              <w:tabs>
                <w:tab w:val="left" w:pos="720"/>
              </w:tabs>
              <w:jc w:val="center"/>
              <w:rPr>
                <w:b/>
              </w:rPr>
            </w:pPr>
            <w:r w:rsidRPr="00934D01">
              <w:rPr>
                <w:b/>
              </w:rPr>
              <w:t>Hình thức đánh giá</w:t>
            </w:r>
          </w:p>
        </w:tc>
        <w:tc>
          <w:tcPr>
            <w:tcW w:w="1715" w:type="pct"/>
            <w:shd w:val="clear" w:color="auto" w:fill="DEEAF6" w:themeFill="accent1" w:themeFillTint="33"/>
            <w:vAlign w:val="center"/>
          </w:tcPr>
          <w:p w14:paraId="4E8A673C" w14:textId="77777777" w:rsidR="003B6970" w:rsidRPr="00934D01" w:rsidRDefault="003B6970" w:rsidP="005F3E08">
            <w:pPr>
              <w:tabs>
                <w:tab w:val="left" w:pos="720"/>
              </w:tabs>
              <w:jc w:val="center"/>
              <w:rPr>
                <w:b/>
              </w:rPr>
            </w:pPr>
            <w:r w:rsidRPr="00934D01">
              <w:rPr>
                <w:b/>
              </w:rPr>
              <w:t>Nội dung /</w:t>
            </w:r>
          </w:p>
          <w:p w14:paraId="2EA744BD" w14:textId="77777777" w:rsidR="003B6970" w:rsidRPr="00934D01" w:rsidRDefault="003B6970" w:rsidP="005F3E08">
            <w:pPr>
              <w:tabs>
                <w:tab w:val="left" w:pos="720"/>
              </w:tabs>
              <w:jc w:val="center"/>
              <w:rPr>
                <w:b/>
              </w:rPr>
            </w:pPr>
            <w:r w:rsidRPr="00934D01">
              <w:rPr>
                <w:b/>
              </w:rPr>
              <w:t>Bài đánh giá</w:t>
            </w:r>
          </w:p>
        </w:tc>
        <w:tc>
          <w:tcPr>
            <w:tcW w:w="672" w:type="pct"/>
            <w:shd w:val="clear" w:color="auto" w:fill="DEEAF6" w:themeFill="accent1" w:themeFillTint="33"/>
            <w:vAlign w:val="center"/>
          </w:tcPr>
          <w:p w14:paraId="6204C0BA" w14:textId="77777777" w:rsidR="003B6970" w:rsidRPr="00934D01" w:rsidRDefault="003B6970" w:rsidP="005F3E08">
            <w:pPr>
              <w:tabs>
                <w:tab w:val="left" w:pos="720"/>
              </w:tabs>
              <w:jc w:val="center"/>
              <w:rPr>
                <w:b/>
              </w:rPr>
            </w:pPr>
            <w:r w:rsidRPr="00934D01">
              <w:rPr>
                <w:b/>
              </w:rPr>
              <w:t>Thời điểm</w:t>
            </w:r>
          </w:p>
        </w:tc>
        <w:tc>
          <w:tcPr>
            <w:tcW w:w="469" w:type="pct"/>
            <w:shd w:val="clear" w:color="auto" w:fill="DEEAF6" w:themeFill="accent1" w:themeFillTint="33"/>
            <w:vAlign w:val="center"/>
          </w:tcPr>
          <w:p w14:paraId="6B629701" w14:textId="77777777" w:rsidR="003B6970" w:rsidRPr="00934D01" w:rsidRDefault="003B6970" w:rsidP="005F3E08">
            <w:pPr>
              <w:tabs>
                <w:tab w:val="left" w:pos="720"/>
              </w:tabs>
              <w:jc w:val="center"/>
              <w:rPr>
                <w:b/>
              </w:rPr>
            </w:pPr>
            <w:r w:rsidRPr="00934D01">
              <w:rPr>
                <w:b/>
              </w:rPr>
              <w:t>CLOs</w:t>
            </w:r>
          </w:p>
        </w:tc>
        <w:tc>
          <w:tcPr>
            <w:tcW w:w="778" w:type="pct"/>
            <w:shd w:val="clear" w:color="auto" w:fill="DEEAF6" w:themeFill="accent1" w:themeFillTint="33"/>
            <w:vAlign w:val="center"/>
          </w:tcPr>
          <w:p w14:paraId="4047EFBC" w14:textId="4F299A41" w:rsidR="003B6970" w:rsidRPr="00934D01" w:rsidRDefault="003B6970" w:rsidP="005F3E08">
            <w:pPr>
              <w:tabs>
                <w:tab w:val="left" w:pos="720"/>
              </w:tabs>
              <w:jc w:val="center"/>
              <w:rPr>
                <w:b/>
              </w:rPr>
            </w:pPr>
            <w:r w:rsidRPr="00934D01">
              <w:rPr>
                <w:b/>
              </w:rPr>
              <w:t>Công cụ và</w:t>
            </w:r>
          </w:p>
          <w:p w14:paraId="22C4C834" w14:textId="77777777" w:rsidR="003B6970" w:rsidRPr="00934D01" w:rsidRDefault="003B6970" w:rsidP="005F3E08">
            <w:pPr>
              <w:tabs>
                <w:tab w:val="left" w:pos="720"/>
              </w:tabs>
              <w:jc w:val="center"/>
              <w:rPr>
                <w:b/>
              </w:rPr>
            </w:pPr>
            <w:r w:rsidRPr="00934D01">
              <w:rPr>
                <w:b/>
              </w:rPr>
              <w:t>tiêu chí đánh giá</w:t>
            </w:r>
          </w:p>
        </w:tc>
        <w:tc>
          <w:tcPr>
            <w:tcW w:w="346" w:type="pct"/>
            <w:shd w:val="clear" w:color="auto" w:fill="DEEAF6" w:themeFill="accent1" w:themeFillTint="33"/>
            <w:vAlign w:val="center"/>
          </w:tcPr>
          <w:p w14:paraId="7241429D" w14:textId="0A0F8C27" w:rsidR="003B6970" w:rsidRPr="00934D01" w:rsidRDefault="003B6970" w:rsidP="005F3E08">
            <w:pPr>
              <w:tabs>
                <w:tab w:val="left" w:pos="720"/>
              </w:tabs>
              <w:jc w:val="center"/>
              <w:rPr>
                <w:b/>
              </w:rPr>
            </w:pPr>
            <w:r w:rsidRPr="00934D01">
              <w:rPr>
                <w:b/>
              </w:rPr>
              <w:t>Tỷ lệ</w:t>
            </w:r>
          </w:p>
          <w:p w14:paraId="4CA56510" w14:textId="77777777" w:rsidR="003B6970" w:rsidRPr="00934D01" w:rsidRDefault="003B6970" w:rsidP="005F3E08">
            <w:pPr>
              <w:tabs>
                <w:tab w:val="left" w:pos="720"/>
              </w:tabs>
              <w:jc w:val="center"/>
              <w:rPr>
                <w:b/>
              </w:rPr>
            </w:pPr>
            <w:r w:rsidRPr="00934D01">
              <w:rPr>
                <w:b/>
              </w:rPr>
              <w:t>(%)</w:t>
            </w:r>
          </w:p>
        </w:tc>
        <w:tc>
          <w:tcPr>
            <w:tcW w:w="465" w:type="pct"/>
            <w:shd w:val="clear" w:color="auto" w:fill="DEEAF6" w:themeFill="accent1" w:themeFillTint="33"/>
            <w:vAlign w:val="center"/>
          </w:tcPr>
          <w:p w14:paraId="0023038A" w14:textId="7F449EF8" w:rsidR="003B6970" w:rsidRPr="00934D01" w:rsidRDefault="00B43C1E" w:rsidP="005F3E08">
            <w:pPr>
              <w:tabs>
                <w:tab w:val="left" w:pos="720"/>
              </w:tabs>
              <w:jc w:val="center"/>
              <w:rPr>
                <w:b/>
              </w:rPr>
            </w:pPr>
            <w:r w:rsidRPr="00934D01">
              <w:rPr>
                <w:b/>
              </w:rPr>
              <w:t>CĐR của CTĐT</w:t>
            </w:r>
          </w:p>
        </w:tc>
      </w:tr>
      <w:tr w:rsidR="002B4788" w:rsidRPr="00F92657" w14:paraId="1D6B63AE" w14:textId="77777777" w:rsidTr="00091599">
        <w:tc>
          <w:tcPr>
            <w:tcW w:w="555" w:type="pct"/>
          </w:tcPr>
          <w:p w14:paraId="19D80772" w14:textId="77777777" w:rsidR="003B6970" w:rsidRPr="00F7601A" w:rsidRDefault="003B6970" w:rsidP="005F3E08">
            <w:pPr>
              <w:tabs>
                <w:tab w:val="left" w:pos="720"/>
              </w:tabs>
              <w:jc w:val="center"/>
              <w:rPr>
                <w:bCs/>
              </w:rPr>
            </w:pPr>
            <w:r w:rsidRPr="00F7601A">
              <w:rPr>
                <w:bCs/>
              </w:rPr>
              <w:t>[1]</w:t>
            </w:r>
          </w:p>
        </w:tc>
        <w:tc>
          <w:tcPr>
            <w:tcW w:w="1715" w:type="pct"/>
          </w:tcPr>
          <w:p w14:paraId="0FA26859" w14:textId="77777777" w:rsidR="003B6970" w:rsidRPr="00F7601A" w:rsidRDefault="003B6970" w:rsidP="005F3E08">
            <w:pPr>
              <w:tabs>
                <w:tab w:val="left" w:pos="720"/>
              </w:tabs>
              <w:jc w:val="center"/>
              <w:rPr>
                <w:bCs/>
              </w:rPr>
            </w:pPr>
            <w:r w:rsidRPr="00F7601A">
              <w:rPr>
                <w:bCs/>
              </w:rPr>
              <w:t>[2]</w:t>
            </w:r>
          </w:p>
        </w:tc>
        <w:tc>
          <w:tcPr>
            <w:tcW w:w="672" w:type="pct"/>
          </w:tcPr>
          <w:p w14:paraId="6489E031" w14:textId="77777777" w:rsidR="003B6970" w:rsidRPr="00F7601A" w:rsidRDefault="003B6970" w:rsidP="005F3E08">
            <w:pPr>
              <w:tabs>
                <w:tab w:val="left" w:pos="720"/>
              </w:tabs>
              <w:jc w:val="center"/>
              <w:rPr>
                <w:bCs/>
              </w:rPr>
            </w:pPr>
            <w:r w:rsidRPr="00F7601A">
              <w:rPr>
                <w:bCs/>
              </w:rPr>
              <w:t>[3]</w:t>
            </w:r>
          </w:p>
        </w:tc>
        <w:tc>
          <w:tcPr>
            <w:tcW w:w="469" w:type="pct"/>
          </w:tcPr>
          <w:p w14:paraId="186AAB0B" w14:textId="77777777" w:rsidR="003B6970" w:rsidRPr="00F7601A" w:rsidRDefault="003B6970" w:rsidP="005F3E08">
            <w:pPr>
              <w:tabs>
                <w:tab w:val="left" w:pos="720"/>
              </w:tabs>
              <w:jc w:val="center"/>
              <w:rPr>
                <w:bCs/>
              </w:rPr>
            </w:pPr>
            <w:r w:rsidRPr="00F7601A">
              <w:rPr>
                <w:bCs/>
              </w:rPr>
              <w:t>[4]</w:t>
            </w:r>
          </w:p>
        </w:tc>
        <w:tc>
          <w:tcPr>
            <w:tcW w:w="778" w:type="pct"/>
          </w:tcPr>
          <w:p w14:paraId="4F308668" w14:textId="77777777" w:rsidR="003B6970" w:rsidRPr="00F7601A" w:rsidRDefault="003B6970" w:rsidP="005F3E08">
            <w:pPr>
              <w:tabs>
                <w:tab w:val="left" w:pos="720"/>
              </w:tabs>
              <w:jc w:val="center"/>
              <w:rPr>
                <w:bCs/>
              </w:rPr>
            </w:pPr>
            <w:r w:rsidRPr="00F7601A">
              <w:rPr>
                <w:bCs/>
              </w:rPr>
              <w:t>[5]</w:t>
            </w:r>
          </w:p>
        </w:tc>
        <w:tc>
          <w:tcPr>
            <w:tcW w:w="346" w:type="pct"/>
            <w:vAlign w:val="center"/>
          </w:tcPr>
          <w:p w14:paraId="13A13394" w14:textId="77777777" w:rsidR="003B6970" w:rsidRPr="00F7601A" w:rsidRDefault="003B6970" w:rsidP="005F3E08">
            <w:pPr>
              <w:tabs>
                <w:tab w:val="left" w:pos="720"/>
              </w:tabs>
              <w:jc w:val="center"/>
              <w:rPr>
                <w:bCs/>
              </w:rPr>
            </w:pPr>
            <w:r w:rsidRPr="00F7601A">
              <w:rPr>
                <w:bCs/>
              </w:rPr>
              <w:t>[6]</w:t>
            </w:r>
          </w:p>
        </w:tc>
        <w:tc>
          <w:tcPr>
            <w:tcW w:w="465" w:type="pct"/>
          </w:tcPr>
          <w:p w14:paraId="2A44688B" w14:textId="77777777" w:rsidR="003B6970" w:rsidRPr="00F7601A" w:rsidRDefault="003B6970" w:rsidP="005F3E08">
            <w:pPr>
              <w:tabs>
                <w:tab w:val="left" w:pos="720"/>
              </w:tabs>
              <w:jc w:val="center"/>
              <w:rPr>
                <w:bCs/>
              </w:rPr>
            </w:pPr>
            <w:r w:rsidRPr="00F7601A">
              <w:rPr>
                <w:bCs/>
              </w:rPr>
              <w:t>[7]</w:t>
            </w:r>
          </w:p>
        </w:tc>
      </w:tr>
      <w:tr w:rsidR="002B4788" w:rsidRPr="00D83953" w14:paraId="6D228528" w14:textId="77777777" w:rsidTr="00DC598B">
        <w:tc>
          <w:tcPr>
            <w:tcW w:w="555" w:type="pct"/>
            <w:vAlign w:val="center"/>
          </w:tcPr>
          <w:p w14:paraId="3BDBD31E" w14:textId="77777777" w:rsidR="003B6970" w:rsidRPr="00F405C3" w:rsidRDefault="003B6970" w:rsidP="005F3E08">
            <w:pPr>
              <w:tabs>
                <w:tab w:val="left" w:pos="720"/>
              </w:tabs>
              <w:jc w:val="center"/>
              <w:rPr>
                <w:b/>
              </w:rPr>
            </w:pPr>
            <w:r w:rsidRPr="00F405C3">
              <w:rPr>
                <w:b/>
              </w:rPr>
              <w:t>Chuyên cần</w:t>
            </w:r>
          </w:p>
        </w:tc>
        <w:tc>
          <w:tcPr>
            <w:tcW w:w="1715" w:type="pct"/>
            <w:vAlign w:val="center"/>
          </w:tcPr>
          <w:p w14:paraId="7B3EF59E" w14:textId="77777777" w:rsidR="003B6970" w:rsidRPr="00520533" w:rsidRDefault="003B6970" w:rsidP="005F3E08">
            <w:pPr>
              <w:tabs>
                <w:tab w:val="left" w:pos="720"/>
              </w:tabs>
              <w:rPr>
                <w:bCs/>
              </w:rPr>
            </w:pPr>
            <w:r w:rsidRPr="00520533">
              <w:rPr>
                <w:bCs/>
              </w:rPr>
              <w:t>Tham gia lớp seminar</w:t>
            </w:r>
          </w:p>
          <w:p w14:paraId="3961B8CB" w14:textId="172D9C22" w:rsidR="003B6970" w:rsidRPr="003B6970" w:rsidRDefault="003B6970" w:rsidP="005F3E08">
            <w:pPr>
              <w:tabs>
                <w:tab w:val="left" w:pos="720"/>
              </w:tabs>
              <w:rPr>
                <w:bCs/>
                <w:highlight w:val="yellow"/>
              </w:rPr>
            </w:pPr>
            <w:r w:rsidRPr="00520533">
              <w:rPr>
                <w:bCs/>
              </w:rPr>
              <w:t>Tham gia thảo luận</w:t>
            </w:r>
            <w:r w:rsidR="00DC598B">
              <w:rPr>
                <w:bCs/>
                <w:lang w:val="vi-VN"/>
              </w:rPr>
              <w:t>, làm bài tập tại</w:t>
            </w:r>
            <w:r w:rsidRPr="00520533">
              <w:rPr>
                <w:bCs/>
              </w:rPr>
              <w:t xml:space="preserve"> các buổi seminar</w:t>
            </w:r>
          </w:p>
        </w:tc>
        <w:tc>
          <w:tcPr>
            <w:tcW w:w="672" w:type="pct"/>
            <w:vAlign w:val="center"/>
          </w:tcPr>
          <w:p w14:paraId="74FB0A1A" w14:textId="77777777" w:rsidR="003B6970" w:rsidRPr="003B6970" w:rsidRDefault="003B6970" w:rsidP="005F3E08">
            <w:pPr>
              <w:tabs>
                <w:tab w:val="left" w:pos="720"/>
              </w:tabs>
              <w:jc w:val="center"/>
              <w:rPr>
                <w:bCs/>
                <w:highlight w:val="yellow"/>
              </w:rPr>
            </w:pPr>
            <w:r w:rsidRPr="00520533">
              <w:rPr>
                <w:bCs/>
              </w:rPr>
              <w:t>Tất cả các buổi seminar</w:t>
            </w:r>
          </w:p>
        </w:tc>
        <w:tc>
          <w:tcPr>
            <w:tcW w:w="469" w:type="pct"/>
            <w:vAlign w:val="center"/>
          </w:tcPr>
          <w:p w14:paraId="0BDAB026" w14:textId="77777777" w:rsidR="003B6970" w:rsidRPr="00091599" w:rsidRDefault="007419A0" w:rsidP="005F3E08">
            <w:pPr>
              <w:tabs>
                <w:tab w:val="left" w:pos="720"/>
              </w:tabs>
              <w:jc w:val="center"/>
              <w:rPr>
                <w:bCs/>
                <w:lang w:val="vi-VN"/>
              </w:rPr>
            </w:pPr>
            <w:r w:rsidRPr="00091599">
              <w:rPr>
                <w:bCs/>
                <w:lang w:val="vi-VN"/>
              </w:rPr>
              <w:t>1.x</w:t>
            </w:r>
          </w:p>
          <w:p w14:paraId="730EDA22" w14:textId="6FBF40AE" w:rsidR="008B6437" w:rsidRPr="00091599" w:rsidRDefault="00ED35B8" w:rsidP="005F3E08">
            <w:pPr>
              <w:tabs>
                <w:tab w:val="left" w:pos="720"/>
              </w:tabs>
              <w:jc w:val="center"/>
              <w:rPr>
                <w:bCs/>
                <w:lang w:val="vi-VN"/>
              </w:rPr>
            </w:pPr>
            <w:r w:rsidRPr="00091599">
              <w:rPr>
                <w:bCs/>
                <w:lang w:val="vi-VN"/>
              </w:rPr>
              <w:t>2</w:t>
            </w:r>
            <w:r w:rsidR="008B6437" w:rsidRPr="00091599">
              <w:rPr>
                <w:bCs/>
                <w:lang w:val="vi-VN"/>
              </w:rPr>
              <w:t>.x</w:t>
            </w:r>
          </w:p>
          <w:p w14:paraId="5F584A8D" w14:textId="705F76B2" w:rsidR="008B6437" w:rsidRPr="007419A0" w:rsidRDefault="00ED35B8" w:rsidP="005F3E08">
            <w:pPr>
              <w:tabs>
                <w:tab w:val="left" w:pos="720"/>
              </w:tabs>
              <w:jc w:val="center"/>
              <w:rPr>
                <w:bCs/>
                <w:highlight w:val="yellow"/>
                <w:lang w:val="vi-VN"/>
              </w:rPr>
            </w:pPr>
            <w:r w:rsidRPr="00091599">
              <w:rPr>
                <w:bCs/>
                <w:lang w:val="vi-VN"/>
              </w:rPr>
              <w:t>3</w:t>
            </w:r>
            <w:r w:rsidR="008B6437" w:rsidRPr="00091599">
              <w:rPr>
                <w:bCs/>
                <w:lang w:val="vi-VN"/>
              </w:rPr>
              <w:t>.x</w:t>
            </w:r>
          </w:p>
        </w:tc>
        <w:tc>
          <w:tcPr>
            <w:tcW w:w="778" w:type="pct"/>
            <w:vAlign w:val="center"/>
          </w:tcPr>
          <w:p w14:paraId="137F527A" w14:textId="5AA8F6A5" w:rsidR="003B6970" w:rsidRPr="003B6970" w:rsidRDefault="003B6970" w:rsidP="005F3E08">
            <w:pPr>
              <w:tabs>
                <w:tab w:val="left" w:pos="720"/>
              </w:tabs>
              <w:jc w:val="center"/>
              <w:rPr>
                <w:bCs/>
                <w:highlight w:val="yellow"/>
              </w:rPr>
            </w:pPr>
            <w:r w:rsidRPr="0079554F">
              <w:rPr>
                <w:bCs/>
              </w:rPr>
              <w:t>Phụ lục 2</w:t>
            </w:r>
            <w:r w:rsidR="005C0FBD">
              <w:rPr>
                <w:bCs/>
                <w:lang w:val="vi-VN"/>
              </w:rPr>
              <w:t>:</w:t>
            </w:r>
            <w:r w:rsidRPr="0079554F">
              <w:rPr>
                <w:bCs/>
              </w:rPr>
              <w:t xml:space="preserve"> rubric 1</w:t>
            </w:r>
          </w:p>
        </w:tc>
        <w:tc>
          <w:tcPr>
            <w:tcW w:w="346" w:type="pct"/>
            <w:vAlign w:val="center"/>
          </w:tcPr>
          <w:p w14:paraId="168BCA85" w14:textId="77777777" w:rsidR="003B6970" w:rsidRPr="00CC4F26" w:rsidRDefault="003B6970" w:rsidP="005F3E08">
            <w:pPr>
              <w:tabs>
                <w:tab w:val="left" w:pos="720"/>
              </w:tabs>
              <w:jc w:val="center"/>
              <w:rPr>
                <w:bCs/>
              </w:rPr>
            </w:pPr>
            <w:r w:rsidRPr="00CC4F26">
              <w:rPr>
                <w:bCs/>
              </w:rPr>
              <w:t>10%</w:t>
            </w:r>
          </w:p>
        </w:tc>
        <w:tc>
          <w:tcPr>
            <w:tcW w:w="465" w:type="pct"/>
          </w:tcPr>
          <w:p w14:paraId="0BE50CA3" w14:textId="4E6F7BAF" w:rsidR="003B6970" w:rsidRPr="003B6970" w:rsidRDefault="003B6970" w:rsidP="005F3E08">
            <w:pPr>
              <w:tabs>
                <w:tab w:val="left" w:pos="720"/>
              </w:tabs>
              <w:jc w:val="center"/>
              <w:rPr>
                <w:bCs/>
                <w:highlight w:val="yellow"/>
              </w:rPr>
            </w:pPr>
          </w:p>
        </w:tc>
      </w:tr>
      <w:tr w:rsidR="00FA5E47" w:rsidRPr="00D83953" w14:paraId="0BA43D16" w14:textId="77777777" w:rsidTr="00DC598B">
        <w:tc>
          <w:tcPr>
            <w:tcW w:w="555" w:type="pct"/>
            <w:vMerge w:val="restart"/>
            <w:vAlign w:val="center"/>
          </w:tcPr>
          <w:p w14:paraId="605B355B" w14:textId="77777777" w:rsidR="00FA5E47" w:rsidRPr="00F405C3" w:rsidRDefault="00FA5E47" w:rsidP="005F3E08">
            <w:pPr>
              <w:tabs>
                <w:tab w:val="left" w:pos="720"/>
              </w:tabs>
              <w:jc w:val="center"/>
              <w:rPr>
                <w:b/>
              </w:rPr>
            </w:pPr>
            <w:r w:rsidRPr="00F405C3">
              <w:rPr>
                <w:b/>
              </w:rPr>
              <w:t>Đánh giá quá trình</w:t>
            </w:r>
          </w:p>
        </w:tc>
        <w:tc>
          <w:tcPr>
            <w:tcW w:w="1715" w:type="pct"/>
            <w:vAlign w:val="center"/>
          </w:tcPr>
          <w:p w14:paraId="63993992" w14:textId="7F82AE9E" w:rsidR="000C50FB" w:rsidRPr="00E06CDA" w:rsidRDefault="00D818C6" w:rsidP="005F3E08">
            <w:pPr>
              <w:tabs>
                <w:tab w:val="left" w:pos="720"/>
              </w:tabs>
              <w:rPr>
                <w:bCs/>
              </w:rPr>
            </w:pPr>
            <w:r w:rsidRPr="00DC598B">
              <w:rPr>
                <w:bCs/>
              </w:rPr>
              <w:t>Bài kiểm tra cá nhân</w:t>
            </w:r>
            <w:r w:rsidR="008D29ED">
              <w:rPr>
                <w:bCs/>
              </w:rPr>
              <w:t xml:space="preserve"> </w:t>
            </w:r>
            <w:r w:rsidR="008D29ED">
              <w:rPr>
                <w:bCs/>
                <w:lang w:val="vi-VN"/>
              </w:rPr>
              <w:t>– 20%</w:t>
            </w:r>
            <w:r w:rsidR="00E06CDA">
              <w:rPr>
                <w:bCs/>
              </w:rPr>
              <w:t xml:space="preserve"> </w:t>
            </w:r>
            <w:r w:rsidR="004238A6">
              <w:rPr>
                <w:bCs/>
                <w:lang w:val="vi-VN"/>
              </w:rPr>
              <w:t>(trắc nghiệm)</w:t>
            </w:r>
          </w:p>
        </w:tc>
        <w:tc>
          <w:tcPr>
            <w:tcW w:w="672" w:type="pct"/>
            <w:vAlign w:val="center"/>
          </w:tcPr>
          <w:p w14:paraId="39694A36" w14:textId="26A77498" w:rsidR="00FA5E47" w:rsidRPr="00E2243B" w:rsidRDefault="00FA5E47" w:rsidP="005F3E08">
            <w:pPr>
              <w:tabs>
                <w:tab w:val="left" w:pos="720"/>
              </w:tabs>
              <w:jc w:val="center"/>
              <w:rPr>
                <w:bCs/>
                <w:lang w:val="vi-VN"/>
              </w:rPr>
            </w:pPr>
            <w:r w:rsidRPr="00200F60">
              <w:rPr>
                <w:bCs/>
                <w:lang w:val="vi-VN"/>
              </w:rPr>
              <w:t>Tuần 1</w:t>
            </w:r>
            <w:r w:rsidR="0051092E" w:rsidRPr="00200F60">
              <w:rPr>
                <w:bCs/>
                <w:lang w:val="vi-VN"/>
              </w:rPr>
              <w:t>3</w:t>
            </w:r>
          </w:p>
        </w:tc>
        <w:tc>
          <w:tcPr>
            <w:tcW w:w="469" w:type="pct"/>
            <w:vAlign w:val="center"/>
          </w:tcPr>
          <w:p w14:paraId="761542C3" w14:textId="77777777" w:rsidR="00FA5E47" w:rsidRPr="00091599" w:rsidRDefault="00FA5E47" w:rsidP="005F3E08">
            <w:pPr>
              <w:tabs>
                <w:tab w:val="left" w:pos="720"/>
              </w:tabs>
              <w:jc w:val="center"/>
              <w:rPr>
                <w:bCs/>
                <w:lang w:val="vi-VN"/>
              </w:rPr>
            </w:pPr>
            <w:r w:rsidRPr="00091599">
              <w:rPr>
                <w:bCs/>
                <w:lang w:val="vi-VN"/>
              </w:rPr>
              <w:t>1.x</w:t>
            </w:r>
          </w:p>
          <w:p w14:paraId="28AF3717" w14:textId="77777777" w:rsidR="00FA5E47" w:rsidRPr="00091599" w:rsidRDefault="00FA5E47" w:rsidP="005F3E08">
            <w:pPr>
              <w:tabs>
                <w:tab w:val="left" w:pos="720"/>
              </w:tabs>
              <w:jc w:val="center"/>
              <w:rPr>
                <w:bCs/>
                <w:lang w:val="vi-VN"/>
              </w:rPr>
            </w:pPr>
            <w:r w:rsidRPr="00091599">
              <w:rPr>
                <w:bCs/>
                <w:lang w:val="vi-VN"/>
              </w:rPr>
              <w:t>2.x</w:t>
            </w:r>
          </w:p>
          <w:p w14:paraId="3E2CADC1" w14:textId="64E137C2" w:rsidR="00FA5E47" w:rsidRPr="003B6970" w:rsidRDefault="00FA5E47" w:rsidP="005F3E08">
            <w:pPr>
              <w:tabs>
                <w:tab w:val="left" w:pos="720"/>
              </w:tabs>
              <w:jc w:val="center"/>
              <w:rPr>
                <w:bCs/>
                <w:highlight w:val="yellow"/>
              </w:rPr>
            </w:pPr>
            <w:r w:rsidRPr="00091599">
              <w:rPr>
                <w:bCs/>
                <w:lang w:val="vi-VN"/>
              </w:rPr>
              <w:t>3.x</w:t>
            </w:r>
          </w:p>
        </w:tc>
        <w:tc>
          <w:tcPr>
            <w:tcW w:w="778" w:type="pct"/>
            <w:vAlign w:val="center"/>
          </w:tcPr>
          <w:p w14:paraId="0A0A8011" w14:textId="5A8E1937" w:rsidR="00FA5E47" w:rsidRPr="00CE0416" w:rsidRDefault="00FA5E47" w:rsidP="005F3E08">
            <w:pPr>
              <w:tabs>
                <w:tab w:val="left" w:pos="720"/>
              </w:tabs>
              <w:jc w:val="center"/>
              <w:rPr>
                <w:bCs/>
                <w:lang w:val="vi-VN"/>
              </w:rPr>
            </w:pPr>
            <w:r w:rsidRPr="00761CFD">
              <w:rPr>
                <w:bCs/>
              </w:rPr>
              <w:t>Phụ lục 2</w:t>
            </w:r>
            <w:r w:rsidR="00613FA6">
              <w:rPr>
                <w:bCs/>
                <w:lang w:val="vi-VN"/>
              </w:rPr>
              <w:t>:</w:t>
            </w:r>
            <w:r w:rsidRPr="00761CFD">
              <w:rPr>
                <w:bCs/>
              </w:rPr>
              <w:t xml:space="preserve"> rubric 2</w:t>
            </w:r>
          </w:p>
        </w:tc>
        <w:tc>
          <w:tcPr>
            <w:tcW w:w="346" w:type="pct"/>
            <w:vMerge w:val="restart"/>
            <w:vAlign w:val="center"/>
          </w:tcPr>
          <w:p w14:paraId="4FDFB550" w14:textId="77777777" w:rsidR="00FA5E47" w:rsidRPr="00CC4F26" w:rsidRDefault="00FA5E47" w:rsidP="005F3E08">
            <w:pPr>
              <w:tabs>
                <w:tab w:val="left" w:pos="720"/>
              </w:tabs>
              <w:jc w:val="center"/>
              <w:rPr>
                <w:bCs/>
              </w:rPr>
            </w:pPr>
            <w:r w:rsidRPr="00CC4F26">
              <w:rPr>
                <w:bCs/>
              </w:rPr>
              <w:t>40%</w:t>
            </w:r>
          </w:p>
        </w:tc>
        <w:tc>
          <w:tcPr>
            <w:tcW w:w="465" w:type="pct"/>
            <w:vMerge w:val="restart"/>
          </w:tcPr>
          <w:p w14:paraId="543B8D30" w14:textId="5D34D22A" w:rsidR="00FA5E47" w:rsidRPr="003B6970" w:rsidRDefault="00FA5E47" w:rsidP="005F3E08">
            <w:pPr>
              <w:tabs>
                <w:tab w:val="left" w:pos="720"/>
              </w:tabs>
              <w:jc w:val="center"/>
              <w:rPr>
                <w:bCs/>
                <w:highlight w:val="yellow"/>
              </w:rPr>
            </w:pPr>
          </w:p>
        </w:tc>
      </w:tr>
      <w:tr w:rsidR="00FA5E47" w:rsidRPr="00D83953" w14:paraId="27B9505F" w14:textId="77777777" w:rsidTr="00DC598B">
        <w:tc>
          <w:tcPr>
            <w:tcW w:w="555" w:type="pct"/>
            <w:vMerge/>
            <w:vAlign w:val="center"/>
          </w:tcPr>
          <w:p w14:paraId="36C835E2" w14:textId="77777777" w:rsidR="00FA5E47" w:rsidRPr="00F405C3" w:rsidRDefault="00FA5E47" w:rsidP="005F3E08">
            <w:pPr>
              <w:tabs>
                <w:tab w:val="left" w:pos="720"/>
              </w:tabs>
              <w:jc w:val="center"/>
              <w:rPr>
                <w:b/>
              </w:rPr>
            </w:pPr>
          </w:p>
        </w:tc>
        <w:tc>
          <w:tcPr>
            <w:tcW w:w="1715" w:type="pct"/>
            <w:vAlign w:val="center"/>
          </w:tcPr>
          <w:p w14:paraId="43A0F585" w14:textId="1D92FBF0" w:rsidR="00FA5E47" w:rsidRPr="00FA17A3" w:rsidRDefault="00FA5E47" w:rsidP="005F3E08">
            <w:pPr>
              <w:tabs>
                <w:tab w:val="left" w:pos="720"/>
              </w:tabs>
              <w:rPr>
                <w:bCs/>
                <w:lang w:val="vi-VN"/>
              </w:rPr>
            </w:pPr>
            <w:r w:rsidRPr="00535F89">
              <w:rPr>
                <w:bCs/>
              </w:rPr>
              <w:t>Bài tập nhóm</w:t>
            </w:r>
            <w:r w:rsidR="008D29ED">
              <w:rPr>
                <w:bCs/>
              </w:rPr>
              <w:t xml:space="preserve"> </w:t>
            </w:r>
            <w:r w:rsidR="008D29ED">
              <w:rPr>
                <w:bCs/>
                <w:lang w:val="vi-VN"/>
              </w:rPr>
              <w:t xml:space="preserve">– 20% (nghiên cứu, </w:t>
            </w:r>
            <w:r w:rsidR="005F5338">
              <w:rPr>
                <w:bCs/>
              </w:rPr>
              <w:t>lập trình Python xử lý bài toán</w:t>
            </w:r>
            <w:r w:rsidR="008D29ED">
              <w:rPr>
                <w:bCs/>
                <w:lang w:val="vi-VN"/>
              </w:rPr>
              <w:t>, thuyết trình)</w:t>
            </w:r>
          </w:p>
        </w:tc>
        <w:tc>
          <w:tcPr>
            <w:tcW w:w="672" w:type="pct"/>
            <w:vAlign w:val="center"/>
          </w:tcPr>
          <w:p w14:paraId="10F7DA3E" w14:textId="13DF736C" w:rsidR="00FA5E47" w:rsidRPr="00DC598B" w:rsidRDefault="00FA5E47" w:rsidP="005F3E08">
            <w:pPr>
              <w:tabs>
                <w:tab w:val="left" w:pos="720"/>
              </w:tabs>
              <w:jc w:val="center"/>
              <w:rPr>
                <w:bCs/>
                <w:lang w:val="vi-VN"/>
              </w:rPr>
            </w:pPr>
            <w:r w:rsidRPr="00DC598B">
              <w:rPr>
                <w:bCs/>
                <w:lang w:val="vi-VN"/>
              </w:rPr>
              <w:t>Tuần 14</w:t>
            </w:r>
            <w:r w:rsidR="0051092E">
              <w:rPr>
                <w:bCs/>
                <w:lang w:val="vi-VN"/>
              </w:rPr>
              <w:t>-15</w:t>
            </w:r>
          </w:p>
        </w:tc>
        <w:tc>
          <w:tcPr>
            <w:tcW w:w="469" w:type="pct"/>
            <w:vAlign w:val="center"/>
          </w:tcPr>
          <w:p w14:paraId="18467623" w14:textId="77777777" w:rsidR="007A5890" w:rsidRPr="00091599" w:rsidRDefault="007A5890" w:rsidP="005F3E08">
            <w:pPr>
              <w:tabs>
                <w:tab w:val="left" w:pos="720"/>
              </w:tabs>
              <w:jc w:val="center"/>
              <w:rPr>
                <w:bCs/>
                <w:lang w:val="vi-VN"/>
              </w:rPr>
            </w:pPr>
            <w:r w:rsidRPr="00091599">
              <w:rPr>
                <w:bCs/>
                <w:lang w:val="vi-VN"/>
              </w:rPr>
              <w:t>1.x</w:t>
            </w:r>
          </w:p>
          <w:p w14:paraId="622ED176" w14:textId="77777777" w:rsidR="007A5890" w:rsidRPr="00091599" w:rsidRDefault="007A5890" w:rsidP="005F3E08">
            <w:pPr>
              <w:tabs>
                <w:tab w:val="left" w:pos="720"/>
              </w:tabs>
              <w:jc w:val="center"/>
              <w:rPr>
                <w:bCs/>
                <w:lang w:val="vi-VN"/>
              </w:rPr>
            </w:pPr>
            <w:r w:rsidRPr="00091599">
              <w:rPr>
                <w:bCs/>
                <w:lang w:val="vi-VN"/>
              </w:rPr>
              <w:t>2.x</w:t>
            </w:r>
          </w:p>
          <w:p w14:paraId="0F7C37B8" w14:textId="39269746" w:rsidR="00FA5E47" w:rsidRPr="003B6970" w:rsidRDefault="007A5890" w:rsidP="005F3E08">
            <w:pPr>
              <w:tabs>
                <w:tab w:val="left" w:pos="720"/>
              </w:tabs>
              <w:jc w:val="center"/>
              <w:rPr>
                <w:bCs/>
                <w:highlight w:val="yellow"/>
              </w:rPr>
            </w:pPr>
            <w:r w:rsidRPr="00091599">
              <w:rPr>
                <w:bCs/>
                <w:lang w:val="vi-VN"/>
              </w:rPr>
              <w:t>3.x</w:t>
            </w:r>
          </w:p>
        </w:tc>
        <w:tc>
          <w:tcPr>
            <w:tcW w:w="778" w:type="pct"/>
            <w:vAlign w:val="center"/>
          </w:tcPr>
          <w:p w14:paraId="5C1AD79C" w14:textId="4964B12B" w:rsidR="00FA5E47" w:rsidRPr="003047A4" w:rsidRDefault="00FA5E47" w:rsidP="005F3E08">
            <w:pPr>
              <w:tabs>
                <w:tab w:val="left" w:pos="720"/>
              </w:tabs>
              <w:jc w:val="center"/>
              <w:rPr>
                <w:bCs/>
                <w:highlight w:val="yellow"/>
                <w:lang w:val="vi-VN"/>
              </w:rPr>
            </w:pPr>
            <w:r w:rsidRPr="00761CFD">
              <w:rPr>
                <w:bCs/>
              </w:rPr>
              <w:t>Phụ lục 2</w:t>
            </w:r>
            <w:r w:rsidR="00D32EE7">
              <w:rPr>
                <w:bCs/>
                <w:lang w:val="vi-VN"/>
              </w:rPr>
              <w:t>:</w:t>
            </w:r>
            <w:r w:rsidRPr="00761CFD">
              <w:rPr>
                <w:bCs/>
              </w:rPr>
              <w:t xml:space="preserve"> rubric </w:t>
            </w:r>
            <w:r w:rsidR="003047A4">
              <w:rPr>
                <w:bCs/>
                <w:lang w:val="vi-VN"/>
              </w:rPr>
              <w:t>3</w:t>
            </w:r>
          </w:p>
        </w:tc>
        <w:tc>
          <w:tcPr>
            <w:tcW w:w="346" w:type="pct"/>
            <w:vMerge/>
          </w:tcPr>
          <w:p w14:paraId="0CCE707D" w14:textId="77777777" w:rsidR="00FA5E47" w:rsidRPr="00CC4F26" w:rsidRDefault="00FA5E47" w:rsidP="005F3E08">
            <w:pPr>
              <w:tabs>
                <w:tab w:val="left" w:pos="720"/>
              </w:tabs>
              <w:jc w:val="center"/>
              <w:rPr>
                <w:bCs/>
              </w:rPr>
            </w:pPr>
          </w:p>
        </w:tc>
        <w:tc>
          <w:tcPr>
            <w:tcW w:w="465" w:type="pct"/>
            <w:vMerge/>
          </w:tcPr>
          <w:p w14:paraId="66BE25B4" w14:textId="07F50105" w:rsidR="00FA5E47" w:rsidRPr="003B6970" w:rsidRDefault="00FA5E47" w:rsidP="005F3E08">
            <w:pPr>
              <w:tabs>
                <w:tab w:val="left" w:pos="720"/>
              </w:tabs>
              <w:jc w:val="center"/>
              <w:rPr>
                <w:bCs/>
                <w:highlight w:val="yellow"/>
              </w:rPr>
            </w:pPr>
          </w:p>
        </w:tc>
      </w:tr>
      <w:tr w:rsidR="00DC598B" w:rsidRPr="00D83953" w14:paraId="1F515B75" w14:textId="77777777" w:rsidTr="00DC598B">
        <w:tc>
          <w:tcPr>
            <w:tcW w:w="555" w:type="pct"/>
            <w:vAlign w:val="center"/>
          </w:tcPr>
          <w:p w14:paraId="0B4D0828" w14:textId="77777777" w:rsidR="00091599" w:rsidRPr="00F405C3" w:rsidRDefault="00091599" w:rsidP="005F3E08">
            <w:pPr>
              <w:tabs>
                <w:tab w:val="left" w:pos="720"/>
              </w:tabs>
              <w:jc w:val="center"/>
              <w:rPr>
                <w:b/>
              </w:rPr>
            </w:pPr>
            <w:r w:rsidRPr="00F405C3">
              <w:rPr>
                <w:b/>
              </w:rPr>
              <w:t>Đánh giá cuối kỳ</w:t>
            </w:r>
          </w:p>
        </w:tc>
        <w:tc>
          <w:tcPr>
            <w:tcW w:w="1715" w:type="pct"/>
            <w:vAlign w:val="center"/>
          </w:tcPr>
          <w:p w14:paraId="77B109A4" w14:textId="70BB5057" w:rsidR="00091599" w:rsidRPr="008D29ED" w:rsidRDefault="004238A6" w:rsidP="005F3E08">
            <w:pPr>
              <w:tabs>
                <w:tab w:val="left" w:pos="720"/>
              </w:tabs>
              <w:rPr>
                <w:bCs/>
                <w:highlight w:val="yellow"/>
              </w:rPr>
            </w:pPr>
            <w:r w:rsidRPr="00D41997">
              <w:rPr>
                <w:bCs/>
                <w:lang w:val="vi-VN"/>
              </w:rPr>
              <w:t>Toàn bộ nội dung học</w:t>
            </w:r>
            <w:r>
              <w:rPr>
                <w:bCs/>
                <w:lang w:val="vi-VN"/>
              </w:rPr>
              <w:t xml:space="preserve"> (lập trình trên máy tính)</w:t>
            </w:r>
          </w:p>
        </w:tc>
        <w:tc>
          <w:tcPr>
            <w:tcW w:w="672" w:type="pct"/>
            <w:vAlign w:val="center"/>
          </w:tcPr>
          <w:p w14:paraId="5DCBCA8B" w14:textId="77777777" w:rsidR="00091599" w:rsidRPr="00DC598B" w:rsidRDefault="00091599" w:rsidP="005F3E08">
            <w:pPr>
              <w:tabs>
                <w:tab w:val="left" w:pos="720"/>
              </w:tabs>
              <w:jc w:val="center"/>
              <w:rPr>
                <w:bCs/>
                <w:lang w:val="vi-VN"/>
              </w:rPr>
            </w:pPr>
            <w:r w:rsidRPr="00DC598B">
              <w:rPr>
                <w:bCs/>
                <w:lang w:val="vi-VN"/>
              </w:rPr>
              <w:t>Theo lịch của Trường</w:t>
            </w:r>
          </w:p>
        </w:tc>
        <w:tc>
          <w:tcPr>
            <w:tcW w:w="469" w:type="pct"/>
            <w:vAlign w:val="center"/>
          </w:tcPr>
          <w:p w14:paraId="08CE8230" w14:textId="77777777" w:rsidR="00DA0CD0" w:rsidRDefault="007A5890" w:rsidP="005F3E08">
            <w:pPr>
              <w:tabs>
                <w:tab w:val="left" w:pos="720"/>
              </w:tabs>
              <w:jc w:val="center"/>
              <w:rPr>
                <w:bCs/>
                <w:lang w:val="vi-VN"/>
              </w:rPr>
            </w:pPr>
            <w:r w:rsidRPr="00091599">
              <w:rPr>
                <w:bCs/>
                <w:lang w:val="vi-VN"/>
              </w:rPr>
              <w:t>1.x</w:t>
            </w:r>
          </w:p>
          <w:p w14:paraId="520E4AC2" w14:textId="77777777" w:rsidR="00087328" w:rsidRDefault="000438CD" w:rsidP="005F3E08">
            <w:pPr>
              <w:tabs>
                <w:tab w:val="left" w:pos="720"/>
              </w:tabs>
              <w:jc w:val="center"/>
              <w:rPr>
                <w:bCs/>
                <w:lang w:val="vi-VN"/>
              </w:rPr>
            </w:pPr>
            <w:r>
              <w:rPr>
                <w:bCs/>
                <w:lang w:val="vi-VN"/>
              </w:rPr>
              <w:t>2</w:t>
            </w:r>
            <w:r w:rsidR="00087328" w:rsidRPr="00091599">
              <w:rPr>
                <w:bCs/>
                <w:lang w:val="vi-VN"/>
              </w:rPr>
              <w:t>.x</w:t>
            </w:r>
          </w:p>
          <w:p w14:paraId="74FF9ADE" w14:textId="0CC38659" w:rsidR="005126BD" w:rsidRPr="00087328" w:rsidRDefault="002801BA" w:rsidP="005F3E08">
            <w:pPr>
              <w:tabs>
                <w:tab w:val="left" w:pos="720"/>
              </w:tabs>
              <w:jc w:val="center"/>
              <w:rPr>
                <w:bCs/>
                <w:lang w:val="vi-VN"/>
              </w:rPr>
            </w:pPr>
            <w:r>
              <w:rPr>
                <w:bCs/>
                <w:lang w:val="vi-VN"/>
              </w:rPr>
              <w:t>3</w:t>
            </w:r>
            <w:r w:rsidR="005126BD" w:rsidRPr="00091599">
              <w:rPr>
                <w:bCs/>
                <w:lang w:val="vi-VN"/>
              </w:rPr>
              <w:t>.x</w:t>
            </w:r>
          </w:p>
        </w:tc>
        <w:tc>
          <w:tcPr>
            <w:tcW w:w="778" w:type="pct"/>
            <w:vAlign w:val="center"/>
          </w:tcPr>
          <w:p w14:paraId="018DEA5D" w14:textId="2D89D941" w:rsidR="00091599" w:rsidRPr="005E2885" w:rsidRDefault="00091599" w:rsidP="005F3E08">
            <w:pPr>
              <w:tabs>
                <w:tab w:val="left" w:pos="720"/>
              </w:tabs>
              <w:jc w:val="center"/>
              <w:rPr>
                <w:bCs/>
                <w:highlight w:val="yellow"/>
                <w:lang w:val="vi-VN"/>
              </w:rPr>
            </w:pPr>
            <w:r w:rsidRPr="005E2885">
              <w:rPr>
                <w:bCs/>
                <w:lang w:val="vi-VN"/>
              </w:rPr>
              <w:t>Phụ lục 1: ma trận đề thi</w:t>
            </w:r>
          </w:p>
        </w:tc>
        <w:tc>
          <w:tcPr>
            <w:tcW w:w="346" w:type="pct"/>
            <w:vAlign w:val="center"/>
          </w:tcPr>
          <w:p w14:paraId="3C6499F3" w14:textId="77777777" w:rsidR="00091599" w:rsidRPr="00CC4F26" w:rsidRDefault="00091599" w:rsidP="005F3E08">
            <w:pPr>
              <w:tabs>
                <w:tab w:val="left" w:pos="720"/>
              </w:tabs>
              <w:jc w:val="center"/>
              <w:rPr>
                <w:bCs/>
              </w:rPr>
            </w:pPr>
            <w:r w:rsidRPr="00CC4F26">
              <w:rPr>
                <w:bCs/>
              </w:rPr>
              <w:t>50%</w:t>
            </w:r>
          </w:p>
        </w:tc>
        <w:tc>
          <w:tcPr>
            <w:tcW w:w="465" w:type="pct"/>
          </w:tcPr>
          <w:p w14:paraId="7A72C08A" w14:textId="11807429" w:rsidR="00091599" w:rsidRPr="003B6970" w:rsidRDefault="00091599" w:rsidP="005F3E08">
            <w:pPr>
              <w:tabs>
                <w:tab w:val="left" w:pos="720"/>
              </w:tabs>
              <w:jc w:val="center"/>
              <w:rPr>
                <w:bCs/>
                <w:highlight w:val="yellow"/>
              </w:rPr>
            </w:pPr>
          </w:p>
        </w:tc>
      </w:tr>
    </w:tbl>
    <w:p w14:paraId="05AF2E0F" w14:textId="5F94B15D" w:rsidR="002B491E" w:rsidRPr="002E10CA" w:rsidRDefault="00F36F50" w:rsidP="00F54C3F">
      <w:pPr>
        <w:pStyle w:val="Heading2"/>
        <w:rPr>
          <w:lang w:val="vi-VN"/>
        </w:rPr>
      </w:pPr>
      <w:r w:rsidRPr="00D83953">
        <w:rPr>
          <w:lang w:val="pt-BR"/>
        </w:rPr>
        <w:t>7.2. Ma trận đề thi (phụ lục 1)</w:t>
      </w:r>
    </w:p>
    <w:p w14:paraId="11631AD5" w14:textId="55E48BD1" w:rsidR="006C4589" w:rsidRDefault="00F36F50" w:rsidP="00B453BD">
      <w:pPr>
        <w:pStyle w:val="Heading2"/>
        <w:rPr>
          <w:lang w:val="pt-BR"/>
        </w:rPr>
      </w:pPr>
      <w:r w:rsidRPr="00D83953">
        <w:rPr>
          <w:lang w:val="pt-BR"/>
        </w:rPr>
        <w:lastRenderedPageBreak/>
        <w:t>7.3. Các rubrics (phụ lục 2)</w:t>
      </w:r>
    </w:p>
    <w:p w14:paraId="6B120288" w14:textId="77777777" w:rsidR="00B453BD" w:rsidRPr="00B453BD" w:rsidRDefault="00B453BD" w:rsidP="00B453BD">
      <w:pPr>
        <w:rPr>
          <w:lang w:val="pt-BR"/>
        </w:rPr>
      </w:pPr>
    </w:p>
    <w:p w14:paraId="58F7DC3E" w14:textId="24F6212A" w:rsidR="00E77B50" w:rsidRPr="00D83953" w:rsidRDefault="00E77B50" w:rsidP="00D47709">
      <w:pPr>
        <w:pStyle w:val="Heading1"/>
        <w:rPr>
          <w:lang w:val="pt-BR"/>
        </w:rPr>
      </w:pPr>
      <w:r w:rsidRPr="00D83953">
        <w:rPr>
          <w:lang w:val="pt-BR"/>
        </w:rPr>
        <w:t>8. KẾ HOẠCH DẠY HỌC (</w:t>
      </w:r>
      <w:r w:rsidR="00154246">
        <w:rPr>
          <w:lang w:val="pt-BR"/>
        </w:rPr>
        <w:t>Lesson Plan</w:t>
      </w:r>
      <w:r w:rsidRPr="00D83953">
        <w:rPr>
          <w:lang w:val="pt-BR"/>
        </w:rPr>
        <w:t>)</w:t>
      </w:r>
    </w:p>
    <w:p w14:paraId="01E998E8" w14:textId="7BF68B17" w:rsidR="00E77B50" w:rsidRDefault="0029747A" w:rsidP="00B453BD">
      <w:pPr>
        <w:tabs>
          <w:tab w:val="left" w:pos="720"/>
        </w:tabs>
        <w:spacing w:before="120" w:after="120" w:line="288" w:lineRule="auto"/>
        <w:jc w:val="center"/>
        <w:rPr>
          <w:b/>
          <w:lang w:val="vi-VN"/>
        </w:rPr>
      </w:pPr>
      <w:r w:rsidRPr="005E2885">
        <w:rPr>
          <w:b/>
          <w:lang w:val="pt-BR"/>
        </w:rPr>
        <w:t xml:space="preserve">Bảng 4. Kế hoạch </w:t>
      </w:r>
      <w:r w:rsidR="000F3B0A" w:rsidRPr="005E2885">
        <w:rPr>
          <w:b/>
          <w:lang w:val="pt-BR"/>
        </w:rPr>
        <w:t xml:space="preserve">và nội dung </w:t>
      </w:r>
      <w:r w:rsidRPr="005E2885">
        <w:rPr>
          <w:b/>
          <w:lang w:val="pt-BR"/>
        </w:rPr>
        <w:t>dạy học</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5"/>
        <w:gridCol w:w="2908"/>
        <w:gridCol w:w="994"/>
        <w:gridCol w:w="2875"/>
        <w:gridCol w:w="1367"/>
        <w:gridCol w:w="830"/>
      </w:tblGrid>
      <w:tr w:rsidR="00F954CF" w:rsidRPr="00026DB6" w14:paraId="25649BA0" w14:textId="77777777" w:rsidTr="005B2243">
        <w:tc>
          <w:tcPr>
            <w:tcW w:w="393" w:type="pct"/>
            <w:shd w:val="clear" w:color="auto" w:fill="DEEAF6" w:themeFill="accent1" w:themeFillTint="33"/>
            <w:vAlign w:val="center"/>
          </w:tcPr>
          <w:p w14:paraId="19756CCE" w14:textId="77777777" w:rsidR="00A40526" w:rsidRPr="00026DB6" w:rsidRDefault="00A40526" w:rsidP="0095485E">
            <w:pPr>
              <w:widowControl w:val="0"/>
              <w:tabs>
                <w:tab w:val="left" w:pos="993"/>
              </w:tabs>
              <w:jc w:val="center"/>
              <w:rPr>
                <w:b/>
              </w:rPr>
            </w:pPr>
            <w:r w:rsidRPr="00026DB6">
              <w:rPr>
                <w:b/>
              </w:rPr>
              <w:t>Tuần</w:t>
            </w:r>
          </w:p>
        </w:tc>
        <w:tc>
          <w:tcPr>
            <w:tcW w:w="1493" w:type="pct"/>
            <w:shd w:val="clear" w:color="auto" w:fill="DEEAF6" w:themeFill="accent1" w:themeFillTint="33"/>
            <w:vAlign w:val="center"/>
          </w:tcPr>
          <w:p w14:paraId="48DBE46A" w14:textId="77777777" w:rsidR="00A40526" w:rsidRPr="00026DB6" w:rsidRDefault="00A40526" w:rsidP="0095485E">
            <w:pPr>
              <w:widowControl w:val="0"/>
              <w:tabs>
                <w:tab w:val="left" w:pos="993"/>
              </w:tabs>
              <w:jc w:val="center"/>
              <w:rPr>
                <w:b/>
              </w:rPr>
            </w:pPr>
            <w:r w:rsidRPr="00026DB6">
              <w:rPr>
                <w:b/>
              </w:rPr>
              <w:t>Nội dung</w:t>
            </w:r>
          </w:p>
        </w:tc>
        <w:tc>
          <w:tcPr>
            <w:tcW w:w="510" w:type="pct"/>
            <w:shd w:val="clear" w:color="auto" w:fill="DEEAF6" w:themeFill="accent1" w:themeFillTint="33"/>
            <w:vAlign w:val="center"/>
          </w:tcPr>
          <w:p w14:paraId="36D69E96" w14:textId="77777777" w:rsidR="00A40526" w:rsidRPr="00026DB6" w:rsidRDefault="00A40526" w:rsidP="0095485E">
            <w:pPr>
              <w:widowControl w:val="0"/>
              <w:tabs>
                <w:tab w:val="left" w:pos="993"/>
              </w:tabs>
              <w:jc w:val="center"/>
              <w:rPr>
                <w:b/>
              </w:rPr>
            </w:pPr>
            <w:r w:rsidRPr="00026DB6">
              <w:rPr>
                <w:b/>
              </w:rPr>
              <w:t>Tài liệu đọc</w:t>
            </w:r>
          </w:p>
        </w:tc>
        <w:tc>
          <w:tcPr>
            <w:tcW w:w="1476" w:type="pct"/>
            <w:shd w:val="clear" w:color="auto" w:fill="DEEAF6" w:themeFill="accent1" w:themeFillTint="33"/>
            <w:vAlign w:val="center"/>
          </w:tcPr>
          <w:p w14:paraId="628E9F6E" w14:textId="77777777" w:rsidR="00A40526" w:rsidRPr="00026DB6" w:rsidRDefault="00A40526" w:rsidP="0095485E">
            <w:pPr>
              <w:widowControl w:val="0"/>
              <w:tabs>
                <w:tab w:val="left" w:pos="993"/>
              </w:tabs>
              <w:ind w:left="-198" w:firstLine="96"/>
              <w:jc w:val="center"/>
              <w:rPr>
                <w:b/>
              </w:rPr>
            </w:pPr>
            <w:r w:rsidRPr="00026DB6">
              <w:rPr>
                <w:b/>
              </w:rPr>
              <w:t>Hoạt động</w:t>
            </w:r>
          </w:p>
          <w:p w14:paraId="14872EFB" w14:textId="77777777" w:rsidR="00A40526" w:rsidRPr="00026DB6" w:rsidRDefault="00A40526" w:rsidP="0095485E">
            <w:pPr>
              <w:widowControl w:val="0"/>
              <w:tabs>
                <w:tab w:val="left" w:pos="993"/>
              </w:tabs>
              <w:jc w:val="center"/>
              <w:rPr>
                <w:b/>
              </w:rPr>
            </w:pPr>
            <w:r w:rsidRPr="00026DB6">
              <w:rPr>
                <w:b/>
              </w:rPr>
              <w:t>dạy và học</w:t>
            </w:r>
          </w:p>
        </w:tc>
        <w:tc>
          <w:tcPr>
            <w:tcW w:w="702" w:type="pct"/>
            <w:shd w:val="clear" w:color="auto" w:fill="DEEAF6" w:themeFill="accent1" w:themeFillTint="33"/>
            <w:vAlign w:val="center"/>
          </w:tcPr>
          <w:p w14:paraId="21221BDE" w14:textId="77777777" w:rsidR="00A40526" w:rsidRPr="00026DB6" w:rsidRDefault="00A40526" w:rsidP="0095485E">
            <w:pPr>
              <w:widowControl w:val="0"/>
              <w:tabs>
                <w:tab w:val="left" w:pos="993"/>
              </w:tabs>
              <w:jc w:val="center"/>
              <w:rPr>
                <w:b/>
              </w:rPr>
            </w:pPr>
            <w:r w:rsidRPr="00026DB6">
              <w:rPr>
                <w:b/>
              </w:rPr>
              <w:t>Đánh giá</w:t>
            </w:r>
          </w:p>
        </w:tc>
        <w:tc>
          <w:tcPr>
            <w:tcW w:w="426" w:type="pct"/>
            <w:shd w:val="clear" w:color="auto" w:fill="DEEAF6" w:themeFill="accent1" w:themeFillTint="33"/>
            <w:vAlign w:val="center"/>
          </w:tcPr>
          <w:p w14:paraId="3493CE78" w14:textId="77777777" w:rsidR="00A40526" w:rsidRPr="00026DB6" w:rsidRDefault="00A40526" w:rsidP="0095485E">
            <w:pPr>
              <w:widowControl w:val="0"/>
              <w:tabs>
                <w:tab w:val="left" w:pos="993"/>
              </w:tabs>
              <w:jc w:val="center"/>
              <w:rPr>
                <w:b/>
              </w:rPr>
            </w:pPr>
            <w:r w:rsidRPr="00026DB6">
              <w:rPr>
                <w:b/>
              </w:rPr>
              <w:t>CLOs</w:t>
            </w:r>
          </w:p>
        </w:tc>
      </w:tr>
      <w:tr w:rsidR="00F954CF" w:rsidRPr="00026DB6" w14:paraId="1CADF7E4" w14:textId="77777777" w:rsidTr="005B2243">
        <w:tc>
          <w:tcPr>
            <w:tcW w:w="393" w:type="pct"/>
            <w:shd w:val="clear" w:color="auto" w:fill="auto"/>
            <w:vAlign w:val="center"/>
          </w:tcPr>
          <w:p w14:paraId="1FB30E49" w14:textId="77777777" w:rsidR="00A40526" w:rsidRPr="00026DB6" w:rsidRDefault="00A40526" w:rsidP="0095485E">
            <w:pPr>
              <w:widowControl w:val="0"/>
              <w:tabs>
                <w:tab w:val="left" w:pos="993"/>
              </w:tabs>
              <w:jc w:val="center"/>
              <w:rPr>
                <w:lang w:val="pt-BR"/>
              </w:rPr>
            </w:pPr>
            <w:r w:rsidRPr="00026DB6">
              <w:rPr>
                <w:lang w:val="pt-BR"/>
              </w:rPr>
              <w:t>[1]</w:t>
            </w:r>
          </w:p>
        </w:tc>
        <w:tc>
          <w:tcPr>
            <w:tcW w:w="1493" w:type="pct"/>
            <w:shd w:val="clear" w:color="auto" w:fill="auto"/>
            <w:vAlign w:val="center"/>
          </w:tcPr>
          <w:p w14:paraId="3337D319" w14:textId="7FAA89D4" w:rsidR="00A40526" w:rsidRPr="00026DB6" w:rsidRDefault="00453F9B" w:rsidP="0095485E">
            <w:pPr>
              <w:tabs>
                <w:tab w:val="left" w:pos="720"/>
              </w:tabs>
              <w:jc w:val="center"/>
              <w:rPr>
                <w:lang w:val="pt-BR"/>
              </w:rPr>
            </w:pPr>
            <w:r>
              <w:rPr>
                <w:lang w:val="pt-BR"/>
              </w:rPr>
              <w:t>L</w:t>
            </w:r>
            <w:r w:rsidR="00A40526" w:rsidRPr="00026DB6">
              <w:rPr>
                <w:lang w:val="pt-BR"/>
              </w:rPr>
              <w:t>[2]</w:t>
            </w:r>
          </w:p>
        </w:tc>
        <w:tc>
          <w:tcPr>
            <w:tcW w:w="510" w:type="pct"/>
            <w:vAlign w:val="center"/>
          </w:tcPr>
          <w:p w14:paraId="7FAA31FB" w14:textId="77777777" w:rsidR="00A40526" w:rsidRPr="00026DB6" w:rsidRDefault="00A40526" w:rsidP="0095485E">
            <w:pPr>
              <w:tabs>
                <w:tab w:val="left" w:pos="720"/>
              </w:tabs>
              <w:jc w:val="center"/>
              <w:rPr>
                <w:lang w:val="pt-BR"/>
              </w:rPr>
            </w:pPr>
            <w:r w:rsidRPr="00026DB6">
              <w:rPr>
                <w:lang w:val="pt-BR"/>
              </w:rPr>
              <w:t>[3]</w:t>
            </w:r>
          </w:p>
        </w:tc>
        <w:tc>
          <w:tcPr>
            <w:tcW w:w="1476" w:type="pct"/>
            <w:shd w:val="clear" w:color="auto" w:fill="auto"/>
            <w:vAlign w:val="center"/>
          </w:tcPr>
          <w:p w14:paraId="3F4C6A76" w14:textId="77777777" w:rsidR="00A40526" w:rsidRPr="00026DB6" w:rsidRDefault="00A40526" w:rsidP="0095485E">
            <w:pPr>
              <w:tabs>
                <w:tab w:val="left" w:pos="720"/>
              </w:tabs>
              <w:jc w:val="center"/>
              <w:rPr>
                <w:lang w:val="pt-BR"/>
              </w:rPr>
            </w:pPr>
            <w:r w:rsidRPr="00026DB6">
              <w:rPr>
                <w:lang w:val="pt-BR"/>
              </w:rPr>
              <w:t>[4]</w:t>
            </w:r>
          </w:p>
        </w:tc>
        <w:tc>
          <w:tcPr>
            <w:tcW w:w="702" w:type="pct"/>
            <w:shd w:val="clear" w:color="auto" w:fill="auto"/>
            <w:vAlign w:val="center"/>
          </w:tcPr>
          <w:p w14:paraId="719D0981" w14:textId="77777777" w:rsidR="00A40526" w:rsidRPr="00026DB6" w:rsidRDefault="00A40526" w:rsidP="0095485E">
            <w:pPr>
              <w:widowControl w:val="0"/>
              <w:tabs>
                <w:tab w:val="left" w:pos="993"/>
              </w:tabs>
              <w:jc w:val="center"/>
            </w:pPr>
            <w:r w:rsidRPr="00026DB6">
              <w:t>[5]</w:t>
            </w:r>
          </w:p>
        </w:tc>
        <w:tc>
          <w:tcPr>
            <w:tcW w:w="426" w:type="pct"/>
            <w:vAlign w:val="center"/>
          </w:tcPr>
          <w:p w14:paraId="3082957F" w14:textId="77777777" w:rsidR="00A40526" w:rsidRPr="00026DB6" w:rsidRDefault="00A40526" w:rsidP="0095485E">
            <w:pPr>
              <w:tabs>
                <w:tab w:val="left" w:pos="720"/>
              </w:tabs>
              <w:jc w:val="center"/>
              <w:rPr>
                <w:lang w:val="pt-BR"/>
              </w:rPr>
            </w:pPr>
            <w:r w:rsidRPr="00026DB6">
              <w:rPr>
                <w:lang w:val="pt-BR"/>
              </w:rPr>
              <w:t>[6]</w:t>
            </w:r>
          </w:p>
        </w:tc>
      </w:tr>
      <w:tr w:rsidR="00C41339" w:rsidRPr="00026DB6" w14:paraId="27EFA6DA" w14:textId="77777777" w:rsidTr="00B453BD">
        <w:trPr>
          <w:trHeight w:val="5102"/>
        </w:trPr>
        <w:tc>
          <w:tcPr>
            <w:tcW w:w="393" w:type="pct"/>
            <w:shd w:val="clear" w:color="auto" w:fill="FFF2CC" w:themeFill="accent4" w:themeFillTint="33"/>
            <w:vAlign w:val="center"/>
          </w:tcPr>
          <w:p w14:paraId="590B95A2" w14:textId="77777777" w:rsidR="00C41339" w:rsidRPr="00026DB6" w:rsidRDefault="00C41339" w:rsidP="00C41339">
            <w:pPr>
              <w:widowControl w:val="0"/>
              <w:tabs>
                <w:tab w:val="left" w:pos="993"/>
              </w:tabs>
              <w:jc w:val="center"/>
              <w:rPr>
                <w:b/>
                <w:bCs/>
              </w:rPr>
            </w:pPr>
            <w:r w:rsidRPr="00026DB6">
              <w:rPr>
                <w:b/>
                <w:bCs/>
                <w:lang w:val="pt-BR"/>
              </w:rPr>
              <w:t>1</w:t>
            </w:r>
          </w:p>
        </w:tc>
        <w:tc>
          <w:tcPr>
            <w:tcW w:w="1493" w:type="pct"/>
            <w:shd w:val="clear" w:color="auto" w:fill="FFF2CC" w:themeFill="accent4" w:themeFillTint="33"/>
            <w:vAlign w:val="center"/>
          </w:tcPr>
          <w:p w14:paraId="76750DCF" w14:textId="77777777" w:rsidR="00453F9B" w:rsidRDefault="00453F9B" w:rsidP="00453F9B">
            <w:pPr>
              <w:widowControl w:val="0"/>
              <w:spacing w:before="240" w:line="259" w:lineRule="auto"/>
              <w:ind w:left="432" w:hanging="432"/>
              <w:outlineLvl w:val="0"/>
              <w:rPr>
                <w:rFonts w:eastAsia="Malgun Gothic"/>
                <w:b/>
              </w:rPr>
            </w:pPr>
            <w:bookmarkStart w:id="1" w:name="_Toc85998879"/>
            <w:r>
              <w:rPr>
                <w:rFonts w:eastAsia="Malgun Gothic"/>
                <w:b/>
              </w:rPr>
              <w:t>Lecture 1</w:t>
            </w:r>
          </w:p>
          <w:p w14:paraId="4DB1ADC0" w14:textId="4548C45C" w:rsidR="00453F9B" w:rsidRPr="00453F9B" w:rsidRDefault="00453F9B" w:rsidP="00453F9B">
            <w:pPr>
              <w:widowControl w:val="0"/>
              <w:spacing w:before="240" w:line="259" w:lineRule="auto"/>
              <w:ind w:left="432" w:hanging="432"/>
              <w:outlineLvl w:val="0"/>
              <w:rPr>
                <w:rFonts w:eastAsia="Malgun Gothic"/>
                <w:b/>
              </w:rPr>
            </w:pPr>
            <w:r>
              <w:rPr>
                <w:rFonts w:eastAsia="Malgun Gothic"/>
                <w:b/>
              </w:rPr>
              <w:t xml:space="preserve">Chương 1: </w:t>
            </w:r>
            <w:bookmarkEnd w:id="1"/>
            <w:r w:rsidR="007663F9">
              <w:rPr>
                <w:rFonts w:eastAsia="Malgun Gothic"/>
                <w:b/>
              </w:rPr>
              <w:t>Giới thiệu về Python</w:t>
            </w:r>
          </w:p>
          <w:p w14:paraId="346384CE" w14:textId="6725E2C9" w:rsidR="00453F9B" w:rsidRPr="00453F9B" w:rsidRDefault="00453F9B" w:rsidP="00453F9B">
            <w:pPr>
              <w:keepNext/>
              <w:keepLines/>
              <w:numPr>
                <w:ilvl w:val="1"/>
                <w:numId w:val="0"/>
              </w:numPr>
              <w:spacing w:before="40" w:line="259" w:lineRule="auto"/>
              <w:ind w:left="576" w:hanging="576"/>
              <w:outlineLvl w:val="1"/>
              <w:rPr>
                <w:rFonts w:eastAsia="Malgun Gothic"/>
              </w:rPr>
            </w:pPr>
            <w:r>
              <w:rPr>
                <w:rFonts w:eastAsia="Malgun Gothic"/>
              </w:rPr>
              <w:t xml:space="preserve">1.1. </w:t>
            </w:r>
            <w:r w:rsidR="007663F9">
              <w:rPr>
                <w:rFonts w:eastAsia="Malgun Gothic"/>
              </w:rPr>
              <w:t>Python là gì</w:t>
            </w:r>
          </w:p>
          <w:p w14:paraId="68EA9572" w14:textId="443EAC9D" w:rsidR="00453F9B" w:rsidRPr="00453F9B" w:rsidRDefault="00453F9B" w:rsidP="00453F9B">
            <w:pPr>
              <w:keepNext/>
              <w:keepLines/>
              <w:numPr>
                <w:ilvl w:val="1"/>
                <w:numId w:val="0"/>
              </w:numPr>
              <w:spacing w:before="40" w:line="259" w:lineRule="auto"/>
              <w:ind w:left="576" w:hanging="576"/>
              <w:outlineLvl w:val="1"/>
              <w:rPr>
                <w:rFonts w:eastAsia="Malgun Gothic"/>
              </w:rPr>
            </w:pPr>
            <w:r>
              <w:rPr>
                <w:rFonts w:eastAsia="Malgun Gothic"/>
              </w:rPr>
              <w:t xml:space="preserve">1.2. </w:t>
            </w:r>
            <w:r w:rsidR="007663F9">
              <w:rPr>
                <w:rFonts w:eastAsia="Malgun Gothic"/>
              </w:rPr>
              <w:t>Lịch sử của Python</w:t>
            </w:r>
          </w:p>
          <w:p w14:paraId="45276EEB" w14:textId="3F0A0F20" w:rsidR="00453F9B" w:rsidRDefault="00453F9B" w:rsidP="00453F9B">
            <w:pPr>
              <w:keepNext/>
              <w:keepLines/>
              <w:numPr>
                <w:ilvl w:val="1"/>
                <w:numId w:val="0"/>
              </w:numPr>
              <w:spacing w:before="40" w:line="259" w:lineRule="auto"/>
              <w:ind w:left="576" w:hanging="576"/>
              <w:outlineLvl w:val="1"/>
              <w:rPr>
                <w:rFonts w:eastAsia="Malgun Gothic"/>
              </w:rPr>
            </w:pPr>
            <w:r>
              <w:rPr>
                <w:rFonts w:eastAsia="Malgun Gothic"/>
              </w:rPr>
              <w:t xml:space="preserve">1.3. </w:t>
            </w:r>
            <w:r w:rsidR="007663F9">
              <w:rPr>
                <w:rFonts w:eastAsia="Malgun Gothic"/>
              </w:rPr>
              <w:t>Phân biệt Python 2 và Python 3</w:t>
            </w:r>
          </w:p>
          <w:p w14:paraId="24609F9A" w14:textId="486E4E27" w:rsidR="00453F9B" w:rsidRPr="00453F9B" w:rsidRDefault="00453F9B" w:rsidP="00453F9B">
            <w:pPr>
              <w:keepNext/>
              <w:keepLines/>
              <w:numPr>
                <w:ilvl w:val="1"/>
                <w:numId w:val="0"/>
              </w:numPr>
              <w:spacing w:before="40" w:line="259" w:lineRule="auto"/>
              <w:ind w:left="576" w:hanging="576"/>
              <w:outlineLvl w:val="1"/>
              <w:rPr>
                <w:rFonts w:eastAsia="Malgun Gothic"/>
              </w:rPr>
            </w:pPr>
            <w:r>
              <w:rPr>
                <w:rFonts w:eastAsia="Malgun Gothic"/>
              </w:rPr>
              <w:t xml:space="preserve">1.4. </w:t>
            </w:r>
            <w:r w:rsidR="00B74E99">
              <w:rPr>
                <w:rFonts w:eastAsia="Malgun Gothic"/>
              </w:rPr>
              <w:t>C</w:t>
            </w:r>
            <w:r w:rsidR="00754166">
              <w:rPr>
                <w:rFonts w:eastAsia="Malgun Gothic"/>
              </w:rPr>
              <w:t>ài đặt môi trường lập trình</w:t>
            </w:r>
          </w:p>
          <w:p w14:paraId="29D7A420" w14:textId="6D13B7A0" w:rsidR="00453F9B" w:rsidRPr="00453F9B" w:rsidRDefault="00453F9B" w:rsidP="00453F9B">
            <w:pPr>
              <w:keepNext/>
              <w:keepLines/>
              <w:numPr>
                <w:ilvl w:val="1"/>
                <w:numId w:val="0"/>
              </w:numPr>
              <w:spacing w:before="40" w:line="259" w:lineRule="auto"/>
              <w:ind w:left="576" w:hanging="576"/>
              <w:outlineLvl w:val="1"/>
              <w:rPr>
                <w:rFonts w:eastAsia="Malgun Gothic"/>
              </w:rPr>
            </w:pPr>
            <w:r>
              <w:rPr>
                <w:rFonts w:eastAsia="Malgun Gothic"/>
              </w:rPr>
              <w:t xml:space="preserve">1.5. </w:t>
            </w:r>
            <w:r w:rsidR="00754166">
              <w:rPr>
                <w:rFonts w:eastAsia="Malgun Gothic"/>
              </w:rPr>
              <w:t>Cú pháp</w:t>
            </w:r>
          </w:p>
          <w:p w14:paraId="04F51657" w14:textId="77777777" w:rsidR="00C41339" w:rsidRDefault="00453F9B" w:rsidP="00453F9B">
            <w:pPr>
              <w:widowControl w:val="0"/>
              <w:tabs>
                <w:tab w:val="left" w:pos="993"/>
              </w:tabs>
              <w:rPr>
                <w:rFonts w:eastAsia="Calibri"/>
              </w:rPr>
            </w:pPr>
            <w:r>
              <w:rPr>
                <w:rFonts w:eastAsia="Calibri"/>
              </w:rPr>
              <w:t xml:space="preserve">1.6. </w:t>
            </w:r>
            <w:r w:rsidR="00754166">
              <w:rPr>
                <w:rFonts w:eastAsia="Calibri"/>
              </w:rPr>
              <w:t>Vào/ra dữ liệu</w:t>
            </w:r>
          </w:p>
          <w:p w14:paraId="0B6BE86F" w14:textId="77777777" w:rsidR="00754166" w:rsidRDefault="00933368" w:rsidP="00453F9B">
            <w:pPr>
              <w:widowControl w:val="0"/>
              <w:tabs>
                <w:tab w:val="left" w:pos="993"/>
              </w:tabs>
              <w:rPr>
                <w:bCs/>
              </w:rPr>
            </w:pPr>
            <w:r w:rsidRPr="00623CDB">
              <w:rPr>
                <w:bCs/>
              </w:rPr>
              <w:t>1.7.</w:t>
            </w:r>
            <w:r w:rsidR="00046200">
              <w:rPr>
                <w:bCs/>
              </w:rPr>
              <w:t xml:space="preserve"> Biến</w:t>
            </w:r>
          </w:p>
          <w:p w14:paraId="6B073DE3" w14:textId="77777777" w:rsidR="00046200" w:rsidRDefault="00046200" w:rsidP="00453F9B">
            <w:pPr>
              <w:widowControl w:val="0"/>
              <w:tabs>
                <w:tab w:val="left" w:pos="993"/>
              </w:tabs>
              <w:rPr>
                <w:bCs/>
              </w:rPr>
            </w:pPr>
            <w:r>
              <w:rPr>
                <w:bCs/>
              </w:rPr>
              <w:t>1.8. Biểu thức</w:t>
            </w:r>
          </w:p>
          <w:p w14:paraId="4C060263" w14:textId="741CF3CF" w:rsidR="00046200" w:rsidRPr="00623CDB" w:rsidRDefault="00046200" w:rsidP="00453F9B">
            <w:pPr>
              <w:widowControl w:val="0"/>
              <w:tabs>
                <w:tab w:val="left" w:pos="993"/>
              </w:tabs>
              <w:rPr>
                <w:bCs/>
              </w:rPr>
            </w:pPr>
            <w:r>
              <w:rPr>
                <w:bCs/>
              </w:rPr>
              <w:t>1.9. Câu lệnh</w:t>
            </w:r>
          </w:p>
        </w:tc>
        <w:tc>
          <w:tcPr>
            <w:tcW w:w="510" w:type="pct"/>
            <w:shd w:val="clear" w:color="auto" w:fill="FFF2CC" w:themeFill="accent4" w:themeFillTint="33"/>
            <w:vAlign w:val="center"/>
          </w:tcPr>
          <w:p w14:paraId="16210073" w14:textId="20435742" w:rsidR="00C41339" w:rsidRPr="00026DB6" w:rsidRDefault="007D2506" w:rsidP="00C41339">
            <w:pPr>
              <w:tabs>
                <w:tab w:val="left" w:pos="720"/>
              </w:tabs>
              <w:jc w:val="center"/>
              <w:rPr>
                <w:b/>
              </w:rPr>
            </w:pPr>
            <w:r w:rsidRPr="007D2506">
              <w:rPr>
                <w:szCs w:val="26"/>
              </w:rPr>
              <w:t>[1] Chương 1, 2, 3</w:t>
            </w:r>
          </w:p>
        </w:tc>
        <w:tc>
          <w:tcPr>
            <w:tcW w:w="1476" w:type="pct"/>
            <w:shd w:val="clear" w:color="auto" w:fill="FFF2CC" w:themeFill="accent4" w:themeFillTint="33"/>
          </w:tcPr>
          <w:p w14:paraId="59E19F80" w14:textId="77777777" w:rsidR="00C41339" w:rsidRPr="009B0B46" w:rsidRDefault="00C41339" w:rsidP="00C41339">
            <w:pPr>
              <w:tabs>
                <w:tab w:val="left" w:pos="720"/>
              </w:tabs>
              <w:rPr>
                <w:b/>
                <w:bCs/>
                <w:lang w:val="vi-VN"/>
              </w:rPr>
            </w:pPr>
            <w:r w:rsidRPr="00026DB6">
              <w:rPr>
                <w:b/>
                <w:bCs/>
                <w:lang w:val="pt-BR"/>
              </w:rPr>
              <w:t>Giảng viên</w:t>
            </w:r>
            <w:r>
              <w:rPr>
                <w:b/>
                <w:bCs/>
                <w:lang w:val="vi-VN"/>
              </w:rPr>
              <w:t>:</w:t>
            </w:r>
          </w:p>
          <w:p w14:paraId="3FB0D348" w14:textId="4CBBED9A" w:rsidR="00C41339" w:rsidRPr="0005577A" w:rsidRDefault="00C41339" w:rsidP="001317C8">
            <w:pPr>
              <w:pStyle w:val="ListParagraph"/>
              <w:numPr>
                <w:ilvl w:val="0"/>
                <w:numId w:val="37"/>
              </w:numPr>
              <w:ind w:left="142" w:hanging="142"/>
              <w:rPr>
                <w:lang w:val="vi-VN"/>
              </w:rPr>
            </w:pPr>
            <w:r w:rsidRPr="0005577A">
              <w:rPr>
                <w:lang w:val="pt-BR"/>
              </w:rPr>
              <w:t>Giới thiệu đề cương, giáo trình, tài liệu tham khảo, phần mềm, bài</w:t>
            </w:r>
            <w:r w:rsidRPr="0005577A">
              <w:rPr>
                <w:lang w:val="vi-VN"/>
              </w:rPr>
              <w:t xml:space="preserve"> giảng</w:t>
            </w:r>
          </w:p>
          <w:p w14:paraId="7DA64C91" w14:textId="1DC694DD" w:rsidR="00C41339" w:rsidRPr="0005577A" w:rsidRDefault="00C41339" w:rsidP="001317C8">
            <w:pPr>
              <w:pStyle w:val="ListParagraph"/>
              <w:numPr>
                <w:ilvl w:val="0"/>
                <w:numId w:val="37"/>
              </w:numPr>
              <w:ind w:left="142" w:hanging="142"/>
              <w:rPr>
                <w:lang w:val="pt-BR"/>
              </w:rPr>
            </w:pPr>
            <w:r w:rsidRPr="0005577A">
              <w:rPr>
                <w:lang w:val="pt-BR"/>
              </w:rPr>
              <w:t xml:space="preserve">Giảng lý thuyết theo nội dung </w:t>
            </w:r>
            <w:r w:rsidRPr="001317C8">
              <w:rPr>
                <w:lang w:val="pt-BR"/>
              </w:rPr>
              <w:t>b</w:t>
            </w:r>
            <w:r w:rsidRPr="0005577A">
              <w:rPr>
                <w:lang w:val="pt-BR"/>
              </w:rPr>
              <w:t>ài giảng</w:t>
            </w:r>
          </w:p>
          <w:p w14:paraId="6FD44797" w14:textId="34C034F0" w:rsidR="00C41339" w:rsidRPr="0005577A" w:rsidRDefault="00C41339" w:rsidP="001317C8">
            <w:pPr>
              <w:pStyle w:val="ListParagraph"/>
              <w:numPr>
                <w:ilvl w:val="0"/>
                <w:numId w:val="37"/>
              </w:numPr>
              <w:ind w:left="142" w:hanging="142"/>
              <w:rPr>
                <w:lang w:val="pt-BR"/>
              </w:rPr>
            </w:pPr>
            <w:r w:rsidRPr="0005577A">
              <w:rPr>
                <w:lang w:val="pt-BR"/>
              </w:rPr>
              <w:t>Hướng dẫn đọc giáo trình, tài liệu tham khảo</w:t>
            </w:r>
          </w:p>
          <w:p w14:paraId="3DCB61DE" w14:textId="5622B5FA" w:rsidR="00C41339" w:rsidRPr="0005577A" w:rsidRDefault="00C41339" w:rsidP="001317C8">
            <w:pPr>
              <w:pStyle w:val="ListParagraph"/>
              <w:numPr>
                <w:ilvl w:val="0"/>
                <w:numId w:val="37"/>
              </w:numPr>
              <w:ind w:left="142" w:hanging="142"/>
              <w:rPr>
                <w:lang w:val="pt-BR"/>
              </w:rPr>
            </w:pPr>
            <w:r w:rsidRPr="0005577A">
              <w:rPr>
                <w:lang w:val="pt-BR"/>
              </w:rPr>
              <w:t>Yêu cầu sinh viên xem lại kiến thức các học phần tiên quyết</w:t>
            </w:r>
          </w:p>
          <w:p w14:paraId="3E765EC9" w14:textId="3F93190D" w:rsidR="00C41339" w:rsidRPr="001317C8" w:rsidRDefault="00C41339" w:rsidP="001317C8">
            <w:pPr>
              <w:pStyle w:val="ListParagraph"/>
              <w:numPr>
                <w:ilvl w:val="0"/>
                <w:numId w:val="37"/>
              </w:numPr>
              <w:ind w:left="142" w:hanging="142"/>
              <w:rPr>
                <w:lang w:val="pt-BR"/>
              </w:rPr>
            </w:pPr>
            <w:r w:rsidRPr="0005577A">
              <w:rPr>
                <w:lang w:val="pt-BR"/>
              </w:rPr>
              <w:t xml:space="preserve">Yêu cầu sinh viên xem trước ví dụ, câu hỏi, bài tập dành cho </w:t>
            </w:r>
            <w:r w:rsidRPr="001317C8">
              <w:rPr>
                <w:lang w:val="pt-BR"/>
              </w:rPr>
              <w:t>S</w:t>
            </w:r>
            <w:r w:rsidRPr="0005577A">
              <w:rPr>
                <w:lang w:val="pt-BR"/>
              </w:rPr>
              <w:t>eminar 1</w:t>
            </w:r>
          </w:p>
          <w:p w14:paraId="5E1F1664" w14:textId="7806C0DE" w:rsidR="00C41339" w:rsidRPr="001317C8" w:rsidRDefault="00C41339" w:rsidP="001317C8">
            <w:pPr>
              <w:pStyle w:val="ListParagraph"/>
              <w:numPr>
                <w:ilvl w:val="0"/>
                <w:numId w:val="37"/>
              </w:numPr>
              <w:ind w:left="142" w:hanging="142"/>
              <w:rPr>
                <w:lang w:val="pt-BR"/>
              </w:rPr>
            </w:pPr>
            <w:r w:rsidRPr="001317C8">
              <w:rPr>
                <w:lang w:val="pt-BR"/>
              </w:rPr>
              <w:t>Giới thiệu các Rubrics</w:t>
            </w:r>
          </w:p>
          <w:p w14:paraId="69AADE35" w14:textId="77777777" w:rsidR="00C41339" w:rsidRPr="009B0B46" w:rsidRDefault="00C41339" w:rsidP="00C41339">
            <w:pPr>
              <w:tabs>
                <w:tab w:val="left" w:pos="720"/>
              </w:tabs>
              <w:rPr>
                <w:b/>
                <w:bCs/>
                <w:lang w:val="vi-VN"/>
              </w:rPr>
            </w:pPr>
            <w:r w:rsidRPr="00026DB6">
              <w:rPr>
                <w:b/>
                <w:bCs/>
                <w:lang w:val="pt-BR"/>
              </w:rPr>
              <w:t>Sinh viên</w:t>
            </w:r>
            <w:r>
              <w:rPr>
                <w:b/>
                <w:bCs/>
                <w:lang w:val="vi-VN"/>
              </w:rPr>
              <w:t>:</w:t>
            </w:r>
          </w:p>
          <w:p w14:paraId="5B1B75F6" w14:textId="47F51CB0" w:rsidR="00C41339" w:rsidRPr="00026DB6" w:rsidRDefault="00C41339" w:rsidP="001317C8">
            <w:pPr>
              <w:pStyle w:val="ListParagraph"/>
              <w:numPr>
                <w:ilvl w:val="0"/>
                <w:numId w:val="37"/>
              </w:numPr>
              <w:ind w:left="142" w:hanging="142"/>
              <w:rPr>
                <w:lang w:val="pt-BR"/>
              </w:rPr>
            </w:pPr>
            <w:r w:rsidRPr="00026DB6">
              <w:rPr>
                <w:lang w:val="pt-BR"/>
              </w:rPr>
              <w:t>Xem trước đề cương</w:t>
            </w:r>
          </w:p>
          <w:p w14:paraId="7511CE4D" w14:textId="102BAB6F" w:rsidR="00C41339" w:rsidRPr="00120216" w:rsidRDefault="00C41339" w:rsidP="00120216">
            <w:pPr>
              <w:pStyle w:val="ListParagraph"/>
              <w:numPr>
                <w:ilvl w:val="0"/>
                <w:numId w:val="37"/>
              </w:numPr>
              <w:ind w:left="142" w:hanging="142"/>
              <w:rPr>
                <w:lang w:val="pt-BR"/>
              </w:rPr>
            </w:pPr>
            <w:r w:rsidRPr="00026DB6">
              <w:rPr>
                <w:lang w:val="pt-BR"/>
              </w:rPr>
              <w:t xml:space="preserve">Đọc các tài liệu </w:t>
            </w:r>
          </w:p>
        </w:tc>
        <w:tc>
          <w:tcPr>
            <w:tcW w:w="702" w:type="pct"/>
            <w:shd w:val="clear" w:color="auto" w:fill="FFF2CC" w:themeFill="accent4" w:themeFillTint="33"/>
            <w:vAlign w:val="center"/>
          </w:tcPr>
          <w:p w14:paraId="4724449A" w14:textId="77777777" w:rsidR="00C41339" w:rsidRPr="00026DB6" w:rsidRDefault="00C41339" w:rsidP="00C41339">
            <w:pPr>
              <w:widowControl w:val="0"/>
              <w:tabs>
                <w:tab w:val="left" w:pos="993"/>
              </w:tabs>
              <w:rPr>
                <w:b/>
              </w:rPr>
            </w:pPr>
          </w:p>
        </w:tc>
        <w:tc>
          <w:tcPr>
            <w:tcW w:w="426" w:type="pct"/>
            <w:shd w:val="clear" w:color="auto" w:fill="FFF2CC" w:themeFill="accent4" w:themeFillTint="33"/>
            <w:vAlign w:val="center"/>
          </w:tcPr>
          <w:p w14:paraId="36B063C1" w14:textId="450E0E82" w:rsidR="00A97117" w:rsidRPr="009576A0" w:rsidRDefault="009576A0" w:rsidP="00A97117">
            <w:pPr>
              <w:widowControl w:val="0"/>
              <w:tabs>
                <w:tab w:val="left" w:pos="993"/>
              </w:tabs>
              <w:jc w:val="center"/>
              <w:rPr>
                <w:bCs/>
              </w:rPr>
            </w:pPr>
            <w:r>
              <w:rPr>
                <w:bCs/>
              </w:rPr>
              <w:t>1.1</w:t>
            </w:r>
          </w:p>
        </w:tc>
      </w:tr>
      <w:tr w:rsidR="00A97117" w:rsidRPr="00026DB6" w14:paraId="022C17CE" w14:textId="77777777" w:rsidTr="005B2243">
        <w:trPr>
          <w:trHeight w:val="841"/>
        </w:trPr>
        <w:tc>
          <w:tcPr>
            <w:tcW w:w="393" w:type="pct"/>
            <w:shd w:val="clear" w:color="auto" w:fill="auto"/>
            <w:vAlign w:val="center"/>
          </w:tcPr>
          <w:p w14:paraId="2FE0B477" w14:textId="77777777" w:rsidR="00A97117" w:rsidRPr="00026DB6" w:rsidRDefault="00A97117" w:rsidP="00A97117">
            <w:pPr>
              <w:widowControl w:val="0"/>
              <w:tabs>
                <w:tab w:val="left" w:pos="993"/>
              </w:tabs>
              <w:jc w:val="center"/>
              <w:rPr>
                <w:b/>
              </w:rPr>
            </w:pPr>
            <w:r w:rsidRPr="00026DB6">
              <w:rPr>
                <w:b/>
              </w:rPr>
              <w:t>2</w:t>
            </w:r>
          </w:p>
        </w:tc>
        <w:tc>
          <w:tcPr>
            <w:tcW w:w="1493" w:type="pct"/>
            <w:shd w:val="clear" w:color="auto" w:fill="auto"/>
            <w:vAlign w:val="center"/>
          </w:tcPr>
          <w:p w14:paraId="3DE67328" w14:textId="77777777" w:rsidR="00A97117" w:rsidRDefault="00A97117" w:rsidP="003D200C">
            <w:pPr>
              <w:tabs>
                <w:tab w:val="left" w:pos="720"/>
              </w:tabs>
              <w:rPr>
                <w:b/>
                <w:bCs/>
                <w:lang w:val="vi-VN"/>
              </w:rPr>
            </w:pPr>
            <w:r w:rsidRPr="00026DB6">
              <w:rPr>
                <w:b/>
                <w:bCs/>
                <w:lang w:val="pt-BR"/>
              </w:rPr>
              <w:t>Seminar 1</w:t>
            </w:r>
          </w:p>
          <w:p w14:paraId="4CDCAB0F" w14:textId="1BF840E7" w:rsidR="00A97117" w:rsidRPr="008B56DC" w:rsidRDefault="00A97117" w:rsidP="003D200C">
            <w:pPr>
              <w:pStyle w:val="ListParagraph"/>
              <w:numPr>
                <w:ilvl w:val="0"/>
                <w:numId w:val="37"/>
              </w:numPr>
              <w:ind w:left="142" w:hanging="142"/>
              <w:rPr>
                <w:lang w:val="pt-BR"/>
              </w:rPr>
            </w:pPr>
            <w:r>
              <w:rPr>
                <w:lang w:val="pt-BR"/>
              </w:rPr>
              <w:t>Câu</w:t>
            </w:r>
            <w:r w:rsidRPr="008B56DC">
              <w:rPr>
                <w:lang w:val="pt-BR"/>
              </w:rPr>
              <w:t xml:space="preserve"> hỏi lý thuyết</w:t>
            </w:r>
            <w:r w:rsidR="00257B8E">
              <w:rPr>
                <w:lang w:val="pt-BR"/>
              </w:rPr>
              <w:t xml:space="preserve"> về chương 1</w:t>
            </w:r>
          </w:p>
          <w:p w14:paraId="5911F97E" w14:textId="6BD1282E" w:rsidR="00A97117" w:rsidRPr="005E2885" w:rsidRDefault="00A97117" w:rsidP="003D200C">
            <w:pPr>
              <w:pStyle w:val="ListParagraph"/>
              <w:numPr>
                <w:ilvl w:val="0"/>
                <w:numId w:val="37"/>
              </w:numPr>
              <w:ind w:left="142" w:hanging="142"/>
              <w:rPr>
                <w:lang w:val="pt-BR"/>
              </w:rPr>
            </w:pPr>
            <w:r w:rsidRPr="008B56DC">
              <w:rPr>
                <w:lang w:val="pt-BR"/>
              </w:rPr>
              <w:t>Thực hành</w:t>
            </w:r>
            <w:r w:rsidR="00112587" w:rsidRPr="008B56DC">
              <w:rPr>
                <w:lang w:val="pt-BR"/>
              </w:rPr>
              <w:t xml:space="preserve">: </w:t>
            </w:r>
            <w:r w:rsidR="00FD1F78">
              <w:rPr>
                <w:lang w:val="pt-BR"/>
              </w:rPr>
              <w:t>vào ra dữ liệu</w:t>
            </w:r>
            <w:r w:rsidR="003B2989">
              <w:rPr>
                <w:lang w:val="pt-BR"/>
              </w:rPr>
              <w:t xml:space="preserve">, </w:t>
            </w:r>
            <w:r w:rsidR="00513EB4">
              <w:rPr>
                <w:lang w:val="pt-BR"/>
              </w:rPr>
              <w:t xml:space="preserve">biến, </w:t>
            </w:r>
            <w:r w:rsidR="003B2989">
              <w:rPr>
                <w:lang w:val="pt-BR"/>
              </w:rPr>
              <w:t>biểu thức</w:t>
            </w:r>
          </w:p>
        </w:tc>
        <w:tc>
          <w:tcPr>
            <w:tcW w:w="510" w:type="pct"/>
            <w:vAlign w:val="center"/>
          </w:tcPr>
          <w:p w14:paraId="3F07D62E" w14:textId="50E8164F" w:rsidR="00A97117" w:rsidRPr="007D2506" w:rsidRDefault="00524910" w:rsidP="00A97117">
            <w:pPr>
              <w:widowControl w:val="0"/>
              <w:tabs>
                <w:tab w:val="left" w:pos="993"/>
              </w:tabs>
              <w:jc w:val="center"/>
              <w:rPr>
                <w:b/>
                <w:szCs w:val="26"/>
              </w:rPr>
            </w:pPr>
            <w:r w:rsidRPr="007D2506">
              <w:rPr>
                <w:szCs w:val="26"/>
              </w:rPr>
              <w:t xml:space="preserve">[1] </w:t>
            </w:r>
            <w:r w:rsidR="007D2506" w:rsidRPr="007D2506">
              <w:rPr>
                <w:szCs w:val="26"/>
              </w:rPr>
              <w:t>Chương</w:t>
            </w:r>
            <w:r w:rsidRPr="007D2506">
              <w:rPr>
                <w:szCs w:val="26"/>
              </w:rPr>
              <w:t xml:space="preserve"> 1, 2, 3</w:t>
            </w:r>
          </w:p>
        </w:tc>
        <w:tc>
          <w:tcPr>
            <w:tcW w:w="1476" w:type="pct"/>
            <w:shd w:val="clear" w:color="auto" w:fill="auto"/>
          </w:tcPr>
          <w:p w14:paraId="6144F134" w14:textId="77777777" w:rsidR="00A97117" w:rsidRPr="009B0B46" w:rsidRDefault="00A97117" w:rsidP="00A97117">
            <w:pPr>
              <w:tabs>
                <w:tab w:val="left" w:pos="720"/>
              </w:tabs>
              <w:rPr>
                <w:b/>
                <w:bCs/>
                <w:lang w:val="vi-VN"/>
              </w:rPr>
            </w:pPr>
            <w:r w:rsidRPr="00026DB6">
              <w:rPr>
                <w:b/>
                <w:bCs/>
                <w:lang w:val="pt-BR"/>
              </w:rPr>
              <w:t>Giảng viên</w:t>
            </w:r>
            <w:r>
              <w:rPr>
                <w:b/>
                <w:bCs/>
                <w:lang w:val="vi-VN"/>
              </w:rPr>
              <w:t>:</w:t>
            </w:r>
          </w:p>
          <w:p w14:paraId="2CE62FA2" w14:textId="7ECCF80C" w:rsidR="00A97117" w:rsidRPr="004B5CF9" w:rsidRDefault="00A97117" w:rsidP="001317C8">
            <w:pPr>
              <w:pStyle w:val="ListParagraph"/>
              <w:numPr>
                <w:ilvl w:val="0"/>
                <w:numId w:val="37"/>
              </w:numPr>
              <w:ind w:left="142" w:hanging="142"/>
              <w:rPr>
                <w:lang w:val="pt-BR"/>
              </w:rPr>
            </w:pPr>
            <w:r w:rsidRPr="004B5CF9">
              <w:rPr>
                <w:lang w:val="pt-BR"/>
              </w:rPr>
              <w:t>Nhắc lại một số lý thuyết</w:t>
            </w:r>
          </w:p>
          <w:p w14:paraId="15BE283B" w14:textId="0AB4A6CB" w:rsidR="00A97117" w:rsidRPr="004B5CF9" w:rsidRDefault="00A97117" w:rsidP="001317C8">
            <w:pPr>
              <w:pStyle w:val="ListParagraph"/>
              <w:numPr>
                <w:ilvl w:val="0"/>
                <w:numId w:val="37"/>
              </w:numPr>
              <w:ind w:left="142" w:hanging="142"/>
              <w:rPr>
                <w:lang w:val="pt-BR"/>
              </w:rPr>
            </w:pPr>
            <w:r w:rsidRPr="004B5CF9">
              <w:rPr>
                <w:lang w:val="pt-BR"/>
              </w:rPr>
              <w:t>Hướng dẫn trả lời câu hỏi trắc nghiệm</w:t>
            </w:r>
          </w:p>
          <w:p w14:paraId="3B1A12C3" w14:textId="7E932E56" w:rsidR="00A97117" w:rsidRPr="004B5CF9" w:rsidRDefault="00A97117" w:rsidP="001317C8">
            <w:pPr>
              <w:pStyle w:val="ListParagraph"/>
              <w:numPr>
                <w:ilvl w:val="0"/>
                <w:numId w:val="37"/>
              </w:numPr>
              <w:ind w:left="142" w:hanging="142"/>
              <w:rPr>
                <w:lang w:val="pt-BR"/>
              </w:rPr>
            </w:pPr>
            <w:r w:rsidRPr="004B5CF9">
              <w:rPr>
                <w:lang w:val="pt-BR"/>
              </w:rPr>
              <w:t>Hướng dẫn thực hành</w:t>
            </w:r>
          </w:p>
          <w:p w14:paraId="724E8693" w14:textId="77777777" w:rsidR="00A97117" w:rsidRPr="009B0B46" w:rsidRDefault="00A97117" w:rsidP="00A97117">
            <w:pPr>
              <w:tabs>
                <w:tab w:val="left" w:pos="720"/>
              </w:tabs>
              <w:rPr>
                <w:b/>
                <w:bCs/>
                <w:lang w:val="vi-VN"/>
              </w:rPr>
            </w:pPr>
            <w:r w:rsidRPr="00026DB6">
              <w:rPr>
                <w:b/>
                <w:bCs/>
                <w:lang w:val="pt-BR"/>
              </w:rPr>
              <w:t>Sinh viên</w:t>
            </w:r>
            <w:r>
              <w:rPr>
                <w:b/>
                <w:bCs/>
                <w:lang w:val="vi-VN"/>
              </w:rPr>
              <w:t>:</w:t>
            </w:r>
          </w:p>
          <w:p w14:paraId="498D9709" w14:textId="21A6A492" w:rsidR="00A97117" w:rsidRPr="004B5CF9" w:rsidRDefault="00A97117" w:rsidP="001317C8">
            <w:pPr>
              <w:pStyle w:val="ListParagraph"/>
              <w:numPr>
                <w:ilvl w:val="0"/>
                <w:numId w:val="37"/>
              </w:numPr>
              <w:ind w:left="142" w:hanging="142"/>
              <w:rPr>
                <w:lang w:val="pt-BR"/>
              </w:rPr>
            </w:pPr>
            <w:r>
              <w:rPr>
                <w:lang w:val="pt-BR"/>
              </w:rPr>
              <w:t>Đọc</w:t>
            </w:r>
            <w:r w:rsidRPr="004B5CF9">
              <w:rPr>
                <w:lang w:val="pt-BR"/>
              </w:rPr>
              <w:t xml:space="preserve"> tài liệu trước</w:t>
            </w:r>
          </w:p>
          <w:p w14:paraId="57E801D2" w14:textId="6A4DA232" w:rsidR="00A97117" w:rsidRPr="004B5CF9" w:rsidRDefault="00A97117" w:rsidP="001317C8">
            <w:pPr>
              <w:pStyle w:val="ListParagraph"/>
              <w:numPr>
                <w:ilvl w:val="0"/>
                <w:numId w:val="37"/>
              </w:numPr>
              <w:ind w:left="142" w:hanging="142"/>
              <w:rPr>
                <w:lang w:val="pt-BR"/>
              </w:rPr>
            </w:pPr>
            <w:r w:rsidRPr="004B5CF9">
              <w:rPr>
                <w:lang w:val="pt-BR"/>
              </w:rPr>
              <w:t>Theo dõi các bước thực hành</w:t>
            </w:r>
          </w:p>
          <w:p w14:paraId="35211563" w14:textId="77777777" w:rsidR="001C77CD" w:rsidRDefault="00A97117" w:rsidP="001C77CD">
            <w:pPr>
              <w:pStyle w:val="ListParagraph"/>
              <w:numPr>
                <w:ilvl w:val="0"/>
                <w:numId w:val="37"/>
              </w:numPr>
              <w:ind w:left="142" w:hanging="142"/>
              <w:rPr>
                <w:lang w:val="pt-BR"/>
              </w:rPr>
            </w:pPr>
            <w:r w:rsidRPr="004B5CF9">
              <w:rPr>
                <w:lang w:val="pt-BR"/>
              </w:rPr>
              <w:t>Tham gia thảo luận</w:t>
            </w:r>
          </w:p>
          <w:p w14:paraId="5BF9376F" w14:textId="77777777" w:rsidR="001C77CD" w:rsidRDefault="00A97117" w:rsidP="001C77CD">
            <w:pPr>
              <w:pStyle w:val="ListParagraph"/>
              <w:numPr>
                <w:ilvl w:val="0"/>
                <w:numId w:val="37"/>
              </w:numPr>
              <w:ind w:left="142" w:hanging="142"/>
              <w:rPr>
                <w:lang w:val="pt-BR"/>
              </w:rPr>
            </w:pPr>
            <w:r w:rsidRPr="001C77CD">
              <w:rPr>
                <w:lang w:val="pt-BR"/>
              </w:rPr>
              <w:t>Làm bài tập thực hành</w:t>
            </w:r>
          </w:p>
          <w:p w14:paraId="1653DB8F" w14:textId="4CD9D625" w:rsidR="00A97117" w:rsidRPr="001C77CD" w:rsidRDefault="00A97117" w:rsidP="001C77CD">
            <w:pPr>
              <w:pStyle w:val="ListParagraph"/>
              <w:numPr>
                <w:ilvl w:val="0"/>
                <w:numId w:val="37"/>
              </w:numPr>
              <w:ind w:left="142" w:hanging="142"/>
              <w:rPr>
                <w:lang w:val="pt-BR"/>
              </w:rPr>
            </w:pPr>
            <w:r w:rsidRPr="001C77CD">
              <w:rPr>
                <w:lang w:val="pt-BR"/>
              </w:rPr>
              <w:t>Tham gia chữa bài</w:t>
            </w:r>
          </w:p>
        </w:tc>
        <w:tc>
          <w:tcPr>
            <w:tcW w:w="702" w:type="pct"/>
            <w:shd w:val="clear" w:color="auto" w:fill="auto"/>
            <w:vAlign w:val="center"/>
          </w:tcPr>
          <w:p w14:paraId="74EDFEE9" w14:textId="28A6497B" w:rsidR="00A97117" w:rsidRPr="00026DB6" w:rsidRDefault="00A97117" w:rsidP="001317C8">
            <w:pPr>
              <w:pStyle w:val="ListParagraph"/>
              <w:numPr>
                <w:ilvl w:val="0"/>
                <w:numId w:val="37"/>
              </w:numPr>
              <w:ind w:left="142" w:hanging="142"/>
              <w:rPr>
                <w:lang w:val="pt-BR"/>
              </w:rPr>
            </w:pPr>
            <w:r w:rsidRPr="00026DB6">
              <w:rPr>
                <w:lang w:val="pt-BR"/>
              </w:rPr>
              <w:t>Điểm danh</w:t>
            </w:r>
          </w:p>
          <w:p w14:paraId="575A81CA" w14:textId="77777777" w:rsidR="001317C8" w:rsidRDefault="00A97117" w:rsidP="001317C8">
            <w:pPr>
              <w:pStyle w:val="ListParagraph"/>
              <w:numPr>
                <w:ilvl w:val="0"/>
                <w:numId w:val="37"/>
              </w:numPr>
              <w:ind w:left="142" w:hanging="142"/>
              <w:rPr>
                <w:lang w:val="pt-BR"/>
              </w:rPr>
            </w:pPr>
            <w:r w:rsidRPr="00026DB6">
              <w:rPr>
                <w:lang w:val="pt-BR"/>
              </w:rPr>
              <w:t>Trả lời câu hỏi</w:t>
            </w:r>
            <w:r w:rsidRPr="004B5CF9">
              <w:rPr>
                <w:lang w:val="pt-BR"/>
              </w:rPr>
              <w:t xml:space="preserve"> trong </w:t>
            </w:r>
            <w:r w:rsidRPr="009C70D6">
              <w:rPr>
                <w:lang w:val="pt-BR"/>
              </w:rPr>
              <w:t>Seminar 1</w:t>
            </w:r>
          </w:p>
          <w:p w14:paraId="0306A525" w14:textId="67F5AF7F" w:rsidR="00A97117" w:rsidRPr="001317C8" w:rsidRDefault="00A97117" w:rsidP="001317C8">
            <w:pPr>
              <w:pStyle w:val="ListParagraph"/>
              <w:numPr>
                <w:ilvl w:val="0"/>
                <w:numId w:val="37"/>
              </w:numPr>
              <w:ind w:left="142" w:hanging="142"/>
              <w:rPr>
                <w:lang w:val="pt-BR"/>
              </w:rPr>
            </w:pPr>
            <w:r w:rsidRPr="001317C8">
              <w:rPr>
                <w:lang w:val="pt-BR"/>
              </w:rPr>
              <w:t>Làm bài tập thực hành</w:t>
            </w:r>
            <w:r w:rsidRPr="001317C8">
              <w:rPr>
                <w:lang w:val="vi-VN"/>
              </w:rPr>
              <w:t xml:space="preserve">  </w:t>
            </w:r>
          </w:p>
        </w:tc>
        <w:tc>
          <w:tcPr>
            <w:tcW w:w="426" w:type="pct"/>
            <w:vAlign w:val="center"/>
          </w:tcPr>
          <w:p w14:paraId="580DEB98" w14:textId="77777777" w:rsidR="002A2181" w:rsidRDefault="002A2181" w:rsidP="002A2181">
            <w:pPr>
              <w:widowControl w:val="0"/>
              <w:tabs>
                <w:tab w:val="left" w:pos="993"/>
              </w:tabs>
              <w:jc w:val="center"/>
              <w:rPr>
                <w:bCs/>
              </w:rPr>
            </w:pPr>
            <w:r w:rsidRPr="00407B8E">
              <w:rPr>
                <w:bCs/>
                <w:lang w:val="vi-VN"/>
              </w:rPr>
              <w:t>1.</w:t>
            </w:r>
            <w:r>
              <w:rPr>
                <w:bCs/>
                <w:lang w:val="vi-VN"/>
              </w:rPr>
              <w:t>1</w:t>
            </w:r>
          </w:p>
          <w:p w14:paraId="0DE2E56E" w14:textId="77777777" w:rsidR="00AC56BD" w:rsidRDefault="00AC56BD" w:rsidP="00AC56BD">
            <w:pPr>
              <w:widowControl w:val="0"/>
              <w:tabs>
                <w:tab w:val="left" w:pos="993"/>
              </w:tabs>
              <w:jc w:val="center"/>
              <w:rPr>
                <w:bCs/>
              </w:rPr>
            </w:pPr>
            <w:r>
              <w:rPr>
                <w:bCs/>
              </w:rPr>
              <w:t>2.1</w:t>
            </w:r>
          </w:p>
          <w:p w14:paraId="29140694" w14:textId="0AB64788" w:rsidR="002A2181" w:rsidRDefault="002A2181" w:rsidP="00AC56BD">
            <w:pPr>
              <w:widowControl w:val="0"/>
              <w:tabs>
                <w:tab w:val="left" w:pos="993"/>
              </w:tabs>
              <w:jc w:val="center"/>
              <w:rPr>
                <w:bCs/>
              </w:rPr>
            </w:pPr>
            <w:r>
              <w:rPr>
                <w:bCs/>
              </w:rPr>
              <w:t>2.2</w:t>
            </w:r>
          </w:p>
          <w:p w14:paraId="0690F5A3" w14:textId="004D25E0" w:rsidR="00A97117" w:rsidRPr="00026DB6" w:rsidRDefault="002A2181" w:rsidP="002A2181">
            <w:pPr>
              <w:widowControl w:val="0"/>
              <w:tabs>
                <w:tab w:val="left" w:pos="993"/>
              </w:tabs>
              <w:jc w:val="center"/>
              <w:rPr>
                <w:b/>
              </w:rPr>
            </w:pPr>
            <w:r>
              <w:rPr>
                <w:bCs/>
              </w:rPr>
              <w:t>3.1</w:t>
            </w:r>
          </w:p>
        </w:tc>
      </w:tr>
      <w:tr w:rsidR="005928DD" w:rsidRPr="00026DB6" w14:paraId="1641AC5C" w14:textId="77777777" w:rsidTr="00B453BD">
        <w:trPr>
          <w:trHeight w:val="2381"/>
        </w:trPr>
        <w:tc>
          <w:tcPr>
            <w:tcW w:w="393" w:type="pct"/>
            <w:shd w:val="clear" w:color="auto" w:fill="FFF2CC" w:themeFill="accent4" w:themeFillTint="33"/>
            <w:vAlign w:val="center"/>
          </w:tcPr>
          <w:p w14:paraId="7099E60A" w14:textId="6EBAB5FB" w:rsidR="005928DD" w:rsidRPr="00951F8C" w:rsidRDefault="005928DD" w:rsidP="005928DD">
            <w:pPr>
              <w:widowControl w:val="0"/>
              <w:tabs>
                <w:tab w:val="left" w:pos="993"/>
              </w:tabs>
              <w:jc w:val="center"/>
              <w:rPr>
                <w:b/>
                <w:bCs/>
                <w:lang w:val="vi-VN"/>
              </w:rPr>
            </w:pPr>
            <w:r>
              <w:rPr>
                <w:b/>
                <w:bCs/>
                <w:lang w:val="vi-VN"/>
              </w:rPr>
              <w:t>3</w:t>
            </w:r>
          </w:p>
        </w:tc>
        <w:tc>
          <w:tcPr>
            <w:tcW w:w="1493" w:type="pct"/>
            <w:shd w:val="clear" w:color="auto" w:fill="FFF2CC" w:themeFill="accent4" w:themeFillTint="33"/>
            <w:vAlign w:val="center"/>
          </w:tcPr>
          <w:p w14:paraId="06B925AD" w14:textId="77777777" w:rsidR="005928DD" w:rsidRPr="00C23C0F" w:rsidRDefault="005928DD" w:rsidP="005928DD">
            <w:pPr>
              <w:tabs>
                <w:tab w:val="left" w:pos="720"/>
              </w:tabs>
              <w:rPr>
                <w:b/>
                <w:bCs/>
                <w:lang w:val="vi-VN"/>
              </w:rPr>
            </w:pPr>
            <w:r w:rsidRPr="00C23C0F">
              <w:rPr>
                <w:b/>
                <w:bCs/>
                <w:lang w:val="pt-BR"/>
              </w:rPr>
              <w:t xml:space="preserve">Lecture </w:t>
            </w:r>
            <w:r w:rsidRPr="00C23C0F">
              <w:rPr>
                <w:b/>
                <w:bCs/>
                <w:lang w:val="vi-VN"/>
              </w:rPr>
              <w:t>2</w:t>
            </w:r>
          </w:p>
          <w:p w14:paraId="4412351B" w14:textId="6E0FF5A9" w:rsidR="005928DD" w:rsidRPr="005C34E9" w:rsidRDefault="005928DD" w:rsidP="005928DD">
            <w:pPr>
              <w:widowControl w:val="0"/>
              <w:spacing w:before="20" w:after="20"/>
              <w:rPr>
                <w:b/>
              </w:rPr>
            </w:pPr>
            <w:r w:rsidRPr="005C34E9">
              <w:rPr>
                <w:b/>
              </w:rPr>
              <w:t xml:space="preserve">Chương 2. </w:t>
            </w:r>
            <w:r w:rsidR="00513EB4">
              <w:rPr>
                <w:b/>
              </w:rPr>
              <w:t xml:space="preserve">Các kiểu </w:t>
            </w:r>
          </w:p>
          <w:p w14:paraId="098C2800" w14:textId="21BF8387" w:rsidR="005928DD" w:rsidRPr="005C34E9" w:rsidRDefault="005928DD" w:rsidP="005928DD">
            <w:pPr>
              <w:keepNext/>
              <w:keepLines/>
              <w:numPr>
                <w:ilvl w:val="2"/>
                <w:numId w:val="0"/>
              </w:numPr>
              <w:spacing w:before="40" w:line="259" w:lineRule="auto"/>
              <w:ind w:left="720" w:hanging="720"/>
              <w:outlineLvl w:val="2"/>
              <w:rPr>
                <w:rFonts w:eastAsia="Malgun Gothic"/>
              </w:rPr>
            </w:pPr>
            <w:r>
              <w:rPr>
                <w:rFonts w:eastAsia="Malgun Gothic"/>
              </w:rPr>
              <w:t xml:space="preserve">2.1. </w:t>
            </w:r>
            <w:r w:rsidR="00F9594E">
              <w:rPr>
                <w:rFonts w:eastAsia="Malgun Gothic"/>
              </w:rPr>
              <w:t>Number</w:t>
            </w:r>
          </w:p>
          <w:p w14:paraId="60E73DA6" w14:textId="707981E1" w:rsidR="005928DD" w:rsidRPr="005C34E9" w:rsidRDefault="005928DD" w:rsidP="005928DD">
            <w:pPr>
              <w:keepNext/>
              <w:keepLines/>
              <w:numPr>
                <w:ilvl w:val="2"/>
                <w:numId w:val="0"/>
              </w:numPr>
              <w:spacing w:before="40" w:line="259" w:lineRule="auto"/>
              <w:ind w:left="720" w:hanging="720"/>
              <w:outlineLvl w:val="2"/>
              <w:rPr>
                <w:rFonts w:eastAsia="Malgun Gothic"/>
              </w:rPr>
            </w:pPr>
            <w:r>
              <w:rPr>
                <w:rFonts w:eastAsia="Malgun Gothic"/>
              </w:rPr>
              <w:t xml:space="preserve">2.2. </w:t>
            </w:r>
            <w:r w:rsidR="00F9594E">
              <w:rPr>
                <w:rFonts w:eastAsia="Malgun Gothic"/>
              </w:rPr>
              <w:t>String</w:t>
            </w:r>
          </w:p>
          <w:p w14:paraId="47B5BF78" w14:textId="42A8E9E1" w:rsidR="005928DD" w:rsidRDefault="005928DD" w:rsidP="005928DD">
            <w:pPr>
              <w:widowControl w:val="0"/>
              <w:spacing w:before="20" w:after="20"/>
              <w:rPr>
                <w:rFonts w:eastAsia="Calibri"/>
              </w:rPr>
            </w:pPr>
            <w:r>
              <w:rPr>
                <w:rFonts w:eastAsia="Calibri"/>
              </w:rPr>
              <w:t xml:space="preserve">2.3. </w:t>
            </w:r>
            <w:r w:rsidR="00F9594E">
              <w:rPr>
                <w:rFonts w:eastAsia="Calibri"/>
              </w:rPr>
              <w:t>Tuple</w:t>
            </w:r>
          </w:p>
          <w:p w14:paraId="5E1B22A6" w14:textId="77777777" w:rsidR="005928DD" w:rsidRDefault="005928DD" w:rsidP="005928DD">
            <w:pPr>
              <w:widowControl w:val="0"/>
              <w:spacing w:before="20" w:after="20"/>
              <w:rPr>
                <w:bCs/>
              </w:rPr>
            </w:pPr>
            <w:r>
              <w:rPr>
                <w:bCs/>
              </w:rPr>
              <w:t xml:space="preserve">2.4. </w:t>
            </w:r>
            <w:r w:rsidR="00F9594E">
              <w:rPr>
                <w:bCs/>
              </w:rPr>
              <w:t>Set</w:t>
            </w:r>
          </w:p>
          <w:p w14:paraId="5B1B1448" w14:textId="1A6DE53C" w:rsidR="00F9594E" w:rsidRPr="005C6F12" w:rsidRDefault="00F9594E" w:rsidP="005928DD">
            <w:pPr>
              <w:widowControl w:val="0"/>
              <w:spacing w:before="20" w:after="20"/>
              <w:rPr>
                <w:bCs/>
                <w:szCs w:val="26"/>
              </w:rPr>
            </w:pPr>
            <w:r>
              <w:rPr>
                <w:bCs/>
              </w:rPr>
              <w:t xml:space="preserve">2.5. </w:t>
            </w:r>
            <w:r w:rsidR="002C28CE" w:rsidRPr="002C28CE">
              <w:rPr>
                <w:bCs/>
                <w:szCs w:val="26"/>
              </w:rPr>
              <w:t>Dictionary</w:t>
            </w:r>
          </w:p>
        </w:tc>
        <w:tc>
          <w:tcPr>
            <w:tcW w:w="510" w:type="pct"/>
            <w:shd w:val="clear" w:color="auto" w:fill="FFF2CC" w:themeFill="accent4" w:themeFillTint="33"/>
          </w:tcPr>
          <w:p w14:paraId="38E5E84C" w14:textId="4AA4B91F" w:rsidR="005928DD" w:rsidRPr="007D2506" w:rsidRDefault="007D2506" w:rsidP="005928DD">
            <w:pPr>
              <w:widowControl w:val="0"/>
              <w:tabs>
                <w:tab w:val="left" w:pos="993"/>
              </w:tabs>
              <w:jc w:val="center"/>
              <w:rPr>
                <w:szCs w:val="26"/>
              </w:rPr>
            </w:pPr>
            <w:r w:rsidRPr="007D2506">
              <w:rPr>
                <w:szCs w:val="26"/>
              </w:rPr>
              <w:t>[1] Chương 4, 5, 31, 32, 33</w:t>
            </w:r>
          </w:p>
        </w:tc>
        <w:tc>
          <w:tcPr>
            <w:tcW w:w="1476" w:type="pct"/>
            <w:shd w:val="clear" w:color="auto" w:fill="FFF2CC" w:themeFill="accent4" w:themeFillTint="33"/>
            <w:vAlign w:val="center"/>
          </w:tcPr>
          <w:p w14:paraId="6C6E6925" w14:textId="61517840" w:rsidR="005928DD" w:rsidRPr="000E1937" w:rsidRDefault="005928DD" w:rsidP="005928DD">
            <w:pPr>
              <w:tabs>
                <w:tab w:val="left" w:pos="720"/>
              </w:tabs>
              <w:rPr>
                <w:b/>
                <w:bCs/>
                <w:lang w:val="vi-VN"/>
              </w:rPr>
            </w:pPr>
            <w:r w:rsidRPr="00026DB6">
              <w:rPr>
                <w:b/>
                <w:bCs/>
                <w:lang w:val="pt-BR"/>
              </w:rPr>
              <w:t>Giảng viên</w:t>
            </w:r>
            <w:r>
              <w:rPr>
                <w:b/>
                <w:bCs/>
                <w:lang w:val="vi-VN"/>
              </w:rPr>
              <w:t>:</w:t>
            </w:r>
          </w:p>
          <w:p w14:paraId="62C4A1BB" w14:textId="77777777" w:rsidR="005928DD" w:rsidRPr="001A1084" w:rsidRDefault="005928DD" w:rsidP="005928DD">
            <w:pPr>
              <w:tabs>
                <w:tab w:val="left" w:pos="720"/>
              </w:tabs>
              <w:rPr>
                <w:lang w:val="vi-VN"/>
              </w:rPr>
            </w:pPr>
            <w:r w:rsidRPr="00026DB6">
              <w:rPr>
                <w:lang w:val="pt-BR"/>
              </w:rPr>
              <w:t xml:space="preserve">- </w:t>
            </w:r>
            <w:r>
              <w:rPr>
                <w:lang w:val="pt-BR"/>
              </w:rPr>
              <w:t>Giảng</w:t>
            </w:r>
            <w:r>
              <w:rPr>
                <w:lang w:val="vi-VN"/>
              </w:rPr>
              <w:t xml:space="preserve"> lý thuyết</w:t>
            </w:r>
          </w:p>
          <w:p w14:paraId="640BBF2E" w14:textId="4309D0C2" w:rsidR="005928DD" w:rsidRPr="00D248FC" w:rsidRDefault="005928DD" w:rsidP="005928DD">
            <w:pPr>
              <w:tabs>
                <w:tab w:val="left" w:pos="720"/>
              </w:tabs>
            </w:pPr>
            <w:r w:rsidRPr="00026DB6">
              <w:rPr>
                <w:lang w:val="pt-BR"/>
              </w:rPr>
              <w:t xml:space="preserve">- </w:t>
            </w:r>
            <w:r>
              <w:rPr>
                <w:lang w:val="pt-BR"/>
              </w:rPr>
              <w:t>Giới</w:t>
            </w:r>
            <w:r>
              <w:rPr>
                <w:lang w:val="vi-VN"/>
              </w:rPr>
              <w:t xml:space="preserve"> thiệu ví dụ</w:t>
            </w:r>
            <w:r>
              <w:t xml:space="preserve"> </w:t>
            </w:r>
          </w:p>
          <w:p w14:paraId="31B23E79" w14:textId="12C9C32E" w:rsidR="005928DD" w:rsidRPr="000E1937" w:rsidRDefault="005928DD" w:rsidP="005928DD">
            <w:pPr>
              <w:tabs>
                <w:tab w:val="left" w:pos="720"/>
              </w:tabs>
              <w:rPr>
                <w:b/>
                <w:bCs/>
                <w:lang w:val="vi-VN"/>
              </w:rPr>
            </w:pPr>
            <w:r w:rsidRPr="00026DB6">
              <w:rPr>
                <w:b/>
                <w:bCs/>
                <w:lang w:val="pt-BR"/>
              </w:rPr>
              <w:t>Sinh viên</w:t>
            </w:r>
            <w:r>
              <w:rPr>
                <w:b/>
                <w:bCs/>
                <w:lang w:val="vi-VN"/>
              </w:rPr>
              <w:t>:</w:t>
            </w:r>
          </w:p>
          <w:p w14:paraId="1E137DFA" w14:textId="77777777" w:rsidR="005928DD" w:rsidRPr="00026DB6" w:rsidRDefault="005928DD" w:rsidP="005928DD">
            <w:pPr>
              <w:tabs>
                <w:tab w:val="left" w:pos="720"/>
              </w:tabs>
              <w:rPr>
                <w:lang w:val="pt-BR"/>
              </w:rPr>
            </w:pPr>
            <w:r w:rsidRPr="00026DB6">
              <w:rPr>
                <w:lang w:val="pt-BR"/>
              </w:rPr>
              <w:t>- Đọc tài liệu trước</w:t>
            </w:r>
          </w:p>
          <w:p w14:paraId="6CD4A760" w14:textId="77777777" w:rsidR="005928DD" w:rsidRDefault="005928DD" w:rsidP="005928DD">
            <w:pPr>
              <w:tabs>
                <w:tab w:val="left" w:pos="720"/>
              </w:tabs>
              <w:rPr>
                <w:lang w:val="vi-VN"/>
              </w:rPr>
            </w:pPr>
            <w:r w:rsidRPr="00026DB6">
              <w:rPr>
                <w:lang w:val="pt-BR"/>
              </w:rPr>
              <w:t xml:space="preserve">- </w:t>
            </w:r>
            <w:r>
              <w:rPr>
                <w:lang w:val="pt-BR"/>
              </w:rPr>
              <w:t>Xem</w:t>
            </w:r>
            <w:r>
              <w:rPr>
                <w:lang w:val="vi-VN"/>
              </w:rPr>
              <w:t xml:space="preserve"> trước các ví dụ</w:t>
            </w:r>
          </w:p>
          <w:p w14:paraId="670D72CA" w14:textId="0FFB4D31" w:rsidR="005928DD" w:rsidRPr="005E2885" w:rsidRDefault="005928DD" w:rsidP="005928DD">
            <w:pPr>
              <w:tabs>
                <w:tab w:val="left" w:pos="720"/>
              </w:tabs>
              <w:rPr>
                <w:bCs/>
                <w:lang w:val="pt-BR"/>
              </w:rPr>
            </w:pPr>
            <w:r w:rsidRPr="00961503">
              <w:rPr>
                <w:bCs/>
                <w:lang w:val="vi-VN"/>
              </w:rPr>
              <w:t>- Làm bài tập được yêu cầu</w:t>
            </w:r>
          </w:p>
        </w:tc>
        <w:tc>
          <w:tcPr>
            <w:tcW w:w="702" w:type="pct"/>
            <w:shd w:val="clear" w:color="auto" w:fill="FFF2CC" w:themeFill="accent4" w:themeFillTint="33"/>
            <w:vAlign w:val="center"/>
          </w:tcPr>
          <w:p w14:paraId="09F99EA8" w14:textId="1BE7118E" w:rsidR="005928DD" w:rsidRPr="005E2885" w:rsidRDefault="005928DD" w:rsidP="005928DD">
            <w:pPr>
              <w:widowControl w:val="0"/>
              <w:tabs>
                <w:tab w:val="left" w:pos="288"/>
                <w:tab w:val="left" w:pos="990"/>
              </w:tabs>
              <w:jc w:val="both"/>
              <w:rPr>
                <w:lang w:val="pt-BR"/>
              </w:rPr>
            </w:pPr>
          </w:p>
        </w:tc>
        <w:tc>
          <w:tcPr>
            <w:tcW w:w="426" w:type="pct"/>
            <w:shd w:val="clear" w:color="auto" w:fill="FFF2CC" w:themeFill="accent4" w:themeFillTint="33"/>
            <w:vAlign w:val="center"/>
          </w:tcPr>
          <w:p w14:paraId="48483C64" w14:textId="42197AD7" w:rsidR="005928DD" w:rsidRPr="00F322FE" w:rsidRDefault="005928DD" w:rsidP="005928DD">
            <w:pPr>
              <w:widowControl w:val="0"/>
              <w:tabs>
                <w:tab w:val="left" w:pos="990"/>
              </w:tabs>
              <w:jc w:val="center"/>
              <w:rPr>
                <w:bCs/>
              </w:rPr>
            </w:pPr>
            <w:r>
              <w:rPr>
                <w:bCs/>
              </w:rPr>
              <w:t>1.</w:t>
            </w:r>
            <w:r w:rsidR="007D2506">
              <w:rPr>
                <w:bCs/>
              </w:rPr>
              <w:t>1</w:t>
            </w:r>
          </w:p>
        </w:tc>
      </w:tr>
      <w:tr w:rsidR="005928DD" w:rsidRPr="00026DB6" w14:paraId="4DD274D8" w14:textId="77777777" w:rsidTr="003F77CA">
        <w:tc>
          <w:tcPr>
            <w:tcW w:w="393" w:type="pct"/>
            <w:shd w:val="clear" w:color="auto" w:fill="auto"/>
            <w:vAlign w:val="center"/>
          </w:tcPr>
          <w:p w14:paraId="707E0BB4" w14:textId="1F83E100" w:rsidR="005928DD" w:rsidRPr="00347FFC" w:rsidRDefault="005928DD" w:rsidP="005928DD">
            <w:pPr>
              <w:widowControl w:val="0"/>
              <w:tabs>
                <w:tab w:val="left" w:pos="993"/>
              </w:tabs>
              <w:jc w:val="center"/>
              <w:rPr>
                <w:b/>
                <w:bCs/>
              </w:rPr>
            </w:pPr>
            <w:r>
              <w:rPr>
                <w:b/>
                <w:bCs/>
              </w:rPr>
              <w:lastRenderedPageBreak/>
              <w:t>4</w:t>
            </w:r>
          </w:p>
        </w:tc>
        <w:tc>
          <w:tcPr>
            <w:tcW w:w="1493" w:type="pct"/>
            <w:shd w:val="clear" w:color="auto" w:fill="auto"/>
            <w:vAlign w:val="center"/>
          </w:tcPr>
          <w:p w14:paraId="29C59C09" w14:textId="77777777" w:rsidR="005928DD" w:rsidRPr="004511DB" w:rsidRDefault="005928DD" w:rsidP="005928DD">
            <w:pPr>
              <w:tabs>
                <w:tab w:val="left" w:pos="720"/>
              </w:tabs>
              <w:rPr>
                <w:b/>
                <w:bCs/>
                <w:lang w:val="vi-VN"/>
              </w:rPr>
            </w:pPr>
            <w:r w:rsidRPr="00026DB6">
              <w:rPr>
                <w:b/>
                <w:bCs/>
                <w:lang w:val="pt-BR"/>
              </w:rPr>
              <w:t xml:space="preserve">Seminar </w:t>
            </w:r>
            <w:r>
              <w:rPr>
                <w:b/>
                <w:bCs/>
                <w:lang w:val="vi-VN"/>
              </w:rPr>
              <w:t>2</w:t>
            </w:r>
          </w:p>
          <w:p w14:paraId="1CFFC915" w14:textId="6D2EDA9A" w:rsidR="005928DD" w:rsidRPr="001317C8" w:rsidRDefault="005928DD" w:rsidP="005928DD">
            <w:pPr>
              <w:pStyle w:val="ListParagraph"/>
              <w:numPr>
                <w:ilvl w:val="0"/>
                <w:numId w:val="37"/>
              </w:numPr>
              <w:ind w:left="142" w:hanging="142"/>
              <w:jc w:val="both"/>
              <w:rPr>
                <w:lang w:val="pt-BR"/>
              </w:rPr>
            </w:pPr>
            <w:r>
              <w:rPr>
                <w:lang w:val="pt-BR"/>
              </w:rPr>
              <w:t>Câu</w:t>
            </w:r>
            <w:r w:rsidRPr="001317C8">
              <w:rPr>
                <w:lang w:val="pt-BR"/>
              </w:rPr>
              <w:t xml:space="preserve"> hỏi lý thuyết </w:t>
            </w:r>
            <w:r w:rsidR="00257B8E">
              <w:rPr>
                <w:lang w:val="pt-BR"/>
              </w:rPr>
              <w:t>chương 2</w:t>
            </w:r>
          </w:p>
          <w:p w14:paraId="2E93E0C4" w14:textId="524A7AB9" w:rsidR="005928DD" w:rsidRPr="007D2506" w:rsidRDefault="005928DD" w:rsidP="007D2506">
            <w:pPr>
              <w:pStyle w:val="ListParagraph"/>
              <w:numPr>
                <w:ilvl w:val="0"/>
                <w:numId w:val="37"/>
              </w:numPr>
              <w:ind w:left="142" w:hanging="142"/>
              <w:rPr>
                <w:lang w:val="pt-BR"/>
              </w:rPr>
            </w:pPr>
            <w:r w:rsidRPr="001317C8">
              <w:rPr>
                <w:lang w:val="pt-BR"/>
              </w:rPr>
              <w:t>Thực hành:</w:t>
            </w:r>
            <w:r w:rsidR="007D2506">
              <w:rPr>
                <w:lang w:val="pt-BR"/>
              </w:rPr>
              <w:t xml:space="preserve"> các thao tác với </w:t>
            </w:r>
            <w:r w:rsidR="004B316C">
              <w:rPr>
                <w:lang w:val="pt-BR"/>
              </w:rPr>
              <w:t>các kiểu dữ liệu của Python</w:t>
            </w:r>
          </w:p>
        </w:tc>
        <w:tc>
          <w:tcPr>
            <w:tcW w:w="510" w:type="pct"/>
          </w:tcPr>
          <w:p w14:paraId="7A229A17" w14:textId="6C541F57" w:rsidR="005928DD" w:rsidRPr="00026DB6" w:rsidRDefault="00613249" w:rsidP="005928DD">
            <w:pPr>
              <w:widowControl w:val="0"/>
              <w:tabs>
                <w:tab w:val="left" w:pos="993"/>
              </w:tabs>
              <w:jc w:val="center"/>
            </w:pPr>
            <w:r w:rsidRPr="007D2506">
              <w:rPr>
                <w:szCs w:val="26"/>
              </w:rPr>
              <w:t>[1] Chương 4, 5, 31, 32, 33</w:t>
            </w:r>
          </w:p>
        </w:tc>
        <w:tc>
          <w:tcPr>
            <w:tcW w:w="1476" w:type="pct"/>
            <w:shd w:val="clear" w:color="auto" w:fill="auto"/>
            <w:vAlign w:val="center"/>
          </w:tcPr>
          <w:p w14:paraId="45CDE492" w14:textId="77777777" w:rsidR="005928DD" w:rsidRPr="009B0B46" w:rsidRDefault="005928DD" w:rsidP="005928DD">
            <w:pPr>
              <w:tabs>
                <w:tab w:val="left" w:pos="720"/>
              </w:tabs>
              <w:rPr>
                <w:b/>
                <w:bCs/>
                <w:lang w:val="vi-VN"/>
              </w:rPr>
            </w:pPr>
            <w:r w:rsidRPr="00026DB6">
              <w:rPr>
                <w:b/>
                <w:bCs/>
                <w:lang w:val="pt-BR"/>
              </w:rPr>
              <w:t>Giảng viên</w:t>
            </w:r>
            <w:r>
              <w:rPr>
                <w:b/>
                <w:bCs/>
                <w:lang w:val="vi-VN"/>
              </w:rPr>
              <w:t>:</w:t>
            </w:r>
          </w:p>
          <w:p w14:paraId="06C68750" w14:textId="56EB749F" w:rsidR="005928DD" w:rsidRPr="001317C8" w:rsidRDefault="005928DD" w:rsidP="005928DD">
            <w:pPr>
              <w:pStyle w:val="ListParagraph"/>
              <w:numPr>
                <w:ilvl w:val="0"/>
                <w:numId w:val="37"/>
              </w:numPr>
              <w:ind w:left="142" w:hanging="142"/>
              <w:rPr>
                <w:lang w:val="pt-BR"/>
              </w:rPr>
            </w:pPr>
            <w:r w:rsidRPr="001317C8">
              <w:rPr>
                <w:lang w:val="pt-BR"/>
              </w:rPr>
              <w:t>Nhắc lại một số lý thuyết</w:t>
            </w:r>
          </w:p>
          <w:p w14:paraId="0941CC7A" w14:textId="07A6FE22" w:rsidR="005928DD" w:rsidRPr="001317C8" w:rsidRDefault="005928DD" w:rsidP="005928DD">
            <w:pPr>
              <w:pStyle w:val="ListParagraph"/>
              <w:numPr>
                <w:ilvl w:val="0"/>
                <w:numId w:val="37"/>
              </w:numPr>
              <w:ind w:left="142" w:hanging="142"/>
              <w:rPr>
                <w:lang w:val="pt-BR"/>
              </w:rPr>
            </w:pPr>
            <w:r w:rsidRPr="001317C8">
              <w:rPr>
                <w:lang w:val="pt-BR"/>
              </w:rPr>
              <w:t>Hướng dẫn trả lời câu hỏi trắc nghiệm</w:t>
            </w:r>
          </w:p>
          <w:p w14:paraId="3C4E1194" w14:textId="5FD0C18F" w:rsidR="005928DD" w:rsidRPr="001317C8" w:rsidRDefault="005928DD" w:rsidP="005928DD">
            <w:pPr>
              <w:pStyle w:val="ListParagraph"/>
              <w:numPr>
                <w:ilvl w:val="0"/>
                <w:numId w:val="37"/>
              </w:numPr>
              <w:ind w:left="142" w:hanging="142"/>
              <w:rPr>
                <w:lang w:val="pt-BR"/>
              </w:rPr>
            </w:pPr>
            <w:r w:rsidRPr="001317C8">
              <w:rPr>
                <w:lang w:val="pt-BR"/>
              </w:rPr>
              <w:t>Hướng dẫn thực hành</w:t>
            </w:r>
          </w:p>
          <w:p w14:paraId="1A052985" w14:textId="77777777" w:rsidR="005928DD" w:rsidRPr="009B0B46" w:rsidRDefault="005928DD" w:rsidP="005928DD">
            <w:pPr>
              <w:tabs>
                <w:tab w:val="left" w:pos="720"/>
              </w:tabs>
              <w:rPr>
                <w:b/>
                <w:bCs/>
                <w:lang w:val="vi-VN"/>
              </w:rPr>
            </w:pPr>
            <w:r w:rsidRPr="00026DB6">
              <w:rPr>
                <w:b/>
                <w:bCs/>
                <w:lang w:val="pt-BR"/>
              </w:rPr>
              <w:t>Sinh viên</w:t>
            </w:r>
            <w:r>
              <w:rPr>
                <w:b/>
                <w:bCs/>
                <w:lang w:val="vi-VN"/>
              </w:rPr>
              <w:t>:</w:t>
            </w:r>
          </w:p>
          <w:p w14:paraId="5316831F" w14:textId="6FABBF5C" w:rsidR="005928DD" w:rsidRPr="009A061E" w:rsidRDefault="005928DD" w:rsidP="005928DD">
            <w:pPr>
              <w:pStyle w:val="ListParagraph"/>
              <w:numPr>
                <w:ilvl w:val="0"/>
                <w:numId w:val="37"/>
              </w:numPr>
              <w:ind w:left="142" w:hanging="142"/>
              <w:rPr>
                <w:lang w:val="pt-BR"/>
              </w:rPr>
            </w:pPr>
            <w:r>
              <w:rPr>
                <w:lang w:val="pt-BR"/>
              </w:rPr>
              <w:t>Đọc</w:t>
            </w:r>
            <w:r w:rsidRPr="009A061E">
              <w:rPr>
                <w:lang w:val="pt-BR"/>
              </w:rPr>
              <w:t xml:space="preserve"> tài liệu trước</w:t>
            </w:r>
          </w:p>
          <w:p w14:paraId="21B111C2" w14:textId="69581EDF" w:rsidR="005928DD" w:rsidRPr="009A061E" w:rsidRDefault="005928DD" w:rsidP="005928DD">
            <w:pPr>
              <w:pStyle w:val="ListParagraph"/>
              <w:numPr>
                <w:ilvl w:val="0"/>
                <w:numId w:val="37"/>
              </w:numPr>
              <w:ind w:left="142" w:hanging="142"/>
              <w:rPr>
                <w:lang w:val="pt-BR"/>
              </w:rPr>
            </w:pPr>
            <w:r w:rsidRPr="009A061E">
              <w:rPr>
                <w:lang w:val="pt-BR"/>
              </w:rPr>
              <w:t>Theo dõi các bước thực hành</w:t>
            </w:r>
          </w:p>
          <w:p w14:paraId="2102FC9F" w14:textId="02B9B8B8" w:rsidR="005928DD" w:rsidRPr="009A061E" w:rsidRDefault="005928DD" w:rsidP="005928DD">
            <w:pPr>
              <w:pStyle w:val="ListParagraph"/>
              <w:numPr>
                <w:ilvl w:val="0"/>
                <w:numId w:val="37"/>
              </w:numPr>
              <w:ind w:left="142" w:hanging="142"/>
              <w:rPr>
                <w:lang w:val="pt-BR"/>
              </w:rPr>
            </w:pPr>
            <w:r w:rsidRPr="009A061E">
              <w:rPr>
                <w:lang w:val="pt-BR"/>
              </w:rPr>
              <w:t>Tham gia thảo luận</w:t>
            </w:r>
          </w:p>
          <w:p w14:paraId="0AA21BA2" w14:textId="7D82AD8B" w:rsidR="005928DD" w:rsidRPr="009A061E" w:rsidRDefault="005928DD" w:rsidP="005928DD">
            <w:pPr>
              <w:pStyle w:val="ListParagraph"/>
              <w:numPr>
                <w:ilvl w:val="0"/>
                <w:numId w:val="37"/>
              </w:numPr>
              <w:ind w:left="142" w:hanging="142"/>
              <w:rPr>
                <w:lang w:val="pt-BR"/>
              </w:rPr>
            </w:pPr>
            <w:r w:rsidRPr="009A061E">
              <w:rPr>
                <w:lang w:val="pt-BR"/>
              </w:rPr>
              <w:t>Tham gia chữa bài</w:t>
            </w:r>
          </w:p>
          <w:p w14:paraId="1C7E4ADC" w14:textId="2A158335" w:rsidR="005928DD" w:rsidRPr="00026DB6" w:rsidRDefault="005928DD" w:rsidP="005928DD"/>
        </w:tc>
        <w:tc>
          <w:tcPr>
            <w:tcW w:w="702" w:type="pct"/>
            <w:shd w:val="clear" w:color="auto" w:fill="auto"/>
            <w:vAlign w:val="center"/>
          </w:tcPr>
          <w:p w14:paraId="080ACE5A" w14:textId="6A2AD5E6" w:rsidR="005928DD" w:rsidRPr="00026DB6" w:rsidRDefault="005928DD" w:rsidP="005928DD">
            <w:pPr>
              <w:pStyle w:val="ListParagraph"/>
              <w:numPr>
                <w:ilvl w:val="0"/>
                <w:numId w:val="37"/>
              </w:numPr>
              <w:ind w:left="142" w:hanging="142"/>
              <w:rPr>
                <w:lang w:val="pt-BR"/>
              </w:rPr>
            </w:pPr>
            <w:r w:rsidRPr="00026DB6">
              <w:rPr>
                <w:lang w:val="pt-BR"/>
              </w:rPr>
              <w:t>Điểm danh</w:t>
            </w:r>
          </w:p>
          <w:p w14:paraId="219B0486" w14:textId="6C05C6E1" w:rsidR="005928DD" w:rsidRPr="001317C8" w:rsidRDefault="005928DD" w:rsidP="005928DD">
            <w:pPr>
              <w:pStyle w:val="ListParagraph"/>
              <w:numPr>
                <w:ilvl w:val="0"/>
                <w:numId w:val="37"/>
              </w:numPr>
              <w:ind w:left="142" w:hanging="142"/>
              <w:rPr>
                <w:lang w:val="pt-BR"/>
              </w:rPr>
            </w:pPr>
            <w:r w:rsidRPr="00026DB6">
              <w:rPr>
                <w:lang w:val="pt-BR"/>
              </w:rPr>
              <w:t>Trả lời câu hỏi</w:t>
            </w:r>
            <w:r w:rsidRPr="001317C8">
              <w:rPr>
                <w:lang w:val="pt-BR"/>
              </w:rPr>
              <w:t xml:space="preserve"> trong </w:t>
            </w:r>
            <w:r w:rsidRPr="009C70D6">
              <w:rPr>
                <w:lang w:val="pt-BR"/>
              </w:rPr>
              <w:t xml:space="preserve">Seminar </w:t>
            </w:r>
            <w:r w:rsidRPr="001317C8">
              <w:rPr>
                <w:lang w:val="pt-BR"/>
              </w:rPr>
              <w:t>2</w:t>
            </w:r>
          </w:p>
          <w:p w14:paraId="340A9FFB" w14:textId="377D06B6" w:rsidR="005928DD" w:rsidRPr="001317C8" w:rsidRDefault="005928DD" w:rsidP="005928DD">
            <w:pPr>
              <w:pStyle w:val="ListParagraph"/>
              <w:numPr>
                <w:ilvl w:val="0"/>
                <w:numId w:val="37"/>
              </w:numPr>
              <w:ind w:left="142" w:hanging="142"/>
              <w:rPr>
                <w:lang w:val="pt-BR"/>
              </w:rPr>
            </w:pPr>
            <w:r w:rsidRPr="001317C8">
              <w:rPr>
                <w:lang w:val="pt-BR"/>
              </w:rPr>
              <w:t xml:space="preserve">Làm bài tập thực hành  </w:t>
            </w:r>
          </w:p>
        </w:tc>
        <w:tc>
          <w:tcPr>
            <w:tcW w:w="426" w:type="pct"/>
            <w:vAlign w:val="center"/>
          </w:tcPr>
          <w:p w14:paraId="63311FEF" w14:textId="0A70F605" w:rsidR="005928DD" w:rsidRDefault="005928DD" w:rsidP="005928DD">
            <w:pPr>
              <w:widowControl w:val="0"/>
              <w:tabs>
                <w:tab w:val="left" w:pos="993"/>
              </w:tabs>
              <w:jc w:val="center"/>
              <w:rPr>
                <w:bCs/>
              </w:rPr>
            </w:pPr>
            <w:r>
              <w:rPr>
                <w:bCs/>
              </w:rPr>
              <w:t>1.</w:t>
            </w:r>
            <w:r w:rsidR="00BC111D">
              <w:rPr>
                <w:bCs/>
              </w:rPr>
              <w:t>1</w:t>
            </w:r>
          </w:p>
          <w:p w14:paraId="6EA30A95" w14:textId="77777777" w:rsidR="005928DD" w:rsidRDefault="005928DD" w:rsidP="005928DD">
            <w:pPr>
              <w:widowControl w:val="0"/>
              <w:tabs>
                <w:tab w:val="left" w:pos="993"/>
              </w:tabs>
              <w:jc w:val="center"/>
              <w:rPr>
                <w:bCs/>
              </w:rPr>
            </w:pPr>
            <w:r>
              <w:rPr>
                <w:bCs/>
              </w:rPr>
              <w:t>2.1</w:t>
            </w:r>
          </w:p>
          <w:p w14:paraId="7FD9F282" w14:textId="77777777" w:rsidR="005928DD" w:rsidRDefault="005928DD" w:rsidP="005928DD">
            <w:pPr>
              <w:widowControl w:val="0"/>
              <w:tabs>
                <w:tab w:val="left" w:pos="993"/>
              </w:tabs>
              <w:jc w:val="center"/>
              <w:rPr>
                <w:bCs/>
              </w:rPr>
            </w:pPr>
            <w:r>
              <w:rPr>
                <w:bCs/>
              </w:rPr>
              <w:t>2.2</w:t>
            </w:r>
          </w:p>
          <w:p w14:paraId="79BF58C9" w14:textId="77777777" w:rsidR="005928DD" w:rsidRDefault="005928DD" w:rsidP="005928DD">
            <w:pPr>
              <w:widowControl w:val="0"/>
              <w:tabs>
                <w:tab w:val="left" w:pos="288"/>
                <w:tab w:val="left" w:pos="990"/>
              </w:tabs>
              <w:jc w:val="center"/>
              <w:rPr>
                <w:bCs/>
              </w:rPr>
            </w:pPr>
            <w:r>
              <w:rPr>
                <w:bCs/>
              </w:rPr>
              <w:t>3.1</w:t>
            </w:r>
          </w:p>
          <w:p w14:paraId="16A833A8" w14:textId="77EB95E8" w:rsidR="005928DD" w:rsidRPr="00026DB6" w:rsidRDefault="005928DD" w:rsidP="005928DD">
            <w:pPr>
              <w:widowControl w:val="0"/>
              <w:tabs>
                <w:tab w:val="left" w:pos="288"/>
                <w:tab w:val="left" w:pos="990"/>
              </w:tabs>
              <w:jc w:val="center"/>
            </w:pPr>
            <w:r>
              <w:t>3.2</w:t>
            </w:r>
          </w:p>
        </w:tc>
      </w:tr>
      <w:tr w:rsidR="005928DD" w:rsidRPr="00026DB6" w14:paraId="5C506F46" w14:textId="77777777" w:rsidTr="00C74577">
        <w:tc>
          <w:tcPr>
            <w:tcW w:w="393" w:type="pct"/>
            <w:shd w:val="clear" w:color="auto" w:fill="FFF2CC" w:themeFill="accent4" w:themeFillTint="33"/>
            <w:vAlign w:val="center"/>
          </w:tcPr>
          <w:p w14:paraId="1DD960E1" w14:textId="516DA013" w:rsidR="005928DD" w:rsidRPr="00951F8C" w:rsidRDefault="005928DD" w:rsidP="005928DD">
            <w:pPr>
              <w:widowControl w:val="0"/>
              <w:tabs>
                <w:tab w:val="left" w:pos="993"/>
              </w:tabs>
              <w:jc w:val="center"/>
              <w:rPr>
                <w:b/>
                <w:bCs/>
                <w:lang w:val="vi-VN"/>
              </w:rPr>
            </w:pPr>
            <w:r>
              <w:rPr>
                <w:b/>
                <w:bCs/>
                <w:lang w:val="vi-VN"/>
              </w:rPr>
              <w:t>5</w:t>
            </w:r>
          </w:p>
        </w:tc>
        <w:tc>
          <w:tcPr>
            <w:tcW w:w="1493" w:type="pct"/>
            <w:shd w:val="clear" w:color="auto" w:fill="FFF2CC" w:themeFill="accent4" w:themeFillTint="33"/>
            <w:vAlign w:val="center"/>
          </w:tcPr>
          <w:p w14:paraId="7DAEDB11" w14:textId="227B6758" w:rsidR="005928DD" w:rsidRPr="005D4225" w:rsidRDefault="005928DD" w:rsidP="005928DD">
            <w:pPr>
              <w:tabs>
                <w:tab w:val="left" w:pos="720"/>
              </w:tabs>
              <w:rPr>
                <w:b/>
                <w:bCs/>
              </w:rPr>
            </w:pPr>
            <w:r w:rsidRPr="00026DB6">
              <w:rPr>
                <w:b/>
                <w:bCs/>
                <w:lang w:val="pt-BR"/>
              </w:rPr>
              <w:t xml:space="preserve">Lecture </w:t>
            </w:r>
            <w:r>
              <w:rPr>
                <w:b/>
                <w:bCs/>
                <w:lang w:val="pt-BR"/>
              </w:rPr>
              <w:t>3</w:t>
            </w:r>
          </w:p>
          <w:p w14:paraId="49BD9C79" w14:textId="77777777" w:rsidR="005928DD" w:rsidRDefault="005928DD" w:rsidP="00BC111D">
            <w:pPr>
              <w:pStyle w:val="Heading1"/>
            </w:pPr>
            <w:r w:rsidRPr="00D81D9E">
              <w:t xml:space="preserve">Chương </w:t>
            </w:r>
            <w:r>
              <w:t>3</w:t>
            </w:r>
            <w:r w:rsidRPr="00D81D9E">
              <w:t xml:space="preserve">. </w:t>
            </w:r>
            <w:r w:rsidR="00BC111D">
              <w:t>Các cấu trúc điều khiển</w:t>
            </w:r>
          </w:p>
          <w:p w14:paraId="4648AB03" w14:textId="77777777" w:rsidR="00BC111D" w:rsidRDefault="00D500E9" w:rsidP="00BC111D">
            <w:r>
              <w:t>3.1. Cấu trúc if</w:t>
            </w:r>
          </w:p>
          <w:p w14:paraId="6A86868D" w14:textId="77777777" w:rsidR="00D500E9" w:rsidRDefault="00D500E9" w:rsidP="00BC111D">
            <w:r>
              <w:t>3.2. Cấu trúc lặp while</w:t>
            </w:r>
          </w:p>
          <w:p w14:paraId="37666C7C" w14:textId="573965A7" w:rsidR="00D500E9" w:rsidRPr="00BC111D" w:rsidRDefault="00D500E9" w:rsidP="00BC111D">
            <w:r>
              <w:t>3.3. Cấu trúc lặp for</w:t>
            </w:r>
          </w:p>
        </w:tc>
        <w:tc>
          <w:tcPr>
            <w:tcW w:w="510" w:type="pct"/>
            <w:shd w:val="clear" w:color="auto" w:fill="FFF2CC" w:themeFill="accent4" w:themeFillTint="33"/>
          </w:tcPr>
          <w:p w14:paraId="6F5C953B" w14:textId="74630277" w:rsidR="005928DD" w:rsidRPr="00720BA5" w:rsidRDefault="00720BA5" w:rsidP="005928DD">
            <w:pPr>
              <w:widowControl w:val="0"/>
              <w:tabs>
                <w:tab w:val="left" w:pos="993"/>
              </w:tabs>
              <w:jc w:val="center"/>
              <w:rPr>
                <w:szCs w:val="26"/>
              </w:rPr>
            </w:pPr>
            <w:r w:rsidRPr="00720BA5">
              <w:rPr>
                <w:szCs w:val="26"/>
              </w:rPr>
              <w:t xml:space="preserve">[1] </w:t>
            </w:r>
            <w:r w:rsidR="00613249">
              <w:rPr>
                <w:szCs w:val="26"/>
              </w:rPr>
              <w:t>Chương</w:t>
            </w:r>
            <w:r w:rsidRPr="00720BA5">
              <w:rPr>
                <w:szCs w:val="26"/>
              </w:rPr>
              <w:t xml:space="preserve"> 6, 7</w:t>
            </w:r>
          </w:p>
        </w:tc>
        <w:tc>
          <w:tcPr>
            <w:tcW w:w="1476" w:type="pct"/>
            <w:shd w:val="clear" w:color="auto" w:fill="FFF2CC" w:themeFill="accent4" w:themeFillTint="33"/>
            <w:vAlign w:val="center"/>
          </w:tcPr>
          <w:p w14:paraId="6D5ED27C" w14:textId="77777777" w:rsidR="005928DD" w:rsidRPr="000E1937" w:rsidRDefault="005928DD" w:rsidP="005928DD">
            <w:pPr>
              <w:tabs>
                <w:tab w:val="left" w:pos="720"/>
              </w:tabs>
              <w:rPr>
                <w:b/>
                <w:bCs/>
                <w:lang w:val="vi-VN"/>
              </w:rPr>
            </w:pPr>
            <w:r w:rsidRPr="00026DB6">
              <w:rPr>
                <w:b/>
                <w:bCs/>
                <w:lang w:val="pt-BR"/>
              </w:rPr>
              <w:t>Giảng viên</w:t>
            </w:r>
            <w:r>
              <w:rPr>
                <w:b/>
                <w:bCs/>
                <w:lang w:val="vi-VN"/>
              </w:rPr>
              <w:t>:</w:t>
            </w:r>
          </w:p>
          <w:p w14:paraId="69BDBEE1" w14:textId="7C9A12BE" w:rsidR="005928DD" w:rsidRPr="001317C8" w:rsidRDefault="005928DD" w:rsidP="005928DD">
            <w:pPr>
              <w:pStyle w:val="ListParagraph"/>
              <w:numPr>
                <w:ilvl w:val="0"/>
                <w:numId w:val="37"/>
              </w:numPr>
              <w:ind w:left="142" w:hanging="142"/>
              <w:rPr>
                <w:lang w:val="pt-BR"/>
              </w:rPr>
            </w:pPr>
            <w:r>
              <w:rPr>
                <w:lang w:val="pt-BR"/>
              </w:rPr>
              <w:t>Giảng</w:t>
            </w:r>
            <w:r w:rsidRPr="001317C8">
              <w:rPr>
                <w:lang w:val="pt-BR"/>
              </w:rPr>
              <w:t xml:space="preserve"> lý thuyết</w:t>
            </w:r>
          </w:p>
          <w:p w14:paraId="2F50A3DE" w14:textId="58732196" w:rsidR="005928DD" w:rsidRPr="001317C8" w:rsidRDefault="005928DD" w:rsidP="005928DD">
            <w:pPr>
              <w:pStyle w:val="ListParagraph"/>
              <w:numPr>
                <w:ilvl w:val="0"/>
                <w:numId w:val="37"/>
              </w:numPr>
              <w:ind w:left="142" w:hanging="142"/>
              <w:rPr>
                <w:lang w:val="pt-BR"/>
              </w:rPr>
            </w:pPr>
            <w:r>
              <w:rPr>
                <w:lang w:val="pt-BR"/>
              </w:rPr>
              <w:t>Giới</w:t>
            </w:r>
            <w:r w:rsidRPr="001317C8">
              <w:rPr>
                <w:lang w:val="pt-BR"/>
              </w:rPr>
              <w:t xml:space="preserve"> thiệu </w:t>
            </w:r>
            <w:r w:rsidR="005F5338">
              <w:rPr>
                <w:lang w:val="pt-BR"/>
              </w:rPr>
              <w:t xml:space="preserve">các </w:t>
            </w:r>
            <w:r w:rsidRPr="001317C8">
              <w:rPr>
                <w:lang w:val="pt-BR"/>
              </w:rPr>
              <w:t xml:space="preserve">ví dụ </w:t>
            </w:r>
          </w:p>
          <w:p w14:paraId="43AB453A" w14:textId="77777777" w:rsidR="005928DD" w:rsidRPr="000E1937" w:rsidRDefault="005928DD" w:rsidP="005928DD">
            <w:pPr>
              <w:tabs>
                <w:tab w:val="left" w:pos="720"/>
              </w:tabs>
              <w:rPr>
                <w:b/>
                <w:bCs/>
                <w:lang w:val="vi-VN"/>
              </w:rPr>
            </w:pPr>
            <w:r w:rsidRPr="00026DB6">
              <w:rPr>
                <w:b/>
                <w:bCs/>
                <w:lang w:val="pt-BR"/>
              </w:rPr>
              <w:t>Sinh viên</w:t>
            </w:r>
            <w:r>
              <w:rPr>
                <w:b/>
                <w:bCs/>
                <w:lang w:val="vi-VN"/>
              </w:rPr>
              <w:t>:</w:t>
            </w:r>
          </w:p>
          <w:p w14:paraId="1C8BAA26" w14:textId="18080262" w:rsidR="005928DD" w:rsidRPr="00026DB6" w:rsidRDefault="005928DD" w:rsidP="005928DD">
            <w:pPr>
              <w:pStyle w:val="ListParagraph"/>
              <w:numPr>
                <w:ilvl w:val="0"/>
                <w:numId w:val="37"/>
              </w:numPr>
              <w:ind w:left="142" w:hanging="142"/>
              <w:rPr>
                <w:lang w:val="pt-BR"/>
              </w:rPr>
            </w:pPr>
            <w:r w:rsidRPr="00026DB6">
              <w:rPr>
                <w:lang w:val="pt-BR"/>
              </w:rPr>
              <w:t>Đọc tài liệu trước</w:t>
            </w:r>
          </w:p>
          <w:p w14:paraId="350B32BF" w14:textId="4B1C3291" w:rsidR="005928DD" w:rsidRPr="009A061E" w:rsidRDefault="005928DD" w:rsidP="005928DD">
            <w:pPr>
              <w:pStyle w:val="ListParagraph"/>
              <w:numPr>
                <w:ilvl w:val="0"/>
                <w:numId w:val="37"/>
              </w:numPr>
              <w:ind w:left="142" w:hanging="142"/>
              <w:rPr>
                <w:lang w:val="pt-BR"/>
              </w:rPr>
            </w:pPr>
            <w:r>
              <w:rPr>
                <w:lang w:val="pt-BR"/>
              </w:rPr>
              <w:t>Xem</w:t>
            </w:r>
            <w:r w:rsidRPr="009A061E">
              <w:rPr>
                <w:lang w:val="pt-BR"/>
              </w:rPr>
              <w:t xml:space="preserve"> trước các ví dụ</w:t>
            </w:r>
          </w:p>
          <w:p w14:paraId="4DD5DD83" w14:textId="2FEF488D" w:rsidR="005928DD" w:rsidRPr="005E2885" w:rsidRDefault="005928DD" w:rsidP="005928DD">
            <w:pPr>
              <w:pStyle w:val="ListParagraph"/>
              <w:numPr>
                <w:ilvl w:val="0"/>
                <w:numId w:val="37"/>
              </w:numPr>
              <w:ind w:left="142" w:hanging="142"/>
              <w:rPr>
                <w:lang w:val="pt-BR"/>
              </w:rPr>
            </w:pPr>
            <w:r w:rsidRPr="009A061E">
              <w:rPr>
                <w:lang w:val="pt-BR"/>
              </w:rPr>
              <w:t>Làm bài tập được yêu cầu</w:t>
            </w:r>
          </w:p>
        </w:tc>
        <w:tc>
          <w:tcPr>
            <w:tcW w:w="702" w:type="pct"/>
            <w:shd w:val="clear" w:color="auto" w:fill="FFF2CC" w:themeFill="accent4" w:themeFillTint="33"/>
            <w:vAlign w:val="center"/>
          </w:tcPr>
          <w:p w14:paraId="209FC5C8" w14:textId="3D94D613" w:rsidR="005928DD" w:rsidRPr="005E2885" w:rsidRDefault="005928DD" w:rsidP="005928DD">
            <w:pPr>
              <w:widowControl w:val="0"/>
              <w:tabs>
                <w:tab w:val="left" w:pos="288"/>
                <w:tab w:val="left" w:pos="990"/>
              </w:tabs>
              <w:rPr>
                <w:lang w:val="pt-BR"/>
              </w:rPr>
            </w:pPr>
          </w:p>
        </w:tc>
        <w:tc>
          <w:tcPr>
            <w:tcW w:w="426" w:type="pct"/>
            <w:shd w:val="clear" w:color="auto" w:fill="FFF2CC" w:themeFill="accent4" w:themeFillTint="33"/>
            <w:vAlign w:val="center"/>
          </w:tcPr>
          <w:p w14:paraId="2C733F4E" w14:textId="1AF772ED" w:rsidR="005928DD" w:rsidRPr="00D81D9E" w:rsidRDefault="005928DD" w:rsidP="005928DD">
            <w:pPr>
              <w:widowControl w:val="0"/>
              <w:tabs>
                <w:tab w:val="left" w:pos="990"/>
              </w:tabs>
              <w:jc w:val="center"/>
              <w:rPr>
                <w:bCs/>
              </w:rPr>
            </w:pPr>
            <w:r>
              <w:rPr>
                <w:bCs/>
              </w:rPr>
              <w:t>1.</w:t>
            </w:r>
            <w:r w:rsidR="00720BA5">
              <w:rPr>
                <w:bCs/>
              </w:rPr>
              <w:t>1</w:t>
            </w:r>
          </w:p>
        </w:tc>
      </w:tr>
      <w:tr w:rsidR="005928DD" w:rsidRPr="00026DB6" w14:paraId="2DB758FC" w14:textId="77777777" w:rsidTr="00C74577">
        <w:tc>
          <w:tcPr>
            <w:tcW w:w="393" w:type="pct"/>
            <w:shd w:val="clear" w:color="auto" w:fill="auto"/>
            <w:vAlign w:val="center"/>
          </w:tcPr>
          <w:p w14:paraId="14C9A567" w14:textId="6A46A2EB" w:rsidR="005928DD" w:rsidRPr="005D4225" w:rsidRDefault="005928DD" w:rsidP="005928DD">
            <w:pPr>
              <w:widowControl w:val="0"/>
              <w:tabs>
                <w:tab w:val="left" w:pos="993"/>
              </w:tabs>
              <w:jc w:val="center"/>
              <w:rPr>
                <w:b/>
                <w:bCs/>
              </w:rPr>
            </w:pPr>
            <w:r>
              <w:rPr>
                <w:b/>
                <w:bCs/>
                <w:lang w:val="vi-VN"/>
              </w:rPr>
              <w:t>6</w:t>
            </w:r>
          </w:p>
        </w:tc>
        <w:tc>
          <w:tcPr>
            <w:tcW w:w="1493" w:type="pct"/>
            <w:shd w:val="clear" w:color="auto" w:fill="auto"/>
            <w:vAlign w:val="center"/>
          </w:tcPr>
          <w:p w14:paraId="16C0BE85" w14:textId="77777777" w:rsidR="005928DD" w:rsidRPr="004511DB" w:rsidRDefault="005928DD" w:rsidP="005928DD">
            <w:pPr>
              <w:tabs>
                <w:tab w:val="left" w:pos="720"/>
              </w:tabs>
              <w:rPr>
                <w:b/>
                <w:bCs/>
                <w:lang w:val="vi-VN"/>
              </w:rPr>
            </w:pPr>
            <w:r w:rsidRPr="00026DB6">
              <w:rPr>
                <w:b/>
                <w:bCs/>
                <w:lang w:val="pt-BR"/>
              </w:rPr>
              <w:t xml:space="preserve">Seminar </w:t>
            </w:r>
            <w:r>
              <w:rPr>
                <w:b/>
                <w:bCs/>
                <w:lang w:val="vi-VN"/>
              </w:rPr>
              <w:t>3</w:t>
            </w:r>
          </w:p>
          <w:p w14:paraId="7B59B2F4" w14:textId="75843D41" w:rsidR="005928DD" w:rsidRPr="009A061E" w:rsidRDefault="005928DD" w:rsidP="005928DD">
            <w:pPr>
              <w:pStyle w:val="ListParagraph"/>
              <w:numPr>
                <w:ilvl w:val="0"/>
                <w:numId w:val="37"/>
              </w:numPr>
              <w:ind w:left="142" w:hanging="142"/>
              <w:rPr>
                <w:lang w:val="pt-BR"/>
              </w:rPr>
            </w:pPr>
            <w:r>
              <w:rPr>
                <w:lang w:val="pt-BR"/>
              </w:rPr>
              <w:t>Câu</w:t>
            </w:r>
            <w:r w:rsidRPr="009A061E">
              <w:rPr>
                <w:lang w:val="pt-BR"/>
              </w:rPr>
              <w:t xml:space="preserve"> hỏi lý thuyết </w:t>
            </w:r>
            <w:r w:rsidR="00257B8E">
              <w:rPr>
                <w:lang w:val="pt-BR"/>
              </w:rPr>
              <w:t>chương 3.</w:t>
            </w:r>
          </w:p>
          <w:p w14:paraId="16DB1326" w14:textId="6AEEE3B7" w:rsidR="00257B8E" w:rsidRPr="00720BA5" w:rsidRDefault="005928DD" w:rsidP="00720BA5">
            <w:pPr>
              <w:pStyle w:val="ListParagraph"/>
              <w:numPr>
                <w:ilvl w:val="0"/>
                <w:numId w:val="37"/>
              </w:numPr>
              <w:ind w:left="142" w:hanging="142"/>
              <w:rPr>
                <w:lang w:val="pt-BR"/>
              </w:rPr>
            </w:pPr>
            <w:r w:rsidRPr="009A061E">
              <w:rPr>
                <w:lang w:val="pt-BR"/>
              </w:rPr>
              <w:t xml:space="preserve">Thực hành: </w:t>
            </w:r>
            <w:r w:rsidR="00720BA5">
              <w:rPr>
                <w:lang w:val="pt-BR"/>
              </w:rPr>
              <w:t>các cấu trúc lập trình</w:t>
            </w:r>
          </w:p>
        </w:tc>
        <w:tc>
          <w:tcPr>
            <w:tcW w:w="510" w:type="pct"/>
          </w:tcPr>
          <w:p w14:paraId="6D7A4B27" w14:textId="36E8BB0A" w:rsidR="005928DD" w:rsidRPr="00720BA5" w:rsidRDefault="00720BA5" w:rsidP="005928DD">
            <w:pPr>
              <w:widowControl w:val="0"/>
              <w:tabs>
                <w:tab w:val="left" w:pos="993"/>
              </w:tabs>
              <w:jc w:val="center"/>
              <w:rPr>
                <w:szCs w:val="26"/>
              </w:rPr>
            </w:pPr>
            <w:r w:rsidRPr="00720BA5">
              <w:rPr>
                <w:szCs w:val="26"/>
              </w:rPr>
              <w:t xml:space="preserve">[1] </w:t>
            </w:r>
            <w:r w:rsidR="005F5338">
              <w:rPr>
                <w:szCs w:val="26"/>
              </w:rPr>
              <w:t xml:space="preserve">Chương </w:t>
            </w:r>
            <w:r w:rsidR="005F5338" w:rsidRPr="00720BA5">
              <w:rPr>
                <w:szCs w:val="26"/>
              </w:rPr>
              <w:t>6</w:t>
            </w:r>
            <w:r w:rsidRPr="00720BA5">
              <w:rPr>
                <w:szCs w:val="26"/>
              </w:rPr>
              <w:t>, 7</w:t>
            </w:r>
          </w:p>
        </w:tc>
        <w:tc>
          <w:tcPr>
            <w:tcW w:w="1476" w:type="pct"/>
            <w:shd w:val="clear" w:color="auto" w:fill="auto"/>
            <w:vAlign w:val="center"/>
          </w:tcPr>
          <w:p w14:paraId="2A150974" w14:textId="77777777" w:rsidR="005928DD" w:rsidRPr="009B0B46" w:rsidRDefault="005928DD" w:rsidP="005928DD">
            <w:pPr>
              <w:tabs>
                <w:tab w:val="left" w:pos="720"/>
              </w:tabs>
              <w:rPr>
                <w:b/>
                <w:bCs/>
                <w:lang w:val="vi-VN"/>
              </w:rPr>
            </w:pPr>
            <w:r w:rsidRPr="00026DB6">
              <w:rPr>
                <w:b/>
                <w:bCs/>
                <w:lang w:val="pt-BR"/>
              </w:rPr>
              <w:t>Giảng viên</w:t>
            </w:r>
            <w:r>
              <w:rPr>
                <w:b/>
                <w:bCs/>
                <w:lang w:val="vi-VN"/>
              </w:rPr>
              <w:t>:</w:t>
            </w:r>
          </w:p>
          <w:p w14:paraId="04187E83" w14:textId="4C71396F" w:rsidR="005928DD" w:rsidRPr="009A061E" w:rsidRDefault="005928DD" w:rsidP="005928DD">
            <w:pPr>
              <w:pStyle w:val="ListParagraph"/>
              <w:numPr>
                <w:ilvl w:val="0"/>
                <w:numId w:val="37"/>
              </w:numPr>
              <w:ind w:left="142" w:hanging="142"/>
              <w:rPr>
                <w:lang w:val="pt-BR"/>
              </w:rPr>
            </w:pPr>
            <w:r w:rsidRPr="009A061E">
              <w:rPr>
                <w:lang w:val="pt-BR"/>
              </w:rPr>
              <w:t>Nhắc lại một số lý thuyết</w:t>
            </w:r>
          </w:p>
          <w:p w14:paraId="3ABA1320" w14:textId="798D7A05" w:rsidR="005928DD" w:rsidRPr="009A061E" w:rsidRDefault="005928DD" w:rsidP="005928DD">
            <w:pPr>
              <w:pStyle w:val="ListParagraph"/>
              <w:numPr>
                <w:ilvl w:val="0"/>
                <w:numId w:val="37"/>
              </w:numPr>
              <w:ind w:left="142" w:hanging="142"/>
              <w:rPr>
                <w:lang w:val="pt-BR"/>
              </w:rPr>
            </w:pPr>
            <w:r w:rsidRPr="009A061E">
              <w:rPr>
                <w:lang w:val="pt-BR"/>
              </w:rPr>
              <w:t>Hướng dẫn trả lời câu hỏi trắc nghiệm</w:t>
            </w:r>
          </w:p>
          <w:p w14:paraId="0F7C7A8F" w14:textId="61688A5C" w:rsidR="005928DD" w:rsidRPr="009A061E" w:rsidRDefault="005928DD" w:rsidP="005928DD">
            <w:pPr>
              <w:pStyle w:val="ListParagraph"/>
              <w:numPr>
                <w:ilvl w:val="0"/>
                <w:numId w:val="37"/>
              </w:numPr>
              <w:ind w:left="142" w:hanging="142"/>
              <w:rPr>
                <w:lang w:val="pt-BR"/>
              </w:rPr>
            </w:pPr>
            <w:r w:rsidRPr="009A061E">
              <w:rPr>
                <w:lang w:val="pt-BR"/>
              </w:rPr>
              <w:t>Hướng dẫn thực hành</w:t>
            </w:r>
          </w:p>
          <w:p w14:paraId="357681D0" w14:textId="77777777" w:rsidR="005928DD" w:rsidRPr="009B0B46" w:rsidRDefault="005928DD" w:rsidP="005928DD">
            <w:pPr>
              <w:tabs>
                <w:tab w:val="left" w:pos="720"/>
              </w:tabs>
              <w:rPr>
                <w:b/>
                <w:bCs/>
                <w:lang w:val="vi-VN"/>
              </w:rPr>
            </w:pPr>
            <w:r w:rsidRPr="00026DB6">
              <w:rPr>
                <w:b/>
                <w:bCs/>
                <w:lang w:val="pt-BR"/>
              </w:rPr>
              <w:t>Sinh viên</w:t>
            </w:r>
            <w:r>
              <w:rPr>
                <w:b/>
                <w:bCs/>
                <w:lang w:val="vi-VN"/>
              </w:rPr>
              <w:t>:</w:t>
            </w:r>
          </w:p>
          <w:p w14:paraId="1E5ED571" w14:textId="08E37662" w:rsidR="005928DD" w:rsidRPr="009A061E" w:rsidRDefault="005928DD" w:rsidP="005928DD">
            <w:pPr>
              <w:pStyle w:val="ListParagraph"/>
              <w:numPr>
                <w:ilvl w:val="0"/>
                <w:numId w:val="37"/>
              </w:numPr>
              <w:ind w:left="142" w:hanging="142"/>
              <w:rPr>
                <w:lang w:val="pt-BR"/>
              </w:rPr>
            </w:pPr>
            <w:r>
              <w:rPr>
                <w:lang w:val="pt-BR"/>
              </w:rPr>
              <w:t>Đọc</w:t>
            </w:r>
            <w:r w:rsidRPr="009A061E">
              <w:rPr>
                <w:lang w:val="pt-BR"/>
              </w:rPr>
              <w:t xml:space="preserve"> tài liệu trước</w:t>
            </w:r>
          </w:p>
          <w:p w14:paraId="372F1177" w14:textId="78815862" w:rsidR="005928DD" w:rsidRPr="009A061E" w:rsidRDefault="005928DD" w:rsidP="005928DD">
            <w:pPr>
              <w:pStyle w:val="ListParagraph"/>
              <w:numPr>
                <w:ilvl w:val="0"/>
                <w:numId w:val="37"/>
              </w:numPr>
              <w:ind w:left="142" w:hanging="142"/>
              <w:rPr>
                <w:lang w:val="pt-BR"/>
              </w:rPr>
            </w:pPr>
            <w:r w:rsidRPr="009A061E">
              <w:rPr>
                <w:lang w:val="pt-BR"/>
              </w:rPr>
              <w:t>Theo dõi các bước thực hành</w:t>
            </w:r>
          </w:p>
          <w:p w14:paraId="23BDCBAA" w14:textId="535A0FE0" w:rsidR="005928DD" w:rsidRPr="009A061E" w:rsidRDefault="005928DD" w:rsidP="005928DD">
            <w:pPr>
              <w:pStyle w:val="ListParagraph"/>
              <w:numPr>
                <w:ilvl w:val="0"/>
                <w:numId w:val="37"/>
              </w:numPr>
              <w:ind w:left="142" w:hanging="142"/>
              <w:rPr>
                <w:lang w:val="pt-BR"/>
              </w:rPr>
            </w:pPr>
            <w:r w:rsidRPr="009A061E">
              <w:rPr>
                <w:lang w:val="pt-BR"/>
              </w:rPr>
              <w:t>Tham gia thảo luận</w:t>
            </w:r>
          </w:p>
          <w:p w14:paraId="07A219C6" w14:textId="028228C8" w:rsidR="005928DD" w:rsidRPr="00026DB6" w:rsidRDefault="005928DD" w:rsidP="005928DD">
            <w:pPr>
              <w:pStyle w:val="ListParagraph"/>
              <w:numPr>
                <w:ilvl w:val="0"/>
                <w:numId w:val="37"/>
              </w:numPr>
              <w:ind w:left="142" w:hanging="142"/>
            </w:pPr>
            <w:r w:rsidRPr="009A061E">
              <w:rPr>
                <w:lang w:val="pt-BR"/>
              </w:rPr>
              <w:t>Tham gia chữa bài</w:t>
            </w:r>
          </w:p>
        </w:tc>
        <w:tc>
          <w:tcPr>
            <w:tcW w:w="702" w:type="pct"/>
            <w:shd w:val="clear" w:color="auto" w:fill="auto"/>
            <w:vAlign w:val="center"/>
          </w:tcPr>
          <w:p w14:paraId="455DFB8C" w14:textId="5CB318E9" w:rsidR="005928DD" w:rsidRPr="00026DB6" w:rsidRDefault="005928DD" w:rsidP="005928DD">
            <w:pPr>
              <w:pStyle w:val="ListParagraph"/>
              <w:numPr>
                <w:ilvl w:val="0"/>
                <w:numId w:val="37"/>
              </w:numPr>
              <w:ind w:left="142" w:hanging="142"/>
              <w:rPr>
                <w:lang w:val="pt-BR"/>
              </w:rPr>
            </w:pPr>
            <w:r w:rsidRPr="00026DB6">
              <w:rPr>
                <w:lang w:val="pt-BR"/>
              </w:rPr>
              <w:t>Điểm danh</w:t>
            </w:r>
          </w:p>
          <w:p w14:paraId="4187F995" w14:textId="7B7477E3" w:rsidR="005928DD" w:rsidRPr="009A061E" w:rsidRDefault="005928DD" w:rsidP="005928DD">
            <w:pPr>
              <w:pStyle w:val="ListParagraph"/>
              <w:numPr>
                <w:ilvl w:val="0"/>
                <w:numId w:val="37"/>
              </w:numPr>
              <w:ind w:left="142" w:hanging="142"/>
              <w:rPr>
                <w:lang w:val="pt-BR"/>
              </w:rPr>
            </w:pPr>
            <w:r w:rsidRPr="00026DB6">
              <w:rPr>
                <w:lang w:val="pt-BR"/>
              </w:rPr>
              <w:t>Trả lời câu hỏi</w:t>
            </w:r>
            <w:r w:rsidRPr="009A061E">
              <w:rPr>
                <w:lang w:val="pt-BR"/>
              </w:rPr>
              <w:t xml:space="preserve"> trong </w:t>
            </w:r>
            <w:r w:rsidRPr="009C70D6">
              <w:rPr>
                <w:lang w:val="pt-BR"/>
              </w:rPr>
              <w:t xml:space="preserve">Seminar </w:t>
            </w:r>
            <w:r w:rsidRPr="009A061E">
              <w:rPr>
                <w:lang w:val="pt-BR"/>
              </w:rPr>
              <w:t>3</w:t>
            </w:r>
          </w:p>
          <w:p w14:paraId="70C3651E" w14:textId="2AC301FD" w:rsidR="005928DD" w:rsidRPr="005E2885" w:rsidRDefault="005928DD" w:rsidP="005928DD">
            <w:pPr>
              <w:pStyle w:val="ListParagraph"/>
              <w:numPr>
                <w:ilvl w:val="0"/>
                <w:numId w:val="37"/>
              </w:numPr>
              <w:ind w:left="142" w:hanging="142"/>
              <w:rPr>
                <w:lang w:val="pt-BR"/>
              </w:rPr>
            </w:pPr>
            <w:r w:rsidRPr="009A061E">
              <w:rPr>
                <w:lang w:val="pt-BR"/>
              </w:rPr>
              <w:t>Làm bài tập thực hành</w:t>
            </w:r>
            <w:r>
              <w:rPr>
                <w:lang w:val="vi-VN"/>
              </w:rPr>
              <w:t xml:space="preserve">  </w:t>
            </w:r>
          </w:p>
        </w:tc>
        <w:tc>
          <w:tcPr>
            <w:tcW w:w="426" w:type="pct"/>
            <w:vAlign w:val="center"/>
          </w:tcPr>
          <w:p w14:paraId="51E9775F" w14:textId="1F492D80" w:rsidR="005928DD" w:rsidRDefault="005928DD" w:rsidP="005928DD">
            <w:pPr>
              <w:widowControl w:val="0"/>
              <w:tabs>
                <w:tab w:val="left" w:pos="993"/>
              </w:tabs>
              <w:jc w:val="center"/>
              <w:rPr>
                <w:bCs/>
              </w:rPr>
            </w:pPr>
            <w:r>
              <w:rPr>
                <w:bCs/>
              </w:rPr>
              <w:t>1.</w:t>
            </w:r>
            <w:r w:rsidR="00C31C39">
              <w:rPr>
                <w:bCs/>
              </w:rPr>
              <w:t>1</w:t>
            </w:r>
          </w:p>
          <w:p w14:paraId="049562AA" w14:textId="77777777" w:rsidR="005928DD" w:rsidRDefault="005928DD" w:rsidP="005928DD">
            <w:pPr>
              <w:widowControl w:val="0"/>
              <w:tabs>
                <w:tab w:val="left" w:pos="993"/>
              </w:tabs>
              <w:jc w:val="center"/>
              <w:rPr>
                <w:bCs/>
              </w:rPr>
            </w:pPr>
            <w:r>
              <w:rPr>
                <w:bCs/>
              </w:rPr>
              <w:t>2.1</w:t>
            </w:r>
          </w:p>
          <w:p w14:paraId="71F6BD7D" w14:textId="77777777" w:rsidR="005928DD" w:rsidRDefault="005928DD" w:rsidP="005928DD">
            <w:pPr>
              <w:widowControl w:val="0"/>
              <w:tabs>
                <w:tab w:val="left" w:pos="993"/>
              </w:tabs>
              <w:jc w:val="center"/>
              <w:rPr>
                <w:bCs/>
              </w:rPr>
            </w:pPr>
            <w:r>
              <w:rPr>
                <w:bCs/>
              </w:rPr>
              <w:t>2.2</w:t>
            </w:r>
          </w:p>
          <w:p w14:paraId="5EF8E150" w14:textId="77777777" w:rsidR="005928DD" w:rsidRDefault="005928DD" w:rsidP="005928DD">
            <w:pPr>
              <w:widowControl w:val="0"/>
              <w:tabs>
                <w:tab w:val="left" w:pos="288"/>
                <w:tab w:val="left" w:pos="990"/>
              </w:tabs>
              <w:jc w:val="center"/>
              <w:rPr>
                <w:bCs/>
              </w:rPr>
            </w:pPr>
            <w:r>
              <w:rPr>
                <w:bCs/>
              </w:rPr>
              <w:t>3.1</w:t>
            </w:r>
          </w:p>
          <w:p w14:paraId="130B25D7" w14:textId="54711E98" w:rsidR="005928DD" w:rsidRPr="00026DB6" w:rsidRDefault="005928DD" w:rsidP="005928DD">
            <w:pPr>
              <w:widowControl w:val="0"/>
              <w:tabs>
                <w:tab w:val="left" w:pos="288"/>
                <w:tab w:val="left" w:pos="990"/>
              </w:tabs>
              <w:jc w:val="center"/>
            </w:pPr>
            <w:r>
              <w:rPr>
                <w:bCs/>
              </w:rPr>
              <w:t>3.2</w:t>
            </w:r>
          </w:p>
        </w:tc>
      </w:tr>
      <w:tr w:rsidR="003E41C9" w:rsidRPr="00026DB6" w14:paraId="0BE623B8" w14:textId="77777777" w:rsidTr="00F7275E">
        <w:tc>
          <w:tcPr>
            <w:tcW w:w="393" w:type="pct"/>
            <w:shd w:val="clear" w:color="auto" w:fill="FFF2CC" w:themeFill="accent4" w:themeFillTint="33"/>
            <w:vAlign w:val="center"/>
          </w:tcPr>
          <w:p w14:paraId="48057B7F" w14:textId="7744D97D" w:rsidR="003E41C9" w:rsidRPr="00720088" w:rsidRDefault="003E41C9" w:rsidP="003E41C9">
            <w:pPr>
              <w:widowControl w:val="0"/>
              <w:tabs>
                <w:tab w:val="left" w:pos="993"/>
              </w:tabs>
              <w:jc w:val="center"/>
              <w:rPr>
                <w:b/>
                <w:bCs/>
              </w:rPr>
            </w:pPr>
            <w:r>
              <w:rPr>
                <w:b/>
                <w:bCs/>
              </w:rPr>
              <w:t>7</w:t>
            </w:r>
          </w:p>
        </w:tc>
        <w:tc>
          <w:tcPr>
            <w:tcW w:w="1493" w:type="pct"/>
            <w:shd w:val="clear" w:color="auto" w:fill="FFF2CC" w:themeFill="accent4" w:themeFillTint="33"/>
            <w:vAlign w:val="center"/>
          </w:tcPr>
          <w:p w14:paraId="670AF98E" w14:textId="1A420979" w:rsidR="003E41C9" w:rsidRDefault="003E41C9" w:rsidP="003E41C9">
            <w:pPr>
              <w:widowControl w:val="0"/>
              <w:spacing w:before="20" w:after="20"/>
              <w:rPr>
                <w:b/>
                <w:szCs w:val="26"/>
              </w:rPr>
            </w:pPr>
            <w:r>
              <w:rPr>
                <w:b/>
                <w:szCs w:val="26"/>
              </w:rPr>
              <w:t>Lecture 4</w:t>
            </w:r>
          </w:p>
          <w:p w14:paraId="1FC01995" w14:textId="188C8ECB" w:rsidR="003E41C9" w:rsidRPr="00257B8E" w:rsidRDefault="003E41C9" w:rsidP="003E41C9">
            <w:pPr>
              <w:widowControl w:val="0"/>
              <w:spacing w:before="240" w:line="259" w:lineRule="auto"/>
              <w:ind w:left="-25"/>
              <w:outlineLvl w:val="0"/>
              <w:rPr>
                <w:rFonts w:eastAsia="Malgun Gothic"/>
                <w:b/>
              </w:rPr>
            </w:pPr>
            <w:r>
              <w:rPr>
                <w:rFonts w:eastAsia="Malgun Gothic"/>
                <w:b/>
              </w:rPr>
              <w:t>Chương 4: Hàm, module, packages trong Python</w:t>
            </w:r>
          </w:p>
          <w:p w14:paraId="27A21E68" w14:textId="2A7C190F" w:rsidR="003E41C9" w:rsidRPr="00257B8E" w:rsidRDefault="003E41C9" w:rsidP="003E41C9">
            <w:pPr>
              <w:keepNext/>
              <w:keepLines/>
              <w:numPr>
                <w:ilvl w:val="1"/>
                <w:numId w:val="0"/>
              </w:numPr>
              <w:spacing w:before="40" w:line="259" w:lineRule="auto"/>
              <w:ind w:left="576" w:hanging="576"/>
              <w:outlineLvl w:val="1"/>
              <w:rPr>
                <w:rFonts w:eastAsia="Malgun Gothic"/>
              </w:rPr>
            </w:pPr>
            <w:r>
              <w:rPr>
                <w:rFonts w:eastAsia="Malgun Gothic"/>
              </w:rPr>
              <w:t>4.1. Hàm</w:t>
            </w:r>
          </w:p>
          <w:p w14:paraId="117534E1" w14:textId="2F35D1DE" w:rsidR="003E41C9" w:rsidRPr="00257B8E" w:rsidRDefault="003E41C9" w:rsidP="003E41C9">
            <w:pPr>
              <w:keepNext/>
              <w:keepLines/>
              <w:numPr>
                <w:ilvl w:val="1"/>
                <w:numId w:val="0"/>
              </w:numPr>
              <w:spacing w:before="40" w:line="259" w:lineRule="auto"/>
              <w:ind w:left="576" w:hanging="576"/>
              <w:outlineLvl w:val="1"/>
              <w:rPr>
                <w:rFonts w:eastAsia="Malgun Gothic"/>
                <w:lang w:val="nb-NO"/>
              </w:rPr>
            </w:pPr>
            <w:r>
              <w:rPr>
                <w:rFonts w:eastAsia="Malgun Gothic"/>
                <w:lang w:val="nb-NO"/>
              </w:rPr>
              <w:t>4.2. Module</w:t>
            </w:r>
          </w:p>
          <w:p w14:paraId="587A5EF3" w14:textId="1335FDE4" w:rsidR="003E41C9" w:rsidRPr="003B29A1" w:rsidRDefault="003E41C9" w:rsidP="003E41C9">
            <w:pPr>
              <w:keepNext/>
              <w:keepLines/>
              <w:numPr>
                <w:ilvl w:val="1"/>
                <w:numId w:val="0"/>
              </w:numPr>
              <w:spacing w:before="40" w:line="259" w:lineRule="auto"/>
              <w:ind w:left="576" w:hanging="576"/>
              <w:outlineLvl w:val="1"/>
              <w:rPr>
                <w:bCs/>
                <w:sz w:val="22"/>
              </w:rPr>
            </w:pPr>
            <w:r>
              <w:rPr>
                <w:rFonts w:eastAsia="Malgun Gothic"/>
                <w:lang w:val="nb-NO"/>
              </w:rPr>
              <w:t>4.3. Packages</w:t>
            </w:r>
          </w:p>
          <w:p w14:paraId="155FA1FD" w14:textId="365AE58E" w:rsidR="003E41C9" w:rsidRPr="003B29A1" w:rsidRDefault="003E41C9" w:rsidP="003E41C9">
            <w:pPr>
              <w:rPr>
                <w:bCs/>
                <w:sz w:val="22"/>
              </w:rPr>
            </w:pPr>
          </w:p>
        </w:tc>
        <w:tc>
          <w:tcPr>
            <w:tcW w:w="510" w:type="pct"/>
            <w:shd w:val="clear" w:color="auto" w:fill="FFF2CC" w:themeFill="accent4" w:themeFillTint="33"/>
          </w:tcPr>
          <w:p w14:paraId="10D61B23" w14:textId="4C51F372" w:rsidR="003E41C9" w:rsidRPr="00261354" w:rsidRDefault="003E41C9" w:rsidP="003E41C9">
            <w:pPr>
              <w:widowControl w:val="0"/>
              <w:tabs>
                <w:tab w:val="left" w:pos="993"/>
              </w:tabs>
              <w:jc w:val="center"/>
              <w:rPr>
                <w:szCs w:val="26"/>
              </w:rPr>
            </w:pPr>
            <w:r w:rsidRPr="00261354">
              <w:rPr>
                <w:szCs w:val="26"/>
              </w:rPr>
              <w:t xml:space="preserve">[1] </w:t>
            </w:r>
            <w:r w:rsidR="00613249">
              <w:rPr>
                <w:szCs w:val="26"/>
              </w:rPr>
              <w:t>Chương</w:t>
            </w:r>
            <w:r w:rsidRPr="00261354">
              <w:rPr>
                <w:szCs w:val="26"/>
              </w:rPr>
              <w:t xml:space="preserve"> 11, 25</w:t>
            </w:r>
          </w:p>
        </w:tc>
        <w:tc>
          <w:tcPr>
            <w:tcW w:w="1476" w:type="pct"/>
            <w:shd w:val="clear" w:color="auto" w:fill="FFF2CC" w:themeFill="accent4" w:themeFillTint="33"/>
            <w:vAlign w:val="center"/>
          </w:tcPr>
          <w:p w14:paraId="69F093C3" w14:textId="77777777" w:rsidR="003E41C9" w:rsidRPr="000E1937" w:rsidRDefault="003E41C9" w:rsidP="003E41C9">
            <w:pPr>
              <w:tabs>
                <w:tab w:val="left" w:pos="720"/>
              </w:tabs>
              <w:rPr>
                <w:b/>
                <w:bCs/>
                <w:lang w:val="vi-VN"/>
              </w:rPr>
            </w:pPr>
            <w:r w:rsidRPr="00026DB6">
              <w:rPr>
                <w:b/>
                <w:bCs/>
                <w:lang w:val="pt-BR"/>
              </w:rPr>
              <w:t>Giảng viên</w:t>
            </w:r>
            <w:r>
              <w:rPr>
                <w:b/>
                <w:bCs/>
                <w:lang w:val="vi-VN"/>
              </w:rPr>
              <w:t>:</w:t>
            </w:r>
          </w:p>
          <w:p w14:paraId="4D61A1FD" w14:textId="777BC6AF" w:rsidR="003E41C9" w:rsidRPr="009A061E" w:rsidRDefault="003E41C9" w:rsidP="003E41C9">
            <w:pPr>
              <w:pStyle w:val="ListParagraph"/>
              <w:numPr>
                <w:ilvl w:val="0"/>
                <w:numId w:val="37"/>
              </w:numPr>
              <w:ind w:left="142" w:hanging="142"/>
              <w:rPr>
                <w:lang w:val="pt-BR"/>
              </w:rPr>
            </w:pPr>
            <w:r>
              <w:rPr>
                <w:lang w:val="pt-BR"/>
              </w:rPr>
              <w:t>Giảng</w:t>
            </w:r>
            <w:r w:rsidRPr="009A061E">
              <w:rPr>
                <w:lang w:val="pt-BR"/>
              </w:rPr>
              <w:t xml:space="preserve"> lý thuyết</w:t>
            </w:r>
          </w:p>
          <w:p w14:paraId="3590544E" w14:textId="355F7913" w:rsidR="003E41C9" w:rsidRPr="009A061E" w:rsidRDefault="003E41C9" w:rsidP="003E41C9">
            <w:pPr>
              <w:pStyle w:val="ListParagraph"/>
              <w:numPr>
                <w:ilvl w:val="0"/>
                <w:numId w:val="37"/>
              </w:numPr>
              <w:ind w:left="142" w:hanging="142"/>
              <w:rPr>
                <w:lang w:val="pt-BR"/>
              </w:rPr>
            </w:pPr>
            <w:r>
              <w:rPr>
                <w:lang w:val="pt-BR"/>
              </w:rPr>
              <w:t>Giới</w:t>
            </w:r>
            <w:r w:rsidRPr="009A061E">
              <w:rPr>
                <w:lang w:val="pt-BR"/>
              </w:rPr>
              <w:t xml:space="preserve"> thiệu ví dụ</w:t>
            </w:r>
          </w:p>
          <w:p w14:paraId="7CFF15AA" w14:textId="77777777" w:rsidR="003E41C9" w:rsidRPr="000E1937" w:rsidRDefault="003E41C9" w:rsidP="003E41C9">
            <w:pPr>
              <w:tabs>
                <w:tab w:val="left" w:pos="720"/>
              </w:tabs>
              <w:rPr>
                <w:b/>
                <w:bCs/>
                <w:lang w:val="vi-VN"/>
              </w:rPr>
            </w:pPr>
            <w:r w:rsidRPr="00026DB6">
              <w:rPr>
                <w:b/>
                <w:bCs/>
                <w:lang w:val="pt-BR"/>
              </w:rPr>
              <w:t>Sinh viên</w:t>
            </w:r>
            <w:r>
              <w:rPr>
                <w:b/>
                <w:bCs/>
                <w:lang w:val="vi-VN"/>
              </w:rPr>
              <w:t>:</w:t>
            </w:r>
          </w:p>
          <w:p w14:paraId="60EF1916" w14:textId="6D692EA7" w:rsidR="003E41C9" w:rsidRPr="00026DB6" w:rsidRDefault="003E41C9" w:rsidP="003E41C9">
            <w:pPr>
              <w:pStyle w:val="ListParagraph"/>
              <w:numPr>
                <w:ilvl w:val="0"/>
                <w:numId w:val="37"/>
              </w:numPr>
              <w:ind w:left="142" w:hanging="142"/>
              <w:rPr>
                <w:lang w:val="pt-BR"/>
              </w:rPr>
            </w:pPr>
            <w:r w:rsidRPr="00026DB6">
              <w:rPr>
                <w:lang w:val="pt-BR"/>
              </w:rPr>
              <w:t>Đọc tài liệu trước</w:t>
            </w:r>
          </w:p>
          <w:p w14:paraId="4FA2446C" w14:textId="7BD27B2D" w:rsidR="003E41C9" w:rsidRPr="009A061E" w:rsidRDefault="003E41C9" w:rsidP="003E41C9">
            <w:pPr>
              <w:pStyle w:val="ListParagraph"/>
              <w:numPr>
                <w:ilvl w:val="0"/>
                <w:numId w:val="37"/>
              </w:numPr>
              <w:ind w:left="142" w:hanging="142"/>
              <w:rPr>
                <w:lang w:val="pt-BR"/>
              </w:rPr>
            </w:pPr>
            <w:r>
              <w:rPr>
                <w:lang w:val="pt-BR"/>
              </w:rPr>
              <w:t>Xem</w:t>
            </w:r>
            <w:r w:rsidRPr="009A061E">
              <w:rPr>
                <w:lang w:val="pt-BR"/>
              </w:rPr>
              <w:t xml:space="preserve"> trước các ví dụ</w:t>
            </w:r>
          </w:p>
          <w:p w14:paraId="00DBD859" w14:textId="3DD936E8" w:rsidR="003E41C9" w:rsidRPr="005E2885" w:rsidRDefault="003E41C9" w:rsidP="003E41C9">
            <w:pPr>
              <w:pStyle w:val="ListParagraph"/>
              <w:numPr>
                <w:ilvl w:val="0"/>
                <w:numId w:val="37"/>
              </w:numPr>
              <w:ind w:left="142" w:hanging="142"/>
              <w:rPr>
                <w:lang w:val="pt-BR"/>
              </w:rPr>
            </w:pPr>
            <w:r w:rsidRPr="009A061E">
              <w:rPr>
                <w:lang w:val="pt-BR"/>
              </w:rPr>
              <w:t>Làm bài tập được yêu cầu</w:t>
            </w:r>
          </w:p>
        </w:tc>
        <w:tc>
          <w:tcPr>
            <w:tcW w:w="702" w:type="pct"/>
            <w:shd w:val="clear" w:color="auto" w:fill="FFF2CC" w:themeFill="accent4" w:themeFillTint="33"/>
            <w:vAlign w:val="center"/>
          </w:tcPr>
          <w:p w14:paraId="0D077E84" w14:textId="77777777" w:rsidR="003E41C9" w:rsidRPr="005E2885" w:rsidRDefault="003E41C9" w:rsidP="003E41C9">
            <w:pPr>
              <w:widowControl w:val="0"/>
              <w:tabs>
                <w:tab w:val="left" w:pos="288"/>
                <w:tab w:val="left" w:pos="990"/>
              </w:tabs>
              <w:rPr>
                <w:lang w:val="pt-BR"/>
              </w:rPr>
            </w:pPr>
          </w:p>
        </w:tc>
        <w:tc>
          <w:tcPr>
            <w:tcW w:w="426" w:type="pct"/>
            <w:shd w:val="clear" w:color="auto" w:fill="FFF2CC" w:themeFill="accent4" w:themeFillTint="33"/>
            <w:vAlign w:val="center"/>
          </w:tcPr>
          <w:p w14:paraId="738D398F" w14:textId="6E4951A1" w:rsidR="003E41C9" w:rsidRPr="006F1C45" w:rsidRDefault="003E41C9" w:rsidP="003E41C9">
            <w:pPr>
              <w:widowControl w:val="0"/>
              <w:tabs>
                <w:tab w:val="left" w:pos="288"/>
                <w:tab w:val="left" w:pos="990"/>
              </w:tabs>
              <w:jc w:val="center"/>
              <w:rPr>
                <w:bCs/>
              </w:rPr>
            </w:pPr>
            <w:r>
              <w:rPr>
                <w:bCs/>
              </w:rPr>
              <w:t>1.</w:t>
            </w:r>
            <w:r w:rsidR="00C31C39">
              <w:rPr>
                <w:bCs/>
              </w:rPr>
              <w:t>1</w:t>
            </w:r>
          </w:p>
        </w:tc>
      </w:tr>
      <w:tr w:rsidR="003E41C9" w:rsidRPr="00026DB6" w14:paraId="56BEC9C2" w14:textId="77777777" w:rsidTr="00F7275E">
        <w:tc>
          <w:tcPr>
            <w:tcW w:w="393" w:type="pct"/>
            <w:shd w:val="clear" w:color="auto" w:fill="auto"/>
            <w:vAlign w:val="center"/>
          </w:tcPr>
          <w:p w14:paraId="16F4EFFC" w14:textId="0AB3B42B" w:rsidR="003E41C9" w:rsidRPr="0016275C" w:rsidRDefault="003E41C9" w:rsidP="003E41C9">
            <w:pPr>
              <w:widowControl w:val="0"/>
              <w:tabs>
                <w:tab w:val="left" w:pos="993"/>
              </w:tabs>
              <w:jc w:val="center"/>
              <w:rPr>
                <w:b/>
                <w:bCs/>
              </w:rPr>
            </w:pPr>
            <w:r>
              <w:rPr>
                <w:b/>
                <w:bCs/>
              </w:rPr>
              <w:t>8</w:t>
            </w:r>
          </w:p>
        </w:tc>
        <w:tc>
          <w:tcPr>
            <w:tcW w:w="1493" w:type="pct"/>
            <w:shd w:val="clear" w:color="auto" w:fill="auto"/>
            <w:vAlign w:val="center"/>
          </w:tcPr>
          <w:p w14:paraId="1980EAF8" w14:textId="347C8234" w:rsidR="003E41C9" w:rsidRPr="00B506E3" w:rsidRDefault="003E41C9" w:rsidP="003E41C9">
            <w:pPr>
              <w:tabs>
                <w:tab w:val="left" w:pos="720"/>
              </w:tabs>
              <w:rPr>
                <w:b/>
                <w:bCs/>
              </w:rPr>
            </w:pPr>
            <w:r w:rsidRPr="00026DB6">
              <w:rPr>
                <w:b/>
                <w:bCs/>
                <w:lang w:val="pt-BR"/>
              </w:rPr>
              <w:t xml:space="preserve">Seminar </w:t>
            </w:r>
            <w:r>
              <w:rPr>
                <w:b/>
                <w:bCs/>
                <w:lang w:val="pt-BR"/>
              </w:rPr>
              <w:t>4</w:t>
            </w:r>
          </w:p>
          <w:p w14:paraId="01C2F1DB" w14:textId="4C47B1FE" w:rsidR="003E41C9" w:rsidRPr="005F5EDD" w:rsidRDefault="003E41C9" w:rsidP="003E41C9">
            <w:pPr>
              <w:pStyle w:val="ListParagraph"/>
              <w:numPr>
                <w:ilvl w:val="0"/>
                <w:numId w:val="37"/>
              </w:numPr>
              <w:ind w:left="142" w:hanging="142"/>
              <w:rPr>
                <w:lang w:val="pt-BR"/>
              </w:rPr>
            </w:pPr>
            <w:r w:rsidRPr="005F5EDD">
              <w:rPr>
                <w:lang w:val="pt-BR"/>
              </w:rPr>
              <w:t>Câu hỏi lý thuyết chương 4</w:t>
            </w:r>
          </w:p>
          <w:p w14:paraId="4DA75B7B" w14:textId="6B326424" w:rsidR="003E41C9" w:rsidRPr="00261354" w:rsidRDefault="003E41C9" w:rsidP="00261354">
            <w:pPr>
              <w:pStyle w:val="ListParagraph"/>
              <w:numPr>
                <w:ilvl w:val="0"/>
                <w:numId w:val="37"/>
              </w:numPr>
              <w:ind w:left="142" w:hanging="142"/>
              <w:rPr>
                <w:lang w:val="vi-VN"/>
              </w:rPr>
            </w:pPr>
            <w:r w:rsidRPr="005F5EDD">
              <w:rPr>
                <w:lang w:val="pt-BR"/>
              </w:rPr>
              <w:t xml:space="preserve">Thực hành: </w:t>
            </w:r>
            <w:r w:rsidR="00261354">
              <w:rPr>
                <w:lang w:val="pt-BR"/>
              </w:rPr>
              <w:t>thao tác với h</w:t>
            </w:r>
            <w:r w:rsidR="00261354" w:rsidRPr="00261354">
              <w:rPr>
                <w:rFonts w:eastAsia="Malgun Gothic"/>
                <w:bCs/>
              </w:rPr>
              <w:t>àm, module, packages trong Python</w:t>
            </w:r>
          </w:p>
        </w:tc>
        <w:tc>
          <w:tcPr>
            <w:tcW w:w="510" w:type="pct"/>
          </w:tcPr>
          <w:p w14:paraId="286D5BB8" w14:textId="2EC3BAF0" w:rsidR="003E41C9" w:rsidRPr="00261354" w:rsidRDefault="003E41C9" w:rsidP="003E41C9">
            <w:pPr>
              <w:widowControl w:val="0"/>
              <w:tabs>
                <w:tab w:val="left" w:pos="993"/>
              </w:tabs>
              <w:jc w:val="center"/>
              <w:rPr>
                <w:szCs w:val="26"/>
              </w:rPr>
            </w:pPr>
            <w:r w:rsidRPr="00261354">
              <w:rPr>
                <w:szCs w:val="26"/>
              </w:rPr>
              <w:t xml:space="preserve">[1] </w:t>
            </w:r>
            <w:r w:rsidR="005F5338">
              <w:rPr>
                <w:szCs w:val="26"/>
              </w:rPr>
              <w:t xml:space="preserve">Chương </w:t>
            </w:r>
            <w:r w:rsidR="005F5338" w:rsidRPr="00261354">
              <w:rPr>
                <w:szCs w:val="26"/>
              </w:rPr>
              <w:t>11</w:t>
            </w:r>
            <w:r w:rsidRPr="00261354">
              <w:rPr>
                <w:szCs w:val="26"/>
              </w:rPr>
              <w:t>, 25</w:t>
            </w:r>
          </w:p>
        </w:tc>
        <w:tc>
          <w:tcPr>
            <w:tcW w:w="1476" w:type="pct"/>
            <w:shd w:val="clear" w:color="auto" w:fill="auto"/>
            <w:vAlign w:val="center"/>
          </w:tcPr>
          <w:p w14:paraId="3860513A" w14:textId="77777777" w:rsidR="003E41C9" w:rsidRPr="009B0B46" w:rsidRDefault="003E41C9" w:rsidP="003E41C9">
            <w:pPr>
              <w:tabs>
                <w:tab w:val="left" w:pos="720"/>
              </w:tabs>
              <w:rPr>
                <w:b/>
                <w:bCs/>
                <w:lang w:val="vi-VN"/>
              </w:rPr>
            </w:pPr>
            <w:r w:rsidRPr="00026DB6">
              <w:rPr>
                <w:b/>
                <w:bCs/>
                <w:lang w:val="pt-BR"/>
              </w:rPr>
              <w:t>Giảng viên</w:t>
            </w:r>
            <w:r>
              <w:rPr>
                <w:b/>
                <w:bCs/>
                <w:lang w:val="vi-VN"/>
              </w:rPr>
              <w:t>:</w:t>
            </w:r>
          </w:p>
          <w:p w14:paraId="6218E8C6" w14:textId="2A10D8B1" w:rsidR="003E41C9" w:rsidRPr="008319EA" w:rsidRDefault="003E41C9" w:rsidP="003E41C9">
            <w:pPr>
              <w:pStyle w:val="ListParagraph"/>
              <w:numPr>
                <w:ilvl w:val="0"/>
                <w:numId w:val="37"/>
              </w:numPr>
              <w:ind w:left="142" w:hanging="142"/>
              <w:rPr>
                <w:lang w:val="pt-BR"/>
              </w:rPr>
            </w:pPr>
            <w:r w:rsidRPr="008319EA">
              <w:rPr>
                <w:lang w:val="pt-BR"/>
              </w:rPr>
              <w:t>Nhắc lại một số lý thuyết</w:t>
            </w:r>
          </w:p>
          <w:p w14:paraId="70A6D170" w14:textId="6BAB78C7" w:rsidR="003E41C9" w:rsidRPr="008319EA" w:rsidRDefault="003E41C9" w:rsidP="003E41C9">
            <w:pPr>
              <w:pStyle w:val="ListParagraph"/>
              <w:numPr>
                <w:ilvl w:val="0"/>
                <w:numId w:val="37"/>
              </w:numPr>
              <w:ind w:left="142" w:hanging="142"/>
              <w:rPr>
                <w:lang w:val="pt-BR"/>
              </w:rPr>
            </w:pPr>
            <w:r w:rsidRPr="008319EA">
              <w:rPr>
                <w:lang w:val="pt-BR"/>
              </w:rPr>
              <w:t>Hướng dẫn trả lời câu hỏi trắc nghiệm</w:t>
            </w:r>
          </w:p>
          <w:p w14:paraId="4ABDA9E7" w14:textId="7D80C267" w:rsidR="003E41C9" w:rsidRPr="008319EA" w:rsidRDefault="003E41C9" w:rsidP="003E41C9">
            <w:pPr>
              <w:pStyle w:val="ListParagraph"/>
              <w:numPr>
                <w:ilvl w:val="0"/>
                <w:numId w:val="37"/>
              </w:numPr>
              <w:ind w:left="142" w:hanging="142"/>
              <w:rPr>
                <w:lang w:val="pt-BR"/>
              </w:rPr>
            </w:pPr>
            <w:r w:rsidRPr="008319EA">
              <w:rPr>
                <w:lang w:val="pt-BR"/>
              </w:rPr>
              <w:t>Hướng dẫn thực hành</w:t>
            </w:r>
          </w:p>
          <w:p w14:paraId="692BD244" w14:textId="77777777" w:rsidR="003E41C9" w:rsidRPr="009B0B46" w:rsidRDefault="003E41C9" w:rsidP="003E41C9">
            <w:pPr>
              <w:tabs>
                <w:tab w:val="left" w:pos="720"/>
              </w:tabs>
              <w:rPr>
                <w:b/>
                <w:bCs/>
                <w:lang w:val="vi-VN"/>
              </w:rPr>
            </w:pPr>
            <w:r w:rsidRPr="00026DB6">
              <w:rPr>
                <w:b/>
                <w:bCs/>
                <w:lang w:val="pt-BR"/>
              </w:rPr>
              <w:t>Sinh viên</w:t>
            </w:r>
            <w:r>
              <w:rPr>
                <w:b/>
                <w:bCs/>
                <w:lang w:val="vi-VN"/>
              </w:rPr>
              <w:t>:</w:t>
            </w:r>
          </w:p>
          <w:p w14:paraId="512E6241" w14:textId="51ED322F" w:rsidR="003E41C9" w:rsidRPr="008319EA" w:rsidRDefault="003E41C9" w:rsidP="003E41C9">
            <w:pPr>
              <w:pStyle w:val="ListParagraph"/>
              <w:numPr>
                <w:ilvl w:val="0"/>
                <w:numId w:val="37"/>
              </w:numPr>
              <w:ind w:left="142" w:hanging="142"/>
              <w:rPr>
                <w:lang w:val="pt-BR"/>
              </w:rPr>
            </w:pPr>
            <w:r>
              <w:rPr>
                <w:lang w:val="pt-BR"/>
              </w:rPr>
              <w:t>Đọc</w:t>
            </w:r>
            <w:r w:rsidRPr="008319EA">
              <w:rPr>
                <w:lang w:val="pt-BR"/>
              </w:rPr>
              <w:t xml:space="preserve"> tài liệu trước</w:t>
            </w:r>
          </w:p>
          <w:p w14:paraId="7B7C327F" w14:textId="2456B975" w:rsidR="003E41C9" w:rsidRPr="008319EA" w:rsidRDefault="003E41C9" w:rsidP="003E41C9">
            <w:pPr>
              <w:pStyle w:val="ListParagraph"/>
              <w:numPr>
                <w:ilvl w:val="0"/>
                <w:numId w:val="37"/>
              </w:numPr>
              <w:ind w:left="142" w:hanging="142"/>
              <w:rPr>
                <w:lang w:val="pt-BR"/>
              </w:rPr>
            </w:pPr>
            <w:r w:rsidRPr="008319EA">
              <w:rPr>
                <w:lang w:val="pt-BR"/>
              </w:rPr>
              <w:t>Theo dõi các bước thực hành</w:t>
            </w:r>
          </w:p>
          <w:p w14:paraId="66AA3F00" w14:textId="0B3F74F5" w:rsidR="003E41C9" w:rsidRPr="008319EA" w:rsidRDefault="003E41C9" w:rsidP="003E41C9">
            <w:pPr>
              <w:pStyle w:val="ListParagraph"/>
              <w:numPr>
                <w:ilvl w:val="0"/>
                <w:numId w:val="37"/>
              </w:numPr>
              <w:ind w:left="142" w:hanging="142"/>
              <w:rPr>
                <w:lang w:val="pt-BR"/>
              </w:rPr>
            </w:pPr>
            <w:r w:rsidRPr="008319EA">
              <w:rPr>
                <w:lang w:val="pt-BR"/>
              </w:rPr>
              <w:t>Tham gia thảo luận</w:t>
            </w:r>
          </w:p>
          <w:p w14:paraId="06647A1D" w14:textId="0C530A34" w:rsidR="003E41C9" w:rsidRPr="00026DB6" w:rsidRDefault="003E41C9" w:rsidP="003E41C9">
            <w:pPr>
              <w:pStyle w:val="ListParagraph"/>
              <w:numPr>
                <w:ilvl w:val="0"/>
                <w:numId w:val="37"/>
              </w:numPr>
              <w:ind w:left="142" w:hanging="142"/>
            </w:pPr>
            <w:r w:rsidRPr="008319EA">
              <w:rPr>
                <w:lang w:val="pt-BR"/>
              </w:rPr>
              <w:t>Tham gia chữa bài</w:t>
            </w:r>
          </w:p>
        </w:tc>
        <w:tc>
          <w:tcPr>
            <w:tcW w:w="702" w:type="pct"/>
            <w:shd w:val="clear" w:color="auto" w:fill="auto"/>
            <w:vAlign w:val="center"/>
          </w:tcPr>
          <w:p w14:paraId="4526D25B" w14:textId="77777777" w:rsidR="003E41C9" w:rsidRPr="00026DB6" w:rsidRDefault="003E41C9" w:rsidP="003E41C9">
            <w:pPr>
              <w:pStyle w:val="ListParagraph"/>
              <w:numPr>
                <w:ilvl w:val="0"/>
                <w:numId w:val="37"/>
              </w:numPr>
              <w:ind w:left="142" w:hanging="142"/>
              <w:rPr>
                <w:lang w:val="pt-BR"/>
              </w:rPr>
            </w:pPr>
            <w:r w:rsidRPr="00026DB6">
              <w:rPr>
                <w:lang w:val="pt-BR"/>
              </w:rPr>
              <w:t>Điểm danh</w:t>
            </w:r>
          </w:p>
          <w:p w14:paraId="5E829144" w14:textId="41E0906D" w:rsidR="003E41C9" w:rsidRDefault="003E41C9" w:rsidP="003E41C9">
            <w:pPr>
              <w:pStyle w:val="ListParagraph"/>
              <w:numPr>
                <w:ilvl w:val="0"/>
                <w:numId w:val="37"/>
              </w:numPr>
              <w:ind w:left="142" w:hanging="142"/>
              <w:rPr>
                <w:lang w:val="pt-BR"/>
              </w:rPr>
            </w:pPr>
            <w:r w:rsidRPr="00026DB6">
              <w:rPr>
                <w:lang w:val="pt-BR"/>
              </w:rPr>
              <w:t>Trả lời câu hỏi</w:t>
            </w:r>
            <w:r w:rsidRPr="009A061E">
              <w:rPr>
                <w:lang w:val="pt-BR"/>
              </w:rPr>
              <w:t xml:space="preserve"> trong </w:t>
            </w:r>
            <w:r w:rsidRPr="009C70D6">
              <w:rPr>
                <w:lang w:val="pt-BR"/>
              </w:rPr>
              <w:t xml:space="preserve">Seminar </w:t>
            </w:r>
            <w:r>
              <w:rPr>
                <w:lang w:val="pt-BR"/>
              </w:rPr>
              <w:t>4</w:t>
            </w:r>
          </w:p>
          <w:p w14:paraId="57AD5CF6" w14:textId="33F1CE42" w:rsidR="003E41C9" w:rsidRPr="008319EA" w:rsidRDefault="003E41C9" w:rsidP="003E41C9">
            <w:pPr>
              <w:pStyle w:val="ListParagraph"/>
              <w:numPr>
                <w:ilvl w:val="0"/>
                <w:numId w:val="37"/>
              </w:numPr>
              <w:ind w:left="142" w:hanging="142"/>
              <w:rPr>
                <w:lang w:val="pt-BR"/>
              </w:rPr>
            </w:pPr>
            <w:r w:rsidRPr="008319EA">
              <w:rPr>
                <w:lang w:val="pt-BR"/>
              </w:rPr>
              <w:t>Làm bài tập thực hành</w:t>
            </w:r>
            <w:r w:rsidRPr="008319EA">
              <w:rPr>
                <w:lang w:val="vi-VN"/>
              </w:rPr>
              <w:t xml:space="preserve">  </w:t>
            </w:r>
          </w:p>
        </w:tc>
        <w:tc>
          <w:tcPr>
            <w:tcW w:w="426" w:type="pct"/>
            <w:vAlign w:val="center"/>
          </w:tcPr>
          <w:p w14:paraId="1CAFF2B3" w14:textId="5E069410" w:rsidR="003E41C9" w:rsidRDefault="003E41C9" w:rsidP="00FB3E6F">
            <w:pPr>
              <w:widowControl w:val="0"/>
              <w:tabs>
                <w:tab w:val="left" w:pos="993"/>
              </w:tabs>
              <w:jc w:val="center"/>
              <w:rPr>
                <w:bCs/>
              </w:rPr>
            </w:pPr>
            <w:r>
              <w:rPr>
                <w:bCs/>
              </w:rPr>
              <w:t>1.</w:t>
            </w:r>
            <w:r w:rsidR="00FB3E6F">
              <w:rPr>
                <w:bCs/>
              </w:rPr>
              <w:t>1</w:t>
            </w:r>
          </w:p>
          <w:p w14:paraId="24FE7347" w14:textId="77777777" w:rsidR="003E41C9" w:rsidRDefault="003E41C9" w:rsidP="003E41C9">
            <w:pPr>
              <w:widowControl w:val="0"/>
              <w:tabs>
                <w:tab w:val="left" w:pos="993"/>
              </w:tabs>
              <w:jc w:val="center"/>
              <w:rPr>
                <w:bCs/>
              </w:rPr>
            </w:pPr>
            <w:r>
              <w:rPr>
                <w:bCs/>
              </w:rPr>
              <w:t>2.1</w:t>
            </w:r>
          </w:p>
          <w:p w14:paraId="509931C0" w14:textId="77777777" w:rsidR="003E41C9" w:rsidRDefault="003E41C9" w:rsidP="003E41C9">
            <w:pPr>
              <w:widowControl w:val="0"/>
              <w:tabs>
                <w:tab w:val="left" w:pos="993"/>
              </w:tabs>
              <w:jc w:val="center"/>
              <w:rPr>
                <w:bCs/>
              </w:rPr>
            </w:pPr>
            <w:r>
              <w:rPr>
                <w:bCs/>
              </w:rPr>
              <w:t>2.2</w:t>
            </w:r>
          </w:p>
          <w:p w14:paraId="11312FAC" w14:textId="77777777" w:rsidR="003E41C9" w:rsidRDefault="003E41C9" w:rsidP="003E41C9">
            <w:pPr>
              <w:widowControl w:val="0"/>
              <w:tabs>
                <w:tab w:val="left" w:pos="288"/>
                <w:tab w:val="left" w:pos="990"/>
              </w:tabs>
              <w:jc w:val="center"/>
              <w:rPr>
                <w:bCs/>
              </w:rPr>
            </w:pPr>
            <w:r>
              <w:rPr>
                <w:bCs/>
              </w:rPr>
              <w:t>3.1</w:t>
            </w:r>
          </w:p>
          <w:p w14:paraId="30D42C93" w14:textId="2A4B3525" w:rsidR="003E41C9" w:rsidRPr="00026DB6" w:rsidRDefault="003E41C9" w:rsidP="003E41C9">
            <w:pPr>
              <w:widowControl w:val="0"/>
              <w:tabs>
                <w:tab w:val="left" w:pos="288"/>
                <w:tab w:val="left" w:pos="990"/>
              </w:tabs>
              <w:jc w:val="center"/>
            </w:pPr>
            <w:r>
              <w:t>3.2</w:t>
            </w:r>
          </w:p>
        </w:tc>
      </w:tr>
      <w:tr w:rsidR="00DE20B6" w:rsidRPr="00026DB6" w14:paraId="61B20606" w14:textId="77777777" w:rsidTr="005B2243">
        <w:tc>
          <w:tcPr>
            <w:tcW w:w="393" w:type="pct"/>
            <w:shd w:val="clear" w:color="auto" w:fill="FFF2CC" w:themeFill="accent4" w:themeFillTint="33"/>
            <w:vAlign w:val="center"/>
          </w:tcPr>
          <w:p w14:paraId="2CE8EAAA" w14:textId="37F3D19B" w:rsidR="00DE20B6" w:rsidRPr="00720088" w:rsidRDefault="00DE20B6" w:rsidP="00DE20B6">
            <w:pPr>
              <w:widowControl w:val="0"/>
              <w:tabs>
                <w:tab w:val="left" w:pos="993"/>
              </w:tabs>
              <w:jc w:val="center"/>
              <w:rPr>
                <w:b/>
                <w:bCs/>
              </w:rPr>
            </w:pPr>
            <w:r>
              <w:rPr>
                <w:b/>
                <w:bCs/>
              </w:rPr>
              <w:lastRenderedPageBreak/>
              <w:t>9</w:t>
            </w:r>
          </w:p>
        </w:tc>
        <w:tc>
          <w:tcPr>
            <w:tcW w:w="1493" w:type="pct"/>
            <w:shd w:val="clear" w:color="auto" w:fill="FFF2CC" w:themeFill="accent4" w:themeFillTint="33"/>
            <w:vAlign w:val="center"/>
          </w:tcPr>
          <w:p w14:paraId="1362E693" w14:textId="50CFE49F" w:rsidR="00DE20B6" w:rsidRDefault="00DE20B6" w:rsidP="001A2C78">
            <w:pPr>
              <w:widowControl w:val="0"/>
              <w:spacing w:before="20" w:after="20"/>
              <w:rPr>
                <w:b/>
              </w:rPr>
            </w:pPr>
            <w:r>
              <w:rPr>
                <w:b/>
              </w:rPr>
              <w:t>Lecture 5</w:t>
            </w:r>
          </w:p>
          <w:p w14:paraId="4695E9DA" w14:textId="475206A7" w:rsidR="00DE20B6" w:rsidRPr="00354F4B" w:rsidRDefault="00DE20B6" w:rsidP="00DE20B6">
            <w:pPr>
              <w:widowControl w:val="0"/>
              <w:spacing w:before="240" w:line="259" w:lineRule="auto"/>
              <w:ind w:left="-25"/>
              <w:outlineLvl w:val="0"/>
              <w:rPr>
                <w:rFonts w:eastAsia="Malgun Gothic"/>
                <w:b/>
              </w:rPr>
            </w:pPr>
            <w:r>
              <w:rPr>
                <w:rFonts w:eastAsia="Malgun Gothic"/>
                <w:b/>
              </w:rPr>
              <w:t>Chương 5:  Hướng đối tượng trong Python</w:t>
            </w:r>
          </w:p>
          <w:p w14:paraId="5F1D24A4" w14:textId="1E6F55CB" w:rsidR="00DE20B6" w:rsidRDefault="00DE20B6" w:rsidP="00DE20B6">
            <w:pPr>
              <w:keepNext/>
              <w:keepLines/>
              <w:numPr>
                <w:ilvl w:val="1"/>
                <w:numId w:val="0"/>
              </w:numPr>
              <w:spacing w:before="40" w:line="259" w:lineRule="auto"/>
              <w:ind w:left="576" w:hanging="576"/>
              <w:outlineLvl w:val="1"/>
              <w:rPr>
                <w:rFonts w:eastAsia="Malgun Gothic"/>
              </w:rPr>
            </w:pPr>
            <w:r>
              <w:rPr>
                <w:rFonts w:eastAsia="Malgun Gothic"/>
              </w:rPr>
              <w:t>5.1. Lớp</w:t>
            </w:r>
          </w:p>
          <w:p w14:paraId="34C438A2" w14:textId="77777777" w:rsidR="00DE20B6" w:rsidRDefault="00DE20B6" w:rsidP="00DE20B6">
            <w:pPr>
              <w:keepNext/>
              <w:keepLines/>
              <w:numPr>
                <w:ilvl w:val="1"/>
                <w:numId w:val="0"/>
              </w:numPr>
              <w:spacing w:before="40" w:line="259" w:lineRule="auto"/>
              <w:ind w:left="576" w:hanging="576"/>
              <w:outlineLvl w:val="1"/>
              <w:rPr>
                <w:rFonts w:eastAsia="Malgun Gothic"/>
              </w:rPr>
            </w:pPr>
            <w:r>
              <w:rPr>
                <w:rFonts w:eastAsia="Malgun Gothic"/>
              </w:rPr>
              <w:t>5.2. Đối tượng</w:t>
            </w:r>
          </w:p>
          <w:p w14:paraId="0AD37661" w14:textId="31C83489" w:rsidR="00DE20B6" w:rsidRDefault="00DE20B6" w:rsidP="00DE20B6">
            <w:pPr>
              <w:keepNext/>
              <w:keepLines/>
              <w:numPr>
                <w:ilvl w:val="1"/>
                <w:numId w:val="0"/>
              </w:numPr>
              <w:spacing w:before="40" w:line="259" w:lineRule="auto"/>
              <w:ind w:left="576" w:hanging="576"/>
              <w:outlineLvl w:val="1"/>
              <w:rPr>
                <w:rFonts w:eastAsia="Malgun Gothic"/>
              </w:rPr>
            </w:pPr>
            <w:r>
              <w:rPr>
                <w:rFonts w:eastAsia="Malgun Gothic"/>
              </w:rPr>
              <w:t xml:space="preserve">5.3. Phương thức </w:t>
            </w:r>
            <w:r w:rsidRPr="001C6147">
              <w:rPr>
                <w:bCs/>
                <w:szCs w:val="26"/>
              </w:rPr>
              <w:t>__init__()</w:t>
            </w:r>
          </w:p>
          <w:p w14:paraId="3DBD08AB" w14:textId="77777777" w:rsidR="00DE20B6" w:rsidRDefault="00DE20B6" w:rsidP="00DE20B6">
            <w:pPr>
              <w:keepNext/>
              <w:keepLines/>
              <w:numPr>
                <w:ilvl w:val="1"/>
                <w:numId w:val="0"/>
              </w:numPr>
              <w:spacing w:before="40" w:line="259" w:lineRule="auto"/>
              <w:ind w:left="576" w:hanging="576"/>
              <w:outlineLvl w:val="1"/>
              <w:rPr>
                <w:rFonts w:eastAsia="Malgun Gothic"/>
              </w:rPr>
            </w:pPr>
            <w:r>
              <w:rPr>
                <w:rFonts w:eastAsia="Malgun Gothic"/>
              </w:rPr>
              <w:t>5.4. Tính kế thừa</w:t>
            </w:r>
          </w:p>
          <w:p w14:paraId="2A45C32C" w14:textId="77777777" w:rsidR="00DE20B6" w:rsidRDefault="00DE20B6" w:rsidP="00DE20B6">
            <w:pPr>
              <w:keepNext/>
              <w:keepLines/>
              <w:numPr>
                <w:ilvl w:val="1"/>
                <w:numId w:val="0"/>
              </w:numPr>
              <w:spacing w:before="40" w:line="259" w:lineRule="auto"/>
              <w:ind w:left="576" w:hanging="576"/>
              <w:outlineLvl w:val="1"/>
              <w:rPr>
                <w:rFonts w:eastAsia="Malgun Gothic"/>
              </w:rPr>
            </w:pPr>
            <w:r>
              <w:rPr>
                <w:rFonts w:eastAsia="Malgun Gothic"/>
              </w:rPr>
              <w:t>5.5. Tính đa hình</w:t>
            </w:r>
          </w:p>
          <w:p w14:paraId="7E7F4569" w14:textId="5962E1C9" w:rsidR="00DE20B6" w:rsidRPr="00354F4B" w:rsidRDefault="00DE20B6" w:rsidP="00DE20B6">
            <w:pPr>
              <w:keepNext/>
              <w:keepLines/>
              <w:numPr>
                <w:ilvl w:val="1"/>
                <w:numId w:val="0"/>
              </w:numPr>
              <w:spacing w:before="40" w:line="259" w:lineRule="auto"/>
              <w:ind w:left="576" w:hanging="576"/>
              <w:outlineLvl w:val="1"/>
              <w:rPr>
                <w:rFonts w:eastAsia="Malgun Gothic"/>
              </w:rPr>
            </w:pPr>
            <w:r>
              <w:rPr>
                <w:rFonts w:eastAsia="Malgun Gothic"/>
              </w:rPr>
              <w:t>5.6. Tính đóng gói</w:t>
            </w:r>
          </w:p>
        </w:tc>
        <w:tc>
          <w:tcPr>
            <w:tcW w:w="510" w:type="pct"/>
            <w:shd w:val="clear" w:color="auto" w:fill="FFF2CC" w:themeFill="accent4" w:themeFillTint="33"/>
            <w:vAlign w:val="center"/>
          </w:tcPr>
          <w:p w14:paraId="7396BC2F" w14:textId="0732BEFC" w:rsidR="00DE20B6" w:rsidRPr="00DE20B6" w:rsidRDefault="00DE20B6" w:rsidP="00DE20B6">
            <w:pPr>
              <w:widowControl w:val="0"/>
              <w:tabs>
                <w:tab w:val="left" w:pos="993"/>
              </w:tabs>
              <w:jc w:val="center"/>
              <w:rPr>
                <w:szCs w:val="26"/>
              </w:rPr>
            </w:pPr>
            <w:r w:rsidRPr="00DE20B6">
              <w:rPr>
                <w:szCs w:val="26"/>
              </w:rPr>
              <w:t xml:space="preserve">[1] </w:t>
            </w:r>
            <w:r w:rsidR="00613249">
              <w:rPr>
                <w:szCs w:val="26"/>
              </w:rPr>
              <w:t>Chương</w:t>
            </w:r>
            <w:r w:rsidRPr="00DE20B6">
              <w:rPr>
                <w:szCs w:val="26"/>
              </w:rPr>
              <w:t xml:space="preserve"> 17, 18, 19, 20</w:t>
            </w:r>
          </w:p>
        </w:tc>
        <w:tc>
          <w:tcPr>
            <w:tcW w:w="1476" w:type="pct"/>
            <w:shd w:val="clear" w:color="auto" w:fill="FFF2CC" w:themeFill="accent4" w:themeFillTint="33"/>
            <w:vAlign w:val="center"/>
          </w:tcPr>
          <w:p w14:paraId="27667C96" w14:textId="77777777" w:rsidR="00DE20B6" w:rsidRPr="000E1937" w:rsidRDefault="00DE20B6" w:rsidP="00DE20B6">
            <w:pPr>
              <w:tabs>
                <w:tab w:val="left" w:pos="720"/>
              </w:tabs>
              <w:rPr>
                <w:b/>
                <w:bCs/>
                <w:lang w:val="vi-VN"/>
              </w:rPr>
            </w:pPr>
            <w:r w:rsidRPr="00026DB6">
              <w:rPr>
                <w:b/>
                <w:bCs/>
                <w:lang w:val="pt-BR"/>
              </w:rPr>
              <w:t>Giảng viên</w:t>
            </w:r>
            <w:r>
              <w:rPr>
                <w:b/>
                <w:bCs/>
                <w:lang w:val="vi-VN"/>
              </w:rPr>
              <w:t>:</w:t>
            </w:r>
          </w:p>
          <w:p w14:paraId="21C65A0A" w14:textId="77777777" w:rsidR="00DE20B6" w:rsidRPr="009A061E" w:rsidRDefault="00DE20B6" w:rsidP="00DE20B6">
            <w:pPr>
              <w:pStyle w:val="ListParagraph"/>
              <w:numPr>
                <w:ilvl w:val="0"/>
                <w:numId w:val="37"/>
              </w:numPr>
              <w:ind w:left="142" w:hanging="142"/>
              <w:rPr>
                <w:lang w:val="pt-BR"/>
              </w:rPr>
            </w:pPr>
            <w:r>
              <w:rPr>
                <w:lang w:val="pt-BR"/>
              </w:rPr>
              <w:t>Giảng</w:t>
            </w:r>
            <w:r w:rsidRPr="009A061E">
              <w:rPr>
                <w:lang w:val="pt-BR"/>
              </w:rPr>
              <w:t xml:space="preserve"> lý thuyết</w:t>
            </w:r>
          </w:p>
          <w:p w14:paraId="5178F96A" w14:textId="77777777" w:rsidR="00DE20B6" w:rsidRPr="009A061E" w:rsidRDefault="00DE20B6" w:rsidP="00DE20B6">
            <w:pPr>
              <w:pStyle w:val="ListParagraph"/>
              <w:numPr>
                <w:ilvl w:val="0"/>
                <w:numId w:val="37"/>
              </w:numPr>
              <w:ind w:left="142" w:hanging="142"/>
              <w:rPr>
                <w:lang w:val="pt-BR"/>
              </w:rPr>
            </w:pPr>
            <w:r>
              <w:rPr>
                <w:lang w:val="pt-BR"/>
              </w:rPr>
              <w:t>Giới</w:t>
            </w:r>
            <w:r w:rsidRPr="009A061E">
              <w:rPr>
                <w:lang w:val="pt-BR"/>
              </w:rPr>
              <w:t xml:space="preserve"> thiệu ví dụ</w:t>
            </w:r>
          </w:p>
          <w:p w14:paraId="290531CC" w14:textId="77777777" w:rsidR="00DE20B6" w:rsidRPr="000E1937" w:rsidRDefault="00DE20B6" w:rsidP="00DE20B6">
            <w:pPr>
              <w:tabs>
                <w:tab w:val="left" w:pos="720"/>
              </w:tabs>
              <w:rPr>
                <w:b/>
                <w:bCs/>
                <w:lang w:val="vi-VN"/>
              </w:rPr>
            </w:pPr>
            <w:r w:rsidRPr="00026DB6">
              <w:rPr>
                <w:b/>
                <w:bCs/>
                <w:lang w:val="pt-BR"/>
              </w:rPr>
              <w:t>Sinh viên</w:t>
            </w:r>
            <w:r>
              <w:rPr>
                <w:b/>
                <w:bCs/>
                <w:lang w:val="vi-VN"/>
              </w:rPr>
              <w:t>:</w:t>
            </w:r>
          </w:p>
          <w:p w14:paraId="4754343A" w14:textId="77777777" w:rsidR="00DE20B6" w:rsidRPr="00026DB6" w:rsidRDefault="00DE20B6" w:rsidP="00DE20B6">
            <w:pPr>
              <w:pStyle w:val="ListParagraph"/>
              <w:numPr>
                <w:ilvl w:val="0"/>
                <w:numId w:val="37"/>
              </w:numPr>
              <w:ind w:left="142" w:hanging="142"/>
              <w:rPr>
                <w:lang w:val="pt-BR"/>
              </w:rPr>
            </w:pPr>
            <w:r w:rsidRPr="00026DB6">
              <w:rPr>
                <w:lang w:val="pt-BR"/>
              </w:rPr>
              <w:t>Đọc tài liệu trước</w:t>
            </w:r>
          </w:p>
          <w:p w14:paraId="435FFCA6" w14:textId="77777777" w:rsidR="00DE20B6" w:rsidRDefault="00DE20B6" w:rsidP="00DE20B6">
            <w:pPr>
              <w:pStyle w:val="ListParagraph"/>
              <w:numPr>
                <w:ilvl w:val="0"/>
                <w:numId w:val="37"/>
              </w:numPr>
              <w:ind w:left="142" w:hanging="142"/>
              <w:rPr>
                <w:lang w:val="pt-BR"/>
              </w:rPr>
            </w:pPr>
            <w:r>
              <w:rPr>
                <w:lang w:val="pt-BR"/>
              </w:rPr>
              <w:t>Xem</w:t>
            </w:r>
            <w:r w:rsidRPr="009A061E">
              <w:rPr>
                <w:lang w:val="pt-BR"/>
              </w:rPr>
              <w:t xml:space="preserve"> trước các ví dụ</w:t>
            </w:r>
          </w:p>
          <w:p w14:paraId="78BE5EC4" w14:textId="783C7BA2" w:rsidR="00DE20B6" w:rsidRPr="00D17209" w:rsidRDefault="00DE20B6" w:rsidP="00DE20B6">
            <w:pPr>
              <w:pStyle w:val="ListParagraph"/>
              <w:numPr>
                <w:ilvl w:val="0"/>
                <w:numId w:val="37"/>
              </w:numPr>
              <w:ind w:left="142" w:hanging="142"/>
              <w:rPr>
                <w:lang w:val="pt-BR"/>
              </w:rPr>
            </w:pPr>
            <w:r w:rsidRPr="00D17209">
              <w:rPr>
                <w:lang w:val="pt-BR"/>
              </w:rPr>
              <w:t>Làm bài tập được yêu cầu</w:t>
            </w:r>
          </w:p>
        </w:tc>
        <w:tc>
          <w:tcPr>
            <w:tcW w:w="702" w:type="pct"/>
            <w:shd w:val="clear" w:color="auto" w:fill="FFF2CC" w:themeFill="accent4" w:themeFillTint="33"/>
            <w:vAlign w:val="center"/>
          </w:tcPr>
          <w:p w14:paraId="3A46839C" w14:textId="77777777" w:rsidR="00DE20B6" w:rsidRPr="00026DB6" w:rsidRDefault="00DE20B6" w:rsidP="00DE20B6">
            <w:pPr>
              <w:tabs>
                <w:tab w:val="left" w:pos="720"/>
              </w:tabs>
              <w:rPr>
                <w:lang w:val="pt-BR"/>
              </w:rPr>
            </w:pPr>
          </w:p>
        </w:tc>
        <w:tc>
          <w:tcPr>
            <w:tcW w:w="426" w:type="pct"/>
            <w:shd w:val="clear" w:color="auto" w:fill="FFF2CC" w:themeFill="accent4" w:themeFillTint="33"/>
            <w:vAlign w:val="center"/>
          </w:tcPr>
          <w:p w14:paraId="3E33BBA2" w14:textId="271CBCB0" w:rsidR="00DE20B6" w:rsidRPr="00407B8E" w:rsidRDefault="00FB3E6F" w:rsidP="00DE20B6">
            <w:pPr>
              <w:widowControl w:val="0"/>
              <w:tabs>
                <w:tab w:val="left" w:pos="993"/>
              </w:tabs>
              <w:jc w:val="center"/>
              <w:rPr>
                <w:bCs/>
                <w:lang w:val="vi-VN"/>
              </w:rPr>
            </w:pPr>
            <w:r>
              <w:rPr>
                <w:bCs/>
              </w:rPr>
              <w:t>1.1</w:t>
            </w:r>
          </w:p>
        </w:tc>
      </w:tr>
      <w:tr w:rsidR="00DE20B6" w:rsidRPr="00026DB6" w14:paraId="0B89C6A1" w14:textId="77777777" w:rsidTr="005B2243">
        <w:tc>
          <w:tcPr>
            <w:tcW w:w="393" w:type="pct"/>
            <w:shd w:val="clear" w:color="auto" w:fill="auto"/>
            <w:vAlign w:val="center"/>
          </w:tcPr>
          <w:p w14:paraId="059DFBA9" w14:textId="01FBF6D7" w:rsidR="00DE20B6" w:rsidRPr="00720088" w:rsidRDefault="00DE20B6" w:rsidP="00DE20B6">
            <w:pPr>
              <w:widowControl w:val="0"/>
              <w:tabs>
                <w:tab w:val="left" w:pos="993"/>
              </w:tabs>
              <w:jc w:val="center"/>
              <w:rPr>
                <w:b/>
                <w:bCs/>
              </w:rPr>
            </w:pPr>
            <w:r>
              <w:rPr>
                <w:b/>
                <w:bCs/>
              </w:rPr>
              <w:t>10</w:t>
            </w:r>
          </w:p>
        </w:tc>
        <w:tc>
          <w:tcPr>
            <w:tcW w:w="1493" w:type="pct"/>
            <w:shd w:val="clear" w:color="auto" w:fill="auto"/>
            <w:vAlign w:val="center"/>
          </w:tcPr>
          <w:p w14:paraId="045A2E42" w14:textId="444419BB" w:rsidR="00DE20B6" w:rsidRPr="0016275C" w:rsidRDefault="00DE20B6" w:rsidP="00DE20B6">
            <w:pPr>
              <w:tabs>
                <w:tab w:val="left" w:pos="720"/>
              </w:tabs>
              <w:rPr>
                <w:b/>
                <w:bCs/>
              </w:rPr>
            </w:pPr>
            <w:r w:rsidRPr="00026DB6">
              <w:rPr>
                <w:b/>
                <w:bCs/>
                <w:lang w:val="pt-BR"/>
              </w:rPr>
              <w:t xml:space="preserve">Seminar </w:t>
            </w:r>
            <w:r>
              <w:rPr>
                <w:b/>
                <w:bCs/>
                <w:lang w:val="pt-BR"/>
              </w:rPr>
              <w:t>5</w:t>
            </w:r>
          </w:p>
          <w:p w14:paraId="12AD54A6" w14:textId="1386F2E9" w:rsidR="00DE20B6" w:rsidRPr="0016275C" w:rsidRDefault="00DE20B6" w:rsidP="00DE20B6">
            <w:pPr>
              <w:pStyle w:val="ListParagraph"/>
              <w:numPr>
                <w:ilvl w:val="0"/>
                <w:numId w:val="37"/>
              </w:numPr>
              <w:ind w:left="142" w:hanging="142"/>
              <w:rPr>
                <w:lang w:val="pt-BR"/>
              </w:rPr>
            </w:pPr>
            <w:r>
              <w:rPr>
                <w:lang w:val="pt-BR"/>
              </w:rPr>
              <w:t>Câu</w:t>
            </w:r>
            <w:r w:rsidRPr="0016275C">
              <w:rPr>
                <w:lang w:val="pt-BR"/>
              </w:rPr>
              <w:t xml:space="preserve"> hỏi lý thuyết chương </w:t>
            </w:r>
            <w:r>
              <w:rPr>
                <w:lang w:val="pt-BR"/>
              </w:rPr>
              <w:t>5</w:t>
            </w:r>
          </w:p>
          <w:p w14:paraId="18CC2FF4" w14:textId="2C4F65F2" w:rsidR="00DE20B6" w:rsidRPr="005E2885" w:rsidRDefault="00DE20B6" w:rsidP="001A2C78">
            <w:pPr>
              <w:pStyle w:val="ListParagraph"/>
              <w:numPr>
                <w:ilvl w:val="0"/>
                <w:numId w:val="37"/>
              </w:numPr>
              <w:ind w:left="142" w:hanging="142"/>
              <w:rPr>
                <w:b/>
                <w:szCs w:val="26"/>
                <w:lang w:val="pt-BR"/>
              </w:rPr>
            </w:pPr>
            <w:r w:rsidRPr="0016275C">
              <w:rPr>
                <w:lang w:val="pt-BR"/>
              </w:rPr>
              <w:t xml:space="preserve">Thực hành: </w:t>
            </w:r>
            <w:r w:rsidR="001A2C78">
              <w:rPr>
                <w:lang w:val="pt-BR"/>
              </w:rPr>
              <w:t>lập trình hướng đối tượng với Python</w:t>
            </w:r>
          </w:p>
        </w:tc>
        <w:tc>
          <w:tcPr>
            <w:tcW w:w="510" w:type="pct"/>
            <w:shd w:val="clear" w:color="auto" w:fill="auto"/>
            <w:vAlign w:val="center"/>
          </w:tcPr>
          <w:p w14:paraId="6C5867E6" w14:textId="123C3ED6" w:rsidR="00DE20B6" w:rsidRPr="00DE20B6" w:rsidRDefault="00DE20B6" w:rsidP="00DE20B6">
            <w:pPr>
              <w:widowControl w:val="0"/>
              <w:tabs>
                <w:tab w:val="left" w:pos="993"/>
              </w:tabs>
              <w:jc w:val="center"/>
              <w:rPr>
                <w:szCs w:val="26"/>
              </w:rPr>
            </w:pPr>
            <w:r w:rsidRPr="00DE20B6">
              <w:rPr>
                <w:szCs w:val="26"/>
              </w:rPr>
              <w:t xml:space="preserve">[1] </w:t>
            </w:r>
            <w:r w:rsidR="00613249">
              <w:rPr>
                <w:szCs w:val="26"/>
              </w:rPr>
              <w:t xml:space="preserve">Chương </w:t>
            </w:r>
            <w:r w:rsidRPr="00DE20B6">
              <w:rPr>
                <w:szCs w:val="26"/>
              </w:rPr>
              <w:t xml:space="preserve"> 17, 18, 19, 20</w:t>
            </w:r>
          </w:p>
        </w:tc>
        <w:tc>
          <w:tcPr>
            <w:tcW w:w="1476" w:type="pct"/>
            <w:shd w:val="clear" w:color="auto" w:fill="auto"/>
            <w:vAlign w:val="center"/>
          </w:tcPr>
          <w:p w14:paraId="1B4C7255" w14:textId="77777777" w:rsidR="00DE20B6" w:rsidRPr="009B0B46" w:rsidRDefault="00DE20B6" w:rsidP="00DE20B6">
            <w:pPr>
              <w:tabs>
                <w:tab w:val="left" w:pos="720"/>
              </w:tabs>
              <w:rPr>
                <w:b/>
                <w:bCs/>
                <w:lang w:val="vi-VN"/>
              </w:rPr>
            </w:pPr>
            <w:r w:rsidRPr="00026DB6">
              <w:rPr>
                <w:b/>
                <w:bCs/>
                <w:lang w:val="pt-BR"/>
              </w:rPr>
              <w:t>Giảng viên</w:t>
            </w:r>
            <w:r>
              <w:rPr>
                <w:b/>
                <w:bCs/>
                <w:lang w:val="vi-VN"/>
              </w:rPr>
              <w:t>:</w:t>
            </w:r>
          </w:p>
          <w:p w14:paraId="5ECAF9D3" w14:textId="124E3E04" w:rsidR="00DE20B6" w:rsidRPr="0016275C" w:rsidRDefault="00DE20B6" w:rsidP="00DE20B6">
            <w:pPr>
              <w:pStyle w:val="ListParagraph"/>
              <w:numPr>
                <w:ilvl w:val="0"/>
                <w:numId w:val="37"/>
              </w:numPr>
              <w:ind w:left="142" w:hanging="142"/>
              <w:rPr>
                <w:lang w:val="pt-BR"/>
              </w:rPr>
            </w:pPr>
            <w:r w:rsidRPr="0016275C">
              <w:rPr>
                <w:lang w:val="pt-BR"/>
              </w:rPr>
              <w:t>Nhắc lại một số lý thuyết</w:t>
            </w:r>
          </w:p>
          <w:p w14:paraId="2BDEF06A" w14:textId="4CC12ECC" w:rsidR="00DE20B6" w:rsidRPr="0016275C" w:rsidRDefault="00DE20B6" w:rsidP="00DE20B6">
            <w:pPr>
              <w:pStyle w:val="ListParagraph"/>
              <w:numPr>
                <w:ilvl w:val="0"/>
                <w:numId w:val="37"/>
              </w:numPr>
              <w:ind w:left="142" w:hanging="142"/>
              <w:rPr>
                <w:lang w:val="pt-BR"/>
              </w:rPr>
            </w:pPr>
            <w:r w:rsidRPr="0016275C">
              <w:rPr>
                <w:lang w:val="pt-BR"/>
              </w:rPr>
              <w:t>Hướng dẫn trả lời câu hỏi trắc nghiệm</w:t>
            </w:r>
          </w:p>
          <w:p w14:paraId="22B9E767" w14:textId="218D4CAA" w:rsidR="00DE20B6" w:rsidRPr="0016275C" w:rsidRDefault="00DE20B6" w:rsidP="00DE20B6">
            <w:pPr>
              <w:pStyle w:val="ListParagraph"/>
              <w:numPr>
                <w:ilvl w:val="0"/>
                <w:numId w:val="37"/>
              </w:numPr>
              <w:ind w:left="142" w:hanging="142"/>
              <w:rPr>
                <w:lang w:val="pt-BR"/>
              </w:rPr>
            </w:pPr>
            <w:r w:rsidRPr="0016275C">
              <w:rPr>
                <w:lang w:val="pt-BR"/>
              </w:rPr>
              <w:t>Hướng dẫn thực hành</w:t>
            </w:r>
          </w:p>
          <w:p w14:paraId="50EF2C8A" w14:textId="77777777" w:rsidR="00DE20B6" w:rsidRPr="009B0B46" w:rsidRDefault="00DE20B6" w:rsidP="00DE20B6">
            <w:pPr>
              <w:tabs>
                <w:tab w:val="left" w:pos="720"/>
              </w:tabs>
              <w:rPr>
                <w:b/>
                <w:bCs/>
                <w:lang w:val="vi-VN"/>
              </w:rPr>
            </w:pPr>
            <w:r w:rsidRPr="00026DB6">
              <w:rPr>
                <w:b/>
                <w:bCs/>
                <w:lang w:val="pt-BR"/>
              </w:rPr>
              <w:t>Sinh viên</w:t>
            </w:r>
            <w:r>
              <w:rPr>
                <w:b/>
                <w:bCs/>
                <w:lang w:val="vi-VN"/>
              </w:rPr>
              <w:t>:</w:t>
            </w:r>
          </w:p>
          <w:p w14:paraId="028C86F9" w14:textId="042F809D" w:rsidR="00DE20B6" w:rsidRPr="0016275C" w:rsidRDefault="00DE20B6" w:rsidP="00DE20B6">
            <w:pPr>
              <w:pStyle w:val="ListParagraph"/>
              <w:numPr>
                <w:ilvl w:val="0"/>
                <w:numId w:val="37"/>
              </w:numPr>
              <w:ind w:left="142" w:hanging="142"/>
              <w:rPr>
                <w:lang w:val="pt-BR"/>
              </w:rPr>
            </w:pPr>
            <w:r>
              <w:rPr>
                <w:lang w:val="pt-BR"/>
              </w:rPr>
              <w:t>Đọc</w:t>
            </w:r>
            <w:r w:rsidRPr="0016275C">
              <w:rPr>
                <w:lang w:val="pt-BR"/>
              </w:rPr>
              <w:t xml:space="preserve"> tài liệu trước</w:t>
            </w:r>
          </w:p>
          <w:p w14:paraId="6422B3F4" w14:textId="322FAB15" w:rsidR="00DE20B6" w:rsidRPr="0016275C" w:rsidRDefault="00DE20B6" w:rsidP="00DE20B6">
            <w:pPr>
              <w:pStyle w:val="ListParagraph"/>
              <w:numPr>
                <w:ilvl w:val="0"/>
                <w:numId w:val="37"/>
              </w:numPr>
              <w:ind w:left="142" w:hanging="142"/>
              <w:rPr>
                <w:lang w:val="pt-BR"/>
              </w:rPr>
            </w:pPr>
            <w:r w:rsidRPr="0016275C">
              <w:rPr>
                <w:lang w:val="pt-BR"/>
              </w:rPr>
              <w:t>Theo dõi các bước thực hành</w:t>
            </w:r>
          </w:p>
          <w:p w14:paraId="225E8C02" w14:textId="7C6F1F08" w:rsidR="00DE20B6" w:rsidRPr="0016275C" w:rsidRDefault="00DE20B6" w:rsidP="00DE20B6">
            <w:pPr>
              <w:pStyle w:val="ListParagraph"/>
              <w:numPr>
                <w:ilvl w:val="0"/>
                <w:numId w:val="37"/>
              </w:numPr>
              <w:ind w:left="142" w:hanging="142"/>
              <w:rPr>
                <w:lang w:val="pt-BR"/>
              </w:rPr>
            </w:pPr>
            <w:r w:rsidRPr="0016275C">
              <w:rPr>
                <w:lang w:val="pt-BR"/>
              </w:rPr>
              <w:t>Tham gia thảo luận</w:t>
            </w:r>
          </w:p>
          <w:p w14:paraId="1696CE9B" w14:textId="679211A4" w:rsidR="00DE20B6" w:rsidRPr="00026DB6" w:rsidRDefault="00DE20B6" w:rsidP="00DE20B6">
            <w:pPr>
              <w:pStyle w:val="ListParagraph"/>
              <w:numPr>
                <w:ilvl w:val="0"/>
                <w:numId w:val="37"/>
              </w:numPr>
              <w:ind w:left="142" w:hanging="142"/>
              <w:rPr>
                <w:b/>
                <w:bCs/>
                <w:lang w:val="pt-BR"/>
              </w:rPr>
            </w:pPr>
            <w:r w:rsidRPr="0016275C">
              <w:rPr>
                <w:lang w:val="pt-BR"/>
              </w:rPr>
              <w:t>Tham gia chữa bài</w:t>
            </w:r>
          </w:p>
        </w:tc>
        <w:tc>
          <w:tcPr>
            <w:tcW w:w="702" w:type="pct"/>
            <w:shd w:val="clear" w:color="auto" w:fill="auto"/>
            <w:vAlign w:val="center"/>
          </w:tcPr>
          <w:p w14:paraId="7B19A5FA" w14:textId="77777777" w:rsidR="00DE20B6" w:rsidRPr="00026DB6" w:rsidRDefault="00DE20B6" w:rsidP="00DE20B6">
            <w:pPr>
              <w:pStyle w:val="ListParagraph"/>
              <w:numPr>
                <w:ilvl w:val="0"/>
                <w:numId w:val="37"/>
              </w:numPr>
              <w:ind w:left="142" w:hanging="142"/>
              <w:rPr>
                <w:lang w:val="pt-BR"/>
              </w:rPr>
            </w:pPr>
            <w:r w:rsidRPr="00026DB6">
              <w:rPr>
                <w:lang w:val="pt-BR"/>
              </w:rPr>
              <w:t>Điểm danh</w:t>
            </w:r>
          </w:p>
          <w:p w14:paraId="22016447" w14:textId="4E6322FB" w:rsidR="00DE20B6" w:rsidRDefault="00DE20B6" w:rsidP="00DE20B6">
            <w:pPr>
              <w:pStyle w:val="ListParagraph"/>
              <w:numPr>
                <w:ilvl w:val="0"/>
                <w:numId w:val="37"/>
              </w:numPr>
              <w:ind w:left="142" w:hanging="142"/>
              <w:rPr>
                <w:lang w:val="pt-BR"/>
              </w:rPr>
            </w:pPr>
            <w:r w:rsidRPr="00026DB6">
              <w:rPr>
                <w:lang w:val="pt-BR"/>
              </w:rPr>
              <w:t>Trả lời câu hỏi</w:t>
            </w:r>
            <w:r w:rsidRPr="009A061E">
              <w:rPr>
                <w:lang w:val="pt-BR"/>
              </w:rPr>
              <w:t xml:space="preserve"> trong </w:t>
            </w:r>
            <w:r w:rsidRPr="009C70D6">
              <w:rPr>
                <w:lang w:val="pt-BR"/>
              </w:rPr>
              <w:t xml:space="preserve">Seminar </w:t>
            </w:r>
            <w:r>
              <w:rPr>
                <w:lang w:val="pt-BR"/>
              </w:rPr>
              <w:t>5</w:t>
            </w:r>
          </w:p>
          <w:p w14:paraId="3280C117" w14:textId="3FF6E559" w:rsidR="00DE20B6" w:rsidRPr="00026DB6" w:rsidRDefault="00DE20B6" w:rsidP="00DE20B6">
            <w:pPr>
              <w:pStyle w:val="ListParagraph"/>
              <w:numPr>
                <w:ilvl w:val="0"/>
                <w:numId w:val="37"/>
              </w:numPr>
              <w:ind w:left="142" w:hanging="142"/>
              <w:rPr>
                <w:lang w:val="pt-BR"/>
              </w:rPr>
            </w:pPr>
            <w:r w:rsidRPr="008319EA">
              <w:rPr>
                <w:lang w:val="pt-BR"/>
              </w:rPr>
              <w:t>Làm bài tập thực hành</w:t>
            </w:r>
          </w:p>
        </w:tc>
        <w:tc>
          <w:tcPr>
            <w:tcW w:w="426" w:type="pct"/>
            <w:shd w:val="clear" w:color="auto" w:fill="auto"/>
            <w:vAlign w:val="center"/>
          </w:tcPr>
          <w:p w14:paraId="341893BD" w14:textId="2C679409" w:rsidR="00DE20B6" w:rsidRDefault="00DE20B6" w:rsidP="00FB3E6F">
            <w:pPr>
              <w:widowControl w:val="0"/>
              <w:tabs>
                <w:tab w:val="left" w:pos="993"/>
              </w:tabs>
              <w:jc w:val="center"/>
              <w:rPr>
                <w:bCs/>
              </w:rPr>
            </w:pPr>
            <w:r>
              <w:rPr>
                <w:bCs/>
              </w:rPr>
              <w:t>1.</w:t>
            </w:r>
            <w:r w:rsidR="00FB3E6F">
              <w:rPr>
                <w:bCs/>
              </w:rPr>
              <w:t>1</w:t>
            </w:r>
          </w:p>
          <w:p w14:paraId="2DE87CA6" w14:textId="77777777" w:rsidR="00DE20B6" w:rsidRDefault="00DE20B6" w:rsidP="00DE20B6">
            <w:pPr>
              <w:widowControl w:val="0"/>
              <w:tabs>
                <w:tab w:val="left" w:pos="993"/>
              </w:tabs>
              <w:jc w:val="center"/>
              <w:rPr>
                <w:bCs/>
              </w:rPr>
            </w:pPr>
            <w:r>
              <w:rPr>
                <w:bCs/>
              </w:rPr>
              <w:t>2.1</w:t>
            </w:r>
          </w:p>
          <w:p w14:paraId="4B02AE9E" w14:textId="77777777" w:rsidR="00DE20B6" w:rsidRDefault="00DE20B6" w:rsidP="00DE20B6">
            <w:pPr>
              <w:widowControl w:val="0"/>
              <w:tabs>
                <w:tab w:val="left" w:pos="993"/>
              </w:tabs>
              <w:jc w:val="center"/>
              <w:rPr>
                <w:bCs/>
              </w:rPr>
            </w:pPr>
            <w:r>
              <w:rPr>
                <w:bCs/>
              </w:rPr>
              <w:t>2.2</w:t>
            </w:r>
          </w:p>
          <w:p w14:paraId="107C4C5A" w14:textId="78ECA2A7" w:rsidR="00DE20B6" w:rsidRPr="00407B8E" w:rsidRDefault="00DE20B6" w:rsidP="00DE20B6">
            <w:pPr>
              <w:widowControl w:val="0"/>
              <w:tabs>
                <w:tab w:val="left" w:pos="993"/>
              </w:tabs>
              <w:jc w:val="center"/>
              <w:rPr>
                <w:bCs/>
                <w:lang w:val="vi-VN"/>
              </w:rPr>
            </w:pPr>
            <w:r>
              <w:rPr>
                <w:bCs/>
              </w:rPr>
              <w:t>3.2</w:t>
            </w:r>
          </w:p>
        </w:tc>
      </w:tr>
      <w:tr w:rsidR="00D915C2" w:rsidRPr="00026DB6" w14:paraId="41543786" w14:textId="77777777" w:rsidTr="005B2243">
        <w:tc>
          <w:tcPr>
            <w:tcW w:w="393" w:type="pct"/>
            <w:shd w:val="clear" w:color="auto" w:fill="FFF2CC" w:themeFill="accent4" w:themeFillTint="33"/>
            <w:vAlign w:val="center"/>
          </w:tcPr>
          <w:p w14:paraId="3D5908EC" w14:textId="19B4A00C" w:rsidR="00D915C2" w:rsidRPr="008319EA" w:rsidRDefault="00D915C2" w:rsidP="00D915C2">
            <w:pPr>
              <w:widowControl w:val="0"/>
              <w:tabs>
                <w:tab w:val="left" w:pos="993"/>
              </w:tabs>
              <w:jc w:val="center"/>
              <w:rPr>
                <w:b/>
                <w:bCs/>
              </w:rPr>
            </w:pPr>
            <w:r>
              <w:rPr>
                <w:b/>
                <w:bCs/>
                <w:lang w:val="vi-VN"/>
              </w:rPr>
              <w:t>1</w:t>
            </w:r>
            <w:r>
              <w:rPr>
                <w:b/>
                <w:bCs/>
              </w:rPr>
              <w:t>1</w:t>
            </w:r>
          </w:p>
        </w:tc>
        <w:tc>
          <w:tcPr>
            <w:tcW w:w="1493" w:type="pct"/>
            <w:shd w:val="clear" w:color="auto" w:fill="FFF2CC" w:themeFill="accent4" w:themeFillTint="33"/>
            <w:vAlign w:val="center"/>
          </w:tcPr>
          <w:p w14:paraId="20A44D64" w14:textId="08E774D5" w:rsidR="00D915C2" w:rsidRPr="000E2DF4" w:rsidRDefault="00D915C2" w:rsidP="00D915C2">
            <w:pPr>
              <w:widowControl w:val="0"/>
              <w:spacing w:before="20" w:after="20"/>
              <w:ind w:left="44"/>
              <w:rPr>
                <w:b/>
              </w:rPr>
            </w:pPr>
            <w:r w:rsidRPr="000E2DF4">
              <w:rPr>
                <w:b/>
              </w:rPr>
              <w:t>Lecture 6</w:t>
            </w:r>
          </w:p>
          <w:p w14:paraId="27FEA7B3" w14:textId="39C8CCC1" w:rsidR="00D915C2" w:rsidRPr="000E2DF4" w:rsidRDefault="00D915C2" w:rsidP="00D915C2">
            <w:pPr>
              <w:pStyle w:val="Heading1"/>
            </w:pPr>
            <w:r w:rsidRPr="000E2DF4">
              <w:t xml:space="preserve">Chương </w:t>
            </w:r>
            <w:r>
              <w:t>6</w:t>
            </w:r>
            <w:r w:rsidRPr="000E2DF4">
              <w:t xml:space="preserve">. </w:t>
            </w:r>
            <w:r>
              <w:t>Phân tích dữ liệu</w:t>
            </w:r>
          </w:p>
          <w:p w14:paraId="63293593" w14:textId="081A529C" w:rsidR="00D915C2" w:rsidRPr="000E2DF4" w:rsidRDefault="00D915C2" w:rsidP="00D915C2">
            <w:pPr>
              <w:pStyle w:val="Heading2"/>
              <w:rPr>
                <w:b w:val="0"/>
                <w:bCs/>
              </w:rPr>
            </w:pPr>
            <w:r>
              <w:rPr>
                <w:b w:val="0"/>
                <w:bCs/>
              </w:rPr>
              <w:t>6.1. Numpy</w:t>
            </w:r>
          </w:p>
          <w:p w14:paraId="425CD0E7" w14:textId="77777777" w:rsidR="00D915C2" w:rsidRDefault="00D915C2" w:rsidP="00D915C2">
            <w:pPr>
              <w:widowControl w:val="0"/>
              <w:spacing w:before="20" w:after="20"/>
            </w:pPr>
            <w:r>
              <w:t>6.2. Pandas</w:t>
            </w:r>
          </w:p>
          <w:p w14:paraId="1BB80CD8" w14:textId="6D2EB9C0" w:rsidR="00D915C2" w:rsidRPr="00CA0F90" w:rsidRDefault="00D915C2" w:rsidP="00D915C2">
            <w:pPr>
              <w:widowControl w:val="0"/>
              <w:spacing w:before="20" w:after="20"/>
              <w:rPr>
                <w:bCs/>
                <w:sz w:val="22"/>
              </w:rPr>
            </w:pPr>
            <w:r>
              <w:t>6.3. Matplotlib</w:t>
            </w:r>
          </w:p>
        </w:tc>
        <w:tc>
          <w:tcPr>
            <w:tcW w:w="510" w:type="pct"/>
            <w:shd w:val="clear" w:color="auto" w:fill="FFF2CC" w:themeFill="accent4" w:themeFillTint="33"/>
            <w:vAlign w:val="center"/>
          </w:tcPr>
          <w:p w14:paraId="7ED17C67" w14:textId="155229C6" w:rsidR="00D915C2" w:rsidRPr="00D915C2" w:rsidRDefault="00D915C2" w:rsidP="00D915C2">
            <w:pPr>
              <w:widowControl w:val="0"/>
              <w:tabs>
                <w:tab w:val="left" w:pos="993"/>
              </w:tabs>
              <w:jc w:val="center"/>
              <w:rPr>
                <w:szCs w:val="26"/>
              </w:rPr>
            </w:pPr>
            <w:r w:rsidRPr="00D915C2">
              <w:rPr>
                <w:szCs w:val="26"/>
              </w:rPr>
              <w:t>[3</w:t>
            </w:r>
            <w:r w:rsidR="00613249">
              <w:rPr>
                <w:szCs w:val="26"/>
              </w:rPr>
              <w:t>] Chương 3,</w:t>
            </w:r>
            <w:r w:rsidRPr="00D915C2">
              <w:rPr>
                <w:szCs w:val="26"/>
              </w:rPr>
              <w:t xml:space="preserve"> 4, 5, 6</w:t>
            </w:r>
            <w:r w:rsidR="00613249">
              <w:rPr>
                <w:szCs w:val="26"/>
              </w:rPr>
              <w:t>,7</w:t>
            </w:r>
          </w:p>
        </w:tc>
        <w:tc>
          <w:tcPr>
            <w:tcW w:w="1476" w:type="pct"/>
            <w:shd w:val="clear" w:color="auto" w:fill="FFF2CC" w:themeFill="accent4" w:themeFillTint="33"/>
            <w:vAlign w:val="center"/>
          </w:tcPr>
          <w:p w14:paraId="577E5A1D" w14:textId="77777777" w:rsidR="00D915C2" w:rsidRPr="000E1937" w:rsidRDefault="00D915C2" w:rsidP="00D915C2">
            <w:pPr>
              <w:tabs>
                <w:tab w:val="left" w:pos="720"/>
              </w:tabs>
              <w:rPr>
                <w:b/>
                <w:bCs/>
                <w:lang w:val="vi-VN"/>
              </w:rPr>
            </w:pPr>
            <w:r w:rsidRPr="00026DB6">
              <w:rPr>
                <w:b/>
                <w:bCs/>
                <w:lang w:val="pt-BR"/>
              </w:rPr>
              <w:t>Giảng viên</w:t>
            </w:r>
            <w:r>
              <w:rPr>
                <w:b/>
                <w:bCs/>
                <w:lang w:val="vi-VN"/>
              </w:rPr>
              <w:t>:</w:t>
            </w:r>
          </w:p>
          <w:p w14:paraId="2553F59C" w14:textId="77777777" w:rsidR="00D915C2" w:rsidRPr="009A061E" w:rsidRDefault="00D915C2" w:rsidP="00D915C2">
            <w:pPr>
              <w:pStyle w:val="ListParagraph"/>
              <w:numPr>
                <w:ilvl w:val="0"/>
                <w:numId w:val="37"/>
              </w:numPr>
              <w:ind w:left="142" w:hanging="142"/>
              <w:rPr>
                <w:lang w:val="pt-BR"/>
              </w:rPr>
            </w:pPr>
            <w:r>
              <w:rPr>
                <w:lang w:val="pt-BR"/>
              </w:rPr>
              <w:t>Giảng</w:t>
            </w:r>
            <w:r w:rsidRPr="009A061E">
              <w:rPr>
                <w:lang w:val="pt-BR"/>
              </w:rPr>
              <w:t xml:space="preserve"> lý thuyết</w:t>
            </w:r>
          </w:p>
          <w:p w14:paraId="21022ACE" w14:textId="77777777" w:rsidR="00D915C2" w:rsidRPr="009A061E" w:rsidRDefault="00D915C2" w:rsidP="00D915C2">
            <w:pPr>
              <w:pStyle w:val="ListParagraph"/>
              <w:numPr>
                <w:ilvl w:val="0"/>
                <w:numId w:val="37"/>
              </w:numPr>
              <w:ind w:left="142" w:hanging="142"/>
              <w:rPr>
                <w:lang w:val="pt-BR"/>
              </w:rPr>
            </w:pPr>
            <w:r>
              <w:rPr>
                <w:lang w:val="pt-BR"/>
              </w:rPr>
              <w:t>Giới</w:t>
            </w:r>
            <w:r w:rsidRPr="009A061E">
              <w:rPr>
                <w:lang w:val="pt-BR"/>
              </w:rPr>
              <w:t xml:space="preserve"> thiệu ví dụ</w:t>
            </w:r>
          </w:p>
          <w:p w14:paraId="6B30DF19" w14:textId="77777777" w:rsidR="00D915C2" w:rsidRPr="000E1937" w:rsidRDefault="00D915C2" w:rsidP="00D915C2">
            <w:pPr>
              <w:tabs>
                <w:tab w:val="left" w:pos="720"/>
              </w:tabs>
              <w:rPr>
                <w:b/>
                <w:bCs/>
                <w:lang w:val="vi-VN"/>
              </w:rPr>
            </w:pPr>
            <w:r w:rsidRPr="00026DB6">
              <w:rPr>
                <w:b/>
                <w:bCs/>
                <w:lang w:val="pt-BR"/>
              </w:rPr>
              <w:t>Sinh viên</w:t>
            </w:r>
            <w:r>
              <w:rPr>
                <w:b/>
                <w:bCs/>
                <w:lang w:val="vi-VN"/>
              </w:rPr>
              <w:t>:</w:t>
            </w:r>
          </w:p>
          <w:p w14:paraId="4CEBC01C" w14:textId="77777777" w:rsidR="00D915C2" w:rsidRPr="00026DB6" w:rsidRDefault="00D915C2" w:rsidP="00D915C2">
            <w:pPr>
              <w:pStyle w:val="ListParagraph"/>
              <w:numPr>
                <w:ilvl w:val="0"/>
                <w:numId w:val="37"/>
              </w:numPr>
              <w:ind w:left="142" w:hanging="142"/>
              <w:rPr>
                <w:lang w:val="pt-BR"/>
              </w:rPr>
            </w:pPr>
            <w:r w:rsidRPr="00026DB6">
              <w:rPr>
                <w:lang w:val="pt-BR"/>
              </w:rPr>
              <w:t>Đọc tài liệu trước</w:t>
            </w:r>
          </w:p>
          <w:p w14:paraId="5A304EEA" w14:textId="77777777" w:rsidR="00D915C2" w:rsidRDefault="00D915C2" w:rsidP="00D915C2">
            <w:pPr>
              <w:pStyle w:val="ListParagraph"/>
              <w:numPr>
                <w:ilvl w:val="0"/>
                <w:numId w:val="37"/>
              </w:numPr>
              <w:ind w:left="142" w:hanging="142"/>
              <w:rPr>
                <w:lang w:val="pt-BR"/>
              </w:rPr>
            </w:pPr>
            <w:r>
              <w:rPr>
                <w:lang w:val="pt-BR"/>
              </w:rPr>
              <w:t>Xem</w:t>
            </w:r>
            <w:r w:rsidRPr="009A061E">
              <w:rPr>
                <w:lang w:val="pt-BR"/>
              </w:rPr>
              <w:t xml:space="preserve"> trước các ví dụ</w:t>
            </w:r>
          </w:p>
          <w:p w14:paraId="459E75A0" w14:textId="02463372" w:rsidR="00D915C2" w:rsidRPr="00D17209" w:rsidRDefault="00D915C2" w:rsidP="00D915C2">
            <w:pPr>
              <w:pStyle w:val="ListParagraph"/>
              <w:numPr>
                <w:ilvl w:val="0"/>
                <w:numId w:val="37"/>
              </w:numPr>
              <w:ind w:left="142" w:hanging="142"/>
              <w:rPr>
                <w:lang w:val="pt-BR"/>
              </w:rPr>
            </w:pPr>
            <w:r w:rsidRPr="00D17209">
              <w:rPr>
                <w:lang w:val="pt-BR"/>
              </w:rPr>
              <w:t>Làm bài tập được yêu cầu</w:t>
            </w:r>
          </w:p>
        </w:tc>
        <w:tc>
          <w:tcPr>
            <w:tcW w:w="702" w:type="pct"/>
            <w:shd w:val="clear" w:color="auto" w:fill="FFF2CC" w:themeFill="accent4" w:themeFillTint="33"/>
            <w:vAlign w:val="center"/>
          </w:tcPr>
          <w:p w14:paraId="6B135EDA" w14:textId="4C41E01F" w:rsidR="00D915C2" w:rsidRPr="00200F60" w:rsidRDefault="00D915C2" w:rsidP="00D915C2">
            <w:pPr>
              <w:rPr>
                <w:lang w:val="pt-BR"/>
              </w:rPr>
            </w:pPr>
          </w:p>
        </w:tc>
        <w:tc>
          <w:tcPr>
            <w:tcW w:w="426" w:type="pct"/>
            <w:shd w:val="clear" w:color="auto" w:fill="FFF2CC" w:themeFill="accent4" w:themeFillTint="33"/>
            <w:vAlign w:val="center"/>
          </w:tcPr>
          <w:p w14:paraId="612AC854" w14:textId="476F17E0" w:rsidR="00D915C2" w:rsidRPr="00026DB6" w:rsidRDefault="00D915C2" w:rsidP="00D915C2">
            <w:pPr>
              <w:widowControl w:val="0"/>
              <w:tabs>
                <w:tab w:val="left" w:pos="288"/>
                <w:tab w:val="left" w:pos="990"/>
              </w:tabs>
              <w:jc w:val="center"/>
            </w:pPr>
            <w:r>
              <w:rPr>
                <w:bCs/>
              </w:rPr>
              <w:t>1.</w:t>
            </w:r>
            <w:r w:rsidR="00FB3E6F">
              <w:rPr>
                <w:bCs/>
              </w:rPr>
              <w:t>2</w:t>
            </w:r>
          </w:p>
        </w:tc>
      </w:tr>
      <w:tr w:rsidR="00D915C2" w:rsidRPr="00026DB6" w14:paraId="66C5BA2D" w14:textId="77777777" w:rsidTr="005B2243">
        <w:tc>
          <w:tcPr>
            <w:tcW w:w="393" w:type="pct"/>
            <w:shd w:val="clear" w:color="auto" w:fill="auto"/>
            <w:vAlign w:val="center"/>
          </w:tcPr>
          <w:p w14:paraId="56E2F6EE" w14:textId="7F814657" w:rsidR="00D915C2" w:rsidRPr="008319EA" w:rsidRDefault="00D915C2" w:rsidP="00D915C2">
            <w:pPr>
              <w:widowControl w:val="0"/>
              <w:tabs>
                <w:tab w:val="left" w:pos="993"/>
              </w:tabs>
              <w:jc w:val="center"/>
              <w:rPr>
                <w:b/>
                <w:bCs/>
              </w:rPr>
            </w:pPr>
            <w:r>
              <w:rPr>
                <w:b/>
                <w:bCs/>
                <w:lang w:val="vi-VN"/>
              </w:rPr>
              <w:t>1</w:t>
            </w:r>
            <w:r>
              <w:rPr>
                <w:b/>
                <w:bCs/>
              </w:rPr>
              <w:t>2</w:t>
            </w:r>
          </w:p>
        </w:tc>
        <w:tc>
          <w:tcPr>
            <w:tcW w:w="1493" w:type="pct"/>
            <w:shd w:val="clear" w:color="auto" w:fill="auto"/>
            <w:vAlign w:val="center"/>
          </w:tcPr>
          <w:p w14:paraId="319EC0F2" w14:textId="5FCAFA0C" w:rsidR="00D915C2" w:rsidRPr="0016275C" w:rsidRDefault="00D915C2" w:rsidP="00D915C2">
            <w:pPr>
              <w:tabs>
                <w:tab w:val="left" w:pos="720"/>
              </w:tabs>
              <w:rPr>
                <w:b/>
                <w:bCs/>
              </w:rPr>
            </w:pPr>
            <w:r w:rsidRPr="00026DB6">
              <w:rPr>
                <w:b/>
                <w:bCs/>
                <w:lang w:val="pt-BR"/>
              </w:rPr>
              <w:t xml:space="preserve">Seminar </w:t>
            </w:r>
            <w:r>
              <w:rPr>
                <w:b/>
                <w:bCs/>
                <w:lang w:val="pt-BR"/>
              </w:rPr>
              <w:t>6</w:t>
            </w:r>
          </w:p>
          <w:p w14:paraId="325CD9C8" w14:textId="7FFCAD62" w:rsidR="00D915C2" w:rsidRPr="00B66A5E" w:rsidRDefault="00D915C2" w:rsidP="00D915C2">
            <w:pPr>
              <w:pStyle w:val="ListParagraph"/>
              <w:numPr>
                <w:ilvl w:val="0"/>
                <w:numId w:val="37"/>
              </w:numPr>
              <w:ind w:left="142" w:hanging="142"/>
              <w:rPr>
                <w:lang w:val="pt-BR"/>
              </w:rPr>
            </w:pPr>
            <w:r>
              <w:rPr>
                <w:lang w:val="pt-BR"/>
              </w:rPr>
              <w:t>Câu</w:t>
            </w:r>
            <w:r w:rsidRPr="00B66A5E">
              <w:rPr>
                <w:lang w:val="pt-BR"/>
              </w:rPr>
              <w:t xml:space="preserve"> hỏi lý thuyết chương </w:t>
            </w:r>
            <w:r>
              <w:rPr>
                <w:lang w:val="pt-BR"/>
              </w:rPr>
              <w:t>6</w:t>
            </w:r>
          </w:p>
          <w:p w14:paraId="18CEDC35" w14:textId="77777777" w:rsidR="00D915C2" w:rsidRPr="000B2F84" w:rsidRDefault="00D915C2" w:rsidP="00D915C2">
            <w:pPr>
              <w:pStyle w:val="ListParagraph"/>
              <w:numPr>
                <w:ilvl w:val="0"/>
                <w:numId w:val="37"/>
              </w:numPr>
              <w:ind w:left="142" w:hanging="142"/>
            </w:pPr>
            <w:r w:rsidRPr="00B66A5E">
              <w:rPr>
                <w:lang w:val="pt-BR"/>
              </w:rPr>
              <w:t xml:space="preserve">Thực hành: </w:t>
            </w:r>
          </w:p>
          <w:p w14:paraId="5C27EDD6" w14:textId="5B961B12" w:rsidR="00D915C2" w:rsidRPr="003E1263" w:rsidRDefault="00D915C2" w:rsidP="00D915C2">
            <w:pPr>
              <w:pStyle w:val="ListParagraph"/>
              <w:numPr>
                <w:ilvl w:val="1"/>
                <w:numId w:val="41"/>
              </w:numPr>
              <w:ind w:left="397" w:hanging="283"/>
            </w:pPr>
            <w:r>
              <w:t>Sử dụng các thư viện Numpy, Pandas, Matplotlib để phân tích dữ liệu</w:t>
            </w:r>
          </w:p>
        </w:tc>
        <w:tc>
          <w:tcPr>
            <w:tcW w:w="510" w:type="pct"/>
            <w:shd w:val="clear" w:color="auto" w:fill="auto"/>
            <w:vAlign w:val="center"/>
          </w:tcPr>
          <w:p w14:paraId="02DC21BB" w14:textId="77471758" w:rsidR="00D915C2" w:rsidRPr="00D915C2" w:rsidRDefault="00613249" w:rsidP="00D915C2">
            <w:pPr>
              <w:widowControl w:val="0"/>
              <w:tabs>
                <w:tab w:val="left" w:pos="993"/>
              </w:tabs>
              <w:jc w:val="center"/>
              <w:rPr>
                <w:szCs w:val="26"/>
              </w:rPr>
            </w:pPr>
            <w:r w:rsidRPr="00D915C2">
              <w:rPr>
                <w:szCs w:val="26"/>
              </w:rPr>
              <w:t>[3</w:t>
            </w:r>
            <w:r>
              <w:rPr>
                <w:szCs w:val="26"/>
              </w:rPr>
              <w:t>] Chương 3,</w:t>
            </w:r>
            <w:r w:rsidRPr="00D915C2">
              <w:rPr>
                <w:szCs w:val="26"/>
              </w:rPr>
              <w:t xml:space="preserve"> 4, 5, 6</w:t>
            </w:r>
            <w:r>
              <w:rPr>
                <w:szCs w:val="26"/>
              </w:rPr>
              <w:t>,7</w:t>
            </w:r>
          </w:p>
        </w:tc>
        <w:tc>
          <w:tcPr>
            <w:tcW w:w="1476" w:type="pct"/>
            <w:shd w:val="clear" w:color="auto" w:fill="auto"/>
            <w:vAlign w:val="center"/>
          </w:tcPr>
          <w:p w14:paraId="66B098AF" w14:textId="77777777" w:rsidR="00D915C2" w:rsidRPr="009B0B46" w:rsidRDefault="00D915C2" w:rsidP="00D915C2">
            <w:pPr>
              <w:tabs>
                <w:tab w:val="left" w:pos="720"/>
              </w:tabs>
              <w:rPr>
                <w:b/>
                <w:bCs/>
                <w:lang w:val="vi-VN"/>
              </w:rPr>
            </w:pPr>
            <w:r w:rsidRPr="00026DB6">
              <w:rPr>
                <w:b/>
                <w:bCs/>
                <w:lang w:val="pt-BR"/>
              </w:rPr>
              <w:t>Giảng viên</w:t>
            </w:r>
            <w:r>
              <w:rPr>
                <w:b/>
                <w:bCs/>
                <w:lang w:val="vi-VN"/>
              </w:rPr>
              <w:t>:</w:t>
            </w:r>
          </w:p>
          <w:p w14:paraId="1FDE5BD3" w14:textId="207A0C6E" w:rsidR="00D915C2" w:rsidRPr="00B66A5E" w:rsidRDefault="00D915C2" w:rsidP="00D915C2">
            <w:pPr>
              <w:pStyle w:val="ListParagraph"/>
              <w:numPr>
                <w:ilvl w:val="0"/>
                <w:numId w:val="37"/>
              </w:numPr>
              <w:ind w:left="142" w:hanging="142"/>
              <w:rPr>
                <w:lang w:val="pt-BR"/>
              </w:rPr>
            </w:pPr>
            <w:r w:rsidRPr="00B66A5E">
              <w:rPr>
                <w:lang w:val="pt-BR"/>
              </w:rPr>
              <w:t>Nhắc lại một số lý thuyết</w:t>
            </w:r>
          </w:p>
          <w:p w14:paraId="307576DC" w14:textId="5C662B0F" w:rsidR="00D915C2" w:rsidRPr="00B66A5E" w:rsidRDefault="00D915C2" w:rsidP="00D915C2">
            <w:pPr>
              <w:pStyle w:val="ListParagraph"/>
              <w:numPr>
                <w:ilvl w:val="0"/>
                <w:numId w:val="37"/>
              </w:numPr>
              <w:ind w:left="142" w:hanging="142"/>
              <w:rPr>
                <w:lang w:val="pt-BR"/>
              </w:rPr>
            </w:pPr>
            <w:r w:rsidRPr="00B66A5E">
              <w:rPr>
                <w:lang w:val="pt-BR"/>
              </w:rPr>
              <w:t>Hướng dẫn trả lời câu hỏi trắc nghiệm</w:t>
            </w:r>
          </w:p>
          <w:p w14:paraId="255D9B28" w14:textId="3F4E9D61" w:rsidR="00D915C2" w:rsidRPr="00B66A5E" w:rsidRDefault="00D915C2" w:rsidP="00D915C2">
            <w:pPr>
              <w:pStyle w:val="ListParagraph"/>
              <w:numPr>
                <w:ilvl w:val="0"/>
                <w:numId w:val="37"/>
              </w:numPr>
              <w:ind w:left="142" w:hanging="142"/>
              <w:rPr>
                <w:lang w:val="pt-BR"/>
              </w:rPr>
            </w:pPr>
            <w:r w:rsidRPr="00B66A5E">
              <w:rPr>
                <w:lang w:val="pt-BR"/>
              </w:rPr>
              <w:t>Hướng dẫn thực hành</w:t>
            </w:r>
          </w:p>
          <w:p w14:paraId="13162114" w14:textId="77777777" w:rsidR="00D915C2" w:rsidRPr="009B0B46" w:rsidRDefault="00D915C2" w:rsidP="00D915C2">
            <w:pPr>
              <w:tabs>
                <w:tab w:val="left" w:pos="720"/>
              </w:tabs>
              <w:rPr>
                <w:b/>
                <w:bCs/>
                <w:lang w:val="vi-VN"/>
              </w:rPr>
            </w:pPr>
            <w:r w:rsidRPr="00026DB6">
              <w:rPr>
                <w:b/>
                <w:bCs/>
                <w:lang w:val="pt-BR"/>
              </w:rPr>
              <w:t>Sinh viên</w:t>
            </w:r>
            <w:r>
              <w:rPr>
                <w:b/>
                <w:bCs/>
                <w:lang w:val="vi-VN"/>
              </w:rPr>
              <w:t>:</w:t>
            </w:r>
          </w:p>
          <w:p w14:paraId="52FFC40C" w14:textId="6503DC32" w:rsidR="00D915C2" w:rsidRPr="00B66A5E" w:rsidRDefault="00D915C2" w:rsidP="00D915C2">
            <w:pPr>
              <w:pStyle w:val="ListParagraph"/>
              <w:numPr>
                <w:ilvl w:val="0"/>
                <w:numId w:val="37"/>
              </w:numPr>
              <w:ind w:left="142" w:hanging="142"/>
              <w:rPr>
                <w:lang w:val="pt-BR"/>
              </w:rPr>
            </w:pPr>
            <w:r>
              <w:rPr>
                <w:lang w:val="pt-BR"/>
              </w:rPr>
              <w:t>Đọc</w:t>
            </w:r>
            <w:r w:rsidRPr="00B66A5E">
              <w:rPr>
                <w:lang w:val="pt-BR"/>
              </w:rPr>
              <w:t xml:space="preserve"> tài liệu trước</w:t>
            </w:r>
          </w:p>
          <w:p w14:paraId="3910DAA6" w14:textId="47C60010" w:rsidR="00D915C2" w:rsidRPr="00B66A5E" w:rsidRDefault="00D915C2" w:rsidP="00D915C2">
            <w:pPr>
              <w:pStyle w:val="ListParagraph"/>
              <w:numPr>
                <w:ilvl w:val="0"/>
                <w:numId w:val="37"/>
              </w:numPr>
              <w:ind w:left="142" w:hanging="142"/>
              <w:rPr>
                <w:lang w:val="pt-BR"/>
              </w:rPr>
            </w:pPr>
            <w:r w:rsidRPr="00B66A5E">
              <w:rPr>
                <w:lang w:val="pt-BR"/>
              </w:rPr>
              <w:t>Theo dõi các bước thực hành</w:t>
            </w:r>
          </w:p>
          <w:p w14:paraId="56A0E76C" w14:textId="3E2BDC90" w:rsidR="00D915C2" w:rsidRPr="00B66A5E" w:rsidRDefault="00D915C2" w:rsidP="00D915C2">
            <w:pPr>
              <w:pStyle w:val="ListParagraph"/>
              <w:numPr>
                <w:ilvl w:val="0"/>
                <w:numId w:val="37"/>
              </w:numPr>
              <w:ind w:left="142" w:hanging="142"/>
              <w:rPr>
                <w:lang w:val="pt-BR"/>
              </w:rPr>
            </w:pPr>
            <w:r w:rsidRPr="00B66A5E">
              <w:rPr>
                <w:lang w:val="pt-BR"/>
              </w:rPr>
              <w:t>Tham gia thảo luận</w:t>
            </w:r>
          </w:p>
          <w:p w14:paraId="5206C77E" w14:textId="6571821E" w:rsidR="00D915C2" w:rsidRPr="00026DB6" w:rsidRDefault="00D915C2" w:rsidP="00D915C2">
            <w:pPr>
              <w:pStyle w:val="ListParagraph"/>
              <w:numPr>
                <w:ilvl w:val="0"/>
                <w:numId w:val="37"/>
              </w:numPr>
              <w:ind w:left="142" w:hanging="142"/>
            </w:pPr>
            <w:r w:rsidRPr="00B66A5E">
              <w:rPr>
                <w:lang w:val="pt-BR"/>
              </w:rPr>
              <w:t>Tham gia chữa bài</w:t>
            </w:r>
          </w:p>
        </w:tc>
        <w:tc>
          <w:tcPr>
            <w:tcW w:w="702" w:type="pct"/>
            <w:shd w:val="clear" w:color="auto" w:fill="auto"/>
            <w:vAlign w:val="center"/>
          </w:tcPr>
          <w:p w14:paraId="21C909B2" w14:textId="77777777" w:rsidR="00D915C2" w:rsidRPr="00026DB6" w:rsidRDefault="00D915C2" w:rsidP="00D915C2">
            <w:pPr>
              <w:pStyle w:val="ListParagraph"/>
              <w:numPr>
                <w:ilvl w:val="0"/>
                <w:numId w:val="37"/>
              </w:numPr>
              <w:ind w:left="142" w:hanging="142"/>
              <w:rPr>
                <w:lang w:val="pt-BR"/>
              </w:rPr>
            </w:pPr>
            <w:r w:rsidRPr="00026DB6">
              <w:rPr>
                <w:lang w:val="pt-BR"/>
              </w:rPr>
              <w:t>Điểm danh</w:t>
            </w:r>
          </w:p>
          <w:p w14:paraId="3885A7D7" w14:textId="77777777" w:rsidR="00D915C2" w:rsidRDefault="00D915C2" w:rsidP="00D915C2">
            <w:pPr>
              <w:pStyle w:val="ListParagraph"/>
              <w:numPr>
                <w:ilvl w:val="0"/>
                <w:numId w:val="37"/>
              </w:numPr>
              <w:ind w:left="142" w:hanging="142"/>
              <w:rPr>
                <w:lang w:val="pt-BR"/>
              </w:rPr>
            </w:pPr>
            <w:r w:rsidRPr="00026DB6">
              <w:rPr>
                <w:lang w:val="pt-BR"/>
              </w:rPr>
              <w:t>Trả lời câu hỏi</w:t>
            </w:r>
            <w:r w:rsidRPr="009A061E">
              <w:rPr>
                <w:lang w:val="pt-BR"/>
              </w:rPr>
              <w:t xml:space="preserve"> trong </w:t>
            </w:r>
            <w:r w:rsidRPr="009C70D6">
              <w:rPr>
                <w:lang w:val="pt-BR"/>
              </w:rPr>
              <w:t xml:space="preserve">Seminar </w:t>
            </w:r>
            <w:r>
              <w:rPr>
                <w:lang w:val="pt-BR"/>
              </w:rPr>
              <w:t>5</w:t>
            </w:r>
          </w:p>
          <w:p w14:paraId="69200E55" w14:textId="7A84A317" w:rsidR="00D915C2" w:rsidRPr="00316359" w:rsidRDefault="00D915C2" w:rsidP="00D915C2">
            <w:pPr>
              <w:pStyle w:val="ListParagraph"/>
              <w:ind w:left="142"/>
              <w:rPr>
                <w:lang w:val="vi-VN"/>
              </w:rPr>
            </w:pPr>
            <w:r w:rsidRPr="008319EA">
              <w:rPr>
                <w:lang w:val="pt-BR"/>
              </w:rPr>
              <w:t>Làm bài tập thực hành</w:t>
            </w:r>
          </w:p>
        </w:tc>
        <w:tc>
          <w:tcPr>
            <w:tcW w:w="426" w:type="pct"/>
            <w:shd w:val="clear" w:color="auto" w:fill="auto"/>
            <w:vAlign w:val="center"/>
          </w:tcPr>
          <w:p w14:paraId="64B245FE" w14:textId="77777777" w:rsidR="00621E79" w:rsidRDefault="00621E79" w:rsidP="00D915C2">
            <w:pPr>
              <w:widowControl w:val="0"/>
              <w:tabs>
                <w:tab w:val="left" w:pos="993"/>
              </w:tabs>
              <w:jc w:val="center"/>
              <w:rPr>
                <w:bCs/>
              </w:rPr>
            </w:pPr>
            <w:r>
              <w:rPr>
                <w:bCs/>
              </w:rPr>
              <w:t>1.1</w:t>
            </w:r>
          </w:p>
          <w:p w14:paraId="76CCE11B" w14:textId="49F8B12F" w:rsidR="00D915C2" w:rsidRDefault="00D915C2" w:rsidP="00D915C2">
            <w:pPr>
              <w:widowControl w:val="0"/>
              <w:tabs>
                <w:tab w:val="left" w:pos="993"/>
              </w:tabs>
              <w:jc w:val="center"/>
              <w:rPr>
                <w:bCs/>
              </w:rPr>
            </w:pPr>
            <w:r>
              <w:rPr>
                <w:bCs/>
              </w:rPr>
              <w:t>1.2</w:t>
            </w:r>
          </w:p>
          <w:p w14:paraId="61537A93" w14:textId="77777777" w:rsidR="00D915C2" w:rsidRDefault="00D915C2" w:rsidP="00D915C2">
            <w:pPr>
              <w:widowControl w:val="0"/>
              <w:tabs>
                <w:tab w:val="left" w:pos="993"/>
              </w:tabs>
              <w:jc w:val="center"/>
              <w:rPr>
                <w:bCs/>
              </w:rPr>
            </w:pPr>
            <w:r>
              <w:rPr>
                <w:bCs/>
              </w:rPr>
              <w:t>2.1</w:t>
            </w:r>
          </w:p>
          <w:p w14:paraId="5A924632" w14:textId="77777777" w:rsidR="00D915C2" w:rsidRDefault="00D915C2" w:rsidP="00D915C2">
            <w:pPr>
              <w:widowControl w:val="0"/>
              <w:tabs>
                <w:tab w:val="left" w:pos="993"/>
              </w:tabs>
              <w:jc w:val="center"/>
              <w:rPr>
                <w:bCs/>
              </w:rPr>
            </w:pPr>
            <w:r>
              <w:rPr>
                <w:bCs/>
              </w:rPr>
              <w:t>2.2</w:t>
            </w:r>
          </w:p>
          <w:p w14:paraId="3995EF1D" w14:textId="77777777" w:rsidR="00D915C2" w:rsidRDefault="00D915C2" w:rsidP="00D915C2">
            <w:pPr>
              <w:widowControl w:val="0"/>
              <w:tabs>
                <w:tab w:val="left" w:pos="288"/>
                <w:tab w:val="left" w:pos="990"/>
              </w:tabs>
              <w:jc w:val="center"/>
              <w:rPr>
                <w:bCs/>
              </w:rPr>
            </w:pPr>
            <w:r>
              <w:rPr>
                <w:bCs/>
              </w:rPr>
              <w:t>3.1</w:t>
            </w:r>
          </w:p>
          <w:p w14:paraId="0DD2B065" w14:textId="78745060" w:rsidR="00D915C2" w:rsidRPr="00026DB6" w:rsidRDefault="00D915C2" w:rsidP="00D915C2">
            <w:pPr>
              <w:widowControl w:val="0"/>
              <w:tabs>
                <w:tab w:val="left" w:pos="288"/>
                <w:tab w:val="left" w:pos="990"/>
              </w:tabs>
              <w:jc w:val="center"/>
            </w:pPr>
            <w:r>
              <w:t>3.2</w:t>
            </w:r>
          </w:p>
        </w:tc>
      </w:tr>
      <w:tr w:rsidR="00354F4B" w:rsidRPr="00026DB6" w14:paraId="3AA0C2B7" w14:textId="77777777" w:rsidTr="005B2243">
        <w:tc>
          <w:tcPr>
            <w:tcW w:w="393" w:type="pct"/>
            <w:shd w:val="clear" w:color="auto" w:fill="auto"/>
            <w:vAlign w:val="center"/>
          </w:tcPr>
          <w:p w14:paraId="46B0C532" w14:textId="3A115C10" w:rsidR="00354F4B" w:rsidRDefault="00354F4B" w:rsidP="00354F4B">
            <w:pPr>
              <w:widowControl w:val="0"/>
              <w:tabs>
                <w:tab w:val="left" w:pos="993"/>
              </w:tabs>
              <w:jc w:val="center"/>
              <w:rPr>
                <w:b/>
                <w:bCs/>
                <w:lang w:val="vi-VN"/>
              </w:rPr>
            </w:pPr>
            <w:r>
              <w:rPr>
                <w:b/>
                <w:bCs/>
                <w:lang w:val="vi-VN"/>
              </w:rPr>
              <w:t>13</w:t>
            </w:r>
          </w:p>
        </w:tc>
        <w:tc>
          <w:tcPr>
            <w:tcW w:w="1493" w:type="pct"/>
            <w:shd w:val="clear" w:color="auto" w:fill="auto"/>
            <w:vAlign w:val="center"/>
          </w:tcPr>
          <w:p w14:paraId="4705A74E" w14:textId="77777777" w:rsidR="00354F4B" w:rsidRPr="00115363" w:rsidRDefault="00354F4B" w:rsidP="00354F4B">
            <w:pPr>
              <w:tabs>
                <w:tab w:val="left" w:pos="720"/>
              </w:tabs>
              <w:rPr>
                <w:b/>
                <w:bCs/>
                <w:lang w:val="vi-VN"/>
              </w:rPr>
            </w:pPr>
            <w:r w:rsidRPr="00026DB6">
              <w:rPr>
                <w:b/>
                <w:bCs/>
                <w:lang w:val="pt-BR"/>
              </w:rPr>
              <w:t xml:space="preserve">Seminar </w:t>
            </w:r>
            <w:r>
              <w:rPr>
                <w:b/>
                <w:bCs/>
                <w:lang w:val="vi-VN"/>
              </w:rPr>
              <w:t>7</w:t>
            </w:r>
          </w:p>
          <w:p w14:paraId="3EF03ED7" w14:textId="7C3C4295" w:rsidR="00354F4B" w:rsidRPr="00C43B8C" w:rsidRDefault="00354F4B" w:rsidP="00354F4B">
            <w:pPr>
              <w:pStyle w:val="ListParagraph"/>
              <w:numPr>
                <w:ilvl w:val="0"/>
                <w:numId w:val="37"/>
              </w:numPr>
              <w:ind w:left="142" w:hanging="142"/>
              <w:rPr>
                <w:lang w:val="pt-BR"/>
              </w:rPr>
            </w:pPr>
            <w:r w:rsidRPr="00C43B8C">
              <w:rPr>
                <w:lang w:val="pt-BR"/>
              </w:rPr>
              <w:t>Tổng kết lại kiến thức</w:t>
            </w:r>
          </w:p>
          <w:p w14:paraId="595F38A8" w14:textId="77777777" w:rsidR="00354F4B" w:rsidRPr="0046191A" w:rsidRDefault="00354F4B" w:rsidP="00354F4B">
            <w:pPr>
              <w:pStyle w:val="ListParagraph"/>
              <w:numPr>
                <w:ilvl w:val="0"/>
                <w:numId w:val="37"/>
              </w:numPr>
              <w:ind w:left="142" w:hanging="142"/>
              <w:rPr>
                <w:b/>
                <w:bCs/>
                <w:lang w:val="pt-BR"/>
              </w:rPr>
            </w:pPr>
            <w:r>
              <w:rPr>
                <w:lang w:val="pt-BR"/>
              </w:rPr>
              <w:t>Bài</w:t>
            </w:r>
            <w:r w:rsidRPr="00767C5D">
              <w:rPr>
                <w:lang w:val="pt-BR"/>
              </w:rPr>
              <w:t xml:space="preserve"> kiểm tra </w:t>
            </w:r>
            <w:r>
              <w:rPr>
                <w:lang w:val="pt-BR"/>
              </w:rPr>
              <w:t>cá</w:t>
            </w:r>
            <w:r w:rsidRPr="00C43B8C">
              <w:rPr>
                <w:lang w:val="pt-BR"/>
              </w:rPr>
              <w:t xml:space="preserve"> nhân</w:t>
            </w:r>
          </w:p>
          <w:p w14:paraId="0689D8F9" w14:textId="2E67C09D" w:rsidR="0046191A" w:rsidRPr="00026DB6" w:rsidRDefault="0046191A" w:rsidP="00354F4B">
            <w:pPr>
              <w:pStyle w:val="ListParagraph"/>
              <w:numPr>
                <w:ilvl w:val="0"/>
                <w:numId w:val="37"/>
              </w:numPr>
              <w:ind w:left="142" w:hanging="142"/>
              <w:rPr>
                <w:b/>
                <w:bCs/>
                <w:lang w:val="pt-BR"/>
              </w:rPr>
            </w:pPr>
            <w:r>
              <w:rPr>
                <w:lang w:val="pt-BR"/>
              </w:rPr>
              <w:t xml:space="preserve">Chữa bài kiểm tra </w:t>
            </w:r>
          </w:p>
        </w:tc>
        <w:tc>
          <w:tcPr>
            <w:tcW w:w="510" w:type="pct"/>
            <w:vAlign w:val="center"/>
          </w:tcPr>
          <w:p w14:paraId="715578B5" w14:textId="77777777" w:rsidR="00354F4B" w:rsidRPr="00026DB6" w:rsidRDefault="00354F4B" w:rsidP="00354F4B">
            <w:pPr>
              <w:widowControl w:val="0"/>
              <w:tabs>
                <w:tab w:val="left" w:pos="993"/>
              </w:tabs>
              <w:jc w:val="center"/>
            </w:pPr>
          </w:p>
        </w:tc>
        <w:tc>
          <w:tcPr>
            <w:tcW w:w="1476" w:type="pct"/>
            <w:shd w:val="clear" w:color="auto" w:fill="auto"/>
            <w:vAlign w:val="center"/>
          </w:tcPr>
          <w:p w14:paraId="36BEE21A" w14:textId="77777777" w:rsidR="00354F4B" w:rsidRPr="009B0B46" w:rsidRDefault="00354F4B" w:rsidP="00354F4B">
            <w:pPr>
              <w:tabs>
                <w:tab w:val="left" w:pos="720"/>
              </w:tabs>
              <w:rPr>
                <w:b/>
                <w:bCs/>
                <w:lang w:val="vi-VN"/>
              </w:rPr>
            </w:pPr>
            <w:r w:rsidRPr="00026DB6">
              <w:rPr>
                <w:b/>
                <w:bCs/>
                <w:lang w:val="pt-BR"/>
              </w:rPr>
              <w:t>Giảng viên</w:t>
            </w:r>
            <w:r>
              <w:rPr>
                <w:b/>
                <w:bCs/>
                <w:lang w:val="vi-VN"/>
              </w:rPr>
              <w:t>:</w:t>
            </w:r>
          </w:p>
          <w:p w14:paraId="53F4D7A3" w14:textId="2E99B6E4" w:rsidR="00354F4B" w:rsidRPr="00C43B8C" w:rsidRDefault="00354F4B" w:rsidP="00354F4B">
            <w:pPr>
              <w:pStyle w:val="ListParagraph"/>
              <w:numPr>
                <w:ilvl w:val="0"/>
                <w:numId w:val="37"/>
              </w:numPr>
              <w:ind w:left="142" w:hanging="142"/>
              <w:rPr>
                <w:lang w:val="pt-BR"/>
              </w:rPr>
            </w:pPr>
            <w:r>
              <w:rPr>
                <w:lang w:val="pt-BR"/>
              </w:rPr>
              <w:t>Tổng</w:t>
            </w:r>
            <w:r w:rsidRPr="00C43B8C">
              <w:rPr>
                <w:lang w:val="pt-BR"/>
              </w:rPr>
              <w:t xml:space="preserve"> kết lại kiến thức</w:t>
            </w:r>
          </w:p>
          <w:p w14:paraId="73015A09" w14:textId="50797BF5" w:rsidR="00354F4B" w:rsidRPr="00C43B8C" w:rsidRDefault="00354F4B" w:rsidP="00354F4B">
            <w:pPr>
              <w:pStyle w:val="ListParagraph"/>
              <w:numPr>
                <w:ilvl w:val="0"/>
                <w:numId w:val="37"/>
              </w:numPr>
              <w:ind w:left="142" w:hanging="142"/>
              <w:rPr>
                <w:lang w:val="pt-BR"/>
              </w:rPr>
            </w:pPr>
            <w:r w:rsidRPr="00C43B8C">
              <w:rPr>
                <w:lang w:val="pt-BR"/>
              </w:rPr>
              <w:t>Hướng dẫn trả lời câu hỏi trắc nghiệm</w:t>
            </w:r>
          </w:p>
          <w:p w14:paraId="15E7F299" w14:textId="7E235797" w:rsidR="00354F4B" w:rsidRPr="00C43B8C" w:rsidRDefault="00354F4B" w:rsidP="00354F4B">
            <w:pPr>
              <w:pStyle w:val="ListParagraph"/>
              <w:numPr>
                <w:ilvl w:val="0"/>
                <w:numId w:val="37"/>
              </w:numPr>
              <w:ind w:left="142" w:hanging="142"/>
              <w:rPr>
                <w:lang w:val="pt-BR"/>
              </w:rPr>
            </w:pPr>
            <w:r w:rsidRPr="00C43B8C">
              <w:rPr>
                <w:lang w:val="pt-BR"/>
              </w:rPr>
              <w:t>Hướng dẫn thực hành</w:t>
            </w:r>
          </w:p>
          <w:p w14:paraId="7E529DA3" w14:textId="4B7EF628" w:rsidR="00354F4B" w:rsidRPr="00C43B8C" w:rsidRDefault="00354F4B" w:rsidP="00354F4B">
            <w:pPr>
              <w:pStyle w:val="ListParagraph"/>
              <w:numPr>
                <w:ilvl w:val="0"/>
                <w:numId w:val="37"/>
              </w:numPr>
              <w:ind w:left="142" w:hanging="142"/>
              <w:rPr>
                <w:lang w:val="pt-BR"/>
              </w:rPr>
            </w:pPr>
            <w:r>
              <w:rPr>
                <w:lang w:val="pt-BR"/>
              </w:rPr>
              <w:t>Cung</w:t>
            </w:r>
            <w:r w:rsidRPr="00C43B8C">
              <w:rPr>
                <w:lang w:val="pt-BR"/>
              </w:rPr>
              <w:t xml:space="preserve"> cấp bài kiểm tra</w:t>
            </w:r>
          </w:p>
          <w:p w14:paraId="4276700C" w14:textId="4BDD2ED4" w:rsidR="00354F4B" w:rsidRPr="00C43B8C" w:rsidRDefault="00354F4B" w:rsidP="00354F4B">
            <w:pPr>
              <w:pStyle w:val="ListParagraph"/>
              <w:numPr>
                <w:ilvl w:val="0"/>
                <w:numId w:val="37"/>
              </w:numPr>
              <w:ind w:left="142" w:hanging="142"/>
              <w:rPr>
                <w:lang w:val="pt-BR"/>
              </w:rPr>
            </w:pPr>
            <w:r w:rsidRPr="00C43B8C">
              <w:rPr>
                <w:lang w:val="pt-BR"/>
              </w:rPr>
              <w:t>Giới thiệu Rubric 2</w:t>
            </w:r>
          </w:p>
          <w:p w14:paraId="54B563AF" w14:textId="452EA17C" w:rsidR="00354F4B" w:rsidRPr="00C43B8C" w:rsidRDefault="00354F4B" w:rsidP="00354F4B">
            <w:pPr>
              <w:pStyle w:val="ListParagraph"/>
              <w:numPr>
                <w:ilvl w:val="0"/>
                <w:numId w:val="37"/>
              </w:numPr>
              <w:ind w:left="142" w:hanging="142"/>
              <w:rPr>
                <w:lang w:val="pt-BR"/>
              </w:rPr>
            </w:pPr>
            <w:r>
              <w:rPr>
                <w:lang w:val="pt-BR"/>
              </w:rPr>
              <w:t>Hướng</w:t>
            </w:r>
            <w:r w:rsidRPr="00C43B8C">
              <w:rPr>
                <w:lang w:val="pt-BR"/>
              </w:rPr>
              <w:t xml:space="preserve"> dẫn cách nộp bài</w:t>
            </w:r>
          </w:p>
          <w:p w14:paraId="4DBE1CEC" w14:textId="77777777" w:rsidR="00354F4B" w:rsidRPr="009B0B46" w:rsidRDefault="00354F4B" w:rsidP="00354F4B">
            <w:pPr>
              <w:tabs>
                <w:tab w:val="left" w:pos="720"/>
              </w:tabs>
              <w:rPr>
                <w:b/>
                <w:bCs/>
                <w:lang w:val="vi-VN"/>
              </w:rPr>
            </w:pPr>
            <w:r w:rsidRPr="00026DB6">
              <w:rPr>
                <w:b/>
                <w:bCs/>
                <w:lang w:val="pt-BR"/>
              </w:rPr>
              <w:t>Sinh viên</w:t>
            </w:r>
            <w:r>
              <w:rPr>
                <w:b/>
                <w:bCs/>
                <w:lang w:val="vi-VN"/>
              </w:rPr>
              <w:t>:</w:t>
            </w:r>
          </w:p>
          <w:p w14:paraId="1168563D" w14:textId="5E4745C7" w:rsidR="00354F4B" w:rsidRPr="00C43B8C" w:rsidRDefault="00354F4B" w:rsidP="00354F4B">
            <w:pPr>
              <w:pStyle w:val="ListParagraph"/>
              <w:numPr>
                <w:ilvl w:val="0"/>
                <w:numId w:val="37"/>
              </w:numPr>
              <w:ind w:left="142" w:hanging="142"/>
              <w:rPr>
                <w:lang w:val="pt-BR"/>
              </w:rPr>
            </w:pPr>
            <w:r>
              <w:rPr>
                <w:lang w:val="pt-BR"/>
              </w:rPr>
              <w:lastRenderedPageBreak/>
              <w:t>Đọc</w:t>
            </w:r>
            <w:r w:rsidRPr="00C43B8C">
              <w:rPr>
                <w:lang w:val="pt-BR"/>
              </w:rPr>
              <w:t xml:space="preserve"> tài liệu trước</w:t>
            </w:r>
          </w:p>
          <w:p w14:paraId="6AC12718" w14:textId="6EAA2B64" w:rsidR="00354F4B" w:rsidRPr="00C43B8C" w:rsidRDefault="00354F4B" w:rsidP="00354F4B">
            <w:pPr>
              <w:pStyle w:val="ListParagraph"/>
              <w:numPr>
                <w:ilvl w:val="0"/>
                <w:numId w:val="37"/>
              </w:numPr>
              <w:ind w:left="142" w:hanging="142"/>
              <w:rPr>
                <w:lang w:val="pt-BR"/>
              </w:rPr>
            </w:pPr>
            <w:r w:rsidRPr="00C43B8C">
              <w:rPr>
                <w:lang w:val="pt-BR"/>
              </w:rPr>
              <w:t>Theo dõi các bước thực hành</w:t>
            </w:r>
          </w:p>
          <w:p w14:paraId="0F05A1C2" w14:textId="340ED92D" w:rsidR="00354F4B" w:rsidRPr="00C43B8C" w:rsidRDefault="00354F4B" w:rsidP="00354F4B">
            <w:pPr>
              <w:pStyle w:val="ListParagraph"/>
              <w:numPr>
                <w:ilvl w:val="0"/>
                <w:numId w:val="37"/>
              </w:numPr>
              <w:ind w:left="142" w:hanging="142"/>
              <w:rPr>
                <w:lang w:val="pt-BR"/>
              </w:rPr>
            </w:pPr>
            <w:r w:rsidRPr="00C43B8C">
              <w:rPr>
                <w:lang w:val="pt-BR"/>
              </w:rPr>
              <w:t>Tham gia thảo luận</w:t>
            </w:r>
          </w:p>
          <w:p w14:paraId="661B4160" w14:textId="128C2B0F" w:rsidR="00354F4B" w:rsidRPr="00C43B8C" w:rsidRDefault="00354F4B" w:rsidP="00354F4B">
            <w:pPr>
              <w:pStyle w:val="ListParagraph"/>
              <w:numPr>
                <w:ilvl w:val="0"/>
                <w:numId w:val="37"/>
              </w:numPr>
              <w:ind w:left="142" w:hanging="142"/>
              <w:rPr>
                <w:lang w:val="pt-BR"/>
              </w:rPr>
            </w:pPr>
            <w:r w:rsidRPr="00C43B8C">
              <w:rPr>
                <w:lang w:val="pt-BR"/>
              </w:rPr>
              <w:t>Tham gia chữa bài</w:t>
            </w:r>
          </w:p>
          <w:p w14:paraId="7704B70E" w14:textId="483D23EF" w:rsidR="00354F4B" w:rsidRPr="00026DB6" w:rsidRDefault="00354F4B" w:rsidP="00354F4B">
            <w:pPr>
              <w:pStyle w:val="ListParagraph"/>
              <w:numPr>
                <w:ilvl w:val="0"/>
                <w:numId w:val="37"/>
              </w:numPr>
              <w:ind w:left="142" w:hanging="142"/>
              <w:rPr>
                <w:b/>
                <w:bCs/>
                <w:lang w:val="pt-BR"/>
              </w:rPr>
            </w:pPr>
            <w:r w:rsidRPr="00C43B8C">
              <w:rPr>
                <w:lang w:val="pt-BR"/>
              </w:rPr>
              <w:t>Làm bài kiểm tra cá nhân</w:t>
            </w:r>
          </w:p>
        </w:tc>
        <w:tc>
          <w:tcPr>
            <w:tcW w:w="702" w:type="pct"/>
            <w:shd w:val="clear" w:color="auto" w:fill="auto"/>
            <w:vAlign w:val="center"/>
          </w:tcPr>
          <w:p w14:paraId="4DEF92BF" w14:textId="5FDC0416" w:rsidR="00354F4B" w:rsidRPr="00026DB6" w:rsidRDefault="00354F4B" w:rsidP="00354F4B">
            <w:pPr>
              <w:pStyle w:val="ListParagraph"/>
              <w:numPr>
                <w:ilvl w:val="0"/>
                <w:numId w:val="37"/>
              </w:numPr>
              <w:ind w:left="142" w:hanging="142"/>
              <w:rPr>
                <w:lang w:val="pt-BR"/>
              </w:rPr>
            </w:pPr>
            <w:r w:rsidRPr="00026DB6">
              <w:rPr>
                <w:lang w:val="pt-BR"/>
              </w:rPr>
              <w:lastRenderedPageBreak/>
              <w:t>Điểm danh</w:t>
            </w:r>
          </w:p>
          <w:p w14:paraId="0AEF854E" w14:textId="05944289" w:rsidR="00354F4B" w:rsidRPr="00026DB6" w:rsidRDefault="00354F4B" w:rsidP="00354F4B">
            <w:pPr>
              <w:pStyle w:val="ListParagraph"/>
              <w:numPr>
                <w:ilvl w:val="0"/>
                <w:numId w:val="37"/>
              </w:numPr>
              <w:ind w:left="142" w:hanging="142"/>
              <w:rPr>
                <w:lang w:val="pt-BR"/>
              </w:rPr>
            </w:pPr>
            <w:r>
              <w:rPr>
                <w:lang w:val="pt-BR"/>
              </w:rPr>
              <w:t>Bài</w:t>
            </w:r>
            <w:r w:rsidRPr="00C43B8C">
              <w:rPr>
                <w:lang w:val="pt-BR"/>
              </w:rPr>
              <w:t xml:space="preserve"> kiểm tra cá nhân (Rubric</w:t>
            </w:r>
            <w:r>
              <w:rPr>
                <w:lang w:val="vi-VN"/>
              </w:rPr>
              <w:t xml:space="preserve"> 2)</w:t>
            </w:r>
          </w:p>
        </w:tc>
        <w:tc>
          <w:tcPr>
            <w:tcW w:w="426" w:type="pct"/>
            <w:vAlign w:val="center"/>
          </w:tcPr>
          <w:p w14:paraId="21D47927" w14:textId="77777777" w:rsidR="00354F4B" w:rsidRPr="00407B8E" w:rsidRDefault="00354F4B" w:rsidP="00354F4B">
            <w:pPr>
              <w:widowControl w:val="0"/>
              <w:tabs>
                <w:tab w:val="left" w:pos="993"/>
              </w:tabs>
              <w:jc w:val="center"/>
              <w:rPr>
                <w:bCs/>
                <w:lang w:val="vi-VN"/>
              </w:rPr>
            </w:pPr>
            <w:r w:rsidRPr="00407B8E">
              <w:rPr>
                <w:bCs/>
                <w:lang w:val="vi-VN"/>
              </w:rPr>
              <w:t>1.x</w:t>
            </w:r>
          </w:p>
          <w:p w14:paraId="6F38A402" w14:textId="77777777" w:rsidR="00354F4B" w:rsidRPr="00407B8E" w:rsidRDefault="00354F4B" w:rsidP="00354F4B">
            <w:pPr>
              <w:widowControl w:val="0"/>
              <w:tabs>
                <w:tab w:val="left" w:pos="993"/>
              </w:tabs>
              <w:jc w:val="center"/>
              <w:rPr>
                <w:bCs/>
                <w:lang w:val="vi-VN"/>
              </w:rPr>
            </w:pPr>
            <w:r w:rsidRPr="00407B8E">
              <w:rPr>
                <w:bCs/>
                <w:lang w:val="vi-VN"/>
              </w:rPr>
              <w:t>2.x</w:t>
            </w:r>
          </w:p>
          <w:p w14:paraId="21D9C67F" w14:textId="6AF8CE92" w:rsidR="00354F4B" w:rsidRPr="00407B8E" w:rsidRDefault="00354F4B" w:rsidP="00354F4B">
            <w:pPr>
              <w:widowControl w:val="0"/>
              <w:tabs>
                <w:tab w:val="left" w:pos="993"/>
              </w:tabs>
              <w:jc w:val="center"/>
              <w:rPr>
                <w:bCs/>
                <w:lang w:val="vi-VN"/>
              </w:rPr>
            </w:pPr>
            <w:r w:rsidRPr="00407B8E">
              <w:rPr>
                <w:bCs/>
                <w:lang w:val="vi-VN"/>
              </w:rPr>
              <w:t>3.x</w:t>
            </w:r>
          </w:p>
        </w:tc>
      </w:tr>
      <w:tr w:rsidR="00354F4B" w:rsidRPr="00026DB6" w14:paraId="5F04A03C" w14:textId="77777777" w:rsidTr="005B2243">
        <w:tc>
          <w:tcPr>
            <w:tcW w:w="393" w:type="pct"/>
            <w:shd w:val="clear" w:color="auto" w:fill="auto"/>
            <w:vAlign w:val="center"/>
          </w:tcPr>
          <w:p w14:paraId="4A8445FC" w14:textId="24F656B0" w:rsidR="00354F4B" w:rsidRDefault="00354F4B" w:rsidP="00354F4B">
            <w:pPr>
              <w:widowControl w:val="0"/>
              <w:tabs>
                <w:tab w:val="left" w:pos="993"/>
              </w:tabs>
              <w:jc w:val="center"/>
              <w:rPr>
                <w:b/>
                <w:bCs/>
                <w:lang w:val="vi-VN"/>
              </w:rPr>
            </w:pPr>
            <w:r>
              <w:rPr>
                <w:b/>
                <w:bCs/>
                <w:lang w:val="vi-VN"/>
              </w:rPr>
              <w:t>14</w:t>
            </w:r>
          </w:p>
        </w:tc>
        <w:tc>
          <w:tcPr>
            <w:tcW w:w="1493" w:type="pct"/>
            <w:shd w:val="clear" w:color="auto" w:fill="auto"/>
            <w:vAlign w:val="center"/>
          </w:tcPr>
          <w:p w14:paraId="56636F00" w14:textId="77777777" w:rsidR="00354F4B" w:rsidRPr="00551D71" w:rsidRDefault="00354F4B" w:rsidP="00354F4B">
            <w:pPr>
              <w:tabs>
                <w:tab w:val="left" w:pos="720"/>
              </w:tabs>
              <w:rPr>
                <w:b/>
                <w:bCs/>
                <w:lang w:val="vi-VN"/>
              </w:rPr>
            </w:pPr>
            <w:r w:rsidRPr="00026DB6">
              <w:rPr>
                <w:b/>
                <w:bCs/>
                <w:lang w:val="pt-BR"/>
              </w:rPr>
              <w:t xml:space="preserve">Seminar </w:t>
            </w:r>
            <w:r>
              <w:rPr>
                <w:b/>
                <w:bCs/>
                <w:lang w:val="vi-VN"/>
              </w:rPr>
              <w:t>8</w:t>
            </w:r>
          </w:p>
          <w:p w14:paraId="4F7DB521" w14:textId="418CFDB7" w:rsidR="00354F4B" w:rsidRPr="00E00995" w:rsidRDefault="00354F4B" w:rsidP="00354F4B">
            <w:pPr>
              <w:pStyle w:val="ListParagraph"/>
              <w:numPr>
                <w:ilvl w:val="0"/>
                <w:numId w:val="37"/>
              </w:numPr>
              <w:ind w:left="142" w:hanging="142"/>
              <w:rPr>
                <w:lang w:val="vi-VN"/>
              </w:rPr>
            </w:pPr>
            <w:r>
              <w:rPr>
                <w:lang w:val="pt-BR"/>
              </w:rPr>
              <w:t>Trình</w:t>
            </w:r>
            <w:r>
              <w:rPr>
                <w:lang w:val="vi-VN"/>
              </w:rPr>
              <w:t xml:space="preserve"> bày bài tập nhóm</w:t>
            </w:r>
          </w:p>
        </w:tc>
        <w:tc>
          <w:tcPr>
            <w:tcW w:w="510" w:type="pct"/>
            <w:vAlign w:val="center"/>
          </w:tcPr>
          <w:p w14:paraId="249A9200" w14:textId="77777777" w:rsidR="00354F4B" w:rsidRPr="005E2885" w:rsidRDefault="00354F4B" w:rsidP="00354F4B">
            <w:pPr>
              <w:widowControl w:val="0"/>
              <w:tabs>
                <w:tab w:val="left" w:pos="993"/>
              </w:tabs>
              <w:jc w:val="center"/>
              <w:rPr>
                <w:lang w:val="vi-VN"/>
              </w:rPr>
            </w:pPr>
          </w:p>
        </w:tc>
        <w:tc>
          <w:tcPr>
            <w:tcW w:w="1476" w:type="pct"/>
            <w:shd w:val="clear" w:color="auto" w:fill="auto"/>
            <w:vAlign w:val="center"/>
          </w:tcPr>
          <w:p w14:paraId="3546D768" w14:textId="77777777" w:rsidR="00354F4B" w:rsidRPr="009B0B46" w:rsidRDefault="00354F4B" w:rsidP="00354F4B">
            <w:pPr>
              <w:tabs>
                <w:tab w:val="left" w:pos="720"/>
              </w:tabs>
              <w:rPr>
                <w:b/>
                <w:bCs/>
                <w:lang w:val="vi-VN"/>
              </w:rPr>
            </w:pPr>
            <w:r w:rsidRPr="00026DB6">
              <w:rPr>
                <w:b/>
                <w:bCs/>
                <w:lang w:val="pt-BR"/>
              </w:rPr>
              <w:t>Giảng viên</w:t>
            </w:r>
            <w:r>
              <w:rPr>
                <w:b/>
                <w:bCs/>
                <w:lang w:val="vi-VN"/>
              </w:rPr>
              <w:t>:</w:t>
            </w:r>
          </w:p>
          <w:p w14:paraId="79C293D5" w14:textId="244C2A46" w:rsidR="00354F4B" w:rsidRPr="00C43B8C" w:rsidRDefault="00354F4B" w:rsidP="00354F4B">
            <w:pPr>
              <w:pStyle w:val="ListParagraph"/>
              <w:numPr>
                <w:ilvl w:val="0"/>
                <w:numId w:val="37"/>
              </w:numPr>
              <w:ind w:left="142" w:hanging="142"/>
              <w:rPr>
                <w:lang w:val="pt-BR"/>
              </w:rPr>
            </w:pPr>
            <w:r w:rsidRPr="00C43B8C">
              <w:rPr>
                <w:lang w:val="pt-BR"/>
              </w:rPr>
              <w:t>Hướng dẫn trình bày bài tập nhóm</w:t>
            </w:r>
          </w:p>
          <w:p w14:paraId="38AE5787" w14:textId="2998A09A" w:rsidR="00354F4B" w:rsidRPr="00C43B8C" w:rsidRDefault="00354F4B" w:rsidP="00354F4B">
            <w:pPr>
              <w:pStyle w:val="ListParagraph"/>
              <w:numPr>
                <w:ilvl w:val="0"/>
                <w:numId w:val="37"/>
              </w:numPr>
              <w:ind w:left="142" w:hanging="142"/>
              <w:rPr>
                <w:lang w:val="pt-BR"/>
              </w:rPr>
            </w:pPr>
            <w:r w:rsidRPr="00C43B8C">
              <w:rPr>
                <w:lang w:val="pt-BR"/>
              </w:rPr>
              <w:t>Giới thiệu Rubric 3</w:t>
            </w:r>
          </w:p>
          <w:p w14:paraId="1360A758" w14:textId="004DCCDF" w:rsidR="00354F4B" w:rsidRPr="00C43B8C" w:rsidRDefault="00354F4B" w:rsidP="00354F4B">
            <w:pPr>
              <w:pStyle w:val="ListParagraph"/>
              <w:numPr>
                <w:ilvl w:val="0"/>
                <w:numId w:val="37"/>
              </w:numPr>
              <w:ind w:left="142" w:hanging="142"/>
              <w:rPr>
                <w:lang w:val="pt-BR"/>
              </w:rPr>
            </w:pPr>
            <w:r w:rsidRPr="00C43B8C">
              <w:rPr>
                <w:lang w:val="pt-BR"/>
              </w:rPr>
              <w:t>Đặt câu hỏi cho các nhóm</w:t>
            </w:r>
          </w:p>
          <w:p w14:paraId="7E009183" w14:textId="77777777" w:rsidR="00354F4B" w:rsidRPr="009B0B46" w:rsidRDefault="00354F4B" w:rsidP="00354F4B">
            <w:pPr>
              <w:tabs>
                <w:tab w:val="left" w:pos="720"/>
              </w:tabs>
              <w:rPr>
                <w:b/>
                <w:bCs/>
                <w:lang w:val="vi-VN"/>
              </w:rPr>
            </w:pPr>
            <w:r w:rsidRPr="00026DB6">
              <w:rPr>
                <w:b/>
                <w:bCs/>
                <w:lang w:val="pt-BR"/>
              </w:rPr>
              <w:t>Sinh viên</w:t>
            </w:r>
            <w:r>
              <w:rPr>
                <w:b/>
                <w:bCs/>
                <w:lang w:val="vi-VN"/>
              </w:rPr>
              <w:t>:</w:t>
            </w:r>
          </w:p>
          <w:p w14:paraId="76DB57C8" w14:textId="654D059B" w:rsidR="00354F4B" w:rsidRPr="00C43B8C" w:rsidRDefault="00354F4B" w:rsidP="00354F4B">
            <w:pPr>
              <w:pStyle w:val="ListParagraph"/>
              <w:numPr>
                <w:ilvl w:val="0"/>
                <w:numId w:val="37"/>
              </w:numPr>
              <w:ind w:left="142" w:hanging="142"/>
              <w:rPr>
                <w:lang w:val="pt-BR"/>
              </w:rPr>
            </w:pPr>
            <w:r w:rsidRPr="00C43B8C">
              <w:rPr>
                <w:lang w:val="pt-BR"/>
              </w:rPr>
              <w:t>Trình bày bài tập nhóm</w:t>
            </w:r>
          </w:p>
          <w:p w14:paraId="58DFC9C3" w14:textId="7820DCFE" w:rsidR="00354F4B" w:rsidRPr="005E2885" w:rsidRDefault="00354F4B" w:rsidP="00354F4B">
            <w:pPr>
              <w:pStyle w:val="ListParagraph"/>
              <w:numPr>
                <w:ilvl w:val="0"/>
                <w:numId w:val="37"/>
              </w:numPr>
              <w:ind w:left="142" w:hanging="142"/>
              <w:rPr>
                <w:lang w:val="pt-BR"/>
              </w:rPr>
            </w:pPr>
            <w:r w:rsidRPr="00C43B8C">
              <w:rPr>
                <w:lang w:val="pt-BR"/>
              </w:rPr>
              <w:t>Thảo luận về phần trình bày của các nhóm</w:t>
            </w:r>
          </w:p>
        </w:tc>
        <w:tc>
          <w:tcPr>
            <w:tcW w:w="702" w:type="pct"/>
            <w:shd w:val="clear" w:color="auto" w:fill="auto"/>
            <w:vAlign w:val="center"/>
          </w:tcPr>
          <w:p w14:paraId="6D643FA8" w14:textId="48B7CC7B" w:rsidR="00354F4B" w:rsidRPr="00026DB6" w:rsidRDefault="00354F4B" w:rsidP="00354F4B">
            <w:pPr>
              <w:pStyle w:val="ListParagraph"/>
              <w:numPr>
                <w:ilvl w:val="0"/>
                <w:numId w:val="37"/>
              </w:numPr>
              <w:ind w:left="142" w:hanging="142"/>
              <w:rPr>
                <w:lang w:val="pt-BR"/>
              </w:rPr>
            </w:pPr>
            <w:r w:rsidRPr="00026DB6">
              <w:rPr>
                <w:lang w:val="pt-BR"/>
              </w:rPr>
              <w:t>Điểm danh</w:t>
            </w:r>
          </w:p>
          <w:p w14:paraId="1C4C2DC9" w14:textId="15E2F3D5" w:rsidR="00354F4B" w:rsidRPr="00026DB6" w:rsidRDefault="00354F4B" w:rsidP="00354F4B">
            <w:pPr>
              <w:pStyle w:val="ListParagraph"/>
              <w:numPr>
                <w:ilvl w:val="0"/>
                <w:numId w:val="37"/>
              </w:numPr>
              <w:ind w:left="142" w:hanging="142"/>
            </w:pPr>
            <w:r>
              <w:rPr>
                <w:lang w:val="pt-BR"/>
              </w:rPr>
              <w:t>Bài</w:t>
            </w:r>
            <w:r w:rsidRPr="00C43B8C">
              <w:rPr>
                <w:lang w:val="pt-BR"/>
              </w:rPr>
              <w:t xml:space="preserve"> tập nhóm (Rubric</w:t>
            </w:r>
            <w:r>
              <w:rPr>
                <w:lang w:val="vi-VN"/>
              </w:rPr>
              <w:t xml:space="preserve"> 3)</w:t>
            </w:r>
          </w:p>
        </w:tc>
        <w:tc>
          <w:tcPr>
            <w:tcW w:w="426" w:type="pct"/>
            <w:vAlign w:val="center"/>
          </w:tcPr>
          <w:p w14:paraId="2EED4F2E" w14:textId="77777777" w:rsidR="00354F4B" w:rsidRPr="00407B8E" w:rsidRDefault="00354F4B" w:rsidP="00354F4B">
            <w:pPr>
              <w:widowControl w:val="0"/>
              <w:tabs>
                <w:tab w:val="left" w:pos="993"/>
              </w:tabs>
              <w:jc w:val="center"/>
              <w:rPr>
                <w:bCs/>
                <w:lang w:val="vi-VN"/>
              </w:rPr>
            </w:pPr>
            <w:r w:rsidRPr="00407B8E">
              <w:rPr>
                <w:bCs/>
                <w:lang w:val="vi-VN"/>
              </w:rPr>
              <w:t>1.x</w:t>
            </w:r>
          </w:p>
          <w:p w14:paraId="61035753" w14:textId="77777777" w:rsidR="00354F4B" w:rsidRPr="00407B8E" w:rsidRDefault="00354F4B" w:rsidP="00354F4B">
            <w:pPr>
              <w:widowControl w:val="0"/>
              <w:tabs>
                <w:tab w:val="left" w:pos="993"/>
              </w:tabs>
              <w:jc w:val="center"/>
              <w:rPr>
                <w:bCs/>
                <w:lang w:val="vi-VN"/>
              </w:rPr>
            </w:pPr>
            <w:r w:rsidRPr="00407B8E">
              <w:rPr>
                <w:bCs/>
                <w:lang w:val="vi-VN"/>
              </w:rPr>
              <w:t>2.x</w:t>
            </w:r>
          </w:p>
          <w:p w14:paraId="318539BC" w14:textId="5839ED28" w:rsidR="00354F4B" w:rsidRPr="00026DB6" w:rsidRDefault="00354F4B" w:rsidP="00354F4B">
            <w:pPr>
              <w:widowControl w:val="0"/>
              <w:tabs>
                <w:tab w:val="left" w:pos="288"/>
                <w:tab w:val="left" w:pos="990"/>
              </w:tabs>
              <w:jc w:val="center"/>
            </w:pPr>
            <w:r w:rsidRPr="00407B8E">
              <w:rPr>
                <w:bCs/>
                <w:lang w:val="vi-VN"/>
              </w:rPr>
              <w:t>3.x</w:t>
            </w:r>
          </w:p>
        </w:tc>
      </w:tr>
      <w:tr w:rsidR="00354F4B" w:rsidRPr="00026DB6" w14:paraId="0497D4E3" w14:textId="77777777" w:rsidTr="005B2243">
        <w:tc>
          <w:tcPr>
            <w:tcW w:w="393" w:type="pct"/>
            <w:shd w:val="clear" w:color="auto" w:fill="auto"/>
            <w:vAlign w:val="center"/>
          </w:tcPr>
          <w:p w14:paraId="4F840DD0" w14:textId="1CD5F463" w:rsidR="00354F4B" w:rsidRDefault="00354F4B" w:rsidP="00354F4B">
            <w:pPr>
              <w:widowControl w:val="0"/>
              <w:tabs>
                <w:tab w:val="left" w:pos="993"/>
              </w:tabs>
              <w:jc w:val="center"/>
              <w:rPr>
                <w:b/>
                <w:bCs/>
                <w:lang w:val="vi-VN"/>
              </w:rPr>
            </w:pPr>
            <w:r>
              <w:rPr>
                <w:b/>
                <w:bCs/>
                <w:lang w:val="vi-VN"/>
              </w:rPr>
              <w:t>15</w:t>
            </w:r>
          </w:p>
        </w:tc>
        <w:tc>
          <w:tcPr>
            <w:tcW w:w="1493" w:type="pct"/>
            <w:shd w:val="clear" w:color="auto" w:fill="auto"/>
            <w:vAlign w:val="center"/>
          </w:tcPr>
          <w:p w14:paraId="33F62749" w14:textId="77777777" w:rsidR="00354F4B" w:rsidRDefault="00354F4B" w:rsidP="00354F4B">
            <w:pPr>
              <w:tabs>
                <w:tab w:val="left" w:pos="720"/>
              </w:tabs>
              <w:rPr>
                <w:b/>
                <w:bCs/>
                <w:lang w:val="vi-VN"/>
              </w:rPr>
            </w:pPr>
            <w:r w:rsidRPr="00026DB6">
              <w:rPr>
                <w:b/>
                <w:bCs/>
                <w:lang w:val="pt-BR"/>
              </w:rPr>
              <w:t xml:space="preserve">Seminar </w:t>
            </w:r>
            <w:r>
              <w:rPr>
                <w:b/>
                <w:bCs/>
                <w:lang w:val="vi-VN"/>
              </w:rPr>
              <w:t>9</w:t>
            </w:r>
          </w:p>
          <w:p w14:paraId="054DF8F6" w14:textId="44E4EB19" w:rsidR="00354F4B" w:rsidRPr="00026DB6" w:rsidRDefault="00354F4B" w:rsidP="00354F4B">
            <w:pPr>
              <w:pStyle w:val="ListParagraph"/>
              <w:numPr>
                <w:ilvl w:val="0"/>
                <w:numId w:val="37"/>
              </w:numPr>
              <w:ind w:left="142" w:hanging="142"/>
              <w:rPr>
                <w:lang w:val="pt-BR"/>
              </w:rPr>
            </w:pPr>
            <w:r>
              <w:rPr>
                <w:lang w:val="pt-BR"/>
              </w:rPr>
              <w:t>Trình</w:t>
            </w:r>
            <w:r>
              <w:rPr>
                <w:lang w:val="vi-VN"/>
              </w:rPr>
              <w:t xml:space="preserve"> bày bài tập nhóm</w:t>
            </w:r>
          </w:p>
          <w:p w14:paraId="1B5495E3" w14:textId="56225D79" w:rsidR="00354F4B" w:rsidRDefault="00354F4B" w:rsidP="00354F4B">
            <w:pPr>
              <w:pStyle w:val="ListParagraph"/>
              <w:numPr>
                <w:ilvl w:val="0"/>
                <w:numId w:val="37"/>
              </w:numPr>
              <w:ind w:left="142" w:hanging="142"/>
              <w:rPr>
                <w:bCs/>
                <w:lang w:val="vi-VN"/>
              </w:rPr>
            </w:pPr>
            <w:r w:rsidRPr="00115363">
              <w:rPr>
                <w:bCs/>
                <w:lang w:val="vi-VN"/>
              </w:rPr>
              <w:t>Hệ thống lại học phần</w:t>
            </w:r>
          </w:p>
          <w:p w14:paraId="1812D39C" w14:textId="1A3BD78D" w:rsidR="00354F4B" w:rsidRPr="006C3B32" w:rsidRDefault="00354F4B" w:rsidP="00354F4B">
            <w:pPr>
              <w:pStyle w:val="ListParagraph"/>
              <w:numPr>
                <w:ilvl w:val="0"/>
                <w:numId w:val="37"/>
              </w:numPr>
              <w:ind w:left="142" w:hanging="142"/>
              <w:rPr>
                <w:b/>
                <w:bCs/>
                <w:lang w:val="vi-VN"/>
              </w:rPr>
            </w:pPr>
            <w:r w:rsidRPr="00C43B8C">
              <w:rPr>
                <w:lang w:val="pt-BR"/>
              </w:rPr>
              <w:t>Hướng</w:t>
            </w:r>
            <w:r>
              <w:rPr>
                <w:bCs/>
                <w:lang w:val="vi-VN"/>
              </w:rPr>
              <w:t xml:space="preserve"> dẫn làm bài </w:t>
            </w:r>
            <w:r w:rsidR="00C21900" w:rsidRPr="005E2885">
              <w:rPr>
                <w:bCs/>
                <w:lang w:val="vi-VN"/>
              </w:rPr>
              <w:t>thi</w:t>
            </w:r>
            <w:r>
              <w:rPr>
                <w:bCs/>
                <w:lang w:val="vi-VN"/>
              </w:rPr>
              <w:t xml:space="preserve"> cuối kỳ</w:t>
            </w:r>
          </w:p>
        </w:tc>
        <w:tc>
          <w:tcPr>
            <w:tcW w:w="510" w:type="pct"/>
            <w:vAlign w:val="center"/>
          </w:tcPr>
          <w:p w14:paraId="254CC27E" w14:textId="77777777" w:rsidR="00354F4B" w:rsidRPr="005E2885" w:rsidRDefault="00354F4B" w:rsidP="00354F4B">
            <w:pPr>
              <w:widowControl w:val="0"/>
              <w:tabs>
                <w:tab w:val="left" w:pos="993"/>
              </w:tabs>
              <w:jc w:val="center"/>
              <w:rPr>
                <w:lang w:val="vi-VN"/>
              </w:rPr>
            </w:pPr>
          </w:p>
        </w:tc>
        <w:tc>
          <w:tcPr>
            <w:tcW w:w="1476" w:type="pct"/>
            <w:shd w:val="clear" w:color="auto" w:fill="auto"/>
            <w:vAlign w:val="center"/>
          </w:tcPr>
          <w:p w14:paraId="0A5A0486" w14:textId="77777777" w:rsidR="00354F4B" w:rsidRPr="009B0B46" w:rsidRDefault="00354F4B" w:rsidP="00354F4B">
            <w:pPr>
              <w:tabs>
                <w:tab w:val="left" w:pos="720"/>
              </w:tabs>
              <w:rPr>
                <w:b/>
                <w:bCs/>
                <w:lang w:val="vi-VN"/>
              </w:rPr>
            </w:pPr>
            <w:r w:rsidRPr="00026DB6">
              <w:rPr>
                <w:b/>
                <w:bCs/>
                <w:lang w:val="pt-BR"/>
              </w:rPr>
              <w:t>Giảng viên</w:t>
            </w:r>
            <w:r>
              <w:rPr>
                <w:b/>
                <w:bCs/>
                <w:lang w:val="vi-VN"/>
              </w:rPr>
              <w:t>:</w:t>
            </w:r>
          </w:p>
          <w:p w14:paraId="3A6C36B0" w14:textId="10ABED36" w:rsidR="00354F4B" w:rsidRPr="00C43B8C" w:rsidRDefault="00354F4B" w:rsidP="00354F4B">
            <w:pPr>
              <w:pStyle w:val="ListParagraph"/>
              <w:numPr>
                <w:ilvl w:val="0"/>
                <w:numId w:val="37"/>
              </w:numPr>
              <w:ind w:left="142" w:hanging="142"/>
              <w:rPr>
                <w:lang w:val="pt-BR"/>
              </w:rPr>
            </w:pPr>
            <w:r w:rsidRPr="00C43B8C">
              <w:rPr>
                <w:lang w:val="pt-BR"/>
              </w:rPr>
              <w:t>Hướng dẫn trình bày bài tập nhóm</w:t>
            </w:r>
          </w:p>
          <w:p w14:paraId="647AD125" w14:textId="61234DF7" w:rsidR="00354F4B" w:rsidRPr="00C43B8C" w:rsidRDefault="00354F4B" w:rsidP="00354F4B">
            <w:pPr>
              <w:pStyle w:val="ListParagraph"/>
              <w:numPr>
                <w:ilvl w:val="0"/>
                <w:numId w:val="37"/>
              </w:numPr>
              <w:ind w:left="142" w:hanging="142"/>
              <w:rPr>
                <w:lang w:val="pt-BR"/>
              </w:rPr>
            </w:pPr>
            <w:r w:rsidRPr="00C43B8C">
              <w:rPr>
                <w:lang w:val="pt-BR"/>
              </w:rPr>
              <w:t>Giới thiệu Rubric 3</w:t>
            </w:r>
          </w:p>
          <w:p w14:paraId="56B65A72" w14:textId="2C9B39D2" w:rsidR="00354F4B" w:rsidRPr="00C43B8C" w:rsidRDefault="00354F4B" w:rsidP="00354F4B">
            <w:pPr>
              <w:pStyle w:val="ListParagraph"/>
              <w:numPr>
                <w:ilvl w:val="0"/>
                <w:numId w:val="37"/>
              </w:numPr>
              <w:ind w:left="142" w:hanging="142"/>
              <w:rPr>
                <w:lang w:val="pt-BR"/>
              </w:rPr>
            </w:pPr>
            <w:r w:rsidRPr="00C43B8C">
              <w:rPr>
                <w:lang w:val="pt-BR"/>
              </w:rPr>
              <w:t>Đặt câu hỏi cho các nhóm</w:t>
            </w:r>
          </w:p>
          <w:p w14:paraId="2CB8B7BC" w14:textId="77777777" w:rsidR="00354F4B" w:rsidRPr="009B0B46" w:rsidRDefault="00354F4B" w:rsidP="00354F4B">
            <w:pPr>
              <w:tabs>
                <w:tab w:val="left" w:pos="720"/>
              </w:tabs>
              <w:rPr>
                <w:b/>
                <w:bCs/>
                <w:lang w:val="vi-VN"/>
              </w:rPr>
            </w:pPr>
            <w:r w:rsidRPr="00026DB6">
              <w:rPr>
                <w:b/>
                <w:bCs/>
                <w:lang w:val="pt-BR"/>
              </w:rPr>
              <w:t>Sinh viên</w:t>
            </w:r>
            <w:r>
              <w:rPr>
                <w:b/>
                <w:bCs/>
                <w:lang w:val="vi-VN"/>
              </w:rPr>
              <w:t>:</w:t>
            </w:r>
          </w:p>
          <w:p w14:paraId="456D657D" w14:textId="3426F058" w:rsidR="00354F4B" w:rsidRPr="00C43B8C" w:rsidRDefault="00354F4B" w:rsidP="00354F4B">
            <w:pPr>
              <w:pStyle w:val="ListParagraph"/>
              <w:numPr>
                <w:ilvl w:val="0"/>
                <w:numId w:val="37"/>
              </w:numPr>
              <w:ind w:left="142" w:hanging="142"/>
              <w:rPr>
                <w:lang w:val="pt-BR"/>
              </w:rPr>
            </w:pPr>
            <w:r w:rsidRPr="00C43B8C">
              <w:rPr>
                <w:lang w:val="pt-BR"/>
              </w:rPr>
              <w:t>Trình bày bài tập nhóm</w:t>
            </w:r>
          </w:p>
          <w:p w14:paraId="0CCE25CE" w14:textId="0F30149D" w:rsidR="00354F4B" w:rsidRPr="005E2885" w:rsidRDefault="00354F4B" w:rsidP="00354F4B">
            <w:pPr>
              <w:pStyle w:val="ListParagraph"/>
              <w:numPr>
                <w:ilvl w:val="0"/>
                <w:numId w:val="37"/>
              </w:numPr>
              <w:ind w:left="142" w:hanging="142"/>
              <w:rPr>
                <w:lang w:val="pt-BR"/>
              </w:rPr>
            </w:pPr>
            <w:r w:rsidRPr="00C43B8C">
              <w:rPr>
                <w:lang w:val="pt-BR"/>
              </w:rPr>
              <w:t>Thảo luận về phần trình bày của các nhóm</w:t>
            </w:r>
          </w:p>
        </w:tc>
        <w:tc>
          <w:tcPr>
            <w:tcW w:w="702" w:type="pct"/>
            <w:shd w:val="clear" w:color="auto" w:fill="auto"/>
            <w:vAlign w:val="center"/>
          </w:tcPr>
          <w:p w14:paraId="110D7E77" w14:textId="2E6964C6" w:rsidR="00354F4B" w:rsidRPr="00026DB6" w:rsidRDefault="00354F4B" w:rsidP="00354F4B">
            <w:pPr>
              <w:pStyle w:val="ListParagraph"/>
              <w:numPr>
                <w:ilvl w:val="0"/>
                <w:numId w:val="37"/>
              </w:numPr>
              <w:ind w:left="142" w:hanging="142"/>
              <w:rPr>
                <w:lang w:val="pt-BR"/>
              </w:rPr>
            </w:pPr>
            <w:r w:rsidRPr="00026DB6">
              <w:rPr>
                <w:lang w:val="pt-BR"/>
              </w:rPr>
              <w:t>Điểm danh</w:t>
            </w:r>
          </w:p>
          <w:p w14:paraId="5B8D14FE" w14:textId="22562A1D" w:rsidR="00354F4B" w:rsidRPr="00220A9A" w:rsidRDefault="00354F4B" w:rsidP="00354F4B">
            <w:pPr>
              <w:pStyle w:val="ListParagraph"/>
              <w:numPr>
                <w:ilvl w:val="0"/>
                <w:numId w:val="37"/>
              </w:numPr>
              <w:ind w:left="142" w:hanging="142"/>
              <w:rPr>
                <w:lang w:val="vi-VN"/>
              </w:rPr>
            </w:pPr>
            <w:r>
              <w:rPr>
                <w:lang w:val="pt-BR"/>
              </w:rPr>
              <w:t>Bài</w:t>
            </w:r>
            <w:r w:rsidRPr="00C43B8C">
              <w:rPr>
                <w:lang w:val="pt-BR"/>
              </w:rPr>
              <w:t xml:space="preserve"> tập nhóm (Rubric 3)</w:t>
            </w:r>
          </w:p>
        </w:tc>
        <w:tc>
          <w:tcPr>
            <w:tcW w:w="426" w:type="pct"/>
            <w:vAlign w:val="center"/>
          </w:tcPr>
          <w:p w14:paraId="7EB71BAA" w14:textId="77777777" w:rsidR="00354F4B" w:rsidRDefault="00354F4B" w:rsidP="00354F4B">
            <w:pPr>
              <w:widowControl w:val="0"/>
              <w:tabs>
                <w:tab w:val="left" w:pos="288"/>
                <w:tab w:val="left" w:pos="990"/>
              </w:tabs>
              <w:jc w:val="center"/>
            </w:pPr>
            <w:r>
              <w:t>1.x</w:t>
            </w:r>
          </w:p>
          <w:p w14:paraId="51AD51A7" w14:textId="77777777" w:rsidR="00354F4B" w:rsidRDefault="00354F4B" w:rsidP="00354F4B">
            <w:pPr>
              <w:widowControl w:val="0"/>
              <w:tabs>
                <w:tab w:val="left" w:pos="288"/>
                <w:tab w:val="left" w:pos="990"/>
              </w:tabs>
              <w:jc w:val="center"/>
            </w:pPr>
            <w:r>
              <w:t>2.x</w:t>
            </w:r>
          </w:p>
          <w:p w14:paraId="4E6B4736" w14:textId="0122481E" w:rsidR="00354F4B" w:rsidRPr="00026DB6" w:rsidRDefault="00354F4B" w:rsidP="00354F4B">
            <w:pPr>
              <w:widowControl w:val="0"/>
              <w:tabs>
                <w:tab w:val="left" w:pos="288"/>
                <w:tab w:val="left" w:pos="990"/>
              </w:tabs>
              <w:jc w:val="center"/>
            </w:pPr>
            <w:r>
              <w:t>3.x</w:t>
            </w:r>
          </w:p>
        </w:tc>
      </w:tr>
      <w:tr w:rsidR="00354F4B" w:rsidRPr="00026DB6" w14:paraId="5647A27B" w14:textId="77777777" w:rsidTr="005B2243">
        <w:tc>
          <w:tcPr>
            <w:tcW w:w="393" w:type="pct"/>
            <w:shd w:val="clear" w:color="auto" w:fill="E2EFD9" w:themeFill="accent6" w:themeFillTint="33"/>
            <w:vAlign w:val="center"/>
          </w:tcPr>
          <w:p w14:paraId="6DDD9802" w14:textId="77777777" w:rsidR="00354F4B" w:rsidRPr="002F6555" w:rsidRDefault="00354F4B" w:rsidP="00354F4B">
            <w:pPr>
              <w:widowControl w:val="0"/>
              <w:tabs>
                <w:tab w:val="left" w:pos="993"/>
              </w:tabs>
              <w:jc w:val="center"/>
              <w:rPr>
                <w:b/>
                <w:bCs/>
              </w:rPr>
            </w:pPr>
            <w:r w:rsidRPr="002F6555">
              <w:rPr>
                <w:b/>
                <w:bCs/>
              </w:rPr>
              <w:t>Lịch thi</w:t>
            </w:r>
          </w:p>
        </w:tc>
        <w:tc>
          <w:tcPr>
            <w:tcW w:w="1493" w:type="pct"/>
            <w:shd w:val="clear" w:color="auto" w:fill="E2EFD9" w:themeFill="accent6" w:themeFillTint="33"/>
            <w:vAlign w:val="center"/>
          </w:tcPr>
          <w:p w14:paraId="691D641C" w14:textId="77777777" w:rsidR="00354F4B" w:rsidRPr="00026DB6" w:rsidRDefault="00354F4B" w:rsidP="00354F4B">
            <w:pPr>
              <w:widowControl w:val="0"/>
              <w:tabs>
                <w:tab w:val="left" w:pos="439"/>
                <w:tab w:val="left" w:pos="993"/>
              </w:tabs>
              <w:rPr>
                <w:bCs/>
                <w:lang w:val="fr-FR"/>
              </w:rPr>
            </w:pPr>
            <w:r w:rsidRPr="00026DB6">
              <w:rPr>
                <w:bCs/>
                <w:lang w:val="fr-FR"/>
              </w:rPr>
              <w:t>Thi cuối kỳ</w:t>
            </w:r>
          </w:p>
        </w:tc>
        <w:tc>
          <w:tcPr>
            <w:tcW w:w="510" w:type="pct"/>
            <w:shd w:val="clear" w:color="auto" w:fill="E2EFD9" w:themeFill="accent6" w:themeFillTint="33"/>
            <w:vAlign w:val="center"/>
          </w:tcPr>
          <w:p w14:paraId="50415580" w14:textId="0F2E34F9" w:rsidR="00354F4B" w:rsidRPr="005E2885" w:rsidRDefault="00354F4B" w:rsidP="00354F4B">
            <w:pPr>
              <w:widowControl w:val="0"/>
              <w:tabs>
                <w:tab w:val="left" w:pos="993"/>
              </w:tabs>
              <w:jc w:val="center"/>
              <w:rPr>
                <w:lang w:val="fr-FR"/>
              </w:rPr>
            </w:pPr>
            <w:r w:rsidRPr="00D41997">
              <w:rPr>
                <w:bCs/>
                <w:lang w:val="vi-VN"/>
              </w:rPr>
              <w:t>Toàn bộ nội dung học</w:t>
            </w:r>
          </w:p>
        </w:tc>
        <w:tc>
          <w:tcPr>
            <w:tcW w:w="1476" w:type="pct"/>
            <w:shd w:val="clear" w:color="auto" w:fill="E2EFD9" w:themeFill="accent6" w:themeFillTint="33"/>
            <w:vAlign w:val="center"/>
          </w:tcPr>
          <w:p w14:paraId="7579F553" w14:textId="2148DD57" w:rsidR="00354F4B" w:rsidRPr="006E00A4" w:rsidRDefault="006C69FA" w:rsidP="00354F4B">
            <w:pPr>
              <w:rPr>
                <w:lang w:val="vi-VN"/>
              </w:rPr>
            </w:pPr>
            <w:r w:rsidRPr="006E00A4">
              <w:t>Tự luận trên máy</w:t>
            </w:r>
          </w:p>
        </w:tc>
        <w:tc>
          <w:tcPr>
            <w:tcW w:w="702" w:type="pct"/>
            <w:shd w:val="clear" w:color="auto" w:fill="E2EFD9" w:themeFill="accent6" w:themeFillTint="33"/>
            <w:vAlign w:val="center"/>
          </w:tcPr>
          <w:p w14:paraId="62C56B95" w14:textId="7A38B7A1" w:rsidR="00354F4B" w:rsidRPr="005E2885" w:rsidRDefault="00354F4B" w:rsidP="00354F4B">
            <w:pPr>
              <w:widowControl w:val="0"/>
              <w:tabs>
                <w:tab w:val="left" w:pos="288"/>
                <w:tab w:val="left" w:pos="990"/>
              </w:tabs>
              <w:jc w:val="center"/>
              <w:rPr>
                <w:lang w:val="vi-VN"/>
              </w:rPr>
            </w:pPr>
            <w:r w:rsidRPr="005E2885">
              <w:rPr>
                <w:lang w:val="vi-VN"/>
              </w:rPr>
              <w:t xml:space="preserve">Phụ lục 1: </w:t>
            </w:r>
            <w:r>
              <w:rPr>
                <w:lang w:val="vi-VN"/>
              </w:rPr>
              <w:t>M</w:t>
            </w:r>
            <w:r w:rsidRPr="005E2885">
              <w:rPr>
                <w:lang w:val="vi-VN"/>
              </w:rPr>
              <w:t>a trận đề thi</w:t>
            </w:r>
          </w:p>
        </w:tc>
        <w:tc>
          <w:tcPr>
            <w:tcW w:w="426" w:type="pct"/>
            <w:shd w:val="clear" w:color="auto" w:fill="E2EFD9" w:themeFill="accent6" w:themeFillTint="33"/>
            <w:vAlign w:val="center"/>
          </w:tcPr>
          <w:p w14:paraId="40756596" w14:textId="6031B514" w:rsidR="00354F4B" w:rsidRPr="00703FAA" w:rsidRDefault="00354F4B" w:rsidP="00354F4B">
            <w:pPr>
              <w:widowControl w:val="0"/>
              <w:tabs>
                <w:tab w:val="left" w:pos="993"/>
              </w:tabs>
              <w:jc w:val="center"/>
              <w:rPr>
                <w:bCs/>
              </w:rPr>
            </w:pPr>
            <w:r w:rsidRPr="00407B8E">
              <w:rPr>
                <w:bCs/>
                <w:lang w:val="vi-VN"/>
              </w:rPr>
              <w:t>1.</w:t>
            </w:r>
            <w:r>
              <w:rPr>
                <w:bCs/>
              </w:rPr>
              <w:t>1</w:t>
            </w:r>
          </w:p>
          <w:p w14:paraId="4ABD2BD7" w14:textId="4C79E933" w:rsidR="00354F4B" w:rsidRPr="00131D5E" w:rsidRDefault="00354F4B" w:rsidP="00131D5E">
            <w:pPr>
              <w:widowControl w:val="0"/>
              <w:tabs>
                <w:tab w:val="left" w:pos="990"/>
              </w:tabs>
              <w:jc w:val="center"/>
              <w:rPr>
                <w:bCs/>
              </w:rPr>
            </w:pPr>
            <w:r>
              <w:rPr>
                <w:bCs/>
              </w:rPr>
              <w:t>1.2</w:t>
            </w:r>
          </w:p>
        </w:tc>
      </w:tr>
    </w:tbl>
    <w:p w14:paraId="707DE9B1" w14:textId="77777777" w:rsidR="00A40526" w:rsidRDefault="00A40526" w:rsidP="00AB3142">
      <w:pPr>
        <w:tabs>
          <w:tab w:val="left" w:pos="720"/>
        </w:tabs>
        <w:spacing w:before="60" w:after="40" w:line="288" w:lineRule="auto"/>
        <w:rPr>
          <w:lang w:val="vi-VN"/>
        </w:rPr>
      </w:pPr>
    </w:p>
    <w:p w14:paraId="619F918D" w14:textId="148005FB" w:rsidR="0026051A" w:rsidRPr="000A76A7" w:rsidRDefault="0026051A" w:rsidP="000A76A7">
      <w:pPr>
        <w:pStyle w:val="Heading1"/>
      </w:pPr>
      <w:r w:rsidRPr="000A76A7">
        <w:t xml:space="preserve">9. </w:t>
      </w:r>
      <w:r w:rsidR="00E1022F" w:rsidRPr="000A76A7">
        <w:t>ĐÁNH GIÁ CHUẨN ĐẦU RA HỌC PHẦN</w:t>
      </w:r>
      <w:r w:rsidR="00ED2DCD" w:rsidRPr="000A76A7">
        <w:t xml:space="preserve"> (</w:t>
      </w:r>
      <w:r w:rsidR="00154246" w:rsidRPr="000A76A7">
        <w:t>Course Learning Outcome Assessment</w:t>
      </w:r>
      <w:r w:rsidR="00ED2DCD" w:rsidRPr="000A76A7">
        <w:t>)</w:t>
      </w:r>
    </w:p>
    <w:p w14:paraId="3D766E60" w14:textId="77777777" w:rsidR="00CA04D7" w:rsidRPr="00CA04D7" w:rsidRDefault="00CA04D7" w:rsidP="00CA04D7">
      <w:pPr>
        <w:widowControl w:val="0"/>
        <w:jc w:val="both"/>
        <w:rPr>
          <w:bCs/>
          <w:lang w:val="vi-VN"/>
        </w:rPr>
      </w:pPr>
      <w:r w:rsidRPr="00CA04D7">
        <w:rPr>
          <w:bCs/>
          <w:lang w:val="pt-BR"/>
        </w:rPr>
        <w:t xml:space="preserve">Hệ thống quản lý đào tạo tự động đánh giá mức độ đạt được CLO theo thuật toán chung của Trường. </w:t>
      </w:r>
      <w:r w:rsidRPr="00CA04D7">
        <w:rPr>
          <w:bCs/>
          <w:lang w:val="vi-VN"/>
        </w:rPr>
        <w:t>Chuẩn đầu ra của học phần được sinh viên và trường đánh giá sau thi kết thúc học phần.</w:t>
      </w:r>
    </w:p>
    <w:p w14:paraId="6CC6AC51" w14:textId="1650E71D" w:rsidR="005974BB" w:rsidRPr="00D83953" w:rsidRDefault="005974BB" w:rsidP="000A76A7">
      <w:pPr>
        <w:pStyle w:val="Heading1"/>
        <w:rPr>
          <w:lang w:val="pt-BR"/>
        </w:rPr>
      </w:pPr>
      <w:r w:rsidRPr="00D83953">
        <w:rPr>
          <w:lang w:val="pt-BR"/>
        </w:rPr>
        <w:t>10. QUY ĐỊNH CỦA HỌC PHẦN (</w:t>
      </w:r>
      <w:r w:rsidR="00154246">
        <w:rPr>
          <w:lang w:val="pt-BR"/>
        </w:rPr>
        <w:t>Course Requirement</w:t>
      </w:r>
      <w:r w:rsidR="00627B29">
        <w:rPr>
          <w:lang w:val="pt-BR"/>
        </w:rPr>
        <w:t>s</w:t>
      </w:r>
      <w:r w:rsidR="00154246">
        <w:rPr>
          <w:lang w:val="pt-BR"/>
        </w:rPr>
        <w:t xml:space="preserve"> and Expectation</w:t>
      </w:r>
      <w:r w:rsidRPr="00D83953">
        <w:rPr>
          <w:lang w:val="pt-BR"/>
        </w:rPr>
        <w:t>)</w:t>
      </w:r>
    </w:p>
    <w:p w14:paraId="7DBB00A9" w14:textId="43136103" w:rsidR="007D39F6" w:rsidRPr="005E2885" w:rsidRDefault="00A84CF2" w:rsidP="000A76A7">
      <w:pPr>
        <w:pStyle w:val="Heading2"/>
        <w:rPr>
          <w:lang w:val="pt-BR"/>
        </w:rPr>
      </w:pPr>
      <w:r w:rsidRPr="005E2885">
        <w:rPr>
          <w:lang w:val="pt-BR"/>
        </w:rPr>
        <w:t>10.1. Quy định về điều kiện thi kết thúc học phần</w:t>
      </w:r>
    </w:p>
    <w:p w14:paraId="46055505" w14:textId="0B9B31AC" w:rsidR="0026051A" w:rsidRPr="00D83953" w:rsidRDefault="00A84CF2" w:rsidP="0097082A">
      <w:pPr>
        <w:pStyle w:val="ListParagraph"/>
        <w:numPr>
          <w:ilvl w:val="0"/>
          <w:numId w:val="25"/>
        </w:numPr>
        <w:spacing w:before="60" w:after="40" w:line="288" w:lineRule="auto"/>
        <w:ind w:left="714"/>
        <w:jc w:val="both"/>
        <w:rPr>
          <w:bCs/>
          <w:i/>
          <w:iCs/>
          <w:lang w:val="pt-BR"/>
        </w:rPr>
      </w:pPr>
      <w:r w:rsidRPr="00D83953">
        <w:rPr>
          <w:bCs/>
          <w:lang w:val="pt-BR"/>
        </w:rPr>
        <w:t>Điểm chuyên cần đạt từ 5 trở lên (theo quy định chung của Trường)</w:t>
      </w:r>
    </w:p>
    <w:p w14:paraId="14433831" w14:textId="54AB6EC5" w:rsidR="002B34B0" w:rsidRPr="00D83953" w:rsidRDefault="002B34B0" w:rsidP="0097082A">
      <w:pPr>
        <w:pStyle w:val="ListParagraph"/>
        <w:numPr>
          <w:ilvl w:val="0"/>
          <w:numId w:val="25"/>
        </w:numPr>
        <w:spacing w:before="60" w:after="40" w:line="288" w:lineRule="auto"/>
        <w:ind w:left="714"/>
        <w:jc w:val="both"/>
        <w:rPr>
          <w:bCs/>
          <w:i/>
          <w:iCs/>
          <w:lang w:val="pt-BR"/>
        </w:rPr>
      </w:pPr>
      <w:r w:rsidRPr="00D83953">
        <w:rPr>
          <w:bCs/>
          <w:lang w:val="pt-BR"/>
        </w:rPr>
        <w:t>Cách đánh giá điểm chuyên cần</w:t>
      </w:r>
      <w:r w:rsidR="00743481">
        <w:rPr>
          <w:bCs/>
          <w:lang w:val="pt-BR"/>
        </w:rPr>
        <w:t>:</w:t>
      </w:r>
      <w:r w:rsidRPr="00D83953">
        <w:rPr>
          <w:bCs/>
          <w:lang w:val="pt-BR"/>
        </w:rPr>
        <w:t xml:space="preserve"> </w:t>
      </w:r>
      <w:r w:rsidR="00DA26B5">
        <w:rPr>
          <w:bCs/>
          <w:lang w:val="pt-BR"/>
        </w:rPr>
        <w:t>xem Phụ lục 2, rubrics 1</w:t>
      </w:r>
      <w:r w:rsidR="007C762B">
        <w:rPr>
          <w:bCs/>
          <w:lang w:val="pt-BR"/>
        </w:rPr>
        <w:t>.</w:t>
      </w:r>
    </w:p>
    <w:p w14:paraId="559B775C" w14:textId="43116678" w:rsidR="0026051A" w:rsidRPr="005E2885" w:rsidRDefault="00FC2A7F" w:rsidP="000A76A7">
      <w:pPr>
        <w:pStyle w:val="Heading2"/>
        <w:rPr>
          <w:lang w:val="pt-BR"/>
        </w:rPr>
      </w:pPr>
      <w:r w:rsidRPr="005E2885">
        <w:rPr>
          <w:lang w:val="pt-BR"/>
        </w:rPr>
        <w:t>10</w:t>
      </w:r>
      <w:r w:rsidR="0026051A" w:rsidRPr="005E2885">
        <w:rPr>
          <w:lang w:val="pt-BR"/>
        </w:rPr>
        <w:t>.2. Quy định về tham dự lớp học</w:t>
      </w:r>
    </w:p>
    <w:p w14:paraId="483ED665" w14:textId="77777777" w:rsidR="0026051A" w:rsidRPr="00D83953" w:rsidRDefault="0026051A" w:rsidP="0097082A">
      <w:pPr>
        <w:pStyle w:val="ListParagraph"/>
        <w:numPr>
          <w:ilvl w:val="0"/>
          <w:numId w:val="20"/>
        </w:numPr>
        <w:spacing w:before="60" w:after="40" w:line="288" w:lineRule="auto"/>
        <w:ind w:left="714" w:hanging="357"/>
        <w:jc w:val="both"/>
        <w:rPr>
          <w:bCs/>
          <w:lang w:val="pt-BR"/>
        </w:rPr>
      </w:pPr>
      <w:r w:rsidRPr="00D83953">
        <w:rPr>
          <w:bCs/>
          <w:lang w:val="pt-BR"/>
        </w:rPr>
        <w:t xml:space="preserve">Học viên có trách nhiệm tham dự đầy đủ các buổi học. </w:t>
      </w:r>
    </w:p>
    <w:p w14:paraId="2DB3AF98" w14:textId="77777777" w:rsidR="0026051A" w:rsidRPr="00D83953" w:rsidRDefault="0026051A" w:rsidP="0097082A">
      <w:pPr>
        <w:pStyle w:val="ListParagraph"/>
        <w:numPr>
          <w:ilvl w:val="0"/>
          <w:numId w:val="20"/>
        </w:numPr>
        <w:spacing w:before="60" w:after="40" w:line="288" w:lineRule="auto"/>
        <w:ind w:left="714" w:hanging="357"/>
        <w:jc w:val="both"/>
        <w:rPr>
          <w:bCs/>
          <w:lang w:val="pt-BR"/>
        </w:rPr>
      </w:pPr>
      <w:r w:rsidRPr="00D83953">
        <w:rPr>
          <w:bCs/>
          <w:lang w:val="pt-BR"/>
        </w:rPr>
        <w:t xml:space="preserve">Trong trường hợp nghỉ học do lý do bất khả kháng thì cần chủ động tìm hiểu kiến thức thông qua tài liệu được giảng viên cung cấp và các tài liệu khác được yêu cầu đọc. </w:t>
      </w:r>
    </w:p>
    <w:p w14:paraId="57F8059E" w14:textId="5B8CBAB9" w:rsidR="0026051A" w:rsidRPr="00D83953" w:rsidRDefault="00FC2A7F" w:rsidP="000A76A7">
      <w:pPr>
        <w:pStyle w:val="Heading2"/>
        <w:rPr>
          <w:lang w:val="pt-BR"/>
        </w:rPr>
      </w:pPr>
      <w:r w:rsidRPr="00D83953">
        <w:rPr>
          <w:lang w:val="pt-BR"/>
        </w:rPr>
        <w:t>10</w:t>
      </w:r>
      <w:r w:rsidR="0026051A" w:rsidRPr="00D83953">
        <w:rPr>
          <w:lang w:val="pt-BR"/>
        </w:rPr>
        <w:t>.3. Quy định về hành vi trong lớp học</w:t>
      </w:r>
    </w:p>
    <w:p w14:paraId="60FC62A7" w14:textId="2AB1A38D" w:rsidR="0026051A" w:rsidRPr="00D83953" w:rsidRDefault="0026051A" w:rsidP="0097082A">
      <w:pPr>
        <w:pStyle w:val="ListParagraph"/>
        <w:numPr>
          <w:ilvl w:val="0"/>
          <w:numId w:val="20"/>
        </w:numPr>
        <w:spacing w:before="60" w:after="40" w:line="288" w:lineRule="auto"/>
        <w:ind w:left="714" w:hanging="357"/>
        <w:jc w:val="both"/>
        <w:rPr>
          <w:bCs/>
          <w:lang w:val="pt-BR"/>
        </w:rPr>
      </w:pPr>
      <w:r w:rsidRPr="00D83953">
        <w:rPr>
          <w:lang w:val="pt-BR"/>
        </w:rPr>
        <w:t>Học phần được thực hiện trên nguyên tắc tôn trọng người học và người giảng</w:t>
      </w:r>
      <w:r w:rsidR="00B92175">
        <w:rPr>
          <w:lang w:val="vi-VN"/>
        </w:rPr>
        <w:t>.</w:t>
      </w:r>
    </w:p>
    <w:p w14:paraId="4D617BDB" w14:textId="4E3641EF" w:rsidR="0026051A" w:rsidRPr="00D83953" w:rsidRDefault="0026051A" w:rsidP="0097082A">
      <w:pPr>
        <w:pStyle w:val="ListParagraph"/>
        <w:numPr>
          <w:ilvl w:val="0"/>
          <w:numId w:val="20"/>
        </w:numPr>
        <w:spacing w:before="60" w:after="40" w:line="288" w:lineRule="auto"/>
        <w:ind w:left="714" w:hanging="357"/>
        <w:jc w:val="both"/>
        <w:rPr>
          <w:bCs/>
          <w:lang w:val="pt-BR"/>
        </w:rPr>
      </w:pPr>
      <w:r w:rsidRPr="00D83953">
        <w:rPr>
          <w:lang w:val="pt-BR"/>
        </w:rPr>
        <w:t>Ghi chép đầy đủ, tham gia trả lời câu hỏi</w:t>
      </w:r>
      <w:r w:rsidR="00B92175">
        <w:rPr>
          <w:lang w:val="vi-VN"/>
        </w:rPr>
        <w:t>.</w:t>
      </w:r>
    </w:p>
    <w:p w14:paraId="2FD95C92" w14:textId="2B734487" w:rsidR="0026051A" w:rsidRPr="00D83953" w:rsidRDefault="0026051A" w:rsidP="0097082A">
      <w:pPr>
        <w:pStyle w:val="ListParagraph"/>
        <w:numPr>
          <w:ilvl w:val="0"/>
          <w:numId w:val="20"/>
        </w:numPr>
        <w:spacing w:before="60" w:after="40" w:line="288" w:lineRule="auto"/>
        <w:ind w:left="714" w:hanging="357"/>
        <w:jc w:val="both"/>
        <w:rPr>
          <w:bCs/>
          <w:lang w:val="pt-BR"/>
        </w:rPr>
      </w:pPr>
      <w:r w:rsidRPr="00D83953">
        <w:rPr>
          <w:lang w:val="pt-BR"/>
        </w:rPr>
        <w:t>Đọc trước tài liệu được yêu cầu</w:t>
      </w:r>
      <w:r w:rsidR="00B92175">
        <w:rPr>
          <w:lang w:val="vi-VN"/>
        </w:rPr>
        <w:t>.</w:t>
      </w:r>
    </w:p>
    <w:p w14:paraId="40C128FA" w14:textId="5E65B67E" w:rsidR="0026051A" w:rsidRPr="00D83953" w:rsidRDefault="0026051A" w:rsidP="0097082A">
      <w:pPr>
        <w:pStyle w:val="ListParagraph"/>
        <w:numPr>
          <w:ilvl w:val="0"/>
          <w:numId w:val="20"/>
        </w:numPr>
        <w:spacing w:before="60" w:after="40" w:line="288" w:lineRule="auto"/>
        <w:ind w:left="714" w:hanging="357"/>
        <w:jc w:val="both"/>
        <w:rPr>
          <w:bCs/>
          <w:lang w:val="pt-BR"/>
        </w:rPr>
      </w:pPr>
      <w:r w:rsidRPr="00D83953">
        <w:rPr>
          <w:lang w:val="pt-BR"/>
        </w:rPr>
        <w:t>Làm các bài tập về nhà</w:t>
      </w:r>
      <w:r w:rsidR="00B92175">
        <w:rPr>
          <w:lang w:val="vi-VN"/>
        </w:rPr>
        <w:t>.</w:t>
      </w:r>
    </w:p>
    <w:p w14:paraId="3DC2C579" w14:textId="1111780A" w:rsidR="0026051A" w:rsidRPr="00D83953" w:rsidRDefault="0026051A" w:rsidP="0097082A">
      <w:pPr>
        <w:pStyle w:val="ListParagraph"/>
        <w:numPr>
          <w:ilvl w:val="0"/>
          <w:numId w:val="20"/>
        </w:numPr>
        <w:spacing w:before="60" w:after="40" w:line="288" w:lineRule="auto"/>
        <w:ind w:left="714" w:hanging="357"/>
        <w:jc w:val="both"/>
        <w:rPr>
          <w:bCs/>
          <w:lang w:val="pt-BR"/>
        </w:rPr>
      </w:pPr>
      <w:r w:rsidRPr="00D83953">
        <w:rPr>
          <w:lang w:val="pt-BR"/>
        </w:rPr>
        <w:lastRenderedPageBreak/>
        <w:t>Không làm ồn, gây ảnh hưởng đến người khác</w:t>
      </w:r>
      <w:r w:rsidR="002A75D0">
        <w:rPr>
          <w:lang w:val="pt-BR"/>
        </w:rPr>
        <w:t>, không ăn</w:t>
      </w:r>
      <w:r w:rsidRPr="00D83953">
        <w:rPr>
          <w:lang w:val="pt-BR"/>
        </w:rPr>
        <w:t xml:space="preserve"> trong quá trình học</w:t>
      </w:r>
      <w:r w:rsidR="00B92175">
        <w:rPr>
          <w:lang w:val="vi-VN"/>
        </w:rPr>
        <w:t>.</w:t>
      </w:r>
    </w:p>
    <w:p w14:paraId="52E121B8" w14:textId="15C0D4E2" w:rsidR="0026051A" w:rsidRPr="00D83953" w:rsidRDefault="0026051A" w:rsidP="0097082A">
      <w:pPr>
        <w:pStyle w:val="ListParagraph"/>
        <w:numPr>
          <w:ilvl w:val="0"/>
          <w:numId w:val="20"/>
        </w:numPr>
        <w:spacing w:before="60" w:after="40" w:line="288" w:lineRule="auto"/>
        <w:ind w:left="714" w:hanging="357"/>
        <w:jc w:val="both"/>
        <w:rPr>
          <w:b/>
          <w:lang w:val="pt-BR"/>
        </w:rPr>
      </w:pPr>
      <w:r w:rsidRPr="00D83953">
        <w:rPr>
          <w:lang w:val="pt-BR"/>
        </w:rPr>
        <w:t>Laptop, máy tính bảng</w:t>
      </w:r>
      <w:r w:rsidR="00B75037">
        <w:rPr>
          <w:lang w:val="pt-BR"/>
        </w:rPr>
        <w:t>, điện thoại di động</w:t>
      </w:r>
      <w:r w:rsidRPr="00D83953">
        <w:rPr>
          <w:lang w:val="pt-BR"/>
        </w:rPr>
        <w:t xml:space="preserve"> </w:t>
      </w:r>
      <w:r w:rsidRPr="00D83953">
        <w:rPr>
          <w:bCs/>
          <w:lang w:val="pt-BR"/>
        </w:rPr>
        <w:t xml:space="preserve">chỉ được </w:t>
      </w:r>
      <w:r w:rsidR="003759A9">
        <w:rPr>
          <w:bCs/>
          <w:lang w:val="pt-BR"/>
        </w:rPr>
        <w:t>sử dụng cho</w:t>
      </w:r>
      <w:r w:rsidRPr="00D83953">
        <w:rPr>
          <w:bCs/>
          <w:lang w:val="pt-BR"/>
        </w:rPr>
        <w:t xml:space="preserve"> mục đích ghi chép bài giảng, tính toán phục vụ </w:t>
      </w:r>
      <w:r w:rsidR="000D21CE">
        <w:rPr>
          <w:bCs/>
          <w:lang w:val="pt-BR"/>
        </w:rPr>
        <w:t>học tập</w:t>
      </w:r>
      <w:r w:rsidRPr="00D83953">
        <w:rPr>
          <w:lang w:val="pt-BR"/>
        </w:rPr>
        <w:t xml:space="preserve">, tuyệt đối không dùng vào </w:t>
      </w:r>
      <w:r w:rsidR="000D21CE">
        <w:rPr>
          <w:lang w:val="pt-BR"/>
        </w:rPr>
        <w:t>mục đích</w:t>
      </w:r>
      <w:r w:rsidRPr="00D83953">
        <w:rPr>
          <w:lang w:val="pt-BR"/>
        </w:rPr>
        <w:t xml:space="preserve"> khác.</w:t>
      </w:r>
    </w:p>
    <w:p w14:paraId="07ECB7D3" w14:textId="5489D320" w:rsidR="00755C08" w:rsidRPr="005E2885" w:rsidRDefault="003D61BA" w:rsidP="000A76A7">
      <w:pPr>
        <w:pStyle w:val="Heading2"/>
        <w:rPr>
          <w:lang w:val="pt-BR"/>
        </w:rPr>
      </w:pPr>
      <w:r w:rsidRPr="005E2885">
        <w:rPr>
          <w:lang w:val="pt-BR"/>
        </w:rPr>
        <w:t>10</w:t>
      </w:r>
      <w:r w:rsidR="00755C08" w:rsidRPr="005E2885">
        <w:rPr>
          <w:lang w:val="pt-BR"/>
        </w:rPr>
        <w:t>.4. Quy định về nộp bài tập lớn</w:t>
      </w:r>
    </w:p>
    <w:p w14:paraId="1F54C424" w14:textId="2D85C8DF" w:rsidR="00755C08" w:rsidRPr="00D83953" w:rsidRDefault="00C863DB" w:rsidP="0097082A">
      <w:pPr>
        <w:pStyle w:val="ListParagraph"/>
        <w:numPr>
          <w:ilvl w:val="0"/>
          <w:numId w:val="20"/>
        </w:numPr>
        <w:spacing w:before="60" w:after="40" w:line="288" w:lineRule="auto"/>
        <w:ind w:left="714" w:hanging="357"/>
        <w:jc w:val="both"/>
        <w:rPr>
          <w:b/>
          <w:lang w:val="pt-BR"/>
        </w:rPr>
      </w:pPr>
      <w:r w:rsidRPr="00D83953">
        <w:rPr>
          <w:bCs/>
          <w:lang w:val="pt-BR"/>
        </w:rPr>
        <w:t>Người học</w:t>
      </w:r>
      <w:r w:rsidR="00755C08" w:rsidRPr="00D83953">
        <w:rPr>
          <w:bCs/>
          <w:lang w:val="pt-BR"/>
        </w:rPr>
        <w:t xml:space="preserve"> không nộp bài cá nhân</w:t>
      </w:r>
      <w:r w:rsidRPr="00D83953">
        <w:rPr>
          <w:bCs/>
          <w:lang w:val="pt-BR"/>
        </w:rPr>
        <w:t xml:space="preserve"> / nhóm</w:t>
      </w:r>
      <w:r w:rsidR="00755C08" w:rsidRPr="00D83953">
        <w:rPr>
          <w:bCs/>
          <w:lang w:val="pt-BR"/>
        </w:rPr>
        <w:t xml:space="preserve"> theo yêu cầu sẽ nhận điểm 0 (không)</w:t>
      </w:r>
      <w:r w:rsidR="00B92175">
        <w:rPr>
          <w:bCs/>
          <w:lang w:val="vi-VN"/>
        </w:rPr>
        <w:t>.</w:t>
      </w:r>
    </w:p>
    <w:p w14:paraId="11F54C2F" w14:textId="18406B82" w:rsidR="00755C08" w:rsidRPr="00D83953" w:rsidRDefault="00755C08" w:rsidP="0097082A">
      <w:pPr>
        <w:pStyle w:val="ListParagraph"/>
        <w:numPr>
          <w:ilvl w:val="0"/>
          <w:numId w:val="20"/>
        </w:numPr>
        <w:spacing w:before="60" w:after="40" w:line="288" w:lineRule="auto"/>
        <w:ind w:left="714" w:hanging="357"/>
        <w:jc w:val="both"/>
        <w:rPr>
          <w:b/>
          <w:lang w:val="pt-BR"/>
        </w:rPr>
      </w:pPr>
      <w:r w:rsidRPr="00D83953">
        <w:rPr>
          <w:bCs/>
          <w:lang w:val="pt-BR"/>
        </w:rPr>
        <w:t>Sau thời hạn cuố</w:t>
      </w:r>
      <w:r w:rsidR="002A75D0">
        <w:rPr>
          <w:bCs/>
          <w:lang w:val="pt-BR"/>
        </w:rPr>
        <w:t>i</w:t>
      </w:r>
      <w:r w:rsidR="00500CEC">
        <w:rPr>
          <w:bCs/>
          <w:lang w:val="pt-BR"/>
        </w:rPr>
        <w:t xml:space="preserve"> theo quy định</w:t>
      </w:r>
      <w:r w:rsidRPr="00D83953">
        <w:rPr>
          <w:bCs/>
          <w:lang w:val="pt-BR"/>
        </w:rPr>
        <w:t>, bài nộp muộn mỗi ngày sẽ trừ một điểm.</w:t>
      </w:r>
    </w:p>
    <w:p w14:paraId="424D0703" w14:textId="77777777" w:rsidR="00074EEC" w:rsidRPr="00D83953" w:rsidRDefault="00074EEC" w:rsidP="00D83953">
      <w:pPr>
        <w:spacing w:before="60" w:after="40" w:line="288" w:lineRule="auto"/>
        <w:jc w:val="both"/>
        <w:rPr>
          <w:b/>
          <w:bCs/>
          <w:lang w:val="pt-BR"/>
        </w:rPr>
      </w:pPr>
    </w:p>
    <w:p w14:paraId="63738869" w14:textId="3B258238" w:rsidR="0026051A" w:rsidRPr="00615309" w:rsidRDefault="00415329" w:rsidP="003D4083">
      <w:pPr>
        <w:pStyle w:val="Heading1"/>
        <w:rPr>
          <w:b w:val="0"/>
          <w:bCs/>
          <w:lang w:val="vi-VN"/>
        </w:rPr>
      </w:pPr>
      <w:r w:rsidRPr="00D83953">
        <w:rPr>
          <w:lang w:val="pt-BR"/>
        </w:rPr>
        <w:t>11. THỜI ĐIỂM HIỆU CHỈNH ĐỀ CƯƠNG</w:t>
      </w:r>
      <w:r w:rsidR="006402AC" w:rsidRPr="00D83953">
        <w:rPr>
          <w:lang w:val="pt-BR"/>
        </w:rPr>
        <w:t xml:space="preserve"> </w:t>
      </w:r>
      <w:r w:rsidR="00ED2DCD" w:rsidRPr="00D83953">
        <w:rPr>
          <w:lang w:val="pt-BR"/>
        </w:rPr>
        <w:t>(</w:t>
      </w:r>
      <w:r w:rsidR="00C81A2F">
        <w:rPr>
          <w:lang w:val="pt-BR"/>
        </w:rPr>
        <w:t>Syllabus Adjustment Time</w:t>
      </w:r>
      <w:r w:rsidR="00433276" w:rsidRPr="00D83953">
        <w:rPr>
          <w:lang w:val="pt-BR"/>
        </w:rPr>
        <w:t>)</w:t>
      </w:r>
      <w:r w:rsidR="004A705E">
        <w:rPr>
          <w:lang w:val="vi-VN"/>
        </w:rPr>
        <w:t xml:space="preserve">: </w:t>
      </w:r>
      <w:r w:rsidRPr="00A71E30">
        <w:rPr>
          <w:b w:val="0"/>
          <w:bCs/>
          <w:lang w:val="pt-BR"/>
        </w:rPr>
        <w:t>Tháng 6 năm 2024.</w:t>
      </w:r>
    </w:p>
    <w:p w14:paraId="39F36329" w14:textId="77777777" w:rsidR="004A705E" w:rsidRPr="004A705E" w:rsidRDefault="004A705E" w:rsidP="004A705E">
      <w:pPr>
        <w:rPr>
          <w:lang w:val="vi-VN"/>
        </w:rPr>
      </w:pPr>
    </w:p>
    <w:tbl>
      <w:tblPr>
        <w:tblW w:w="5000" w:type="pct"/>
        <w:tblLook w:val="04A0" w:firstRow="1" w:lastRow="0" w:firstColumn="1" w:lastColumn="0" w:noHBand="0" w:noVBand="1"/>
      </w:tblPr>
      <w:tblGrid>
        <w:gridCol w:w="4656"/>
        <w:gridCol w:w="5093"/>
      </w:tblGrid>
      <w:tr w:rsidR="001D2C0F" w:rsidRPr="00D83953" w14:paraId="0E7FDED6" w14:textId="77777777" w:rsidTr="14F71CCE">
        <w:tc>
          <w:tcPr>
            <w:tcW w:w="2388" w:type="pct"/>
          </w:tcPr>
          <w:p w14:paraId="25F503A7" w14:textId="42909D39" w:rsidR="001D2C0F" w:rsidRPr="00D80C48" w:rsidRDefault="06D2C9B3" w:rsidP="14F71CCE">
            <w:pPr>
              <w:widowControl w:val="0"/>
              <w:spacing w:before="60" w:after="40" w:line="288" w:lineRule="auto"/>
              <w:jc w:val="center"/>
              <w:rPr>
                <w:b/>
                <w:bCs/>
                <w:lang w:val="vi-VN"/>
              </w:rPr>
            </w:pPr>
            <w:r w:rsidRPr="14F71CCE">
              <w:rPr>
                <w:b/>
                <w:bCs/>
                <w:lang w:val="vi-VN"/>
              </w:rPr>
              <w:t>PHỤ TRÁCH KHOA</w:t>
            </w:r>
          </w:p>
        </w:tc>
        <w:tc>
          <w:tcPr>
            <w:tcW w:w="2612" w:type="pct"/>
          </w:tcPr>
          <w:p w14:paraId="03E8A147" w14:textId="39498D26" w:rsidR="001D2C0F" w:rsidRPr="00D83953" w:rsidRDefault="001D2C0F" w:rsidP="00D83953">
            <w:pPr>
              <w:widowControl w:val="0"/>
              <w:spacing w:before="60" w:after="40" w:line="288" w:lineRule="auto"/>
              <w:jc w:val="center"/>
              <w:rPr>
                <w:b/>
                <w:lang w:val="pt-BR"/>
              </w:rPr>
            </w:pPr>
            <w:r w:rsidRPr="001D2C0F">
              <w:rPr>
                <w:b/>
                <w:lang w:val="pt-BR"/>
              </w:rPr>
              <w:t>HIỆU TRƯỞNG</w:t>
            </w:r>
          </w:p>
        </w:tc>
      </w:tr>
      <w:tr w:rsidR="001D2C0F" w:rsidRPr="005E2885" w14:paraId="36FCB7EE" w14:textId="77777777" w:rsidTr="14F71CCE">
        <w:tc>
          <w:tcPr>
            <w:tcW w:w="2388" w:type="pct"/>
          </w:tcPr>
          <w:p w14:paraId="60AB2170" w14:textId="77777777" w:rsidR="001D2C0F" w:rsidRDefault="001D2C0F" w:rsidP="001A0796">
            <w:pPr>
              <w:widowControl w:val="0"/>
              <w:spacing w:before="60" w:after="40" w:line="288" w:lineRule="auto"/>
              <w:jc w:val="center"/>
              <w:rPr>
                <w:b/>
                <w:lang w:val="vi-VN"/>
              </w:rPr>
            </w:pPr>
            <w:bookmarkStart w:id="2" w:name="_Hlk82005844"/>
          </w:p>
          <w:p w14:paraId="2FD8FD1B" w14:textId="77777777" w:rsidR="001D0A5B" w:rsidRDefault="001D0A5B" w:rsidP="00B50CE1">
            <w:pPr>
              <w:widowControl w:val="0"/>
              <w:spacing w:before="60" w:after="40" w:line="288" w:lineRule="auto"/>
              <w:rPr>
                <w:b/>
                <w:lang w:val="vi-VN"/>
              </w:rPr>
            </w:pPr>
          </w:p>
          <w:p w14:paraId="1D742CA7" w14:textId="77777777" w:rsidR="00B50CE1" w:rsidRPr="001D0A5B" w:rsidRDefault="00B50CE1" w:rsidP="00B50CE1">
            <w:pPr>
              <w:widowControl w:val="0"/>
              <w:spacing w:before="60" w:after="40" w:line="288" w:lineRule="auto"/>
              <w:rPr>
                <w:b/>
                <w:lang w:val="vi-VN"/>
              </w:rPr>
            </w:pPr>
          </w:p>
          <w:p w14:paraId="2E15AD20" w14:textId="190EC09F" w:rsidR="001D2C0F" w:rsidRPr="00B50CE1" w:rsidRDefault="55DF18F1" w:rsidP="14F71CCE">
            <w:pPr>
              <w:widowControl w:val="0"/>
              <w:spacing w:before="60" w:after="40" w:line="288" w:lineRule="auto"/>
              <w:jc w:val="center"/>
              <w:rPr>
                <w:b/>
                <w:bCs/>
                <w:lang w:val="pt-BR"/>
              </w:rPr>
            </w:pPr>
            <w:r w:rsidRPr="14F71CCE">
              <w:rPr>
                <w:b/>
                <w:bCs/>
                <w:lang w:val="pt-BR"/>
              </w:rPr>
              <w:t>TS</w:t>
            </w:r>
            <w:r w:rsidR="1F7D4866" w:rsidRPr="14F71CCE">
              <w:rPr>
                <w:b/>
                <w:bCs/>
                <w:lang w:val="pt-BR"/>
              </w:rPr>
              <w:t>. Phạm Xuân Lâm</w:t>
            </w:r>
          </w:p>
          <w:p w14:paraId="4794E614" w14:textId="6453A0AB" w:rsidR="001D2C0F" w:rsidRPr="00D83953" w:rsidRDefault="001D2C0F" w:rsidP="00D83953">
            <w:pPr>
              <w:widowControl w:val="0"/>
              <w:spacing w:before="60" w:after="40" w:line="288" w:lineRule="auto"/>
              <w:jc w:val="center"/>
              <w:rPr>
                <w:b/>
                <w:iCs/>
                <w:lang w:val="pt-BR"/>
              </w:rPr>
            </w:pPr>
          </w:p>
        </w:tc>
        <w:tc>
          <w:tcPr>
            <w:tcW w:w="2612" w:type="pct"/>
          </w:tcPr>
          <w:p w14:paraId="3FF1E717" w14:textId="77777777" w:rsidR="001D2C0F" w:rsidRDefault="001D2C0F" w:rsidP="00D83953">
            <w:pPr>
              <w:widowControl w:val="0"/>
              <w:spacing w:before="60" w:after="40" w:line="288" w:lineRule="auto"/>
              <w:jc w:val="center"/>
              <w:rPr>
                <w:b/>
                <w:lang w:val="vi-VN"/>
              </w:rPr>
            </w:pPr>
          </w:p>
          <w:p w14:paraId="23BEE5E9" w14:textId="77777777" w:rsidR="001D0A5B" w:rsidRDefault="001D0A5B" w:rsidP="00D83953">
            <w:pPr>
              <w:widowControl w:val="0"/>
              <w:spacing w:before="60" w:after="40" w:line="288" w:lineRule="auto"/>
              <w:jc w:val="center"/>
              <w:rPr>
                <w:b/>
                <w:lang w:val="vi-VN"/>
              </w:rPr>
            </w:pPr>
          </w:p>
          <w:p w14:paraId="6BD53B1E" w14:textId="77777777" w:rsidR="001D0A5B" w:rsidRPr="001D0A5B" w:rsidRDefault="001D0A5B" w:rsidP="00D83953">
            <w:pPr>
              <w:widowControl w:val="0"/>
              <w:spacing w:before="60" w:after="40" w:line="288" w:lineRule="auto"/>
              <w:jc w:val="center"/>
              <w:rPr>
                <w:b/>
                <w:lang w:val="vi-VN"/>
              </w:rPr>
            </w:pPr>
          </w:p>
          <w:p w14:paraId="4B1D1D60" w14:textId="475B5CED" w:rsidR="001D2C0F" w:rsidRPr="00D83953" w:rsidRDefault="001D2C0F" w:rsidP="00D83953">
            <w:pPr>
              <w:widowControl w:val="0"/>
              <w:spacing w:before="60" w:after="40" w:line="288" w:lineRule="auto"/>
              <w:jc w:val="center"/>
              <w:rPr>
                <w:b/>
                <w:lang w:val="pt-BR"/>
              </w:rPr>
            </w:pPr>
            <w:r w:rsidRPr="00D83953">
              <w:rPr>
                <w:b/>
                <w:lang w:val="pt-BR"/>
              </w:rPr>
              <w:t>GS.TS Phạm Hồng Chương</w:t>
            </w:r>
          </w:p>
        </w:tc>
        <w:bookmarkEnd w:id="2"/>
      </w:tr>
    </w:tbl>
    <w:p w14:paraId="00C1C473" w14:textId="77777777" w:rsidR="006B7612" w:rsidRPr="00D83953" w:rsidRDefault="006B7612" w:rsidP="00D83953">
      <w:pPr>
        <w:spacing w:before="60" w:after="40" w:line="288" w:lineRule="auto"/>
        <w:rPr>
          <w:b/>
          <w:lang w:val="x-none" w:eastAsia="x-none"/>
        </w:rPr>
      </w:pPr>
      <w:r w:rsidRPr="005E2885">
        <w:rPr>
          <w:lang w:val="pt-BR"/>
        </w:rPr>
        <w:br w:type="page"/>
      </w:r>
    </w:p>
    <w:p w14:paraId="0CD76BD3" w14:textId="5063328B" w:rsidR="00865F98" w:rsidRPr="00074A02" w:rsidRDefault="006B7612" w:rsidP="00C67741">
      <w:pPr>
        <w:pStyle w:val="Heading1"/>
        <w:jc w:val="center"/>
      </w:pPr>
      <w:r w:rsidRPr="00074A02">
        <w:lastRenderedPageBreak/>
        <w:t>PHỤ LỤC</w:t>
      </w:r>
    </w:p>
    <w:p w14:paraId="4696F369" w14:textId="490F1B7F" w:rsidR="006B7612" w:rsidRPr="00D83953" w:rsidRDefault="006B7612" w:rsidP="00C67741">
      <w:pPr>
        <w:pStyle w:val="Heading2"/>
        <w:jc w:val="center"/>
      </w:pPr>
      <w:r w:rsidRPr="00D83953">
        <w:t>Phụ lục 1</w:t>
      </w:r>
      <w:r w:rsidR="00FB17E8" w:rsidRPr="00D83953">
        <w:t>. MA TRẬN ĐỀ THI</w:t>
      </w:r>
    </w:p>
    <w:p w14:paraId="67B72D18" w14:textId="77777777" w:rsidR="00270900" w:rsidRDefault="00270900" w:rsidP="00270900">
      <w:pPr>
        <w:pStyle w:val="ListParagraph"/>
        <w:numPr>
          <w:ilvl w:val="0"/>
          <w:numId w:val="32"/>
        </w:numPr>
        <w:spacing w:before="60" w:after="40" w:line="288" w:lineRule="auto"/>
        <w:rPr>
          <w:lang w:eastAsia="x-none"/>
        </w:rPr>
      </w:pPr>
      <w:r w:rsidRPr="001D719B">
        <w:rPr>
          <w:b/>
          <w:bCs/>
          <w:lang w:eastAsia="x-none"/>
        </w:rPr>
        <w:t xml:space="preserve">Trọng số trong điểm học phần: </w:t>
      </w:r>
      <w:r w:rsidRPr="00D83953">
        <w:rPr>
          <w:lang w:eastAsia="x-none"/>
        </w:rPr>
        <w:t>50%</w:t>
      </w:r>
    </w:p>
    <w:p w14:paraId="7949EA0D" w14:textId="6D544FDE" w:rsidR="00270900" w:rsidRPr="00415D36" w:rsidRDefault="00270900" w:rsidP="00270900">
      <w:pPr>
        <w:pStyle w:val="ListParagraph"/>
        <w:numPr>
          <w:ilvl w:val="0"/>
          <w:numId w:val="32"/>
        </w:numPr>
        <w:spacing w:before="60" w:after="40" w:line="288" w:lineRule="auto"/>
        <w:rPr>
          <w:lang w:eastAsia="x-none"/>
        </w:rPr>
      </w:pPr>
      <w:r w:rsidRPr="001D719B">
        <w:rPr>
          <w:b/>
          <w:bCs/>
          <w:lang w:eastAsia="x-none"/>
        </w:rPr>
        <w:t>Hình thức:</w:t>
      </w:r>
      <w:r w:rsidRPr="00415D36">
        <w:rPr>
          <w:lang w:eastAsia="x-none"/>
        </w:rPr>
        <w:t xml:space="preserve"> </w:t>
      </w:r>
      <w:r w:rsidR="001D719B" w:rsidRPr="006E00A4">
        <w:t>Tự luận trên máy</w:t>
      </w:r>
    </w:p>
    <w:p w14:paraId="23A4E9FD" w14:textId="1DB11FA8" w:rsidR="00270900" w:rsidRPr="00415D36" w:rsidRDefault="00270900" w:rsidP="00270900">
      <w:pPr>
        <w:pStyle w:val="ListParagraph"/>
        <w:numPr>
          <w:ilvl w:val="0"/>
          <w:numId w:val="32"/>
        </w:numPr>
        <w:spacing w:before="60" w:after="40" w:line="288" w:lineRule="auto"/>
        <w:rPr>
          <w:lang w:eastAsia="x-none"/>
        </w:rPr>
      </w:pPr>
      <w:r w:rsidRPr="001D719B">
        <w:rPr>
          <w:b/>
          <w:bCs/>
          <w:lang w:eastAsia="x-none"/>
        </w:rPr>
        <w:t>Thời gian:</w:t>
      </w:r>
      <w:r w:rsidRPr="00415D36">
        <w:rPr>
          <w:lang w:eastAsia="x-none"/>
        </w:rPr>
        <w:t xml:space="preserve"> </w:t>
      </w:r>
      <w:r w:rsidR="001D719B">
        <w:rPr>
          <w:lang w:eastAsia="x-none"/>
        </w:rPr>
        <w:t>75</w:t>
      </w:r>
      <w:r w:rsidRPr="00415D36">
        <w:rPr>
          <w:lang w:eastAsia="x-none"/>
        </w:rPr>
        <w:t xml:space="preserve"> phút</w:t>
      </w:r>
    </w:p>
    <w:p w14:paraId="088B6BE7" w14:textId="379DEF7E" w:rsidR="00270900" w:rsidRPr="00F964F6" w:rsidRDefault="00270900" w:rsidP="00270900">
      <w:pPr>
        <w:pStyle w:val="ListParagraph"/>
        <w:numPr>
          <w:ilvl w:val="0"/>
          <w:numId w:val="32"/>
        </w:numPr>
        <w:spacing w:before="60" w:after="40" w:line="288" w:lineRule="auto"/>
        <w:rPr>
          <w:lang w:eastAsia="x-none"/>
        </w:rPr>
      </w:pPr>
      <w:r w:rsidRPr="001D719B">
        <w:rPr>
          <w:lang w:eastAsia="x-none"/>
        </w:rPr>
        <w:t>Số câu hỏi:</w:t>
      </w:r>
      <w:r w:rsidRPr="00415D36">
        <w:rPr>
          <w:lang w:eastAsia="x-none"/>
        </w:rPr>
        <w:t xml:space="preserve"> </w:t>
      </w:r>
      <w:r w:rsidR="00234291">
        <w:rPr>
          <w:lang w:eastAsia="x-none"/>
        </w:rPr>
        <w:t>5</w:t>
      </w:r>
      <w:r w:rsidRPr="00415D36">
        <w:rPr>
          <w:lang w:eastAsia="x-none"/>
        </w:rPr>
        <w:t xml:space="preserve"> câu. Mỗi câu </w:t>
      </w:r>
      <w:r w:rsidR="00234291">
        <w:rPr>
          <w:lang w:eastAsia="x-none"/>
        </w:rPr>
        <w:t>2</w:t>
      </w:r>
      <w:r w:rsidRPr="00415D36">
        <w:rPr>
          <w:lang w:eastAsia="x-none"/>
        </w:rPr>
        <w:t xml:space="preserve"> điểm</w:t>
      </w:r>
    </w:p>
    <w:p w14:paraId="59C4D1E5" w14:textId="77777777" w:rsidR="001D719B" w:rsidRPr="001D719B" w:rsidRDefault="001D719B" w:rsidP="001D719B">
      <w:pPr>
        <w:pStyle w:val="ListParagraph"/>
        <w:numPr>
          <w:ilvl w:val="0"/>
          <w:numId w:val="32"/>
        </w:numPr>
        <w:spacing w:before="60" w:after="40" w:line="288" w:lineRule="auto"/>
        <w:rPr>
          <w:b/>
          <w:bCs/>
          <w:lang w:val="vi-VN" w:eastAsia="x-none"/>
        </w:rPr>
      </w:pPr>
      <w:r w:rsidRPr="001D719B">
        <w:rPr>
          <w:b/>
          <w:bCs/>
          <w:lang w:val="vi-VN" w:eastAsia="x-none"/>
        </w:rPr>
        <w:t>Ma trận đề thi (tự luận):</w:t>
      </w:r>
    </w:p>
    <w:tbl>
      <w:tblPr>
        <w:tblStyle w:val="TableGrid"/>
        <w:tblW w:w="5000" w:type="pct"/>
        <w:tblLook w:val="04A0" w:firstRow="1" w:lastRow="0" w:firstColumn="1" w:lastColumn="0" w:noHBand="0" w:noVBand="1"/>
      </w:tblPr>
      <w:tblGrid>
        <w:gridCol w:w="1696"/>
        <w:gridCol w:w="1213"/>
        <w:gridCol w:w="1307"/>
        <w:gridCol w:w="1165"/>
        <w:gridCol w:w="1161"/>
        <w:gridCol w:w="1313"/>
        <w:gridCol w:w="1884"/>
      </w:tblGrid>
      <w:tr w:rsidR="001D719B" w:rsidRPr="004E5BF6" w14:paraId="61E121FE" w14:textId="77777777" w:rsidTr="008D529A">
        <w:tc>
          <w:tcPr>
            <w:tcW w:w="871" w:type="pct"/>
            <w:shd w:val="clear" w:color="auto" w:fill="FBE4D5" w:themeFill="accent2" w:themeFillTint="33"/>
            <w:vAlign w:val="center"/>
          </w:tcPr>
          <w:p w14:paraId="6EB52032" w14:textId="77777777" w:rsidR="001D719B" w:rsidRPr="004E5BF6" w:rsidRDefault="001D719B" w:rsidP="008D529A">
            <w:pPr>
              <w:jc w:val="center"/>
              <w:rPr>
                <w:rFonts w:eastAsiaTheme="minorHAnsi"/>
                <w:b/>
                <w:bCs/>
                <w:kern w:val="2"/>
                <w:lang w:val="vi-VN"/>
                <w14:ligatures w14:val="standardContextual"/>
              </w:rPr>
            </w:pPr>
            <w:r w:rsidRPr="004E5BF6">
              <w:rPr>
                <w:rFonts w:eastAsiaTheme="minorHAnsi"/>
                <w:b/>
                <w:bCs/>
                <w:kern w:val="2"/>
                <w:lang w:val="vi-VN"/>
                <w14:ligatures w14:val="standardContextual"/>
              </w:rPr>
              <w:t>Câu hỏi</w:t>
            </w:r>
          </w:p>
        </w:tc>
        <w:tc>
          <w:tcPr>
            <w:tcW w:w="623" w:type="pct"/>
            <w:shd w:val="clear" w:color="auto" w:fill="FBE4D5" w:themeFill="accent2" w:themeFillTint="33"/>
            <w:vAlign w:val="center"/>
          </w:tcPr>
          <w:p w14:paraId="35A10E7C" w14:textId="77777777" w:rsidR="001D719B" w:rsidRPr="004E5BF6" w:rsidRDefault="001D719B" w:rsidP="008D529A">
            <w:pPr>
              <w:jc w:val="center"/>
              <w:rPr>
                <w:b/>
                <w:bCs/>
                <w:lang w:val="vi-VN"/>
              </w:rPr>
            </w:pPr>
            <w:r w:rsidRPr="004E5BF6">
              <w:rPr>
                <w:b/>
                <w:bCs/>
                <w:lang w:val="vi-VN"/>
              </w:rPr>
              <w:t>CLO</w:t>
            </w:r>
            <w:r>
              <w:rPr>
                <w:b/>
                <w:bCs/>
                <w:lang w:val="vi-VN"/>
              </w:rPr>
              <w:t>s</w:t>
            </w:r>
          </w:p>
        </w:tc>
        <w:tc>
          <w:tcPr>
            <w:tcW w:w="671" w:type="pct"/>
            <w:shd w:val="clear" w:color="auto" w:fill="FBE4D5" w:themeFill="accent2" w:themeFillTint="33"/>
            <w:vAlign w:val="center"/>
          </w:tcPr>
          <w:p w14:paraId="7EB5694F" w14:textId="77777777" w:rsidR="001D719B" w:rsidRPr="004E5BF6" w:rsidRDefault="001D719B" w:rsidP="008D529A">
            <w:pPr>
              <w:jc w:val="center"/>
              <w:rPr>
                <w:rFonts w:eastAsiaTheme="minorHAnsi"/>
                <w:b/>
                <w:bCs/>
                <w:kern w:val="2"/>
                <w:lang w:val="vi-VN"/>
                <w14:ligatures w14:val="standardContextual"/>
              </w:rPr>
            </w:pPr>
            <w:r w:rsidRPr="004E5BF6">
              <w:rPr>
                <w:rFonts w:eastAsiaTheme="minorHAnsi"/>
                <w:b/>
                <w:bCs/>
                <w:kern w:val="2"/>
                <w:lang w:val="vi-VN"/>
                <w14:ligatures w14:val="standardContextual"/>
              </w:rPr>
              <w:t>Số điểm</w:t>
            </w:r>
          </w:p>
        </w:tc>
        <w:tc>
          <w:tcPr>
            <w:tcW w:w="598" w:type="pct"/>
            <w:shd w:val="clear" w:color="auto" w:fill="FBE4D5" w:themeFill="accent2" w:themeFillTint="33"/>
            <w:vAlign w:val="center"/>
          </w:tcPr>
          <w:p w14:paraId="1095F9BB" w14:textId="77777777" w:rsidR="001D719B" w:rsidRPr="004E5BF6" w:rsidRDefault="001D719B" w:rsidP="008D529A">
            <w:pPr>
              <w:jc w:val="center"/>
              <w:rPr>
                <w:b/>
                <w:bCs/>
              </w:rPr>
            </w:pPr>
            <w:r w:rsidRPr="004E5BF6">
              <w:rPr>
                <w:b/>
                <w:bCs/>
              </w:rPr>
              <w:t>Nhớ</w:t>
            </w:r>
          </w:p>
        </w:tc>
        <w:tc>
          <w:tcPr>
            <w:tcW w:w="596" w:type="pct"/>
            <w:shd w:val="clear" w:color="auto" w:fill="FBE4D5" w:themeFill="accent2" w:themeFillTint="33"/>
            <w:vAlign w:val="center"/>
          </w:tcPr>
          <w:p w14:paraId="649A427D" w14:textId="77777777" w:rsidR="001D719B" w:rsidRPr="004E5BF6" w:rsidRDefault="001D719B" w:rsidP="008D529A">
            <w:pPr>
              <w:jc w:val="center"/>
              <w:rPr>
                <w:rFonts w:eastAsiaTheme="minorHAnsi"/>
                <w:b/>
                <w:bCs/>
                <w:kern w:val="2"/>
                <w14:ligatures w14:val="standardContextual"/>
              </w:rPr>
            </w:pPr>
            <w:r w:rsidRPr="004E5BF6">
              <w:rPr>
                <w:rFonts w:eastAsiaTheme="minorHAnsi"/>
                <w:b/>
                <w:bCs/>
                <w:kern w:val="2"/>
                <w14:ligatures w14:val="standardContextual"/>
              </w:rPr>
              <w:t>Hiểu</w:t>
            </w:r>
          </w:p>
        </w:tc>
        <w:tc>
          <w:tcPr>
            <w:tcW w:w="674" w:type="pct"/>
            <w:shd w:val="clear" w:color="auto" w:fill="FBE4D5" w:themeFill="accent2" w:themeFillTint="33"/>
            <w:vAlign w:val="center"/>
          </w:tcPr>
          <w:p w14:paraId="0CF5A129" w14:textId="77777777" w:rsidR="001D719B" w:rsidRPr="004E5BF6" w:rsidRDefault="001D719B" w:rsidP="008D529A">
            <w:pPr>
              <w:jc w:val="center"/>
              <w:rPr>
                <w:rFonts w:eastAsiaTheme="minorHAnsi"/>
                <w:b/>
                <w:bCs/>
                <w:kern w:val="2"/>
                <w14:ligatures w14:val="standardContextual"/>
              </w:rPr>
            </w:pPr>
            <w:r w:rsidRPr="004E5BF6">
              <w:rPr>
                <w:rFonts w:eastAsiaTheme="minorHAnsi"/>
                <w:b/>
                <w:bCs/>
                <w:kern w:val="2"/>
                <w14:ligatures w14:val="standardContextual"/>
              </w:rPr>
              <w:t>Vận dụng</w:t>
            </w:r>
          </w:p>
        </w:tc>
        <w:tc>
          <w:tcPr>
            <w:tcW w:w="967" w:type="pct"/>
            <w:shd w:val="clear" w:color="auto" w:fill="FBE4D5" w:themeFill="accent2" w:themeFillTint="33"/>
            <w:vAlign w:val="center"/>
          </w:tcPr>
          <w:p w14:paraId="46345D03" w14:textId="77777777" w:rsidR="001D719B" w:rsidRPr="004E5BF6" w:rsidRDefault="001D719B" w:rsidP="008D529A">
            <w:pPr>
              <w:jc w:val="center"/>
              <w:rPr>
                <w:rFonts w:eastAsiaTheme="minorHAnsi"/>
                <w:b/>
                <w:bCs/>
                <w:kern w:val="2"/>
                <w14:ligatures w14:val="standardContextual"/>
              </w:rPr>
            </w:pPr>
            <w:r w:rsidRPr="004E5BF6">
              <w:rPr>
                <w:b/>
                <w:bCs/>
                <w:lang w:eastAsia="x-none"/>
              </w:rPr>
              <w:t>Tổng</w:t>
            </w:r>
            <w:r w:rsidRPr="004E5BF6">
              <w:rPr>
                <w:b/>
                <w:bCs/>
                <w:lang w:val="vi-VN" w:eastAsia="x-none"/>
              </w:rPr>
              <w:t xml:space="preserve"> số câu hỏi thành phần</w:t>
            </w:r>
          </w:p>
        </w:tc>
      </w:tr>
      <w:tr w:rsidR="001D719B" w:rsidRPr="004E5BF6" w14:paraId="78612D70" w14:textId="77777777" w:rsidTr="008D529A">
        <w:tc>
          <w:tcPr>
            <w:tcW w:w="871" w:type="pct"/>
            <w:shd w:val="clear" w:color="auto" w:fill="auto"/>
            <w:vAlign w:val="center"/>
          </w:tcPr>
          <w:p w14:paraId="14E1E850" w14:textId="77777777" w:rsidR="001D719B" w:rsidRPr="004E5BF6" w:rsidRDefault="001D719B" w:rsidP="008D529A">
            <w:pPr>
              <w:jc w:val="center"/>
              <w:rPr>
                <w:rFonts w:eastAsiaTheme="minorHAnsi"/>
                <w:b/>
                <w:bCs/>
                <w:kern w:val="2"/>
                <w14:ligatures w14:val="standardContextual"/>
              </w:rPr>
            </w:pPr>
            <w:r w:rsidRPr="004E5BF6">
              <w:rPr>
                <w:rFonts w:eastAsiaTheme="minorHAnsi"/>
                <w:b/>
                <w:bCs/>
                <w:kern w:val="2"/>
                <w:lang w:val="vi-VN"/>
                <w14:ligatures w14:val="standardContextual"/>
              </w:rPr>
              <w:t xml:space="preserve">Câu </w:t>
            </w:r>
            <w:r w:rsidRPr="004E5BF6">
              <w:rPr>
                <w:rFonts w:eastAsiaTheme="minorHAnsi"/>
                <w:b/>
                <w:bCs/>
                <w:kern w:val="2"/>
                <w14:ligatures w14:val="standardContextual"/>
              </w:rPr>
              <w:t>1</w:t>
            </w:r>
          </w:p>
        </w:tc>
        <w:tc>
          <w:tcPr>
            <w:tcW w:w="623" w:type="pct"/>
            <w:vMerge w:val="restart"/>
            <w:shd w:val="clear" w:color="auto" w:fill="auto"/>
            <w:vAlign w:val="center"/>
          </w:tcPr>
          <w:p w14:paraId="48D16A69" w14:textId="35BFEAF0" w:rsidR="001D719B" w:rsidRPr="00264B0A" w:rsidRDefault="001D719B" w:rsidP="00264B0A">
            <w:pPr>
              <w:jc w:val="center"/>
            </w:pPr>
            <w:r w:rsidRPr="004E5BF6">
              <w:rPr>
                <w:lang w:val="vi-VN"/>
              </w:rPr>
              <w:t>1.1</w:t>
            </w:r>
          </w:p>
        </w:tc>
        <w:tc>
          <w:tcPr>
            <w:tcW w:w="671" w:type="pct"/>
            <w:shd w:val="clear" w:color="auto" w:fill="auto"/>
            <w:vAlign w:val="center"/>
          </w:tcPr>
          <w:p w14:paraId="24EC1E48" w14:textId="77777777" w:rsidR="001D719B" w:rsidRPr="004E5BF6" w:rsidRDefault="001D719B" w:rsidP="008D529A">
            <w:pPr>
              <w:jc w:val="center"/>
              <w:rPr>
                <w:rFonts w:eastAsiaTheme="minorHAnsi"/>
                <w:kern w:val="2"/>
                <w:lang w:val="vi-VN"/>
                <w14:ligatures w14:val="standardContextual"/>
              </w:rPr>
            </w:pPr>
            <w:r w:rsidRPr="004E5BF6">
              <w:rPr>
                <w:rFonts w:eastAsiaTheme="minorHAnsi"/>
                <w:kern w:val="2"/>
                <w:lang w:val="vi-VN"/>
                <w14:ligatures w14:val="standardContextual"/>
              </w:rPr>
              <w:t>2</w:t>
            </w:r>
          </w:p>
        </w:tc>
        <w:tc>
          <w:tcPr>
            <w:tcW w:w="598" w:type="pct"/>
            <w:shd w:val="clear" w:color="auto" w:fill="auto"/>
            <w:vAlign w:val="center"/>
          </w:tcPr>
          <w:p w14:paraId="1152655C" w14:textId="77777777" w:rsidR="001D719B" w:rsidRPr="004E5BF6" w:rsidRDefault="001D719B" w:rsidP="008D529A">
            <w:pPr>
              <w:jc w:val="center"/>
            </w:pPr>
          </w:p>
        </w:tc>
        <w:tc>
          <w:tcPr>
            <w:tcW w:w="596" w:type="pct"/>
            <w:shd w:val="clear" w:color="auto" w:fill="auto"/>
            <w:vAlign w:val="center"/>
          </w:tcPr>
          <w:p w14:paraId="21072C8D" w14:textId="77777777" w:rsidR="001D719B" w:rsidRPr="004E5BF6" w:rsidRDefault="001D719B" w:rsidP="008D529A">
            <w:pPr>
              <w:jc w:val="center"/>
              <w:rPr>
                <w:rFonts w:eastAsiaTheme="minorHAnsi"/>
                <w:kern w:val="2"/>
                <w14:ligatures w14:val="standardContextual"/>
              </w:rPr>
            </w:pPr>
          </w:p>
        </w:tc>
        <w:tc>
          <w:tcPr>
            <w:tcW w:w="674" w:type="pct"/>
            <w:shd w:val="clear" w:color="auto" w:fill="auto"/>
            <w:vAlign w:val="center"/>
          </w:tcPr>
          <w:p w14:paraId="2B44E48E" w14:textId="77777777" w:rsidR="001D719B" w:rsidRPr="004E5BF6" w:rsidRDefault="001D719B" w:rsidP="008D529A">
            <w:pPr>
              <w:jc w:val="center"/>
              <w:rPr>
                <w:rFonts w:eastAsiaTheme="minorHAnsi"/>
                <w:kern w:val="2"/>
                <w14:ligatures w14:val="standardContextual"/>
              </w:rPr>
            </w:pPr>
          </w:p>
        </w:tc>
        <w:tc>
          <w:tcPr>
            <w:tcW w:w="967" w:type="pct"/>
            <w:shd w:val="clear" w:color="auto" w:fill="auto"/>
            <w:vAlign w:val="center"/>
          </w:tcPr>
          <w:p w14:paraId="0D00F26E" w14:textId="77777777" w:rsidR="001D719B" w:rsidRPr="004E5BF6" w:rsidRDefault="001D719B" w:rsidP="008D529A">
            <w:pPr>
              <w:jc w:val="center"/>
              <w:rPr>
                <w:rFonts w:eastAsiaTheme="minorHAnsi"/>
                <w:b/>
                <w:bCs/>
                <w:kern w:val="2"/>
                <w:lang w:val="vi-VN"/>
                <w14:ligatures w14:val="standardContextual"/>
              </w:rPr>
            </w:pPr>
          </w:p>
        </w:tc>
      </w:tr>
      <w:tr w:rsidR="001D719B" w:rsidRPr="004E5BF6" w14:paraId="5C7AB009" w14:textId="77777777" w:rsidTr="008D529A">
        <w:tc>
          <w:tcPr>
            <w:tcW w:w="871" w:type="pct"/>
            <w:shd w:val="clear" w:color="auto" w:fill="auto"/>
            <w:vAlign w:val="center"/>
          </w:tcPr>
          <w:p w14:paraId="43192CD4" w14:textId="77777777" w:rsidR="001D719B" w:rsidRPr="004E5BF6" w:rsidRDefault="001D719B" w:rsidP="008D529A">
            <w:pPr>
              <w:jc w:val="center"/>
              <w:rPr>
                <w:lang w:val="vi-VN"/>
              </w:rPr>
            </w:pPr>
            <w:r>
              <w:rPr>
                <w:lang w:val="vi-VN"/>
              </w:rPr>
              <w:t>a.</w:t>
            </w:r>
          </w:p>
        </w:tc>
        <w:tc>
          <w:tcPr>
            <w:tcW w:w="623" w:type="pct"/>
            <w:vMerge/>
            <w:shd w:val="clear" w:color="auto" w:fill="auto"/>
            <w:vAlign w:val="center"/>
          </w:tcPr>
          <w:p w14:paraId="37D9A6B2" w14:textId="77777777" w:rsidR="001D719B" w:rsidRPr="004E5BF6" w:rsidRDefault="001D719B" w:rsidP="008D529A">
            <w:pPr>
              <w:jc w:val="center"/>
              <w:rPr>
                <w:lang w:val="vi-VN"/>
              </w:rPr>
            </w:pPr>
          </w:p>
        </w:tc>
        <w:tc>
          <w:tcPr>
            <w:tcW w:w="671" w:type="pct"/>
            <w:shd w:val="clear" w:color="auto" w:fill="auto"/>
            <w:vAlign w:val="center"/>
          </w:tcPr>
          <w:p w14:paraId="33DCC0CC" w14:textId="77777777" w:rsidR="001D719B" w:rsidRPr="004E5BF6" w:rsidRDefault="001D719B" w:rsidP="008D529A">
            <w:pPr>
              <w:jc w:val="center"/>
              <w:rPr>
                <w:lang w:val="vi-VN"/>
              </w:rPr>
            </w:pPr>
            <w:r w:rsidRPr="004E5BF6">
              <w:rPr>
                <w:lang w:val="vi-VN"/>
              </w:rPr>
              <w:t>1</w:t>
            </w:r>
          </w:p>
        </w:tc>
        <w:tc>
          <w:tcPr>
            <w:tcW w:w="598" w:type="pct"/>
            <w:shd w:val="clear" w:color="auto" w:fill="auto"/>
            <w:vAlign w:val="center"/>
          </w:tcPr>
          <w:p w14:paraId="36DD2C8C" w14:textId="77777777" w:rsidR="001D719B" w:rsidRPr="004E5BF6" w:rsidRDefault="001D719B" w:rsidP="008D529A">
            <w:pPr>
              <w:jc w:val="center"/>
              <w:rPr>
                <w:lang w:val="vi-VN"/>
              </w:rPr>
            </w:pPr>
          </w:p>
        </w:tc>
        <w:tc>
          <w:tcPr>
            <w:tcW w:w="596" w:type="pct"/>
            <w:shd w:val="clear" w:color="auto" w:fill="auto"/>
            <w:vAlign w:val="center"/>
          </w:tcPr>
          <w:p w14:paraId="5E02D9EA" w14:textId="77777777" w:rsidR="001D719B" w:rsidRPr="00CD74BD" w:rsidRDefault="001D719B" w:rsidP="008D529A">
            <w:pPr>
              <w:jc w:val="center"/>
              <w:rPr>
                <w:lang w:val="vi-VN"/>
              </w:rPr>
            </w:pPr>
            <w:r>
              <w:rPr>
                <w:lang w:val="vi-VN"/>
              </w:rPr>
              <w:t>1</w:t>
            </w:r>
          </w:p>
        </w:tc>
        <w:tc>
          <w:tcPr>
            <w:tcW w:w="674" w:type="pct"/>
            <w:shd w:val="clear" w:color="auto" w:fill="auto"/>
            <w:vAlign w:val="center"/>
          </w:tcPr>
          <w:p w14:paraId="2E6EC4CB" w14:textId="77777777" w:rsidR="001D719B" w:rsidRPr="004E5BF6" w:rsidRDefault="001D719B" w:rsidP="008D529A">
            <w:pPr>
              <w:jc w:val="center"/>
            </w:pPr>
          </w:p>
        </w:tc>
        <w:tc>
          <w:tcPr>
            <w:tcW w:w="967" w:type="pct"/>
            <w:shd w:val="clear" w:color="auto" w:fill="auto"/>
            <w:vAlign w:val="center"/>
          </w:tcPr>
          <w:p w14:paraId="6A8070F7" w14:textId="77777777" w:rsidR="001D719B" w:rsidRPr="004E5BF6" w:rsidRDefault="001D719B" w:rsidP="008D529A">
            <w:pPr>
              <w:jc w:val="center"/>
              <w:rPr>
                <w:b/>
                <w:bCs/>
                <w:lang w:val="vi-VN"/>
              </w:rPr>
            </w:pPr>
            <w:r w:rsidRPr="004E5BF6">
              <w:rPr>
                <w:b/>
                <w:bCs/>
                <w:lang w:val="vi-VN"/>
              </w:rPr>
              <w:t>1</w:t>
            </w:r>
          </w:p>
        </w:tc>
      </w:tr>
      <w:tr w:rsidR="001D719B" w:rsidRPr="004E5BF6" w14:paraId="2B3FE83F" w14:textId="77777777" w:rsidTr="008D529A">
        <w:tc>
          <w:tcPr>
            <w:tcW w:w="871" w:type="pct"/>
            <w:shd w:val="clear" w:color="auto" w:fill="auto"/>
            <w:vAlign w:val="center"/>
          </w:tcPr>
          <w:p w14:paraId="69C03038" w14:textId="77777777" w:rsidR="001D719B" w:rsidRPr="004E5BF6" w:rsidRDefault="001D719B" w:rsidP="008D529A">
            <w:pPr>
              <w:jc w:val="center"/>
              <w:rPr>
                <w:lang w:val="vi-VN"/>
              </w:rPr>
            </w:pPr>
            <w:r>
              <w:rPr>
                <w:lang w:val="vi-VN"/>
              </w:rPr>
              <w:t>b.</w:t>
            </w:r>
          </w:p>
        </w:tc>
        <w:tc>
          <w:tcPr>
            <w:tcW w:w="623" w:type="pct"/>
            <w:vMerge/>
            <w:shd w:val="clear" w:color="auto" w:fill="auto"/>
            <w:vAlign w:val="center"/>
          </w:tcPr>
          <w:p w14:paraId="0D06C437" w14:textId="77777777" w:rsidR="001D719B" w:rsidRPr="004E5BF6" w:rsidRDefault="001D719B" w:rsidP="008D529A">
            <w:pPr>
              <w:jc w:val="center"/>
              <w:rPr>
                <w:lang w:val="vi-VN"/>
              </w:rPr>
            </w:pPr>
          </w:p>
        </w:tc>
        <w:tc>
          <w:tcPr>
            <w:tcW w:w="671" w:type="pct"/>
            <w:shd w:val="clear" w:color="auto" w:fill="auto"/>
            <w:vAlign w:val="center"/>
          </w:tcPr>
          <w:p w14:paraId="57A22CB9" w14:textId="77777777" w:rsidR="001D719B" w:rsidRPr="004E5BF6" w:rsidRDefault="001D719B" w:rsidP="008D529A">
            <w:pPr>
              <w:jc w:val="center"/>
              <w:rPr>
                <w:lang w:val="vi-VN"/>
              </w:rPr>
            </w:pPr>
            <w:r w:rsidRPr="004E5BF6">
              <w:rPr>
                <w:lang w:val="vi-VN"/>
              </w:rPr>
              <w:t>1</w:t>
            </w:r>
          </w:p>
        </w:tc>
        <w:tc>
          <w:tcPr>
            <w:tcW w:w="598" w:type="pct"/>
            <w:shd w:val="clear" w:color="auto" w:fill="auto"/>
            <w:vAlign w:val="center"/>
          </w:tcPr>
          <w:p w14:paraId="039A9EA3" w14:textId="77777777" w:rsidR="001D719B" w:rsidRPr="004E5BF6" w:rsidRDefault="001D719B" w:rsidP="008D529A">
            <w:pPr>
              <w:jc w:val="center"/>
            </w:pPr>
          </w:p>
        </w:tc>
        <w:tc>
          <w:tcPr>
            <w:tcW w:w="596" w:type="pct"/>
            <w:shd w:val="clear" w:color="auto" w:fill="auto"/>
            <w:vAlign w:val="center"/>
          </w:tcPr>
          <w:p w14:paraId="5DC47621" w14:textId="77777777" w:rsidR="001D719B" w:rsidRPr="004E5BF6" w:rsidRDefault="001D719B" w:rsidP="008D529A">
            <w:pPr>
              <w:jc w:val="center"/>
            </w:pPr>
          </w:p>
        </w:tc>
        <w:tc>
          <w:tcPr>
            <w:tcW w:w="674" w:type="pct"/>
            <w:shd w:val="clear" w:color="auto" w:fill="auto"/>
            <w:vAlign w:val="center"/>
          </w:tcPr>
          <w:p w14:paraId="54F4C28D" w14:textId="77777777" w:rsidR="001D719B" w:rsidRPr="00CD74BD" w:rsidRDefault="001D719B" w:rsidP="008D529A">
            <w:pPr>
              <w:jc w:val="center"/>
              <w:rPr>
                <w:lang w:val="vi-VN"/>
              </w:rPr>
            </w:pPr>
            <w:r>
              <w:rPr>
                <w:lang w:val="vi-VN"/>
              </w:rPr>
              <w:t>1</w:t>
            </w:r>
          </w:p>
        </w:tc>
        <w:tc>
          <w:tcPr>
            <w:tcW w:w="967" w:type="pct"/>
            <w:shd w:val="clear" w:color="auto" w:fill="auto"/>
            <w:vAlign w:val="center"/>
          </w:tcPr>
          <w:p w14:paraId="4CD89102" w14:textId="77777777" w:rsidR="001D719B" w:rsidRPr="004E5BF6" w:rsidRDefault="001D719B" w:rsidP="008D529A">
            <w:pPr>
              <w:jc w:val="center"/>
              <w:rPr>
                <w:b/>
                <w:bCs/>
                <w:lang w:val="vi-VN"/>
              </w:rPr>
            </w:pPr>
            <w:r w:rsidRPr="004E5BF6">
              <w:rPr>
                <w:b/>
                <w:bCs/>
                <w:lang w:val="vi-VN"/>
              </w:rPr>
              <w:t>1</w:t>
            </w:r>
          </w:p>
        </w:tc>
      </w:tr>
      <w:tr w:rsidR="001D719B" w:rsidRPr="004E5BF6" w14:paraId="3B63FA35" w14:textId="77777777" w:rsidTr="008D529A">
        <w:tc>
          <w:tcPr>
            <w:tcW w:w="871" w:type="pct"/>
            <w:shd w:val="clear" w:color="auto" w:fill="auto"/>
            <w:vAlign w:val="center"/>
          </w:tcPr>
          <w:p w14:paraId="4DBD8FA7" w14:textId="77777777" w:rsidR="001D719B" w:rsidRPr="004E5BF6" w:rsidRDefault="001D719B" w:rsidP="008D529A">
            <w:pPr>
              <w:jc w:val="center"/>
              <w:rPr>
                <w:rFonts w:eastAsiaTheme="minorHAnsi"/>
                <w:b/>
                <w:bCs/>
                <w:kern w:val="2"/>
                <w14:ligatures w14:val="standardContextual"/>
              </w:rPr>
            </w:pPr>
            <w:r w:rsidRPr="004E5BF6">
              <w:rPr>
                <w:rFonts w:eastAsiaTheme="minorHAnsi"/>
                <w:b/>
                <w:bCs/>
                <w:kern w:val="2"/>
                <w:lang w:val="vi-VN"/>
                <w14:ligatures w14:val="standardContextual"/>
              </w:rPr>
              <w:t xml:space="preserve">Câu </w:t>
            </w:r>
            <w:r w:rsidRPr="004E5BF6">
              <w:rPr>
                <w:rFonts w:eastAsiaTheme="minorHAnsi"/>
                <w:b/>
                <w:bCs/>
                <w:kern w:val="2"/>
                <w14:ligatures w14:val="standardContextual"/>
              </w:rPr>
              <w:t>2</w:t>
            </w:r>
          </w:p>
        </w:tc>
        <w:tc>
          <w:tcPr>
            <w:tcW w:w="623" w:type="pct"/>
            <w:vMerge w:val="restart"/>
            <w:shd w:val="clear" w:color="auto" w:fill="auto"/>
            <w:vAlign w:val="center"/>
          </w:tcPr>
          <w:p w14:paraId="159790EC" w14:textId="5F1993AA" w:rsidR="001D719B" w:rsidRPr="00264B0A" w:rsidRDefault="00264B0A" w:rsidP="004822FC">
            <w:pPr>
              <w:jc w:val="center"/>
            </w:pPr>
            <w:r>
              <w:t>1.1</w:t>
            </w:r>
          </w:p>
        </w:tc>
        <w:tc>
          <w:tcPr>
            <w:tcW w:w="671" w:type="pct"/>
            <w:shd w:val="clear" w:color="auto" w:fill="auto"/>
            <w:vAlign w:val="center"/>
          </w:tcPr>
          <w:p w14:paraId="729F706B" w14:textId="77777777" w:rsidR="001D719B" w:rsidRPr="00B075EE" w:rsidRDefault="001D719B" w:rsidP="008D529A">
            <w:pPr>
              <w:jc w:val="center"/>
              <w:rPr>
                <w:rFonts w:eastAsiaTheme="minorHAnsi"/>
                <w:kern w:val="2"/>
                <w:lang w:val="vi-VN"/>
                <w14:ligatures w14:val="standardContextual"/>
              </w:rPr>
            </w:pPr>
            <w:r>
              <w:rPr>
                <w:rFonts w:eastAsiaTheme="minorHAnsi"/>
                <w:kern w:val="2"/>
                <w:lang w:val="vi-VN"/>
                <w14:ligatures w14:val="standardContextual"/>
              </w:rPr>
              <w:t>2</w:t>
            </w:r>
          </w:p>
        </w:tc>
        <w:tc>
          <w:tcPr>
            <w:tcW w:w="598" w:type="pct"/>
            <w:shd w:val="clear" w:color="auto" w:fill="auto"/>
            <w:vAlign w:val="center"/>
          </w:tcPr>
          <w:p w14:paraId="69A8AC09" w14:textId="77777777" w:rsidR="001D719B" w:rsidRPr="004E5BF6" w:rsidRDefault="001D719B" w:rsidP="008D529A">
            <w:pPr>
              <w:jc w:val="center"/>
            </w:pPr>
          </w:p>
        </w:tc>
        <w:tc>
          <w:tcPr>
            <w:tcW w:w="596" w:type="pct"/>
            <w:shd w:val="clear" w:color="auto" w:fill="auto"/>
            <w:vAlign w:val="center"/>
          </w:tcPr>
          <w:p w14:paraId="06DCB628" w14:textId="77777777" w:rsidR="001D719B" w:rsidRPr="004E5BF6" w:rsidRDefault="001D719B" w:rsidP="008D529A">
            <w:pPr>
              <w:jc w:val="center"/>
              <w:rPr>
                <w:rFonts w:eastAsiaTheme="minorHAnsi"/>
                <w:kern w:val="2"/>
                <w14:ligatures w14:val="standardContextual"/>
              </w:rPr>
            </w:pPr>
          </w:p>
        </w:tc>
        <w:tc>
          <w:tcPr>
            <w:tcW w:w="674" w:type="pct"/>
            <w:shd w:val="clear" w:color="auto" w:fill="auto"/>
            <w:vAlign w:val="center"/>
          </w:tcPr>
          <w:p w14:paraId="5C44CAB0" w14:textId="77777777" w:rsidR="001D719B" w:rsidRPr="004E5BF6" w:rsidRDefault="001D719B" w:rsidP="008D529A">
            <w:pPr>
              <w:jc w:val="center"/>
              <w:rPr>
                <w:rFonts w:eastAsiaTheme="minorHAnsi"/>
                <w:kern w:val="2"/>
                <w14:ligatures w14:val="standardContextual"/>
              </w:rPr>
            </w:pPr>
          </w:p>
        </w:tc>
        <w:tc>
          <w:tcPr>
            <w:tcW w:w="967" w:type="pct"/>
            <w:shd w:val="clear" w:color="auto" w:fill="auto"/>
            <w:vAlign w:val="center"/>
          </w:tcPr>
          <w:p w14:paraId="56209794" w14:textId="77777777" w:rsidR="001D719B" w:rsidRPr="004E5BF6" w:rsidRDefault="001D719B" w:rsidP="008D529A">
            <w:pPr>
              <w:jc w:val="center"/>
              <w:rPr>
                <w:rFonts w:eastAsiaTheme="minorHAnsi"/>
                <w:b/>
                <w:bCs/>
                <w:kern w:val="2"/>
                <w:lang w:val="vi-VN"/>
                <w14:ligatures w14:val="standardContextual"/>
              </w:rPr>
            </w:pPr>
          </w:p>
        </w:tc>
      </w:tr>
      <w:tr w:rsidR="001D719B" w:rsidRPr="004E5BF6" w14:paraId="1CE1A998" w14:textId="77777777" w:rsidTr="008D529A">
        <w:tc>
          <w:tcPr>
            <w:tcW w:w="871" w:type="pct"/>
            <w:shd w:val="clear" w:color="auto" w:fill="auto"/>
            <w:vAlign w:val="center"/>
          </w:tcPr>
          <w:p w14:paraId="05829D3F" w14:textId="77777777" w:rsidR="001D719B" w:rsidRPr="004E5BF6" w:rsidRDefault="001D719B" w:rsidP="008D529A">
            <w:pPr>
              <w:jc w:val="center"/>
              <w:rPr>
                <w:rFonts w:eastAsiaTheme="minorHAnsi"/>
                <w:b/>
                <w:bCs/>
                <w:kern w:val="2"/>
                <w:lang w:val="vi-VN"/>
                <w14:ligatures w14:val="standardContextual"/>
              </w:rPr>
            </w:pPr>
            <w:r>
              <w:rPr>
                <w:lang w:val="vi-VN"/>
              </w:rPr>
              <w:t>a.</w:t>
            </w:r>
          </w:p>
        </w:tc>
        <w:tc>
          <w:tcPr>
            <w:tcW w:w="623" w:type="pct"/>
            <w:vMerge/>
            <w:shd w:val="clear" w:color="auto" w:fill="auto"/>
            <w:vAlign w:val="center"/>
          </w:tcPr>
          <w:p w14:paraId="7ED73321" w14:textId="77777777" w:rsidR="001D719B" w:rsidRPr="004E5BF6" w:rsidRDefault="001D719B" w:rsidP="008D529A">
            <w:pPr>
              <w:jc w:val="center"/>
              <w:rPr>
                <w:lang w:val="vi-VN"/>
              </w:rPr>
            </w:pPr>
          </w:p>
        </w:tc>
        <w:tc>
          <w:tcPr>
            <w:tcW w:w="671" w:type="pct"/>
            <w:shd w:val="clear" w:color="auto" w:fill="auto"/>
            <w:vAlign w:val="center"/>
          </w:tcPr>
          <w:p w14:paraId="20D17080" w14:textId="77777777" w:rsidR="001D719B" w:rsidRPr="004E5BF6" w:rsidRDefault="001D719B" w:rsidP="008D529A">
            <w:pPr>
              <w:jc w:val="center"/>
              <w:rPr>
                <w:rFonts w:eastAsiaTheme="minorHAnsi"/>
                <w:kern w:val="2"/>
                <w:lang w:val="vi-VN"/>
                <w14:ligatures w14:val="standardContextual"/>
              </w:rPr>
            </w:pPr>
            <w:r>
              <w:rPr>
                <w:rFonts w:eastAsiaTheme="minorHAnsi"/>
                <w:kern w:val="2"/>
                <w:lang w:val="vi-VN"/>
                <w14:ligatures w14:val="standardContextual"/>
              </w:rPr>
              <w:t>1</w:t>
            </w:r>
          </w:p>
        </w:tc>
        <w:tc>
          <w:tcPr>
            <w:tcW w:w="598" w:type="pct"/>
            <w:shd w:val="clear" w:color="auto" w:fill="auto"/>
            <w:vAlign w:val="center"/>
          </w:tcPr>
          <w:p w14:paraId="1DD5AD8D" w14:textId="77777777" w:rsidR="001D719B" w:rsidRPr="004E5BF6" w:rsidRDefault="001D719B" w:rsidP="008D529A">
            <w:pPr>
              <w:jc w:val="center"/>
            </w:pPr>
          </w:p>
        </w:tc>
        <w:tc>
          <w:tcPr>
            <w:tcW w:w="596" w:type="pct"/>
            <w:shd w:val="clear" w:color="auto" w:fill="auto"/>
            <w:vAlign w:val="center"/>
          </w:tcPr>
          <w:p w14:paraId="296FC5E7" w14:textId="77777777" w:rsidR="001D719B" w:rsidRPr="00020FE0" w:rsidRDefault="001D719B" w:rsidP="008D529A">
            <w:pPr>
              <w:jc w:val="center"/>
              <w:rPr>
                <w:rFonts w:eastAsiaTheme="minorHAnsi"/>
                <w:kern w:val="2"/>
                <w:lang w:val="vi-VN"/>
                <w14:ligatures w14:val="standardContextual"/>
              </w:rPr>
            </w:pPr>
            <w:r>
              <w:rPr>
                <w:rFonts w:eastAsiaTheme="minorHAnsi"/>
                <w:kern w:val="2"/>
                <w:lang w:val="vi-VN"/>
                <w14:ligatures w14:val="standardContextual"/>
              </w:rPr>
              <w:t>1</w:t>
            </w:r>
          </w:p>
        </w:tc>
        <w:tc>
          <w:tcPr>
            <w:tcW w:w="674" w:type="pct"/>
            <w:shd w:val="clear" w:color="auto" w:fill="auto"/>
            <w:vAlign w:val="center"/>
          </w:tcPr>
          <w:p w14:paraId="4007F3ED" w14:textId="77777777" w:rsidR="001D719B" w:rsidRPr="004E5BF6" w:rsidRDefault="001D719B" w:rsidP="008D529A">
            <w:pPr>
              <w:jc w:val="center"/>
              <w:rPr>
                <w:rFonts w:eastAsiaTheme="minorHAnsi"/>
                <w:kern w:val="2"/>
                <w14:ligatures w14:val="standardContextual"/>
              </w:rPr>
            </w:pPr>
          </w:p>
        </w:tc>
        <w:tc>
          <w:tcPr>
            <w:tcW w:w="967" w:type="pct"/>
            <w:shd w:val="clear" w:color="auto" w:fill="auto"/>
            <w:vAlign w:val="center"/>
          </w:tcPr>
          <w:p w14:paraId="0C25B01B" w14:textId="77777777" w:rsidR="001D719B" w:rsidRPr="004E5BF6" w:rsidRDefault="001D719B" w:rsidP="008D529A">
            <w:pPr>
              <w:jc w:val="center"/>
              <w:rPr>
                <w:rFonts w:eastAsiaTheme="minorHAnsi"/>
                <w:b/>
                <w:bCs/>
                <w:kern w:val="2"/>
                <w:lang w:val="vi-VN"/>
                <w14:ligatures w14:val="standardContextual"/>
              </w:rPr>
            </w:pPr>
            <w:r w:rsidRPr="004E5BF6">
              <w:rPr>
                <w:b/>
                <w:bCs/>
                <w:lang w:val="vi-VN"/>
              </w:rPr>
              <w:t>1</w:t>
            </w:r>
          </w:p>
        </w:tc>
      </w:tr>
      <w:tr w:rsidR="001D719B" w:rsidRPr="004E5BF6" w14:paraId="6C39347A" w14:textId="77777777" w:rsidTr="008D529A">
        <w:tc>
          <w:tcPr>
            <w:tcW w:w="871" w:type="pct"/>
            <w:shd w:val="clear" w:color="auto" w:fill="auto"/>
            <w:vAlign w:val="center"/>
          </w:tcPr>
          <w:p w14:paraId="1833DF06" w14:textId="77777777" w:rsidR="001D719B" w:rsidRPr="004E5BF6" w:rsidRDefault="001D719B" w:rsidP="008D529A">
            <w:pPr>
              <w:jc w:val="center"/>
              <w:rPr>
                <w:rFonts w:eastAsiaTheme="minorHAnsi"/>
                <w:b/>
                <w:bCs/>
                <w:kern w:val="2"/>
                <w:lang w:val="vi-VN"/>
                <w14:ligatures w14:val="standardContextual"/>
              </w:rPr>
            </w:pPr>
            <w:r>
              <w:rPr>
                <w:lang w:val="vi-VN"/>
              </w:rPr>
              <w:t>b.</w:t>
            </w:r>
          </w:p>
        </w:tc>
        <w:tc>
          <w:tcPr>
            <w:tcW w:w="623" w:type="pct"/>
            <w:vMerge/>
            <w:shd w:val="clear" w:color="auto" w:fill="auto"/>
            <w:vAlign w:val="center"/>
          </w:tcPr>
          <w:p w14:paraId="18FFA281" w14:textId="77777777" w:rsidR="001D719B" w:rsidRPr="004E5BF6" w:rsidRDefault="001D719B" w:rsidP="008D529A">
            <w:pPr>
              <w:jc w:val="center"/>
              <w:rPr>
                <w:lang w:val="vi-VN"/>
              </w:rPr>
            </w:pPr>
          </w:p>
        </w:tc>
        <w:tc>
          <w:tcPr>
            <w:tcW w:w="671" w:type="pct"/>
            <w:shd w:val="clear" w:color="auto" w:fill="auto"/>
            <w:vAlign w:val="center"/>
          </w:tcPr>
          <w:p w14:paraId="2209E09E" w14:textId="77777777" w:rsidR="001D719B" w:rsidRPr="004E5BF6" w:rsidRDefault="001D719B" w:rsidP="008D529A">
            <w:pPr>
              <w:jc w:val="center"/>
              <w:rPr>
                <w:rFonts w:eastAsiaTheme="minorHAnsi"/>
                <w:kern w:val="2"/>
                <w:lang w:val="vi-VN"/>
                <w14:ligatures w14:val="standardContextual"/>
              </w:rPr>
            </w:pPr>
            <w:r>
              <w:rPr>
                <w:rFonts w:eastAsiaTheme="minorHAnsi"/>
                <w:kern w:val="2"/>
                <w:lang w:val="vi-VN"/>
                <w14:ligatures w14:val="standardContextual"/>
              </w:rPr>
              <w:t>1</w:t>
            </w:r>
          </w:p>
        </w:tc>
        <w:tc>
          <w:tcPr>
            <w:tcW w:w="598" w:type="pct"/>
            <w:shd w:val="clear" w:color="auto" w:fill="auto"/>
            <w:vAlign w:val="center"/>
          </w:tcPr>
          <w:p w14:paraId="6FFAD840" w14:textId="77777777" w:rsidR="001D719B" w:rsidRPr="004E5BF6" w:rsidRDefault="001D719B" w:rsidP="008D529A">
            <w:pPr>
              <w:jc w:val="center"/>
            </w:pPr>
          </w:p>
        </w:tc>
        <w:tc>
          <w:tcPr>
            <w:tcW w:w="596" w:type="pct"/>
            <w:shd w:val="clear" w:color="auto" w:fill="auto"/>
            <w:vAlign w:val="center"/>
          </w:tcPr>
          <w:p w14:paraId="0546FAB3" w14:textId="77777777" w:rsidR="001D719B" w:rsidRPr="004E5BF6" w:rsidRDefault="001D719B" w:rsidP="008D529A">
            <w:pPr>
              <w:jc w:val="center"/>
              <w:rPr>
                <w:rFonts w:eastAsiaTheme="minorHAnsi"/>
                <w:kern w:val="2"/>
                <w14:ligatures w14:val="standardContextual"/>
              </w:rPr>
            </w:pPr>
          </w:p>
        </w:tc>
        <w:tc>
          <w:tcPr>
            <w:tcW w:w="674" w:type="pct"/>
            <w:shd w:val="clear" w:color="auto" w:fill="auto"/>
            <w:vAlign w:val="center"/>
          </w:tcPr>
          <w:p w14:paraId="0F0C6ACA" w14:textId="77777777" w:rsidR="001D719B" w:rsidRPr="00020FE0" w:rsidRDefault="001D719B" w:rsidP="008D529A">
            <w:pPr>
              <w:jc w:val="center"/>
              <w:rPr>
                <w:rFonts w:eastAsiaTheme="minorHAnsi"/>
                <w:kern w:val="2"/>
                <w:lang w:val="vi-VN"/>
                <w14:ligatures w14:val="standardContextual"/>
              </w:rPr>
            </w:pPr>
            <w:r>
              <w:rPr>
                <w:rFonts w:eastAsiaTheme="minorHAnsi"/>
                <w:kern w:val="2"/>
                <w:lang w:val="vi-VN"/>
                <w14:ligatures w14:val="standardContextual"/>
              </w:rPr>
              <w:t>1</w:t>
            </w:r>
          </w:p>
        </w:tc>
        <w:tc>
          <w:tcPr>
            <w:tcW w:w="967" w:type="pct"/>
            <w:shd w:val="clear" w:color="auto" w:fill="auto"/>
            <w:vAlign w:val="center"/>
          </w:tcPr>
          <w:p w14:paraId="6A697EFA" w14:textId="77777777" w:rsidR="001D719B" w:rsidRPr="004E5BF6" w:rsidRDefault="001D719B" w:rsidP="008D529A">
            <w:pPr>
              <w:jc w:val="center"/>
              <w:rPr>
                <w:rFonts w:eastAsiaTheme="minorHAnsi"/>
                <w:b/>
                <w:bCs/>
                <w:kern w:val="2"/>
                <w:lang w:val="vi-VN"/>
                <w14:ligatures w14:val="standardContextual"/>
              </w:rPr>
            </w:pPr>
            <w:r w:rsidRPr="004E5BF6">
              <w:rPr>
                <w:b/>
                <w:bCs/>
                <w:lang w:val="vi-VN"/>
              </w:rPr>
              <w:t>1</w:t>
            </w:r>
          </w:p>
        </w:tc>
      </w:tr>
      <w:tr w:rsidR="001D719B" w:rsidRPr="004E5BF6" w14:paraId="024C1541" w14:textId="77777777" w:rsidTr="008D529A">
        <w:tc>
          <w:tcPr>
            <w:tcW w:w="871" w:type="pct"/>
            <w:shd w:val="clear" w:color="auto" w:fill="auto"/>
            <w:vAlign w:val="center"/>
          </w:tcPr>
          <w:p w14:paraId="699F2F98" w14:textId="77777777" w:rsidR="001D719B" w:rsidRPr="004E5BF6" w:rsidRDefault="001D719B" w:rsidP="008D529A">
            <w:pPr>
              <w:jc w:val="center"/>
              <w:rPr>
                <w:rFonts w:eastAsiaTheme="minorHAnsi"/>
                <w:b/>
                <w:bCs/>
                <w:kern w:val="2"/>
                <w:lang w:val="vi-VN"/>
                <w14:ligatures w14:val="standardContextual"/>
              </w:rPr>
            </w:pPr>
            <w:r w:rsidRPr="004E5BF6">
              <w:rPr>
                <w:rFonts w:eastAsiaTheme="minorHAnsi"/>
                <w:b/>
                <w:bCs/>
                <w:kern w:val="2"/>
                <w:lang w:val="vi-VN"/>
                <w14:ligatures w14:val="standardContextual"/>
              </w:rPr>
              <w:t>Câu 3</w:t>
            </w:r>
          </w:p>
        </w:tc>
        <w:tc>
          <w:tcPr>
            <w:tcW w:w="623" w:type="pct"/>
            <w:vMerge w:val="restart"/>
            <w:shd w:val="clear" w:color="auto" w:fill="auto"/>
            <w:vAlign w:val="center"/>
          </w:tcPr>
          <w:p w14:paraId="42BCA288" w14:textId="7B25301E" w:rsidR="001D719B" w:rsidRPr="005E204D" w:rsidRDefault="001D719B" w:rsidP="005E204D">
            <w:pPr>
              <w:jc w:val="center"/>
            </w:pPr>
            <w:r w:rsidRPr="004E5BF6">
              <w:rPr>
                <w:lang w:val="vi-VN"/>
              </w:rPr>
              <w:t>1.1</w:t>
            </w:r>
          </w:p>
        </w:tc>
        <w:tc>
          <w:tcPr>
            <w:tcW w:w="671" w:type="pct"/>
            <w:shd w:val="clear" w:color="auto" w:fill="auto"/>
            <w:vAlign w:val="center"/>
          </w:tcPr>
          <w:p w14:paraId="59B41039" w14:textId="77777777" w:rsidR="001D719B" w:rsidRPr="004E5BF6" w:rsidRDefault="001D719B" w:rsidP="008D529A">
            <w:pPr>
              <w:jc w:val="center"/>
              <w:rPr>
                <w:rFonts w:eastAsiaTheme="minorHAnsi"/>
                <w:kern w:val="2"/>
                <w:lang w:val="vi-VN"/>
                <w14:ligatures w14:val="standardContextual"/>
              </w:rPr>
            </w:pPr>
            <w:r>
              <w:rPr>
                <w:rFonts w:eastAsiaTheme="minorHAnsi"/>
                <w:kern w:val="2"/>
                <w:lang w:val="vi-VN"/>
                <w14:ligatures w14:val="standardContextual"/>
              </w:rPr>
              <w:t>2</w:t>
            </w:r>
          </w:p>
        </w:tc>
        <w:tc>
          <w:tcPr>
            <w:tcW w:w="598" w:type="pct"/>
            <w:shd w:val="clear" w:color="auto" w:fill="auto"/>
            <w:vAlign w:val="center"/>
          </w:tcPr>
          <w:p w14:paraId="6BDF4C39" w14:textId="77777777" w:rsidR="001D719B" w:rsidRPr="004E5BF6" w:rsidRDefault="001D719B" w:rsidP="008D529A">
            <w:pPr>
              <w:jc w:val="center"/>
            </w:pPr>
          </w:p>
        </w:tc>
        <w:tc>
          <w:tcPr>
            <w:tcW w:w="596" w:type="pct"/>
            <w:shd w:val="clear" w:color="auto" w:fill="auto"/>
            <w:vAlign w:val="center"/>
          </w:tcPr>
          <w:p w14:paraId="707C07A9" w14:textId="77777777" w:rsidR="001D719B" w:rsidRPr="004E5BF6" w:rsidRDefault="001D719B" w:rsidP="008D529A">
            <w:pPr>
              <w:jc w:val="center"/>
              <w:rPr>
                <w:rFonts w:eastAsiaTheme="minorHAnsi"/>
                <w:kern w:val="2"/>
                <w14:ligatures w14:val="standardContextual"/>
              </w:rPr>
            </w:pPr>
          </w:p>
        </w:tc>
        <w:tc>
          <w:tcPr>
            <w:tcW w:w="674" w:type="pct"/>
            <w:shd w:val="clear" w:color="auto" w:fill="auto"/>
            <w:vAlign w:val="center"/>
          </w:tcPr>
          <w:p w14:paraId="613EE065" w14:textId="77777777" w:rsidR="001D719B" w:rsidRPr="004E5BF6" w:rsidRDefault="001D719B" w:rsidP="008D529A">
            <w:pPr>
              <w:jc w:val="center"/>
              <w:rPr>
                <w:rFonts w:eastAsiaTheme="minorHAnsi"/>
                <w:kern w:val="2"/>
                <w14:ligatures w14:val="standardContextual"/>
              </w:rPr>
            </w:pPr>
          </w:p>
        </w:tc>
        <w:tc>
          <w:tcPr>
            <w:tcW w:w="967" w:type="pct"/>
            <w:shd w:val="clear" w:color="auto" w:fill="auto"/>
            <w:vAlign w:val="center"/>
          </w:tcPr>
          <w:p w14:paraId="4433623A" w14:textId="77777777" w:rsidR="001D719B" w:rsidRPr="004E5BF6" w:rsidRDefault="001D719B" w:rsidP="008D529A">
            <w:pPr>
              <w:jc w:val="center"/>
              <w:rPr>
                <w:rFonts w:eastAsiaTheme="minorHAnsi"/>
                <w:b/>
                <w:bCs/>
                <w:kern w:val="2"/>
                <w:lang w:val="vi-VN"/>
                <w14:ligatures w14:val="standardContextual"/>
              </w:rPr>
            </w:pPr>
          </w:p>
        </w:tc>
      </w:tr>
      <w:tr w:rsidR="001D719B" w:rsidRPr="004E5BF6" w14:paraId="19DE337E" w14:textId="77777777" w:rsidTr="008D529A">
        <w:tc>
          <w:tcPr>
            <w:tcW w:w="871" w:type="pct"/>
            <w:shd w:val="clear" w:color="auto" w:fill="auto"/>
            <w:vAlign w:val="center"/>
          </w:tcPr>
          <w:p w14:paraId="3BD80B59" w14:textId="77777777" w:rsidR="001D719B" w:rsidRPr="004E5BF6" w:rsidRDefault="001D719B" w:rsidP="008D529A">
            <w:pPr>
              <w:jc w:val="center"/>
              <w:rPr>
                <w:rFonts w:eastAsiaTheme="minorHAnsi"/>
                <w:b/>
                <w:bCs/>
                <w:kern w:val="2"/>
                <w:lang w:val="vi-VN"/>
                <w14:ligatures w14:val="standardContextual"/>
              </w:rPr>
            </w:pPr>
            <w:r>
              <w:rPr>
                <w:lang w:val="vi-VN"/>
              </w:rPr>
              <w:t>a.</w:t>
            </w:r>
          </w:p>
        </w:tc>
        <w:tc>
          <w:tcPr>
            <w:tcW w:w="623" w:type="pct"/>
            <w:vMerge/>
            <w:shd w:val="clear" w:color="auto" w:fill="auto"/>
            <w:vAlign w:val="center"/>
          </w:tcPr>
          <w:p w14:paraId="6A3819AB" w14:textId="77777777" w:rsidR="001D719B" w:rsidRPr="004E5BF6" w:rsidRDefault="001D719B" w:rsidP="008D529A">
            <w:pPr>
              <w:jc w:val="center"/>
              <w:rPr>
                <w:lang w:val="vi-VN"/>
              </w:rPr>
            </w:pPr>
          </w:p>
        </w:tc>
        <w:tc>
          <w:tcPr>
            <w:tcW w:w="671" w:type="pct"/>
            <w:shd w:val="clear" w:color="auto" w:fill="auto"/>
            <w:vAlign w:val="center"/>
          </w:tcPr>
          <w:p w14:paraId="053D98C8" w14:textId="77777777" w:rsidR="001D719B" w:rsidRPr="004E5BF6" w:rsidRDefault="001D719B" w:rsidP="008D529A">
            <w:pPr>
              <w:jc w:val="center"/>
              <w:rPr>
                <w:rFonts w:eastAsiaTheme="minorHAnsi"/>
                <w:kern w:val="2"/>
                <w:lang w:val="vi-VN"/>
                <w14:ligatures w14:val="standardContextual"/>
              </w:rPr>
            </w:pPr>
            <w:r>
              <w:rPr>
                <w:rFonts w:eastAsiaTheme="minorHAnsi"/>
                <w:kern w:val="2"/>
                <w:lang w:val="vi-VN"/>
                <w14:ligatures w14:val="standardContextual"/>
              </w:rPr>
              <w:t>1</w:t>
            </w:r>
          </w:p>
        </w:tc>
        <w:tc>
          <w:tcPr>
            <w:tcW w:w="598" w:type="pct"/>
            <w:shd w:val="clear" w:color="auto" w:fill="auto"/>
            <w:vAlign w:val="center"/>
          </w:tcPr>
          <w:p w14:paraId="271AD419" w14:textId="77777777" w:rsidR="001D719B" w:rsidRPr="004E5BF6" w:rsidRDefault="001D719B" w:rsidP="008D529A">
            <w:pPr>
              <w:jc w:val="center"/>
            </w:pPr>
          </w:p>
        </w:tc>
        <w:tc>
          <w:tcPr>
            <w:tcW w:w="596" w:type="pct"/>
            <w:shd w:val="clear" w:color="auto" w:fill="auto"/>
            <w:vAlign w:val="center"/>
          </w:tcPr>
          <w:p w14:paraId="4B4799B3" w14:textId="77777777" w:rsidR="001D719B" w:rsidRPr="000E2E6F" w:rsidRDefault="001D719B" w:rsidP="008D529A">
            <w:pPr>
              <w:jc w:val="center"/>
              <w:rPr>
                <w:rFonts w:eastAsiaTheme="minorHAnsi"/>
                <w:kern w:val="2"/>
                <w:lang w:val="vi-VN"/>
                <w14:ligatures w14:val="standardContextual"/>
              </w:rPr>
            </w:pPr>
            <w:r>
              <w:rPr>
                <w:rFonts w:eastAsiaTheme="minorHAnsi"/>
                <w:kern w:val="2"/>
                <w:lang w:val="vi-VN"/>
                <w14:ligatures w14:val="standardContextual"/>
              </w:rPr>
              <w:t>1</w:t>
            </w:r>
          </w:p>
        </w:tc>
        <w:tc>
          <w:tcPr>
            <w:tcW w:w="674" w:type="pct"/>
            <w:shd w:val="clear" w:color="auto" w:fill="auto"/>
            <w:vAlign w:val="center"/>
          </w:tcPr>
          <w:p w14:paraId="14E040F8" w14:textId="77777777" w:rsidR="001D719B" w:rsidRPr="004E5BF6" w:rsidRDefault="001D719B" w:rsidP="008D529A">
            <w:pPr>
              <w:jc w:val="center"/>
              <w:rPr>
                <w:rFonts w:eastAsiaTheme="minorHAnsi"/>
                <w:kern w:val="2"/>
                <w14:ligatures w14:val="standardContextual"/>
              </w:rPr>
            </w:pPr>
          </w:p>
        </w:tc>
        <w:tc>
          <w:tcPr>
            <w:tcW w:w="967" w:type="pct"/>
            <w:shd w:val="clear" w:color="auto" w:fill="auto"/>
            <w:vAlign w:val="center"/>
          </w:tcPr>
          <w:p w14:paraId="7A2934DE" w14:textId="77777777" w:rsidR="001D719B" w:rsidRPr="004E5BF6" w:rsidRDefault="001D719B" w:rsidP="008D529A">
            <w:pPr>
              <w:jc w:val="center"/>
              <w:rPr>
                <w:rFonts w:eastAsiaTheme="minorHAnsi"/>
                <w:b/>
                <w:bCs/>
                <w:kern w:val="2"/>
                <w:lang w:val="vi-VN"/>
                <w14:ligatures w14:val="standardContextual"/>
              </w:rPr>
            </w:pPr>
            <w:r w:rsidRPr="004E5BF6">
              <w:rPr>
                <w:b/>
                <w:bCs/>
                <w:lang w:val="vi-VN"/>
              </w:rPr>
              <w:t>1</w:t>
            </w:r>
          </w:p>
        </w:tc>
      </w:tr>
      <w:tr w:rsidR="001D719B" w:rsidRPr="004E5BF6" w14:paraId="0D9B89BE" w14:textId="77777777" w:rsidTr="008D529A">
        <w:tc>
          <w:tcPr>
            <w:tcW w:w="871" w:type="pct"/>
            <w:shd w:val="clear" w:color="auto" w:fill="auto"/>
            <w:vAlign w:val="center"/>
          </w:tcPr>
          <w:p w14:paraId="7C6A3293" w14:textId="77777777" w:rsidR="001D719B" w:rsidRPr="004E5BF6" w:rsidRDefault="001D719B" w:rsidP="008D529A">
            <w:pPr>
              <w:jc w:val="center"/>
              <w:rPr>
                <w:rFonts w:eastAsiaTheme="minorHAnsi"/>
                <w:b/>
                <w:bCs/>
                <w:kern w:val="2"/>
                <w:lang w:val="vi-VN"/>
                <w14:ligatures w14:val="standardContextual"/>
              </w:rPr>
            </w:pPr>
            <w:r>
              <w:rPr>
                <w:lang w:val="vi-VN"/>
              </w:rPr>
              <w:t>b.</w:t>
            </w:r>
          </w:p>
        </w:tc>
        <w:tc>
          <w:tcPr>
            <w:tcW w:w="623" w:type="pct"/>
            <w:vMerge/>
            <w:shd w:val="clear" w:color="auto" w:fill="auto"/>
            <w:vAlign w:val="center"/>
          </w:tcPr>
          <w:p w14:paraId="11232E63" w14:textId="77777777" w:rsidR="001D719B" w:rsidRPr="004E5BF6" w:rsidRDefault="001D719B" w:rsidP="008D529A">
            <w:pPr>
              <w:jc w:val="center"/>
              <w:rPr>
                <w:lang w:val="vi-VN"/>
              </w:rPr>
            </w:pPr>
          </w:p>
        </w:tc>
        <w:tc>
          <w:tcPr>
            <w:tcW w:w="671" w:type="pct"/>
            <w:shd w:val="clear" w:color="auto" w:fill="auto"/>
            <w:vAlign w:val="center"/>
          </w:tcPr>
          <w:p w14:paraId="0DB73E8B" w14:textId="77777777" w:rsidR="001D719B" w:rsidRPr="004E5BF6" w:rsidRDefault="001D719B" w:rsidP="008D529A">
            <w:pPr>
              <w:jc w:val="center"/>
              <w:rPr>
                <w:rFonts w:eastAsiaTheme="minorHAnsi"/>
                <w:kern w:val="2"/>
                <w:lang w:val="vi-VN"/>
                <w14:ligatures w14:val="standardContextual"/>
              </w:rPr>
            </w:pPr>
            <w:r>
              <w:rPr>
                <w:rFonts w:eastAsiaTheme="minorHAnsi"/>
                <w:kern w:val="2"/>
                <w:lang w:val="vi-VN"/>
                <w14:ligatures w14:val="standardContextual"/>
              </w:rPr>
              <w:t>1</w:t>
            </w:r>
          </w:p>
        </w:tc>
        <w:tc>
          <w:tcPr>
            <w:tcW w:w="598" w:type="pct"/>
            <w:shd w:val="clear" w:color="auto" w:fill="auto"/>
            <w:vAlign w:val="center"/>
          </w:tcPr>
          <w:p w14:paraId="49E72546" w14:textId="77777777" w:rsidR="001D719B" w:rsidRPr="004E5BF6" w:rsidRDefault="001D719B" w:rsidP="008D529A">
            <w:pPr>
              <w:jc w:val="center"/>
            </w:pPr>
          </w:p>
        </w:tc>
        <w:tc>
          <w:tcPr>
            <w:tcW w:w="596" w:type="pct"/>
            <w:shd w:val="clear" w:color="auto" w:fill="auto"/>
            <w:vAlign w:val="center"/>
          </w:tcPr>
          <w:p w14:paraId="438DD2E9" w14:textId="77777777" w:rsidR="001D719B" w:rsidRPr="004E5BF6" w:rsidRDefault="001D719B" w:rsidP="008D529A">
            <w:pPr>
              <w:jc w:val="center"/>
              <w:rPr>
                <w:rFonts w:eastAsiaTheme="minorHAnsi"/>
                <w:kern w:val="2"/>
                <w14:ligatures w14:val="standardContextual"/>
              </w:rPr>
            </w:pPr>
          </w:p>
        </w:tc>
        <w:tc>
          <w:tcPr>
            <w:tcW w:w="674" w:type="pct"/>
            <w:shd w:val="clear" w:color="auto" w:fill="auto"/>
            <w:vAlign w:val="center"/>
          </w:tcPr>
          <w:p w14:paraId="32E0FE60" w14:textId="77777777" w:rsidR="001D719B" w:rsidRPr="000E2E6F" w:rsidRDefault="001D719B" w:rsidP="008D529A">
            <w:pPr>
              <w:jc w:val="center"/>
              <w:rPr>
                <w:rFonts w:eastAsiaTheme="minorHAnsi"/>
                <w:kern w:val="2"/>
                <w:lang w:val="vi-VN"/>
                <w14:ligatures w14:val="standardContextual"/>
              </w:rPr>
            </w:pPr>
            <w:r>
              <w:rPr>
                <w:rFonts w:eastAsiaTheme="minorHAnsi"/>
                <w:kern w:val="2"/>
                <w:lang w:val="vi-VN"/>
                <w14:ligatures w14:val="standardContextual"/>
              </w:rPr>
              <w:t>1</w:t>
            </w:r>
          </w:p>
        </w:tc>
        <w:tc>
          <w:tcPr>
            <w:tcW w:w="967" w:type="pct"/>
            <w:shd w:val="clear" w:color="auto" w:fill="auto"/>
            <w:vAlign w:val="center"/>
          </w:tcPr>
          <w:p w14:paraId="7C8B7885" w14:textId="77777777" w:rsidR="001D719B" w:rsidRPr="004E5BF6" w:rsidRDefault="001D719B" w:rsidP="008D529A">
            <w:pPr>
              <w:jc w:val="center"/>
              <w:rPr>
                <w:rFonts w:eastAsiaTheme="minorHAnsi"/>
                <w:b/>
                <w:bCs/>
                <w:kern w:val="2"/>
                <w:lang w:val="vi-VN"/>
                <w14:ligatures w14:val="standardContextual"/>
              </w:rPr>
            </w:pPr>
            <w:r w:rsidRPr="004E5BF6">
              <w:rPr>
                <w:b/>
                <w:bCs/>
                <w:lang w:val="vi-VN"/>
              </w:rPr>
              <w:t>1</w:t>
            </w:r>
          </w:p>
        </w:tc>
      </w:tr>
      <w:tr w:rsidR="001D719B" w:rsidRPr="004E5BF6" w14:paraId="449AEDC1" w14:textId="77777777" w:rsidTr="008D529A">
        <w:tc>
          <w:tcPr>
            <w:tcW w:w="871" w:type="pct"/>
            <w:shd w:val="clear" w:color="auto" w:fill="auto"/>
            <w:vAlign w:val="center"/>
          </w:tcPr>
          <w:p w14:paraId="23000894" w14:textId="77777777" w:rsidR="001D719B" w:rsidRPr="004E5BF6" w:rsidRDefault="001D719B" w:rsidP="008D529A">
            <w:pPr>
              <w:jc w:val="center"/>
              <w:rPr>
                <w:rFonts w:eastAsiaTheme="minorHAnsi"/>
                <w:b/>
                <w:bCs/>
                <w:kern w:val="2"/>
                <w:lang w:val="vi-VN"/>
                <w14:ligatures w14:val="standardContextual"/>
              </w:rPr>
            </w:pPr>
            <w:r w:rsidRPr="004E5BF6">
              <w:rPr>
                <w:rFonts w:eastAsiaTheme="minorHAnsi"/>
                <w:b/>
                <w:bCs/>
                <w:kern w:val="2"/>
                <w:lang w:val="vi-VN"/>
                <w14:ligatures w14:val="standardContextual"/>
              </w:rPr>
              <w:t>Câu 4</w:t>
            </w:r>
          </w:p>
        </w:tc>
        <w:tc>
          <w:tcPr>
            <w:tcW w:w="623" w:type="pct"/>
            <w:vMerge w:val="restart"/>
            <w:shd w:val="clear" w:color="auto" w:fill="auto"/>
            <w:vAlign w:val="center"/>
          </w:tcPr>
          <w:p w14:paraId="5355E557" w14:textId="77777777" w:rsidR="001D719B" w:rsidRPr="004E5BF6" w:rsidRDefault="001D719B" w:rsidP="008D529A">
            <w:pPr>
              <w:jc w:val="center"/>
              <w:rPr>
                <w:lang w:val="vi-VN"/>
              </w:rPr>
            </w:pPr>
            <w:r w:rsidRPr="004E5BF6">
              <w:rPr>
                <w:lang w:val="vi-VN"/>
              </w:rPr>
              <w:t>1.1</w:t>
            </w:r>
          </w:p>
          <w:p w14:paraId="7E29718C" w14:textId="250597B3" w:rsidR="001D719B" w:rsidRPr="008E1779" w:rsidRDefault="001D719B" w:rsidP="008E1779">
            <w:pPr>
              <w:jc w:val="center"/>
            </w:pPr>
            <w:r w:rsidRPr="004E5BF6">
              <w:rPr>
                <w:lang w:val="vi-VN"/>
              </w:rPr>
              <w:t>1.2</w:t>
            </w:r>
          </w:p>
        </w:tc>
        <w:tc>
          <w:tcPr>
            <w:tcW w:w="671" w:type="pct"/>
            <w:shd w:val="clear" w:color="auto" w:fill="auto"/>
            <w:vAlign w:val="center"/>
          </w:tcPr>
          <w:p w14:paraId="16F615DA" w14:textId="77777777" w:rsidR="001D719B" w:rsidRPr="004E5BF6" w:rsidRDefault="001D719B" w:rsidP="008D529A">
            <w:pPr>
              <w:jc w:val="center"/>
              <w:rPr>
                <w:rFonts w:eastAsiaTheme="minorHAnsi"/>
                <w:kern w:val="2"/>
                <w:lang w:val="vi-VN"/>
                <w14:ligatures w14:val="standardContextual"/>
              </w:rPr>
            </w:pPr>
            <w:r>
              <w:rPr>
                <w:rFonts w:eastAsiaTheme="minorHAnsi"/>
                <w:kern w:val="2"/>
                <w:lang w:val="vi-VN"/>
                <w14:ligatures w14:val="standardContextual"/>
              </w:rPr>
              <w:t>2</w:t>
            </w:r>
          </w:p>
        </w:tc>
        <w:tc>
          <w:tcPr>
            <w:tcW w:w="598" w:type="pct"/>
            <w:shd w:val="clear" w:color="auto" w:fill="auto"/>
            <w:vAlign w:val="center"/>
          </w:tcPr>
          <w:p w14:paraId="79B107C3" w14:textId="77777777" w:rsidR="001D719B" w:rsidRPr="004E5BF6" w:rsidRDefault="001D719B" w:rsidP="008D529A">
            <w:pPr>
              <w:jc w:val="center"/>
            </w:pPr>
          </w:p>
        </w:tc>
        <w:tc>
          <w:tcPr>
            <w:tcW w:w="596" w:type="pct"/>
            <w:shd w:val="clear" w:color="auto" w:fill="auto"/>
            <w:vAlign w:val="center"/>
          </w:tcPr>
          <w:p w14:paraId="1783AD31" w14:textId="77777777" w:rsidR="001D719B" w:rsidRPr="004E5BF6" w:rsidRDefault="001D719B" w:rsidP="008D529A">
            <w:pPr>
              <w:jc w:val="center"/>
              <w:rPr>
                <w:rFonts w:eastAsiaTheme="minorHAnsi"/>
                <w:kern w:val="2"/>
                <w14:ligatures w14:val="standardContextual"/>
              </w:rPr>
            </w:pPr>
          </w:p>
        </w:tc>
        <w:tc>
          <w:tcPr>
            <w:tcW w:w="674" w:type="pct"/>
            <w:shd w:val="clear" w:color="auto" w:fill="auto"/>
            <w:vAlign w:val="center"/>
          </w:tcPr>
          <w:p w14:paraId="3197F343" w14:textId="77777777" w:rsidR="001D719B" w:rsidRPr="004E5BF6" w:rsidRDefault="001D719B" w:rsidP="008D529A">
            <w:pPr>
              <w:jc w:val="center"/>
              <w:rPr>
                <w:rFonts w:eastAsiaTheme="minorHAnsi"/>
                <w:kern w:val="2"/>
                <w14:ligatures w14:val="standardContextual"/>
              </w:rPr>
            </w:pPr>
          </w:p>
        </w:tc>
        <w:tc>
          <w:tcPr>
            <w:tcW w:w="967" w:type="pct"/>
            <w:shd w:val="clear" w:color="auto" w:fill="auto"/>
            <w:vAlign w:val="center"/>
          </w:tcPr>
          <w:p w14:paraId="2D5C2F9A" w14:textId="77777777" w:rsidR="001D719B" w:rsidRPr="004E5BF6" w:rsidRDefault="001D719B" w:rsidP="008D529A">
            <w:pPr>
              <w:jc w:val="center"/>
              <w:rPr>
                <w:rFonts w:eastAsiaTheme="minorHAnsi"/>
                <w:b/>
                <w:bCs/>
                <w:kern w:val="2"/>
                <w:lang w:val="vi-VN"/>
                <w14:ligatures w14:val="standardContextual"/>
              </w:rPr>
            </w:pPr>
          </w:p>
        </w:tc>
      </w:tr>
      <w:tr w:rsidR="001D719B" w:rsidRPr="004E5BF6" w14:paraId="4CE7BA0E" w14:textId="77777777" w:rsidTr="008D529A">
        <w:tc>
          <w:tcPr>
            <w:tcW w:w="871" w:type="pct"/>
            <w:shd w:val="clear" w:color="auto" w:fill="auto"/>
            <w:vAlign w:val="center"/>
          </w:tcPr>
          <w:p w14:paraId="069FD18B" w14:textId="77777777" w:rsidR="001D719B" w:rsidRPr="004E5BF6" w:rsidRDefault="001D719B" w:rsidP="008D529A">
            <w:pPr>
              <w:jc w:val="center"/>
              <w:rPr>
                <w:rFonts w:eastAsiaTheme="minorHAnsi"/>
                <w:b/>
                <w:bCs/>
                <w:kern w:val="2"/>
                <w:lang w:val="vi-VN"/>
                <w14:ligatures w14:val="standardContextual"/>
              </w:rPr>
            </w:pPr>
            <w:r>
              <w:rPr>
                <w:lang w:val="vi-VN"/>
              </w:rPr>
              <w:t>a.</w:t>
            </w:r>
          </w:p>
        </w:tc>
        <w:tc>
          <w:tcPr>
            <w:tcW w:w="623" w:type="pct"/>
            <w:vMerge/>
            <w:shd w:val="clear" w:color="auto" w:fill="auto"/>
            <w:vAlign w:val="center"/>
          </w:tcPr>
          <w:p w14:paraId="3C367F76" w14:textId="77777777" w:rsidR="001D719B" w:rsidRPr="004E5BF6" w:rsidRDefault="001D719B" w:rsidP="008D529A">
            <w:pPr>
              <w:jc w:val="center"/>
              <w:rPr>
                <w:lang w:val="vi-VN"/>
              </w:rPr>
            </w:pPr>
          </w:p>
        </w:tc>
        <w:tc>
          <w:tcPr>
            <w:tcW w:w="671" w:type="pct"/>
            <w:shd w:val="clear" w:color="auto" w:fill="auto"/>
            <w:vAlign w:val="center"/>
          </w:tcPr>
          <w:p w14:paraId="11C4B407" w14:textId="77777777" w:rsidR="001D719B" w:rsidRPr="004E5BF6" w:rsidRDefault="001D719B" w:rsidP="008D529A">
            <w:pPr>
              <w:jc w:val="center"/>
              <w:rPr>
                <w:rFonts w:eastAsiaTheme="minorHAnsi"/>
                <w:kern w:val="2"/>
                <w:lang w:val="vi-VN"/>
                <w14:ligatures w14:val="standardContextual"/>
              </w:rPr>
            </w:pPr>
            <w:r>
              <w:rPr>
                <w:rFonts w:eastAsiaTheme="minorHAnsi"/>
                <w:kern w:val="2"/>
                <w:lang w:val="vi-VN"/>
                <w14:ligatures w14:val="standardContextual"/>
              </w:rPr>
              <w:t>1</w:t>
            </w:r>
          </w:p>
        </w:tc>
        <w:tc>
          <w:tcPr>
            <w:tcW w:w="598" w:type="pct"/>
            <w:shd w:val="clear" w:color="auto" w:fill="auto"/>
            <w:vAlign w:val="center"/>
          </w:tcPr>
          <w:p w14:paraId="423B2212" w14:textId="77777777" w:rsidR="001D719B" w:rsidRPr="004E5BF6" w:rsidRDefault="001D719B" w:rsidP="008D529A">
            <w:pPr>
              <w:jc w:val="center"/>
            </w:pPr>
          </w:p>
        </w:tc>
        <w:tc>
          <w:tcPr>
            <w:tcW w:w="596" w:type="pct"/>
            <w:shd w:val="clear" w:color="auto" w:fill="auto"/>
            <w:vAlign w:val="center"/>
          </w:tcPr>
          <w:p w14:paraId="7196E8D9" w14:textId="77777777" w:rsidR="001D719B" w:rsidRPr="000E2E6F" w:rsidRDefault="001D719B" w:rsidP="008D529A">
            <w:pPr>
              <w:jc w:val="center"/>
              <w:rPr>
                <w:rFonts w:eastAsiaTheme="minorHAnsi"/>
                <w:kern w:val="2"/>
                <w:lang w:val="vi-VN"/>
                <w14:ligatures w14:val="standardContextual"/>
              </w:rPr>
            </w:pPr>
            <w:r>
              <w:rPr>
                <w:rFonts w:eastAsiaTheme="minorHAnsi"/>
                <w:kern w:val="2"/>
                <w:lang w:val="vi-VN"/>
                <w14:ligatures w14:val="standardContextual"/>
              </w:rPr>
              <w:t>1</w:t>
            </w:r>
          </w:p>
        </w:tc>
        <w:tc>
          <w:tcPr>
            <w:tcW w:w="674" w:type="pct"/>
            <w:shd w:val="clear" w:color="auto" w:fill="auto"/>
            <w:vAlign w:val="center"/>
          </w:tcPr>
          <w:p w14:paraId="456FC4A4" w14:textId="77777777" w:rsidR="001D719B" w:rsidRPr="004E5BF6" w:rsidRDefault="001D719B" w:rsidP="008D529A">
            <w:pPr>
              <w:jc w:val="center"/>
              <w:rPr>
                <w:rFonts w:eastAsiaTheme="minorHAnsi"/>
                <w:kern w:val="2"/>
                <w14:ligatures w14:val="standardContextual"/>
              </w:rPr>
            </w:pPr>
          </w:p>
        </w:tc>
        <w:tc>
          <w:tcPr>
            <w:tcW w:w="967" w:type="pct"/>
            <w:shd w:val="clear" w:color="auto" w:fill="auto"/>
            <w:vAlign w:val="center"/>
          </w:tcPr>
          <w:p w14:paraId="6BD7B280" w14:textId="77777777" w:rsidR="001D719B" w:rsidRPr="004E5BF6" w:rsidRDefault="001D719B" w:rsidP="008D529A">
            <w:pPr>
              <w:jc w:val="center"/>
              <w:rPr>
                <w:rFonts w:eastAsiaTheme="minorHAnsi"/>
                <w:b/>
                <w:bCs/>
                <w:kern w:val="2"/>
                <w:lang w:val="vi-VN"/>
                <w14:ligatures w14:val="standardContextual"/>
              </w:rPr>
            </w:pPr>
            <w:r w:rsidRPr="004E5BF6">
              <w:rPr>
                <w:b/>
                <w:bCs/>
                <w:lang w:val="vi-VN"/>
              </w:rPr>
              <w:t>1</w:t>
            </w:r>
          </w:p>
        </w:tc>
      </w:tr>
      <w:tr w:rsidR="001D719B" w:rsidRPr="004E5BF6" w14:paraId="360D13DE" w14:textId="77777777" w:rsidTr="008D529A">
        <w:tc>
          <w:tcPr>
            <w:tcW w:w="871" w:type="pct"/>
            <w:shd w:val="clear" w:color="auto" w:fill="auto"/>
            <w:vAlign w:val="center"/>
          </w:tcPr>
          <w:p w14:paraId="70D9981B" w14:textId="77777777" w:rsidR="001D719B" w:rsidRPr="004E5BF6" w:rsidRDefault="001D719B" w:rsidP="008D529A">
            <w:pPr>
              <w:jc w:val="center"/>
              <w:rPr>
                <w:rFonts w:eastAsiaTheme="minorHAnsi"/>
                <w:b/>
                <w:bCs/>
                <w:kern w:val="2"/>
                <w:lang w:val="vi-VN"/>
                <w14:ligatures w14:val="standardContextual"/>
              </w:rPr>
            </w:pPr>
            <w:r>
              <w:rPr>
                <w:lang w:val="vi-VN"/>
              </w:rPr>
              <w:t>b.</w:t>
            </w:r>
          </w:p>
        </w:tc>
        <w:tc>
          <w:tcPr>
            <w:tcW w:w="623" w:type="pct"/>
            <w:vMerge/>
            <w:shd w:val="clear" w:color="auto" w:fill="auto"/>
            <w:vAlign w:val="center"/>
          </w:tcPr>
          <w:p w14:paraId="66AD28A9" w14:textId="77777777" w:rsidR="001D719B" w:rsidRPr="004E5BF6" w:rsidRDefault="001D719B" w:rsidP="008D529A">
            <w:pPr>
              <w:jc w:val="center"/>
              <w:rPr>
                <w:lang w:val="vi-VN"/>
              </w:rPr>
            </w:pPr>
          </w:p>
        </w:tc>
        <w:tc>
          <w:tcPr>
            <w:tcW w:w="671" w:type="pct"/>
            <w:shd w:val="clear" w:color="auto" w:fill="auto"/>
            <w:vAlign w:val="center"/>
          </w:tcPr>
          <w:p w14:paraId="1BFDC81E" w14:textId="77777777" w:rsidR="001D719B" w:rsidRPr="004E5BF6" w:rsidRDefault="001D719B" w:rsidP="008D529A">
            <w:pPr>
              <w:jc w:val="center"/>
              <w:rPr>
                <w:rFonts w:eastAsiaTheme="minorHAnsi"/>
                <w:kern w:val="2"/>
                <w:lang w:val="vi-VN"/>
                <w14:ligatures w14:val="standardContextual"/>
              </w:rPr>
            </w:pPr>
            <w:r>
              <w:rPr>
                <w:rFonts w:eastAsiaTheme="minorHAnsi"/>
                <w:kern w:val="2"/>
                <w:lang w:val="vi-VN"/>
                <w14:ligatures w14:val="standardContextual"/>
              </w:rPr>
              <w:t>1</w:t>
            </w:r>
          </w:p>
        </w:tc>
        <w:tc>
          <w:tcPr>
            <w:tcW w:w="598" w:type="pct"/>
            <w:shd w:val="clear" w:color="auto" w:fill="auto"/>
            <w:vAlign w:val="center"/>
          </w:tcPr>
          <w:p w14:paraId="71F2EFE0" w14:textId="77777777" w:rsidR="001D719B" w:rsidRPr="004E5BF6" w:rsidRDefault="001D719B" w:rsidP="008D529A">
            <w:pPr>
              <w:jc w:val="center"/>
            </w:pPr>
          </w:p>
        </w:tc>
        <w:tc>
          <w:tcPr>
            <w:tcW w:w="596" w:type="pct"/>
            <w:shd w:val="clear" w:color="auto" w:fill="auto"/>
            <w:vAlign w:val="center"/>
          </w:tcPr>
          <w:p w14:paraId="0FE9616F" w14:textId="77777777" w:rsidR="001D719B" w:rsidRPr="004E5BF6" w:rsidRDefault="001D719B" w:rsidP="008D529A">
            <w:pPr>
              <w:jc w:val="center"/>
              <w:rPr>
                <w:rFonts w:eastAsiaTheme="minorHAnsi"/>
                <w:kern w:val="2"/>
                <w14:ligatures w14:val="standardContextual"/>
              </w:rPr>
            </w:pPr>
          </w:p>
        </w:tc>
        <w:tc>
          <w:tcPr>
            <w:tcW w:w="674" w:type="pct"/>
            <w:shd w:val="clear" w:color="auto" w:fill="auto"/>
            <w:vAlign w:val="center"/>
          </w:tcPr>
          <w:p w14:paraId="074B98F3" w14:textId="77777777" w:rsidR="001D719B" w:rsidRPr="000E2E6F" w:rsidRDefault="001D719B" w:rsidP="008D529A">
            <w:pPr>
              <w:jc w:val="center"/>
              <w:rPr>
                <w:rFonts w:eastAsiaTheme="minorHAnsi"/>
                <w:kern w:val="2"/>
                <w:lang w:val="vi-VN"/>
                <w14:ligatures w14:val="standardContextual"/>
              </w:rPr>
            </w:pPr>
            <w:r>
              <w:rPr>
                <w:rFonts w:eastAsiaTheme="minorHAnsi"/>
                <w:kern w:val="2"/>
                <w:lang w:val="vi-VN"/>
                <w14:ligatures w14:val="standardContextual"/>
              </w:rPr>
              <w:t>1</w:t>
            </w:r>
          </w:p>
        </w:tc>
        <w:tc>
          <w:tcPr>
            <w:tcW w:w="967" w:type="pct"/>
            <w:shd w:val="clear" w:color="auto" w:fill="auto"/>
            <w:vAlign w:val="center"/>
          </w:tcPr>
          <w:p w14:paraId="7A374989" w14:textId="77777777" w:rsidR="001D719B" w:rsidRPr="004E5BF6" w:rsidRDefault="001D719B" w:rsidP="008D529A">
            <w:pPr>
              <w:jc w:val="center"/>
              <w:rPr>
                <w:rFonts w:eastAsiaTheme="minorHAnsi"/>
                <w:b/>
                <w:bCs/>
                <w:kern w:val="2"/>
                <w:lang w:val="vi-VN"/>
                <w14:ligatures w14:val="standardContextual"/>
              </w:rPr>
            </w:pPr>
            <w:r w:rsidRPr="004E5BF6">
              <w:rPr>
                <w:b/>
                <w:bCs/>
                <w:lang w:val="vi-VN"/>
              </w:rPr>
              <w:t>1</w:t>
            </w:r>
          </w:p>
        </w:tc>
      </w:tr>
      <w:tr w:rsidR="001D719B" w:rsidRPr="004E5BF6" w14:paraId="5875C101" w14:textId="77777777" w:rsidTr="008D529A">
        <w:tc>
          <w:tcPr>
            <w:tcW w:w="871" w:type="pct"/>
            <w:shd w:val="clear" w:color="auto" w:fill="auto"/>
            <w:vAlign w:val="center"/>
          </w:tcPr>
          <w:p w14:paraId="2EBFF24F" w14:textId="77777777" w:rsidR="001D719B" w:rsidRPr="004E5BF6" w:rsidRDefault="001D719B" w:rsidP="008D529A">
            <w:pPr>
              <w:jc w:val="center"/>
              <w:rPr>
                <w:rFonts w:eastAsiaTheme="minorHAnsi"/>
                <w:b/>
                <w:bCs/>
                <w:kern w:val="2"/>
                <w:lang w:val="vi-VN"/>
                <w14:ligatures w14:val="standardContextual"/>
              </w:rPr>
            </w:pPr>
            <w:r w:rsidRPr="004E5BF6">
              <w:rPr>
                <w:rFonts w:eastAsiaTheme="minorHAnsi"/>
                <w:b/>
                <w:bCs/>
                <w:kern w:val="2"/>
                <w:lang w:val="vi-VN"/>
                <w14:ligatures w14:val="standardContextual"/>
              </w:rPr>
              <w:t>Câu 5</w:t>
            </w:r>
          </w:p>
        </w:tc>
        <w:tc>
          <w:tcPr>
            <w:tcW w:w="623" w:type="pct"/>
            <w:vMerge w:val="restart"/>
            <w:shd w:val="clear" w:color="auto" w:fill="auto"/>
            <w:vAlign w:val="center"/>
          </w:tcPr>
          <w:p w14:paraId="14BF7F31" w14:textId="77777777" w:rsidR="001D719B" w:rsidRPr="004E5BF6" w:rsidRDefault="001D719B" w:rsidP="008D529A">
            <w:pPr>
              <w:jc w:val="center"/>
              <w:rPr>
                <w:lang w:val="vi-VN"/>
              </w:rPr>
            </w:pPr>
            <w:r w:rsidRPr="004E5BF6">
              <w:rPr>
                <w:lang w:val="vi-VN"/>
              </w:rPr>
              <w:t>1.1</w:t>
            </w:r>
          </w:p>
          <w:p w14:paraId="59EDCB22" w14:textId="20102C02" w:rsidR="001D719B" w:rsidRPr="008E1779" w:rsidRDefault="001D719B" w:rsidP="008E1779">
            <w:pPr>
              <w:jc w:val="center"/>
            </w:pPr>
            <w:r w:rsidRPr="004E5BF6">
              <w:rPr>
                <w:lang w:val="vi-VN"/>
              </w:rPr>
              <w:t>1.2</w:t>
            </w:r>
          </w:p>
        </w:tc>
        <w:tc>
          <w:tcPr>
            <w:tcW w:w="671" w:type="pct"/>
            <w:shd w:val="clear" w:color="auto" w:fill="auto"/>
            <w:vAlign w:val="center"/>
          </w:tcPr>
          <w:p w14:paraId="1296B64A" w14:textId="77777777" w:rsidR="001D719B" w:rsidRPr="004E5BF6" w:rsidRDefault="001D719B" w:rsidP="008D529A">
            <w:pPr>
              <w:jc w:val="center"/>
              <w:rPr>
                <w:rFonts w:eastAsiaTheme="minorHAnsi"/>
                <w:kern w:val="2"/>
                <w:lang w:val="vi-VN"/>
                <w14:ligatures w14:val="standardContextual"/>
              </w:rPr>
            </w:pPr>
            <w:r>
              <w:rPr>
                <w:rFonts w:eastAsiaTheme="minorHAnsi"/>
                <w:kern w:val="2"/>
                <w:lang w:val="vi-VN"/>
                <w14:ligatures w14:val="standardContextual"/>
              </w:rPr>
              <w:t>2</w:t>
            </w:r>
          </w:p>
        </w:tc>
        <w:tc>
          <w:tcPr>
            <w:tcW w:w="598" w:type="pct"/>
            <w:shd w:val="clear" w:color="auto" w:fill="auto"/>
            <w:vAlign w:val="center"/>
          </w:tcPr>
          <w:p w14:paraId="3ADBEDAE" w14:textId="77777777" w:rsidR="001D719B" w:rsidRPr="004E5BF6" w:rsidRDefault="001D719B" w:rsidP="008D529A">
            <w:pPr>
              <w:jc w:val="center"/>
            </w:pPr>
          </w:p>
        </w:tc>
        <w:tc>
          <w:tcPr>
            <w:tcW w:w="596" w:type="pct"/>
            <w:shd w:val="clear" w:color="auto" w:fill="auto"/>
            <w:vAlign w:val="center"/>
          </w:tcPr>
          <w:p w14:paraId="2239F9EA" w14:textId="77777777" w:rsidR="001D719B" w:rsidRPr="004E5BF6" w:rsidRDefault="001D719B" w:rsidP="008D529A">
            <w:pPr>
              <w:jc w:val="center"/>
              <w:rPr>
                <w:rFonts w:eastAsiaTheme="minorHAnsi"/>
                <w:kern w:val="2"/>
                <w14:ligatures w14:val="standardContextual"/>
              </w:rPr>
            </w:pPr>
          </w:p>
        </w:tc>
        <w:tc>
          <w:tcPr>
            <w:tcW w:w="674" w:type="pct"/>
            <w:shd w:val="clear" w:color="auto" w:fill="auto"/>
            <w:vAlign w:val="center"/>
          </w:tcPr>
          <w:p w14:paraId="25354759" w14:textId="77777777" w:rsidR="001D719B" w:rsidRPr="004E5BF6" w:rsidRDefault="001D719B" w:rsidP="008D529A">
            <w:pPr>
              <w:jc w:val="center"/>
              <w:rPr>
                <w:rFonts w:eastAsiaTheme="minorHAnsi"/>
                <w:kern w:val="2"/>
                <w14:ligatures w14:val="standardContextual"/>
              </w:rPr>
            </w:pPr>
          </w:p>
        </w:tc>
        <w:tc>
          <w:tcPr>
            <w:tcW w:w="967" w:type="pct"/>
            <w:shd w:val="clear" w:color="auto" w:fill="auto"/>
            <w:vAlign w:val="center"/>
          </w:tcPr>
          <w:p w14:paraId="07FEE3CC" w14:textId="77777777" w:rsidR="001D719B" w:rsidRPr="004E5BF6" w:rsidRDefault="001D719B" w:rsidP="008D529A">
            <w:pPr>
              <w:jc w:val="center"/>
              <w:rPr>
                <w:rFonts w:eastAsiaTheme="minorHAnsi"/>
                <w:b/>
                <w:bCs/>
                <w:kern w:val="2"/>
                <w:lang w:val="vi-VN"/>
                <w14:ligatures w14:val="standardContextual"/>
              </w:rPr>
            </w:pPr>
          </w:p>
        </w:tc>
      </w:tr>
      <w:tr w:rsidR="001D719B" w:rsidRPr="004E5BF6" w14:paraId="3EC3E4D5" w14:textId="77777777" w:rsidTr="008D529A">
        <w:tc>
          <w:tcPr>
            <w:tcW w:w="871" w:type="pct"/>
            <w:shd w:val="clear" w:color="auto" w:fill="auto"/>
            <w:vAlign w:val="center"/>
          </w:tcPr>
          <w:p w14:paraId="387A3089" w14:textId="77777777" w:rsidR="001D719B" w:rsidRPr="004E5BF6" w:rsidRDefault="001D719B" w:rsidP="008D529A">
            <w:pPr>
              <w:jc w:val="center"/>
              <w:rPr>
                <w:rFonts w:eastAsiaTheme="minorHAnsi"/>
                <w:b/>
                <w:bCs/>
                <w:kern w:val="2"/>
                <w:lang w:val="vi-VN"/>
                <w14:ligatures w14:val="standardContextual"/>
              </w:rPr>
            </w:pPr>
            <w:r>
              <w:rPr>
                <w:lang w:val="vi-VN"/>
              </w:rPr>
              <w:t>a.</w:t>
            </w:r>
          </w:p>
        </w:tc>
        <w:tc>
          <w:tcPr>
            <w:tcW w:w="623" w:type="pct"/>
            <w:vMerge/>
            <w:shd w:val="clear" w:color="auto" w:fill="auto"/>
            <w:vAlign w:val="center"/>
          </w:tcPr>
          <w:p w14:paraId="42A4C432" w14:textId="77777777" w:rsidR="001D719B" w:rsidRPr="004E5BF6" w:rsidRDefault="001D719B" w:rsidP="008D529A">
            <w:pPr>
              <w:jc w:val="center"/>
              <w:rPr>
                <w:lang w:val="vi-VN"/>
              </w:rPr>
            </w:pPr>
          </w:p>
        </w:tc>
        <w:tc>
          <w:tcPr>
            <w:tcW w:w="671" w:type="pct"/>
            <w:shd w:val="clear" w:color="auto" w:fill="auto"/>
            <w:vAlign w:val="center"/>
          </w:tcPr>
          <w:p w14:paraId="4607967E" w14:textId="77777777" w:rsidR="001D719B" w:rsidRPr="004E5BF6" w:rsidRDefault="001D719B" w:rsidP="008D529A">
            <w:pPr>
              <w:jc w:val="center"/>
              <w:rPr>
                <w:rFonts w:eastAsiaTheme="minorHAnsi"/>
                <w:kern w:val="2"/>
                <w:lang w:val="vi-VN"/>
                <w14:ligatures w14:val="standardContextual"/>
              </w:rPr>
            </w:pPr>
            <w:r>
              <w:rPr>
                <w:rFonts w:eastAsiaTheme="minorHAnsi"/>
                <w:kern w:val="2"/>
                <w:lang w:val="vi-VN"/>
                <w14:ligatures w14:val="standardContextual"/>
              </w:rPr>
              <w:t>1</w:t>
            </w:r>
          </w:p>
        </w:tc>
        <w:tc>
          <w:tcPr>
            <w:tcW w:w="598" w:type="pct"/>
            <w:shd w:val="clear" w:color="auto" w:fill="auto"/>
            <w:vAlign w:val="center"/>
          </w:tcPr>
          <w:p w14:paraId="2C2541EE" w14:textId="77777777" w:rsidR="001D719B" w:rsidRPr="004E5BF6" w:rsidRDefault="001D719B" w:rsidP="008D529A">
            <w:pPr>
              <w:jc w:val="center"/>
            </w:pPr>
          </w:p>
        </w:tc>
        <w:tc>
          <w:tcPr>
            <w:tcW w:w="596" w:type="pct"/>
            <w:shd w:val="clear" w:color="auto" w:fill="auto"/>
            <w:vAlign w:val="center"/>
          </w:tcPr>
          <w:p w14:paraId="2C5F1F5A" w14:textId="77777777" w:rsidR="001D719B" w:rsidRPr="000E2E6F" w:rsidRDefault="001D719B" w:rsidP="008D529A">
            <w:pPr>
              <w:jc w:val="center"/>
              <w:rPr>
                <w:rFonts w:eastAsiaTheme="minorHAnsi"/>
                <w:kern w:val="2"/>
                <w:lang w:val="vi-VN"/>
                <w14:ligatures w14:val="standardContextual"/>
              </w:rPr>
            </w:pPr>
            <w:r>
              <w:rPr>
                <w:rFonts w:eastAsiaTheme="minorHAnsi"/>
                <w:kern w:val="2"/>
                <w:lang w:val="vi-VN"/>
                <w14:ligatures w14:val="standardContextual"/>
              </w:rPr>
              <w:t>1</w:t>
            </w:r>
          </w:p>
        </w:tc>
        <w:tc>
          <w:tcPr>
            <w:tcW w:w="674" w:type="pct"/>
            <w:shd w:val="clear" w:color="auto" w:fill="auto"/>
            <w:vAlign w:val="center"/>
          </w:tcPr>
          <w:p w14:paraId="58429C01" w14:textId="77777777" w:rsidR="001D719B" w:rsidRPr="004E5BF6" w:rsidRDefault="001D719B" w:rsidP="008D529A">
            <w:pPr>
              <w:jc w:val="center"/>
              <w:rPr>
                <w:rFonts w:eastAsiaTheme="minorHAnsi"/>
                <w:kern w:val="2"/>
                <w14:ligatures w14:val="standardContextual"/>
              </w:rPr>
            </w:pPr>
          </w:p>
        </w:tc>
        <w:tc>
          <w:tcPr>
            <w:tcW w:w="967" w:type="pct"/>
            <w:shd w:val="clear" w:color="auto" w:fill="auto"/>
            <w:vAlign w:val="center"/>
          </w:tcPr>
          <w:p w14:paraId="0E67CA2D" w14:textId="77777777" w:rsidR="001D719B" w:rsidRPr="004E5BF6" w:rsidRDefault="001D719B" w:rsidP="008D529A">
            <w:pPr>
              <w:jc w:val="center"/>
              <w:rPr>
                <w:rFonts w:eastAsiaTheme="minorHAnsi"/>
                <w:b/>
                <w:bCs/>
                <w:kern w:val="2"/>
                <w:lang w:val="vi-VN"/>
                <w14:ligatures w14:val="standardContextual"/>
              </w:rPr>
            </w:pPr>
            <w:r w:rsidRPr="004E5BF6">
              <w:rPr>
                <w:b/>
                <w:bCs/>
                <w:lang w:val="vi-VN"/>
              </w:rPr>
              <w:t>1</w:t>
            </w:r>
          </w:p>
        </w:tc>
      </w:tr>
      <w:tr w:rsidR="001D719B" w:rsidRPr="004E5BF6" w14:paraId="744068A2" w14:textId="77777777" w:rsidTr="008D529A">
        <w:tc>
          <w:tcPr>
            <w:tcW w:w="871" w:type="pct"/>
            <w:shd w:val="clear" w:color="auto" w:fill="auto"/>
            <w:vAlign w:val="center"/>
          </w:tcPr>
          <w:p w14:paraId="7C2E99F7" w14:textId="77777777" w:rsidR="001D719B" w:rsidRPr="004E5BF6" w:rsidRDefault="001D719B" w:rsidP="008D529A">
            <w:pPr>
              <w:jc w:val="center"/>
              <w:rPr>
                <w:rFonts w:eastAsiaTheme="minorHAnsi"/>
                <w:b/>
                <w:bCs/>
                <w:kern w:val="2"/>
                <w:lang w:val="vi-VN"/>
                <w14:ligatures w14:val="standardContextual"/>
              </w:rPr>
            </w:pPr>
            <w:r>
              <w:rPr>
                <w:lang w:val="vi-VN"/>
              </w:rPr>
              <w:t>b.</w:t>
            </w:r>
          </w:p>
        </w:tc>
        <w:tc>
          <w:tcPr>
            <w:tcW w:w="623" w:type="pct"/>
            <w:vMerge/>
            <w:shd w:val="clear" w:color="auto" w:fill="auto"/>
            <w:vAlign w:val="center"/>
          </w:tcPr>
          <w:p w14:paraId="22D589B9" w14:textId="77777777" w:rsidR="001D719B" w:rsidRPr="004E5BF6" w:rsidRDefault="001D719B" w:rsidP="008D529A">
            <w:pPr>
              <w:jc w:val="center"/>
              <w:rPr>
                <w:lang w:val="vi-VN"/>
              </w:rPr>
            </w:pPr>
          </w:p>
        </w:tc>
        <w:tc>
          <w:tcPr>
            <w:tcW w:w="671" w:type="pct"/>
            <w:shd w:val="clear" w:color="auto" w:fill="auto"/>
            <w:vAlign w:val="center"/>
          </w:tcPr>
          <w:p w14:paraId="751154BF" w14:textId="77777777" w:rsidR="001D719B" w:rsidRPr="004E5BF6" w:rsidRDefault="001D719B" w:rsidP="008D529A">
            <w:pPr>
              <w:jc w:val="center"/>
              <w:rPr>
                <w:rFonts w:eastAsiaTheme="minorHAnsi"/>
                <w:kern w:val="2"/>
                <w:lang w:val="vi-VN"/>
                <w14:ligatures w14:val="standardContextual"/>
              </w:rPr>
            </w:pPr>
            <w:r>
              <w:rPr>
                <w:rFonts w:eastAsiaTheme="minorHAnsi"/>
                <w:kern w:val="2"/>
                <w:lang w:val="vi-VN"/>
                <w14:ligatures w14:val="standardContextual"/>
              </w:rPr>
              <w:t>1</w:t>
            </w:r>
          </w:p>
        </w:tc>
        <w:tc>
          <w:tcPr>
            <w:tcW w:w="598" w:type="pct"/>
            <w:shd w:val="clear" w:color="auto" w:fill="auto"/>
            <w:vAlign w:val="center"/>
          </w:tcPr>
          <w:p w14:paraId="34ED1BB9" w14:textId="77777777" w:rsidR="001D719B" w:rsidRPr="004E5BF6" w:rsidRDefault="001D719B" w:rsidP="008D529A">
            <w:pPr>
              <w:jc w:val="center"/>
            </w:pPr>
          </w:p>
        </w:tc>
        <w:tc>
          <w:tcPr>
            <w:tcW w:w="596" w:type="pct"/>
            <w:shd w:val="clear" w:color="auto" w:fill="auto"/>
            <w:vAlign w:val="center"/>
          </w:tcPr>
          <w:p w14:paraId="074D5743" w14:textId="77777777" w:rsidR="001D719B" w:rsidRPr="004E5BF6" w:rsidRDefault="001D719B" w:rsidP="008D529A">
            <w:pPr>
              <w:jc w:val="center"/>
              <w:rPr>
                <w:rFonts w:eastAsiaTheme="minorHAnsi"/>
                <w:kern w:val="2"/>
                <w14:ligatures w14:val="standardContextual"/>
              </w:rPr>
            </w:pPr>
          </w:p>
        </w:tc>
        <w:tc>
          <w:tcPr>
            <w:tcW w:w="674" w:type="pct"/>
            <w:shd w:val="clear" w:color="auto" w:fill="auto"/>
            <w:vAlign w:val="center"/>
          </w:tcPr>
          <w:p w14:paraId="3D194AA8" w14:textId="77777777" w:rsidR="001D719B" w:rsidRPr="000E2E6F" w:rsidRDefault="001D719B" w:rsidP="008D529A">
            <w:pPr>
              <w:jc w:val="center"/>
              <w:rPr>
                <w:rFonts w:eastAsiaTheme="minorHAnsi"/>
                <w:kern w:val="2"/>
                <w:lang w:val="vi-VN"/>
                <w14:ligatures w14:val="standardContextual"/>
              </w:rPr>
            </w:pPr>
            <w:r>
              <w:rPr>
                <w:rFonts w:eastAsiaTheme="minorHAnsi"/>
                <w:kern w:val="2"/>
                <w:lang w:val="vi-VN"/>
                <w14:ligatures w14:val="standardContextual"/>
              </w:rPr>
              <w:t>1</w:t>
            </w:r>
          </w:p>
        </w:tc>
        <w:tc>
          <w:tcPr>
            <w:tcW w:w="967" w:type="pct"/>
            <w:shd w:val="clear" w:color="auto" w:fill="auto"/>
            <w:vAlign w:val="center"/>
          </w:tcPr>
          <w:p w14:paraId="0E51D40B" w14:textId="77777777" w:rsidR="001D719B" w:rsidRPr="004E5BF6" w:rsidRDefault="001D719B" w:rsidP="008D529A">
            <w:pPr>
              <w:jc w:val="center"/>
              <w:rPr>
                <w:rFonts w:eastAsiaTheme="minorHAnsi"/>
                <w:b/>
                <w:bCs/>
                <w:kern w:val="2"/>
                <w:lang w:val="vi-VN"/>
                <w14:ligatures w14:val="standardContextual"/>
              </w:rPr>
            </w:pPr>
            <w:r w:rsidRPr="004E5BF6">
              <w:rPr>
                <w:b/>
                <w:bCs/>
                <w:lang w:val="vi-VN"/>
              </w:rPr>
              <w:t>1</w:t>
            </w:r>
          </w:p>
        </w:tc>
      </w:tr>
      <w:tr w:rsidR="001D719B" w:rsidRPr="004E5BF6" w14:paraId="289B25B4" w14:textId="77777777" w:rsidTr="008D529A">
        <w:tc>
          <w:tcPr>
            <w:tcW w:w="871" w:type="pct"/>
            <w:shd w:val="clear" w:color="auto" w:fill="auto"/>
            <w:vAlign w:val="center"/>
          </w:tcPr>
          <w:p w14:paraId="65FB095B" w14:textId="77777777" w:rsidR="001D719B" w:rsidRPr="004E5BF6" w:rsidRDefault="001D719B" w:rsidP="008D529A">
            <w:pPr>
              <w:jc w:val="center"/>
              <w:rPr>
                <w:lang w:val="vi-VN"/>
              </w:rPr>
            </w:pPr>
            <w:r w:rsidRPr="004E5BF6">
              <w:rPr>
                <w:lang w:val="vi-VN"/>
              </w:rPr>
              <w:t>Tổng số câu hỏi thành phần</w:t>
            </w:r>
          </w:p>
        </w:tc>
        <w:tc>
          <w:tcPr>
            <w:tcW w:w="623" w:type="pct"/>
            <w:shd w:val="clear" w:color="auto" w:fill="auto"/>
            <w:vAlign w:val="center"/>
          </w:tcPr>
          <w:p w14:paraId="6AA2E7A9" w14:textId="77777777" w:rsidR="001D719B" w:rsidRPr="004E5BF6" w:rsidRDefault="001D719B" w:rsidP="008D529A">
            <w:pPr>
              <w:jc w:val="center"/>
              <w:rPr>
                <w:b/>
                <w:bCs/>
                <w:lang w:val="vi-VN"/>
              </w:rPr>
            </w:pPr>
          </w:p>
        </w:tc>
        <w:tc>
          <w:tcPr>
            <w:tcW w:w="671" w:type="pct"/>
            <w:shd w:val="clear" w:color="auto" w:fill="auto"/>
            <w:vAlign w:val="center"/>
          </w:tcPr>
          <w:p w14:paraId="069E250D" w14:textId="77777777" w:rsidR="001D719B" w:rsidRPr="004E5BF6" w:rsidRDefault="001D719B" w:rsidP="008D529A">
            <w:pPr>
              <w:jc w:val="center"/>
              <w:rPr>
                <w:b/>
                <w:bCs/>
                <w:lang w:val="vi-VN"/>
              </w:rPr>
            </w:pPr>
            <w:r w:rsidRPr="004E5BF6">
              <w:rPr>
                <w:b/>
                <w:bCs/>
                <w:lang w:val="vi-VN"/>
              </w:rPr>
              <w:t>10</w:t>
            </w:r>
          </w:p>
        </w:tc>
        <w:tc>
          <w:tcPr>
            <w:tcW w:w="598" w:type="pct"/>
            <w:shd w:val="clear" w:color="auto" w:fill="auto"/>
            <w:vAlign w:val="center"/>
          </w:tcPr>
          <w:p w14:paraId="7C00115A" w14:textId="77777777" w:rsidR="001D719B" w:rsidRPr="004E5BF6" w:rsidRDefault="001D719B" w:rsidP="008D529A">
            <w:pPr>
              <w:jc w:val="center"/>
              <w:rPr>
                <w:b/>
                <w:bCs/>
                <w:lang w:val="vi-VN"/>
              </w:rPr>
            </w:pPr>
            <w:r>
              <w:rPr>
                <w:b/>
                <w:bCs/>
                <w:lang w:val="vi-VN"/>
              </w:rPr>
              <w:t>0</w:t>
            </w:r>
          </w:p>
        </w:tc>
        <w:tc>
          <w:tcPr>
            <w:tcW w:w="596" w:type="pct"/>
            <w:shd w:val="clear" w:color="auto" w:fill="auto"/>
            <w:vAlign w:val="center"/>
          </w:tcPr>
          <w:p w14:paraId="29A69B4A" w14:textId="77777777" w:rsidR="001D719B" w:rsidRPr="004E5BF6" w:rsidRDefault="001D719B" w:rsidP="008D529A">
            <w:pPr>
              <w:jc w:val="center"/>
              <w:rPr>
                <w:b/>
                <w:bCs/>
                <w:lang w:val="vi-VN"/>
              </w:rPr>
            </w:pPr>
            <w:r>
              <w:rPr>
                <w:b/>
                <w:bCs/>
                <w:lang w:val="vi-VN"/>
              </w:rPr>
              <w:t>5</w:t>
            </w:r>
          </w:p>
        </w:tc>
        <w:tc>
          <w:tcPr>
            <w:tcW w:w="674" w:type="pct"/>
            <w:shd w:val="clear" w:color="auto" w:fill="auto"/>
            <w:vAlign w:val="center"/>
          </w:tcPr>
          <w:p w14:paraId="77A02771" w14:textId="77777777" w:rsidR="001D719B" w:rsidRPr="000C7D11" w:rsidRDefault="001D719B" w:rsidP="008D529A">
            <w:pPr>
              <w:jc w:val="center"/>
              <w:rPr>
                <w:b/>
                <w:bCs/>
                <w:lang w:val="vi-VN"/>
              </w:rPr>
            </w:pPr>
            <w:r w:rsidRPr="000C7D11">
              <w:rPr>
                <w:b/>
                <w:bCs/>
                <w:lang w:val="vi-VN"/>
              </w:rPr>
              <w:t>5</w:t>
            </w:r>
          </w:p>
        </w:tc>
        <w:tc>
          <w:tcPr>
            <w:tcW w:w="967" w:type="pct"/>
            <w:shd w:val="clear" w:color="auto" w:fill="auto"/>
            <w:vAlign w:val="center"/>
          </w:tcPr>
          <w:p w14:paraId="561617C8" w14:textId="77777777" w:rsidR="001D719B" w:rsidRPr="004E5BF6" w:rsidRDefault="001D719B" w:rsidP="008D529A">
            <w:pPr>
              <w:jc w:val="center"/>
              <w:rPr>
                <w:b/>
                <w:bCs/>
                <w:lang w:val="vi-VN"/>
              </w:rPr>
            </w:pPr>
            <w:r w:rsidRPr="004E5BF6">
              <w:rPr>
                <w:b/>
                <w:bCs/>
                <w:lang w:val="vi-VN"/>
              </w:rPr>
              <w:t>10</w:t>
            </w:r>
          </w:p>
        </w:tc>
      </w:tr>
      <w:tr w:rsidR="001D719B" w:rsidRPr="004E5BF6" w14:paraId="35BB7E86" w14:textId="77777777" w:rsidTr="008D529A">
        <w:tc>
          <w:tcPr>
            <w:tcW w:w="871" w:type="pct"/>
            <w:shd w:val="clear" w:color="auto" w:fill="auto"/>
            <w:vAlign w:val="center"/>
          </w:tcPr>
          <w:p w14:paraId="63024042" w14:textId="77777777" w:rsidR="001D719B" w:rsidRPr="004E5BF6" w:rsidRDefault="001D719B" w:rsidP="008D529A">
            <w:pPr>
              <w:jc w:val="center"/>
              <w:rPr>
                <w:b/>
                <w:bCs/>
                <w:i/>
                <w:iCs/>
              </w:rPr>
            </w:pPr>
            <w:r w:rsidRPr="004E5BF6">
              <w:rPr>
                <w:b/>
                <w:bCs/>
                <w:i/>
                <w:iCs/>
              </w:rPr>
              <w:t>Tổng số điểm</w:t>
            </w:r>
          </w:p>
        </w:tc>
        <w:tc>
          <w:tcPr>
            <w:tcW w:w="623" w:type="pct"/>
            <w:shd w:val="clear" w:color="auto" w:fill="auto"/>
            <w:vAlign w:val="center"/>
          </w:tcPr>
          <w:p w14:paraId="686803F5" w14:textId="77777777" w:rsidR="001D719B" w:rsidRPr="004E5BF6" w:rsidRDefault="001D719B" w:rsidP="008D529A">
            <w:pPr>
              <w:jc w:val="center"/>
              <w:rPr>
                <w:b/>
                <w:bCs/>
                <w:i/>
                <w:iCs/>
                <w:lang w:val="vi-VN"/>
              </w:rPr>
            </w:pPr>
          </w:p>
        </w:tc>
        <w:tc>
          <w:tcPr>
            <w:tcW w:w="671" w:type="pct"/>
            <w:shd w:val="clear" w:color="auto" w:fill="auto"/>
            <w:vAlign w:val="center"/>
          </w:tcPr>
          <w:p w14:paraId="796CC1FD" w14:textId="77777777" w:rsidR="001D719B" w:rsidRPr="004E5BF6" w:rsidRDefault="001D719B" w:rsidP="008D529A">
            <w:pPr>
              <w:jc w:val="center"/>
              <w:rPr>
                <w:b/>
                <w:bCs/>
                <w:i/>
                <w:iCs/>
                <w:lang w:val="vi-VN"/>
              </w:rPr>
            </w:pPr>
            <w:r w:rsidRPr="004E5BF6">
              <w:rPr>
                <w:b/>
                <w:bCs/>
                <w:i/>
                <w:iCs/>
                <w:lang w:val="vi-VN"/>
              </w:rPr>
              <w:t>10</w:t>
            </w:r>
          </w:p>
        </w:tc>
        <w:tc>
          <w:tcPr>
            <w:tcW w:w="598" w:type="pct"/>
            <w:shd w:val="clear" w:color="auto" w:fill="auto"/>
            <w:vAlign w:val="center"/>
          </w:tcPr>
          <w:p w14:paraId="5C5B0E01" w14:textId="77777777" w:rsidR="001D719B" w:rsidRPr="00210D34" w:rsidRDefault="001D719B" w:rsidP="008D529A">
            <w:pPr>
              <w:jc w:val="center"/>
              <w:rPr>
                <w:b/>
                <w:bCs/>
                <w:i/>
                <w:iCs/>
                <w:lang w:val="vi-VN"/>
              </w:rPr>
            </w:pPr>
            <w:r>
              <w:rPr>
                <w:b/>
                <w:bCs/>
                <w:i/>
                <w:iCs/>
                <w:lang w:val="vi-VN"/>
              </w:rPr>
              <w:t>0</w:t>
            </w:r>
          </w:p>
        </w:tc>
        <w:tc>
          <w:tcPr>
            <w:tcW w:w="596" w:type="pct"/>
            <w:shd w:val="clear" w:color="auto" w:fill="auto"/>
            <w:vAlign w:val="center"/>
          </w:tcPr>
          <w:p w14:paraId="2C352963" w14:textId="77777777" w:rsidR="001D719B" w:rsidRPr="004E5BF6" w:rsidRDefault="001D719B" w:rsidP="008D529A">
            <w:pPr>
              <w:jc w:val="center"/>
              <w:rPr>
                <w:b/>
                <w:bCs/>
                <w:i/>
                <w:iCs/>
                <w:lang w:val="vi-VN"/>
              </w:rPr>
            </w:pPr>
            <w:r>
              <w:rPr>
                <w:b/>
                <w:bCs/>
                <w:i/>
                <w:iCs/>
                <w:lang w:val="vi-VN"/>
              </w:rPr>
              <w:t>5</w:t>
            </w:r>
          </w:p>
        </w:tc>
        <w:tc>
          <w:tcPr>
            <w:tcW w:w="674" w:type="pct"/>
            <w:shd w:val="clear" w:color="auto" w:fill="auto"/>
            <w:vAlign w:val="center"/>
          </w:tcPr>
          <w:p w14:paraId="0E817975" w14:textId="77777777" w:rsidR="001D719B" w:rsidRPr="004E5BF6" w:rsidRDefault="001D719B" w:rsidP="008D529A">
            <w:pPr>
              <w:jc w:val="center"/>
              <w:rPr>
                <w:b/>
                <w:bCs/>
                <w:i/>
                <w:iCs/>
                <w:lang w:val="vi-VN"/>
              </w:rPr>
            </w:pPr>
            <w:r>
              <w:rPr>
                <w:b/>
                <w:bCs/>
                <w:i/>
                <w:iCs/>
                <w:lang w:val="vi-VN"/>
              </w:rPr>
              <w:t>5</w:t>
            </w:r>
          </w:p>
        </w:tc>
        <w:tc>
          <w:tcPr>
            <w:tcW w:w="967" w:type="pct"/>
            <w:shd w:val="clear" w:color="auto" w:fill="auto"/>
            <w:vAlign w:val="center"/>
          </w:tcPr>
          <w:p w14:paraId="181D43B7" w14:textId="77777777" w:rsidR="001D719B" w:rsidRPr="004E5BF6" w:rsidRDefault="001D719B" w:rsidP="008D529A">
            <w:pPr>
              <w:jc w:val="center"/>
              <w:rPr>
                <w:b/>
                <w:bCs/>
                <w:lang w:val="vi-VN"/>
              </w:rPr>
            </w:pPr>
          </w:p>
        </w:tc>
      </w:tr>
      <w:tr w:rsidR="001D719B" w:rsidRPr="00A1377F" w14:paraId="1F905345" w14:textId="77777777" w:rsidTr="008D529A">
        <w:tc>
          <w:tcPr>
            <w:tcW w:w="871" w:type="pct"/>
            <w:shd w:val="clear" w:color="auto" w:fill="auto"/>
            <w:vAlign w:val="center"/>
          </w:tcPr>
          <w:p w14:paraId="74F1B99C" w14:textId="77777777" w:rsidR="001D719B" w:rsidRPr="004E5BF6" w:rsidRDefault="001D719B" w:rsidP="008D529A">
            <w:pPr>
              <w:jc w:val="center"/>
              <w:rPr>
                <w:rFonts w:eastAsiaTheme="minorHAnsi"/>
                <w:b/>
                <w:bCs/>
                <w:i/>
                <w:iCs/>
                <w:kern w:val="2"/>
                <w:lang w:val="vi-VN"/>
                <w14:ligatures w14:val="standardContextual"/>
              </w:rPr>
            </w:pPr>
            <w:r w:rsidRPr="004E5BF6">
              <w:rPr>
                <w:rFonts w:eastAsiaTheme="minorHAnsi"/>
                <w:b/>
                <w:bCs/>
                <w:i/>
                <w:iCs/>
                <w:kern w:val="2"/>
                <w14:ligatures w14:val="standardContextual"/>
              </w:rPr>
              <w:t xml:space="preserve">Tỷ </w:t>
            </w:r>
            <w:r w:rsidRPr="004E5BF6">
              <w:rPr>
                <w:rFonts w:eastAsiaTheme="minorHAnsi"/>
                <w:b/>
                <w:bCs/>
                <w:i/>
                <w:iCs/>
                <w:kern w:val="2"/>
                <w:lang w:val="vi-VN"/>
                <w14:ligatures w14:val="standardContextual"/>
              </w:rPr>
              <w:t>trọng</w:t>
            </w:r>
          </w:p>
        </w:tc>
        <w:tc>
          <w:tcPr>
            <w:tcW w:w="623" w:type="pct"/>
            <w:shd w:val="clear" w:color="auto" w:fill="auto"/>
            <w:vAlign w:val="center"/>
          </w:tcPr>
          <w:p w14:paraId="786A9B31" w14:textId="77777777" w:rsidR="001D719B" w:rsidRPr="004E5BF6" w:rsidRDefault="001D719B" w:rsidP="008D529A">
            <w:pPr>
              <w:jc w:val="center"/>
              <w:rPr>
                <w:b/>
                <w:bCs/>
                <w:i/>
                <w:iCs/>
                <w:lang w:val="vi-VN"/>
              </w:rPr>
            </w:pPr>
          </w:p>
        </w:tc>
        <w:tc>
          <w:tcPr>
            <w:tcW w:w="671" w:type="pct"/>
            <w:shd w:val="clear" w:color="auto" w:fill="auto"/>
            <w:vAlign w:val="center"/>
          </w:tcPr>
          <w:p w14:paraId="2CD09B04" w14:textId="77777777" w:rsidR="001D719B" w:rsidRPr="004E5BF6" w:rsidRDefault="001D719B" w:rsidP="008D529A">
            <w:pPr>
              <w:jc w:val="center"/>
              <w:rPr>
                <w:rFonts w:eastAsiaTheme="minorHAnsi"/>
                <w:b/>
                <w:bCs/>
                <w:i/>
                <w:iCs/>
                <w:kern w:val="2"/>
                <w14:ligatures w14:val="standardContextual"/>
              </w:rPr>
            </w:pPr>
            <w:r w:rsidRPr="004E5BF6">
              <w:rPr>
                <w:rFonts w:eastAsiaTheme="minorHAnsi"/>
                <w:b/>
                <w:bCs/>
                <w:i/>
                <w:iCs/>
                <w:kern w:val="2"/>
                <w:lang w:val="vi-VN"/>
                <w14:ligatures w14:val="standardContextual"/>
              </w:rPr>
              <w:t>100</w:t>
            </w:r>
            <w:r w:rsidRPr="004E5BF6">
              <w:rPr>
                <w:rFonts w:eastAsiaTheme="minorHAnsi"/>
                <w:b/>
                <w:bCs/>
                <w:i/>
                <w:iCs/>
                <w:kern w:val="2"/>
                <w14:ligatures w14:val="standardContextual"/>
              </w:rPr>
              <w:t>%</w:t>
            </w:r>
          </w:p>
        </w:tc>
        <w:tc>
          <w:tcPr>
            <w:tcW w:w="598" w:type="pct"/>
            <w:shd w:val="clear" w:color="auto" w:fill="auto"/>
            <w:vAlign w:val="center"/>
          </w:tcPr>
          <w:p w14:paraId="59D7B7CD" w14:textId="77777777" w:rsidR="001D719B" w:rsidRPr="00210D34" w:rsidRDefault="001D719B" w:rsidP="008D529A">
            <w:pPr>
              <w:jc w:val="center"/>
              <w:rPr>
                <w:b/>
                <w:bCs/>
                <w:i/>
                <w:iCs/>
                <w:lang w:val="vi-VN"/>
              </w:rPr>
            </w:pPr>
            <w:r>
              <w:rPr>
                <w:b/>
                <w:bCs/>
                <w:i/>
                <w:iCs/>
                <w:lang w:val="vi-VN"/>
              </w:rPr>
              <w:t>0%</w:t>
            </w:r>
          </w:p>
        </w:tc>
        <w:tc>
          <w:tcPr>
            <w:tcW w:w="596" w:type="pct"/>
            <w:shd w:val="clear" w:color="auto" w:fill="auto"/>
            <w:vAlign w:val="center"/>
          </w:tcPr>
          <w:p w14:paraId="43B31B06" w14:textId="77777777" w:rsidR="001D719B" w:rsidRPr="004E5BF6" w:rsidRDefault="001D719B" w:rsidP="008D529A">
            <w:pPr>
              <w:jc w:val="center"/>
              <w:rPr>
                <w:rFonts w:eastAsiaTheme="minorHAnsi"/>
                <w:b/>
                <w:bCs/>
                <w:i/>
                <w:iCs/>
                <w:kern w:val="2"/>
                <w14:ligatures w14:val="standardContextual"/>
              </w:rPr>
            </w:pPr>
            <w:r>
              <w:rPr>
                <w:rFonts w:eastAsiaTheme="minorHAnsi"/>
                <w:b/>
                <w:bCs/>
                <w:i/>
                <w:iCs/>
                <w:kern w:val="2"/>
                <w:lang w:val="vi-VN"/>
                <w14:ligatures w14:val="standardContextual"/>
              </w:rPr>
              <w:t>50</w:t>
            </w:r>
            <w:r w:rsidRPr="004E5BF6">
              <w:rPr>
                <w:rFonts w:eastAsiaTheme="minorHAnsi"/>
                <w:b/>
                <w:bCs/>
                <w:i/>
                <w:iCs/>
                <w:kern w:val="2"/>
                <w14:ligatures w14:val="standardContextual"/>
              </w:rPr>
              <w:t>%</w:t>
            </w:r>
          </w:p>
        </w:tc>
        <w:tc>
          <w:tcPr>
            <w:tcW w:w="674" w:type="pct"/>
            <w:shd w:val="clear" w:color="auto" w:fill="auto"/>
            <w:vAlign w:val="center"/>
          </w:tcPr>
          <w:p w14:paraId="49209011" w14:textId="77777777" w:rsidR="001D719B" w:rsidRPr="004E5BF6" w:rsidRDefault="001D719B" w:rsidP="008D529A">
            <w:pPr>
              <w:jc w:val="center"/>
              <w:rPr>
                <w:rFonts w:eastAsiaTheme="minorHAnsi"/>
                <w:b/>
                <w:bCs/>
                <w:i/>
                <w:iCs/>
                <w:kern w:val="2"/>
                <w14:ligatures w14:val="standardContextual"/>
              </w:rPr>
            </w:pPr>
            <w:r>
              <w:rPr>
                <w:rFonts w:eastAsiaTheme="minorHAnsi"/>
                <w:b/>
                <w:bCs/>
                <w:i/>
                <w:iCs/>
                <w:kern w:val="2"/>
                <w:lang w:val="vi-VN"/>
                <w14:ligatures w14:val="standardContextual"/>
              </w:rPr>
              <w:t>50</w:t>
            </w:r>
            <w:r w:rsidRPr="004E5BF6">
              <w:rPr>
                <w:rFonts w:eastAsiaTheme="minorHAnsi"/>
                <w:b/>
                <w:bCs/>
                <w:i/>
                <w:iCs/>
                <w:kern w:val="2"/>
                <w14:ligatures w14:val="standardContextual"/>
              </w:rPr>
              <w:t>%</w:t>
            </w:r>
          </w:p>
        </w:tc>
        <w:tc>
          <w:tcPr>
            <w:tcW w:w="967" w:type="pct"/>
            <w:shd w:val="clear" w:color="auto" w:fill="auto"/>
            <w:vAlign w:val="center"/>
          </w:tcPr>
          <w:p w14:paraId="0143C2AF" w14:textId="77777777" w:rsidR="001D719B" w:rsidRPr="005D18D0" w:rsidRDefault="001D719B" w:rsidP="008D529A">
            <w:pPr>
              <w:jc w:val="center"/>
              <w:rPr>
                <w:rFonts w:eastAsiaTheme="minorHAnsi"/>
                <w:b/>
                <w:bCs/>
                <w:i/>
                <w:iCs/>
                <w:kern w:val="2"/>
                <w:lang w:val="vi-VN"/>
                <w14:ligatures w14:val="standardContextual"/>
              </w:rPr>
            </w:pPr>
            <w:r w:rsidRPr="004E5BF6">
              <w:rPr>
                <w:rFonts w:eastAsiaTheme="minorHAnsi"/>
                <w:b/>
                <w:bCs/>
                <w:i/>
                <w:iCs/>
                <w:kern w:val="2"/>
                <w:lang w:val="vi-VN"/>
                <w14:ligatures w14:val="standardContextual"/>
              </w:rPr>
              <w:t>100%</w:t>
            </w:r>
          </w:p>
        </w:tc>
      </w:tr>
    </w:tbl>
    <w:p w14:paraId="26519B61" w14:textId="7DA83975" w:rsidR="00E44A9C" w:rsidRDefault="00E44A9C" w:rsidP="00B0582D"/>
    <w:p w14:paraId="393215ED" w14:textId="77777777" w:rsidR="008C7842" w:rsidRPr="00B0582D" w:rsidRDefault="008C7842" w:rsidP="00B0582D"/>
    <w:p w14:paraId="78F2EA99" w14:textId="4F65F4C2" w:rsidR="00FB17E8" w:rsidRPr="00D83953" w:rsidRDefault="00FB17E8" w:rsidP="00C67741">
      <w:pPr>
        <w:pStyle w:val="Heading2"/>
        <w:jc w:val="center"/>
      </w:pPr>
      <w:r w:rsidRPr="00D83953">
        <w:t>Phụ lục 2. CÁC RUBRICS</w:t>
      </w:r>
    </w:p>
    <w:p w14:paraId="56BFCB4C" w14:textId="77777777" w:rsidR="00D05DF5" w:rsidRPr="00D83953" w:rsidRDefault="00D05DF5" w:rsidP="00D05DF5">
      <w:pPr>
        <w:spacing w:before="60" w:after="40" w:line="288" w:lineRule="auto"/>
        <w:rPr>
          <w:b/>
          <w:bCs/>
          <w:lang w:eastAsia="x-none"/>
        </w:rPr>
      </w:pPr>
      <w:r w:rsidRPr="00D83953">
        <w:rPr>
          <w:b/>
          <w:bCs/>
          <w:lang w:eastAsia="x-none"/>
        </w:rPr>
        <w:t>Rubric 1. Đánh giá điểm chuyên cần</w:t>
      </w:r>
    </w:p>
    <w:p w14:paraId="16E6F4E2" w14:textId="77777777" w:rsidR="00D05DF5" w:rsidRPr="003B261F" w:rsidRDefault="00D05DF5" w:rsidP="00D05DF5">
      <w:pPr>
        <w:pStyle w:val="ListParagraph"/>
        <w:numPr>
          <w:ilvl w:val="0"/>
          <w:numId w:val="26"/>
        </w:numPr>
        <w:spacing w:before="60" w:after="40" w:line="288" w:lineRule="auto"/>
        <w:rPr>
          <w:lang w:eastAsia="x-none"/>
        </w:rPr>
      </w:pPr>
      <w:r w:rsidRPr="003B261F">
        <w:rPr>
          <w:lang w:eastAsia="x-none"/>
        </w:rPr>
        <w:t>Trọng số trong điểm học phần: 10%</w:t>
      </w:r>
    </w:p>
    <w:p w14:paraId="354D4683" w14:textId="77777777" w:rsidR="00D05DF5" w:rsidRPr="003B261F" w:rsidRDefault="00D05DF5" w:rsidP="00D05DF5">
      <w:pPr>
        <w:pStyle w:val="ListParagraph"/>
        <w:numPr>
          <w:ilvl w:val="0"/>
          <w:numId w:val="26"/>
        </w:numPr>
        <w:spacing w:before="60" w:after="40" w:line="288" w:lineRule="auto"/>
        <w:rPr>
          <w:lang w:eastAsia="x-none"/>
        </w:rPr>
      </w:pPr>
      <w:r w:rsidRPr="003B261F">
        <w:rPr>
          <w:lang w:eastAsia="x-none"/>
        </w:rPr>
        <w:t xml:space="preserve">Đánh giá </w:t>
      </w:r>
      <w:r w:rsidRPr="00BE0B24">
        <w:rPr>
          <w:lang w:eastAsia="x-none"/>
        </w:rPr>
        <w:t xml:space="preserve">qua </w:t>
      </w:r>
      <w:r w:rsidRPr="00BE0B24">
        <w:rPr>
          <w:lang w:val="vi-VN" w:eastAsia="x-none"/>
        </w:rPr>
        <w:t>9</w:t>
      </w:r>
      <w:r w:rsidRPr="00BE0B24">
        <w:rPr>
          <w:lang w:eastAsia="x-none"/>
        </w:rPr>
        <w:t xml:space="preserve"> buổi seminar.</w:t>
      </w:r>
    </w:p>
    <w:tbl>
      <w:tblPr>
        <w:tblStyle w:val="TableGrid"/>
        <w:tblW w:w="5000" w:type="pct"/>
        <w:tblLook w:val="04A0" w:firstRow="1" w:lastRow="0" w:firstColumn="1" w:lastColumn="0" w:noHBand="0" w:noVBand="1"/>
      </w:tblPr>
      <w:tblGrid>
        <w:gridCol w:w="1771"/>
        <w:gridCol w:w="2123"/>
        <w:gridCol w:w="1948"/>
        <w:gridCol w:w="1850"/>
        <w:gridCol w:w="2047"/>
      </w:tblGrid>
      <w:tr w:rsidR="00D05DF5" w:rsidRPr="00936A07" w14:paraId="34E5B564" w14:textId="77777777" w:rsidTr="00CF4E3B">
        <w:tc>
          <w:tcPr>
            <w:tcW w:w="909" w:type="pct"/>
            <w:vMerge w:val="restart"/>
            <w:shd w:val="clear" w:color="auto" w:fill="FBE4D5" w:themeFill="accent2" w:themeFillTint="33"/>
          </w:tcPr>
          <w:p w14:paraId="7096E335" w14:textId="77777777" w:rsidR="00D05DF5" w:rsidRPr="00950D30" w:rsidRDefault="00D05DF5" w:rsidP="00CF4E3B">
            <w:pPr>
              <w:jc w:val="center"/>
              <w:rPr>
                <w:b/>
                <w:bCs/>
              </w:rPr>
            </w:pPr>
            <w:r w:rsidRPr="00950D30">
              <w:rPr>
                <w:lang w:eastAsia="x-none"/>
              </w:rPr>
              <w:t xml:space="preserve"> </w:t>
            </w:r>
            <w:r w:rsidRPr="00950D30">
              <w:rPr>
                <w:b/>
                <w:bCs/>
              </w:rPr>
              <w:t>Số buổi vắng (điểm danh)</w:t>
            </w:r>
          </w:p>
        </w:tc>
        <w:tc>
          <w:tcPr>
            <w:tcW w:w="4091" w:type="pct"/>
            <w:gridSpan w:val="4"/>
            <w:shd w:val="clear" w:color="auto" w:fill="FBE4D5" w:themeFill="accent2" w:themeFillTint="33"/>
          </w:tcPr>
          <w:p w14:paraId="67975D5D" w14:textId="77777777" w:rsidR="00D05DF5" w:rsidRPr="00950D30" w:rsidRDefault="00D05DF5" w:rsidP="00264B0A">
            <w:pPr>
              <w:spacing w:before="60" w:after="60"/>
              <w:jc w:val="center"/>
              <w:rPr>
                <w:b/>
                <w:bCs/>
              </w:rPr>
            </w:pPr>
            <w:r w:rsidRPr="00950D30">
              <w:rPr>
                <w:b/>
                <w:bCs/>
              </w:rPr>
              <w:t>Tham gia thảo luận (GV seminar đánh giá)</w:t>
            </w:r>
          </w:p>
        </w:tc>
      </w:tr>
      <w:tr w:rsidR="00D05DF5" w:rsidRPr="00936A07" w14:paraId="2368F1BE" w14:textId="77777777" w:rsidTr="00CF4E3B">
        <w:tc>
          <w:tcPr>
            <w:tcW w:w="909" w:type="pct"/>
            <w:vMerge/>
            <w:shd w:val="clear" w:color="auto" w:fill="FBE4D5" w:themeFill="accent2" w:themeFillTint="33"/>
          </w:tcPr>
          <w:p w14:paraId="6B6C99CA" w14:textId="77777777" w:rsidR="00D05DF5" w:rsidRPr="00950D30" w:rsidRDefault="00D05DF5" w:rsidP="00CF4E3B">
            <w:pPr>
              <w:jc w:val="center"/>
              <w:rPr>
                <w:b/>
                <w:bCs/>
              </w:rPr>
            </w:pPr>
          </w:p>
        </w:tc>
        <w:tc>
          <w:tcPr>
            <w:tcW w:w="1090" w:type="pct"/>
            <w:shd w:val="clear" w:color="auto" w:fill="FBE4D5" w:themeFill="accent2" w:themeFillTint="33"/>
          </w:tcPr>
          <w:p w14:paraId="4054B9C4" w14:textId="77777777" w:rsidR="00D05DF5" w:rsidRPr="00950D30" w:rsidRDefault="00D05DF5" w:rsidP="00264B0A">
            <w:pPr>
              <w:spacing w:before="60" w:after="60"/>
              <w:jc w:val="center"/>
              <w:rPr>
                <w:b/>
                <w:bCs/>
              </w:rPr>
            </w:pPr>
            <w:r w:rsidRPr="00950D30">
              <w:rPr>
                <w:b/>
                <w:bCs/>
              </w:rPr>
              <w:t>Rất tích cực</w:t>
            </w:r>
          </w:p>
        </w:tc>
        <w:tc>
          <w:tcPr>
            <w:tcW w:w="1000" w:type="pct"/>
            <w:shd w:val="clear" w:color="auto" w:fill="FBE4D5" w:themeFill="accent2" w:themeFillTint="33"/>
          </w:tcPr>
          <w:p w14:paraId="0D6776E3" w14:textId="77777777" w:rsidR="00D05DF5" w:rsidRPr="00950D30" w:rsidRDefault="00D05DF5" w:rsidP="00CF4E3B">
            <w:pPr>
              <w:jc w:val="center"/>
              <w:rPr>
                <w:b/>
                <w:bCs/>
              </w:rPr>
            </w:pPr>
            <w:r w:rsidRPr="00950D30">
              <w:rPr>
                <w:b/>
                <w:bCs/>
              </w:rPr>
              <w:t>Tích cực</w:t>
            </w:r>
          </w:p>
        </w:tc>
        <w:tc>
          <w:tcPr>
            <w:tcW w:w="950" w:type="pct"/>
            <w:shd w:val="clear" w:color="auto" w:fill="FBE4D5" w:themeFill="accent2" w:themeFillTint="33"/>
          </w:tcPr>
          <w:p w14:paraId="55489E68" w14:textId="77777777" w:rsidR="00D05DF5" w:rsidRPr="00950D30" w:rsidRDefault="00D05DF5" w:rsidP="00CF4E3B">
            <w:pPr>
              <w:jc w:val="center"/>
              <w:rPr>
                <w:b/>
                <w:bCs/>
              </w:rPr>
            </w:pPr>
            <w:r w:rsidRPr="00950D30">
              <w:rPr>
                <w:b/>
                <w:bCs/>
              </w:rPr>
              <w:t>Có tham gia</w:t>
            </w:r>
          </w:p>
        </w:tc>
        <w:tc>
          <w:tcPr>
            <w:tcW w:w="1051" w:type="pct"/>
            <w:shd w:val="clear" w:color="auto" w:fill="FBE4D5" w:themeFill="accent2" w:themeFillTint="33"/>
          </w:tcPr>
          <w:p w14:paraId="5DF1E19B" w14:textId="77777777" w:rsidR="00D05DF5" w:rsidRPr="00950D30" w:rsidRDefault="00D05DF5" w:rsidP="00CF4E3B">
            <w:pPr>
              <w:jc w:val="center"/>
              <w:rPr>
                <w:b/>
                <w:bCs/>
              </w:rPr>
            </w:pPr>
            <w:r w:rsidRPr="00950D30">
              <w:rPr>
                <w:b/>
                <w:bCs/>
              </w:rPr>
              <w:t>Không tham gia</w:t>
            </w:r>
          </w:p>
        </w:tc>
      </w:tr>
      <w:tr w:rsidR="00D05DF5" w:rsidRPr="004F77F6" w14:paraId="5FFED825" w14:textId="77777777" w:rsidTr="00CF4E3B">
        <w:tc>
          <w:tcPr>
            <w:tcW w:w="909" w:type="pct"/>
          </w:tcPr>
          <w:p w14:paraId="0C0ED839" w14:textId="77777777" w:rsidR="00D05DF5" w:rsidRPr="004F77F6" w:rsidRDefault="00D05DF5" w:rsidP="00CF4E3B">
            <w:pPr>
              <w:jc w:val="center"/>
              <w:rPr>
                <w:b/>
                <w:bCs/>
              </w:rPr>
            </w:pPr>
            <w:r w:rsidRPr="004F77F6">
              <w:rPr>
                <w:b/>
                <w:bCs/>
              </w:rPr>
              <w:t>0</w:t>
            </w:r>
          </w:p>
        </w:tc>
        <w:tc>
          <w:tcPr>
            <w:tcW w:w="1090" w:type="pct"/>
          </w:tcPr>
          <w:p w14:paraId="3089C026" w14:textId="77777777" w:rsidR="00D05DF5" w:rsidRPr="004F77F6" w:rsidRDefault="00D05DF5" w:rsidP="00264B0A">
            <w:pPr>
              <w:spacing w:before="60" w:after="60"/>
              <w:jc w:val="center"/>
            </w:pPr>
            <w:r w:rsidRPr="004F77F6">
              <w:t>10, 10+</w:t>
            </w:r>
          </w:p>
        </w:tc>
        <w:tc>
          <w:tcPr>
            <w:tcW w:w="1000" w:type="pct"/>
          </w:tcPr>
          <w:p w14:paraId="2F9D498C" w14:textId="77777777" w:rsidR="00D05DF5" w:rsidRPr="004F77F6" w:rsidRDefault="00D05DF5" w:rsidP="00CF4E3B">
            <w:pPr>
              <w:jc w:val="center"/>
            </w:pPr>
            <w:r w:rsidRPr="004F77F6">
              <w:t>9</w:t>
            </w:r>
          </w:p>
        </w:tc>
        <w:tc>
          <w:tcPr>
            <w:tcW w:w="950" w:type="pct"/>
          </w:tcPr>
          <w:p w14:paraId="401B4E3C" w14:textId="77777777" w:rsidR="00D05DF5" w:rsidRPr="004F77F6" w:rsidRDefault="00D05DF5" w:rsidP="00CF4E3B">
            <w:pPr>
              <w:jc w:val="center"/>
            </w:pPr>
            <w:r w:rsidRPr="004F77F6">
              <w:t>8</w:t>
            </w:r>
          </w:p>
        </w:tc>
        <w:tc>
          <w:tcPr>
            <w:tcW w:w="1051" w:type="pct"/>
          </w:tcPr>
          <w:p w14:paraId="72952D7C" w14:textId="77777777" w:rsidR="00D05DF5" w:rsidRPr="004F77F6" w:rsidRDefault="00D05DF5" w:rsidP="00CF4E3B">
            <w:pPr>
              <w:jc w:val="center"/>
            </w:pPr>
            <w:r w:rsidRPr="004F77F6">
              <w:t>7</w:t>
            </w:r>
          </w:p>
        </w:tc>
      </w:tr>
      <w:tr w:rsidR="00D05DF5" w:rsidRPr="004F77F6" w14:paraId="1FA2DEEF" w14:textId="77777777" w:rsidTr="00CF4E3B">
        <w:tc>
          <w:tcPr>
            <w:tcW w:w="909" w:type="pct"/>
          </w:tcPr>
          <w:p w14:paraId="4EB6E513" w14:textId="77777777" w:rsidR="00D05DF5" w:rsidRPr="004F77F6" w:rsidRDefault="00D05DF5" w:rsidP="00CF4E3B">
            <w:pPr>
              <w:jc w:val="center"/>
              <w:rPr>
                <w:b/>
                <w:bCs/>
              </w:rPr>
            </w:pPr>
            <w:r w:rsidRPr="004F77F6">
              <w:rPr>
                <w:b/>
                <w:bCs/>
              </w:rPr>
              <w:t>1</w:t>
            </w:r>
          </w:p>
        </w:tc>
        <w:tc>
          <w:tcPr>
            <w:tcW w:w="1090" w:type="pct"/>
          </w:tcPr>
          <w:p w14:paraId="597ED761" w14:textId="77777777" w:rsidR="00D05DF5" w:rsidRPr="004F77F6" w:rsidRDefault="00D05DF5" w:rsidP="00264B0A">
            <w:pPr>
              <w:spacing w:before="60" w:after="60"/>
              <w:jc w:val="center"/>
            </w:pPr>
            <w:r w:rsidRPr="004F77F6">
              <w:t>9, 10</w:t>
            </w:r>
          </w:p>
        </w:tc>
        <w:tc>
          <w:tcPr>
            <w:tcW w:w="1000" w:type="pct"/>
          </w:tcPr>
          <w:p w14:paraId="72197708" w14:textId="77777777" w:rsidR="00D05DF5" w:rsidRPr="004F77F6" w:rsidRDefault="00D05DF5" w:rsidP="00CF4E3B">
            <w:pPr>
              <w:jc w:val="center"/>
            </w:pPr>
            <w:r w:rsidRPr="004F77F6">
              <w:t>8</w:t>
            </w:r>
          </w:p>
        </w:tc>
        <w:tc>
          <w:tcPr>
            <w:tcW w:w="950" w:type="pct"/>
          </w:tcPr>
          <w:p w14:paraId="55F86318" w14:textId="77777777" w:rsidR="00D05DF5" w:rsidRPr="004F77F6" w:rsidRDefault="00D05DF5" w:rsidP="00CF4E3B">
            <w:pPr>
              <w:jc w:val="center"/>
            </w:pPr>
            <w:r w:rsidRPr="004F77F6">
              <w:t>7</w:t>
            </w:r>
          </w:p>
        </w:tc>
        <w:tc>
          <w:tcPr>
            <w:tcW w:w="1051" w:type="pct"/>
          </w:tcPr>
          <w:p w14:paraId="34FE6CDB" w14:textId="77777777" w:rsidR="00D05DF5" w:rsidRPr="004F77F6" w:rsidRDefault="00D05DF5" w:rsidP="00CF4E3B">
            <w:pPr>
              <w:jc w:val="center"/>
            </w:pPr>
            <w:r w:rsidRPr="004F77F6">
              <w:t>6</w:t>
            </w:r>
          </w:p>
        </w:tc>
      </w:tr>
      <w:tr w:rsidR="00D05DF5" w:rsidRPr="004F77F6" w14:paraId="4A93AFC1" w14:textId="77777777" w:rsidTr="00CF4E3B">
        <w:tc>
          <w:tcPr>
            <w:tcW w:w="909" w:type="pct"/>
          </w:tcPr>
          <w:p w14:paraId="464F3457" w14:textId="77777777" w:rsidR="00D05DF5" w:rsidRPr="004F77F6" w:rsidRDefault="00D05DF5" w:rsidP="00CF4E3B">
            <w:pPr>
              <w:jc w:val="center"/>
              <w:rPr>
                <w:b/>
                <w:bCs/>
              </w:rPr>
            </w:pPr>
            <w:r w:rsidRPr="004F77F6">
              <w:rPr>
                <w:b/>
                <w:bCs/>
              </w:rPr>
              <w:t>2</w:t>
            </w:r>
          </w:p>
        </w:tc>
        <w:tc>
          <w:tcPr>
            <w:tcW w:w="1090" w:type="pct"/>
          </w:tcPr>
          <w:p w14:paraId="6797CC50" w14:textId="77777777" w:rsidR="00D05DF5" w:rsidRPr="004F77F6" w:rsidRDefault="00D05DF5" w:rsidP="00264B0A">
            <w:pPr>
              <w:spacing w:before="60" w:after="60"/>
              <w:jc w:val="center"/>
            </w:pPr>
            <w:r w:rsidRPr="004F77F6">
              <w:t>8, 9</w:t>
            </w:r>
          </w:p>
        </w:tc>
        <w:tc>
          <w:tcPr>
            <w:tcW w:w="1000" w:type="pct"/>
          </w:tcPr>
          <w:p w14:paraId="458609AE" w14:textId="77777777" w:rsidR="00D05DF5" w:rsidRPr="004F77F6" w:rsidRDefault="00D05DF5" w:rsidP="00CF4E3B">
            <w:pPr>
              <w:jc w:val="center"/>
            </w:pPr>
            <w:r w:rsidRPr="004F77F6">
              <w:t>7</w:t>
            </w:r>
          </w:p>
        </w:tc>
        <w:tc>
          <w:tcPr>
            <w:tcW w:w="950" w:type="pct"/>
          </w:tcPr>
          <w:p w14:paraId="422E3246" w14:textId="77777777" w:rsidR="00D05DF5" w:rsidRPr="004F77F6" w:rsidRDefault="00D05DF5" w:rsidP="00CF4E3B">
            <w:pPr>
              <w:jc w:val="center"/>
            </w:pPr>
            <w:r w:rsidRPr="004F77F6">
              <w:t>6</w:t>
            </w:r>
          </w:p>
        </w:tc>
        <w:tc>
          <w:tcPr>
            <w:tcW w:w="1051" w:type="pct"/>
          </w:tcPr>
          <w:p w14:paraId="014B8E03" w14:textId="77777777" w:rsidR="00D05DF5" w:rsidRPr="004F77F6" w:rsidRDefault="00D05DF5" w:rsidP="00CF4E3B">
            <w:pPr>
              <w:jc w:val="center"/>
            </w:pPr>
            <w:r w:rsidRPr="004F77F6">
              <w:t>5</w:t>
            </w:r>
          </w:p>
        </w:tc>
      </w:tr>
      <w:tr w:rsidR="00D05DF5" w:rsidRPr="004F77F6" w14:paraId="3BA26BF9" w14:textId="77777777" w:rsidTr="00CF4E3B">
        <w:tc>
          <w:tcPr>
            <w:tcW w:w="909" w:type="pct"/>
          </w:tcPr>
          <w:p w14:paraId="1ECA4E77" w14:textId="77777777" w:rsidR="00D05DF5" w:rsidRPr="004F77F6" w:rsidRDefault="00D05DF5" w:rsidP="00CF4E3B">
            <w:pPr>
              <w:jc w:val="center"/>
              <w:rPr>
                <w:b/>
                <w:bCs/>
                <w:lang w:val="vi-VN"/>
              </w:rPr>
            </w:pPr>
            <w:r w:rsidRPr="004F77F6">
              <w:rPr>
                <w:b/>
                <w:bCs/>
              </w:rPr>
              <w:t xml:space="preserve">&gt; </w:t>
            </w:r>
            <w:r w:rsidRPr="004F77F6">
              <w:rPr>
                <w:b/>
                <w:bCs/>
                <w:lang w:val="vi-VN"/>
              </w:rPr>
              <w:t>2</w:t>
            </w:r>
          </w:p>
        </w:tc>
        <w:tc>
          <w:tcPr>
            <w:tcW w:w="4091" w:type="pct"/>
            <w:gridSpan w:val="4"/>
          </w:tcPr>
          <w:p w14:paraId="5230F7E2" w14:textId="77777777" w:rsidR="00D05DF5" w:rsidRPr="004F77F6" w:rsidRDefault="00D05DF5" w:rsidP="00264B0A">
            <w:pPr>
              <w:spacing w:before="60" w:after="60"/>
              <w:jc w:val="center"/>
            </w:pPr>
            <w:r w:rsidRPr="004F77F6">
              <w:t>0 điểm, học lại</w:t>
            </w:r>
          </w:p>
        </w:tc>
      </w:tr>
    </w:tbl>
    <w:p w14:paraId="61150540" w14:textId="77777777" w:rsidR="00D05DF5" w:rsidRPr="004F77F6" w:rsidRDefault="00D05DF5" w:rsidP="00D05DF5">
      <w:pPr>
        <w:spacing w:before="60" w:after="40" w:line="288" w:lineRule="auto"/>
      </w:pPr>
      <w:r w:rsidRPr="004F77F6">
        <w:t>* Ghi chú: 10+ : có thể xem xét để cộng điểm vào điểm đánh giá 40% khi điểm chuyên cần là 10.</w:t>
      </w:r>
    </w:p>
    <w:p w14:paraId="7E774143" w14:textId="77777777" w:rsidR="00D05DF5" w:rsidRPr="00D917A6" w:rsidRDefault="00D05DF5" w:rsidP="00D05DF5">
      <w:pPr>
        <w:spacing w:before="60" w:after="40" w:line="288" w:lineRule="auto"/>
      </w:pPr>
      <w:r w:rsidRPr="00D917A6">
        <w:t>Tiêu chí đánh giá tham gia thảo luận</w:t>
      </w:r>
    </w:p>
    <w:tbl>
      <w:tblPr>
        <w:tblStyle w:val="TableGrid"/>
        <w:tblW w:w="5000" w:type="pct"/>
        <w:tblLook w:val="04A0" w:firstRow="1" w:lastRow="0" w:firstColumn="1" w:lastColumn="0" w:noHBand="0" w:noVBand="1"/>
      </w:tblPr>
      <w:tblGrid>
        <w:gridCol w:w="2548"/>
        <w:gridCol w:w="2976"/>
        <w:gridCol w:w="2267"/>
        <w:gridCol w:w="1948"/>
      </w:tblGrid>
      <w:tr w:rsidR="00D05DF5" w:rsidRPr="00936A07" w14:paraId="2FD67888" w14:textId="77777777" w:rsidTr="00CF4E3B">
        <w:tc>
          <w:tcPr>
            <w:tcW w:w="1308" w:type="pct"/>
            <w:shd w:val="clear" w:color="auto" w:fill="FBE4D5" w:themeFill="accent2" w:themeFillTint="33"/>
          </w:tcPr>
          <w:p w14:paraId="400F9F73" w14:textId="77777777" w:rsidR="00D05DF5" w:rsidRPr="00D917A6" w:rsidRDefault="00D05DF5" w:rsidP="00CF4E3B">
            <w:pPr>
              <w:jc w:val="center"/>
              <w:rPr>
                <w:b/>
                <w:bCs/>
              </w:rPr>
            </w:pPr>
            <w:r w:rsidRPr="00D917A6">
              <w:rPr>
                <w:b/>
                <w:bCs/>
              </w:rPr>
              <w:lastRenderedPageBreak/>
              <w:t>Rất tích cực</w:t>
            </w:r>
          </w:p>
        </w:tc>
        <w:tc>
          <w:tcPr>
            <w:tcW w:w="1528" w:type="pct"/>
            <w:shd w:val="clear" w:color="auto" w:fill="FBE4D5" w:themeFill="accent2" w:themeFillTint="33"/>
          </w:tcPr>
          <w:p w14:paraId="3264DF36" w14:textId="77777777" w:rsidR="00D05DF5" w:rsidRPr="00D917A6" w:rsidRDefault="00D05DF5" w:rsidP="00CF4E3B">
            <w:pPr>
              <w:jc w:val="center"/>
              <w:rPr>
                <w:b/>
                <w:bCs/>
              </w:rPr>
            </w:pPr>
            <w:r w:rsidRPr="00D917A6">
              <w:rPr>
                <w:b/>
                <w:bCs/>
              </w:rPr>
              <w:t>Tích cực</w:t>
            </w:r>
          </w:p>
        </w:tc>
        <w:tc>
          <w:tcPr>
            <w:tcW w:w="1164" w:type="pct"/>
            <w:shd w:val="clear" w:color="auto" w:fill="FBE4D5" w:themeFill="accent2" w:themeFillTint="33"/>
          </w:tcPr>
          <w:p w14:paraId="62D3EBB0" w14:textId="77777777" w:rsidR="00D05DF5" w:rsidRPr="00D917A6" w:rsidRDefault="00D05DF5" w:rsidP="00CF4E3B">
            <w:pPr>
              <w:jc w:val="center"/>
              <w:rPr>
                <w:b/>
                <w:bCs/>
              </w:rPr>
            </w:pPr>
            <w:r w:rsidRPr="00D917A6">
              <w:rPr>
                <w:b/>
                <w:bCs/>
              </w:rPr>
              <w:t>Có tham gia</w:t>
            </w:r>
          </w:p>
        </w:tc>
        <w:tc>
          <w:tcPr>
            <w:tcW w:w="1000" w:type="pct"/>
            <w:shd w:val="clear" w:color="auto" w:fill="FBE4D5" w:themeFill="accent2" w:themeFillTint="33"/>
          </w:tcPr>
          <w:p w14:paraId="7705AD4E" w14:textId="77777777" w:rsidR="00D05DF5" w:rsidRPr="00D917A6" w:rsidRDefault="00D05DF5" w:rsidP="00CF4E3B">
            <w:pPr>
              <w:jc w:val="center"/>
              <w:rPr>
                <w:b/>
                <w:bCs/>
              </w:rPr>
            </w:pPr>
            <w:r w:rsidRPr="00D917A6">
              <w:rPr>
                <w:b/>
                <w:bCs/>
              </w:rPr>
              <w:t>Không tham gia</w:t>
            </w:r>
          </w:p>
        </w:tc>
      </w:tr>
      <w:tr w:rsidR="00D05DF5" w:rsidRPr="00936A07" w14:paraId="55E90214" w14:textId="77777777" w:rsidTr="00CF4E3B">
        <w:tc>
          <w:tcPr>
            <w:tcW w:w="1308" w:type="pct"/>
            <w:shd w:val="clear" w:color="auto" w:fill="auto"/>
          </w:tcPr>
          <w:p w14:paraId="51DAC229" w14:textId="6A08AD13" w:rsidR="00D05DF5" w:rsidRPr="00C67741" w:rsidRDefault="00D05DF5" w:rsidP="00763F43">
            <w:pPr>
              <w:pStyle w:val="ListParagraph"/>
              <w:numPr>
                <w:ilvl w:val="0"/>
                <w:numId w:val="26"/>
              </w:numPr>
              <w:spacing w:before="60" w:after="40" w:line="288" w:lineRule="auto"/>
              <w:ind w:left="170" w:hanging="142"/>
              <w:jc w:val="both"/>
              <w:rPr>
                <w:lang w:eastAsia="x-none"/>
              </w:rPr>
            </w:pPr>
            <w:r w:rsidRPr="00C67741">
              <w:rPr>
                <w:lang w:eastAsia="x-none"/>
              </w:rPr>
              <w:t>Xung phong trả lời, chữa bài tập từ hai lần trở lên;</w:t>
            </w:r>
          </w:p>
          <w:p w14:paraId="5057870B" w14:textId="01DFD208" w:rsidR="00D05DF5" w:rsidRPr="00C67741" w:rsidRDefault="00D05DF5" w:rsidP="00763F43">
            <w:pPr>
              <w:pStyle w:val="ListParagraph"/>
              <w:numPr>
                <w:ilvl w:val="0"/>
                <w:numId w:val="26"/>
              </w:numPr>
              <w:spacing w:before="60" w:after="40" w:line="288" w:lineRule="auto"/>
              <w:ind w:left="170" w:hanging="142"/>
              <w:jc w:val="both"/>
              <w:rPr>
                <w:lang w:eastAsia="x-none"/>
              </w:rPr>
            </w:pPr>
            <w:r w:rsidRPr="00C67741">
              <w:rPr>
                <w:lang w:eastAsia="x-none"/>
              </w:rPr>
              <w:t>Chủ động trình bày vấn đề và ý kiến cá nhân, thảo luận;</w:t>
            </w:r>
          </w:p>
          <w:p w14:paraId="48E49D44" w14:textId="65F7BB6B" w:rsidR="00D05DF5" w:rsidRPr="00C67741" w:rsidRDefault="00D05DF5" w:rsidP="00763F43">
            <w:pPr>
              <w:pStyle w:val="ListParagraph"/>
              <w:numPr>
                <w:ilvl w:val="0"/>
                <w:numId w:val="26"/>
              </w:numPr>
              <w:spacing w:before="60" w:after="40" w:line="288" w:lineRule="auto"/>
              <w:ind w:left="170" w:hanging="142"/>
              <w:jc w:val="both"/>
              <w:rPr>
                <w:lang w:eastAsia="x-none"/>
              </w:rPr>
            </w:pPr>
            <w:r w:rsidRPr="00C67741">
              <w:rPr>
                <w:lang w:eastAsia="x-none"/>
              </w:rPr>
              <w:t>Đề xuất các vấn đề, chủ đề mới;</w:t>
            </w:r>
          </w:p>
          <w:p w14:paraId="0572259B" w14:textId="3A40FA13" w:rsidR="00D05DF5" w:rsidRPr="00C67741" w:rsidRDefault="00D05DF5" w:rsidP="00763F43">
            <w:pPr>
              <w:pStyle w:val="ListParagraph"/>
              <w:numPr>
                <w:ilvl w:val="0"/>
                <w:numId w:val="26"/>
              </w:numPr>
              <w:spacing w:before="60" w:after="40" w:line="288" w:lineRule="auto"/>
              <w:ind w:left="170" w:hanging="142"/>
              <w:jc w:val="both"/>
            </w:pPr>
            <w:r w:rsidRPr="00C67741">
              <w:rPr>
                <w:lang w:eastAsia="x-none"/>
              </w:rPr>
              <w:t>Hoạt động nổi bật khác.</w:t>
            </w:r>
          </w:p>
        </w:tc>
        <w:tc>
          <w:tcPr>
            <w:tcW w:w="1528" w:type="pct"/>
            <w:shd w:val="clear" w:color="auto" w:fill="auto"/>
          </w:tcPr>
          <w:p w14:paraId="07194E01" w14:textId="54E71ED5" w:rsidR="00D05DF5" w:rsidRPr="00C67741" w:rsidRDefault="00D05DF5" w:rsidP="00EE5C73">
            <w:pPr>
              <w:pStyle w:val="ListParagraph"/>
              <w:numPr>
                <w:ilvl w:val="0"/>
                <w:numId w:val="26"/>
              </w:numPr>
              <w:spacing w:before="60" w:after="40" w:line="288" w:lineRule="auto"/>
              <w:ind w:left="170" w:hanging="142"/>
              <w:jc w:val="both"/>
              <w:rPr>
                <w:lang w:eastAsia="x-none"/>
              </w:rPr>
            </w:pPr>
            <w:r w:rsidRPr="00C67741">
              <w:rPr>
                <w:lang w:eastAsia="x-none"/>
              </w:rPr>
              <w:t>Xung phong trả lời câu hỏi;</w:t>
            </w:r>
          </w:p>
          <w:p w14:paraId="70D233A8" w14:textId="4AFFC2DA" w:rsidR="00D05DF5" w:rsidRPr="00C67741" w:rsidRDefault="00D05DF5" w:rsidP="00EE5C73">
            <w:pPr>
              <w:pStyle w:val="ListParagraph"/>
              <w:numPr>
                <w:ilvl w:val="0"/>
                <w:numId w:val="26"/>
              </w:numPr>
              <w:spacing w:before="60" w:after="40" w:line="288" w:lineRule="auto"/>
              <w:ind w:left="170" w:hanging="142"/>
              <w:jc w:val="both"/>
              <w:rPr>
                <w:lang w:eastAsia="x-none"/>
              </w:rPr>
            </w:pPr>
            <w:r w:rsidRPr="00C67741">
              <w:rPr>
                <w:lang w:eastAsia="x-none"/>
              </w:rPr>
              <w:t>Xung phong chữa bài tập;</w:t>
            </w:r>
          </w:p>
          <w:p w14:paraId="4B14B62E" w14:textId="3224CE00" w:rsidR="00D05DF5" w:rsidRPr="00C67741" w:rsidRDefault="00D05DF5" w:rsidP="00EE5C73">
            <w:pPr>
              <w:pStyle w:val="ListParagraph"/>
              <w:numPr>
                <w:ilvl w:val="0"/>
                <w:numId w:val="26"/>
              </w:numPr>
              <w:spacing w:before="60" w:after="40" w:line="288" w:lineRule="auto"/>
              <w:ind w:left="170" w:hanging="142"/>
              <w:jc w:val="both"/>
              <w:rPr>
                <w:lang w:eastAsia="x-none"/>
              </w:rPr>
            </w:pPr>
            <w:r w:rsidRPr="00C67741">
              <w:rPr>
                <w:lang w:eastAsia="x-none"/>
              </w:rPr>
              <w:t>Đặt câu hỏi thảo luận với lớp;</w:t>
            </w:r>
          </w:p>
          <w:p w14:paraId="749DF02E" w14:textId="10E7A0DD" w:rsidR="00D05DF5" w:rsidRPr="00C67741" w:rsidRDefault="00D05DF5" w:rsidP="00EE5C73">
            <w:pPr>
              <w:pStyle w:val="ListParagraph"/>
              <w:numPr>
                <w:ilvl w:val="0"/>
                <w:numId w:val="26"/>
              </w:numPr>
              <w:spacing w:before="60" w:after="40" w:line="288" w:lineRule="auto"/>
              <w:ind w:left="170" w:hanging="142"/>
              <w:jc w:val="both"/>
              <w:rPr>
                <w:lang w:eastAsia="x-none"/>
              </w:rPr>
            </w:pPr>
            <w:r w:rsidRPr="00C67741">
              <w:rPr>
                <w:lang w:eastAsia="x-none"/>
              </w:rPr>
              <w:t>Trả lời đúng câu hỏi mà các sinh viên khác chưa trả lời được;</w:t>
            </w:r>
          </w:p>
          <w:p w14:paraId="6A13FD02" w14:textId="75A57CA8" w:rsidR="00D05DF5" w:rsidRPr="00C67741" w:rsidRDefault="00D05DF5" w:rsidP="00EE5C73">
            <w:pPr>
              <w:pStyle w:val="ListParagraph"/>
              <w:numPr>
                <w:ilvl w:val="0"/>
                <w:numId w:val="26"/>
              </w:numPr>
              <w:spacing w:before="60" w:after="40" w:line="288" w:lineRule="auto"/>
              <w:ind w:left="170" w:hanging="142"/>
              <w:jc w:val="both"/>
            </w:pPr>
            <w:r w:rsidRPr="00C67741">
              <w:rPr>
                <w:lang w:eastAsia="x-none"/>
              </w:rPr>
              <w:t>Trả lời tốt về bài tập nhóm.</w:t>
            </w:r>
          </w:p>
        </w:tc>
        <w:tc>
          <w:tcPr>
            <w:tcW w:w="1164" w:type="pct"/>
            <w:shd w:val="clear" w:color="auto" w:fill="auto"/>
          </w:tcPr>
          <w:p w14:paraId="1BDE2FF0" w14:textId="5AFDC200" w:rsidR="00D05DF5" w:rsidRPr="00C67741" w:rsidRDefault="00D05DF5" w:rsidP="00EE5C73">
            <w:pPr>
              <w:pStyle w:val="ListParagraph"/>
              <w:numPr>
                <w:ilvl w:val="0"/>
                <w:numId w:val="26"/>
              </w:numPr>
              <w:spacing w:before="60" w:after="40" w:line="288" w:lineRule="auto"/>
              <w:ind w:left="170" w:hanging="142"/>
              <w:jc w:val="both"/>
              <w:rPr>
                <w:lang w:eastAsia="x-none"/>
              </w:rPr>
            </w:pPr>
            <w:r w:rsidRPr="00C67741">
              <w:rPr>
                <w:lang w:eastAsia="x-none"/>
              </w:rPr>
              <w:t>Trả lời câu hỏi GV yêu cầu trả lời;</w:t>
            </w:r>
          </w:p>
          <w:p w14:paraId="35E1C77B" w14:textId="04165C4B" w:rsidR="00D05DF5" w:rsidRPr="00C67741" w:rsidRDefault="00D05DF5" w:rsidP="00EE5C73">
            <w:pPr>
              <w:pStyle w:val="ListParagraph"/>
              <w:numPr>
                <w:ilvl w:val="0"/>
                <w:numId w:val="26"/>
              </w:numPr>
              <w:spacing w:before="60" w:after="40" w:line="288" w:lineRule="auto"/>
              <w:ind w:left="170" w:hanging="142"/>
              <w:jc w:val="both"/>
              <w:rPr>
                <w:lang w:eastAsia="x-none"/>
              </w:rPr>
            </w:pPr>
            <w:r w:rsidRPr="00C67741">
              <w:rPr>
                <w:lang w:eastAsia="x-none"/>
              </w:rPr>
              <w:t>Trình bày đáp án bài tập do GV yêu cầu làm ở nhà;</w:t>
            </w:r>
          </w:p>
          <w:p w14:paraId="31AE837D" w14:textId="33E8851A" w:rsidR="00D05DF5" w:rsidRPr="00C67741" w:rsidRDefault="00D05DF5" w:rsidP="00EE5C73">
            <w:pPr>
              <w:pStyle w:val="ListParagraph"/>
              <w:numPr>
                <w:ilvl w:val="0"/>
                <w:numId w:val="26"/>
              </w:numPr>
              <w:spacing w:before="60" w:after="40" w:line="288" w:lineRule="auto"/>
              <w:ind w:left="170" w:hanging="142"/>
              <w:jc w:val="both"/>
              <w:rPr>
                <w:lang w:eastAsia="x-none"/>
              </w:rPr>
            </w:pPr>
            <w:r w:rsidRPr="00C67741">
              <w:rPr>
                <w:lang w:eastAsia="x-none"/>
              </w:rPr>
              <w:t>Có phát biểu ý kiến;</w:t>
            </w:r>
          </w:p>
          <w:p w14:paraId="0EF72908" w14:textId="11E9E1F9" w:rsidR="00D05DF5" w:rsidRPr="00C67741" w:rsidRDefault="00D05DF5" w:rsidP="00EE5C73">
            <w:pPr>
              <w:pStyle w:val="ListParagraph"/>
              <w:numPr>
                <w:ilvl w:val="0"/>
                <w:numId w:val="26"/>
              </w:numPr>
              <w:spacing w:before="60" w:after="40" w:line="288" w:lineRule="auto"/>
              <w:ind w:left="170" w:hanging="142"/>
              <w:jc w:val="both"/>
            </w:pPr>
            <w:r w:rsidRPr="00C67741">
              <w:rPr>
                <w:lang w:eastAsia="x-none"/>
              </w:rPr>
              <w:t>Có trả lời về bài tập nhóm.</w:t>
            </w:r>
          </w:p>
        </w:tc>
        <w:tc>
          <w:tcPr>
            <w:tcW w:w="1000" w:type="pct"/>
            <w:shd w:val="clear" w:color="auto" w:fill="auto"/>
          </w:tcPr>
          <w:p w14:paraId="3AEDCA7C" w14:textId="5B02B776" w:rsidR="00D05DF5" w:rsidRPr="00C67741" w:rsidRDefault="00D05DF5" w:rsidP="00EE5C73">
            <w:pPr>
              <w:pStyle w:val="ListParagraph"/>
              <w:numPr>
                <w:ilvl w:val="0"/>
                <w:numId w:val="26"/>
              </w:numPr>
              <w:spacing w:before="60" w:after="40" w:line="288" w:lineRule="auto"/>
              <w:ind w:left="170" w:hanging="142"/>
              <w:jc w:val="both"/>
              <w:rPr>
                <w:lang w:eastAsia="x-none"/>
              </w:rPr>
            </w:pPr>
            <w:r w:rsidRPr="00C67741">
              <w:rPr>
                <w:lang w:eastAsia="x-none"/>
              </w:rPr>
              <w:t>Không trả lời câu hỏi;</w:t>
            </w:r>
          </w:p>
          <w:p w14:paraId="4F7DC1D3" w14:textId="7BEE50F5" w:rsidR="00D05DF5" w:rsidRPr="00C67741" w:rsidRDefault="00D05DF5" w:rsidP="00EE5C73">
            <w:pPr>
              <w:pStyle w:val="ListParagraph"/>
              <w:numPr>
                <w:ilvl w:val="0"/>
                <w:numId w:val="26"/>
              </w:numPr>
              <w:spacing w:before="60" w:after="40" w:line="288" w:lineRule="auto"/>
              <w:ind w:left="170" w:hanging="142"/>
              <w:jc w:val="both"/>
              <w:rPr>
                <w:lang w:eastAsia="x-none"/>
              </w:rPr>
            </w:pPr>
            <w:r w:rsidRPr="00C67741">
              <w:rPr>
                <w:lang w:eastAsia="x-none"/>
              </w:rPr>
              <w:t>Không trình bày đáp án bài tập;</w:t>
            </w:r>
          </w:p>
          <w:p w14:paraId="2681A022" w14:textId="4CEE08D4" w:rsidR="00D05DF5" w:rsidRPr="00C67741" w:rsidRDefault="00D05DF5" w:rsidP="00EE5C73">
            <w:pPr>
              <w:pStyle w:val="ListParagraph"/>
              <w:numPr>
                <w:ilvl w:val="0"/>
                <w:numId w:val="26"/>
              </w:numPr>
              <w:spacing w:before="60" w:after="40" w:line="288" w:lineRule="auto"/>
              <w:ind w:left="170" w:hanging="142"/>
              <w:jc w:val="both"/>
            </w:pPr>
            <w:r w:rsidRPr="00C67741">
              <w:rPr>
                <w:lang w:eastAsia="x-none"/>
              </w:rPr>
              <w:t>Không tham gia tương tác.</w:t>
            </w:r>
          </w:p>
        </w:tc>
      </w:tr>
    </w:tbl>
    <w:p w14:paraId="46AE13DB" w14:textId="77777777" w:rsidR="00D05DF5" w:rsidRDefault="00D05DF5" w:rsidP="00D05DF5">
      <w:pPr>
        <w:tabs>
          <w:tab w:val="left" w:pos="3836"/>
        </w:tabs>
        <w:spacing w:line="300" w:lineRule="auto"/>
        <w:jc w:val="both"/>
        <w:rPr>
          <w:b/>
          <w:bCs/>
          <w:lang w:val="vi-VN"/>
        </w:rPr>
      </w:pPr>
      <w:r w:rsidRPr="009937DF">
        <w:rPr>
          <w:b/>
          <w:bCs/>
          <w:lang w:val="vi-VN"/>
        </w:rPr>
        <w:t>Rubric</w:t>
      </w:r>
      <w:r>
        <w:rPr>
          <w:b/>
          <w:bCs/>
          <w:lang w:val="vi-VN"/>
        </w:rPr>
        <w:t xml:space="preserve"> 2. Đánh giá bài kiểm tra cá nhân</w:t>
      </w:r>
    </w:p>
    <w:p w14:paraId="1F3C82F7" w14:textId="77777777" w:rsidR="00D05DF5" w:rsidRPr="005E2885" w:rsidRDefault="00D05DF5" w:rsidP="00D05DF5">
      <w:pPr>
        <w:pStyle w:val="ListParagraph"/>
        <w:numPr>
          <w:ilvl w:val="0"/>
          <w:numId w:val="26"/>
        </w:numPr>
        <w:spacing w:before="60" w:after="40" w:line="288" w:lineRule="auto"/>
        <w:rPr>
          <w:lang w:val="vi-VN" w:eastAsia="x-none"/>
        </w:rPr>
      </w:pPr>
      <w:r w:rsidRPr="005E2885">
        <w:rPr>
          <w:lang w:val="vi-VN" w:eastAsia="x-none"/>
        </w:rPr>
        <w:t xml:space="preserve">Trọng số: 20% (thành phần thứ </w:t>
      </w:r>
      <w:r>
        <w:rPr>
          <w:lang w:val="vi-VN" w:eastAsia="x-none"/>
        </w:rPr>
        <w:t>nhất</w:t>
      </w:r>
      <w:r w:rsidRPr="005E2885">
        <w:rPr>
          <w:lang w:val="vi-VN" w:eastAsia="x-none"/>
        </w:rPr>
        <w:t xml:space="preserve"> của điểm đánh giá 40%)</w:t>
      </w:r>
    </w:p>
    <w:p w14:paraId="6F78FF5D" w14:textId="415111D9" w:rsidR="00D05DF5" w:rsidRPr="000B1FC6" w:rsidRDefault="00D05DF5" w:rsidP="00D05DF5">
      <w:pPr>
        <w:spacing w:before="60" w:after="40" w:line="288" w:lineRule="auto"/>
        <w:rPr>
          <w:lang w:val="vi-VN" w:eastAsia="x-none"/>
        </w:rPr>
      </w:pPr>
      <w:r>
        <w:rPr>
          <w:lang w:val="vi-VN" w:eastAsia="x-none"/>
        </w:rPr>
        <w:t>Cuối mỗi Lecture có 10 câu hỏi để đánh giá khả năng “</w:t>
      </w:r>
      <w:r w:rsidRPr="00BE1B00">
        <w:rPr>
          <w:b/>
          <w:bCs/>
          <w:lang w:val="vi-VN" w:eastAsia="x-none"/>
        </w:rPr>
        <w:t>Nhớ</w:t>
      </w:r>
      <w:r>
        <w:rPr>
          <w:lang w:val="vi-VN" w:eastAsia="x-none"/>
        </w:rPr>
        <w:t>”, “</w:t>
      </w:r>
      <w:r w:rsidRPr="00BE1B00">
        <w:rPr>
          <w:b/>
          <w:bCs/>
          <w:lang w:val="vi-VN" w:eastAsia="x-none"/>
        </w:rPr>
        <w:t>Hiểu</w:t>
      </w:r>
      <w:r>
        <w:rPr>
          <w:lang w:val="vi-VN" w:eastAsia="x-none"/>
        </w:rPr>
        <w:t>”</w:t>
      </w:r>
      <w:r w:rsidR="00036F0B">
        <w:rPr>
          <w:lang w:eastAsia="x-none"/>
        </w:rPr>
        <w:t>, “</w:t>
      </w:r>
      <w:r w:rsidR="00036F0B">
        <w:rPr>
          <w:b/>
          <w:bCs/>
          <w:lang w:eastAsia="x-none"/>
        </w:rPr>
        <w:t>Vận dụng”</w:t>
      </w:r>
      <w:r>
        <w:rPr>
          <w:lang w:val="vi-VN" w:eastAsia="x-none"/>
        </w:rPr>
        <w:t xml:space="preserve"> của sinh viên. Bài kiểm tra cá nhân sẽ hỏi lại các câu hỏi này ở mức độ khó hơn.</w:t>
      </w:r>
    </w:p>
    <w:tbl>
      <w:tblPr>
        <w:tblStyle w:val="TableGrid"/>
        <w:tblW w:w="5000" w:type="pct"/>
        <w:tblLook w:val="04A0" w:firstRow="1" w:lastRow="0" w:firstColumn="1" w:lastColumn="0" w:noHBand="0" w:noVBand="1"/>
      </w:tblPr>
      <w:tblGrid>
        <w:gridCol w:w="2156"/>
        <w:gridCol w:w="1619"/>
        <w:gridCol w:w="898"/>
        <w:gridCol w:w="851"/>
        <w:gridCol w:w="1276"/>
        <w:gridCol w:w="2939"/>
      </w:tblGrid>
      <w:tr w:rsidR="002C5EAF" w:rsidRPr="00A1377F" w14:paraId="44195AFC" w14:textId="77777777" w:rsidTr="009E46A2">
        <w:tc>
          <w:tcPr>
            <w:tcW w:w="1107" w:type="pct"/>
            <w:shd w:val="clear" w:color="auto" w:fill="FBE4D5" w:themeFill="accent2" w:themeFillTint="33"/>
            <w:vAlign w:val="center"/>
          </w:tcPr>
          <w:p w14:paraId="0FE9977D" w14:textId="77777777" w:rsidR="002C5EAF" w:rsidRPr="00A1377F" w:rsidRDefault="002C5EAF" w:rsidP="00CF4E3B">
            <w:pPr>
              <w:jc w:val="center"/>
              <w:rPr>
                <w:b/>
                <w:bCs/>
                <w:lang w:val="vi-VN" w:eastAsia="x-none"/>
              </w:rPr>
            </w:pPr>
            <w:r w:rsidRPr="00A1377F">
              <w:rPr>
                <w:b/>
                <w:bCs/>
                <w:lang w:val="vi-VN" w:eastAsia="x-none"/>
              </w:rPr>
              <w:t>Nội dung</w:t>
            </w:r>
          </w:p>
        </w:tc>
        <w:tc>
          <w:tcPr>
            <w:tcW w:w="831" w:type="pct"/>
            <w:shd w:val="clear" w:color="auto" w:fill="FBE4D5" w:themeFill="accent2" w:themeFillTint="33"/>
            <w:vAlign w:val="center"/>
          </w:tcPr>
          <w:p w14:paraId="0F653DE7" w14:textId="77777777" w:rsidR="002C5EAF" w:rsidRPr="007F71DD" w:rsidRDefault="002C5EAF" w:rsidP="0046576F">
            <w:pPr>
              <w:tabs>
                <w:tab w:val="left" w:pos="180"/>
                <w:tab w:val="center" w:pos="485"/>
              </w:tabs>
              <w:spacing w:before="60" w:after="60"/>
              <w:jc w:val="center"/>
              <w:rPr>
                <w:b/>
                <w:bCs/>
                <w:lang w:val="vi-VN" w:eastAsia="x-none"/>
              </w:rPr>
            </w:pPr>
            <w:r>
              <w:rPr>
                <w:b/>
                <w:bCs/>
                <w:lang w:eastAsia="x-none"/>
              </w:rPr>
              <w:t>CLO</w:t>
            </w:r>
            <w:r>
              <w:rPr>
                <w:b/>
                <w:bCs/>
                <w:lang w:val="vi-VN" w:eastAsia="x-none"/>
              </w:rPr>
              <w:t>s</w:t>
            </w:r>
          </w:p>
        </w:tc>
        <w:tc>
          <w:tcPr>
            <w:tcW w:w="461" w:type="pct"/>
            <w:shd w:val="clear" w:color="auto" w:fill="FBE4D5" w:themeFill="accent2" w:themeFillTint="33"/>
            <w:vAlign w:val="center"/>
          </w:tcPr>
          <w:p w14:paraId="3A046FD4" w14:textId="77777777" w:rsidR="002C5EAF" w:rsidRPr="00A1377F" w:rsidRDefault="002C5EAF" w:rsidP="00CF4E3B">
            <w:pPr>
              <w:tabs>
                <w:tab w:val="left" w:pos="180"/>
                <w:tab w:val="center" w:pos="485"/>
              </w:tabs>
              <w:jc w:val="center"/>
              <w:rPr>
                <w:b/>
                <w:bCs/>
                <w:lang w:eastAsia="x-none"/>
              </w:rPr>
            </w:pPr>
            <w:r w:rsidRPr="00A1377F">
              <w:rPr>
                <w:b/>
                <w:bCs/>
                <w:lang w:eastAsia="x-none"/>
              </w:rPr>
              <w:t>Nhớ</w:t>
            </w:r>
          </w:p>
        </w:tc>
        <w:tc>
          <w:tcPr>
            <w:tcW w:w="437" w:type="pct"/>
            <w:shd w:val="clear" w:color="auto" w:fill="FBE4D5" w:themeFill="accent2" w:themeFillTint="33"/>
            <w:vAlign w:val="center"/>
          </w:tcPr>
          <w:p w14:paraId="5742F899" w14:textId="77777777" w:rsidR="002C5EAF" w:rsidRPr="00A1377F" w:rsidRDefault="002C5EAF" w:rsidP="00CF4E3B">
            <w:pPr>
              <w:jc w:val="center"/>
              <w:rPr>
                <w:b/>
                <w:bCs/>
                <w:lang w:eastAsia="x-none"/>
              </w:rPr>
            </w:pPr>
            <w:r w:rsidRPr="00A1377F">
              <w:rPr>
                <w:b/>
                <w:bCs/>
                <w:lang w:eastAsia="x-none"/>
              </w:rPr>
              <w:t>Hiểu</w:t>
            </w:r>
          </w:p>
        </w:tc>
        <w:tc>
          <w:tcPr>
            <w:tcW w:w="655" w:type="pct"/>
            <w:shd w:val="clear" w:color="auto" w:fill="FBE4D5" w:themeFill="accent2" w:themeFillTint="33"/>
            <w:vAlign w:val="center"/>
          </w:tcPr>
          <w:p w14:paraId="4B50B06E" w14:textId="7768C423" w:rsidR="002C5EAF" w:rsidRPr="0089557C" w:rsidRDefault="001713C5" w:rsidP="007E44F7">
            <w:pPr>
              <w:jc w:val="center"/>
              <w:rPr>
                <w:b/>
                <w:bCs/>
                <w:lang w:eastAsia="x-none"/>
              </w:rPr>
            </w:pPr>
            <w:r>
              <w:rPr>
                <w:b/>
                <w:bCs/>
                <w:lang w:eastAsia="x-none"/>
              </w:rPr>
              <w:t>Vận dụng</w:t>
            </w:r>
          </w:p>
        </w:tc>
        <w:tc>
          <w:tcPr>
            <w:tcW w:w="1509" w:type="pct"/>
            <w:shd w:val="clear" w:color="auto" w:fill="FBE4D5" w:themeFill="accent2" w:themeFillTint="33"/>
            <w:vAlign w:val="center"/>
          </w:tcPr>
          <w:p w14:paraId="3F47E497" w14:textId="65F38C0D" w:rsidR="002C5EAF" w:rsidRPr="0089557C" w:rsidRDefault="002C5EAF" w:rsidP="00CF4E3B">
            <w:pPr>
              <w:jc w:val="center"/>
              <w:rPr>
                <w:b/>
                <w:bCs/>
                <w:lang w:eastAsia="x-none"/>
              </w:rPr>
            </w:pPr>
            <w:r w:rsidRPr="0089557C">
              <w:rPr>
                <w:b/>
                <w:bCs/>
                <w:lang w:eastAsia="x-none"/>
              </w:rPr>
              <w:t>Tổng</w:t>
            </w:r>
            <w:r w:rsidRPr="0089557C">
              <w:rPr>
                <w:b/>
                <w:bCs/>
                <w:lang w:val="vi-VN" w:eastAsia="x-none"/>
              </w:rPr>
              <w:t xml:space="preserve"> số câu hỏi</w:t>
            </w:r>
          </w:p>
        </w:tc>
      </w:tr>
      <w:tr w:rsidR="002C5EAF" w:rsidRPr="00A1377F" w14:paraId="760170F5" w14:textId="77777777" w:rsidTr="009E46A2">
        <w:trPr>
          <w:trHeight w:val="60"/>
        </w:trPr>
        <w:tc>
          <w:tcPr>
            <w:tcW w:w="1107" w:type="pct"/>
            <w:vAlign w:val="center"/>
          </w:tcPr>
          <w:p w14:paraId="1BC43F21" w14:textId="77777777" w:rsidR="002C5EAF" w:rsidRPr="00A1377F" w:rsidRDefault="002C5EAF" w:rsidP="000E6F15">
            <w:pPr>
              <w:jc w:val="center"/>
              <w:rPr>
                <w:lang w:eastAsia="x-none"/>
              </w:rPr>
            </w:pPr>
            <w:r w:rsidRPr="00D83953">
              <w:rPr>
                <w:lang w:eastAsia="x-none"/>
              </w:rPr>
              <w:t>Lecture 1</w:t>
            </w:r>
          </w:p>
        </w:tc>
        <w:tc>
          <w:tcPr>
            <w:tcW w:w="831" w:type="pct"/>
            <w:vAlign w:val="center"/>
          </w:tcPr>
          <w:p w14:paraId="52B696B3" w14:textId="78E8AB53" w:rsidR="002C5EAF" w:rsidRPr="00243E1A" w:rsidRDefault="002C5EAF" w:rsidP="0046576F">
            <w:pPr>
              <w:spacing w:before="60" w:after="60"/>
              <w:jc w:val="center"/>
              <w:rPr>
                <w:lang w:eastAsia="x-none"/>
              </w:rPr>
            </w:pPr>
            <w:r>
              <w:rPr>
                <w:lang w:eastAsia="x-none"/>
              </w:rPr>
              <w:t>1.1</w:t>
            </w:r>
          </w:p>
        </w:tc>
        <w:tc>
          <w:tcPr>
            <w:tcW w:w="461" w:type="pct"/>
            <w:vAlign w:val="center"/>
          </w:tcPr>
          <w:p w14:paraId="41C03655" w14:textId="58695340" w:rsidR="002C5EAF" w:rsidRPr="005A6DFD" w:rsidRDefault="007E44F7" w:rsidP="000E6F15">
            <w:pPr>
              <w:jc w:val="center"/>
              <w:rPr>
                <w:lang w:eastAsia="x-none"/>
              </w:rPr>
            </w:pPr>
            <w:r w:rsidRPr="005A6DFD">
              <w:rPr>
                <w:lang w:eastAsia="x-none"/>
              </w:rPr>
              <w:t>3</w:t>
            </w:r>
          </w:p>
        </w:tc>
        <w:tc>
          <w:tcPr>
            <w:tcW w:w="437" w:type="pct"/>
            <w:vAlign w:val="center"/>
          </w:tcPr>
          <w:p w14:paraId="05F1248A" w14:textId="7BF01424" w:rsidR="002C5EAF" w:rsidRPr="005A6DFD" w:rsidRDefault="00353F1D" w:rsidP="000E6F15">
            <w:pPr>
              <w:jc w:val="center"/>
              <w:rPr>
                <w:lang w:eastAsia="x-none"/>
              </w:rPr>
            </w:pPr>
            <w:r w:rsidRPr="005A6DFD">
              <w:rPr>
                <w:lang w:eastAsia="x-none"/>
              </w:rPr>
              <w:t>3</w:t>
            </w:r>
          </w:p>
        </w:tc>
        <w:tc>
          <w:tcPr>
            <w:tcW w:w="655" w:type="pct"/>
            <w:vAlign w:val="center"/>
          </w:tcPr>
          <w:p w14:paraId="52ECA475" w14:textId="2292A8BD" w:rsidR="002C5EAF" w:rsidRPr="005A6DFD" w:rsidRDefault="00353F1D" w:rsidP="007E44F7">
            <w:pPr>
              <w:jc w:val="center"/>
              <w:rPr>
                <w:lang w:eastAsia="x-none"/>
              </w:rPr>
            </w:pPr>
            <w:r w:rsidRPr="005A6DFD">
              <w:rPr>
                <w:lang w:eastAsia="x-none"/>
              </w:rPr>
              <w:t>2</w:t>
            </w:r>
          </w:p>
        </w:tc>
        <w:tc>
          <w:tcPr>
            <w:tcW w:w="1509" w:type="pct"/>
            <w:vAlign w:val="center"/>
          </w:tcPr>
          <w:p w14:paraId="0F136474" w14:textId="718D4067" w:rsidR="002C5EAF" w:rsidRPr="005A6DFD" w:rsidRDefault="002C5EAF" w:rsidP="000E6F15">
            <w:pPr>
              <w:jc w:val="center"/>
              <w:rPr>
                <w:b/>
                <w:bCs/>
                <w:i/>
                <w:iCs/>
                <w:lang w:val="vi-VN" w:eastAsia="x-none"/>
              </w:rPr>
            </w:pPr>
            <w:r w:rsidRPr="005A6DFD">
              <w:rPr>
                <w:b/>
                <w:bCs/>
                <w:i/>
                <w:iCs/>
                <w:lang w:eastAsia="x-none"/>
              </w:rPr>
              <w:t>8</w:t>
            </w:r>
          </w:p>
        </w:tc>
      </w:tr>
      <w:tr w:rsidR="007E44F7" w:rsidRPr="00A1377F" w14:paraId="3CD127AF" w14:textId="77777777" w:rsidTr="009E46A2">
        <w:tc>
          <w:tcPr>
            <w:tcW w:w="1107" w:type="pct"/>
            <w:vAlign w:val="center"/>
          </w:tcPr>
          <w:p w14:paraId="30575766" w14:textId="77777777" w:rsidR="007E44F7" w:rsidRPr="00C30A70" w:rsidRDefault="007E44F7" w:rsidP="007E44F7">
            <w:pPr>
              <w:jc w:val="center"/>
              <w:rPr>
                <w:lang w:val="vi-VN" w:eastAsia="x-none"/>
              </w:rPr>
            </w:pPr>
            <w:r w:rsidRPr="00D83953">
              <w:rPr>
                <w:lang w:eastAsia="x-none"/>
              </w:rPr>
              <w:t xml:space="preserve">Lecture </w:t>
            </w:r>
            <w:r>
              <w:rPr>
                <w:lang w:val="vi-VN" w:eastAsia="x-none"/>
              </w:rPr>
              <w:t>2</w:t>
            </w:r>
          </w:p>
        </w:tc>
        <w:tc>
          <w:tcPr>
            <w:tcW w:w="831" w:type="pct"/>
            <w:vAlign w:val="center"/>
          </w:tcPr>
          <w:p w14:paraId="21C0A937" w14:textId="19374D97" w:rsidR="007E44F7" w:rsidRDefault="007E44F7" w:rsidP="007E44F7">
            <w:pPr>
              <w:spacing w:before="60" w:after="60"/>
              <w:jc w:val="center"/>
              <w:rPr>
                <w:lang w:eastAsia="x-none"/>
              </w:rPr>
            </w:pPr>
            <w:r>
              <w:rPr>
                <w:lang w:eastAsia="x-none"/>
              </w:rPr>
              <w:t>1.1</w:t>
            </w:r>
          </w:p>
        </w:tc>
        <w:tc>
          <w:tcPr>
            <w:tcW w:w="461" w:type="pct"/>
            <w:vAlign w:val="center"/>
          </w:tcPr>
          <w:p w14:paraId="77286F8E" w14:textId="2D6540C7" w:rsidR="007E44F7" w:rsidRPr="005A6DFD" w:rsidRDefault="007E44F7" w:rsidP="007E44F7">
            <w:pPr>
              <w:jc w:val="center"/>
              <w:rPr>
                <w:lang w:val="vi-VN" w:eastAsia="x-none"/>
              </w:rPr>
            </w:pPr>
            <w:r w:rsidRPr="005A6DFD">
              <w:rPr>
                <w:lang w:val="vi-VN" w:eastAsia="x-none"/>
              </w:rPr>
              <w:t>2</w:t>
            </w:r>
          </w:p>
        </w:tc>
        <w:tc>
          <w:tcPr>
            <w:tcW w:w="437" w:type="pct"/>
            <w:vAlign w:val="center"/>
          </w:tcPr>
          <w:p w14:paraId="654C8CDA" w14:textId="73F384DB" w:rsidR="007E44F7" w:rsidRPr="005A6DFD" w:rsidRDefault="007E44F7" w:rsidP="007E44F7">
            <w:pPr>
              <w:jc w:val="center"/>
              <w:rPr>
                <w:lang w:val="vi-VN" w:eastAsia="x-none"/>
              </w:rPr>
            </w:pPr>
            <w:r w:rsidRPr="005A6DFD">
              <w:rPr>
                <w:lang w:val="vi-VN" w:eastAsia="x-none"/>
              </w:rPr>
              <w:t>3</w:t>
            </w:r>
          </w:p>
        </w:tc>
        <w:tc>
          <w:tcPr>
            <w:tcW w:w="655" w:type="pct"/>
            <w:vAlign w:val="center"/>
          </w:tcPr>
          <w:p w14:paraId="22FDF1C0" w14:textId="603CC695" w:rsidR="007E44F7" w:rsidRPr="005A6DFD" w:rsidRDefault="007E44F7" w:rsidP="007E44F7">
            <w:pPr>
              <w:jc w:val="center"/>
              <w:rPr>
                <w:lang w:eastAsia="x-none"/>
              </w:rPr>
            </w:pPr>
            <w:r w:rsidRPr="005A6DFD">
              <w:rPr>
                <w:lang w:eastAsia="x-none"/>
              </w:rPr>
              <w:t>3</w:t>
            </w:r>
          </w:p>
        </w:tc>
        <w:tc>
          <w:tcPr>
            <w:tcW w:w="1509" w:type="pct"/>
            <w:vAlign w:val="center"/>
          </w:tcPr>
          <w:p w14:paraId="44C4612F" w14:textId="5B6DEBDA" w:rsidR="007E44F7" w:rsidRPr="005A6DFD" w:rsidRDefault="007E44F7" w:rsidP="007E44F7">
            <w:pPr>
              <w:jc w:val="center"/>
              <w:rPr>
                <w:b/>
                <w:bCs/>
                <w:i/>
                <w:iCs/>
                <w:lang w:val="vi-VN" w:eastAsia="x-none"/>
              </w:rPr>
            </w:pPr>
            <w:r w:rsidRPr="005A6DFD">
              <w:rPr>
                <w:b/>
                <w:bCs/>
                <w:i/>
                <w:iCs/>
                <w:lang w:eastAsia="x-none"/>
              </w:rPr>
              <w:t>8</w:t>
            </w:r>
          </w:p>
        </w:tc>
      </w:tr>
      <w:tr w:rsidR="002C5EAF" w:rsidRPr="00A1377F" w14:paraId="239D43FE" w14:textId="77777777" w:rsidTr="009E46A2">
        <w:trPr>
          <w:trHeight w:val="313"/>
        </w:trPr>
        <w:tc>
          <w:tcPr>
            <w:tcW w:w="1107" w:type="pct"/>
            <w:vAlign w:val="center"/>
          </w:tcPr>
          <w:p w14:paraId="3EEC35B9" w14:textId="77777777" w:rsidR="002C5EAF" w:rsidRPr="00C30A70" w:rsidRDefault="002C5EAF" w:rsidP="000E6F15">
            <w:pPr>
              <w:jc w:val="center"/>
              <w:rPr>
                <w:lang w:val="vi-VN" w:eastAsia="x-none"/>
              </w:rPr>
            </w:pPr>
            <w:r w:rsidRPr="00D83953">
              <w:rPr>
                <w:lang w:eastAsia="x-none"/>
              </w:rPr>
              <w:t>Lecture</w:t>
            </w:r>
            <w:r>
              <w:rPr>
                <w:lang w:val="vi-VN" w:eastAsia="x-none"/>
              </w:rPr>
              <w:t xml:space="preserve"> 3</w:t>
            </w:r>
          </w:p>
        </w:tc>
        <w:tc>
          <w:tcPr>
            <w:tcW w:w="831" w:type="pct"/>
            <w:vAlign w:val="center"/>
          </w:tcPr>
          <w:p w14:paraId="06D5C92F" w14:textId="7A73F64B" w:rsidR="002C5EAF" w:rsidRPr="00A1377F" w:rsidRDefault="002C5EAF" w:rsidP="0046576F">
            <w:pPr>
              <w:spacing w:before="60" w:after="60"/>
              <w:jc w:val="center"/>
              <w:rPr>
                <w:lang w:eastAsia="x-none"/>
              </w:rPr>
            </w:pPr>
            <w:r>
              <w:rPr>
                <w:lang w:eastAsia="x-none"/>
              </w:rPr>
              <w:t>1.1</w:t>
            </w:r>
          </w:p>
        </w:tc>
        <w:tc>
          <w:tcPr>
            <w:tcW w:w="461" w:type="pct"/>
            <w:vAlign w:val="center"/>
          </w:tcPr>
          <w:p w14:paraId="5293D4C8" w14:textId="5C161684" w:rsidR="002C5EAF" w:rsidRPr="005A6DFD" w:rsidRDefault="007E44F7" w:rsidP="000E6F15">
            <w:pPr>
              <w:jc w:val="center"/>
              <w:rPr>
                <w:lang w:eastAsia="x-none"/>
              </w:rPr>
            </w:pPr>
            <w:r w:rsidRPr="005A6DFD">
              <w:rPr>
                <w:lang w:eastAsia="x-none"/>
              </w:rPr>
              <w:t>3</w:t>
            </w:r>
          </w:p>
        </w:tc>
        <w:tc>
          <w:tcPr>
            <w:tcW w:w="437" w:type="pct"/>
            <w:vAlign w:val="center"/>
          </w:tcPr>
          <w:p w14:paraId="0C56EC27" w14:textId="24895122" w:rsidR="002C5EAF" w:rsidRPr="005A6DFD" w:rsidRDefault="00353F1D" w:rsidP="000E6F15">
            <w:pPr>
              <w:jc w:val="center"/>
              <w:rPr>
                <w:lang w:eastAsia="x-none"/>
              </w:rPr>
            </w:pPr>
            <w:r w:rsidRPr="005A6DFD">
              <w:rPr>
                <w:lang w:eastAsia="x-none"/>
              </w:rPr>
              <w:t>4</w:t>
            </w:r>
          </w:p>
        </w:tc>
        <w:tc>
          <w:tcPr>
            <w:tcW w:w="655" w:type="pct"/>
            <w:vAlign w:val="center"/>
          </w:tcPr>
          <w:p w14:paraId="6493EEEE" w14:textId="17D5727D" w:rsidR="002C5EAF" w:rsidRPr="005A6DFD" w:rsidRDefault="00353F1D" w:rsidP="007E44F7">
            <w:pPr>
              <w:jc w:val="center"/>
              <w:rPr>
                <w:lang w:eastAsia="x-none"/>
              </w:rPr>
            </w:pPr>
            <w:r w:rsidRPr="005A6DFD">
              <w:rPr>
                <w:lang w:eastAsia="x-none"/>
              </w:rPr>
              <w:t>3</w:t>
            </w:r>
          </w:p>
        </w:tc>
        <w:tc>
          <w:tcPr>
            <w:tcW w:w="1509" w:type="pct"/>
            <w:vAlign w:val="center"/>
          </w:tcPr>
          <w:p w14:paraId="7DAE526E" w14:textId="03300747" w:rsidR="002C5EAF" w:rsidRPr="005A6DFD" w:rsidRDefault="002C5EAF" w:rsidP="000E6F15">
            <w:pPr>
              <w:jc w:val="center"/>
              <w:rPr>
                <w:b/>
                <w:bCs/>
                <w:i/>
                <w:iCs/>
                <w:lang w:val="vi-VN" w:eastAsia="x-none"/>
              </w:rPr>
            </w:pPr>
            <w:r w:rsidRPr="005A6DFD">
              <w:rPr>
                <w:b/>
                <w:bCs/>
                <w:i/>
                <w:iCs/>
                <w:lang w:val="vi-VN" w:eastAsia="x-none"/>
              </w:rPr>
              <w:t>10</w:t>
            </w:r>
          </w:p>
        </w:tc>
      </w:tr>
      <w:tr w:rsidR="00353F1D" w:rsidRPr="00A1377F" w14:paraId="7A75C3AD" w14:textId="77777777" w:rsidTr="009E46A2">
        <w:tc>
          <w:tcPr>
            <w:tcW w:w="1107" w:type="pct"/>
            <w:vAlign w:val="center"/>
          </w:tcPr>
          <w:p w14:paraId="63462ED4" w14:textId="77777777" w:rsidR="00353F1D" w:rsidRPr="00C30A70" w:rsidRDefault="00353F1D" w:rsidP="00353F1D">
            <w:pPr>
              <w:jc w:val="center"/>
              <w:rPr>
                <w:lang w:val="vi-VN" w:eastAsia="x-none"/>
              </w:rPr>
            </w:pPr>
            <w:r w:rsidRPr="00D83953">
              <w:rPr>
                <w:lang w:eastAsia="x-none"/>
              </w:rPr>
              <w:t xml:space="preserve">Lecture </w:t>
            </w:r>
            <w:r>
              <w:rPr>
                <w:lang w:val="vi-VN" w:eastAsia="x-none"/>
              </w:rPr>
              <w:t>4</w:t>
            </w:r>
          </w:p>
        </w:tc>
        <w:tc>
          <w:tcPr>
            <w:tcW w:w="831" w:type="pct"/>
            <w:vAlign w:val="center"/>
          </w:tcPr>
          <w:p w14:paraId="167F66C4" w14:textId="6005A5AD" w:rsidR="00353F1D" w:rsidRPr="00EC5546" w:rsidRDefault="00353F1D" w:rsidP="00353F1D">
            <w:pPr>
              <w:spacing w:before="60" w:after="60"/>
              <w:jc w:val="center"/>
              <w:rPr>
                <w:lang w:eastAsia="x-none"/>
              </w:rPr>
            </w:pPr>
            <w:r>
              <w:rPr>
                <w:lang w:eastAsia="x-none"/>
              </w:rPr>
              <w:t>1.1</w:t>
            </w:r>
          </w:p>
        </w:tc>
        <w:tc>
          <w:tcPr>
            <w:tcW w:w="461" w:type="pct"/>
            <w:vAlign w:val="center"/>
          </w:tcPr>
          <w:p w14:paraId="30962853" w14:textId="6077B6D7" w:rsidR="00353F1D" w:rsidRPr="005A6DFD" w:rsidRDefault="00353F1D" w:rsidP="00353F1D">
            <w:pPr>
              <w:jc w:val="center"/>
              <w:rPr>
                <w:lang w:val="vi-VN" w:eastAsia="x-none"/>
              </w:rPr>
            </w:pPr>
            <w:r w:rsidRPr="005A6DFD">
              <w:rPr>
                <w:lang w:val="vi-VN" w:eastAsia="x-none"/>
              </w:rPr>
              <w:t>2</w:t>
            </w:r>
          </w:p>
        </w:tc>
        <w:tc>
          <w:tcPr>
            <w:tcW w:w="437" w:type="pct"/>
            <w:vAlign w:val="center"/>
          </w:tcPr>
          <w:p w14:paraId="0B95B7B2" w14:textId="69F2FACA" w:rsidR="00353F1D" w:rsidRPr="005A6DFD" w:rsidRDefault="009E46A2" w:rsidP="00353F1D">
            <w:pPr>
              <w:jc w:val="center"/>
              <w:rPr>
                <w:lang w:val="vi-VN" w:eastAsia="x-none"/>
              </w:rPr>
            </w:pPr>
            <w:r w:rsidRPr="005A6DFD">
              <w:rPr>
                <w:lang w:val="vi-VN" w:eastAsia="x-none"/>
              </w:rPr>
              <w:t>4</w:t>
            </w:r>
          </w:p>
        </w:tc>
        <w:tc>
          <w:tcPr>
            <w:tcW w:w="655" w:type="pct"/>
            <w:vAlign w:val="center"/>
          </w:tcPr>
          <w:p w14:paraId="72F52492" w14:textId="00C20FCB" w:rsidR="00353F1D" w:rsidRPr="005A6DFD" w:rsidRDefault="00353F1D" w:rsidP="00353F1D">
            <w:pPr>
              <w:jc w:val="center"/>
              <w:rPr>
                <w:lang w:eastAsia="x-none"/>
              </w:rPr>
            </w:pPr>
            <w:r w:rsidRPr="005A6DFD">
              <w:rPr>
                <w:lang w:eastAsia="x-none"/>
              </w:rPr>
              <w:t>2</w:t>
            </w:r>
          </w:p>
        </w:tc>
        <w:tc>
          <w:tcPr>
            <w:tcW w:w="1509" w:type="pct"/>
            <w:vAlign w:val="center"/>
          </w:tcPr>
          <w:p w14:paraId="09B4DC58" w14:textId="1A420CE3" w:rsidR="00353F1D" w:rsidRPr="005A6DFD" w:rsidRDefault="00353F1D" w:rsidP="00353F1D">
            <w:pPr>
              <w:jc w:val="center"/>
              <w:rPr>
                <w:b/>
                <w:bCs/>
                <w:i/>
                <w:iCs/>
                <w:lang w:val="vi-VN" w:eastAsia="x-none"/>
              </w:rPr>
            </w:pPr>
            <w:r w:rsidRPr="005A6DFD">
              <w:rPr>
                <w:b/>
                <w:bCs/>
                <w:i/>
                <w:iCs/>
                <w:lang w:eastAsia="x-none"/>
              </w:rPr>
              <w:t>8</w:t>
            </w:r>
          </w:p>
        </w:tc>
      </w:tr>
      <w:tr w:rsidR="002C5EAF" w:rsidRPr="00A1377F" w14:paraId="0301E980" w14:textId="77777777" w:rsidTr="009E46A2">
        <w:tc>
          <w:tcPr>
            <w:tcW w:w="1107" w:type="pct"/>
            <w:vAlign w:val="center"/>
          </w:tcPr>
          <w:p w14:paraId="12E0CE65" w14:textId="77777777" w:rsidR="002C5EAF" w:rsidRPr="00C30A70" w:rsidRDefault="002C5EAF" w:rsidP="00EC5546">
            <w:pPr>
              <w:jc w:val="center"/>
              <w:rPr>
                <w:lang w:val="vi-VN" w:eastAsia="x-none"/>
              </w:rPr>
            </w:pPr>
            <w:r w:rsidRPr="00D83953">
              <w:rPr>
                <w:lang w:eastAsia="x-none"/>
              </w:rPr>
              <w:t xml:space="preserve">Lecture </w:t>
            </w:r>
            <w:r>
              <w:rPr>
                <w:lang w:val="vi-VN" w:eastAsia="x-none"/>
              </w:rPr>
              <w:t>5</w:t>
            </w:r>
          </w:p>
        </w:tc>
        <w:tc>
          <w:tcPr>
            <w:tcW w:w="831" w:type="pct"/>
          </w:tcPr>
          <w:p w14:paraId="555AA69F" w14:textId="571408A5" w:rsidR="002C5EAF" w:rsidRPr="00FB3B36" w:rsidRDefault="002C5EAF" w:rsidP="00EC5546">
            <w:pPr>
              <w:spacing w:before="60" w:after="60"/>
              <w:jc w:val="center"/>
              <w:rPr>
                <w:lang w:eastAsia="x-none"/>
              </w:rPr>
            </w:pPr>
            <w:r w:rsidRPr="00B45B72">
              <w:rPr>
                <w:lang w:eastAsia="x-none"/>
              </w:rPr>
              <w:t>1.1</w:t>
            </w:r>
          </w:p>
        </w:tc>
        <w:tc>
          <w:tcPr>
            <w:tcW w:w="461" w:type="pct"/>
            <w:vAlign w:val="center"/>
          </w:tcPr>
          <w:p w14:paraId="11B708DE" w14:textId="2D85796B" w:rsidR="002C5EAF" w:rsidRPr="005A6DFD" w:rsidRDefault="007E44F7" w:rsidP="00EC5546">
            <w:pPr>
              <w:jc w:val="center"/>
              <w:rPr>
                <w:lang w:eastAsia="x-none"/>
              </w:rPr>
            </w:pPr>
            <w:r w:rsidRPr="005A6DFD">
              <w:rPr>
                <w:lang w:eastAsia="x-none"/>
              </w:rPr>
              <w:t>2</w:t>
            </w:r>
          </w:p>
        </w:tc>
        <w:tc>
          <w:tcPr>
            <w:tcW w:w="437" w:type="pct"/>
            <w:vAlign w:val="center"/>
          </w:tcPr>
          <w:p w14:paraId="35DBDDBA" w14:textId="4AD22FA1" w:rsidR="002C5EAF" w:rsidRPr="005A6DFD" w:rsidRDefault="007E44F7" w:rsidP="00EC5546">
            <w:pPr>
              <w:jc w:val="center"/>
              <w:rPr>
                <w:lang w:eastAsia="x-none"/>
              </w:rPr>
            </w:pPr>
            <w:r w:rsidRPr="005A6DFD">
              <w:rPr>
                <w:lang w:eastAsia="x-none"/>
              </w:rPr>
              <w:t>2</w:t>
            </w:r>
          </w:p>
        </w:tc>
        <w:tc>
          <w:tcPr>
            <w:tcW w:w="655" w:type="pct"/>
            <w:vAlign w:val="center"/>
          </w:tcPr>
          <w:p w14:paraId="3ED8F5D3" w14:textId="7C7A0B3A" w:rsidR="002C5EAF" w:rsidRPr="005A6DFD" w:rsidRDefault="007E44F7" w:rsidP="007E44F7">
            <w:pPr>
              <w:jc w:val="center"/>
              <w:rPr>
                <w:lang w:eastAsia="x-none"/>
              </w:rPr>
            </w:pPr>
            <w:r w:rsidRPr="005A6DFD">
              <w:rPr>
                <w:lang w:eastAsia="x-none"/>
              </w:rPr>
              <w:t>2</w:t>
            </w:r>
          </w:p>
        </w:tc>
        <w:tc>
          <w:tcPr>
            <w:tcW w:w="1509" w:type="pct"/>
            <w:vAlign w:val="center"/>
          </w:tcPr>
          <w:p w14:paraId="4ED6016F" w14:textId="4188F983" w:rsidR="002C5EAF" w:rsidRPr="005A6DFD" w:rsidRDefault="002C5EAF" w:rsidP="00EC5546">
            <w:pPr>
              <w:jc w:val="center"/>
              <w:rPr>
                <w:b/>
                <w:bCs/>
                <w:i/>
                <w:iCs/>
                <w:lang w:eastAsia="x-none"/>
              </w:rPr>
            </w:pPr>
            <w:r w:rsidRPr="005A6DFD">
              <w:rPr>
                <w:b/>
                <w:bCs/>
                <w:i/>
                <w:iCs/>
                <w:lang w:eastAsia="x-none"/>
              </w:rPr>
              <w:t>6</w:t>
            </w:r>
          </w:p>
        </w:tc>
      </w:tr>
      <w:tr w:rsidR="002C5EAF" w:rsidRPr="00A1377F" w14:paraId="06752D46" w14:textId="77777777" w:rsidTr="009E46A2">
        <w:tc>
          <w:tcPr>
            <w:tcW w:w="1107" w:type="pct"/>
            <w:vAlign w:val="center"/>
          </w:tcPr>
          <w:p w14:paraId="7B6795BC" w14:textId="77777777" w:rsidR="002C5EAF" w:rsidRPr="00D83953" w:rsidRDefault="002C5EAF" w:rsidP="00EC5546">
            <w:pPr>
              <w:jc w:val="center"/>
              <w:rPr>
                <w:lang w:eastAsia="x-none"/>
              </w:rPr>
            </w:pPr>
            <w:r w:rsidRPr="00D83953">
              <w:rPr>
                <w:lang w:eastAsia="x-none"/>
              </w:rPr>
              <w:t xml:space="preserve">Lecture </w:t>
            </w:r>
            <w:r>
              <w:rPr>
                <w:lang w:val="vi-VN" w:eastAsia="x-none"/>
              </w:rPr>
              <w:t>6</w:t>
            </w:r>
          </w:p>
        </w:tc>
        <w:tc>
          <w:tcPr>
            <w:tcW w:w="831" w:type="pct"/>
          </w:tcPr>
          <w:p w14:paraId="4FE83D04" w14:textId="7E7710AA" w:rsidR="002C5EAF" w:rsidRPr="00A1377F" w:rsidRDefault="002C5EAF" w:rsidP="00EC5546">
            <w:pPr>
              <w:spacing w:before="60" w:after="60"/>
              <w:jc w:val="center"/>
              <w:rPr>
                <w:lang w:eastAsia="x-none"/>
              </w:rPr>
            </w:pPr>
            <w:r w:rsidRPr="00B45B72">
              <w:rPr>
                <w:lang w:eastAsia="x-none"/>
              </w:rPr>
              <w:t xml:space="preserve">1.1, </w:t>
            </w:r>
            <w:r w:rsidRPr="00B45B72">
              <w:rPr>
                <w:lang w:val="vi-VN" w:eastAsia="x-none"/>
              </w:rPr>
              <w:t>1</w:t>
            </w:r>
            <w:r w:rsidRPr="00B45B72">
              <w:rPr>
                <w:lang w:eastAsia="x-none"/>
              </w:rPr>
              <w:t>.</w:t>
            </w:r>
            <w:r w:rsidRPr="00B45B72">
              <w:rPr>
                <w:lang w:val="vi-VN" w:eastAsia="x-none"/>
              </w:rPr>
              <w:t>2</w:t>
            </w:r>
          </w:p>
        </w:tc>
        <w:tc>
          <w:tcPr>
            <w:tcW w:w="461" w:type="pct"/>
            <w:vAlign w:val="center"/>
          </w:tcPr>
          <w:p w14:paraId="1B79ACA1" w14:textId="3378730A" w:rsidR="002C5EAF" w:rsidRPr="005A6DFD" w:rsidRDefault="007E44F7" w:rsidP="00EC5546">
            <w:pPr>
              <w:jc w:val="center"/>
              <w:rPr>
                <w:lang w:eastAsia="x-none"/>
              </w:rPr>
            </w:pPr>
            <w:r w:rsidRPr="005A6DFD">
              <w:rPr>
                <w:lang w:eastAsia="x-none"/>
              </w:rPr>
              <w:t>3</w:t>
            </w:r>
          </w:p>
        </w:tc>
        <w:tc>
          <w:tcPr>
            <w:tcW w:w="437" w:type="pct"/>
            <w:vAlign w:val="center"/>
          </w:tcPr>
          <w:p w14:paraId="25E05EBA" w14:textId="61441DD1" w:rsidR="002C5EAF" w:rsidRPr="005A6DFD" w:rsidRDefault="00D051F7" w:rsidP="00EC5546">
            <w:pPr>
              <w:jc w:val="center"/>
              <w:rPr>
                <w:lang w:eastAsia="x-none"/>
              </w:rPr>
            </w:pPr>
            <w:r w:rsidRPr="005A6DFD">
              <w:rPr>
                <w:lang w:eastAsia="x-none"/>
              </w:rPr>
              <w:t>4</w:t>
            </w:r>
          </w:p>
        </w:tc>
        <w:tc>
          <w:tcPr>
            <w:tcW w:w="655" w:type="pct"/>
            <w:vAlign w:val="center"/>
          </w:tcPr>
          <w:p w14:paraId="638A515E" w14:textId="57FF20E3" w:rsidR="002C5EAF" w:rsidRPr="005A6DFD" w:rsidRDefault="00D051F7" w:rsidP="007E44F7">
            <w:pPr>
              <w:jc w:val="center"/>
              <w:rPr>
                <w:lang w:eastAsia="x-none"/>
              </w:rPr>
            </w:pPr>
            <w:r w:rsidRPr="005A6DFD">
              <w:rPr>
                <w:lang w:eastAsia="x-none"/>
              </w:rPr>
              <w:t>3</w:t>
            </w:r>
          </w:p>
        </w:tc>
        <w:tc>
          <w:tcPr>
            <w:tcW w:w="1509" w:type="pct"/>
            <w:vAlign w:val="center"/>
          </w:tcPr>
          <w:p w14:paraId="2B9ECEED" w14:textId="245B7453" w:rsidR="002C5EAF" w:rsidRPr="005A6DFD" w:rsidRDefault="002C5EAF" w:rsidP="00EC5546">
            <w:pPr>
              <w:jc w:val="center"/>
              <w:rPr>
                <w:b/>
                <w:bCs/>
                <w:i/>
                <w:iCs/>
                <w:lang w:val="vi-VN" w:eastAsia="x-none"/>
              </w:rPr>
            </w:pPr>
            <w:r w:rsidRPr="005A6DFD">
              <w:rPr>
                <w:b/>
                <w:bCs/>
                <w:i/>
                <w:iCs/>
                <w:lang w:val="vi-VN" w:eastAsia="x-none"/>
              </w:rPr>
              <w:t>10</w:t>
            </w:r>
          </w:p>
        </w:tc>
      </w:tr>
      <w:tr w:rsidR="002C5EAF" w:rsidRPr="00A1377F" w14:paraId="78F70CAD" w14:textId="77777777" w:rsidTr="009E46A2">
        <w:tc>
          <w:tcPr>
            <w:tcW w:w="1107" w:type="pct"/>
            <w:vAlign w:val="center"/>
          </w:tcPr>
          <w:p w14:paraId="58567B5E" w14:textId="77777777" w:rsidR="002C5EAF" w:rsidRPr="00A1377F" w:rsidRDefault="002C5EAF" w:rsidP="000E6F15">
            <w:pPr>
              <w:jc w:val="center"/>
              <w:rPr>
                <w:b/>
                <w:bCs/>
                <w:i/>
                <w:iCs/>
                <w:lang w:val="vi-VN" w:eastAsia="x-none"/>
              </w:rPr>
            </w:pPr>
            <w:r w:rsidRPr="00A1377F">
              <w:rPr>
                <w:b/>
                <w:bCs/>
                <w:i/>
                <w:iCs/>
                <w:lang w:val="vi-VN" w:eastAsia="x-none"/>
              </w:rPr>
              <w:t>Tổng số câu hỏi</w:t>
            </w:r>
          </w:p>
        </w:tc>
        <w:tc>
          <w:tcPr>
            <w:tcW w:w="831" w:type="pct"/>
            <w:vAlign w:val="center"/>
          </w:tcPr>
          <w:p w14:paraId="08C7B40C" w14:textId="77777777" w:rsidR="002C5EAF" w:rsidRPr="00A1377F" w:rsidRDefault="002C5EAF" w:rsidP="0046576F">
            <w:pPr>
              <w:spacing w:before="60" w:after="60"/>
              <w:jc w:val="center"/>
              <w:rPr>
                <w:b/>
                <w:bCs/>
                <w:i/>
                <w:iCs/>
                <w:lang w:val="vi-VN" w:eastAsia="x-none"/>
              </w:rPr>
            </w:pPr>
          </w:p>
        </w:tc>
        <w:tc>
          <w:tcPr>
            <w:tcW w:w="461" w:type="pct"/>
            <w:vAlign w:val="center"/>
          </w:tcPr>
          <w:p w14:paraId="7052DD3D" w14:textId="41CA2DB5" w:rsidR="002C5EAF" w:rsidRPr="005A6DFD" w:rsidRDefault="002C5EAF" w:rsidP="000E6F15">
            <w:pPr>
              <w:jc w:val="center"/>
              <w:rPr>
                <w:b/>
                <w:bCs/>
                <w:i/>
                <w:iCs/>
                <w:lang w:val="vi-VN" w:eastAsia="x-none"/>
              </w:rPr>
            </w:pPr>
            <w:r w:rsidRPr="005A6DFD">
              <w:rPr>
                <w:b/>
                <w:bCs/>
                <w:i/>
                <w:iCs/>
                <w:lang w:eastAsia="x-none"/>
              </w:rPr>
              <w:fldChar w:fldCharType="begin"/>
            </w:r>
            <w:r w:rsidRPr="005A6DFD">
              <w:rPr>
                <w:b/>
                <w:bCs/>
                <w:i/>
                <w:iCs/>
                <w:lang w:eastAsia="x-none"/>
              </w:rPr>
              <w:instrText xml:space="preserve"> =SUM(ABOVE) </w:instrText>
            </w:r>
            <w:r w:rsidRPr="005A6DFD">
              <w:rPr>
                <w:b/>
                <w:bCs/>
                <w:i/>
                <w:iCs/>
                <w:lang w:eastAsia="x-none"/>
              </w:rPr>
              <w:fldChar w:fldCharType="separate"/>
            </w:r>
            <w:r w:rsidR="007E44F7" w:rsidRPr="005A6DFD">
              <w:rPr>
                <w:b/>
                <w:bCs/>
                <w:i/>
                <w:iCs/>
                <w:lang w:eastAsia="x-none"/>
              </w:rPr>
              <w:t>1</w:t>
            </w:r>
            <w:r w:rsidRPr="005A6DFD">
              <w:rPr>
                <w:b/>
                <w:bCs/>
                <w:i/>
                <w:iCs/>
                <w:noProof/>
                <w:lang w:eastAsia="x-none"/>
              </w:rPr>
              <w:t>5</w:t>
            </w:r>
            <w:r w:rsidRPr="005A6DFD">
              <w:rPr>
                <w:b/>
                <w:bCs/>
                <w:i/>
                <w:iCs/>
                <w:lang w:eastAsia="x-none"/>
              </w:rPr>
              <w:fldChar w:fldCharType="end"/>
            </w:r>
          </w:p>
        </w:tc>
        <w:tc>
          <w:tcPr>
            <w:tcW w:w="437" w:type="pct"/>
            <w:vAlign w:val="center"/>
          </w:tcPr>
          <w:p w14:paraId="35FE65CC" w14:textId="24727054" w:rsidR="002C5EAF" w:rsidRPr="005A6DFD" w:rsidRDefault="00D051F7" w:rsidP="000E6F15">
            <w:pPr>
              <w:jc w:val="center"/>
              <w:rPr>
                <w:b/>
                <w:bCs/>
                <w:i/>
                <w:iCs/>
                <w:lang w:val="vi-VN" w:eastAsia="x-none"/>
              </w:rPr>
            </w:pPr>
            <w:r w:rsidRPr="005A6DFD">
              <w:rPr>
                <w:b/>
                <w:bCs/>
                <w:i/>
                <w:iCs/>
                <w:lang w:eastAsia="x-none"/>
              </w:rPr>
              <w:t>2</w:t>
            </w:r>
            <w:r w:rsidR="007E44F7" w:rsidRPr="005A6DFD">
              <w:rPr>
                <w:b/>
                <w:bCs/>
                <w:i/>
                <w:iCs/>
                <w:lang w:eastAsia="x-none"/>
              </w:rPr>
              <w:t>0</w:t>
            </w:r>
          </w:p>
        </w:tc>
        <w:tc>
          <w:tcPr>
            <w:tcW w:w="655" w:type="pct"/>
            <w:vAlign w:val="center"/>
          </w:tcPr>
          <w:p w14:paraId="2A296D12" w14:textId="616E782A" w:rsidR="002C5EAF" w:rsidRPr="005A6DFD" w:rsidRDefault="00D051F7" w:rsidP="007E44F7">
            <w:pPr>
              <w:jc w:val="center"/>
              <w:rPr>
                <w:b/>
                <w:bCs/>
                <w:i/>
                <w:iCs/>
                <w:lang w:eastAsia="x-none"/>
              </w:rPr>
            </w:pPr>
            <w:r w:rsidRPr="005A6DFD">
              <w:rPr>
                <w:b/>
                <w:bCs/>
                <w:i/>
                <w:iCs/>
                <w:lang w:eastAsia="x-none"/>
              </w:rPr>
              <w:t>15</w:t>
            </w:r>
          </w:p>
        </w:tc>
        <w:tc>
          <w:tcPr>
            <w:tcW w:w="1509" w:type="pct"/>
            <w:vAlign w:val="center"/>
          </w:tcPr>
          <w:p w14:paraId="7B9407AA" w14:textId="4C606C59" w:rsidR="002C5EAF" w:rsidRPr="005A6DFD" w:rsidRDefault="002C5EAF" w:rsidP="000E6F15">
            <w:pPr>
              <w:jc w:val="center"/>
              <w:rPr>
                <w:b/>
                <w:bCs/>
                <w:lang w:val="vi-VN" w:eastAsia="x-none"/>
              </w:rPr>
            </w:pPr>
            <w:r w:rsidRPr="005A6DFD">
              <w:rPr>
                <w:b/>
                <w:bCs/>
                <w:i/>
                <w:iCs/>
                <w:lang w:eastAsia="x-none"/>
              </w:rPr>
              <w:fldChar w:fldCharType="begin"/>
            </w:r>
            <w:r w:rsidRPr="005A6DFD">
              <w:rPr>
                <w:b/>
                <w:bCs/>
                <w:i/>
                <w:iCs/>
                <w:lang w:eastAsia="x-none"/>
              </w:rPr>
              <w:instrText xml:space="preserve"> =SUM(ABOVE) </w:instrText>
            </w:r>
            <w:r w:rsidRPr="005A6DFD">
              <w:rPr>
                <w:b/>
                <w:bCs/>
                <w:i/>
                <w:iCs/>
                <w:lang w:eastAsia="x-none"/>
              </w:rPr>
              <w:fldChar w:fldCharType="separate"/>
            </w:r>
            <w:r w:rsidRPr="005A6DFD">
              <w:rPr>
                <w:b/>
                <w:bCs/>
                <w:i/>
                <w:iCs/>
                <w:noProof/>
                <w:lang w:eastAsia="x-none"/>
              </w:rPr>
              <w:t>50</w:t>
            </w:r>
            <w:r w:rsidRPr="005A6DFD">
              <w:rPr>
                <w:b/>
                <w:bCs/>
                <w:i/>
                <w:iCs/>
                <w:lang w:eastAsia="x-none"/>
              </w:rPr>
              <w:fldChar w:fldCharType="end"/>
            </w:r>
          </w:p>
        </w:tc>
      </w:tr>
      <w:tr w:rsidR="002C5EAF" w:rsidRPr="00A1377F" w14:paraId="6891F13A" w14:textId="77777777" w:rsidTr="009E46A2">
        <w:tc>
          <w:tcPr>
            <w:tcW w:w="1107" w:type="pct"/>
            <w:vAlign w:val="center"/>
          </w:tcPr>
          <w:p w14:paraId="38AE35DE" w14:textId="77777777" w:rsidR="002C5EAF" w:rsidRPr="00A1377F" w:rsidRDefault="002C5EAF" w:rsidP="000E6F15">
            <w:pPr>
              <w:jc w:val="center"/>
              <w:rPr>
                <w:b/>
                <w:bCs/>
                <w:i/>
                <w:iCs/>
                <w:lang w:val="vi-VN" w:eastAsia="x-none"/>
              </w:rPr>
            </w:pPr>
            <w:r w:rsidRPr="00A1377F">
              <w:rPr>
                <w:b/>
                <w:bCs/>
                <w:i/>
                <w:iCs/>
                <w:lang w:eastAsia="x-none"/>
              </w:rPr>
              <w:t xml:space="preserve">Tỷ </w:t>
            </w:r>
            <w:r w:rsidRPr="00A1377F">
              <w:rPr>
                <w:b/>
                <w:bCs/>
                <w:i/>
                <w:iCs/>
                <w:lang w:val="vi-VN" w:eastAsia="x-none"/>
              </w:rPr>
              <w:t>trọng</w:t>
            </w:r>
          </w:p>
        </w:tc>
        <w:tc>
          <w:tcPr>
            <w:tcW w:w="831" w:type="pct"/>
            <w:vAlign w:val="center"/>
          </w:tcPr>
          <w:p w14:paraId="0E556A95" w14:textId="77777777" w:rsidR="002C5EAF" w:rsidRPr="00A1377F" w:rsidRDefault="002C5EAF" w:rsidP="0046576F">
            <w:pPr>
              <w:spacing w:before="60" w:after="60"/>
              <w:jc w:val="center"/>
              <w:rPr>
                <w:b/>
                <w:bCs/>
                <w:i/>
                <w:iCs/>
                <w:lang w:val="vi-VN" w:eastAsia="x-none"/>
              </w:rPr>
            </w:pPr>
          </w:p>
        </w:tc>
        <w:tc>
          <w:tcPr>
            <w:tcW w:w="461" w:type="pct"/>
            <w:vAlign w:val="center"/>
          </w:tcPr>
          <w:p w14:paraId="7DE67CF0" w14:textId="67DFC882" w:rsidR="002C5EAF" w:rsidRPr="005A6DFD" w:rsidRDefault="007E44F7" w:rsidP="000E6F15">
            <w:pPr>
              <w:jc w:val="center"/>
              <w:rPr>
                <w:b/>
                <w:bCs/>
                <w:i/>
                <w:iCs/>
                <w:lang w:eastAsia="x-none"/>
              </w:rPr>
            </w:pPr>
            <w:r w:rsidRPr="005A6DFD">
              <w:rPr>
                <w:b/>
                <w:bCs/>
                <w:i/>
                <w:iCs/>
                <w:lang w:eastAsia="x-none"/>
              </w:rPr>
              <w:t>3</w:t>
            </w:r>
            <w:r w:rsidR="002C5EAF" w:rsidRPr="005A6DFD">
              <w:rPr>
                <w:b/>
                <w:bCs/>
                <w:i/>
                <w:iCs/>
                <w:lang w:val="vi-VN" w:eastAsia="x-none"/>
              </w:rPr>
              <w:t>0</w:t>
            </w:r>
            <w:r w:rsidR="002C5EAF" w:rsidRPr="005A6DFD">
              <w:rPr>
                <w:b/>
                <w:bCs/>
                <w:i/>
                <w:iCs/>
                <w:lang w:eastAsia="x-none"/>
              </w:rPr>
              <w:t>%</w:t>
            </w:r>
          </w:p>
        </w:tc>
        <w:tc>
          <w:tcPr>
            <w:tcW w:w="437" w:type="pct"/>
            <w:vAlign w:val="center"/>
          </w:tcPr>
          <w:p w14:paraId="0E5406D7" w14:textId="5DC55CA3" w:rsidR="002C5EAF" w:rsidRPr="005A6DFD" w:rsidRDefault="007E44F7" w:rsidP="000E6F15">
            <w:pPr>
              <w:jc w:val="center"/>
              <w:rPr>
                <w:b/>
                <w:bCs/>
                <w:i/>
                <w:iCs/>
                <w:lang w:eastAsia="x-none"/>
              </w:rPr>
            </w:pPr>
            <w:r w:rsidRPr="005A6DFD">
              <w:rPr>
                <w:b/>
                <w:bCs/>
                <w:i/>
                <w:iCs/>
                <w:lang w:eastAsia="x-none"/>
              </w:rPr>
              <w:t>4</w:t>
            </w:r>
            <w:r w:rsidR="002C5EAF" w:rsidRPr="005A6DFD">
              <w:rPr>
                <w:b/>
                <w:bCs/>
                <w:i/>
                <w:iCs/>
                <w:lang w:val="vi-VN" w:eastAsia="x-none"/>
              </w:rPr>
              <w:t>0</w:t>
            </w:r>
            <w:r w:rsidR="002C5EAF" w:rsidRPr="005A6DFD">
              <w:rPr>
                <w:b/>
                <w:bCs/>
                <w:i/>
                <w:iCs/>
                <w:lang w:eastAsia="x-none"/>
              </w:rPr>
              <w:t>%</w:t>
            </w:r>
          </w:p>
        </w:tc>
        <w:tc>
          <w:tcPr>
            <w:tcW w:w="655" w:type="pct"/>
            <w:vAlign w:val="center"/>
          </w:tcPr>
          <w:p w14:paraId="4157EE1C" w14:textId="40E3D4F1" w:rsidR="002C5EAF" w:rsidRPr="005A6DFD" w:rsidRDefault="00D051F7" w:rsidP="007E44F7">
            <w:pPr>
              <w:jc w:val="center"/>
              <w:rPr>
                <w:lang w:val="vi-VN" w:eastAsia="x-none"/>
              </w:rPr>
            </w:pPr>
            <w:r w:rsidRPr="005A6DFD">
              <w:rPr>
                <w:b/>
                <w:bCs/>
                <w:i/>
                <w:iCs/>
                <w:lang w:eastAsia="x-none"/>
              </w:rPr>
              <w:t>3</w:t>
            </w:r>
            <w:r w:rsidRPr="005A6DFD">
              <w:rPr>
                <w:b/>
                <w:bCs/>
                <w:i/>
                <w:iCs/>
                <w:lang w:val="vi-VN" w:eastAsia="x-none"/>
              </w:rPr>
              <w:t>0</w:t>
            </w:r>
            <w:r w:rsidRPr="005A6DFD">
              <w:rPr>
                <w:b/>
                <w:bCs/>
                <w:i/>
                <w:iCs/>
                <w:lang w:eastAsia="x-none"/>
              </w:rPr>
              <w:t>%</w:t>
            </w:r>
          </w:p>
        </w:tc>
        <w:tc>
          <w:tcPr>
            <w:tcW w:w="1509" w:type="pct"/>
            <w:vAlign w:val="center"/>
          </w:tcPr>
          <w:p w14:paraId="48971F20" w14:textId="124A241B" w:rsidR="002C5EAF" w:rsidRPr="005A6DFD" w:rsidRDefault="002C5EAF" w:rsidP="000E6F15">
            <w:pPr>
              <w:jc w:val="center"/>
              <w:rPr>
                <w:b/>
                <w:bCs/>
                <w:i/>
                <w:iCs/>
                <w:lang w:val="vi-VN" w:eastAsia="x-none"/>
              </w:rPr>
            </w:pPr>
            <w:r w:rsidRPr="005A6DFD">
              <w:rPr>
                <w:b/>
                <w:bCs/>
                <w:i/>
                <w:iCs/>
                <w:lang w:val="vi-VN" w:eastAsia="x-none"/>
              </w:rPr>
              <w:t>100%</w:t>
            </w:r>
          </w:p>
        </w:tc>
      </w:tr>
    </w:tbl>
    <w:p w14:paraId="41E03FC5" w14:textId="77777777" w:rsidR="00D05DF5" w:rsidRDefault="00D05DF5" w:rsidP="00D05DF5">
      <w:pPr>
        <w:spacing w:before="60" w:after="40" w:line="288" w:lineRule="auto"/>
        <w:rPr>
          <w:b/>
          <w:bCs/>
          <w:lang w:val="vi-VN" w:eastAsia="x-none"/>
        </w:rPr>
      </w:pPr>
    </w:p>
    <w:p w14:paraId="52FB5284" w14:textId="77777777" w:rsidR="00D05DF5" w:rsidRPr="009E6F2F" w:rsidRDefault="00D05DF5" w:rsidP="00D05DF5">
      <w:pPr>
        <w:spacing w:before="60" w:after="40" w:line="288" w:lineRule="auto"/>
        <w:rPr>
          <w:b/>
          <w:bCs/>
          <w:lang w:val="vi-VN" w:eastAsia="x-none"/>
        </w:rPr>
      </w:pPr>
      <w:r w:rsidRPr="005E2885">
        <w:rPr>
          <w:b/>
          <w:bCs/>
          <w:lang w:val="vi-VN" w:eastAsia="x-none"/>
        </w:rPr>
        <w:t xml:space="preserve">Rubric </w:t>
      </w:r>
      <w:r>
        <w:rPr>
          <w:b/>
          <w:bCs/>
          <w:lang w:val="vi-VN" w:eastAsia="x-none"/>
        </w:rPr>
        <w:t>3</w:t>
      </w:r>
      <w:r w:rsidRPr="005E2885">
        <w:rPr>
          <w:b/>
          <w:bCs/>
          <w:lang w:val="vi-VN" w:eastAsia="x-none"/>
        </w:rPr>
        <w:t>. Đánh giá bài tập nhóm</w:t>
      </w:r>
    </w:p>
    <w:p w14:paraId="0E9965A7" w14:textId="77777777" w:rsidR="00D05DF5" w:rsidRPr="005E2885" w:rsidRDefault="00D05DF5" w:rsidP="00D05DF5">
      <w:pPr>
        <w:pStyle w:val="ListParagraph"/>
        <w:numPr>
          <w:ilvl w:val="0"/>
          <w:numId w:val="26"/>
        </w:numPr>
        <w:spacing w:before="60" w:after="40" w:line="288" w:lineRule="auto"/>
        <w:rPr>
          <w:lang w:val="vi-VN" w:eastAsia="x-none"/>
        </w:rPr>
      </w:pPr>
      <w:r w:rsidRPr="005E2885">
        <w:rPr>
          <w:lang w:val="vi-VN" w:eastAsia="x-none"/>
        </w:rPr>
        <w:t xml:space="preserve">Trọng số: 20% (thành phần thứ </w:t>
      </w:r>
      <w:r>
        <w:rPr>
          <w:lang w:val="vi-VN" w:eastAsia="x-none"/>
        </w:rPr>
        <w:t>hai</w:t>
      </w:r>
      <w:r w:rsidRPr="005E2885">
        <w:rPr>
          <w:lang w:val="vi-VN" w:eastAsia="x-none"/>
        </w:rPr>
        <w:t xml:space="preserve"> của điểm đánh giá 40%)</w:t>
      </w:r>
    </w:p>
    <w:p w14:paraId="30267482" w14:textId="7C2C1A67" w:rsidR="00344114" w:rsidRPr="005E2885" w:rsidRDefault="00D05DF5" w:rsidP="00154416">
      <w:pPr>
        <w:spacing w:before="60" w:after="40" w:line="288" w:lineRule="auto"/>
        <w:rPr>
          <w:lang w:val="vi-VN"/>
        </w:rPr>
      </w:pPr>
      <w:r>
        <w:rPr>
          <w:lang w:val="vi-VN" w:eastAsia="x-none"/>
        </w:rPr>
        <w:t>Sinh viên được gợi ý</w:t>
      </w:r>
      <w:r w:rsidR="000E7CC7" w:rsidRPr="005E2885">
        <w:rPr>
          <w:lang w:val="vi-VN" w:eastAsia="x-none"/>
        </w:rPr>
        <w:t xml:space="preserve"> </w:t>
      </w:r>
      <w:r w:rsidR="00154416" w:rsidRPr="005E2885">
        <w:rPr>
          <w:lang w:val="vi-VN" w:eastAsia="x-none"/>
        </w:rPr>
        <w:t xml:space="preserve">với chủ đề ví dụ </w:t>
      </w:r>
      <w:r w:rsidR="00344114" w:rsidRPr="005E2885">
        <w:rPr>
          <w:lang w:val="vi-VN"/>
        </w:rPr>
        <w:t>Phân tích dữ liệu thống kê với Pandas và Matplotlib:</w:t>
      </w:r>
    </w:p>
    <w:p w14:paraId="4E506117" w14:textId="2AA23D0F" w:rsidR="00344114" w:rsidRPr="005E2885" w:rsidRDefault="002959E4" w:rsidP="00344114">
      <w:pPr>
        <w:pStyle w:val="ListParagraph"/>
        <w:numPr>
          <w:ilvl w:val="1"/>
          <w:numId w:val="26"/>
        </w:numPr>
        <w:jc w:val="both"/>
        <w:rPr>
          <w:lang w:val="vi-VN"/>
        </w:rPr>
      </w:pPr>
      <w:r w:rsidRPr="005E2885">
        <w:rPr>
          <w:lang w:val="vi-VN"/>
        </w:rPr>
        <w:t xml:space="preserve">Thu thập </w:t>
      </w:r>
      <w:r w:rsidR="00344114" w:rsidRPr="005E2885">
        <w:rPr>
          <w:lang w:val="vi-VN"/>
        </w:rPr>
        <w:t>một tập dữ liệu thống kê từ một nguồn đáng tin cậy.</w:t>
      </w:r>
    </w:p>
    <w:p w14:paraId="7CA97C3B" w14:textId="77777777" w:rsidR="00344114" w:rsidRPr="005E2885" w:rsidRDefault="00344114" w:rsidP="00344114">
      <w:pPr>
        <w:pStyle w:val="ListParagraph"/>
        <w:numPr>
          <w:ilvl w:val="1"/>
          <w:numId w:val="26"/>
        </w:numPr>
        <w:jc w:val="both"/>
        <w:rPr>
          <w:lang w:val="vi-VN"/>
        </w:rPr>
      </w:pPr>
      <w:r w:rsidRPr="005E2885">
        <w:rPr>
          <w:lang w:val="vi-VN"/>
        </w:rPr>
        <w:t>Phân tích và làm sạch dữ liệu bằng Pandas.</w:t>
      </w:r>
    </w:p>
    <w:p w14:paraId="0D0FCB36" w14:textId="77777777" w:rsidR="00344114" w:rsidRPr="005E2885" w:rsidRDefault="00344114" w:rsidP="00344114">
      <w:pPr>
        <w:pStyle w:val="ListParagraph"/>
        <w:numPr>
          <w:ilvl w:val="1"/>
          <w:numId w:val="26"/>
        </w:numPr>
        <w:jc w:val="both"/>
        <w:rPr>
          <w:lang w:val="vi-VN"/>
        </w:rPr>
      </w:pPr>
      <w:r w:rsidRPr="005E2885">
        <w:rPr>
          <w:lang w:val="vi-VN"/>
        </w:rPr>
        <w:t>Trực quan hóa các phân tích thống kê bằng Matplotlib.</w:t>
      </w:r>
    </w:p>
    <w:p w14:paraId="177D4893" w14:textId="0FAE549F" w:rsidR="00344114" w:rsidRPr="005E2885" w:rsidRDefault="00344114" w:rsidP="002959E4">
      <w:pPr>
        <w:pStyle w:val="ListParagraph"/>
        <w:numPr>
          <w:ilvl w:val="1"/>
          <w:numId w:val="26"/>
        </w:numPr>
        <w:jc w:val="both"/>
        <w:rPr>
          <w:lang w:val="vi-VN"/>
        </w:rPr>
      </w:pPr>
      <w:r w:rsidRPr="005E2885">
        <w:rPr>
          <w:lang w:val="vi-VN"/>
        </w:rPr>
        <w:t>Sinh viên cần tạo một báo cáo tổng hợp về các phân tích và kết luận của mình.</w:t>
      </w:r>
    </w:p>
    <w:p w14:paraId="4CF9DF15" w14:textId="6D40B89B" w:rsidR="00D05DF5" w:rsidRDefault="00D05DF5" w:rsidP="00D05DF5">
      <w:pPr>
        <w:jc w:val="both"/>
        <w:rPr>
          <w:lang w:val="vi-VN"/>
        </w:rPr>
      </w:pPr>
      <w:r>
        <w:rPr>
          <w:lang w:val="vi-VN"/>
        </w:rPr>
        <w:t>Bên cạnh các ứng dụng trên, các nhóm sinh viên có thể tự do đề</w:t>
      </w:r>
      <w:r w:rsidR="001A495B" w:rsidRPr="005E2885">
        <w:rPr>
          <w:lang w:val="vi-VN"/>
        </w:rPr>
        <w:t xml:space="preserve"> xuất </w:t>
      </w:r>
      <w:r w:rsidR="00993632" w:rsidRPr="005E2885">
        <w:rPr>
          <w:lang w:val="vi-VN"/>
        </w:rPr>
        <w:t xml:space="preserve">các chủ đề </w:t>
      </w:r>
      <w:r w:rsidR="00DC61D9" w:rsidRPr="005E2885">
        <w:rPr>
          <w:lang w:val="vi-VN"/>
        </w:rPr>
        <w:t>khác</w:t>
      </w:r>
      <w:r>
        <w:rPr>
          <w:lang w:val="vi-VN"/>
        </w:rPr>
        <w:t>, tuy nhiên cần có sự đồng ý của giáo viên dạy. Các tiêu chí để đánh giá sản phẩm của nhóm như sau:</w:t>
      </w:r>
    </w:p>
    <w:p w14:paraId="28F01846" w14:textId="77777777" w:rsidR="00D05DF5" w:rsidRPr="00F06DB5" w:rsidRDefault="00D05DF5" w:rsidP="00D05DF5">
      <w:pPr>
        <w:jc w:val="both"/>
        <w:rPr>
          <w:lang w:val="vi-VN"/>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28" w:type="dxa"/>
          <w:left w:w="28" w:type="dxa"/>
          <w:bottom w:w="28" w:type="dxa"/>
          <w:right w:w="57" w:type="dxa"/>
        </w:tblCellMar>
        <w:tblLook w:val="01E0" w:firstRow="1" w:lastRow="1" w:firstColumn="1" w:lastColumn="1" w:noHBand="0" w:noVBand="0"/>
      </w:tblPr>
      <w:tblGrid>
        <w:gridCol w:w="894"/>
        <w:gridCol w:w="656"/>
        <w:gridCol w:w="711"/>
        <w:gridCol w:w="1870"/>
        <w:gridCol w:w="1870"/>
        <w:gridCol w:w="1870"/>
        <w:gridCol w:w="1868"/>
      </w:tblGrid>
      <w:tr w:rsidR="00D05DF5" w:rsidRPr="005E2885" w14:paraId="772C6BDF" w14:textId="77777777" w:rsidTr="00CB0C17">
        <w:trPr>
          <w:trHeight w:val="230"/>
        </w:trPr>
        <w:tc>
          <w:tcPr>
            <w:tcW w:w="459" w:type="pct"/>
            <w:vMerge w:val="restart"/>
            <w:shd w:val="clear" w:color="auto" w:fill="E2EFD9" w:themeFill="accent6" w:themeFillTint="33"/>
            <w:tcMar>
              <w:left w:w="28" w:type="dxa"/>
              <w:right w:w="28" w:type="dxa"/>
            </w:tcMar>
            <w:vAlign w:val="center"/>
          </w:tcPr>
          <w:p w14:paraId="1DE001A2" w14:textId="77777777" w:rsidR="00D05DF5" w:rsidRPr="00B42448" w:rsidRDefault="00D05DF5" w:rsidP="00CF4E3B">
            <w:pPr>
              <w:jc w:val="center"/>
              <w:rPr>
                <w:b/>
                <w:lang w:val="vi"/>
              </w:rPr>
            </w:pPr>
            <w:r w:rsidRPr="00B42448">
              <w:rPr>
                <w:b/>
                <w:lang w:val="vi"/>
              </w:rPr>
              <w:t>Tiêu chí đánh giá</w:t>
            </w:r>
          </w:p>
        </w:tc>
        <w:tc>
          <w:tcPr>
            <w:tcW w:w="337" w:type="pct"/>
            <w:vMerge w:val="restart"/>
            <w:shd w:val="clear" w:color="auto" w:fill="E2EFD9" w:themeFill="accent6" w:themeFillTint="33"/>
            <w:tcMar>
              <w:left w:w="28" w:type="dxa"/>
              <w:right w:w="28" w:type="dxa"/>
            </w:tcMar>
            <w:vAlign w:val="center"/>
          </w:tcPr>
          <w:p w14:paraId="35AB7347" w14:textId="77777777" w:rsidR="00D05DF5" w:rsidRPr="00B42448" w:rsidRDefault="00D05DF5" w:rsidP="00CF4E3B">
            <w:pPr>
              <w:jc w:val="center"/>
              <w:rPr>
                <w:b/>
                <w:lang w:val="vi"/>
              </w:rPr>
            </w:pPr>
            <w:r w:rsidRPr="00B42448">
              <w:rPr>
                <w:b/>
                <w:lang w:val="vi"/>
              </w:rPr>
              <w:t>C</w:t>
            </w:r>
            <w:r w:rsidRPr="00B42448">
              <w:rPr>
                <w:b/>
                <w:lang w:val="vi-VN"/>
              </w:rPr>
              <w:t>LO</w:t>
            </w:r>
          </w:p>
        </w:tc>
        <w:tc>
          <w:tcPr>
            <w:tcW w:w="365" w:type="pct"/>
            <w:vMerge w:val="restart"/>
            <w:shd w:val="clear" w:color="auto" w:fill="E2EFD9" w:themeFill="accent6" w:themeFillTint="33"/>
            <w:tcMar>
              <w:left w:w="28" w:type="dxa"/>
              <w:right w:w="28" w:type="dxa"/>
            </w:tcMar>
            <w:vAlign w:val="center"/>
          </w:tcPr>
          <w:p w14:paraId="0D7232F4" w14:textId="77777777" w:rsidR="00D05DF5" w:rsidRPr="00B42448" w:rsidRDefault="00D05DF5" w:rsidP="00CF4E3B">
            <w:pPr>
              <w:jc w:val="center"/>
              <w:rPr>
                <w:b/>
                <w:lang w:val="vi-VN"/>
              </w:rPr>
            </w:pPr>
            <w:r w:rsidRPr="00B42448">
              <w:rPr>
                <w:b/>
                <w:lang w:val="vi"/>
              </w:rPr>
              <w:t>Trọng</w:t>
            </w:r>
            <w:r>
              <w:rPr>
                <w:b/>
                <w:lang w:val="vi"/>
              </w:rPr>
              <w:t xml:space="preserve"> </w:t>
            </w:r>
            <w:r w:rsidRPr="00B42448">
              <w:rPr>
                <w:b/>
                <w:lang w:val="vi"/>
              </w:rPr>
              <w:t>số</w:t>
            </w:r>
            <w:r w:rsidRPr="00B42448">
              <w:rPr>
                <w:b/>
                <w:lang w:val="vi-VN"/>
              </w:rPr>
              <w:t xml:space="preserve"> (%)</w:t>
            </w:r>
          </w:p>
        </w:tc>
        <w:tc>
          <w:tcPr>
            <w:tcW w:w="3839" w:type="pct"/>
            <w:gridSpan w:val="4"/>
            <w:shd w:val="clear" w:color="auto" w:fill="E2EFD9" w:themeFill="accent6" w:themeFillTint="33"/>
            <w:tcMar>
              <w:left w:w="28" w:type="dxa"/>
              <w:right w:w="28" w:type="dxa"/>
            </w:tcMar>
            <w:vAlign w:val="center"/>
          </w:tcPr>
          <w:p w14:paraId="71196B0B" w14:textId="77777777" w:rsidR="00D05DF5" w:rsidRPr="00B42448" w:rsidRDefault="00D05DF5" w:rsidP="00CF4E3B">
            <w:pPr>
              <w:jc w:val="center"/>
              <w:rPr>
                <w:b/>
                <w:lang w:val="vi"/>
              </w:rPr>
            </w:pPr>
            <w:r w:rsidRPr="00B42448">
              <w:rPr>
                <w:b/>
                <w:lang w:val="vi"/>
              </w:rPr>
              <w:t>Mô tả mức chất lượng</w:t>
            </w:r>
          </w:p>
        </w:tc>
      </w:tr>
      <w:tr w:rsidR="00D05DF5" w:rsidRPr="00B42448" w14:paraId="510BD9D1" w14:textId="77777777" w:rsidTr="00AD4C74">
        <w:trPr>
          <w:trHeight w:val="230"/>
        </w:trPr>
        <w:tc>
          <w:tcPr>
            <w:tcW w:w="459" w:type="pct"/>
            <w:vMerge/>
            <w:tcBorders>
              <w:top w:val="nil"/>
            </w:tcBorders>
            <w:shd w:val="clear" w:color="auto" w:fill="E2EFD9" w:themeFill="accent6" w:themeFillTint="33"/>
            <w:tcMar>
              <w:left w:w="28" w:type="dxa"/>
              <w:right w:w="28" w:type="dxa"/>
            </w:tcMar>
          </w:tcPr>
          <w:p w14:paraId="7E3332FC" w14:textId="77777777" w:rsidR="00D05DF5" w:rsidRPr="005E2885" w:rsidRDefault="00D05DF5" w:rsidP="00CF4E3B">
            <w:pPr>
              <w:jc w:val="center"/>
              <w:rPr>
                <w:lang w:val="vi-VN"/>
              </w:rPr>
            </w:pPr>
          </w:p>
        </w:tc>
        <w:tc>
          <w:tcPr>
            <w:tcW w:w="337" w:type="pct"/>
            <w:vMerge/>
            <w:tcBorders>
              <w:top w:val="nil"/>
            </w:tcBorders>
            <w:shd w:val="clear" w:color="auto" w:fill="E2EFD9" w:themeFill="accent6" w:themeFillTint="33"/>
            <w:tcMar>
              <w:left w:w="28" w:type="dxa"/>
              <w:right w:w="28" w:type="dxa"/>
            </w:tcMar>
          </w:tcPr>
          <w:p w14:paraId="0D37D9D2" w14:textId="77777777" w:rsidR="00D05DF5" w:rsidRPr="005E2885" w:rsidRDefault="00D05DF5" w:rsidP="00CF4E3B">
            <w:pPr>
              <w:jc w:val="center"/>
              <w:rPr>
                <w:lang w:val="vi-VN"/>
              </w:rPr>
            </w:pPr>
          </w:p>
        </w:tc>
        <w:tc>
          <w:tcPr>
            <w:tcW w:w="365" w:type="pct"/>
            <w:vMerge/>
            <w:tcBorders>
              <w:top w:val="nil"/>
            </w:tcBorders>
            <w:shd w:val="clear" w:color="auto" w:fill="E2EFD9" w:themeFill="accent6" w:themeFillTint="33"/>
            <w:tcMar>
              <w:left w:w="28" w:type="dxa"/>
              <w:right w:w="28" w:type="dxa"/>
            </w:tcMar>
          </w:tcPr>
          <w:p w14:paraId="32AC12E6" w14:textId="77777777" w:rsidR="00D05DF5" w:rsidRPr="005E2885" w:rsidRDefault="00D05DF5" w:rsidP="00CF4E3B">
            <w:pPr>
              <w:jc w:val="center"/>
              <w:rPr>
                <w:lang w:val="vi-VN"/>
              </w:rPr>
            </w:pPr>
          </w:p>
        </w:tc>
        <w:tc>
          <w:tcPr>
            <w:tcW w:w="960" w:type="pct"/>
            <w:shd w:val="clear" w:color="auto" w:fill="E2EFD9" w:themeFill="accent6" w:themeFillTint="33"/>
            <w:tcMar>
              <w:left w:w="28" w:type="dxa"/>
              <w:right w:w="28" w:type="dxa"/>
            </w:tcMar>
          </w:tcPr>
          <w:p w14:paraId="0E5DD195" w14:textId="77777777" w:rsidR="00D05DF5" w:rsidRPr="00B42448" w:rsidRDefault="00D05DF5" w:rsidP="00CF4E3B">
            <w:pPr>
              <w:jc w:val="center"/>
              <w:rPr>
                <w:b/>
                <w:lang w:val="vi"/>
              </w:rPr>
            </w:pPr>
            <w:r w:rsidRPr="00B42448">
              <w:rPr>
                <w:b/>
                <w:lang w:val="vi"/>
              </w:rPr>
              <w:t>Giỏi</w:t>
            </w:r>
          </w:p>
        </w:tc>
        <w:tc>
          <w:tcPr>
            <w:tcW w:w="960" w:type="pct"/>
            <w:shd w:val="clear" w:color="auto" w:fill="E2EFD9" w:themeFill="accent6" w:themeFillTint="33"/>
            <w:tcMar>
              <w:left w:w="28" w:type="dxa"/>
              <w:right w:w="28" w:type="dxa"/>
            </w:tcMar>
          </w:tcPr>
          <w:p w14:paraId="403DF44E" w14:textId="77777777" w:rsidR="00D05DF5" w:rsidRPr="00B42448" w:rsidRDefault="00D05DF5" w:rsidP="00CF4E3B">
            <w:pPr>
              <w:jc w:val="center"/>
              <w:rPr>
                <w:b/>
                <w:lang w:val="vi"/>
              </w:rPr>
            </w:pPr>
            <w:r w:rsidRPr="00B42448">
              <w:rPr>
                <w:b/>
                <w:lang w:val="vi"/>
              </w:rPr>
              <w:t>Khá</w:t>
            </w:r>
          </w:p>
        </w:tc>
        <w:tc>
          <w:tcPr>
            <w:tcW w:w="960" w:type="pct"/>
            <w:shd w:val="clear" w:color="auto" w:fill="E2EFD9" w:themeFill="accent6" w:themeFillTint="33"/>
            <w:tcMar>
              <w:left w:w="28" w:type="dxa"/>
              <w:right w:w="28" w:type="dxa"/>
            </w:tcMar>
          </w:tcPr>
          <w:p w14:paraId="23D23080" w14:textId="77777777" w:rsidR="00D05DF5" w:rsidRPr="00B42448" w:rsidRDefault="00D05DF5" w:rsidP="00CF4E3B">
            <w:pPr>
              <w:jc w:val="center"/>
              <w:rPr>
                <w:b/>
                <w:lang w:val="vi"/>
              </w:rPr>
            </w:pPr>
            <w:r w:rsidRPr="00B42448">
              <w:rPr>
                <w:b/>
                <w:lang w:val="vi"/>
              </w:rPr>
              <w:t>Trung bình</w:t>
            </w:r>
          </w:p>
        </w:tc>
        <w:tc>
          <w:tcPr>
            <w:tcW w:w="959" w:type="pct"/>
            <w:shd w:val="clear" w:color="auto" w:fill="E2EFD9" w:themeFill="accent6" w:themeFillTint="33"/>
            <w:tcMar>
              <w:left w:w="28" w:type="dxa"/>
              <w:right w:w="28" w:type="dxa"/>
            </w:tcMar>
          </w:tcPr>
          <w:p w14:paraId="519B6202" w14:textId="77777777" w:rsidR="00D05DF5" w:rsidRPr="00B42448" w:rsidRDefault="00D05DF5" w:rsidP="00CF4E3B">
            <w:pPr>
              <w:jc w:val="center"/>
              <w:rPr>
                <w:b/>
                <w:lang w:val="vi"/>
              </w:rPr>
            </w:pPr>
            <w:r w:rsidRPr="00B42448">
              <w:rPr>
                <w:b/>
                <w:lang w:val="vi"/>
              </w:rPr>
              <w:t>Yếu</w:t>
            </w:r>
          </w:p>
        </w:tc>
      </w:tr>
      <w:tr w:rsidR="00D05DF5" w:rsidRPr="00B42448" w14:paraId="649CB97B" w14:textId="77777777" w:rsidTr="00AD4C74">
        <w:trPr>
          <w:trHeight w:val="230"/>
        </w:trPr>
        <w:tc>
          <w:tcPr>
            <w:tcW w:w="459" w:type="pct"/>
            <w:vMerge/>
            <w:tcBorders>
              <w:top w:val="nil"/>
            </w:tcBorders>
            <w:shd w:val="clear" w:color="auto" w:fill="E2EFD9" w:themeFill="accent6" w:themeFillTint="33"/>
            <w:tcMar>
              <w:left w:w="28" w:type="dxa"/>
              <w:right w:w="28" w:type="dxa"/>
            </w:tcMar>
          </w:tcPr>
          <w:p w14:paraId="4EB000C4" w14:textId="77777777" w:rsidR="00D05DF5" w:rsidRPr="00B42448" w:rsidRDefault="00D05DF5" w:rsidP="00CF4E3B">
            <w:pPr>
              <w:jc w:val="center"/>
            </w:pPr>
          </w:p>
        </w:tc>
        <w:tc>
          <w:tcPr>
            <w:tcW w:w="337" w:type="pct"/>
            <w:vMerge/>
            <w:tcBorders>
              <w:top w:val="nil"/>
            </w:tcBorders>
            <w:shd w:val="clear" w:color="auto" w:fill="E2EFD9" w:themeFill="accent6" w:themeFillTint="33"/>
            <w:tcMar>
              <w:left w:w="28" w:type="dxa"/>
              <w:right w:w="28" w:type="dxa"/>
            </w:tcMar>
          </w:tcPr>
          <w:p w14:paraId="511A30E0" w14:textId="77777777" w:rsidR="00D05DF5" w:rsidRPr="00B42448" w:rsidRDefault="00D05DF5" w:rsidP="00CF4E3B">
            <w:pPr>
              <w:jc w:val="center"/>
            </w:pPr>
          </w:p>
        </w:tc>
        <w:tc>
          <w:tcPr>
            <w:tcW w:w="365" w:type="pct"/>
            <w:vMerge/>
            <w:tcBorders>
              <w:top w:val="nil"/>
            </w:tcBorders>
            <w:shd w:val="clear" w:color="auto" w:fill="E2EFD9" w:themeFill="accent6" w:themeFillTint="33"/>
            <w:tcMar>
              <w:left w:w="28" w:type="dxa"/>
              <w:right w:w="28" w:type="dxa"/>
            </w:tcMar>
          </w:tcPr>
          <w:p w14:paraId="74D1DAC3" w14:textId="77777777" w:rsidR="00D05DF5" w:rsidRPr="00B42448" w:rsidRDefault="00D05DF5" w:rsidP="00CF4E3B">
            <w:pPr>
              <w:jc w:val="center"/>
            </w:pPr>
          </w:p>
        </w:tc>
        <w:tc>
          <w:tcPr>
            <w:tcW w:w="960" w:type="pct"/>
            <w:shd w:val="clear" w:color="auto" w:fill="E2EFD9" w:themeFill="accent6" w:themeFillTint="33"/>
            <w:tcMar>
              <w:left w:w="28" w:type="dxa"/>
              <w:right w:w="28" w:type="dxa"/>
            </w:tcMar>
          </w:tcPr>
          <w:p w14:paraId="31C25F6E" w14:textId="77777777" w:rsidR="00D05DF5" w:rsidRPr="00B42448" w:rsidRDefault="00D05DF5" w:rsidP="00CF4E3B">
            <w:pPr>
              <w:jc w:val="center"/>
              <w:rPr>
                <w:b/>
                <w:lang w:val="vi"/>
              </w:rPr>
            </w:pPr>
            <w:r w:rsidRPr="00B42448">
              <w:rPr>
                <w:b/>
              </w:rPr>
              <w:t>8,5-10</w:t>
            </w:r>
          </w:p>
        </w:tc>
        <w:tc>
          <w:tcPr>
            <w:tcW w:w="960" w:type="pct"/>
            <w:shd w:val="clear" w:color="auto" w:fill="E2EFD9" w:themeFill="accent6" w:themeFillTint="33"/>
            <w:tcMar>
              <w:left w:w="28" w:type="dxa"/>
              <w:right w:w="28" w:type="dxa"/>
            </w:tcMar>
          </w:tcPr>
          <w:p w14:paraId="08D3CAB8" w14:textId="77777777" w:rsidR="00D05DF5" w:rsidRPr="00B42448" w:rsidRDefault="00D05DF5" w:rsidP="00CF4E3B">
            <w:pPr>
              <w:jc w:val="center"/>
              <w:rPr>
                <w:b/>
                <w:lang w:val="vi"/>
              </w:rPr>
            </w:pPr>
            <w:r w:rsidRPr="00B42448">
              <w:rPr>
                <w:b/>
              </w:rPr>
              <w:t>7,0 –</w:t>
            </w:r>
            <w:r w:rsidRPr="00B42448">
              <w:rPr>
                <w:b/>
                <w:spacing w:val="-2"/>
              </w:rPr>
              <w:t xml:space="preserve"> 8</w:t>
            </w:r>
            <w:r w:rsidRPr="00B42448">
              <w:rPr>
                <w:b/>
                <w:spacing w:val="-5"/>
              </w:rPr>
              <w:t>.4</w:t>
            </w:r>
          </w:p>
        </w:tc>
        <w:tc>
          <w:tcPr>
            <w:tcW w:w="960" w:type="pct"/>
            <w:shd w:val="clear" w:color="auto" w:fill="E2EFD9" w:themeFill="accent6" w:themeFillTint="33"/>
            <w:tcMar>
              <w:left w:w="28" w:type="dxa"/>
              <w:right w:w="28" w:type="dxa"/>
            </w:tcMar>
          </w:tcPr>
          <w:p w14:paraId="40149A75" w14:textId="77777777" w:rsidR="00D05DF5" w:rsidRPr="00B42448" w:rsidRDefault="00D05DF5" w:rsidP="00CF4E3B">
            <w:pPr>
              <w:jc w:val="center"/>
              <w:rPr>
                <w:b/>
                <w:lang w:val="vi-VN"/>
              </w:rPr>
            </w:pPr>
            <w:r w:rsidRPr="00B42448">
              <w:rPr>
                <w:b/>
              </w:rPr>
              <w:t>4,5 –</w:t>
            </w:r>
            <w:r w:rsidRPr="00B42448">
              <w:rPr>
                <w:b/>
                <w:spacing w:val="-2"/>
              </w:rPr>
              <w:t xml:space="preserve"> 6,9</w:t>
            </w:r>
          </w:p>
        </w:tc>
        <w:tc>
          <w:tcPr>
            <w:tcW w:w="959" w:type="pct"/>
            <w:shd w:val="clear" w:color="auto" w:fill="E2EFD9" w:themeFill="accent6" w:themeFillTint="33"/>
            <w:tcMar>
              <w:left w:w="28" w:type="dxa"/>
              <w:right w:w="28" w:type="dxa"/>
            </w:tcMar>
          </w:tcPr>
          <w:p w14:paraId="71765B62" w14:textId="77777777" w:rsidR="00D05DF5" w:rsidRPr="00B42448" w:rsidRDefault="00D05DF5" w:rsidP="00CF4E3B">
            <w:pPr>
              <w:jc w:val="center"/>
              <w:rPr>
                <w:b/>
                <w:lang w:val="vi"/>
              </w:rPr>
            </w:pPr>
            <w:r w:rsidRPr="00B42448">
              <w:rPr>
                <w:b/>
                <w:spacing w:val="-5"/>
              </w:rPr>
              <w:t>0 - 4,4</w:t>
            </w:r>
          </w:p>
        </w:tc>
      </w:tr>
      <w:tr w:rsidR="00A05EF0" w:rsidRPr="005E2885" w14:paraId="2D3CC1BE" w14:textId="77777777" w:rsidTr="00A05EF0">
        <w:trPr>
          <w:cantSplit/>
          <w:trHeight w:val="1169"/>
        </w:trPr>
        <w:tc>
          <w:tcPr>
            <w:tcW w:w="459" w:type="pct"/>
            <w:tcMar>
              <w:left w:w="28" w:type="dxa"/>
              <w:right w:w="28" w:type="dxa"/>
            </w:tcMar>
            <w:vAlign w:val="center"/>
          </w:tcPr>
          <w:p w14:paraId="6B849FB0" w14:textId="54B318FE" w:rsidR="00A05EF0" w:rsidRPr="00A05EF0" w:rsidRDefault="00A05EF0" w:rsidP="00A05EF0">
            <w:pPr>
              <w:jc w:val="center"/>
              <w:rPr>
                <w:b/>
                <w:bCs/>
              </w:rPr>
            </w:pPr>
            <w:r w:rsidRPr="00651587">
              <w:rPr>
                <w:b/>
                <w:bCs/>
              </w:rPr>
              <w:lastRenderedPageBreak/>
              <w:t>Chọn tập dữ liệu</w:t>
            </w:r>
          </w:p>
        </w:tc>
        <w:tc>
          <w:tcPr>
            <w:tcW w:w="337" w:type="pct"/>
            <w:tcMar>
              <w:left w:w="28" w:type="dxa"/>
              <w:right w:w="28" w:type="dxa"/>
            </w:tcMar>
            <w:vAlign w:val="center"/>
          </w:tcPr>
          <w:p w14:paraId="59EF1461" w14:textId="77777777" w:rsidR="00A05EF0" w:rsidRPr="00A05EF0" w:rsidRDefault="00A05EF0" w:rsidP="00A05EF0">
            <w:pPr>
              <w:jc w:val="center"/>
              <w:rPr>
                <w:lang w:val="vi-VN"/>
              </w:rPr>
            </w:pPr>
            <w:r w:rsidRPr="00A05EF0">
              <w:rPr>
                <w:lang w:val="vi-VN"/>
              </w:rPr>
              <w:t>1.x</w:t>
            </w:r>
          </w:p>
          <w:p w14:paraId="43EDA761" w14:textId="77777777" w:rsidR="00A05EF0" w:rsidRPr="00A05EF0" w:rsidRDefault="00A05EF0" w:rsidP="00A05EF0">
            <w:pPr>
              <w:jc w:val="center"/>
              <w:rPr>
                <w:lang w:val="vi-VN"/>
              </w:rPr>
            </w:pPr>
            <w:r w:rsidRPr="00A05EF0">
              <w:rPr>
                <w:lang w:val="vi-VN"/>
              </w:rPr>
              <w:t>2.x</w:t>
            </w:r>
          </w:p>
          <w:p w14:paraId="0F3AFB6C" w14:textId="77777777" w:rsidR="00A05EF0" w:rsidRPr="00A05EF0" w:rsidRDefault="00A05EF0" w:rsidP="00A05EF0">
            <w:pPr>
              <w:jc w:val="center"/>
              <w:rPr>
                <w:lang w:val="vi-VN"/>
              </w:rPr>
            </w:pPr>
            <w:r w:rsidRPr="00A05EF0">
              <w:rPr>
                <w:lang w:val="vi-VN"/>
              </w:rPr>
              <w:t>3.x</w:t>
            </w:r>
          </w:p>
        </w:tc>
        <w:tc>
          <w:tcPr>
            <w:tcW w:w="365" w:type="pct"/>
            <w:tcMar>
              <w:left w:w="28" w:type="dxa"/>
              <w:right w:w="28" w:type="dxa"/>
            </w:tcMar>
            <w:vAlign w:val="center"/>
          </w:tcPr>
          <w:p w14:paraId="64CC2723" w14:textId="7555E57A" w:rsidR="00A05EF0" w:rsidRPr="00A05EF0" w:rsidRDefault="003359F3" w:rsidP="00A05EF0">
            <w:pPr>
              <w:jc w:val="center"/>
              <w:rPr>
                <w:lang w:val="vi-VN"/>
              </w:rPr>
            </w:pPr>
            <w:r>
              <w:t>1</w:t>
            </w:r>
            <w:r w:rsidR="000F14DA">
              <w:t>0</w:t>
            </w:r>
            <w:r w:rsidR="00A05EF0" w:rsidRPr="00A05EF0">
              <w:rPr>
                <w:lang w:val="vi-VN"/>
              </w:rPr>
              <w:t>%</w:t>
            </w:r>
          </w:p>
        </w:tc>
        <w:tc>
          <w:tcPr>
            <w:tcW w:w="960" w:type="pct"/>
            <w:tcMar>
              <w:left w:w="0" w:type="dxa"/>
              <w:right w:w="0" w:type="dxa"/>
            </w:tcMar>
          </w:tcPr>
          <w:p w14:paraId="07065FCE" w14:textId="01FF7412" w:rsidR="00A05EF0" w:rsidRPr="005E2885" w:rsidRDefault="008E1B76" w:rsidP="00A05EF0">
            <w:pPr>
              <w:pStyle w:val="ListParagraph"/>
              <w:numPr>
                <w:ilvl w:val="0"/>
                <w:numId w:val="26"/>
              </w:numPr>
              <w:ind w:left="170" w:right="162" w:hanging="142"/>
              <w:rPr>
                <w:lang w:val="vi-VN"/>
              </w:rPr>
            </w:pPr>
            <w:r w:rsidRPr="005E2885">
              <w:rPr>
                <w:lang w:val="vi-VN"/>
              </w:rPr>
              <w:t>Chọn</w:t>
            </w:r>
            <w:r w:rsidR="00A05EF0" w:rsidRPr="005E2885">
              <w:rPr>
                <w:lang w:val="vi-VN"/>
              </w:rPr>
              <w:t xml:space="preserve"> một tập dữ liệu lớn, đa dạng và phù hợp từ nguồn đáng tin cậy.</w:t>
            </w:r>
          </w:p>
        </w:tc>
        <w:tc>
          <w:tcPr>
            <w:tcW w:w="960" w:type="pct"/>
            <w:tcMar>
              <w:left w:w="0" w:type="dxa"/>
              <w:right w:w="0" w:type="dxa"/>
            </w:tcMar>
          </w:tcPr>
          <w:p w14:paraId="1A961F81" w14:textId="4BBF50B5" w:rsidR="00A05EF0" w:rsidRPr="005E2885" w:rsidRDefault="008E1B76" w:rsidP="00A05EF0">
            <w:pPr>
              <w:pStyle w:val="ListParagraph"/>
              <w:numPr>
                <w:ilvl w:val="0"/>
                <w:numId w:val="26"/>
              </w:numPr>
              <w:ind w:left="170" w:right="162" w:hanging="142"/>
              <w:rPr>
                <w:lang w:val="vi-VN"/>
              </w:rPr>
            </w:pPr>
            <w:r w:rsidRPr="005E2885">
              <w:rPr>
                <w:lang w:val="vi-VN"/>
              </w:rPr>
              <w:t>C</w:t>
            </w:r>
            <w:r w:rsidR="00A05EF0" w:rsidRPr="005E2885">
              <w:rPr>
                <w:lang w:val="vi-VN"/>
              </w:rPr>
              <w:t>họn một tập dữ liệu phù hợp từ nguồn đáng tin cậy.</w:t>
            </w:r>
          </w:p>
        </w:tc>
        <w:tc>
          <w:tcPr>
            <w:tcW w:w="960" w:type="pct"/>
            <w:tcMar>
              <w:left w:w="0" w:type="dxa"/>
              <w:right w:w="0" w:type="dxa"/>
            </w:tcMar>
          </w:tcPr>
          <w:p w14:paraId="0C435E26" w14:textId="4D668F17" w:rsidR="00A05EF0" w:rsidRPr="005E2885" w:rsidRDefault="008E1B76" w:rsidP="00A05EF0">
            <w:pPr>
              <w:pStyle w:val="ListParagraph"/>
              <w:numPr>
                <w:ilvl w:val="0"/>
                <w:numId w:val="26"/>
              </w:numPr>
              <w:ind w:left="170" w:right="162" w:hanging="142"/>
              <w:rPr>
                <w:lang w:val="vi-VN"/>
              </w:rPr>
            </w:pPr>
            <w:r w:rsidRPr="005E2885">
              <w:rPr>
                <w:lang w:val="vi-VN"/>
              </w:rPr>
              <w:t>C</w:t>
            </w:r>
            <w:r w:rsidR="00A05EF0" w:rsidRPr="005E2885">
              <w:rPr>
                <w:lang w:val="vi-VN"/>
              </w:rPr>
              <w:t>họn một tập dữ liệu cơ bản từ nguồn đáng tin cậy.</w:t>
            </w:r>
          </w:p>
        </w:tc>
        <w:tc>
          <w:tcPr>
            <w:tcW w:w="959" w:type="pct"/>
            <w:tcMar>
              <w:left w:w="0" w:type="dxa"/>
              <w:right w:w="0" w:type="dxa"/>
            </w:tcMar>
          </w:tcPr>
          <w:p w14:paraId="0F7F99D2" w14:textId="565E0D70" w:rsidR="00A05EF0" w:rsidRPr="005E2885" w:rsidRDefault="008E1B76" w:rsidP="00A05EF0">
            <w:pPr>
              <w:pStyle w:val="ListParagraph"/>
              <w:numPr>
                <w:ilvl w:val="0"/>
                <w:numId w:val="26"/>
              </w:numPr>
              <w:ind w:left="170" w:right="162" w:hanging="142"/>
              <w:rPr>
                <w:lang w:val="vi-VN"/>
              </w:rPr>
            </w:pPr>
            <w:r w:rsidRPr="005E2885">
              <w:rPr>
                <w:lang w:val="vi-VN"/>
              </w:rPr>
              <w:t>K</w:t>
            </w:r>
            <w:r w:rsidR="00A05EF0" w:rsidRPr="005E2885">
              <w:rPr>
                <w:lang w:val="vi-VN"/>
              </w:rPr>
              <w:t>hông chọn tập dữ liệu hoặc chọn tập dữ liệu không phù hợp.</w:t>
            </w:r>
          </w:p>
        </w:tc>
      </w:tr>
      <w:tr w:rsidR="00A05EF0" w:rsidRPr="00B42448" w14:paraId="55455942" w14:textId="77777777" w:rsidTr="00A05EF0">
        <w:trPr>
          <w:cantSplit/>
          <w:trHeight w:val="921"/>
        </w:trPr>
        <w:tc>
          <w:tcPr>
            <w:tcW w:w="459" w:type="pct"/>
            <w:tcMar>
              <w:left w:w="28" w:type="dxa"/>
              <w:right w:w="28" w:type="dxa"/>
            </w:tcMar>
            <w:vAlign w:val="center"/>
          </w:tcPr>
          <w:p w14:paraId="0EE14F32" w14:textId="2E962DB5" w:rsidR="00A05EF0" w:rsidRPr="00A05EF0" w:rsidRDefault="00A05EF0" w:rsidP="00A05EF0">
            <w:pPr>
              <w:jc w:val="center"/>
              <w:rPr>
                <w:b/>
                <w:bCs/>
                <w:lang w:val="vi-VN"/>
              </w:rPr>
            </w:pPr>
            <w:r w:rsidRPr="005E2885">
              <w:rPr>
                <w:b/>
                <w:bCs/>
                <w:lang w:val="vi-VN"/>
              </w:rPr>
              <w:t>Phân tích và làm sạch dữ liệu</w:t>
            </w:r>
          </w:p>
        </w:tc>
        <w:tc>
          <w:tcPr>
            <w:tcW w:w="337" w:type="pct"/>
            <w:tcMar>
              <w:left w:w="28" w:type="dxa"/>
              <w:right w:w="28" w:type="dxa"/>
            </w:tcMar>
            <w:vAlign w:val="center"/>
          </w:tcPr>
          <w:p w14:paraId="74A7FB57" w14:textId="77777777" w:rsidR="00A05EF0" w:rsidRPr="00A05EF0" w:rsidRDefault="00A05EF0" w:rsidP="00A05EF0">
            <w:pPr>
              <w:jc w:val="center"/>
              <w:rPr>
                <w:lang w:val="vi-VN"/>
              </w:rPr>
            </w:pPr>
            <w:r w:rsidRPr="00A05EF0">
              <w:rPr>
                <w:lang w:val="vi-VN"/>
              </w:rPr>
              <w:t>1.x</w:t>
            </w:r>
          </w:p>
          <w:p w14:paraId="6B623210" w14:textId="77777777" w:rsidR="00A05EF0" w:rsidRPr="00A05EF0" w:rsidRDefault="00A05EF0" w:rsidP="00A05EF0">
            <w:pPr>
              <w:jc w:val="center"/>
              <w:rPr>
                <w:lang w:val="vi-VN"/>
              </w:rPr>
            </w:pPr>
            <w:r w:rsidRPr="00A05EF0">
              <w:rPr>
                <w:lang w:val="vi-VN"/>
              </w:rPr>
              <w:t>2.x</w:t>
            </w:r>
          </w:p>
          <w:p w14:paraId="31277A96" w14:textId="77777777" w:rsidR="00A05EF0" w:rsidRPr="00A05EF0" w:rsidRDefault="00A05EF0" w:rsidP="00A05EF0">
            <w:pPr>
              <w:jc w:val="center"/>
              <w:rPr>
                <w:lang w:val="vi-VN"/>
              </w:rPr>
            </w:pPr>
            <w:r w:rsidRPr="00A05EF0">
              <w:rPr>
                <w:lang w:val="vi-VN"/>
              </w:rPr>
              <w:t>3.x</w:t>
            </w:r>
          </w:p>
        </w:tc>
        <w:tc>
          <w:tcPr>
            <w:tcW w:w="365" w:type="pct"/>
            <w:tcMar>
              <w:left w:w="28" w:type="dxa"/>
              <w:right w:w="28" w:type="dxa"/>
            </w:tcMar>
            <w:vAlign w:val="center"/>
          </w:tcPr>
          <w:p w14:paraId="5296A030" w14:textId="30750F20" w:rsidR="00A05EF0" w:rsidRPr="00A05EF0" w:rsidRDefault="000F14DA" w:rsidP="00A05EF0">
            <w:pPr>
              <w:jc w:val="center"/>
            </w:pPr>
            <w:r>
              <w:t>20</w:t>
            </w:r>
            <w:r w:rsidR="00A05EF0" w:rsidRPr="00A05EF0">
              <w:rPr>
                <w:lang w:val="vi-VN"/>
              </w:rPr>
              <w:t>%</w:t>
            </w:r>
          </w:p>
        </w:tc>
        <w:tc>
          <w:tcPr>
            <w:tcW w:w="960" w:type="pct"/>
            <w:tcMar>
              <w:left w:w="0" w:type="dxa"/>
              <w:right w:w="0" w:type="dxa"/>
            </w:tcMar>
          </w:tcPr>
          <w:p w14:paraId="778C2727" w14:textId="3A34E464" w:rsidR="00A05EF0" w:rsidRPr="00A05EF0" w:rsidRDefault="008E1B76" w:rsidP="00A05EF0">
            <w:pPr>
              <w:pStyle w:val="ListParagraph"/>
              <w:numPr>
                <w:ilvl w:val="0"/>
                <w:numId w:val="26"/>
              </w:numPr>
              <w:ind w:left="170" w:right="162" w:hanging="142"/>
            </w:pPr>
            <w:r>
              <w:t>T</w:t>
            </w:r>
            <w:r w:rsidR="00A05EF0" w:rsidRPr="00651587">
              <w:t>hực hiện phân tích và làm sạch dữ liệu một cách kỹ lưỡng và toàn diện. Dữ liệu được làm sạch một cách hiệu quả và đáng tin cậy.</w:t>
            </w:r>
          </w:p>
        </w:tc>
        <w:tc>
          <w:tcPr>
            <w:tcW w:w="960" w:type="pct"/>
            <w:tcMar>
              <w:left w:w="0" w:type="dxa"/>
              <w:right w:w="0" w:type="dxa"/>
            </w:tcMar>
          </w:tcPr>
          <w:p w14:paraId="56C6FB94" w14:textId="5FC73928" w:rsidR="00A05EF0" w:rsidRPr="00A05EF0" w:rsidRDefault="008E1B76" w:rsidP="00A05EF0">
            <w:pPr>
              <w:pStyle w:val="ListParagraph"/>
              <w:numPr>
                <w:ilvl w:val="0"/>
                <w:numId w:val="26"/>
              </w:numPr>
              <w:ind w:left="170" w:right="162" w:hanging="142"/>
            </w:pPr>
            <w:r>
              <w:t>T</w:t>
            </w:r>
            <w:r w:rsidR="00A05EF0" w:rsidRPr="00651587">
              <w:t>hực hiện phân tích và làm sạch dữ liệu một cách tương đối kỹ lưỡng. Dữ liệu được làm sạch một cách đáng tin cậy.</w:t>
            </w:r>
          </w:p>
        </w:tc>
        <w:tc>
          <w:tcPr>
            <w:tcW w:w="960" w:type="pct"/>
            <w:tcMar>
              <w:left w:w="0" w:type="dxa"/>
              <w:right w:w="0" w:type="dxa"/>
            </w:tcMar>
          </w:tcPr>
          <w:p w14:paraId="2AAE32B6" w14:textId="5B18B1D8" w:rsidR="00A05EF0" w:rsidRPr="00A05EF0" w:rsidRDefault="008E1B76" w:rsidP="00A05EF0">
            <w:pPr>
              <w:pStyle w:val="ListParagraph"/>
              <w:numPr>
                <w:ilvl w:val="0"/>
                <w:numId w:val="26"/>
              </w:numPr>
              <w:ind w:left="170" w:right="162" w:hanging="142"/>
            </w:pPr>
            <w:r>
              <w:t>T</w:t>
            </w:r>
            <w:r w:rsidR="00A05EF0" w:rsidRPr="00651587">
              <w:t>hực hiện phân tích và làm sạch dữ liệu một cách cơ bản. Dữ liệu có thể còn một số vấn đề không được xử lý.</w:t>
            </w:r>
          </w:p>
        </w:tc>
        <w:tc>
          <w:tcPr>
            <w:tcW w:w="959" w:type="pct"/>
            <w:tcMar>
              <w:left w:w="0" w:type="dxa"/>
              <w:right w:w="0" w:type="dxa"/>
            </w:tcMar>
          </w:tcPr>
          <w:p w14:paraId="77DC30B4" w14:textId="5A18D23B" w:rsidR="00A05EF0" w:rsidRPr="00A05EF0" w:rsidRDefault="008E1B76" w:rsidP="00A05EF0">
            <w:pPr>
              <w:pStyle w:val="ListParagraph"/>
              <w:numPr>
                <w:ilvl w:val="0"/>
                <w:numId w:val="26"/>
              </w:numPr>
              <w:ind w:left="170" w:right="162" w:hanging="142"/>
            </w:pPr>
            <w:r>
              <w:t>Không</w:t>
            </w:r>
            <w:r w:rsidR="00A05EF0" w:rsidRPr="00651587">
              <w:t xml:space="preserve"> thực hiện phân tích và làm sạch dữ liệu hoặc quá ít công việc được thực hiện.</w:t>
            </w:r>
          </w:p>
        </w:tc>
      </w:tr>
      <w:tr w:rsidR="00A05EF0" w:rsidRPr="00B42448" w14:paraId="489E0978" w14:textId="77777777" w:rsidTr="00A05EF0">
        <w:trPr>
          <w:cantSplit/>
          <w:trHeight w:val="921"/>
        </w:trPr>
        <w:tc>
          <w:tcPr>
            <w:tcW w:w="459" w:type="pct"/>
            <w:tcMar>
              <w:left w:w="28" w:type="dxa"/>
              <w:right w:w="28" w:type="dxa"/>
            </w:tcMar>
            <w:vAlign w:val="center"/>
          </w:tcPr>
          <w:p w14:paraId="607E1A28" w14:textId="69B69172" w:rsidR="00A05EF0" w:rsidRPr="00A05EF0" w:rsidRDefault="00A05EF0" w:rsidP="00A05EF0">
            <w:pPr>
              <w:jc w:val="center"/>
              <w:rPr>
                <w:b/>
                <w:bCs/>
                <w:lang w:val="vi-VN"/>
              </w:rPr>
            </w:pPr>
            <w:r w:rsidRPr="00651587">
              <w:rPr>
                <w:b/>
                <w:bCs/>
              </w:rPr>
              <w:t>Phân tích thống kê</w:t>
            </w:r>
          </w:p>
        </w:tc>
        <w:tc>
          <w:tcPr>
            <w:tcW w:w="337" w:type="pct"/>
            <w:tcMar>
              <w:left w:w="28" w:type="dxa"/>
              <w:right w:w="28" w:type="dxa"/>
            </w:tcMar>
            <w:vAlign w:val="center"/>
          </w:tcPr>
          <w:p w14:paraId="60BE60EC" w14:textId="77777777" w:rsidR="00A05EF0" w:rsidRPr="00A05EF0" w:rsidRDefault="00A05EF0" w:rsidP="00A05EF0">
            <w:pPr>
              <w:jc w:val="center"/>
              <w:rPr>
                <w:lang w:val="vi-VN"/>
              </w:rPr>
            </w:pPr>
            <w:r w:rsidRPr="00A05EF0">
              <w:rPr>
                <w:lang w:val="vi-VN"/>
              </w:rPr>
              <w:t>1.x</w:t>
            </w:r>
          </w:p>
          <w:p w14:paraId="02992943" w14:textId="77777777" w:rsidR="00A05EF0" w:rsidRPr="00A05EF0" w:rsidRDefault="00A05EF0" w:rsidP="00A05EF0">
            <w:pPr>
              <w:jc w:val="center"/>
              <w:rPr>
                <w:lang w:val="vi-VN"/>
              </w:rPr>
            </w:pPr>
            <w:r w:rsidRPr="00A05EF0">
              <w:rPr>
                <w:lang w:val="vi-VN"/>
              </w:rPr>
              <w:t>2.x</w:t>
            </w:r>
          </w:p>
          <w:p w14:paraId="48D0958E" w14:textId="77777777" w:rsidR="00A05EF0" w:rsidRPr="00A05EF0" w:rsidRDefault="00A05EF0" w:rsidP="00A05EF0">
            <w:pPr>
              <w:jc w:val="center"/>
              <w:rPr>
                <w:lang w:val="vi-VN"/>
              </w:rPr>
            </w:pPr>
            <w:r w:rsidRPr="00A05EF0">
              <w:rPr>
                <w:lang w:val="vi-VN"/>
              </w:rPr>
              <w:t>3.x</w:t>
            </w:r>
          </w:p>
        </w:tc>
        <w:tc>
          <w:tcPr>
            <w:tcW w:w="365" w:type="pct"/>
            <w:tcMar>
              <w:left w:w="28" w:type="dxa"/>
              <w:right w:w="28" w:type="dxa"/>
            </w:tcMar>
            <w:vAlign w:val="center"/>
          </w:tcPr>
          <w:p w14:paraId="0506347F" w14:textId="08D81757" w:rsidR="00A05EF0" w:rsidRPr="00A05EF0" w:rsidRDefault="005776FC" w:rsidP="00A05EF0">
            <w:pPr>
              <w:jc w:val="center"/>
            </w:pPr>
            <w:r>
              <w:t>1</w:t>
            </w:r>
            <w:r w:rsidR="000D5CE8">
              <w:t>5</w:t>
            </w:r>
            <w:r w:rsidR="00A05EF0" w:rsidRPr="00A05EF0">
              <w:rPr>
                <w:lang w:val="vi-VN"/>
              </w:rPr>
              <w:t>%</w:t>
            </w:r>
          </w:p>
        </w:tc>
        <w:tc>
          <w:tcPr>
            <w:tcW w:w="960" w:type="pct"/>
            <w:tcMar>
              <w:left w:w="0" w:type="dxa"/>
              <w:right w:w="0" w:type="dxa"/>
            </w:tcMar>
          </w:tcPr>
          <w:p w14:paraId="5A189053" w14:textId="3D185573" w:rsidR="00A05EF0" w:rsidRPr="00A05EF0" w:rsidRDefault="00F0024B" w:rsidP="00A05EF0">
            <w:pPr>
              <w:pStyle w:val="ListParagraph"/>
              <w:numPr>
                <w:ilvl w:val="0"/>
                <w:numId w:val="26"/>
              </w:numPr>
              <w:ind w:left="170" w:right="162" w:hanging="142"/>
            </w:pPr>
            <w:r>
              <w:t>Á</w:t>
            </w:r>
            <w:r w:rsidR="00A05EF0" w:rsidRPr="00651587">
              <w:t>p dụng các phương pháp thống kê đa dạng và phù hợp, có sự sáng tạo trong phân tích dữ liệu. Kết quả phân tích có ý nghĩa và được rút ra từ dữ liệu một cách logic.</w:t>
            </w:r>
          </w:p>
        </w:tc>
        <w:tc>
          <w:tcPr>
            <w:tcW w:w="960" w:type="pct"/>
            <w:tcMar>
              <w:left w:w="0" w:type="dxa"/>
              <w:right w:w="0" w:type="dxa"/>
            </w:tcMar>
          </w:tcPr>
          <w:p w14:paraId="7B65B616" w14:textId="09BACAD0" w:rsidR="00A05EF0" w:rsidRPr="00A05EF0" w:rsidRDefault="003E40C2" w:rsidP="00A05EF0">
            <w:pPr>
              <w:pStyle w:val="ListParagraph"/>
              <w:numPr>
                <w:ilvl w:val="0"/>
                <w:numId w:val="26"/>
              </w:numPr>
              <w:ind w:left="170" w:right="162" w:hanging="142"/>
            </w:pPr>
            <w:r>
              <w:t>Á</w:t>
            </w:r>
            <w:r w:rsidR="00A05EF0" w:rsidRPr="00651587">
              <w:t>p dụng các phương pháp thống kê cơ bản một cách chính xác. Kết quả phân tích có ý nghĩa và logic.</w:t>
            </w:r>
          </w:p>
        </w:tc>
        <w:tc>
          <w:tcPr>
            <w:tcW w:w="960" w:type="pct"/>
            <w:tcMar>
              <w:left w:w="0" w:type="dxa"/>
              <w:right w:w="0" w:type="dxa"/>
            </w:tcMar>
          </w:tcPr>
          <w:p w14:paraId="08076674" w14:textId="77D77BB9" w:rsidR="00A05EF0" w:rsidRPr="00A05EF0" w:rsidRDefault="003E40C2" w:rsidP="00A05EF0">
            <w:pPr>
              <w:pStyle w:val="ListParagraph"/>
              <w:numPr>
                <w:ilvl w:val="0"/>
                <w:numId w:val="26"/>
              </w:numPr>
              <w:ind w:left="170" w:right="162" w:hanging="142"/>
            </w:pPr>
            <w:r>
              <w:t>C</w:t>
            </w:r>
            <w:r w:rsidR="00A05EF0" w:rsidRPr="00651587">
              <w:t>hỉ áp dụng một số phương pháp thống kê cơ bản. Kết quả phân tích có thể không được kết luận rõ ràng hoặc có logic.</w:t>
            </w:r>
          </w:p>
        </w:tc>
        <w:tc>
          <w:tcPr>
            <w:tcW w:w="959" w:type="pct"/>
            <w:tcMar>
              <w:left w:w="0" w:type="dxa"/>
              <w:right w:w="0" w:type="dxa"/>
            </w:tcMar>
          </w:tcPr>
          <w:p w14:paraId="1EF21861" w14:textId="3DE26A72" w:rsidR="00A05EF0" w:rsidRPr="00A05EF0" w:rsidRDefault="003E40C2" w:rsidP="00A05EF0">
            <w:pPr>
              <w:pStyle w:val="ListParagraph"/>
              <w:numPr>
                <w:ilvl w:val="0"/>
                <w:numId w:val="26"/>
              </w:numPr>
              <w:ind w:left="170" w:right="162" w:hanging="142"/>
            </w:pPr>
            <w:r>
              <w:t>K</w:t>
            </w:r>
            <w:r w:rsidR="00A05EF0" w:rsidRPr="00651587">
              <w:t>hông thực hiện phân tích thống kê hoặc kết quả phân tích không có ý nghĩa.</w:t>
            </w:r>
          </w:p>
        </w:tc>
      </w:tr>
      <w:tr w:rsidR="00A05EF0" w:rsidRPr="00B42448" w14:paraId="2442960F" w14:textId="77777777" w:rsidTr="00A05EF0">
        <w:trPr>
          <w:cantSplit/>
          <w:trHeight w:val="921"/>
        </w:trPr>
        <w:tc>
          <w:tcPr>
            <w:tcW w:w="459" w:type="pct"/>
            <w:tcMar>
              <w:left w:w="28" w:type="dxa"/>
              <w:right w:w="28" w:type="dxa"/>
            </w:tcMar>
            <w:vAlign w:val="center"/>
          </w:tcPr>
          <w:p w14:paraId="71DE1E54" w14:textId="62A0CF92" w:rsidR="00A05EF0" w:rsidRPr="00A05EF0" w:rsidRDefault="00A05EF0" w:rsidP="00A05EF0">
            <w:pPr>
              <w:jc w:val="center"/>
              <w:rPr>
                <w:b/>
                <w:bCs/>
                <w:lang w:val="vi-VN"/>
              </w:rPr>
            </w:pPr>
            <w:r w:rsidRPr="00651587">
              <w:rPr>
                <w:b/>
                <w:bCs/>
              </w:rPr>
              <w:t>Trực quan hóa dữ liệu</w:t>
            </w:r>
          </w:p>
        </w:tc>
        <w:tc>
          <w:tcPr>
            <w:tcW w:w="337" w:type="pct"/>
            <w:tcMar>
              <w:left w:w="28" w:type="dxa"/>
              <w:right w:w="28" w:type="dxa"/>
            </w:tcMar>
            <w:vAlign w:val="center"/>
          </w:tcPr>
          <w:p w14:paraId="713E5F45" w14:textId="77777777" w:rsidR="00A05EF0" w:rsidRPr="00A05EF0" w:rsidRDefault="00A05EF0" w:rsidP="00A05EF0">
            <w:pPr>
              <w:jc w:val="center"/>
              <w:rPr>
                <w:lang w:val="vi-VN"/>
              </w:rPr>
            </w:pPr>
            <w:r w:rsidRPr="00A05EF0">
              <w:rPr>
                <w:lang w:val="vi-VN"/>
              </w:rPr>
              <w:t>1.x</w:t>
            </w:r>
          </w:p>
          <w:p w14:paraId="00D9C37F" w14:textId="77777777" w:rsidR="00A05EF0" w:rsidRPr="00A05EF0" w:rsidRDefault="00A05EF0" w:rsidP="00A05EF0">
            <w:pPr>
              <w:jc w:val="center"/>
              <w:rPr>
                <w:lang w:val="vi-VN"/>
              </w:rPr>
            </w:pPr>
            <w:r w:rsidRPr="00A05EF0">
              <w:rPr>
                <w:lang w:val="vi-VN"/>
              </w:rPr>
              <w:t>2.x</w:t>
            </w:r>
          </w:p>
          <w:p w14:paraId="3D2D8221" w14:textId="77777777" w:rsidR="00A05EF0" w:rsidRPr="00A05EF0" w:rsidRDefault="00A05EF0" w:rsidP="00A05EF0">
            <w:pPr>
              <w:jc w:val="center"/>
              <w:rPr>
                <w:lang w:val="vi-VN"/>
              </w:rPr>
            </w:pPr>
            <w:r w:rsidRPr="00A05EF0">
              <w:rPr>
                <w:lang w:val="vi-VN"/>
              </w:rPr>
              <w:t>3.x</w:t>
            </w:r>
          </w:p>
        </w:tc>
        <w:tc>
          <w:tcPr>
            <w:tcW w:w="365" w:type="pct"/>
            <w:tcMar>
              <w:left w:w="28" w:type="dxa"/>
              <w:right w:w="28" w:type="dxa"/>
            </w:tcMar>
            <w:vAlign w:val="center"/>
          </w:tcPr>
          <w:p w14:paraId="15E5FF2A" w14:textId="5D1416EF" w:rsidR="00A05EF0" w:rsidRPr="00A05EF0" w:rsidRDefault="005776FC" w:rsidP="00A05EF0">
            <w:pPr>
              <w:jc w:val="center"/>
            </w:pPr>
            <w:r>
              <w:t>1</w:t>
            </w:r>
            <w:r w:rsidR="000F14DA">
              <w:t>0</w:t>
            </w:r>
            <w:r w:rsidR="00A05EF0" w:rsidRPr="00A05EF0">
              <w:rPr>
                <w:lang w:val="vi-VN"/>
              </w:rPr>
              <w:t>%</w:t>
            </w:r>
          </w:p>
        </w:tc>
        <w:tc>
          <w:tcPr>
            <w:tcW w:w="960" w:type="pct"/>
            <w:tcMar>
              <w:left w:w="0" w:type="dxa"/>
              <w:right w:w="0" w:type="dxa"/>
            </w:tcMar>
          </w:tcPr>
          <w:p w14:paraId="337A9EAA" w14:textId="6C364296" w:rsidR="00A05EF0" w:rsidRPr="00A05EF0" w:rsidRDefault="00A05EF0" w:rsidP="00A05EF0">
            <w:pPr>
              <w:pStyle w:val="ListParagraph"/>
              <w:numPr>
                <w:ilvl w:val="0"/>
                <w:numId w:val="26"/>
              </w:numPr>
              <w:ind w:left="170" w:right="162" w:hanging="142"/>
            </w:pPr>
            <w:r w:rsidRPr="00651587">
              <w:t>Sử dụng Matplotlib để tạo ra các biểu đồ và đồ thị có thẩm mỹ, dễ hiểu và phản ánh rõ các kết quả phân tích.</w:t>
            </w:r>
          </w:p>
        </w:tc>
        <w:tc>
          <w:tcPr>
            <w:tcW w:w="960" w:type="pct"/>
            <w:tcMar>
              <w:left w:w="0" w:type="dxa"/>
              <w:right w:w="0" w:type="dxa"/>
            </w:tcMar>
          </w:tcPr>
          <w:p w14:paraId="0225A046" w14:textId="5FD1947B" w:rsidR="00A05EF0" w:rsidRPr="00A05EF0" w:rsidRDefault="00F0024B" w:rsidP="00F0024B">
            <w:pPr>
              <w:pStyle w:val="ListParagraph"/>
              <w:numPr>
                <w:ilvl w:val="0"/>
                <w:numId w:val="26"/>
              </w:numPr>
              <w:ind w:left="170" w:right="162" w:hanging="142"/>
            </w:pPr>
            <w:r>
              <w:t>Sử</w:t>
            </w:r>
            <w:r w:rsidR="00A05EF0" w:rsidRPr="00651587">
              <w:t xml:space="preserve"> dụng Matplotlib để tạo ra các biểu đồ và đồ thị tương đối dễ hiểu và phản ánh các kết quả phân tích.</w:t>
            </w:r>
          </w:p>
        </w:tc>
        <w:tc>
          <w:tcPr>
            <w:tcW w:w="960" w:type="pct"/>
            <w:tcMar>
              <w:left w:w="0" w:type="dxa"/>
              <w:right w:w="0" w:type="dxa"/>
            </w:tcMar>
          </w:tcPr>
          <w:p w14:paraId="78825FF6" w14:textId="597815E9" w:rsidR="00A05EF0" w:rsidRPr="00A05EF0" w:rsidRDefault="00A92B02" w:rsidP="00F0024B">
            <w:pPr>
              <w:pStyle w:val="ListParagraph"/>
              <w:numPr>
                <w:ilvl w:val="0"/>
                <w:numId w:val="26"/>
              </w:numPr>
              <w:ind w:left="170" w:right="162" w:hanging="142"/>
            </w:pPr>
            <w:r>
              <w:t>T</w:t>
            </w:r>
            <w:r w:rsidR="00A05EF0" w:rsidRPr="00651587">
              <w:t>ạo ra các biểu đồ và đồ thị cơ bản, không rõ ràng hoặc không thể hiện đầy đủ kết quả phân tích.</w:t>
            </w:r>
          </w:p>
        </w:tc>
        <w:tc>
          <w:tcPr>
            <w:tcW w:w="959" w:type="pct"/>
            <w:tcMar>
              <w:left w:w="0" w:type="dxa"/>
              <w:right w:w="0" w:type="dxa"/>
            </w:tcMar>
          </w:tcPr>
          <w:p w14:paraId="3CA86BF6" w14:textId="377EB181" w:rsidR="00A05EF0" w:rsidRPr="00A05EF0" w:rsidRDefault="00A92B02" w:rsidP="00A05EF0">
            <w:pPr>
              <w:pStyle w:val="ListParagraph"/>
              <w:numPr>
                <w:ilvl w:val="0"/>
                <w:numId w:val="26"/>
              </w:numPr>
              <w:ind w:left="170" w:right="162" w:hanging="142"/>
            </w:pPr>
            <w:r>
              <w:t>K</w:t>
            </w:r>
            <w:r w:rsidR="00A05EF0" w:rsidRPr="00651587">
              <w:t>hông tạo ra các biểu đồ hoặc đồ thị hoặc chúng không phản ánh đúng kết quả phân tích.</w:t>
            </w:r>
          </w:p>
        </w:tc>
      </w:tr>
      <w:tr w:rsidR="00A05EF0" w:rsidRPr="00B42448" w14:paraId="47FD50A5" w14:textId="77777777" w:rsidTr="00A05EF0">
        <w:trPr>
          <w:cantSplit/>
          <w:trHeight w:val="921"/>
        </w:trPr>
        <w:tc>
          <w:tcPr>
            <w:tcW w:w="459" w:type="pct"/>
            <w:tcMar>
              <w:left w:w="28" w:type="dxa"/>
              <w:right w:w="28" w:type="dxa"/>
            </w:tcMar>
            <w:vAlign w:val="center"/>
          </w:tcPr>
          <w:p w14:paraId="6213C16A" w14:textId="4E4807F4" w:rsidR="00A05EF0" w:rsidRPr="00A05EF0" w:rsidRDefault="00A05EF0" w:rsidP="00A05EF0">
            <w:pPr>
              <w:jc w:val="center"/>
              <w:rPr>
                <w:b/>
                <w:bCs/>
                <w:lang w:val="vi-VN"/>
              </w:rPr>
            </w:pPr>
            <w:r w:rsidRPr="00651587">
              <w:rPr>
                <w:b/>
                <w:bCs/>
              </w:rPr>
              <w:t>Báo cáo tổng hợp và kết luận</w:t>
            </w:r>
          </w:p>
        </w:tc>
        <w:tc>
          <w:tcPr>
            <w:tcW w:w="337" w:type="pct"/>
            <w:tcMar>
              <w:left w:w="28" w:type="dxa"/>
              <w:right w:w="28" w:type="dxa"/>
            </w:tcMar>
            <w:vAlign w:val="center"/>
          </w:tcPr>
          <w:p w14:paraId="77945A91" w14:textId="77777777" w:rsidR="00A05EF0" w:rsidRPr="00A05EF0" w:rsidRDefault="00A05EF0" w:rsidP="00A05EF0">
            <w:pPr>
              <w:jc w:val="center"/>
              <w:rPr>
                <w:lang w:val="vi-VN"/>
              </w:rPr>
            </w:pPr>
            <w:r w:rsidRPr="00A05EF0">
              <w:rPr>
                <w:lang w:val="vi-VN"/>
              </w:rPr>
              <w:t>1.x</w:t>
            </w:r>
          </w:p>
          <w:p w14:paraId="116368FC" w14:textId="77777777" w:rsidR="00A05EF0" w:rsidRPr="00A05EF0" w:rsidRDefault="00A05EF0" w:rsidP="00A05EF0">
            <w:pPr>
              <w:jc w:val="center"/>
              <w:rPr>
                <w:lang w:val="vi-VN"/>
              </w:rPr>
            </w:pPr>
            <w:r w:rsidRPr="00A05EF0">
              <w:rPr>
                <w:lang w:val="vi-VN"/>
              </w:rPr>
              <w:t>2.x</w:t>
            </w:r>
          </w:p>
          <w:p w14:paraId="2AEFF7C5" w14:textId="2DBF4C36" w:rsidR="00A05EF0" w:rsidRPr="00A05EF0" w:rsidRDefault="00A05EF0" w:rsidP="00A05EF0">
            <w:pPr>
              <w:jc w:val="center"/>
              <w:rPr>
                <w:lang w:val="vi-VN"/>
              </w:rPr>
            </w:pPr>
            <w:r w:rsidRPr="00A05EF0">
              <w:rPr>
                <w:lang w:val="vi-VN"/>
              </w:rPr>
              <w:t>3.x</w:t>
            </w:r>
          </w:p>
        </w:tc>
        <w:tc>
          <w:tcPr>
            <w:tcW w:w="365" w:type="pct"/>
            <w:tcMar>
              <w:left w:w="28" w:type="dxa"/>
              <w:right w:w="28" w:type="dxa"/>
            </w:tcMar>
            <w:vAlign w:val="center"/>
          </w:tcPr>
          <w:p w14:paraId="5301087F" w14:textId="3C824DAE" w:rsidR="00A05EF0" w:rsidRPr="000F14DA" w:rsidRDefault="003359F3" w:rsidP="00A05EF0">
            <w:pPr>
              <w:jc w:val="center"/>
            </w:pPr>
            <w:r>
              <w:t>15</w:t>
            </w:r>
            <w:r w:rsidR="000F14DA">
              <w:t>%</w:t>
            </w:r>
          </w:p>
        </w:tc>
        <w:tc>
          <w:tcPr>
            <w:tcW w:w="960" w:type="pct"/>
            <w:tcMar>
              <w:left w:w="0" w:type="dxa"/>
              <w:right w:w="0" w:type="dxa"/>
            </w:tcMar>
          </w:tcPr>
          <w:p w14:paraId="69AFD85C" w14:textId="6A8699D8" w:rsidR="00A05EF0" w:rsidRPr="00A05EF0" w:rsidRDefault="00A92B02" w:rsidP="00A05EF0">
            <w:pPr>
              <w:pStyle w:val="ListParagraph"/>
              <w:numPr>
                <w:ilvl w:val="0"/>
                <w:numId w:val="26"/>
              </w:numPr>
              <w:ind w:left="170" w:right="162" w:hanging="142"/>
            </w:pPr>
            <w:r>
              <w:t>B</w:t>
            </w:r>
            <w:r w:rsidR="00A05EF0" w:rsidRPr="00651587">
              <w:t>áo cáo tổng hợp có cấu trúc, chi tiết và logic. Báo cáo phản ánh được quá trình phân tích và kết luận sâu sắc từ kết quả.</w:t>
            </w:r>
          </w:p>
        </w:tc>
        <w:tc>
          <w:tcPr>
            <w:tcW w:w="960" w:type="pct"/>
            <w:tcMar>
              <w:left w:w="0" w:type="dxa"/>
              <w:right w:w="0" w:type="dxa"/>
            </w:tcMar>
          </w:tcPr>
          <w:p w14:paraId="1A0C34AA" w14:textId="111CD5C7" w:rsidR="00A05EF0" w:rsidRPr="00A05EF0" w:rsidRDefault="00A92B02" w:rsidP="00A05EF0">
            <w:pPr>
              <w:pStyle w:val="ListParagraph"/>
              <w:numPr>
                <w:ilvl w:val="0"/>
                <w:numId w:val="26"/>
              </w:numPr>
              <w:ind w:left="170" w:right="162" w:hanging="142"/>
            </w:pPr>
            <w:r>
              <w:t>B</w:t>
            </w:r>
            <w:r w:rsidR="00A05EF0" w:rsidRPr="00651587">
              <w:t>áo cáo tổng hợp có cấu trúc và đầy đủ. Báo cáo phản ánh được quá trình phân tích và kết luận từ kết quả.</w:t>
            </w:r>
          </w:p>
        </w:tc>
        <w:tc>
          <w:tcPr>
            <w:tcW w:w="960" w:type="pct"/>
            <w:tcMar>
              <w:left w:w="0" w:type="dxa"/>
              <w:right w:w="0" w:type="dxa"/>
            </w:tcMar>
          </w:tcPr>
          <w:p w14:paraId="614D1F2B" w14:textId="55D1C5F7" w:rsidR="00A05EF0" w:rsidRPr="00A05EF0" w:rsidRDefault="00A92B02" w:rsidP="00A05EF0">
            <w:pPr>
              <w:pStyle w:val="ListParagraph"/>
              <w:numPr>
                <w:ilvl w:val="0"/>
                <w:numId w:val="26"/>
              </w:numPr>
              <w:ind w:left="170" w:right="162" w:hanging="142"/>
            </w:pPr>
            <w:r>
              <w:t>B</w:t>
            </w:r>
            <w:r w:rsidR="00A05EF0" w:rsidRPr="00651587">
              <w:t>áo cáo tổng hợp đơn giản hoặc không đầy đủ. Báo cáo có thể thiếu cấu trúc hoặc không phản ánh được quá trình phân tích và kết luận.</w:t>
            </w:r>
          </w:p>
        </w:tc>
        <w:tc>
          <w:tcPr>
            <w:tcW w:w="959" w:type="pct"/>
            <w:tcMar>
              <w:left w:w="0" w:type="dxa"/>
              <w:right w:w="0" w:type="dxa"/>
            </w:tcMar>
          </w:tcPr>
          <w:p w14:paraId="66B1A469" w14:textId="1EED804F" w:rsidR="00A05EF0" w:rsidRPr="00A05EF0" w:rsidRDefault="00A92B02" w:rsidP="00A05EF0">
            <w:pPr>
              <w:pStyle w:val="ListParagraph"/>
              <w:numPr>
                <w:ilvl w:val="0"/>
                <w:numId w:val="26"/>
              </w:numPr>
              <w:ind w:left="170" w:right="162" w:hanging="142"/>
            </w:pPr>
            <w:r>
              <w:t>B</w:t>
            </w:r>
            <w:r w:rsidR="00A05EF0" w:rsidRPr="00651587">
              <w:t>áo cáo tổng hợp hoặc báo cáo không có giá trị phân tích và kết luận.</w:t>
            </w:r>
          </w:p>
        </w:tc>
      </w:tr>
      <w:tr w:rsidR="00A05EF0" w:rsidRPr="00B42448" w14:paraId="3B01F34C" w14:textId="77777777" w:rsidTr="008E1B76">
        <w:trPr>
          <w:cantSplit/>
          <w:trHeight w:val="921"/>
        </w:trPr>
        <w:tc>
          <w:tcPr>
            <w:tcW w:w="459" w:type="pct"/>
            <w:tcMar>
              <w:left w:w="28" w:type="dxa"/>
              <w:right w:w="28" w:type="dxa"/>
            </w:tcMar>
            <w:vAlign w:val="center"/>
          </w:tcPr>
          <w:p w14:paraId="6416CF5E" w14:textId="3C65F568" w:rsidR="00A05EF0" w:rsidRPr="00A05EF0" w:rsidRDefault="00A05EF0" w:rsidP="00A05EF0">
            <w:pPr>
              <w:jc w:val="center"/>
              <w:rPr>
                <w:b/>
                <w:bCs/>
                <w:lang w:val="vi-VN"/>
              </w:rPr>
            </w:pPr>
            <w:r w:rsidRPr="00651587">
              <w:rPr>
                <w:b/>
                <w:bCs/>
              </w:rPr>
              <w:lastRenderedPageBreak/>
              <w:t>Tính sáng tạo và phân tích sâu</w:t>
            </w:r>
          </w:p>
        </w:tc>
        <w:tc>
          <w:tcPr>
            <w:tcW w:w="337" w:type="pct"/>
            <w:tcMar>
              <w:left w:w="28" w:type="dxa"/>
              <w:right w:w="28" w:type="dxa"/>
            </w:tcMar>
            <w:vAlign w:val="center"/>
          </w:tcPr>
          <w:p w14:paraId="1EDB8418" w14:textId="77777777" w:rsidR="00A05EF0" w:rsidRPr="00A05EF0" w:rsidRDefault="00A05EF0" w:rsidP="00A05EF0">
            <w:pPr>
              <w:jc w:val="center"/>
              <w:rPr>
                <w:lang w:val="vi-VN"/>
              </w:rPr>
            </w:pPr>
            <w:r w:rsidRPr="00A05EF0">
              <w:rPr>
                <w:lang w:val="vi-VN"/>
              </w:rPr>
              <w:t>1.x</w:t>
            </w:r>
          </w:p>
          <w:p w14:paraId="66674357" w14:textId="77777777" w:rsidR="00A05EF0" w:rsidRPr="00A05EF0" w:rsidRDefault="00A05EF0" w:rsidP="00A05EF0">
            <w:pPr>
              <w:jc w:val="center"/>
              <w:rPr>
                <w:lang w:val="vi-VN"/>
              </w:rPr>
            </w:pPr>
            <w:r w:rsidRPr="00A05EF0">
              <w:rPr>
                <w:lang w:val="vi-VN"/>
              </w:rPr>
              <w:t>2.x</w:t>
            </w:r>
          </w:p>
          <w:p w14:paraId="5A1E3A70" w14:textId="228F4A68" w:rsidR="00A05EF0" w:rsidRPr="00A05EF0" w:rsidRDefault="00A05EF0" w:rsidP="00A05EF0">
            <w:pPr>
              <w:jc w:val="center"/>
              <w:rPr>
                <w:lang w:val="vi-VN"/>
              </w:rPr>
            </w:pPr>
            <w:r w:rsidRPr="00A05EF0">
              <w:rPr>
                <w:lang w:val="vi-VN"/>
              </w:rPr>
              <w:t>3.x</w:t>
            </w:r>
          </w:p>
        </w:tc>
        <w:tc>
          <w:tcPr>
            <w:tcW w:w="365" w:type="pct"/>
            <w:tcMar>
              <w:left w:w="28" w:type="dxa"/>
              <w:right w:w="28" w:type="dxa"/>
            </w:tcMar>
            <w:vAlign w:val="center"/>
          </w:tcPr>
          <w:p w14:paraId="54B4CD1A" w14:textId="7964015A" w:rsidR="00A05EF0" w:rsidRPr="008E1B76" w:rsidRDefault="008E1B76" w:rsidP="008E1B76">
            <w:pPr>
              <w:jc w:val="center"/>
            </w:pPr>
            <w:r>
              <w:t>10%</w:t>
            </w:r>
          </w:p>
        </w:tc>
        <w:tc>
          <w:tcPr>
            <w:tcW w:w="960" w:type="pct"/>
            <w:tcMar>
              <w:left w:w="0" w:type="dxa"/>
              <w:right w:w="0" w:type="dxa"/>
            </w:tcMar>
          </w:tcPr>
          <w:p w14:paraId="372D464C" w14:textId="280E8E9C" w:rsidR="00A05EF0" w:rsidRPr="00A05EF0" w:rsidRDefault="00E1345F" w:rsidP="00A05EF0">
            <w:pPr>
              <w:pStyle w:val="ListParagraph"/>
              <w:numPr>
                <w:ilvl w:val="0"/>
                <w:numId w:val="26"/>
              </w:numPr>
              <w:ind w:left="170" w:right="162" w:hanging="142"/>
            </w:pPr>
            <w:r>
              <w:t>T</w:t>
            </w:r>
            <w:r w:rsidR="00A05EF0" w:rsidRPr="00651587">
              <w:t>hể hiện tính sáng tạo trong quá trình phân tích và trực quan hóa dữ liệu. Phân tích có sự sáng tạo và sâu sắc, đưa ra nhận định mới và có ý nghĩa.</w:t>
            </w:r>
          </w:p>
        </w:tc>
        <w:tc>
          <w:tcPr>
            <w:tcW w:w="960" w:type="pct"/>
            <w:tcMar>
              <w:left w:w="0" w:type="dxa"/>
              <w:right w:w="0" w:type="dxa"/>
            </w:tcMar>
          </w:tcPr>
          <w:p w14:paraId="5EEEA202" w14:textId="4AC42D97" w:rsidR="00A05EF0" w:rsidRPr="00A05EF0" w:rsidRDefault="00E1345F" w:rsidP="00A05EF0">
            <w:pPr>
              <w:pStyle w:val="ListParagraph"/>
              <w:numPr>
                <w:ilvl w:val="0"/>
                <w:numId w:val="26"/>
              </w:numPr>
              <w:ind w:left="170" w:right="162" w:hanging="142"/>
            </w:pPr>
            <w:r>
              <w:t>T</w:t>
            </w:r>
            <w:r w:rsidR="00A05EF0" w:rsidRPr="00651587">
              <w:t>hể hiện tính sáng tạo trong quá trình phân tích và trực quan hóa dữ liệu. Phân tích có ý nghĩa và logic, có thể đưa ra nhận định mới.</w:t>
            </w:r>
          </w:p>
        </w:tc>
        <w:tc>
          <w:tcPr>
            <w:tcW w:w="960" w:type="pct"/>
            <w:tcMar>
              <w:left w:w="0" w:type="dxa"/>
              <w:right w:w="0" w:type="dxa"/>
            </w:tcMar>
          </w:tcPr>
          <w:p w14:paraId="03C9FCC0" w14:textId="470E5832" w:rsidR="00A05EF0" w:rsidRPr="00A05EF0" w:rsidRDefault="00E1345F" w:rsidP="00A05EF0">
            <w:pPr>
              <w:pStyle w:val="ListParagraph"/>
              <w:numPr>
                <w:ilvl w:val="0"/>
                <w:numId w:val="26"/>
              </w:numPr>
              <w:ind w:left="170" w:right="162" w:hanging="142"/>
            </w:pPr>
            <w:r>
              <w:t>T</w:t>
            </w:r>
            <w:r w:rsidR="00A05EF0" w:rsidRPr="00651587">
              <w:t>hực hiện phân tích và trực quan hóa dữ liệu một cách cơ bản, không có sự sáng tạo hoặc phân tích sâu.</w:t>
            </w:r>
          </w:p>
        </w:tc>
        <w:tc>
          <w:tcPr>
            <w:tcW w:w="959" w:type="pct"/>
            <w:tcMar>
              <w:left w:w="0" w:type="dxa"/>
              <w:right w:w="0" w:type="dxa"/>
            </w:tcMar>
          </w:tcPr>
          <w:p w14:paraId="76F1F2F1" w14:textId="77159025" w:rsidR="00A05EF0" w:rsidRPr="00A05EF0" w:rsidRDefault="00E1345F" w:rsidP="00A05EF0">
            <w:pPr>
              <w:pStyle w:val="ListParagraph"/>
              <w:numPr>
                <w:ilvl w:val="0"/>
                <w:numId w:val="26"/>
              </w:numPr>
              <w:ind w:left="170" w:right="162" w:hanging="142"/>
            </w:pPr>
            <w:r>
              <w:t>K</w:t>
            </w:r>
            <w:r w:rsidR="00A05EF0" w:rsidRPr="00651587">
              <w:t>hông thể hiện tính sáng tạo trong quá trình phân tích và trực quan hóa dữ liệu, không có nhận định mới và ý nghĩa.</w:t>
            </w:r>
          </w:p>
        </w:tc>
      </w:tr>
      <w:tr w:rsidR="005776FC" w:rsidRPr="00B42448" w14:paraId="294B2DBE" w14:textId="77777777" w:rsidTr="008E1B76">
        <w:trPr>
          <w:cantSplit/>
          <w:trHeight w:val="921"/>
        </w:trPr>
        <w:tc>
          <w:tcPr>
            <w:tcW w:w="459" w:type="pct"/>
            <w:tcMar>
              <w:left w:w="28" w:type="dxa"/>
              <w:right w:w="28" w:type="dxa"/>
            </w:tcMar>
            <w:vAlign w:val="center"/>
          </w:tcPr>
          <w:p w14:paraId="6D03C7D7" w14:textId="345237B8" w:rsidR="005776FC" w:rsidRPr="00A05EF0" w:rsidRDefault="005776FC" w:rsidP="005776FC">
            <w:pPr>
              <w:jc w:val="center"/>
              <w:rPr>
                <w:b/>
                <w:bCs/>
                <w:lang w:val="vi-VN"/>
              </w:rPr>
            </w:pPr>
            <w:r>
              <w:rPr>
                <w:b/>
                <w:bCs/>
              </w:rPr>
              <w:t>Trình bày báo cáo</w:t>
            </w:r>
          </w:p>
        </w:tc>
        <w:tc>
          <w:tcPr>
            <w:tcW w:w="337" w:type="pct"/>
            <w:tcMar>
              <w:left w:w="28" w:type="dxa"/>
              <w:right w:w="28" w:type="dxa"/>
            </w:tcMar>
            <w:vAlign w:val="center"/>
          </w:tcPr>
          <w:p w14:paraId="6E263D89" w14:textId="77777777" w:rsidR="005776FC" w:rsidRPr="00A05EF0" w:rsidRDefault="005776FC" w:rsidP="005776FC">
            <w:pPr>
              <w:jc w:val="center"/>
              <w:rPr>
                <w:lang w:val="vi-VN"/>
              </w:rPr>
            </w:pPr>
            <w:r w:rsidRPr="00A05EF0">
              <w:rPr>
                <w:lang w:val="vi-VN"/>
              </w:rPr>
              <w:t>1.x</w:t>
            </w:r>
          </w:p>
          <w:p w14:paraId="4C13B518" w14:textId="77777777" w:rsidR="005776FC" w:rsidRPr="00A05EF0" w:rsidRDefault="005776FC" w:rsidP="005776FC">
            <w:pPr>
              <w:jc w:val="center"/>
              <w:rPr>
                <w:lang w:val="vi-VN"/>
              </w:rPr>
            </w:pPr>
            <w:r w:rsidRPr="00A05EF0">
              <w:rPr>
                <w:lang w:val="vi-VN"/>
              </w:rPr>
              <w:t>2.x</w:t>
            </w:r>
          </w:p>
          <w:p w14:paraId="451673B9" w14:textId="2B172B2B" w:rsidR="005776FC" w:rsidRPr="00A05EF0" w:rsidRDefault="005776FC" w:rsidP="005776FC">
            <w:pPr>
              <w:jc w:val="center"/>
              <w:rPr>
                <w:lang w:val="vi-VN"/>
              </w:rPr>
            </w:pPr>
            <w:r w:rsidRPr="00A05EF0">
              <w:rPr>
                <w:lang w:val="vi-VN"/>
              </w:rPr>
              <w:t>3.x</w:t>
            </w:r>
          </w:p>
        </w:tc>
        <w:tc>
          <w:tcPr>
            <w:tcW w:w="365" w:type="pct"/>
            <w:tcMar>
              <w:left w:w="28" w:type="dxa"/>
              <w:right w:w="28" w:type="dxa"/>
            </w:tcMar>
            <w:vAlign w:val="center"/>
          </w:tcPr>
          <w:p w14:paraId="09625A59" w14:textId="6A02A4F4" w:rsidR="005776FC" w:rsidRPr="008E1B76" w:rsidRDefault="005776FC" w:rsidP="005776FC">
            <w:pPr>
              <w:jc w:val="center"/>
            </w:pPr>
            <w:r>
              <w:t>1</w:t>
            </w:r>
            <w:r w:rsidR="000D5CE8">
              <w:t>0</w:t>
            </w:r>
            <w:r>
              <w:t>%</w:t>
            </w:r>
          </w:p>
        </w:tc>
        <w:tc>
          <w:tcPr>
            <w:tcW w:w="960" w:type="pct"/>
            <w:tcMar>
              <w:left w:w="0" w:type="dxa"/>
              <w:right w:w="0" w:type="dxa"/>
            </w:tcMar>
          </w:tcPr>
          <w:p w14:paraId="38FEDBE9" w14:textId="77777777" w:rsidR="005776FC" w:rsidRDefault="005776FC" w:rsidP="005776FC">
            <w:pPr>
              <w:pStyle w:val="ListParagraph"/>
              <w:numPr>
                <w:ilvl w:val="0"/>
                <w:numId w:val="26"/>
              </w:numPr>
              <w:ind w:left="170" w:right="162" w:hanging="142"/>
              <w:jc w:val="both"/>
              <w:rPr>
                <w:lang w:eastAsia="x-none"/>
              </w:rPr>
            </w:pPr>
            <w:r w:rsidRPr="006144A6">
              <w:t xml:space="preserve">Trình bày logic, </w:t>
            </w:r>
            <w:r w:rsidRPr="006144A6">
              <w:rPr>
                <w:lang w:eastAsia="x-none"/>
              </w:rPr>
              <w:t xml:space="preserve">sáng tạo, và hấp dẫn. </w:t>
            </w:r>
          </w:p>
          <w:p w14:paraId="1D30CF84" w14:textId="2447507D" w:rsidR="005776FC" w:rsidRPr="00A05EF0" w:rsidRDefault="005776FC" w:rsidP="005776FC">
            <w:pPr>
              <w:pStyle w:val="ListParagraph"/>
              <w:numPr>
                <w:ilvl w:val="0"/>
                <w:numId w:val="26"/>
              </w:numPr>
              <w:ind w:left="170" w:right="162" w:hanging="142"/>
            </w:pPr>
            <w:r>
              <w:t>Có k</w:t>
            </w:r>
            <w:r w:rsidRPr="00F60980">
              <w:t>hả năng trả lời câu hỏi một cách logic và dễ hiểu.</w:t>
            </w:r>
          </w:p>
        </w:tc>
        <w:tc>
          <w:tcPr>
            <w:tcW w:w="960" w:type="pct"/>
            <w:tcMar>
              <w:left w:w="0" w:type="dxa"/>
              <w:right w:w="0" w:type="dxa"/>
            </w:tcMar>
          </w:tcPr>
          <w:p w14:paraId="74FB199B" w14:textId="77777777" w:rsidR="005776FC" w:rsidRDefault="005776FC" w:rsidP="005776FC">
            <w:pPr>
              <w:pStyle w:val="ListParagraph"/>
              <w:numPr>
                <w:ilvl w:val="0"/>
                <w:numId w:val="26"/>
              </w:numPr>
              <w:ind w:left="170" w:right="162" w:hanging="142"/>
              <w:jc w:val="both"/>
            </w:pPr>
            <w:r w:rsidRPr="006144A6">
              <w:t>Trình bày đầy đủ, có cấu trúc</w:t>
            </w:r>
            <w:r>
              <w:t>.</w:t>
            </w:r>
          </w:p>
          <w:p w14:paraId="601234E9" w14:textId="77777777" w:rsidR="005776FC" w:rsidRDefault="005776FC" w:rsidP="005776FC">
            <w:pPr>
              <w:pStyle w:val="ListParagraph"/>
              <w:numPr>
                <w:ilvl w:val="0"/>
                <w:numId w:val="26"/>
              </w:numPr>
              <w:ind w:left="170" w:right="162" w:hanging="142"/>
              <w:jc w:val="both"/>
            </w:pPr>
            <w:r>
              <w:t>S</w:t>
            </w:r>
            <w:r w:rsidRPr="006144A6">
              <w:t xml:space="preserve">ử dụng ngôn ngữ chính xác. </w:t>
            </w:r>
          </w:p>
          <w:p w14:paraId="7495C3DB" w14:textId="3584B42C" w:rsidR="005776FC" w:rsidRPr="00A05EF0" w:rsidRDefault="005776FC" w:rsidP="005776FC">
            <w:pPr>
              <w:pStyle w:val="ListParagraph"/>
              <w:numPr>
                <w:ilvl w:val="0"/>
                <w:numId w:val="26"/>
              </w:numPr>
              <w:ind w:left="170" w:right="162" w:hanging="142"/>
            </w:pPr>
            <w:r>
              <w:t>Cần cải thiện</w:t>
            </w:r>
            <w:r w:rsidRPr="00F60980">
              <w:t xml:space="preserve"> trong khả năng trả lời câu hỏi và giao tiếp.</w:t>
            </w:r>
          </w:p>
        </w:tc>
        <w:tc>
          <w:tcPr>
            <w:tcW w:w="960" w:type="pct"/>
            <w:tcMar>
              <w:left w:w="0" w:type="dxa"/>
              <w:right w:w="0" w:type="dxa"/>
            </w:tcMar>
          </w:tcPr>
          <w:p w14:paraId="1ECCE92E" w14:textId="77777777" w:rsidR="005776FC" w:rsidRDefault="005776FC" w:rsidP="005776FC">
            <w:pPr>
              <w:pStyle w:val="ListParagraph"/>
              <w:numPr>
                <w:ilvl w:val="0"/>
                <w:numId w:val="26"/>
              </w:numPr>
              <w:ind w:left="170" w:right="162" w:hanging="142"/>
              <w:jc w:val="both"/>
            </w:pPr>
            <w:r w:rsidRPr="006144A6">
              <w:t>Trình bày đơn giản</w:t>
            </w:r>
            <w:r>
              <w:t>.</w:t>
            </w:r>
          </w:p>
          <w:p w14:paraId="361A45A8" w14:textId="77777777" w:rsidR="005776FC" w:rsidRDefault="005776FC" w:rsidP="005776FC">
            <w:pPr>
              <w:pStyle w:val="ListParagraph"/>
              <w:numPr>
                <w:ilvl w:val="0"/>
                <w:numId w:val="26"/>
              </w:numPr>
              <w:ind w:left="170" w:right="162" w:hanging="142"/>
              <w:jc w:val="both"/>
            </w:pPr>
            <w:r>
              <w:t>K</w:t>
            </w:r>
            <w:r w:rsidRPr="006144A6">
              <w:t>hông có cấu trúc rõ ràng</w:t>
            </w:r>
          </w:p>
          <w:p w14:paraId="28EEFD7F" w14:textId="77777777" w:rsidR="005776FC" w:rsidRDefault="005776FC" w:rsidP="005776FC">
            <w:pPr>
              <w:pStyle w:val="ListParagraph"/>
              <w:numPr>
                <w:ilvl w:val="0"/>
                <w:numId w:val="26"/>
              </w:numPr>
              <w:ind w:left="170" w:right="162" w:hanging="142"/>
              <w:jc w:val="both"/>
            </w:pPr>
            <w:r>
              <w:t>T</w:t>
            </w:r>
            <w:r w:rsidRPr="006144A6">
              <w:t>hiếu sự tự tin và sáng tạo.</w:t>
            </w:r>
          </w:p>
          <w:p w14:paraId="30879EA6" w14:textId="737FC534" w:rsidR="005776FC" w:rsidRPr="00A05EF0" w:rsidRDefault="005776FC" w:rsidP="005776FC">
            <w:pPr>
              <w:pStyle w:val="ListParagraph"/>
              <w:numPr>
                <w:ilvl w:val="0"/>
                <w:numId w:val="26"/>
              </w:numPr>
              <w:ind w:left="170" w:right="162" w:hanging="142"/>
            </w:pPr>
            <w:r>
              <w:t>C</w:t>
            </w:r>
            <w:r w:rsidRPr="00F60980">
              <w:t>ó thể gặp khó khăn trong việc trình bày và trả lời câu hỏi.</w:t>
            </w:r>
          </w:p>
        </w:tc>
        <w:tc>
          <w:tcPr>
            <w:tcW w:w="959" w:type="pct"/>
            <w:tcMar>
              <w:left w:w="0" w:type="dxa"/>
              <w:right w:w="0" w:type="dxa"/>
            </w:tcMar>
          </w:tcPr>
          <w:p w14:paraId="055DA3A9" w14:textId="77777777" w:rsidR="005776FC" w:rsidRDefault="005776FC" w:rsidP="005776FC">
            <w:pPr>
              <w:pStyle w:val="ListParagraph"/>
              <w:numPr>
                <w:ilvl w:val="0"/>
                <w:numId w:val="26"/>
              </w:numPr>
              <w:ind w:left="170" w:right="162" w:hanging="142"/>
              <w:jc w:val="both"/>
            </w:pPr>
            <w:r w:rsidRPr="006144A6">
              <w:t>Trình bày thiếu logic</w:t>
            </w:r>
            <w:r>
              <w:t>.</w:t>
            </w:r>
          </w:p>
          <w:p w14:paraId="745C42BD" w14:textId="77777777" w:rsidR="005776FC" w:rsidRDefault="005776FC" w:rsidP="005776FC">
            <w:pPr>
              <w:pStyle w:val="ListParagraph"/>
              <w:numPr>
                <w:ilvl w:val="0"/>
                <w:numId w:val="26"/>
              </w:numPr>
              <w:ind w:left="170" w:right="162" w:hanging="142"/>
              <w:jc w:val="both"/>
            </w:pPr>
            <w:r>
              <w:t>K</w:t>
            </w:r>
            <w:r w:rsidRPr="006144A6">
              <w:t>hông tự tin</w:t>
            </w:r>
          </w:p>
          <w:p w14:paraId="12793D48" w14:textId="77777777" w:rsidR="005776FC" w:rsidRDefault="005776FC" w:rsidP="005776FC">
            <w:pPr>
              <w:pStyle w:val="ListParagraph"/>
              <w:numPr>
                <w:ilvl w:val="0"/>
                <w:numId w:val="26"/>
              </w:numPr>
              <w:ind w:left="170" w:right="162" w:hanging="142"/>
              <w:jc w:val="both"/>
            </w:pPr>
            <w:r>
              <w:t>T</w:t>
            </w:r>
            <w:r w:rsidRPr="006144A6">
              <w:t>hiếu sự kết nối giữa các ý kiến.</w:t>
            </w:r>
          </w:p>
          <w:p w14:paraId="5DDE03F8" w14:textId="5030A6EE" w:rsidR="005776FC" w:rsidRPr="00A05EF0" w:rsidRDefault="005776FC" w:rsidP="005776FC">
            <w:pPr>
              <w:pStyle w:val="ListParagraph"/>
              <w:numPr>
                <w:ilvl w:val="0"/>
                <w:numId w:val="26"/>
              </w:numPr>
              <w:ind w:left="170" w:right="162" w:hanging="142"/>
            </w:pPr>
            <w:r>
              <w:t>K</w:t>
            </w:r>
            <w:r w:rsidRPr="00F60980">
              <w:t>hông thể trả lời câu hỏi một cách rõ ràng và logic.</w:t>
            </w:r>
          </w:p>
        </w:tc>
      </w:tr>
    </w:tbl>
    <w:p w14:paraId="29838130" w14:textId="77777777" w:rsidR="00D05DF5" w:rsidRDefault="00D05DF5" w:rsidP="00D05DF5">
      <w:pPr>
        <w:spacing w:before="60" w:after="40" w:line="288" w:lineRule="auto"/>
        <w:rPr>
          <w:lang w:val="vi-VN" w:eastAsia="x-none"/>
        </w:rPr>
      </w:pPr>
    </w:p>
    <w:p w14:paraId="7B3D3ED6" w14:textId="5CD79D70" w:rsidR="00867AE7" w:rsidRPr="005F3DC3" w:rsidRDefault="00867AE7" w:rsidP="00D05DF5">
      <w:pPr>
        <w:spacing w:before="60" w:after="40" w:line="288" w:lineRule="auto"/>
        <w:rPr>
          <w:lang w:val="vi-VN"/>
        </w:rPr>
      </w:pPr>
    </w:p>
    <w:sectPr w:rsidR="00867AE7" w:rsidRPr="005F3DC3" w:rsidSect="008101F7">
      <w:footerReference w:type="default" r:id="rId10"/>
      <w:pgSz w:w="11909" w:h="16834" w:code="9"/>
      <w:pgMar w:top="1440" w:right="1080" w:bottom="1440" w:left="1080" w:header="720" w:footer="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E47B42F" w14:textId="77777777" w:rsidR="00156B18" w:rsidRDefault="00156B18" w:rsidP="00D74E36">
      <w:r>
        <w:separator/>
      </w:r>
    </w:p>
  </w:endnote>
  <w:endnote w:type="continuationSeparator" w:id="0">
    <w:p w14:paraId="2BD3183E" w14:textId="77777777" w:rsidR="00156B18" w:rsidRDefault="00156B18" w:rsidP="00D74E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Tahoma">
    <w:panose1 w:val="020B0604030504040204"/>
    <w:charset w:val="00"/>
    <w:family w:val="swiss"/>
    <w:pitch w:val="variable"/>
    <w:sig w:usb0="E1002EFF" w:usb1="C000605B" w:usb2="00000029" w:usb3="00000000" w:csb0="000101FF" w:csb1="00000000"/>
  </w:font>
  <w:font w:name="Malgun Gothic">
    <w:altName w:val="맑은 고딕"/>
    <w:panose1 w:val="020B0503020000020004"/>
    <w:charset w:val="81"/>
    <w:family w:val="swiss"/>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8E3B0C5" w14:textId="77777777" w:rsidR="00AD2F74" w:rsidRDefault="00AD2F74">
    <w:pPr>
      <w:pStyle w:val="Footer"/>
      <w:jc w:val="center"/>
    </w:pPr>
    <w:r>
      <w:fldChar w:fldCharType="begin"/>
    </w:r>
    <w:r>
      <w:instrText xml:space="preserve"> PAGE   \* MERGEFORMAT </w:instrText>
    </w:r>
    <w:r>
      <w:fldChar w:fldCharType="separate"/>
    </w:r>
    <w:r w:rsidR="004A79B1">
      <w:rPr>
        <w:noProof/>
      </w:rPr>
      <w:t>4</w:t>
    </w:r>
    <w:r>
      <w:rPr>
        <w:noProof/>
      </w:rPr>
      <w:fldChar w:fldCharType="end"/>
    </w:r>
  </w:p>
  <w:p w14:paraId="28E3B0C6" w14:textId="77777777" w:rsidR="00AD2F74" w:rsidRDefault="00AD2F7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EB7F141" w14:textId="77777777" w:rsidR="00156B18" w:rsidRDefault="00156B18" w:rsidP="00D74E36">
      <w:r>
        <w:separator/>
      </w:r>
    </w:p>
  </w:footnote>
  <w:footnote w:type="continuationSeparator" w:id="0">
    <w:p w14:paraId="35F11501" w14:textId="77777777" w:rsidR="00156B18" w:rsidRDefault="00156B18" w:rsidP="00D74E3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A728EF"/>
    <w:multiLevelType w:val="hybridMultilevel"/>
    <w:tmpl w:val="45401F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5666EA"/>
    <w:multiLevelType w:val="hybridMultilevel"/>
    <w:tmpl w:val="765870E6"/>
    <w:lvl w:ilvl="0" w:tplc="7CE04048">
      <w:start w:val="7"/>
      <w:numFmt w:val="bullet"/>
      <w:lvlText w:val="-"/>
      <w:lvlJc w:val="left"/>
      <w:pPr>
        <w:tabs>
          <w:tab w:val="num" w:pos="840"/>
        </w:tabs>
        <w:ind w:left="840" w:hanging="360"/>
      </w:pPr>
      <w:rPr>
        <w:rFonts w:ascii="Times New Roman" w:eastAsia="Times New Roman" w:hAnsi="Times New Roman" w:cs="Times New Roman" w:hint="default"/>
      </w:rPr>
    </w:lvl>
    <w:lvl w:ilvl="1" w:tplc="04090003" w:tentative="1">
      <w:start w:val="1"/>
      <w:numFmt w:val="bullet"/>
      <w:lvlText w:val="o"/>
      <w:lvlJc w:val="left"/>
      <w:pPr>
        <w:tabs>
          <w:tab w:val="num" w:pos="1560"/>
        </w:tabs>
        <w:ind w:left="1560" w:hanging="360"/>
      </w:pPr>
      <w:rPr>
        <w:rFonts w:ascii="Courier New" w:hAnsi="Courier New" w:cs="Courier New" w:hint="default"/>
      </w:rPr>
    </w:lvl>
    <w:lvl w:ilvl="2" w:tplc="04090005" w:tentative="1">
      <w:start w:val="1"/>
      <w:numFmt w:val="bullet"/>
      <w:lvlText w:val=""/>
      <w:lvlJc w:val="left"/>
      <w:pPr>
        <w:tabs>
          <w:tab w:val="num" w:pos="2280"/>
        </w:tabs>
        <w:ind w:left="2280" w:hanging="360"/>
      </w:pPr>
      <w:rPr>
        <w:rFonts w:ascii="Wingdings" w:hAnsi="Wingdings" w:hint="default"/>
      </w:rPr>
    </w:lvl>
    <w:lvl w:ilvl="3" w:tplc="04090001" w:tentative="1">
      <w:start w:val="1"/>
      <w:numFmt w:val="bullet"/>
      <w:lvlText w:val=""/>
      <w:lvlJc w:val="left"/>
      <w:pPr>
        <w:tabs>
          <w:tab w:val="num" w:pos="3000"/>
        </w:tabs>
        <w:ind w:left="3000" w:hanging="360"/>
      </w:pPr>
      <w:rPr>
        <w:rFonts w:ascii="Symbol" w:hAnsi="Symbol" w:hint="default"/>
      </w:rPr>
    </w:lvl>
    <w:lvl w:ilvl="4" w:tplc="04090003" w:tentative="1">
      <w:start w:val="1"/>
      <w:numFmt w:val="bullet"/>
      <w:lvlText w:val="o"/>
      <w:lvlJc w:val="left"/>
      <w:pPr>
        <w:tabs>
          <w:tab w:val="num" w:pos="3720"/>
        </w:tabs>
        <w:ind w:left="3720" w:hanging="360"/>
      </w:pPr>
      <w:rPr>
        <w:rFonts w:ascii="Courier New" w:hAnsi="Courier New" w:cs="Courier New" w:hint="default"/>
      </w:rPr>
    </w:lvl>
    <w:lvl w:ilvl="5" w:tplc="04090005" w:tentative="1">
      <w:start w:val="1"/>
      <w:numFmt w:val="bullet"/>
      <w:lvlText w:val=""/>
      <w:lvlJc w:val="left"/>
      <w:pPr>
        <w:tabs>
          <w:tab w:val="num" w:pos="4440"/>
        </w:tabs>
        <w:ind w:left="4440" w:hanging="360"/>
      </w:pPr>
      <w:rPr>
        <w:rFonts w:ascii="Wingdings" w:hAnsi="Wingdings" w:hint="default"/>
      </w:rPr>
    </w:lvl>
    <w:lvl w:ilvl="6" w:tplc="04090001" w:tentative="1">
      <w:start w:val="1"/>
      <w:numFmt w:val="bullet"/>
      <w:lvlText w:val=""/>
      <w:lvlJc w:val="left"/>
      <w:pPr>
        <w:tabs>
          <w:tab w:val="num" w:pos="5160"/>
        </w:tabs>
        <w:ind w:left="5160" w:hanging="360"/>
      </w:pPr>
      <w:rPr>
        <w:rFonts w:ascii="Symbol" w:hAnsi="Symbol" w:hint="default"/>
      </w:rPr>
    </w:lvl>
    <w:lvl w:ilvl="7" w:tplc="04090003" w:tentative="1">
      <w:start w:val="1"/>
      <w:numFmt w:val="bullet"/>
      <w:lvlText w:val="o"/>
      <w:lvlJc w:val="left"/>
      <w:pPr>
        <w:tabs>
          <w:tab w:val="num" w:pos="5880"/>
        </w:tabs>
        <w:ind w:left="5880" w:hanging="360"/>
      </w:pPr>
      <w:rPr>
        <w:rFonts w:ascii="Courier New" w:hAnsi="Courier New" w:cs="Courier New" w:hint="default"/>
      </w:rPr>
    </w:lvl>
    <w:lvl w:ilvl="8" w:tplc="04090005" w:tentative="1">
      <w:start w:val="1"/>
      <w:numFmt w:val="bullet"/>
      <w:lvlText w:val=""/>
      <w:lvlJc w:val="left"/>
      <w:pPr>
        <w:tabs>
          <w:tab w:val="num" w:pos="6600"/>
        </w:tabs>
        <w:ind w:left="6600" w:hanging="360"/>
      </w:pPr>
      <w:rPr>
        <w:rFonts w:ascii="Wingdings" w:hAnsi="Wingdings" w:hint="default"/>
      </w:rPr>
    </w:lvl>
  </w:abstractNum>
  <w:abstractNum w:abstractNumId="2" w15:restartNumberingAfterBreak="0">
    <w:nsid w:val="082102FA"/>
    <w:multiLevelType w:val="hybridMultilevel"/>
    <w:tmpl w:val="CCE64B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4F23C9"/>
    <w:multiLevelType w:val="hybridMultilevel"/>
    <w:tmpl w:val="38EAD4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B420FD6"/>
    <w:multiLevelType w:val="hybridMultilevel"/>
    <w:tmpl w:val="54803B6E"/>
    <w:lvl w:ilvl="0" w:tplc="51C8E994">
      <w:start w:val="1"/>
      <w:numFmt w:val="bullet"/>
      <w:lvlText w:val=""/>
      <w:lvlJc w:val="left"/>
      <w:pPr>
        <w:tabs>
          <w:tab w:val="num" w:pos="720"/>
        </w:tabs>
        <w:ind w:left="720" w:hanging="360"/>
      </w:pPr>
      <w:rPr>
        <w:rFonts w:ascii="Wingdings" w:hAnsi="Wingdings" w:hint="default"/>
      </w:rPr>
    </w:lvl>
    <w:lvl w:ilvl="1" w:tplc="89C60C94" w:tentative="1">
      <w:start w:val="1"/>
      <w:numFmt w:val="bullet"/>
      <w:lvlText w:val=""/>
      <w:lvlJc w:val="left"/>
      <w:pPr>
        <w:tabs>
          <w:tab w:val="num" w:pos="1440"/>
        </w:tabs>
        <w:ind w:left="1440" w:hanging="360"/>
      </w:pPr>
      <w:rPr>
        <w:rFonts w:ascii="Wingdings" w:hAnsi="Wingdings" w:hint="default"/>
      </w:rPr>
    </w:lvl>
    <w:lvl w:ilvl="2" w:tplc="D5665E12" w:tentative="1">
      <w:start w:val="1"/>
      <w:numFmt w:val="bullet"/>
      <w:lvlText w:val=""/>
      <w:lvlJc w:val="left"/>
      <w:pPr>
        <w:tabs>
          <w:tab w:val="num" w:pos="2160"/>
        </w:tabs>
        <w:ind w:left="2160" w:hanging="360"/>
      </w:pPr>
      <w:rPr>
        <w:rFonts w:ascii="Wingdings" w:hAnsi="Wingdings" w:hint="default"/>
      </w:rPr>
    </w:lvl>
    <w:lvl w:ilvl="3" w:tplc="39C6BF62" w:tentative="1">
      <w:start w:val="1"/>
      <w:numFmt w:val="bullet"/>
      <w:lvlText w:val=""/>
      <w:lvlJc w:val="left"/>
      <w:pPr>
        <w:tabs>
          <w:tab w:val="num" w:pos="2880"/>
        </w:tabs>
        <w:ind w:left="2880" w:hanging="360"/>
      </w:pPr>
      <w:rPr>
        <w:rFonts w:ascii="Wingdings" w:hAnsi="Wingdings" w:hint="default"/>
      </w:rPr>
    </w:lvl>
    <w:lvl w:ilvl="4" w:tplc="8AAC60CA" w:tentative="1">
      <w:start w:val="1"/>
      <w:numFmt w:val="bullet"/>
      <w:lvlText w:val=""/>
      <w:lvlJc w:val="left"/>
      <w:pPr>
        <w:tabs>
          <w:tab w:val="num" w:pos="3600"/>
        </w:tabs>
        <w:ind w:left="3600" w:hanging="360"/>
      </w:pPr>
      <w:rPr>
        <w:rFonts w:ascii="Wingdings" w:hAnsi="Wingdings" w:hint="default"/>
      </w:rPr>
    </w:lvl>
    <w:lvl w:ilvl="5" w:tplc="A3E8898C" w:tentative="1">
      <w:start w:val="1"/>
      <w:numFmt w:val="bullet"/>
      <w:lvlText w:val=""/>
      <w:lvlJc w:val="left"/>
      <w:pPr>
        <w:tabs>
          <w:tab w:val="num" w:pos="4320"/>
        </w:tabs>
        <w:ind w:left="4320" w:hanging="360"/>
      </w:pPr>
      <w:rPr>
        <w:rFonts w:ascii="Wingdings" w:hAnsi="Wingdings" w:hint="default"/>
      </w:rPr>
    </w:lvl>
    <w:lvl w:ilvl="6" w:tplc="6B2C02EE" w:tentative="1">
      <w:start w:val="1"/>
      <w:numFmt w:val="bullet"/>
      <w:lvlText w:val=""/>
      <w:lvlJc w:val="left"/>
      <w:pPr>
        <w:tabs>
          <w:tab w:val="num" w:pos="5040"/>
        </w:tabs>
        <w:ind w:left="5040" w:hanging="360"/>
      </w:pPr>
      <w:rPr>
        <w:rFonts w:ascii="Wingdings" w:hAnsi="Wingdings" w:hint="default"/>
      </w:rPr>
    </w:lvl>
    <w:lvl w:ilvl="7" w:tplc="A9D49C2C" w:tentative="1">
      <w:start w:val="1"/>
      <w:numFmt w:val="bullet"/>
      <w:lvlText w:val=""/>
      <w:lvlJc w:val="left"/>
      <w:pPr>
        <w:tabs>
          <w:tab w:val="num" w:pos="5760"/>
        </w:tabs>
        <w:ind w:left="5760" w:hanging="360"/>
      </w:pPr>
      <w:rPr>
        <w:rFonts w:ascii="Wingdings" w:hAnsi="Wingdings" w:hint="default"/>
      </w:rPr>
    </w:lvl>
    <w:lvl w:ilvl="8" w:tplc="CA04AEDE"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0DE54774"/>
    <w:multiLevelType w:val="multilevel"/>
    <w:tmpl w:val="F076830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9D7793F"/>
    <w:multiLevelType w:val="multilevel"/>
    <w:tmpl w:val="8668DD0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EDD3CEE"/>
    <w:multiLevelType w:val="hybridMultilevel"/>
    <w:tmpl w:val="93F6CB8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21377FEC"/>
    <w:multiLevelType w:val="multilevel"/>
    <w:tmpl w:val="99F6F17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9" w15:restartNumberingAfterBreak="0">
    <w:nsid w:val="22DC11A5"/>
    <w:multiLevelType w:val="multilevel"/>
    <w:tmpl w:val="16DC429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245913D2"/>
    <w:multiLevelType w:val="hybridMultilevel"/>
    <w:tmpl w:val="2932B5EE"/>
    <w:lvl w:ilvl="0" w:tplc="FFFFFFFF">
      <w:start w:val="1"/>
      <w:numFmt w:val="bullet"/>
      <w:lvlText w:val="-"/>
      <w:lvlJc w:val="left"/>
      <w:pPr>
        <w:ind w:left="720" w:hanging="360"/>
      </w:pPr>
      <w:rPr>
        <w:rFonts w:ascii="Times New Roman" w:hAnsi="Times New Roman" w:cs="Times New Roman" w:hint="default"/>
      </w:rPr>
    </w:lvl>
    <w:lvl w:ilvl="1" w:tplc="4809000D">
      <w:start w:val="1"/>
      <w:numFmt w:val="bullet"/>
      <w:lvlText w:val=""/>
      <w:lvlJc w:val="left"/>
      <w:pPr>
        <w:ind w:left="72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25C520B8"/>
    <w:multiLevelType w:val="hybridMultilevel"/>
    <w:tmpl w:val="BC5CA012"/>
    <w:lvl w:ilvl="0" w:tplc="460A50AC">
      <w:start w:val="1"/>
      <w:numFmt w:val="bullet"/>
      <w:lvlText w:val="+"/>
      <w:lvlJc w:val="left"/>
      <w:pPr>
        <w:ind w:left="216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284D3E33"/>
    <w:multiLevelType w:val="hybridMultilevel"/>
    <w:tmpl w:val="C4C07246"/>
    <w:lvl w:ilvl="0" w:tplc="7CE04048">
      <w:start w:val="7"/>
      <w:numFmt w:val="bullet"/>
      <w:lvlText w:val="-"/>
      <w:lvlJc w:val="left"/>
      <w:pPr>
        <w:tabs>
          <w:tab w:val="num" w:pos="840"/>
        </w:tabs>
        <w:ind w:left="84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286D0FA8"/>
    <w:multiLevelType w:val="hybridMultilevel"/>
    <w:tmpl w:val="8AECF1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8C971E6"/>
    <w:multiLevelType w:val="multilevel"/>
    <w:tmpl w:val="08981FF6"/>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rPr>
        <w:rFonts w:ascii="Times New Roman" w:eastAsia="Times New Roman" w:hAnsi="Times New Roman" w:cs="Times New Roman"/>
      </w:r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5" w15:restartNumberingAfterBreak="0">
    <w:nsid w:val="29E61DCE"/>
    <w:multiLevelType w:val="hybridMultilevel"/>
    <w:tmpl w:val="BCC0B1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A524F61"/>
    <w:multiLevelType w:val="hybridMultilevel"/>
    <w:tmpl w:val="0A7E09B8"/>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D8C0BDC"/>
    <w:multiLevelType w:val="hybridMultilevel"/>
    <w:tmpl w:val="ECD68B62"/>
    <w:lvl w:ilvl="0" w:tplc="AF587408">
      <w:numFmt w:val="bullet"/>
      <w:lvlText w:val="-"/>
      <w:lvlJc w:val="left"/>
      <w:pPr>
        <w:ind w:left="1065" w:hanging="360"/>
      </w:pPr>
      <w:rPr>
        <w:rFonts w:ascii="Times New Roman" w:eastAsia="Times New Roman" w:hAnsi="Times New Roman" w:cs="Times New Roman" w:hint="default"/>
      </w:rPr>
    </w:lvl>
    <w:lvl w:ilvl="1" w:tplc="04090003" w:tentative="1">
      <w:start w:val="1"/>
      <w:numFmt w:val="bullet"/>
      <w:lvlText w:val="o"/>
      <w:lvlJc w:val="left"/>
      <w:pPr>
        <w:ind w:left="1785" w:hanging="360"/>
      </w:pPr>
      <w:rPr>
        <w:rFonts w:ascii="Courier New" w:hAnsi="Courier New" w:cs="Courier New" w:hint="default"/>
      </w:rPr>
    </w:lvl>
    <w:lvl w:ilvl="2" w:tplc="04090005" w:tentative="1">
      <w:start w:val="1"/>
      <w:numFmt w:val="bullet"/>
      <w:lvlText w:val=""/>
      <w:lvlJc w:val="left"/>
      <w:pPr>
        <w:ind w:left="2505" w:hanging="360"/>
      </w:pPr>
      <w:rPr>
        <w:rFonts w:ascii="Wingdings" w:hAnsi="Wingdings" w:hint="default"/>
      </w:rPr>
    </w:lvl>
    <w:lvl w:ilvl="3" w:tplc="04090001" w:tentative="1">
      <w:start w:val="1"/>
      <w:numFmt w:val="bullet"/>
      <w:lvlText w:val=""/>
      <w:lvlJc w:val="left"/>
      <w:pPr>
        <w:ind w:left="3225" w:hanging="360"/>
      </w:pPr>
      <w:rPr>
        <w:rFonts w:ascii="Symbol" w:hAnsi="Symbol" w:hint="default"/>
      </w:rPr>
    </w:lvl>
    <w:lvl w:ilvl="4" w:tplc="04090003" w:tentative="1">
      <w:start w:val="1"/>
      <w:numFmt w:val="bullet"/>
      <w:lvlText w:val="o"/>
      <w:lvlJc w:val="left"/>
      <w:pPr>
        <w:ind w:left="3945" w:hanging="360"/>
      </w:pPr>
      <w:rPr>
        <w:rFonts w:ascii="Courier New" w:hAnsi="Courier New" w:cs="Courier New" w:hint="default"/>
      </w:rPr>
    </w:lvl>
    <w:lvl w:ilvl="5" w:tplc="04090005" w:tentative="1">
      <w:start w:val="1"/>
      <w:numFmt w:val="bullet"/>
      <w:lvlText w:val=""/>
      <w:lvlJc w:val="left"/>
      <w:pPr>
        <w:ind w:left="4665" w:hanging="360"/>
      </w:pPr>
      <w:rPr>
        <w:rFonts w:ascii="Wingdings" w:hAnsi="Wingdings" w:hint="default"/>
      </w:rPr>
    </w:lvl>
    <w:lvl w:ilvl="6" w:tplc="04090001" w:tentative="1">
      <w:start w:val="1"/>
      <w:numFmt w:val="bullet"/>
      <w:lvlText w:val=""/>
      <w:lvlJc w:val="left"/>
      <w:pPr>
        <w:ind w:left="5385" w:hanging="360"/>
      </w:pPr>
      <w:rPr>
        <w:rFonts w:ascii="Symbol" w:hAnsi="Symbol" w:hint="default"/>
      </w:rPr>
    </w:lvl>
    <w:lvl w:ilvl="7" w:tplc="04090003" w:tentative="1">
      <w:start w:val="1"/>
      <w:numFmt w:val="bullet"/>
      <w:lvlText w:val="o"/>
      <w:lvlJc w:val="left"/>
      <w:pPr>
        <w:ind w:left="6105" w:hanging="360"/>
      </w:pPr>
      <w:rPr>
        <w:rFonts w:ascii="Courier New" w:hAnsi="Courier New" w:cs="Courier New" w:hint="default"/>
      </w:rPr>
    </w:lvl>
    <w:lvl w:ilvl="8" w:tplc="04090005" w:tentative="1">
      <w:start w:val="1"/>
      <w:numFmt w:val="bullet"/>
      <w:lvlText w:val=""/>
      <w:lvlJc w:val="left"/>
      <w:pPr>
        <w:ind w:left="6825" w:hanging="360"/>
      </w:pPr>
      <w:rPr>
        <w:rFonts w:ascii="Wingdings" w:hAnsi="Wingdings" w:hint="default"/>
      </w:rPr>
    </w:lvl>
  </w:abstractNum>
  <w:abstractNum w:abstractNumId="18" w15:restartNumberingAfterBreak="0">
    <w:nsid w:val="32436554"/>
    <w:multiLevelType w:val="hybridMultilevel"/>
    <w:tmpl w:val="17C8D8CA"/>
    <w:lvl w:ilvl="0" w:tplc="6F021CE6">
      <w:start w:val="4"/>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371B343F"/>
    <w:multiLevelType w:val="hybridMultilevel"/>
    <w:tmpl w:val="2C7E2762"/>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86D70F2"/>
    <w:multiLevelType w:val="hybridMultilevel"/>
    <w:tmpl w:val="91588B4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5725BCF"/>
    <w:multiLevelType w:val="multilevel"/>
    <w:tmpl w:val="B718AD36"/>
    <w:lvl w:ilvl="0">
      <w:start w:val="1"/>
      <w:numFmt w:val="decimal"/>
      <w:lvlText w:val="%1."/>
      <w:lvlJc w:val="left"/>
      <w:pPr>
        <w:ind w:left="720" w:hanging="360"/>
      </w:pPr>
      <w:rPr>
        <w:rFonts w:hint="default"/>
        <w:b/>
        <w:bCs/>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2" w15:restartNumberingAfterBreak="0">
    <w:nsid w:val="45C3168C"/>
    <w:multiLevelType w:val="hybridMultilevel"/>
    <w:tmpl w:val="6CCE7DB4"/>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6697F37"/>
    <w:multiLevelType w:val="hybridMultilevel"/>
    <w:tmpl w:val="74E2A3C6"/>
    <w:lvl w:ilvl="0" w:tplc="FFFFFFFF">
      <w:start w:val="1"/>
      <w:numFmt w:val="bullet"/>
      <w:lvlText w:val="-"/>
      <w:lvlJc w:val="left"/>
      <w:pPr>
        <w:ind w:left="720" w:hanging="360"/>
      </w:pPr>
      <w:rPr>
        <w:rFonts w:ascii="Times New Roman" w:hAnsi="Times New Roman" w:cs="Times New Roman" w:hint="default"/>
      </w:rPr>
    </w:lvl>
    <w:lvl w:ilvl="1" w:tplc="56A43712">
      <w:start w:val="1"/>
      <w:numFmt w:val="bullet"/>
      <w:lvlText w:val="▸"/>
      <w:lvlJc w:val="left"/>
      <w:pPr>
        <w:ind w:left="720" w:hanging="360"/>
      </w:pPr>
      <w:rPr>
        <w:rFonts w:ascii="Segoe UI Emoji" w:hAnsi="Segoe UI Emoji"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4EF71B0A"/>
    <w:multiLevelType w:val="hybridMultilevel"/>
    <w:tmpl w:val="48925FEA"/>
    <w:lvl w:ilvl="0" w:tplc="096E3EB6">
      <w:start w:val="1"/>
      <w:numFmt w:val="bullet"/>
      <w:lvlText w:val="-"/>
      <w:lvlJc w:val="left"/>
      <w:pPr>
        <w:ind w:left="667" w:hanging="360"/>
      </w:pPr>
      <w:rPr>
        <w:rFonts w:ascii="Times New Roman" w:eastAsia="Calibri" w:hAnsi="Times New Roman" w:cs="Times New Roman" w:hint="default"/>
      </w:rPr>
    </w:lvl>
    <w:lvl w:ilvl="1" w:tplc="04090003" w:tentative="1">
      <w:start w:val="1"/>
      <w:numFmt w:val="bullet"/>
      <w:lvlText w:val="o"/>
      <w:lvlJc w:val="left"/>
      <w:pPr>
        <w:ind w:left="1387" w:hanging="360"/>
      </w:pPr>
      <w:rPr>
        <w:rFonts w:ascii="Courier New" w:hAnsi="Courier New" w:cs="Courier New" w:hint="default"/>
      </w:rPr>
    </w:lvl>
    <w:lvl w:ilvl="2" w:tplc="04090005" w:tentative="1">
      <w:start w:val="1"/>
      <w:numFmt w:val="bullet"/>
      <w:lvlText w:val=""/>
      <w:lvlJc w:val="left"/>
      <w:pPr>
        <w:ind w:left="2107" w:hanging="360"/>
      </w:pPr>
      <w:rPr>
        <w:rFonts w:ascii="Wingdings" w:hAnsi="Wingdings" w:hint="default"/>
      </w:rPr>
    </w:lvl>
    <w:lvl w:ilvl="3" w:tplc="04090001" w:tentative="1">
      <w:start w:val="1"/>
      <w:numFmt w:val="bullet"/>
      <w:lvlText w:val=""/>
      <w:lvlJc w:val="left"/>
      <w:pPr>
        <w:ind w:left="2827" w:hanging="360"/>
      </w:pPr>
      <w:rPr>
        <w:rFonts w:ascii="Symbol" w:hAnsi="Symbol" w:hint="default"/>
      </w:rPr>
    </w:lvl>
    <w:lvl w:ilvl="4" w:tplc="04090003" w:tentative="1">
      <w:start w:val="1"/>
      <w:numFmt w:val="bullet"/>
      <w:lvlText w:val="o"/>
      <w:lvlJc w:val="left"/>
      <w:pPr>
        <w:ind w:left="3547" w:hanging="360"/>
      </w:pPr>
      <w:rPr>
        <w:rFonts w:ascii="Courier New" w:hAnsi="Courier New" w:cs="Courier New" w:hint="default"/>
      </w:rPr>
    </w:lvl>
    <w:lvl w:ilvl="5" w:tplc="04090005" w:tentative="1">
      <w:start w:val="1"/>
      <w:numFmt w:val="bullet"/>
      <w:lvlText w:val=""/>
      <w:lvlJc w:val="left"/>
      <w:pPr>
        <w:ind w:left="4267" w:hanging="360"/>
      </w:pPr>
      <w:rPr>
        <w:rFonts w:ascii="Wingdings" w:hAnsi="Wingdings" w:hint="default"/>
      </w:rPr>
    </w:lvl>
    <w:lvl w:ilvl="6" w:tplc="04090001" w:tentative="1">
      <w:start w:val="1"/>
      <w:numFmt w:val="bullet"/>
      <w:lvlText w:val=""/>
      <w:lvlJc w:val="left"/>
      <w:pPr>
        <w:ind w:left="4987" w:hanging="360"/>
      </w:pPr>
      <w:rPr>
        <w:rFonts w:ascii="Symbol" w:hAnsi="Symbol" w:hint="default"/>
      </w:rPr>
    </w:lvl>
    <w:lvl w:ilvl="7" w:tplc="04090003" w:tentative="1">
      <w:start w:val="1"/>
      <w:numFmt w:val="bullet"/>
      <w:lvlText w:val="o"/>
      <w:lvlJc w:val="left"/>
      <w:pPr>
        <w:ind w:left="5707" w:hanging="360"/>
      </w:pPr>
      <w:rPr>
        <w:rFonts w:ascii="Courier New" w:hAnsi="Courier New" w:cs="Courier New" w:hint="default"/>
      </w:rPr>
    </w:lvl>
    <w:lvl w:ilvl="8" w:tplc="04090005" w:tentative="1">
      <w:start w:val="1"/>
      <w:numFmt w:val="bullet"/>
      <w:lvlText w:val=""/>
      <w:lvlJc w:val="left"/>
      <w:pPr>
        <w:ind w:left="6427" w:hanging="360"/>
      </w:pPr>
      <w:rPr>
        <w:rFonts w:ascii="Wingdings" w:hAnsi="Wingdings" w:hint="default"/>
      </w:rPr>
    </w:lvl>
  </w:abstractNum>
  <w:abstractNum w:abstractNumId="25" w15:restartNumberingAfterBreak="0">
    <w:nsid w:val="50602AD6"/>
    <w:multiLevelType w:val="hybridMultilevel"/>
    <w:tmpl w:val="73D4FD60"/>
    <w:lvl w:ilvl="0" w:tplc="FFFFFFFF">
      <w:start w:val="1"/>
      <w:numFmt w:val="bullet"/>
      <w:lvlText w:val="-"/>
      <w:lvlJc w:val="left"/>
      <w:pPr>
        <w:ind w:left="720" w:hanging="360"/>
      </w:pPr>
      <w:rPr>
        <w:rFonts w:ascii="Times New Roman" w:hAnsi="Times New Roman" w:cs="Times New Roman" w:hint="default"/>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54120E9F"/>
    <w:multiLevelType w:val="hybridMultilevel"/>
    <w:tmpl w:val="4B741B90"/>
    <w:lvl w:ilvl="0" w:tplc="0AE08C06">
      <w:start w:val="8"/>
      <w:numFmt w:val="decimal"/>
      <w:lvlText w:val="%1."/>
      <w:lvlJc w:val="left"/>
      <w:pPr>
        <w:ind w:left="720" w:hanging="360"/>
      </w:pPr>
      <w:rPr>
        <w:rFonts w:ascii="Times New Roman" w:hAnsi="Times New Roman"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F311979"/>
    <w:multiLevelType w:val="hybridMultilevel"/>
    <w:tmpl w:val="D74C301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1496745"/>
    <w:multiLevelType w:val="hybridMultilevel"/>
    <w:tmpl w:val="EAD0F61C"/>
    <w:lvl w:ilvl="0" w:tplc="1DA0E5CE">
      <w:numFmt w:val="bullet"/>
      <w:lvlText w:val="-"/>
      <w:lvlJc w:val="left"/>
      <w:pPr>
        <w:tabs>
          <w:tab w:val="num" w:pos="3240"/>
        </w:tabs>
        <w:ind w:left="3240" w:hanging="360"/>
      </w:pPr>
      <w:rPr>
        <w:rFonts w:ascii="Times New Roman" w:eastAsia="Times New Roman" w:hAnsi="Times New Roman" w:cs="Times New Roman" w:hint="default"/>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start w:val="1"/>
      <w:numFmt w:val="bullet"/>
      <w:lvlText w:val=""/>
      <w:lvlJc w:val="left"/>
      <w:pPr>
        <w:tabs>
          <w:tab w:val="num" w:pos="3600"/>
        </w:tabs>
        <w:ind w:left="3600" w:hanging="360"/>
      </w:pPr>
      <w:rPr>
        <w:rFonts w:ascii="Wingdings" w:hAnsi="Wingdings" w:hint="default"/>
      </w:rPr>
    </w:lvl>
    <w:lvl w:ilvl="3" w:tplc="1DA0E5CE">
      <w:numFmt w:val="bullet"/>
      <w:lvlText w:val="-"/>
      <w:lvlJc w:val="left"/>
      <w:pPr>
        <w:tabs>
          <w:tab w:val="num" w:pos="4320"/>
        </w:tabs>
        <w:ind w:left="4320" w:hanging="360"/>
      </w:pPr>
      <w:rPr>
        <w:rFonts w:ascii="Times New Roman" w:eastAsia="Times New Roman" w:hAnsi="Times New Roman" w:cs="Times New Roman"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29" w15:restartNumberingAfterBreak="0">
    <w:nsid w:val="66692263"/>
    <w:multiLevelType w:val="hybridMultilevel"/>
    <w:tmpl w:val="E2BE0FBE"/>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66B757F5"/>
    <w:multiLevelType w:val="hybridMultilevel"/>
    <w:tmpl w:val="5BE86CA2"/>
    <w:lvl w:ilvl="0" w:tplc="FFFFFFFF">
      <w:start w:val="1"/>
      <w:numFmt w:val="bullet"/>
      <w:lvlText w:val="-"/>
      <w:lvlJc w:val="left"/>
      <w:pPr>
        <w:ind w:left="720" w:hanging="360"/>
      </w:pPr>
      <w:rPr>
        <w:rFonts w:ascii="Times New Roman" w:hAnsi="Times New Roman" w:cs="Times New Roman" w:hint="default"/>
      </w:rPr>
    </w:lvl>
    <w:lvl w:ilvl="1" w:tplc="04090003">
      <w:start w:val="1"/>
      <w:numFmt w:val="bullet"/>
      <w:lvlText w:val="o"/>
      <w:lvlJc w:val="left"/>
      <w:pPr>
        <w:ind w:left="72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66C13631"/>
    <w:multiLevelType w:val="hybridMultilevel"/>
    <w:tmpl w:val="65CEEF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3" w15:restartNumberingAfterBreak="0">
    <w:nsid w:val="6D8969B4"/>
    <w:multiLevelType w:val="hybridMultilevel"/>
    <w:tmpl w:val="B73618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3072102"/>
    <w:multiLevelType w:val="hybridMultilevel"/>
    <w:tmpl w:val="C33AFEDC"/>
    <w:lvl w:ilvl="0" w:tplc="6F021CE6">
      <w:start w:val="4"/>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74147ADC"/>
    <w:multiLevelType w:val="hybridMultilevel"/>
    <w:tmpl w:val="2F2C24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8CA3B99"/>
    <w:multiLevelType w:val="hybridMultilevel"/>
    <w:tmpl w:val="13D08160"/>
    <w:lvl w:ilvl="0" w:tplc="096E3EB6">
      <w:start w:val="1"/>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97C5F14"/>
    <w:multiLevelType w:val="hybridMultilevel"/>
    <w:tmpl w:val="027E1DBE"/>
    <w:lvl w:ilvl="0" w:tplc="025AA1DC">
      <w:numFmt w:val="bullet"/>
      <w:lvlText w:val="-"/>
      <w:lvlJc w:val="left"/>
      <w:pPr>
        <w:ind w:left="720" w:hanging="360"/>
      </w:pPr>
      <w:rPr>
        <w:rFonts w:ascii="Times New Roman" w:eastAsia="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8" w15:restartNumberingAfterBreak="0">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DA04166"/>
    <w:multiLevelType w:val="hybridMultilevel"/>
    <w:tmpl w:val="AC1AE0EC"/>
    <w:lvl w:ilvl="0" w:tplc="EB78F7DE">
      <w:start w:val="9"/>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E723A45"/>
    <w:multiLevelType w:val="hybridMultilevel"/>
    <w:tmpl w:val="BB960A36"/>
    <w:lvl w:ilvl="0" w:tplc="04090001">
      <w:start w:val="1"/>
      <w:numFmt w:val="bullet"/>
      <w:lvlText w:val=""/>
      <w:lvlJc w:val="left"/>
      <w:pPr>
        <w:ind w:left="871" w:hanging="360"/>
      </w:pPr>
      <w:rPr>
        <w:rFonts w:ascii="Symbol" w:hAnsi="Symbol" w:hint="default"/>
      </w:rPr>
    </w:lvl>
    <w:lvl w:ilvl="1" w:tplc="04090003" w:tentative="1">
      <w:start w:val="1"/>
      <w:numFmt w:val="bullet"/>
      <w:lvlText w:val="o"/>
      <w:lvlJc w:val="left"/>
      <w:pPr>
        <w:ind w:left="1591" w:hanging="360"/>
      </w:pPr>
      <w:rPr>
        <w:rFonts w:ascii="Courier New" w:hAnsi="Courier New" w:cs="Courier New" w:hint="default"/>
      </w:rPr>
    </w:lvl>
    <w:lvl w:ilvl="2" w:tplc="04090005" w:tentative="1">
      <w:start w:val="1"/>
      <w:numFmt w:val="bullet"/>
      <w:lvlText w:val=""/>
      <w:lvlJc w:val="left"/>
      <w:pPr>
        <w:ind w:left="2311" w:hanging="360"/>
      </w:pPr>
      <w:rPr>
        <w:rFonts w:ascii="Wingdings" w:hAnsi="Wingdings" w:hint="default"/>
      </w:rPr>
    </w:lvl>
    <w:lvl w:ilvl="3" w:tplc="04090001" w:tentative="1">
      <w:start w:val="1"/>
      <w:numFmt w:val="bullet"/>
      <w:lvlText w:val=""/>
      <w:lvlJc w:val="left"/>
      <w:pPr>
        <w:ind w:left="3031" w:hanging="360"/>
      </w:pPr>
      <w:rPr>
        <w:rFonts w:ascii="Symbol" w:hAnsi="Symbol" w:hint="default"/>
      </w:rPr>
    </w:lvl>
    <w:lvl w:ilvl="4" w:tplc="04090003" w:tentative="1">
      <w:start w:val="1"/>
      <w:numFmt w:val="bullet"/>
      <w:lvlText w:val="o"/>
      <w:lvlJc w:val="left"/>
      <w:pPr>
        <w:ind w:left="3751" w:hanging="360"/>
      </w:pPr>
      <w:rPr>
        <w:rFonts w:ascii="Courier New" w:hAnsi="Courier New" w:cs="Courier New" w:hint="default"/>
      </w:rPr>
    </w:lvl>
    <w:lvl w:ilvl="5" w:tplc="04090005" w:tentative="1">
      <w:start w:val="1"/>
      <w:numFmt w:val="bullet"/>
      <w:lvlText w:val=""/>
      <w:lvlJc w:val="left"/>
      <w:pPr>
        <w:ind w:left="4471" w:hanging="360"/>
      </w:pPr>
      <w:rPr>
        <w:rFonts w:ascii="Wingdings" w:hAnsi="Wingdings" w:hint="default"/>
      </w:rPr>
    </w:lvl>
    <w:lvl w:ilvl="6" w:tplc="04090001" w:tentative="1">
      <w:start w:val="1"/>
      <w:numFmt w:val="bullet"/>
      <w:lvlText w:val=""/>
      <w:lvlJc w:val="left"/>
      <w:pPr>
        <w:ind w:left="5191" w:hanging="360"/>
      </w:pPr>
      <w:rPr>
        <w:rFonts w:ascii="Symbol" w:hAnsi="Symbol" w:hint="default"/>
      </w:rPr>
    </w:lvl>
    <w:lvl w:ilvl="7" w:tplc="04090003" w:tentative="1">
      <w:start w:val="1"/>
      <w:numFmt w:val="bullet"/>
      <w:lvlText w:val="o"/>
      <w:lvlJc w:val="left"/>
      <w:pPr>
        <w:ind w:left="5911" w:hanging="360"/>
      </w:pPr>
      <w:rPr>
        <w:rFonts w:ascii="Courier New" w:hAnsi="Courier New" w:cs="Courier New" w:hint="default"/>
      </w:rPr>
    </w:lvl>
    <w:lvl w:ilvl="8" w:tplc="04090005" w:tentative="1">
      <w:start w:val="1"/>
      <w:numFmt w:val="bullet"/>
      <w:lvlText w:val=""/>
      <w:lvlJc w:val="left"/>
      <w:pPr>
        <w:ind w:left="6631" w:hanging="360"/>
      </w:pPr>
      <w:rPr>
        <w:rFonts w:ascii="Wingdings" w:hAnsi="Wingdings" w:hint="default"/>
      </w:rPr>
    </w:lvl>
  </w:abstractNum>
  <w:abstractNum w:abstractNumId="41" w15:restartNumberingAfterBreak="0">
    <w:nsid w:val="7FDE2CC5"/>
    <w:multiLevelType w:val="hybridMultilevel"/>
    <w:tmpl w:val="8D080C2A"/>
    <w:lvl w:ilvl="0" w:tplc="C5B40E2C">
      <w:start w:val="1"/>
      <w:numFmt w:val="bullet"/>
      <w:lvlText w:val="-"/>
      <w:lvlJc w:val="left"/>
      <w:pPr>
        <w:ind w:left="720" w:hanging="360"/>
      </w:pPr>
      <w:rPr>
        <w:rFonts w:ascii="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98816422">
    <w:abstractNumId w:val="8"/>
  </w:num>
  <w:num w:numId="2" w16cid:durableId="2107922609">
    <w:abstractNumId w:val="28"/>
  </w:num>
  <w:num w:numId="3" w16cid:durableId="1480686801">
    <w:abstractNumId w:val="14"/>
  </w:num>
  <w:num w:numId="4" w16cid:durableId="1125276918">
    <w:abstractNumId w:val="1"/>
  </w:num>
  <w:num w:numId="5" w16cid:durableId="1781952469">
    <w:abstractNumId w:val="12"/>
  </w:num>
  <w:num w:numId="6" w16cid:durableId="2036882047">
    <w:abstractNumId w:val="19"/>
  </w:num>
  <w:num w:numId="7" w16cid:durableId="116145175">
    <w:abstractNumId w:val="29"/>
  </w:num>
  <w:num w:numId="8" w16cid:durableId="303975923">
    <w:abstractNumId w:val="20"/>
  </w:num>
  <w:num w:numId="9" w16cid:durableId="1059324610">
    <w:abstractNumId w:val="35"/>
  </w:num>
  <w:num w:numId="10" w16cid:durableId="52051264">
    <w:abstractNumId w:val="33"/>
  </w:num>
  <w:num w:numId="11" w16cid:durableId="667102568">
    <w:abstractNumId w:val="15"/>
  </w:num>
  <w:num w:numId="12" w16cid:durableId="174662165">
    <w:abstractNumId w:val="40"/>
  </w:num>
  <w:num w:numId="13" w16cid:durableId="3408599">
    <w:abstractNumId w:val="27"/>
  </w:num>
  <w:num w:numId="14" w16cid:durableId="1024943303">
    <w:abstractNumId w:val="39"/>
  </w:num>
  <w:num w:numId="15" w16cid:durableId="1031762097">
    <w:abstractNumId w:val="9"/>
  </w:num>
  <w:num w:numId="16" w16cid:durableId="786432908">
    <w:abstractNumId w:val="5"/>
  </w:num>
  <w:num w:numId="17" w16cid:durableId="1120298666">
    <w:abstractNumId w:val="24"/>
  </w:num>
  <w:num w:numId="18" w16cid:durableId="1015154149">
    <w:abstractNumId w:val="2"/>
  </w:num>
  <w:num w:numId="19" w16cid:durableId="1361859097">
    <w:abstractNumId w:val="26"/>
  </w:num>
  <w:num w:numId="20" w16cid:durableId="1562138148">
    <w:abstractNumId w:val="32"/>
  </w:num>
  <w:num w:numId="21" w16cid:durableId="152186752">
    <w:abstractNumId w:val="36"/>
  </w:num>
  <w:num w:numId="22" w16cid:durableId="1375423588">
    <w:abstractNumId w:val="17"/>
  </w:num>
  <w:num w:numId="23" w16cid:durableId="2062287038">
    <w:abstractNumId w:val="11"/>
  </w:num>
  <w:num w:numId="24" w16cid:durableId="382023527">
    <w:abstractNumId w:val="13"/>
  </w:num>
  <w:num w:numId="25" w16cid:durableId="1086993682">
    <w:abstractNumId w:val="16"/>
  </w:num>
  <w:num w:numId="26" w16cid:durableId="11760957">
    <w:abstractNumId w:val="38"/>
  </w:num>
  <w:num w:numId="27" w16cid:durableId="2130585675">
    <w:abstractNumId w:val="34"/>
  </w:num>
  <w:num w:numId="28" w16cid:durableId="1775049637">
    <w:abstractNumId w:val="22"/>
  </w:num>
  <w:num w:numId="29" w16cid:durableId="132411509">
    <w:abstractNumId w:val="3"/>
  </w:num>
  <w:num w:numId="30" w16cid:durableId="114643847">
    <w:abstractNumId w:val="18"/>
  </w:num>
  <w:num w:numId="31" w16cid:durableId="1766610996">
    <w:abstractNumId w:val="0"/>
  </w:num>
  <w:num w:numId="32" w16cid:durableId="986980490">
    <w:abstractNumId w:val="37"/>
  </w:num>
  <w:num w:numId="33" w16cid:durableId="666514750">
    <w:abstractNumId w:val="21"/>
  </w:num>
  <w:num w:numId="34" w16cid:durableId="755789853">
    <w:abstractNumId w:val="31"/>
  </w:num>
  <w:num w:numId="35" w16cid:durableId="1995449213">
    <w:abstractNumId w:val="7"/>
  </w:num>
  <w:num w:numId="36" w16cid:durableId="66149274">
    <w:abstractNumId w:val="4"/>
  </w:num>
  <w:num w:numId="37" w16cid:durableId="1571117328">
    <w:abstractNumId w:val="41"/>
  </w:num>
  <w:num w:numId="38" w16cid:durableId="296110112">
    <w:abstractNumId w:val="25"/>
  </w:num>
  <w:num w:numId="39" w16cid:durableId="82453559">
    <w:abstractNumId w:val="10"/>
  </w:num>
  <w:num w:numId="40" w16cid:durableId="609699104">
    <w:abstractNumId w:val="30"/>
  </w:num>
  <w:num w:numId="41" w16cid:durableId="661078541">
    <w:abstractNumId w:val="23"/>
  </w:num>
  <w:num w:numId="42" w16cid:durableId="89713501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06"/>
  <w:documentProtection w:edit="forms" w:enforcement="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1AB3"/>
    <w:rsid w:val="00001114"/>
    <w:rsid w:val="00001F60"/>
    <w:rsid w:val="000027E8"/>
    <w:rsid w:val="000029CB"/>
    <w:rsid w:val="00005FA8"/>
    <w:rsid w:val="000074C3"/>
    <w:rsid w:val="00007F21"/>
    <w:rsid w:val="0001032C"/>
    <w:rsid w:val="000103BF"/>
    <w:rsid w:val="0001050B"/>
    <w:rsid w:val="00011D2A"/>
    <w:rsid w:val="00014B19"/>
    <w:rsid w:val="00015E6C"/>
    <w:rsid w:val="00017255"/>
    <w:rsid w:val="00021EED"/>
    <w:rsid w:val="000225D7"/>
    <w:rsid w:val="0002311F"/>
    <w:rsid w:val="00024D94"/>
    <w:rsid w:val="00026521"/>
    <w:rsid w:val="00026B90"/>
    <w:rsid w:val="0002729D"/>
    <w:rsid w:val="00027A9A"/>
    <w:rsid w:val="000363B3"/>
    <w:rsid w:val="00036F0B"/>
    <w:rsid w:val="0003747A"/>
    <w:rsid w:val="00037DE5"/>
    <w:rsid w:val="000420F7"/>
    <w:rsid w:val="00042B6B"/>
    <w:rsid w:val="000438CD"/>
    <w:rsid w:val="0004510D"/>
    <w:rsid w:val="00045C8B"/>
    <w:rsid w:val="00046200"/>
    <w:rsid w:val="00046F07"/>
    <w:rsid w:val="00047526"/>
    <w:rsid w:val="00054517"/>
    <w:rsid w:val="00054829"/>
    <w:rsid w:val="00054DC6"/>
    <w:rsid w:val="0005577A"/>
    <w:rsid w:val="00055A0A"/>
    <w:rsid w:val="0005621C"/>
    <w:rsid w:val="000571AB"/>
    <w:rsid w:val="00061486"/>
    <w:rsid w:val="00061B3A"/>
    <w:rsid w:val="000645B1"/>
    <w:rsid w:val="00064A8D"/>
    <w:rsid w:val="0007079A"/>
    <w:rsid w:val="0007310F"/>
    <w:rsid w:val="0007325E"/>
    <w:rsid w:val="000733AF"/>
    <w:rsid w:val="00074A02"/>
    <w:rsid w:val="00074EEC"/>
    <w:rsid w:val="00075664"/>
    <w:rsid w:val="00076B91"/>
    <w:rsid w:val="000777B6"/>
    <w:rsid w:val="0008087F"/>
    <w:rsid w:val="00083DA8"/>
    <w:rsid w:val="00085151"/>
    <w:rsid w:val="00085477"/>
    <w:rsid w:val="00085E50"/>
    <w:rsid w:val="00087328"/>
    <w:rsid w:val="0008781C"/>
    <w:rsid w:val="00087D94"/>
    <w:rsid w:val="00090E9C"/>
    <w:rsid w:val="00091599"/>
    <w:rsid w:val="00092B88"/>
    <w:rsid w:val="0009418F"/>
    <w:rsid w:val="00096F3D"/>
    <w:rsid w:val="00097503"/>
    <w:rsid w:val="00097DFE"/>
    <w:rsid w:val="000A0342"/>
    <w:rsid w:val="000A334A"/>
    <w:rsid w:val="000A696F"/>
    <w:rsid w:val="000A76A7"/>
    <w:rsid w:val="000B130C"/>
    <w:rsid w:val="000B1B17"/>
    <w:rsid w:val="000B1E93"/>
    <w:rsid w:val="000B2F84"/>
    <w:rsid w:val="000B3A63"/>
    <w:rsid w:val="000B5351"/>
    <w:rsid w:val="000B79C2"/>
    <w:rsid w:val="000C266C"/>
    <w:rsid w:val="000C27BE"/>
    <w:rsid w:val="000C3867"/>
    <w:rsid w:val="000C50FB"/>
    <w:rsid w:val="000C5479"/>
    <w:rsid w:val="000D0784"/>
    <w:rsid w:val="000D21CE"/>
    <w:rsid w:val="000D2E26"/>
    <w:rsid w:val="000D3986"/>
    <w:rsid w:val="000D4AB1"/>
    <w:rsid w:val="000D57CE"/>
    <w:rsid w:val="000D5CE8"/>
    <w:rsid w:val="000D630D"/>
    <w:rsid w:val="000D7014"/>
    <w:rsid w:val="000D7B32"/>
    <w:rsid w:val="000E06BA"/>
    <w:rsid w:val="000E1780"/>
    <w:rsid w:val="000E1937"/>
    <w:rsid w:val="000E1BF9"/>
    <w:rsid w:val="000E2DF4"/>
    <w:rsid w:val="000E6F15"/>
    <w:rsid w:val="000E7CC7"/>
    <w:rsid w:val="000F14DA"/>
    <w:rsid w:val="000F1F71"/>
    <w:rsid w:val="000F2047"/>
    <w:rsid w:val="000F3B0A"/>
    <w:rsid w:val="000F4E38"/>
    <w:rsid w:val="000F5403"/>
    <w:rsid w:val="000F5521"/>
    <w:rsid w:val="000F5B2F"/>
    <w:rsid w:val="000F5F4A"/>
    <w:rsid w:val="000F68A1"/>
    <w:rsid w:val="000F69B8"/>
    <w:rsid w:val="001015A0"/>
    <w:rsid w:val="00101697"/>
    <w:rsid w:val="00102CFA"/>
    <w:rsid w:val="00104C7B"/>
    <w:rsid w:val="0010669C"/>
    <w:rsid w:val="00106C3F"/>
    <w:rsid w:val="001105CA"/>
    <w:rsid w:val="0011097A"/>
    <w:rsid w:val="00111647"/>
    <w:rsid w:val="00112587"/>
    <w:rsid w:val="00115363"/>
    <w:rsid w:val="00115397"/>
    <w:rsid w:val="001155E9"/>
    <w:rsid w:val="00117441"/>
    <w:rsid w:val="00117FC1"/>
    <w:rsid w:val="00120216"/>
    <w:rsid w:val="00121AA5"/>
    <w:rsid w:val="001224A3"/>
    <w:rsid w:val="001224F8"/>
    <w:rsid w:val="00123875"/>
    <w:rsid w:val="001240F6"/>
    <w:rsid w:val="001242B3"/>
    <w:rsid w:val="001311FE"/>
    <w:rsid w:val="001317C8"/>
    <w:rsid w:val="00131D5E"/>
    <w:rsid w:val="00132B8D"/>
    <w:rsid w:val="00134F19"/>
    <w:rsid w:val="001378B6"/>
    <w:rsid w:val="00140FA7"/>
    <w:rsid w:val="00142903"/>
    <w:rsid w:val="00145781"/>
    <w:rsid w:val="001475A4"/>
    <w:rsid w:val="00150ADE"/>
    <w:rsid w:val="00150EB2"/>
    <w:rsid w:val="001537D7"/>
    <w:rsid w:val="00154009"/>
    <w:rsid w:val="00154246"/>
    <w:rsid w:val="00154416"/>
    <w:rsid w:val="00155E3E"/>
    <w:rsid w:val="00156B18"/>
    <w:rsid w:val="00157316"/>
    <w:rsid w:val="001573D1"/>
    <w:rsid w:val="001573F7"/>
    <w:rsid w:val="00157AFC"/>
    <w:rsid w:val="00161425"/>
    <w:rsid w:val="0016275C"/>
    <w:rsid w:val="00167486"/>
    <w:rsid w:val="00170D72"/>
    <w:rsid w:val="001713C5"/>
    <w:rsid w:val="001752CA"/>
    <w:rsid w:val="001753C0"/>
    <w:rsid w:val="0018000A"/>
    <w:rsid w:val="00181314"/>
    <w:rsid w:val="001830F6"/>
    <w:rsid w:val="0018339C"/>
    <w:rsid w:val="00183840"/>
    <w:rsid w:val="00184395"/>
    <w:rsid w:val="001847F2"/>
    <w:rsid w:val="001848E1"/>
    <w:rsid w:val="0019334E"/>
    <w:rsid w:val="001933F3"/>
    <w:rsid w:val="00194636"/>
    <w:rsid w:val="00194A5E"/>
    <w:rsid w:val="00197C47"/>
    <w:rsid w:val="00197D5C"/>
    <w:rsid w:val="001A006B"/>
    <w:rsid w:val="001A0796"/>
    <w:rsid w:val="001A1084"/>
    <w:rsid w:val="001A2920"/>
    <w:rsid w:val="001A2C78"/>
    <w:rsid w:val="001A3804"/>
    <w:rsid w:val="001A38D6"/>
    <w:rsid w:val="001A3E8E"/>
    <w:rsid w:val="001A401B"/>
    <w:rsid w:val="001A445E"/>
    <w:rsid w:val="001A495B"/>
    <w:rsid w:val="001A51AB"/>
    <w:rsid w:val="001A5307"/>
    <w:rsid w:val="001A5363"/>
    <w:rsid w:val="001B0686"/>
    <w:rsid w:val="001B076B"/>
    <w:rsid w:val="001B0D52"/>
    <w:rsid w:val="001B0E5C"/>
    <w:rsid w:val="001B1565"/>
    <w:rsid w:val="001B3D7A"/>
    <w:rsid w:val="001B5C43"/>
    <w:rsid w:val="001B71EC"/>
    <w:rsid w:val="001B7896"/>
    <w:rsid w:val="001B7E5C"/>
    <w:rsid w:val="001C1E58"/>
    <w:rsid w:val="001C2B9C"/>
    <w:rsid w:val="001C30E6"/>
    <w:rsid w:val="001C49CD"/>
    <w:rsid w:val="001C4C91"/>
    <w:rsid w:val="001C6147"/>
    <w:rsid w:val="001C77CD"/>
    <w:rsid w:val="001D0A5B"/>
    <w:rsid w:val="001D1230"/>
    <w:rsid w:val="001D1253"/>
    <w:rsid w:val="001D1AA5"/>
    <w:rsid w:val="001D242E"/>
    <w:rsid w:val="001D249F"/>
    <w:rsid w:val="001D26AC"/>
    <w:rsid w:val="001D2C0F"/>
    <w:rsid w:val="001D3810"/>
    <w:rsid w:val="001D468E"/>
    <w:rsid w:val="001D4F3E"/>
    <w:rsid w:val="001D5D93"/>
    <w:rsid w:val="001D6735"/>
    <w:rsid w:val="001D6C5C"/>
    <w:rsid w:val="001D719B"/>
    <w:rsid w:val="001D75E7"/>
    <w:rsid w:val="001D7D59"/>
    <w:rsid w:val="001E03F3"/>
    <w:rsid w:val="001E17CB"/>
    <w:rsid w:val="001E186C"/>
    <w:rsid w:val="001E1880"/>
    <w:rsid w:val="001E1E9A"/>
    <w:rsid w:val="001E41F3"/>
    <w:rsid w:val="001E4E16"/>
    <w:rsid w:val="001E5222"/>
    <w:rsid w:val="001E797E"/>
    <w:rsid w:val="001F253C"/>
    <w:rsid w:val="001F371F"/>
    <w:rsid w:val="001F4226"/>
    <w:rsid w:val="001F51B8"/>
    <w:rsid w:val="001F598C"/>
    <w:rsid w:val="001F792F"/>
    <w:rsid w:val="001F7E51"/>
    <w:rsid w:val="00200F60"/>
    <w:rsid w:val="00201179"/>
    <w:rsid w:val="00201497"/>
    <w:rsid w:val="002015BA"/>
    <w:rsid w:val="00202182"/>
    <w:rsid w:val="00202816"/>
    <w:rsid w:val="00204271"/>
    <w:rsid w:val="0020443E"/>
    <w:rsid w:val="00205099"/>
    <w:rsid w:val="00207979"/>
    <w:rsid w:val="00211248"/>
    <w:rsid w:val="00220A9A"/>
    <w:rsid w:val="00220CC3"/>
    <w:rsid w:val="00222D25"/>
    <w:rsid w:val="002236BB"/>
    <w:rsid w:val="0022546A"/>
    <w:rsid w:val="00225E61"/>
    <w:rsid w:val="00226621"/>
    <w:rsid w:val="00227CB2"/>
    <w:rsid w:val="00230A84"/>
    <w:rsid w:val="00231A20"/>
    <w:rsid w:val="00232C68"/>
    <w:rsid w:val="00232EF4"/>
    <w:rsid w:val="00233848"/>
    <w:rsid w:val="00234291"/>
    <w:rsid w:val="00234A94"/>
    <w:rsid w:val="002363CF"/>
    <w:rsid w:val="002370D9"/>
    <w:rsid w:val="00240F33"/>
    <w:rsid w:val="00243E1A"/>
    <w:rsid w:val="0024422C"/>
    <w:rsid w:val="00244246"/>
    <w:rsid w:val="00244295"/>
    <w:rsid w:val="00246371"/>
    <w:rsid w:val="002466B7"/>
    <w:rsid w:val="00247464"/>
    <w:rsid w:val="002522BB"/>
    <w:rsid w:val="00253295"/>
    <w:rsid w:val="002548C0"/>
    <w:rsid w:val="00254B2A"/>
    <w:rsid w:val="00254BC9"/>
    <w:rsid w:val="002564B8"/>
    <w:rsid w:val="00256793"/>
    <w:rsid w:val="002573C9"/>
    <w:rsid w:val="00257B8E"/>
    <w:rsid w:val="002601EA"/>
    <w:rsid w:val="0026051A"/>
    <w:rsid w:val="00261354"/>
    <w:rsid w:val="00263F22"/>
    <w:rsid w:val="00264B0A"/>
    <w:rsid w:val="00267B77"/>
    <w:rsid w:val="00267C6E"/>
    <w:rsid w:val="002706E1"/>
    <w:rsid w:val="00270900"/>
    <w:rsid w:val="002723CA"/>
    <w:rsid w:val="002737E3"/>
    <w:rsid w:val="0027591F"/>
    <w:rsid w:val="002801BA"/>
    <w:rsid w:val="00280D2E"/>
    <w:rsid w:val="00281407"/>
    <w:rsid w:val="00281B16"/>
    <w:rsid w:val="00284633"/>
    <w:rsid w:val="002849FB"/>
    <w:rsid w:val="002864B1"/>
    <w:rsid w:val="002870F7"/>
    <w:rsid w:val="00287800"/>
    <w:rsid w:val="00287DFA"/>
    <w:rsid w:val="002925DB"/>
    <w:rsid w:val="002931DB"/>
    <w:rsid w:val="00293A78"/>
    <w:rsid w:val="00295844"/>
    <w:rsid w:val="002959E4"/>
    <w:rsid w:val="0029747A"/>
    <w:rsid w:val="002A017E"/>
    <w:rsid w:val="002A075B"/>
    <w:rsid w:val="002A10D5"/>
    <w:rsid w:val="002A2181"/>
    <w:rsid w:val="002A4DEB"/>
    <w:rsid w:val="002A4ED7"/>
    <w:rsid w:val="002A75D0"/>
    <w:rsid w:val="002B02C9"/>
    <w:rsid w:val="002B03AD"/>
    <w:rsid w:val="002B2D45"/>
    <w:rsid w:val="002B3058"/>
    <w:rsid w:val="002B308C"/>
    <w:rsid w:val="002B34B0"/>
    <w:rsid w:val="002B4788"/>
    <w:rsid w:val="002B491E"/>
    <w:rsid w:val="002B5D99"/>
    <w:rsid w:val="002B773A"/>
    <w:rsid w:val="002B7E91"/>
    <w:rsid w:val="002C0211"/>
    <w:rsid w:val="002C28CE"/>
    <w:rsid w:val="002C3D2A"/>
    <w:rsid w:val="002C4F88"/>
    <w:rsid w:val="002C5EAF"/>
    <w:rsid w:val="002C6652"/>
    <w:rsid w:val="002C6B1B"/>
    <w:rsid w:val="002D0D8C"/>
    <w:rsid w:val="002D35D1"/>
    <w:rsid w:val="002D36BA"/>
    <w:rsid w:val="002D39D2"/>
    <w:rsid w:val="002D405E"/>
    <w:rsid w:val="002D45A2"/>
    <w:rsid w:val="002D4D76"/>
    <w:rsid w:val="002E004E"/>
    <w:rsid w:val="002E10CA"/>
    <w:rsid w:val="002E49E3"/>
    <w:rsid w:val="002E51D6"/>
    <w:rsid w:val="002E5A07"/>
    <w:rsid w:val="002E667D"/>
    <w:rsid w:val="002E6D55"/>
    <w:rsid w:val="002F02CA"/>
    <w:rsid w:val="002F310E"/>
    <w:rsid w:val="002F374F"/>
    <w:rsid w:val="002F6555"/>
    <w:rsid w:val="002F68B2"/>
    <w:rsid w:val="00300201"/>
    <w:rsid w:val="00302E20"/>
    <w:rsid w:val="0030360C"/>
    <w:rsid w:val="0030429A"/>
    <w:rsid w:val="003047A4"/>
    <w:rsid w:val="003051D5"/>
    <w:rsid w:val="00305736"/>
    <w:rsid w:val="003070D1"/>
    <w:rsid w:val="00307A1E"/>
    <w:rsid w:val="00307E96"/>
    <w:rsid w:val="00311E46"/>
    <w:rsid w:val="00313F6C"/>
    <w:rsid w:val="003145FA"/>
    <w:rsid w:val="0031590E"/>
    <w:rsid w:val="0031597B"/>
    <w:rsid w:val="00316359"/>
    <w:rsid w:val="003166F6"/>
    <w:rsid w:val="003175F7"/>
    <w:rsid w:val="00320034"/>
    <w:rsid w:val="00320042"/>
    <w:rsid w:val="0032080C"/>
    <w:rsid w:val="00322F19"/>
    <w:rsid w:val="00325F88"/>
    <w:rsid w:val="00326440"/>
    <w:rsid w:val="00330033"/>
    <w:rsid w:val="00330A3D"/>
    <w:rsid w:val="00331EC9"/>
    <w:rsid w:val="00331FB6"/>
    <w:rsid w:val="00332BA7"/>
    <w:rsid w:val="00333B9A"/>
    <w:rsid w:val="00333F68"/>
    <w:rsid w:val="00334EFC"/>
    <w:rsid w:val="003359F3"/>
    <w:rsid w:val="00335B2A"/>
    <w:rsid w:val="00340AFB"/>
    <w:rsid w:val="003411BA"/>
    <w:rsid w:val="0034321B"/>
    <w:rsid w:val="0034328F"/>
    <w:rsid w:val="0034338A"/>
    <w:rsid w:val="00343394"/>
    <w:rsid w:val="00343D6C"/>
    <w:rsid w:val="00344114"/>
    <w:rsid w:val="0034527D"/>
    <w:rsid w:val="003467FD"/>
    <w:rsid w:val="00347FFC"/>
    <w:rsid w:val="00350AA1"/>
    <w:rsid w:val="00351CB4"/>
    <w:rsid w:val="00351D56"/>
    <w:rsid w:val="00351D5F"/>
    <w:rsid w:val="00353F1D"/>
    <w:rsid w:val="00353F54"/>
    <w:rsid w:val="0035424A"/>
    <w:rsid w:val="00354F4B"/>
    <w:rsid w:val="00355B0A"/>
    <w:rsid w:val="00356624"/>
    <w:rsid w:val="003614AC"/>
    <w:rsid w:val="00362676"/>
    <w:rsid w:val="003627A2"/>
    <w:rsid w:val="00363104"/>
    <w:rsid w:val="00363527"/>
    <w:rsid w:val="003675AF"/>
    <w:rsid w:val="0036787A"/>
    <w:rsid w:val="00370ABB"/>
    <w:rsid w:val="003719BA"/>
    <w:rsid w:val="00373103"/>
    <w:rsid w:val="0037380D"/>
    <w:rsid w:val="00374107"/>
    <w:rsid w:val="003747B4"/>
    <w:rsid w:val="0037528A"/>
    <w:rsid w:val="00375642"/>
    <w:rsid w:val="003759A9"/>
    <w:rsid w:val="00376F93"/>
    <w:rsid w:val="00377BC4"/>
    <w:rsid w:val="00377C63"/>
    <w:rsid w:val="003840F8"/>
    <w:rsid w:val="00385FD0"/>
    <w:rsid w:val="003870E6"/>
    <w:rsid w:val="00387B1B"/>
    <w:rsid w:val="00391F37"/>
    <w:rsid w:val="0039237D"/>
    <w:rsid w:val="00393099"/>
    <w:rsid w:val="003947A5"/>
    <w:rsid w:val="003958F9"/>
    <w:rsid w:val="00396062"/>
    <w:rsid w:val="003969A2"/>
    <w:rsid w:val="0039734D"/>
    <w:rsid w:val="00397F03"/>
    <w:rsid w:val="003A0A16"/>
    <w:rsid w:val="003A0A4D"/>
    <w:rsid w:val="003A18BF"/>
    <w:rsid w:val="003A603E"/>
    <w:rsid w:val="003B0593"/>
    <w:rsid w:val="003B086F"/>
    <w:rsid w:val="003B0B39"/>
    <w:rsid w:val="003B0F07"/>
    <w:rsid w:val="003B160A"/>
    <w:rsid w:val="003B261F"/>
    <w:rsid w:val="003B2989"/>
    <w:rsid w:val="003B29A1"/>
    <w:rsid w:val="003B30C1"/>
    <w:rsid w:val="003B5338"/>
    <w:rsid w:val="003B599D"/>
    <w:rsid w:val="003B64E5"/>
    <w:rsid w:val="003B6970"/>
    <w:rsid w:val="003B7525"/>
    <w:rsid w:val="003B7E42"/>
    <w:rsid w:val="003B7E98"/>
    <w:rsid w:val="003C411A"/>
    <w:rsid w:val="003C4905"/>
    <w:rsid w:val="003C5778"/>
    <w:rsid w:val="003C7976"/>
    <w:rsid w:val="003C7FC3"/>
    <w:rsid w:val="003D05C5"/>
    <w:rsid w:val="003D103A"/>
    <w:rsid w:val="003D200C"/>
    <w:rsid w:val="003D4083"/>
    <w:rsid w:val="003D490D"/>
    <w:rsid w:val="003D52D6"/>
    <w:rsid w:val="003D5C59"/>
    <w:rsid w:val="003D61BA"/>
    <w:rsid w:val="003D6B4A"/>
    <w:rsid w:val="003D7250"/>
    <w:rsid w:val="003E0489"/>
    <w:rsid w:val="003E0EB2"/>
    <w:rsid w:val="003E1263"/>
    <w:rsid w:val="003E1E22"/>
    <w:rsid w:val="003E40C2"/>
    <w:rsid w:val="003E41C9"/>
    <w:rsid w:val="003E48E3"/>
    <w:rsid w:val="003E5EFC"/>
    <w:rsid w:val="003E6100"/>
    <w:rsid w:val="003E7129"/>
    <w:rsid w:val="003E7528"/>
    <w:rsid w:val="003E756F"/>
    <w:rsid w:val="003E7727"/>
    <w:rsid w:val="003F2599"/>
    <w:rsid w:val="003F2EAD"/>
    <w:rsid w:val="003F3905"/>
    <w:rsid w:val="003F3A31"/>
    <w:rsid w:val="003F62DF"/>
    <w:rsid w:val="003F639E"/>
    <w:rsid w:val="003F77E5"/>
    <w:rsid w:val="003F79FC"/>
    <w:rsid w:val="00400710"/>
    <w:rsid w:val="004015D2"/>
    <w:rsid w:val="004047BD"/>
    <w:rsid w:val="0040580D"/>
    <w:rsid w:val="00405BE1"/>
    <w:rsid w:val="00407B8E"/>
    <w:rsid w:val="00412466"/>
    <w:rsid w:val="004135F8"/>
    <w:rsid w:val="00415329"/>
    <w:rsid w:val="00415D36"/>
    <w:rsid w:val="00416476"/>
    <w:rsid w:val="004176F6"/>
    <w:rsid w:val="004223C4"/>
    <w:rsid w:val="004238A6"/>
    <w:rsid w:val="00425D67"/>
    <w:rsid w:val="00425EC6"/>
    <w:rsid w:val="00427053"/>
    <w:rsid w:val="00427175"/>
    <w:rsid w:val="00430509"/>
    <w:rsid w:val="0043059D"/>
    <w:rsid w:val="0043086F"/>
    <w:rsid w:val="00432017"/>
    <w:rsid w:val="00433276"/>
    <w:rsid w:val="00434621"/>
    <w:rsid w:val="00442096"/>
    <w:rsid w:val="004427DB"/>
    <w:rsid w:val="00446718"/>
    <w:rsid w:val="004511DB"/>
    <w:rsid w:val="00451449"/>
    <w:rsid w:val="00451F0C"/>
    <w:rsid w:val="0045260A"/>
    <w:rsid w:val="00453A06"/>
    <w:rsid w:val="00453F9B"/>
    <w:rsid w:val="0045627A"/>
    <w:rsid w:val="0046191A"/>
    <w:rsid w:val="004628C3"/>
    <w:rsid w:val="00462E55"/>
    <w:rsid w:val="004637BE"/>
    <w:rsid w:val="0046556D"/>
    <w:rsid w:val="0046576F"/>
    <w:rsid w:val="004663DB"/>
    <w:rsid w:val="0046706E"/>
    <w:rsid w:val="0047075A"/>
    <w:rsid w:val="0047211C"/>
    <w:rsid w:val="00473D7E"/>
    <w:rsid w:val="00476484"/>
    <w:rsid w:val="0047755F"/>
    <w:rsid w:val="00480D9D"/>
    <w:rsid w:val="004822FC"/>
    <w:rsid w:val="00482E6F"/>
    <w:rsid w:val="0048410D"/>
    <w:rsid w:val="00484766"/>
    <w:rsid w:val="00484982"/>
    <w:rsid w:val="004858EF"/>
    <w:rsid w:val="00486621"/>
    <w:rsid w:val="00486CCC"/>
    <w:rsid w:val="0048793D"/>
    <w:rsid w:val="00487981"/>
    <w:rsid w:val="00487B3B"/>
    <w:rsid w:val="00487C2A"/>
    <w:rsid w:val="00490612"/>
    <w:rsid w:val="004A2044"/>
    <w:rsid w:val="004A2742"/>
    <w:rsid w:val="004A2A00"/>
    <w:rsid w:val="004A5589"/>
    <w:rsid w:val="004A55BE"/>
    <w:rsid w:val="004A705E"/>
    <w:rsid w:val="004A79B1"/>
    <w:rsid w:val="004B1B30"/>
    <w:rsid w:val="004B1C6E"/>
    <w:rsid w:val="004B316C"/>
    <w:rsid w:val="004B33D1"/>
    <w:rsid w:val="004B4DE7"/>
    <w:rsid w:val="004B5CF9"/>
    <w:rsid w:val="004B5FD3"/>
    <w:rsid w:val="004B6571"/>
    <w:rsid w:val="004B6826"/>
    <w:rsid w:val="004B7FCF"/>
    <w:rsid w:val="004C0432"/>
    <w:rsid w:val="004C3DFC"/>
    <w:rsid w:val="004C53C7"/>
    <w:rsid w:val="004C53F4"/>
    <w:rsid w:val="004C5519"/>
    <w:rsid w:val="004C7559"/>
    <w:rsid w:val="004D0931"/>
    <w:rsid w:val="004D1C99"/>
    <w:rsid w:val="004D1E39"/>
    <w:rsid w:val="004D2DE8"/>
    <w:rsid w:val="004D3A9B"/>
    <w:rsid w:val="004D3F2F"/>
    <w:rsid w:val="004D6DB8"/>
    <w:rsid w:val="004E0679"/>
    <w:rsid w:val="004E0EF8"/>
    <w:rsid w:val="004E2AF2"/>
    <w:rsid w:val="004E3257"/>
    <w:rsid w:val="004E5BF6"/>
    <w:rsid w:val="004E6D44"/>
    <w:rsid w:val="004E708F"/>
    <w:rsid w:val="004F0886"/>
    <w:rsid w:val="004F1BDA"/>
    <w:rsid w:val="004F51AF"/>
    <w:rsid w:val="004F57C7"/>
    <w:rsid w:val="004F5AAA"/>
    <w:rsid w:val="004F5D9D"/>
    <w:rsid w:val="004F6503"/>
    <w:rsid w:val="004F668D"/>
    <w:rsid w:val="004F77F6"/>
    <w:rsid w:val="00500548"/>
    <w:rsid w:val="00500CEC"/>
    <w:rsid w:val="005018CA"/>
    <w:rsid w:val="00501B7B"/>
    <w:rsid w:val="00501BCF"/>
    <w:rsid w:val="005022EF"/>
    <w:rsid w:val="00503A3C"/>
    <w:rsid w:val="0050466B"/>
    <w:rsid w:val="00504966"/>
    <w:rsid w:val="005056EC"/>
    <w:rsid w:val="00505E53"/>
    <w:rsid w:val="00506811"/>
    <w:rsid w:val="0051092E"/>
    <w:rsid w:val="005113B7"/>
    <w:rsid w:val="005126BD"/>
    <w:rsid w:val="00512B2B"/>
    <w:rsid w:val="00512E36"/>
    <w:rsid w:val="00513D8B"/>
    <w:rsid w:val="00513EB4"/>
    <w:rsid w:val="005143D6"/>
    <w:rsid w:val="0051449B"/>
    <w:rsid w:val="00515E22"/>
    <w:rsid w:val="00515E40"/>
    <w:rsid w:val="0051638C"/>
    <w:rsid w:val="00517FE8"/>
    <w:rsid w:val="00520160"/>
    <w:rsid w:val="00520533"/>
    <w:rsid w:val="00520A94"/>
    <w:rsid w:val="00523121"/>
    <w:rsid w:val="00524910"/>
    <w:rsid w:val="00527206"/>
    <w:rsid w:val="00527EFE"/>
    <w:rsid w:val="005301D5"/>
    <w:rsid w:val="0053145C"/>
    <w:rsid w:val="005320C2"/>
    <w:rsid w:val="00532755"/>
    <w:rsid w:val="005328A6"/>
    <w:rsid w:val="005330E9"/>
    <w:rsid w:val="00533E98"/>
    <w:rsid w:val="005344C9"/>
    <w:rsid w:val="00535231"/>
    <w:rsid w:val="00535F89"/>
    <w:rsid w:val="00536DBF"/>
    <w:rsid w:val="0054073D"/>
    <w:rsid w:val="0054451D"/>
    <w:rsid w:val="00544C8E"/>
    <w:rsid w:val="005472CB"/>
    <w:rsid w:val="005516C8"/>
    <w:rsid w:val="00551D71"/>
    <w:rsid w:val="00552C64"/>
    <w:rsid w:val="00554B2D"/>
    <w:rsid w:val="00556B6C"/>
    <w:rsid w:val="00561664"/>
    <w:rsid w:val="00562E8F"/>
    <w:rsid w:val="00563467"/>
    <w:rsid w:val="0056658C"/>
    <w:rsid w:val="00566D87"/>
    <w:rsid w:val="00567572"/>
    <w:rsid w:val="0057053F"/>
    <w:rsid w:val="0057106D"/>
    <w:rsid w:val="00572009"/>
    <w:rsid w:val="00573EA9"/>
    <w:rsid w:val="00574FB5"/>
    <w:rsid w:val="00577164"/>
    <w:rsid w:val="005776FC"/>
    <w:rsid w:val="005779B4"/>
    <w:rsid w:val="00581E19"/>
    <w:rsid w:val="00583C51"/>
    <w:rsid w:val="005874A8"/>
    <w:rsid w:val="005928DD"/>
    <w:rsid w:val="00594065"/>
    <w:rsid w:val="00596A15"/>
    <w:rsid w:val="00596CBC"/>
    <w:rsid w:val="00596DEA"/>
    <w:rsid w:val="005974BB"/>
    <w:rsid w:val="005A0038"/>
    <w:rsid w:val="005A054A"/>
    <w:rsid w:val="005A1AB1"/>
    <w:rsid w:val="005A2351"/>
    <w:rsid w:val="005A3D5D"/>
    <w:rsid w:val="005A6DFD"/>
    <w:rsid w:val="005A7AA5"/>
    <w:rsid w:val="005B1BA4"/>
    <w:rsid w:val="005B2209"/>
    <w:rsid w:val="005B2243"/>
    <w:rsid w:val="005B31C1"/>
    <w:rsid w:val="005B4485"/>
    <w:rsid w:val="005B5B9C"/>
    <w:rsid w:val="005B6651"/>
    <w:rsid w:val="005C088F"/>
    <w:rsid w:val="005C0D3A"/>
    <w:rsid w:val="005C0FBD"/>
    <w:rsid w:val="005C1578"/>
    <w:rsid w:val="005C34E9"/>
    <w:rsid w:val="005C416C"/>
    <w:rsid w:val="005C45B5"/>
    <w:rsid w:val="005C51A5"/>
    <w:rsid w:val="005C58B7"/>
    <w:rsid w:val="005C5B99"/>
    <w:rsid w:val="005C63D8"/>
    <w:rsid w:val="005C6D70"/>
    <w:rsid w:val="005C6F12"/>
    <w:rsid w:val="005C7F7D"/>
    <w:rsid w:val="005D011B"/>
    <w:rsid w:val="005D0B7B"/>
    <w:rsid w:val="005D11D8"/>
    <w:rsid w:val="005D1213"/>
    <w:rsid w:val="005D18D0"/>
    <w:rsid w:val="005D31A5"/>
    <w:rsid w:val="005D3AF7"/>
    <w:rsid w:val="005D3F12"/>
    <w:rsid w:val="005D3FC0"/>
    <w:rsid w:val="005D4225"/>
    <w:rsid w:val="005D50B9"/>
    <w:rsid w:val="005D54AF"/>
    <w:rsid w:val="005D6438"/>
    <w:rsid w:val="005D654E"/>
    <w:rsid w:val="005D6809"/>
    <w:rsid w:val="005D6A23"/>
    <w:rsid w:val="005D6EBB"/>
    <w:rsid w:val="005D7D21"/>
    <w:rsid w:val="005E13F2"/>
    <w:rsid w:val="005E1E2B"/>
    <w:rsid w:val="005E204D"/>
    <w:rsid w:val="005E2885"/>
    <w:rsid w:val="005E2888"/>
    <w:rsid w:val="005E4EBB"/>
    <w:rsid w:val="005E6EBA"/>
    <w:rsid w:val="005E7BF9"/>
    <w:rsid w:val="005E7D67"/>
    <w:rsid w:val="005E7F27"/>
    <w:rsid w:val="005F0194"/>
    <w:rsid w:val="005F026B"/>
    <w:rsid w:val="005F04FD"/>
    <w:rsid w:val="005F07B9"/>
    <w:rsid w:val="005F0C7C"/>
    <w:rsid w:val="005F3DC3"/>
    <w:rsid w:val="005F3E08"/>
    <w:rsid w:val="005F4385"/>
    <w:rsid w:val="005F5338"/>
    <w:rsid w:val="005F5EDD"/>
    <w:rsid w:val="005F5EFD"/>
    <w:rsid w:val="005F6578"/>
    <w:rsid w:val="005F6E8B"/>
    <w:rsid w:val="005F7314"/>
    <w:rsid w:val="00600EED"/>
    <w:rsid w:val="00600FEB"/>
    <w:rsid w:val="00602A64"/>
    <w:rsid w:val="0060366A"/>
    <w:rsid w:val="00604E75"/>
    <w:rsid w:val="00605764"/>
    <w:rsid w:val="006117BA"/>
    <w:rsid w:val="0061271E"/>
    <w:rsid w:val="00613249"/>
    <w:rsid w:val="00613FA6"/>
    <w:rsid w:val="00615309"/>
    <w:rsid w:val="00616507"/>
    <w:rsid w:val="00617F65"/>
    <w:rsid w:val="006204E4"/>
    <w:rsid w:val="00621E79"/>
    <w:rsid w:val="006226D0"/>
    <w:rsid w:val="006235C7"/>
    <w:rsid w:val="00623CDB"/>
    <w:rsid w:val="00624023"/>
    <w:rsid w:val="00624E12"/>
    <w:rsid w:val="00625C55"/>
    <w:rsid w:val="00625CD7"/>
    <w:rsid w:val="00627B29"/>
    <w:rsid w:val="00627CA9"/>
    <w:rsid w:val="0063099F"/>
    <w:rsid w:val="00632F51"/>
    <w:rsid w:val="00633E65"/>
    <w:rsid w:val="00634744"/>
    <w:rsid w:val="00635543"/>
    <w:rsid w:val="00636AD9"/>
    <w:rsid w:val="0063771F"/>
    <w:rsid w:val="00637D40"/>
    <w:rsid w:val="006402AC"/>
    <w:rsid w:val="00640988"/>
    <w:rsid w:val="006436D1"/>
    <w:rsid w:val="00652E61"/>
    <w:rsid w:val="00653718"/>
    <w:rsid w:val="00653B6C"/>
    <w:rsid w:val="00653B76"/>
    <w:rsid w:val="00655658"/>
    <w:rsid w:val="00656231"/>
    <w:rsid w:val="00657C5E"/>
    <w:rsid w:val="00660F21"/>
    <w:rsid w:val="0066394B"/>
    <w:rsid w:val="006651AA"/>
    <w:rsid w:val="00665897"/>
    <w:rsid w:val="006701A3"/>
    <w:rsid w:val="00670976"/>
    <w:rsid w:val="00670CD3"/>
    <w:rsid w:val="00671655"/>
    <w:rsid w:val="00671C15"/>
    <w:rsid w:val="00672F61"/>
    <w:rsid w:val="0067453D"/>
    <w:rsid w:val="00675762"/>
    <w:rsid w:val="0067649C"/>
    <w:rsid w:val="00676C9D"/>
    <w:rsid w:val="006777AD"/>
    <w:rsid w:val="00685B66"/>
    <w:rsid w:val="00686274"/>
    <w:rsid w:val="006878DD"/>
    <w:rsid w:val="00687BA2"/>
    <w:rsid w:val="00690984"/>
    <w:rsid w:val="00691CFC"/>
    <w:rsid w:val="00691E8D"/>
    <w:rsid w:val="00692A38"/>
    <w:rsid w:val="0069334B"/>
    <w:rsid w:val="006960C7"/>
    <w:rsid w:val="00696323"/>
    <w:rsid w:val="00697E24"/>
    <w:rsid w:val="00697F0A"/>
    <w:rsid w:val="006A0044"/>
    <w:rsid w:val="006A375E"/>
    <w:rsid w:val="006A4E97"/>
    <w:rsid w:val="006B0582"/>
    <w:rsid w:val="006B0719"/>
    <w:rsid w:val="006B0980"/>
    <w:rsid w:val="006B31F1"/>
    <w:rsid w:val="006B63C1"/>
    <w:rsid w:val="006B7612"/>
    <w:rsid w:val="006C2832"/>
    <w:rsid w:val="006C2D20"/>
    <w:rsid w:val="006C3B32"/>
    <w:rsid w:val="006C4589"/>
    <w:rsid w:val="006C6062"/>
    <w:rsid w:val="006C69FA"/>
    <w:rsid w:val="006C6A28"/>
    <w:rsid w:val="006D0A29"/>
    <w:rsid w:val="006D1D2F"/>
    <w:rsid w:val="006D42EB"/>
    <w:rsid w:val="006D5936"/>
    <w:rsid w:val="006D5FEE"/>
    <w:rsid w:val="006E00A4"/>
    <w:rsid w:val="006E1597"/>
    <w:rsid w:val="006E3B41"/>
    <w:rsid w:val="006E4B78"/>
    <w:rsid w:val="006E503B"/>
    <w:rsid w:val="006E561E"/>
    <w:rsid w:val="006E698D"/>
    <w:rsid w:val="006E7A21"/>
    <w:rsid w:val="006F1368"/>
    <w:rsid w:val="006F1C45"/>
    <w:rsid w:val="006F62D4"/>
    <w:rsid w:val="006F702D"/>
    <w:rsid w:val="006F7291"/>
    <w:rsid w:val="006F7E20"/>
    <w:rsid w:val="00700002"/>
    <w:rsid w:val="00700A0D"/>
    <w:rsid w:val="0070168D"/>
    <w:rsid w:val="00701BE9"/>
    <w:rsid w:val="00702478"/>
    <w:rsid w:val="007036ED"/>
    <w:rsid w:val="00703FAA"/>
    <w:rsid w:val="007049B2"/>
    <w:rsid w:val="00705A98"/>
    <w:rsid w:val="00706510"/>
    <w:rsid w:val="00710902"/>
    <w:rsid w:val="007151A0"/>
    <w:rsid w:val="0071725B"/>
    <w:rsid w:val="00717D5A"/>
    <w:rsid w:val="00720088"/>
    <w:rsid w:val="00720B7E"/>
    <w:rsid w:val="00720BA5"/>
    <w:rsid w:val="00721816"/>
    <w:rsid w:val="00721C7C"/>
    <w:rsid w:val="00722A10"/>
    <w:rsid w:val="00722C0B"/>
    <w:rsid w:val="00723DD6"/>
    <w:rsid w:val="00726192"/>
    <w:rsid w:val="00727DA7"/>
    <w:rsid w:val="007320D1"/>
    <w:rsid w:val="00732374"/>
    <w:rsid w:val="00732C93"/>
    <w:rsid w:val="00733D04"/>
    <w:rsid w:val="007342AD"/>
    <w:rsid w:val="007352F2"/>
    <w:rsid w:val="0073765A"/>
    <w:rsid w:val="007377FE"/>
    <w:rsid w:val="007419A0"/>
    <w:rsid w:val="00741D09"/>
    <w:rsid w:val="00742029"/>
    <w:rsid w:val="00743481"/>
    <w:rsid w:val="0074390E"/>
    <w:rsid w:val="00743EA9"/>
    <w:rsid w:val="007440F2"/>
    <w:rsid w:val="007444AC"/>
    <w:rsid w:val="00744B5C"/>
    <w:rsid w:val="00744E79"/>
    <w:rsid w:val="0074516D"/>
    <w:rsid w:val="007478BE"/>
    <w:rsid w:val="00753400"/>
    <w:rsid w:val="00754166"/>
    <w:rsid w:val="007548CB"/>
    <w:rsid w:val="0075507A"/>
    <w:rsid w:val="00755136"/>
    <w:rsid w:val="0075516C"/>
    <w:rsid w:val="0075581A"/>
    <w:rsid w:val="00755C08"/>
    <w:rsid w:val="007561AE"/>
    <w:rsid w:val="007606F3"/>
    <w:rsid w:val="00761CFD"/>
    <w:rsid w:val="007624F8"/>
    <w:rsid w:val="00762A24"/>
    <w:rsid w:val="007637B3"/>
    <w:rsid w:val="00763F43"/>
    <w:rsid w:val="007647B1"/>
    <w:rsid w:val="0076490D"/>
    <w:rsid w:val="00764B3D"/>
    <w:rsid w:val="00765845"/>
    <w:rsid w:val="007660D8"/>
    <w:rsid w:val="007660FA"/>
    <w:rsid w:val="007663F9"/>
    <w:rsid w:val="0076679A"/>
    <w:rsid w:val="00766E1A"/>
    <w:rsid w:val="00767C5D"/>
    <w:rsid w:val="007708C3"/>
    <w:rsid w:val="00771916"/>
    <w:rsid w:val="00773A8E"/>
    <w:rsid w:val="00773DDF"/>
    <w:rsid w:val="00775B80"/>
    <w:rsid w:val="007764D4"/>
    <w:rsid w:val="007771CE"/>
    <w:rsid w:val="00780592"/>
    <w:rsid w:val="00781859"/>
    <w:rsid w:val="00781B08"/>
    <w:rsid w:val="00782012"/>
    <w:rsid w:val="00783608"/>
    <w:rsid w:val="00784278"/>
    <w:rsid w:val="007845FC"/>
    <w:rsid w:val="00785548"/>
    <w:rsid w:val="0079104E"/>
    <w:rsid w:val="007928E0"/>
    <w:rsid w:val="00793773"/>
    <w:rsid w:val="0079419C"/>
    <w:rsid w:val="007941F1"/>
    <w:rsid w:val="00795183"/>
    <w:rsid w:val="0079554F"/>
    <w:rsid w:val="00795AD4"/>
    <w:rsid w:val="00796060"/>
    <w:rsid w:val="007A04AE"/>
    <w:rsid w:val="007A1240"/>
    <w:rsid w:val="007A1732"/>
    <w:rsid w:val="007A2506"/>
    <w:rsid w:val="007A2552"/>
    <w:rsid w:val="007A2811"/>
    <w:rsid w:val="007A5890"/>
    <w:rsid w:val="007A5D2A"/>
    <w:rsid w:val="007A68B9"/>
    <w:rsid w:val="007A7EC7"/>
    <w:rsid w:val="007B077F"/>
    <w:rsid w:val="007B0D2A"/>
    <w:rsid w:val="007B1540"/>
    <w:rsid w:val="007B1E76"/>
    <w:rsid w:val="007B3D52"/>
    <w:rsid w:val="007B5F40"/>
    <w:rsid w:val="007B6335"/>
    <w:rsid w:val="007B7371"/>
    <w:rsid w:val="007C09BD"/>
    <w:rsid w:val="007C0AE5"/>
    <w:rsid w:val="007C1D0B"/>
    <w:rsid w:val="007C3369"/>
    <w:rsid w:val="007C36ED"/>
    <w:rsid w:val="007C3D3B"/>
    <w:rsid w:val="007C41AE"/>
    <w:rsid w:val="007C4DC5"/>
    <w:rsid w:val="007C52FC"/>
    <w:rsid w:val="007C5398"/>
    <w:rsid w:val="007C646A"/>
    <w:rsid w:val="007C7437"/>
    <w:rsid w:val="007C749E"/>
    <w:rsid w:val="007C762B"/>
    <w:rsid w:val="007C7E01"/>
    <w:rsid w:val="007D0FDA"/>
    <w:rsid w:val="007D1AB3"/>
    <w:rsid w:val="007D2506"/>
    <w:rsid w:val="007D25DE"/>
    <w:rsid w:val="007D2706"/>
    <w:rsid w:val="007D2F72"/>
    <w:rsid w:val="007D2F96"/>
    <w:rsid w:val="007D313A"/>
    <w:rsid w:val="007D39F6"/>
    <w:rsid w:val="007D45B7"/>
    <w:rsid w:val="007D54FE"/>
    <w:rsid w:val="007D5996"/>
    <w:rsid w:val="007D5A58"/>
    <w:rsid w:val="007E0BBA"/>
    <w:rsid w:val="007E180E"/>
    <w:rsid w:val="007E41E9"/>
    <w:rsid w:val="007E44F7"/>
    <w:rsid w:val="007E59F9"/>
    <w:rsid w:val="007E740A"/>
    <w:rsid w:val="007F0D48"/>
    <w:rsid w:val="007F21B5"/>
    <w:rsid w:val="007F3EDA"/>
    <w:rsid w:val="007F4607"/>
    <w:rsid w:val="007F546A"/>
    <w:rsid w:val="007F6B23"/>
    <w:rsid w:val="007F71DD"/>
    <w:rsid w:val="007F745C"/>
    <w:rsid w:val="007F7F94"/>
    <w:rsid w:val="00800259"/>
    <w:rsid w:val="00800B14"/>
    <w:rsid w:val="00801837"/>
    <w:rsid w:val="0080210D"/>
    <w:rsid w:val="00802247"/>
    <w:rsid w:val="00802601"/>
    <w:rsid w:val="008041D3"/>
    <w:rsid w:val="00805746"/>
    <w:rsid w:val="008062FA"/>
    <w:rsid w:val="008101F7"/>
    <w:rsid w:val="00810377"/>
    <w:rsid w:val="0081399E"/>
    <w:rsid w:val="00814084"/>
    <w:rsid w:val="008142ED"/>
    <w:rsid w:val="00815213"/>
    <w:rsid w:val="00817C83"/>
    <w:rsid w:val="00820625"/>
    <w:rsid w:val="0082260B"/>
    <w:rsid w:val="008231E4"/>
    <w:rsid w:val="00823383"/>
    <w:rsid w:val="00826136"/>
    <w:rsid w:val="008273EE"/>
    <w:rsid w:val="00831076"/>
    <w:rsid w:val="008319EA"/>
    <w:rsid w:val="00834856"/>
    <w:rsid w:val="00835CF7"/>
    <w:rsid w:val="0083677D"/>
    <w:rsid w:val="008429FA"/>
    <w:rsid w:val="008439EB"/>
    <w:rsid w:val="00847775"/>
    <w:rsid w:val="0084778F"/>
    <w:rsid w:val="00851F0F"/>
    <w:rsid w:val="008536C2"/>
    <w:rsid w:val="00853AB3"/>
    <w:rsid w:val="00854A1C"/>
    <w:rsid w:val="00854C07"/>
    <w:rsid w:val="008605E8"/>
    <w:rsid w:val="00860AC1"/>
    <w:rsid w:val="008613AF"/>
    <w:rsid w:val="00861783"/>
    <w:rsid w:val="0086346C"/>
    <w:rsid w:val="00864447"/>
    <w:rsid w:val="00864C7E"/>
    <w:rsid w:val="00865358"/>
    <w:rsid w:val="00865B01"/>
    <w:rsid w:val="00865F98"/>
    <w:rsid w:val="00867AE7"/>
    <w:rsid w:val="00867D23"/>
    <w:rsid w:val="00867E6E"/>
    <w:rsid w:val="008702C7"/>
    <w:rsid w:val="0087079B"/>
    <w:rsid w:val="008712E3"/>
    <w:rsid w:val="00872013"/>
    <w:rsid w:val="0087322B"/>
    <w:rsid w:val="008739C9"/>
    <w:rsid w:val="00873E26"/>
    <w:rsid w:val="00873E69"/>
    <w:rsid w:val="008749A3"/>
    <w:rsid w:val="00875B8A"/>
    <w:rsid w:val="00876DDB"/>
    <w:rsid w:val="00877EF1"/>
    <w:rsid w:val="008801E7"/>
    <w:rsid w:val="00881CFA"/>
    <w:rsid w:val="00884740"/>
    <w:rsid w:val="00885850"/>
    <w:rsid w:val="0088626A"/>
    <w:rsid w:val="008870CC"/>
    <w:rsid w:val="00887A23"/>
    <w:rsid w:val="0089110E"/>
    <w:rsid w:val="008941C8"/>
    <w:rsid w:val="00894624"/>
    <w:rsid w:val="00894914"/>
    <w:rsid w:val="0089557C"/>
    <w:rsid w:val="00896DFA"/>
    <w:rsid w:val="008978C4"/>
    <w:rsid w:val="00897A88"/>
    <w:rsid w:val="008A03A8"/>
    <w:rsid w:val="008A0697"/>
    <w:rsid w:val="008A0779"/>
    <w:rsid w:val="008A1B3A"/>
    <w:rsid w:val="008A33C3"/>
    <w:rsid w:val="008A35CA"/>
    <w:rsid w:val="008A5EF3"/>
    <w:rsid w:val="008A6311"/>
    <w:rsid w:val="008A7AFB"/>
    <w:rsid w:val="008B089C"/>
    <w:rsid w:val="008B2170"/>
    <w:rsid w:val="008B2DBB"/>
    <w:rsid w:val="008B5569"/>
    <w:rsid w:val="008B56DC"/>
    <w:rsid w:val="008B6437"/>
    <w:rsid w:val="008B6790"/>
    <w:rsid w:val="008B6FDB"/>
    <w:rsid w:val="008C1CBA"/>
    <w:rsid w:val="008C1F45"/>
    <w:rsid w:val="008C484A"/>
    <w:rsid w:val="008C6083"/>
    <w:rsid w:val="008C68AF"/>
    <w:rsid w:val="008C6BBE"/>
    <w:rsid w:val="008C7842"/>
    <w:rsid w:val="008D170A"/>
    <w:rsid w:val="008D2004"/>
    <w:rsid w:val="008D2732"/>
    <w:rsid w:val="008D284E"/>
    <w:rsid w:val="008D29ED"/>
    <w:rsid w:val="008D31BC"/>
    <w:rsid w:val="008D3515"/>
    <w:rsid w:val="008D6E3C"/>
    <w:rsid w:val="008E0761"/>
    <w:rsid w:val="008E14E3"/>
    <w:rsid w:val="008E1779"/>
    <w:rsid w:val="008E1B76"/>
    <w:rsid w:val="008E311D"/>
    <w:rsid w:val="008E4474"/>
    <w:rsid w:val="008E5D19"/>
    <w:rsid w:val="008E63D4"/>
    <w:rsid w:val="008F05E3"/>
    <w:rsid w:val="008F0DFB"/>
    <w:rsid w:val="008F33CF"/>
    <w:rsid w:val="008F52A0"/>
    <w:rsid w:val="008F573F"/>
    <w:rsid w:val="008F5BC4"/>
    <w:rsid w:val="008F6FD3"/>
    <w:rsid w:val="008F7077"/>
    <w:rsid w:val="00901BC2"/>
    <w:rsid w:val="009036E0"/>
    <w:rsid w:val="00903D75"/>
    <w:rsid w:val="00904417"/>
    <w:rsid w:val="00904F32"/>
    <w:rsid w:val="0090508B"/>
    <w:rsid w:val="00905A3F"/>
    <w:rsid w:val="0090643E"/>
    <w:rsid w:val="009064F2"/>
    <w:rsid w:val="00910763"/>
    <w:rsid w:val="009112A4"/>
    <w:rsid w:val="00912656"/>
    <w:rsid w:val="00912845"/>
    <w:rsid w:val="00912BEB"/>
    <w:rsid w:val="00912EC1"/>
    <w:rsid w:val="0091520D"/>
    <w:rsid w:val="00920A8F"/>
    <w:rsid w:val="00921A6D"/>
    <w:rsid w:val="00921E67"/>
    <w:rsid w:val="009236F3"/>
    <w:rsid w:val="009254A1"/>
    <w:rsid w:val="00925880"/>
    <w:rsid w:val="009258EB"/>
    <w:rsid w:val="00925E01"/>
    <w:rsid w:val="00930A60"/>
    <w:rsid w:val="0093223B"/>
    <w:rsid w:val="00933368"/>
    <w:rsid w:val="00934159"/>
    <w:rsid w:val="00934D01"/>
    <w:rsid w:val="00936A07"/>
    <w:rsid w:val="00936C16"/>
    <w:rsid w:val="009407B0"/>
    <w:rsid w:val="00941D0B"/>
    <w:rsid w:val="00942882"/>
    <w:rsid w:val="00943F6D"/>
    <w:rsid w:val="00945D7E"/>
    <w:rsid w:val="00945F33"/>
    <w:rsid w:val="00946A02"/>
    <w:rsid w:val="00946A2F"/>
    <w:rsid w:val="00946E83"/>
    <w:rsid w:val="009472FA"/>
    <w:rsid w:val="00950D30"/>
    <w:rsid w:val="00951F8C"/>
    <w:rsid w:val="00952A72"/>
    <w:rsid w:val="0095485E"/>
    <w:rsid w:val="00955101"/>
    <w:rsid w:val="0095580E"/>
    <w:rsid w:val="009572DF"/>
    <w:rsid w:val="009576A0"/>
    <w:rsid w:val="00961503"/>
    <w:rsid w:val="009633BE"/>
    <w:rsid w:val="00963F62"/>
    <w:rsid w:val="00964A5E"/>
    <w:rsid w:val="00964C1B"/>
    <w:rsid w:val="0096644E"/>
    <w:rsid w:val="009676CC"/>
    <w:rsid w:val="00967A29"/>
    <w:rsid w:val="0097082A"/>
    <w:rsid w:val="00972CF0"/>
    <w:rsid w:val="00972E96"/>
    <w:rsid w:val="009754D6"/>
    <w:rsid w:val="00980663"/>
    <w:rsid w:val="009812FA"/>
    <w:rsid w:val="00981D08"/>
    <w:rsid w:val="00982059"/>
    <w:rsid w:val="009832E1"/>
    <w:rsid w:val="00983611"/>
    <w:rsid w:val="00984EAD"/>
    <w:rsid w:val="00984F7C"/>
    <w:rsid w:val="0098579A"/>
    <w:rsid w:val="0098646B"/>
    <w:rsid w:val="00986720"/>
    <w:rsid w:val="00986DCD"/>
    <w:rsid w:val="00990581"/>
    <w:rsid w:val="009905EC"/>
    <w:rsid w:val="00990918"/>
    <w:rsid w:val="00990FE7"/>
    <w:rsid w:val="009914FB"/>
    <w:rsid w:val="009929D5"/>
    <w:rsid w:val="00993367"/>
    <w:rsid w:val="00993632"/>
    <w:rsid w:val="009937DF"/>
    <w:rsid w:val="009940A0"/>
    <w:rsid w:val="009946A2"/>
    <w:rsid w:val="00994A4D"/>
    <w:rsid w:val="00995B46"/>
    <w:rsid w:val="00995D04"/>
    <w:rsid w:val="00996B07"/>
    <w:rsid w:val="009970E1"/>
    <w:rsid w:val="009A028B"/>
    <w:rsid w:val="009A061E"/>
    <w:rsid w:val="009A1647"/>
    <w:rsid w:val="009A1A2F"/>
    <w:rsid w:val="009A4EC2"/>
    <w:rsid w:val="009A6BC6"/>
    <w:rsid w:val="009A6CCF"/>
    <w:rsid w:val="009A7D31"/>
    <w:rsid w:val="009B073F"/>
    <w:rsid w:val="009B0D4F"/>
    <w:rsid w:val="009B1389"/>
    <w:rsid w:val="009B3FA4"/>
    <w:rsid w:val="009B3FD8"/>
    <w:rsid w:val="009B61E1"/>
    <w:rsid w:val="009C0988"/>
    <w:rsid w:val="009C0FB8"/>
    <w:rsid w:val="009C1E7B"/>
    <w:rsid w:val="009C4AF0"/>
    <w:rsid w:val="009C4D13"/>
    <w:rsid w:val="009C714B"/>
    <w:rsid w:val="009C7F4D"/>
    <w:rsid w:val="009D069F"/>
    <w:rsid w:val="009D071F"/>
    <w:rsid w:val="009D0F5F"/>
    <w:rsid w:val="009D3CCB"/>
    <w:rsid w:val="009D4879"/>
    <w:rsid w:val="009D510E"/>
    <w:rsid w:val="009D54B9"/>
    <w:rsid w:val="009D5734"/>
    <w:rsid w:val="009E0E5D"/>
    <w:rsid w:val="009E3208"/>
    <w:rsid w:val="009E343E"/>
    <w:rsid w:val="009E35C3"/>
    <w:rsid w:val="009E46A2"/>
    <w:rsid w:val="009E6F2F"/>
    <w:rsid w:val="009E7102"/>
    <w:rsid w:val="009F06BF"/>
    <w:rsid w:val="009F2708"/>
    <w:rsid w:val="009F2CB2"/>
    <w:rsid w:val="009F301E"/>
    <w:rsid w:val="009F5C47"/>
    <w:rsid w:val="009F5E08"/>
    <w:rsid w:val="00A014F3"/>
    <w:rsid w:val="00A01B4D"/>
    <w:rsid w:val="00A02B1A"/>
    <w:rsid w:val="00A03988"/>
    <w:rsid w:val="00A03C21"/>
    <w:rsid w:val="00A044E3"/>
    <w:rsid w:val="00A05EF0"/>
    <w:rsid w:val="00A060A5"/>
    <w:rsid w:val="00A06E4C"/>
    <w:rsid w:val="00A0719F"/>
    <w:rsid w:val="00A07CC5"/>
    <w:rsid w:val="00A10AA3"/>
    <w:rsid w:val="00A110C1"/>
    <w:rsid w:val="00A12597"/>
    <w:rsid w:val="00A1270D"/>
    <w:rsid w:val="00A13519"/>
    <w:rsid w:val="00A13798"/>
    <w:rsid w:val="00A15883"/>
    <w:rsid w:val="00A158F2"/>
    <w:rsid w:val="00A15AB1"/>
    <w:rsid w:val="00A15AD5"/>
    <w:rsid w:val="00A17020"/>
    <w:rsid w:val="00A1750A"/>
    <w:rsid w:val="00A24028"/>
    <w:rsid w:val="00A25103"/>
    <w:rsid w:val="00A30D37"/>
    <w:rsid w:val="00A30F58"/>
    <w:rsid w:val="00A31267"/>
    <w:rsid w:val="00A31A6B"/>
    <w:rsid w:val="00A3447B"/>
    <w:rsid w:val="00A35AFD"/>
    <w:rsid w:val="00A378D4"/>
    <w:rsid w:val="00A40526"/>
    <w:rsid w:val="00A4062D"/>
    <w:rsid w:val="00A40F2A"/>
    <w:rsid w:val="00A411A8"/>
    <w:rsid w:val="00A4129A"/>
    <w:rsid w:val="00A41507"/>
    <w:rsid w:val="00A42381"/>
    <w:rsid w:val="00A46D17"/>
    <w:rsid w:val="00A46F15"/>
    <w:rsid w:val="00A47ED7"/>
    <w:rsid w:val="00A503BC"/>
    <w:rsid w:val="00A50BB0"/>
    <w:rsid w:val="00A53A98"/>
    <w:rsid w:val="00A53B3D"/>
    <w:rsid w:val="00A55684"/>
    <w:rsid w:val="00A55A03"/>
    <w:rsid w:val="00A57235"/>
    <w:rsid w:val="00A60806"/>
    <w:rsid w:val="00A627A0"/>
    <w:rsid w:val="00A630A6"/>
    <w:rsid w:val="00A633C0"/>
    <w:rsid w:val="00A63E8B"/>
    <w:rsid w:val="00A64F86"/>
    <w:rsid w:val="00A66A26"/>
    <w:rsid w:val="00A67D24"/>
    <w:rsid w:val="00A7155E"/>
    <w:rsid w:val="00A71E30"/>
    <w:rsid w:val="00A762C8"/>
    <w:rsid w:val="00A80E88"/>
    <w:rsid w:val="00A842B6"/>
    <w:rsid w:val="00A84CF2"/>
    <w:rsid w:val="00A85456"/>
    <w:rsid w:val="00A8577D"/>
    <w:rsid w:val="00A85AE0"/>
    <w:rsid w:val="00A86676"/>
    <w:rsid w:val="00A90B3B"/>
    <w:rsid w:val="00A9231C"/>
    <w:rsid w:val="00A92B02"/>
    <w:rsid w:val="00A93AF7"/>
    <w:rsid w:val="00A970EF"/>
    <w:rsid w:val="00A97117"/>
    <w:rsid w:val="00A974C6"/>
    <w:rsid w:val="00A979FF"/>
    <w:rsid w:val="00AA0647"/>
    <w:rsid w:val="00AA2D44"/>
    <w:rsid w:val="00AA61CD"/>
    <w:rsid w:val="00AA6D6B"/>
    <w:rsid w:val="00AB13C3"/>
    <w:rsid w:val="00AB1999"/>
    <w:rsid w:val="00AB2785"/>
    <w:rsid w:val="00AB3142"/>
    <w:rsid w:val="00AB3E71"/>
    <w:rsid w:val="00AB7C60"/>
    <w:rsid w:val="00AC0E50"/>
    <w:rsid w:val="00AC1685"/>
    <w:rsid w:val="00AC298D"/>
    <w:rsid w:val="00AC4741"/>
    <w:rsid w:val="00AC515F"/>
    <w:rsid w:val="00AC52DD"/>
    <w:rsid w:val="00AC56BD"/>
    <w:rsid w:val="00AC6FCC"/>
    <w:rsid w:val="00AC7CD1"/>
    <w:rsid w:val="00AC7F4F"/>
    <w:rsid w:val="00AC7FA9"/>
    <w:rsid w:val="00AC7FD4"/>
    <w:rsid w:val="00AD0766"/>
    <w:rsid w:val="00AD0F10"/>
    <w:rsid w:val="00AD1864"/>
    <w:rsid w:val="00AD2D15"/>
    <w:rsid w:val="00AD2F74"/>
    <w:rsid w:val="00AD4C74"/>
    <w:rsid w:val="00AD50E5"/>
    <w:rsid w:val="00AD56FF"/>
    <w:rsid w:val="00AE17D9"/>
    <w:rsid w:val="00AE2A75"/>
    <w:rsid w:val="00AE34EE"/>
    <w:rsid w:val="00AE37F6"/>
    <w:rsid w:val="00AE464F"/>
    <w:rsid w:val="00AE526B"/>
    <w:rsid w:val="00AE5A91"/>
    <w:rsid w:val="00AF15D5"/>
    <w:rsid w:val="00AF28FB"/>
    <w:rsid w:val="00AF40D4"/>
    <w:rsid w:val="00AF47C6"/>
    <w:rsid w:val="00AF4B65"/>
    <w:rsid w:val="00B011E5"/>
    <w:rsid w:val="00B01CCC"/>
    <w:rsid w:val="00B01DED"/>
    <w:rsid w:val="00B01E0C"/>
    <w:rsid w:val="00B05565"/>
    <w:rsid w:val="00B0582D"/>
    <w:rsid w:val="00B06918"/>
    <w:rsid w:val="00B14BE3"/>
    <w:rsid w:val="00B1533C"/>
    <w:rsid w:val="00B16674"/>
    <w:rsid w:val="00B16C71"/>
    <w:rsid w:val="00B17420"/>
    <w:rsid w:val="00B176C2"/>
    <w:rsid w:val="00B20DB7"/>
    <w:rsid w:val="00B215BD"/>
    <w:rsid w:val="00B232EB"/>
    <w:rsid w:val="00B23B57"/>
    <w:rsid w:val="00B263B1"/>
    <w:rsid w:val="00B26751"/>
    <w:rsid w:val="00B26C8A"/>
    <w:rsid w:val="00B26DFC"/>
    <w:rsid w:val="00B26E07"/>
    <w:rsid w:val="00B30910"/>
    <w:rsid w:val="00B30DA8"/>
    <w:rsid w:val="00B340F8"/>
    <w:rsid w:val="00B35D69"/>
    <w:rsid w:val="00B414AF"/>
    <w:rsid w:val="00B41D1C"/>
    <w:rsid w:val="00B43C1E"/>
    <w:rsid w:val="00B44197"/>
    <w:rsid w:val="00B441DA"/>
    <w:rsid w:val="00B44447"/>
    <w:rsid w:val="00B453BD"/>
    <w:rsid w:val="00B46172"/>
    <w:rsid w:val="00B46A02"/>
    <w:rsid w:val="00B470F3"/>
    <w:rsid w:val="00B47E60"/>
    <w:rsid w:val="00B502BB"/>
    <w:rsid w:val="00B506E3"/>
    <w:rsid w:val="00B50CE1"/>
    <w:rsid w:val="00B522FF"/>
    <w:rsid w:val="00B538C7"/>
    <w:rsid w:val="00B53E38"/>
    <w:rsid w:val="00B551F8"/>
    <w:rsid w:val="00B56204"/>
    <w:rsid w:val="00B56724"/>
    <w:rsid w:val="00B56D61"/>
    <w:rsid w:val="00B5726E"/>
    <w:rsid w:val="00B61492"/>
    <w:rsid w:val="00B61FCD"/>
    <w:rsid w:val="00B621C7"/>
    <w:rsid w:val="00B62789"/>
    <w:rsid w:val="00B62B3C"/>
    <w:rsid w:val="00B63261"/>
    <w:rsid w:val="00B6408E"/>
    <w:rsid w:val="00B65FEA"/>
    <w:rsid w:val="00B66A5E"/>
    <w:rsid w:val="00B67027"/>
    <w:rsid w:val="00B702E8"/>
    <w:rsid w:val="00B70D1A"/>
    <w:rsid w:val="00B743A4"/>
    <w:rsid w:val="00B74E99"/>
    <w:rsid w:val="00B75037"/>
    <w:rsid w:val="00B753E0"/>
    <w:rsid w:val="00B76564"/>
    <w:rsid w:val="00B81962"/>
    <w:rsid w:val="00B8239A"/>
    <w:rsid w:val="00B82B03"/>
    <w:rsid w:val="00B830FB"/>
    <w:rsid w:val="00B9091F"/>
    <w:rsid w:val="00B92175"/>
    <w:rsid w:val="00B92B8F"/>
    <w:rsid w:val="00B92CCB"/>
    <w:rsid w:val="00B92E3C"/>
    <w:rsid w:val="00B930EF"/>
    <w:rsid w:val="00B93446"/>
    <w:rsid w:val="00B93C61"/>
    <w:rsid w:val="00B94594"/>
    <w:rsid w:val="00B95599"/>
    <w:rsid w:val="00B9581C"/>
    <w:rsid w:val="00B96BE8"/>
    <w:rsid w:val="00B978A1"/>
    <w:rsid w:val="00BA1E33"/>
    <w:rsid w:val="00BA2136"/>
    <w:rsid w:val="00BA262C"/>
    <w:rsid w:val="00BA3424"/>
    <w:rsid w:val="00BA4E18"/>
    <w:rsid w:val="00BA603E"/>
    <w:rsid w:val="00BB0A44"/>
    <w:rsid w:val="00BB28F7"/>
    <w:rsid w:val="00BB2D7B"/>
    <w:rsid w:val="00BB5AE8"/>
    <w:rsid w:val="00BB5F2B"/>
    <w:rsid w:val="00BB6C70"/>
    <w:rsid w:val="00BB6D5B"/>
    <w:rsid w:val="00BC0361"/>
    <w:rsid w:val="00BC0ABF"/>
    <w:rsid w:val="00BC111D"/>
    <w:rsid w:val="00BC7922"/>
    <w:rsid w:val="00BD0FCA"/>
    <w:rsid w:val="00BD5CD7"/>
    <w:rsid w:val="00BD679D"/>
    <w:rsid w:val="00BE1B6E"/>
    <w:rsid w:val="00BE2702"/>
    <w:rsid w:val="00BE2E3D"/>
    <w:rsid w:val="00BE3B53"/>
    <w:rsid w:val="00BE5BF9"/>
    <w:rsid w:val="00BE5CAE"/>
    <w:rsid w:val="00BE7D99"/>
    <w:rsid w:val="00BF3132"/>
    <w:rsid w:val="00BF43F0"/>
    <w:rsid w:val="00BF6B59"/>
    <w:rsid w:val="00BF71F9"/>
    <w:rsid w:val="00BF781D"/>
    <w:rsid w:val="00C036B5"/>
    <w:rsid w:val="00C03DB7"/>
    <w:rsid w:val="00C056EC"/>
    <w:rsid w:val="00C075B1"/>
    <w:rsid w:val="00C07761"/>
    <w:rsid w:val="00C10F28"/>
    <w:rsid w:val="00C13EA6"/>
    <w:rsid w:val="00C1468B"/>
    <w:rsid w:val="00C16DD5"/>
    <w:rsid w:val="00C21900"/>
    <w:rsid w:val="00C23C0F"/>
    <w:rsid w:val="00C2677C"/>
    <w:rsid w:val="00C30099"/>
    <w:rsid w:val="00C30A70"/>
    <w:rsid w:val="00C30D7C"/>
    <w:rsid w:val="00C31477"/>
    <w:rsid w:val="00C31C39"/>
    <w:rsid w:val="00C3243F"/>
    <w:rsid w:val="00C32D15"/>
    <w:rsid w:val="00C34840"/>
    <w:rsid w:val="00C3650F"/>
    <w:rsid w:val="00C36518"/>
    <w:rsid w:val="00C36527"/>
    <w:rsid w:val="00C36EDE"/>
    <w:rsid w:val="00C37065"/>
    <w:rsid w:val="00C41339"/>
    <w:rsid w:val="00C41DF5"/>
    <w:rsid w:val="00C42B87"/>
    <w:rsid w:val="00C42EE3"/>
    <w:rsid w:val="00C43B8C"/>
    <w:rsid w:val="00C44BF5"/>
    <w:rsid w:val="00C45021"/>
    <w:rsid w:val="00C45E48"/>
    <w:rsid w:val="00C46D9A"/>
    <w:rsid w:val="00C47DAA"/>
    <w:rsid w:val="00C51381"/>
    <w:rsid w:val="00C52708"/>
    <w:rsid w:val="00C52928"/>
    <w:rsid w:val="00C54453"/>
    <w:rsid w:val="00C56AC0"/>
    <w:rsid w:val="00C607C4"/>
    <w:rsid w:val="00C61C32"/>
    <w:rsid w:val="00C626B1"/>
    <w:rsid w:val="00C63858"/>
    <w:rsid w:val="00C640B6"/>
    <w:rsid w:val="00C65BE5"/>
    <w:rsid w:val="00C66D73"/>
    <w:rsid w:val="00C67741"/>
    <w:rsid w:val="00C70BD8"/>
    <w:rsid w:val="00C730E6"/>
    <w:rsid w:val="00C7564C"/>
    <w:rsid w:val="00C760E6"/>
    <w:rsid w:val="00C776FD"/>
    <w:rsid w:val="00C8048A"/>
    <w:rsid w:val="00C81A2F"/>
    <w:rsid w:val="00C82C1F"/>
    <w:rsid w:val="00C83388"/>
    <w:rsid w:val="00C838B6"/>
    <w:rsid w:val="00C83AE6"/>
    <w:rsid w:val="00C840F3"/>
    <w:rsid w:val="00C85267"/>
    <w:rsid w:val="00C85CAB"/>
    <w:rsid w:val="00C863DB"/>
    <w:rsid w:val="00C86533"/>
    <w:rsid w:val="00C90742"/>
    <w:rsid w:val="00C927EA"/>
    <w:rsid w:val="00C94108"/>
    <w:rsid w:val="00C95A8E"/>
    <w:rsid w:val="00C966DB"/>
    <w:rsid w:val="00C969C7"/>
    <w:rsid w:val="00C96A5D"/>
    <w:rsid w:val="00C97E76"/>
    <w:rsid w:val="00CA04D7"/>
    <w:rsid w:val="00CA09CD"/>
    <w:rsid w:val="00CA0EAD"/>
    <w:rsid w:val="00CA0F90"/>
    <w:rsid w:val="00CA133B"/>
    <w:rsid w:val="00CA2C63"/>
    <w:rsid w:val="00CA2CCB"/>
    <w:rsid w:val="00CA49AC"/>
    <w:rsid w:val="00CA4CC8"/>
    <w:rsid w:val="00CA5746"/>
    <w:rsid w:val="00CA628E"/>
    <w:rsid w:val="00CA7D8D"/>
    <w:rsid w:val="00CB020E"/>
    <w:rsid w:val="00CB08F6"/>
    <w:rsid w:val="00CB09FF"/>
    <w:rsid w:val="00CB0C17"/>
    <w:rsid w:val="00CB4ADC"/>
    <w:rsid w:val="00CB72C2"/>
    <w:rsid w:val="00CB7B92"/>
    <w:rsid w:val="00CC1113"/>
    <w:rsid w:val="00CC2327"/>
    <w:rsid w:val="00CC25AD"/>
    <w:rsid w:val="00CC4F26"/>
    <w:rsid w:val="00CD0F8A"/>
    <w:rsid w:val="00CD1FB2"/>
    <w:rsid w:val="00CD7136"/>
    <w:rsid w:val="00CD79BC"/>
    <w:rsid w:val="00CE0039"/>
    <w:rsid w:val="00CE0416"/>
    <w:rsid w:val="00CE1DCC"/>
    <w:rsid w:val="00CE21E0"/>
    <w:rsid w:val="00CE2692"/>
    <w:rsid w:val="00CE299A"/>
    <w:rsid w:val="00CE5D90"/>
    <w:rsid w:val="00CE7394"/>
    <w:rsid w:val="00CE76D6"/>
    <w:rsid w:val="00CE784D"/>
    <w:rsid w:val="00CE7E70"/>
    <w:rsid w:val="00CF1780"/>
    <w:rsid w:val="00CF2030"/>
    <w:rsid w:val="00CF20AB"/>
    <w:rsid w:val="00CF5BD4"/>
    <w:rsid w:val="00CF6623"/>
    <w:rsid w:val="00CF718E"/>
    <w:rsid w:val="00D02961"/>
    <w:rsid w:val="00D02F59"/>
    <w:rsid w:val="00D051F7"/>
    <w:rsid w:val="00D05B6D"/>
    <w:rsid w:val="00D05DF5"/>
    <w:rsid w:val="00D069A4"/>
    <w:rsid w:val="00D07C4D"/>
    <w:rsid w:val="00D07D09"/>
    <w:rsid w:val="00D12914"/>
    <w:rsid w:val="00D14B05"/>
    <w:rsid w:val="00D15003"/>
    <w:rsid w:val="00D15EAA"/>
    <w:rsid w:val="00D17209"/>
    <w:rsid w:val="00D175C0"/>
    <w:rsid w:val="00D17ABF"/>
    <w:rsid w:val="00D2120A"/>
    <w:rsid w:val="00D21505"/>
    <w:rsid w:val="00D2177F"/>
    <w:rsid w:val="00D2255B"/>
    <w:rsid w:val="00D22944"/>
    <w:rsid w:val="00D22BE8"/>
    <w:rsid w:val="00D2344D"/>
    <w:rsid w:val="00D248FC"/>
    <w:rsid w:val="00D26932"/>
    <w:rsid w:val="00D301A2"/>
    <w:rsid w:val="00D32EE7"/>
    <w:rsid w:val="00D3391C"/>
    <w:rsid w:val="00D33CF0"/>
    <w:rsid w:val="00D36792"/>
    <w:rsid w:val="00D36FB4"/>
    <w:rsid w:val="00D37029"/>
    <w:rsid w:val="00D404DC"/>
    <w:rsid w:val="00D4064D"/>
    <w:rsid w:val="00D410E9"/>
    <w:rsid w:val="00D41997"/>
    <w:rsid w:val="00D43505"/>
    <w:rsid w:val="00D439CF"/>
    <w:rsid w:val="00D44030"/>
    <w:rsid w:val="00D4446D"/>
    <w:rsid w:val="00D44A59"/>
    <w:rsid w:val="00D47709"/>
    <w:rsid w:val="00D500E9"/>
    <w:rsid w:val="00D51AA7"/>
    <w:rsid w:val="00D52A78"/>
    <w:rsid w:val="00D535E8"/>
    <w:rsid w:val="00D53E5E"/>
    <w:rsid w:val="00D5451F"/>
    <w:rsid w:val="00D55E87"/>
    <w:rsid w:val="00D56EDC"/>
    <w:rsid w:val="00D57246"/>
    <w:rsid w:val="00D57878"/>
    <w:rsid w:val="00D57C2C"/>
    <w:rsid w:val="00D629DB"/>
    <w:rsid w:val="00D64395"/>
    <w:rsid w:val="00D6647A"/>
    <w:rsid w:val="00D665F6"/>
    <w:rsid w:val="00D6701A"/>
    <w:rsid w:val="00D72359"/>
    <w:rsid w:val="00D731A6"/>
    <w:rsid w:val="00D74E36"/>
    <w:rsid w:val="00D76863"/>
    <w:rsid w:val="00D80C48"/>
    <w:rsid w:val="00D818C6"/>
    <w:rsid w:val="00D81D9E"/>
    <w:rsid w:val="00D8282E"/>
    <w:rsid w:val="00D83953"/>
    <w:rsid w:val="00D8522D"/>
    <w:rsid w:val="00D8532D"/>
    <w:rsid w:val="00D864AA"/>
    <w:rsid w:val="00D87336"/>
    <w:rsid w:val="00D90245"/>
    <w:rsid w:val="00D909B3"/>
    <w:rsid w:val="00D915C2"/>
    <w:rsid w:val="00D917A6"/>
    <w:rsid w:val="00D91B55"/>
    <w:rsid w:val="00D92BDE"/>
    <w:rsid w:val="00D9301A"/>
    <w:rsid w:val="00D96765"/>
    <w:rsid w:val="00D97A64"/>
    <w:rsid w:val="00DA065D"/>
    <w:rsid w:val="00DA0CD0"/>
    <w:rsid w:val="00DA1933"/>
    <w:rsid w:val="00DA26B5"/>
    <w:rsid w:val="00DA2EFF"/>
    <w:rsid w:val="00DA340A"/>
    <w:rsid w:val="00DA47AA"/>
    <w:rsid w:val="00DA590A"/>
    <w:rsid w:val="00DA6AD8"/>
    <w:rsid w:val="00DA73C0"/>
    <w:rsid w:val="00DB051D"/>
    <w:rsid w:val="00DB0D3C"/>
    <w:rsid w:val="00DB12E0"/>
    <w:rsid w:val="00DB1CB0"/>
    <w:rsid w:val="00DB39E6"/>
    <w:rsid w:val="00DB3D1A"/>
    <w:rsid w:val="00DB4142"/>
    <w:rsid w:val="00DB5AC1"/>
    <w:rsid w:val="00DB76EF"/>
    <w:rsid w:val="00DC06DC"/>
    <w:rsid w:val="00DC0FC9"/>
    <w:rsid w:val="00DC17FA"/>
    <w:rsid w:val="00DC2F65"/>
    <w:rsid w:val="00DC598B"/>
    <w:rsid w:val="00DC61D9"/>
    <w:rsid w:val="00DC6847"/>
    <w:rsid w:val="00DC6DC4"/>
    <w:rsid w:val="00DC77CE"/>
    <w:rsid w:val="00DC78D2"/>
    <w:rsid w:val="00DD2592"/>
    <w:rsid w:val="00DD34D9"/>
    <w:rsid w:val="00DD4743"/>
    <w:rsid w:val="00DD4827"/>
    <w:rsid w:val="00DD59D6"/>
    <w:rsid w:val="00DE0226"/>
    <w:rsid w:val="00DE20B6"/>
    <w:rsid w:val="00DE2DDA"/>
    <w:rsid w:val="00DE3538"/>
    <w:rsid w:val="00DE4B2D"/>
    <w:rsid w:val="00DE6B2A"/>
    <w:rsid w:val="00DE7A68"/>
    <w:rsid w:val="00DF243F"/>
    <w:rsid w:val="00DF2B17"/>
    <w:rsid w:val="00DF2C52"/>
    <w:rsid w:val="00DF4536"/>
    <w:rsid w:val="00DF56C5"/>
    <w:rsid w:val="00DF62AE"/>
    <w:rsid w:val="00DF6748"/>
    <w:rsid w:val="00DF7A60"/>
    <w:rsid w:val="00E00995"/>
    <w:rsid w:val="00E015E4"/>
    <w:rsid w:val="00E022EF"/>
    <w:rsid w:val="00E02908"/>
    <w:rsid w:val="00E04AF0"/>
    <w:rsid w:val="00E05353"/>
    <w:rsid w:val="00E06CDA"/>
    <w:rsid w:val="00E07AE9"/>
    <w:rsid w:val="00E1022F"/>
    <w:rsid w:val="00E123DB"/>
    <w:rsid w:val="00E1345F"/>
    <w:rsid w:val="00E136A2"/>
    <w:rsid w:val="00E1441E"/>
    <w:rsid w:val="00E16C35"/>
    <w:rsid w:val="00E17842"/>
    <w:rsid w:val="00E17EC9"/>
    <w:rsid w:val="00E2243B"/>
    <w:rsid w:val="00E2267E"/>
    <w:rsid w:val="00E2385B"/>
    <w:rsid w:val="00E2413C"/>
    <w:rsid w:val="00E245B8"/>
    <w:rsid w:val="00E256D2"/>
    <w:rsid w:val="00E30C59"/>
    <w:rsid w:val="00E30EF3"/>
    <w:rsid w:val="00E327CA"/>
    <w:rsid w:val="00E32A93"/>
    <w:rsid w:val="00E32C3C"/>
    <w:rsid w:val="00E33EA5"/>
    <w:rsid w:val="00E34114"/>
    <w:rsid w:val="00E34302"/>
    <w:rsid w:val="00E36061"/>
    <w:rsid w:val="00E3624E"/>
    <w:rsid w:val="00E401EA"/>
    <w:rsid w:val="00E41FE4"/>
    <w:rsid w:val="00E42334"/>
    <w:rsid w:val="00E42C1B"/>
    <w:rsid w:val="00E4381B"/>
    <w:rsid w:val="00E44A9C"/>
    <w:rsid w:val="00E458B3"/>
    <w:rsid w:val="00E45CBC"/>
    <w:rsid w:val="00E518BE"/>
    <w:rsid w:val="00E54BEB"/>
    <w:rsid w:val="00E626C3"/>
    <w:rsid w:val="00E636F2"/>
    <w:rsid w:val="00E66CC1"/>
    <w:rsid w:val="00E67D37"/>
    <w:rsid w:val="00E71F54"/>
    <w:rsid w:val="00E7322E"/>
    <w:rsid w:val="00E74B00"/>
    <w:rsid w:val="00E76A96"/>
    <w:rsid w:val="00E76C0A"/>
    <w:rsid w:val="00E77686"/>
    <w:rsid w:val="00E77B50"/>
    <w:rsid w:val="00E77B67"/>
    <w:rsid w:val="00E806FC"/>
    <w:rsid w:val="00E8197F"/>
    <w:rsid w:val="00E81F61"/>
    <w:rsid w:val="00E8215C"/>
    <w:rsid w:val="00E84C75"/>
    <w:rsid w:val="00E859DC"/>
    <w:rsid w:val="00E85DA2"/>
    <w:rsid w:val="00E863DE"/>
    <w:rsid w:val="00E87B14"/>
    <w:rsid w:val="00E87D00"/>
    <w:rsid w:val="00E912DD"/>
    <w:rsid w:val="00E923FA"/>
    <w:rsid w:val="00E92557"/>
    <w:rsid w:val="00E94041"/>
    <w:rsid w:val="00E943D9"/>
    <w:rsid w:val="00E94F2B"/>
    <w:rsid w:val="00E963DA"/>
    <w:rsid w:val="00E96447"/>
    <w:rsid w:val="00E97FF2"/>
    <w:rsid w:val="00EA0E7C"/>
    <w:rsid w:val="00EA2567"/>
    <w:rsid w:val="00EA2DE1"/>
    <w:rsid w:val="00EA442C"/>
    <w:rsid w:val="00EA4C60"/>
    <w:rsid w:val="00EA66DF"/>
    <w:rsid w:val="00EA6890"/>
    <w:rsid w:val="00EA6B1D"/>
    <w:rsid w:val="00EA6D85"/>
    <w:rsid w:val="00EA72E6"/>
    <w:rsid w:val="00EA7D89"/>
    <w:rsid w:val="00EA7E85"/>
    <w:rsid w:val="00EB04BF"/>
    <w:rsid w:val="00EB08DD"/>
    <w:rsid w:val="00EB158C"/>
    <w:rsid w:val="00EB343C"/>
    <w:rsid w:val="00EB7174"/>
    <w:rsid w:val="00EC072C"/>
    <w:rsid w:val="00EC107A"/>
    <w:rsid w:val="00EC2EFC"/>
    <w:rsid w:val="00EC3451"/>
    <w:rsid w:val="00EC355D"/>
    <w:rsid w:val="00EC4DE4"/>
    <w:rsid w:val="00EC5546"/>
    <w:rsid w:val="00ED1732"/>
    <w:rsid w:val="00ED21ED"/>
    <w:rsid w:val="00ED2DCD"/>
    <w:rsid w:val="00ED35B8"/>
    <w:rsid w:val="00ED3DF9"/>
    <w:rsid w:val="00ED571B"/>
    <w:rsid w:val="00ED6402"/>
    <w:rsid w:val="00EE0368"/>
    <w:rsid w:val="00EE1A86"/>
    <w:rsid w:val="00EE5C73"/>
    <w:rsid w:val="00EE66FC"/>
    <w:rsid w:val="00EE798C"/>
    <w:rsid w:val="00EF07D4"/>
    <w:rsid w:val="00EF6878"/>
    <w:rsid w:val="00EF6A26"/>
    <w:rsid w:val="00F0024B"/>
    <w:rsid w:val="00F0293F"/>
    <w:rsid w:val="00F03951"/>
    <w:rsid w:val="00F04D4C"/>
    <w:rsid w:val="00F058C7"/>
    <w:rsid w:val="00F05BEB"/>
    <w:rsid w:val="00F07EC5"/>
    <w:rsid w:val="00F10263"/>
    <w:rsid w:val="00F11002"/>
    <w:rsid w:val="00F123B3"/>
    <w:rsid w:val="00F12E68"/>
    <w:rsid w:val="00F13122"/>
    <w:rsid w:val="00F13DBA"/>
    <w:rsid w:val="00F15803"/>
    <w:rsid w:val="00F15A34"/>
    <w:rsid w:val="00F15C10"/>
    <w:rsid w:val="00F15F3C"/>
    <w:rsid w:val="00F16E2D"/>
    <w:rsid w:val="00F16FA4"/>
    <w:rsid w:val="00F16FC0"/>
    <w:rsid w:val="00F21CCC"/>
    <w:rsid w:val="00F22B59"/>
    <w:rsid w:val="00F2473D"/>
    <w:rsid w:val="00F26E31"/>
    <w:rsid w:val="00F273B7"/>
    <w:rsid w:val="00F275BC"/>
    <w:rsid w:val="00F3169D"/>
    <w:rsid w:val="00F322FE"/>
    <w:rsid w:val="00F32CF7"/>
    <w:rsid w:val="00F32FD0"/>
    <w:rsid w:val="00F33801"/>
    <w:rsid w:val="00F34CB6"/>
    <w:rsid w:val="00F361F5"/>
    <w:rsid w:val="00F36B69"/>
    <w:rsid w:val="00F36BCD"/>
    <w:rsid w:val="00F36F50"/>
    <w:rsid w:val="00F404EB"/>
    <w:rsid w:val="00F405C3"/>
    <w:rsid w:val="00F4112E"/>
    <w:rsid w:val="00F41471"/>
    <w:rsid w:val="00F44CC9"/>
    <w:rsid w:val="00F4692F"/>
    <w:rsid w:val="00F47691"/>
    <w:rsid w:val="00F50017"/>
    <w:rsid w:val="00F51AA6"/>
    <w:rsid w:val="00F527F8"/>
    <w:rsid w:val="00F52E51"/>
    <w:rsid w:val="00F549AA"/>
    <w:rsid w:val="00F54C3F"/>
    <w:rsid w:val="00F55E5F"/>
    <w:rsid w:val="00F57113"/>
    <w:rsid w:val="00F6084B"/>
    <w:rsid w:val="00F611E6"/>
    <w:rsid w:val="00F6512A"/>
    <w:rsid w:val="00F658A6"/>
    <w:rsid w:val="00F660FB"/>
    <w:rsid w:val="00F6714D"/>
    <w:rsid w:val="00F67164"/>
    <w:rsid w:val="00F7072F"/>
    <w:rsid w:val="00F7303D"/>
    <w:rsid w:val="00F744AD"/>
    <w:rsid w:val="00F74C7A"/>
    <w:rsid w:val="00F7601A"/>
    <w:rsid w:val="00F76A18"/>
    <w:rsid w:val="00F77A0B"/>
    <w:rsid w:val="00F81D14"/>
    <w:rsid w:val="00F84346"/>
    <w:rsid w:val="00F855F8"/>
    <w:rsid w:val="00F85DD0"/>
    <w:rsid w:val="00F86492"/>
    <w:rsid w:val="00F875E2"/>
    <w:rsid w:val="00F92657"/>
    <w:rsid w:val="00F954CF"/>
    <w:rsid w:val="00F9594E"/>
    <w:rsid w:val="00F964F6"/>
    <w:rsid w:val="00FA1115"/>
    <w:rsid w:val="00FA17A3"/>
    <w:rsid w:val="00FA2038"/>
    <w:rsid w:val="00FA3AD8"/>
    <w:rsid w:val="00FA458F"/>
    <w:rsid w:val="00FA4C8E"/>
    <w:rsid w:val="00FA5E47"/>
    <w:rsid w:val="00FA63A4"/>
    <w:rsid w:val="00FA7D6B"/>
    <w:rsid w:val="00FB17E8"/>
    <w:rsid w:val="00FB3B36"/>
    <w:rsid w:val="00FB3C17"/>
    <w:rsid w:val="00FB3E6F"/>
    <w:rsid w:val="00FB4764"/>
    <w:rsid w:val="00FB4D5B"/>
    <w:rsid w:val="00FB6316"/>
    <w:rsid w:val="00FC033A"/>
    <w:rsid w:val="00FC2A7F"/>
    <w:rsid w:val="00FC2F91"/>
    <w:rsid w:val="00FC4A5B"/>
    <w:rsid w:val="00FC4CB9"/>
    <w:rsid w:val="00FC51AA"/>
    <w:rsid w:val="00FC535C"/>
    <w:rsid w:val="00FC6AA3"/>
    <w:rsid w:val="00FC6F68"/>
    <w:rsid w:val="00FD1F78"/>
    <w:rsid w:val="00FD2FEA"/>
    <w:rsid w:val="00FD4E9D"/>
    <w:rsid w:val="00FD6B44"/>
    <w:rsid w:val="00FD6EF1"/>
    <w:rsid w:val="00FD78F3"/>
    <w:rsid w:val="00FE0512"/>
    <w:rsid w:val="00FE108D"/>
    <w:rsid w:val="00FE17BD"/>
    <w:rsid w:val="00FE40FA"/>
    <w:rsid w:val="00FE50EF"/>
    <w:rsid w:val="00FE71C6"/>
    <w:rsid w:val="00FE7410"/>
    <w:rsid w:val="00FF0CA6"/>
    <w:rsid w:val="00FF13AC"/>
    <w:rsid w:val="00FF2802"/>
    <w:rsid w:val="00FF2F5D"/>
    <w:rsid w:val="00FF318C"/>
    <w:rsid w:val="00FF3EAA"/>
    <w:rsid w:val="00FF4C43"/>
    <w:rsid w:val="00FF6066"/>
    <w:rsid w:val="00FF70CB"/>
    <w:rsid w:val="00FF719C"/>
    <w:rsid w:val="06D2C9B3"/>
    <w:rsid w:val="14F71CCE"/>
    <w:rsid w:val="1F7D4866"/>
    <w:rsid w:val="25D0943A"/>
    <w:rsid w:val="5564D4FD"/>
    <w:rsid w:val="55A35600"/>
    <w:rsid w:val="55DF18F1"/>
    <w:rsid w:val="597F5AB7"/>
    <w:rsid w:val="5FB6A887"/>
    <w:rsid w:val="758B2C55"/>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E3AE36"/>
  <w15:chartTrackingRefBased/>
  <w15:docId w15:val="{701C8F6F-6CB8-40C1-B80B-1B790A5E45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4829"/>
    <w:rPr>
      <w:rFonts w:ascii="Times New Roman" w:eastAsia="Times New Roman" w:hAnsi="Times New Roman"/>
      <w:sz w:val="24"/>
      <w:szCs w:val="24"/>
    </w:rPr>
  </w:style>
  <w:style w:type="paragraph" w:styleId="Heading1">
    <w:name w:val="heading 1"/>
    <w:basedOn w:val="Normal"/>
    <w:next w:val="Normal"/>
    <w:link w:val="Heading1Char"/>
    <w:uiPriority w:val="9"/>
    <w:qFormat/>
    <w:rsid w:val="00B61FCD"/>
    <w:pPr>
      <w:tabs>
        <w:tab w:val="left" w:pos="720"/>
      </w:tabs>
      <w:spacing w:before="60" w:after="40" w:line="288" w:lineRule="auto"/>
      <w:outlineLvl w:val="0"/>
    </w:pPr>
    <w:rPr>
      <w:b/>
    </w:rPr>
  </w:style>
  <w:style w:type="paragraph" w:styleId="Heading2">
    <w:name w:val="heading 2"/>
    <w:basedOn w:val="Normal"/>
    <w:next w:val="Normal"/>
    <w:link w:val="Heading2Char"/>
    <w:uiPriority w:val="9"/>
    <w:unhideWhenUsed/>
    <w:qFormat/>
    <w:rsid w:val="008142ED"/>
    <w:pPr>
      <w:tabs>
        <w:tab w:val="left" w:pos="720"/>
      </w:tabs>
      <w:spacing w:before="60" w:after="40" w:line="288" w:lineRule="auto"/>
      <w:outlineLvl w:val="1"/>
    </w:pPr>
    <w:rPr>
      <w:b/>
    </w:rPr>
  </w:style>
  <w:style w:type="paragraph" w:styleId="Heading3">
    <w:name w:val="heading 3"/>
    <w:basedOn w:val="Normal"/>
    <w:next w:val="Normal"/>
    <w:link w:val="Heading3Char"/>
    <w:uiPriority w:val="9"/>
    <w:semiHidden/>
    <w:unhideWhenUsed/>
    <w:qFormat/>
    <w:rsid w:val="005C34E9"/>
    <w:pPr>
      <w:keepNext/>
      <w:keepLines/>
      <w:spacing w:before="40"/>
      <w:outlineLvl w:val="2"/>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D1AB3"/>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PlaceholderText">
    <w:name w:val="Placeholder Text"/>
    <w:uiPriority w:val="99"/>
    <w:semiHidden/>
    <w:rsid w:val="007D1AB3"/>
    <w:rPr>
      <w:color w:val="808080"/>
    </w:rPr>
  </w:style>
  <w:style w:type="paragraph" w:styleId="BalloonText">
    <w:name w:val="Balloon Text"/>
    <w:basedOn w:val="Normal"/>
    <w:link w:val="BalloonTextChar"/>
    <w:uiPriority w:val="99"/>
    <w:semiHidden/>
    <w:unhideWhenUsed/>
    <w:rsid w:val="007D1AB3"/>
    <w:rPr>
      <w:rFonts w:ascii="Tahoma" w:hAnsi="Tahoma"/>
      <w:sz w:val="16"/>
      <w:szCs w:val="16"/>
      <w:lang w:val="x-none" w:eastAsia="x-none"/>
    </w:rPr>
  </w:style>
  <w:style w:type="character" w:customStyle="1" w:styleId="BalloonTextChar">
    <w:name w:val="Balloon Text Char"/>
    <w:link w:val="BalloonText"/>
    <w:uiPriority w:val="99"/>
    <w:semiHidden/>
    <w:rsid w:val="007D1AB3"/>
    <w:rPr>
      <w:rFonts w:ascii="Tahoma" w:hAnsi="Tahoma" w:cs="Tahoma"/>
      <w:sz w:val="16"/>
      <w:szCs w:val="16"/>
    </w:rPr>
  </w:style>
  <w:style w:type="paragraph" w:styleId="ListParagraph">
    <w:name w:val="List Paragraph"/>
    <w:basedOn w:val="Normal"/>
    <w:uiPriority w:val="34"/>
    <w:qFormat/>
    <w:rsid w:val="00F6084B"/>
    <w:pPr>
      <w:ind w:left="720"/>
      <w:contextualSpacing/>
    </w:pPr>
  </w:style>
  <w:style w:type="character" w:styleId="CommentReference">
    <w:name w:val="annotation reference"/>
    <w:uiPriority w:val="99"/>
    <w:semiHidden/>
    <w:unhideWhenUsed/>
    <w:rsid w:val="004D0931"/>
    <w:rPr>
      <w:sz w:val="16"/>
      <w:szCs w:val="16"/>
    </w:rPr>
  </w:style>
  <w:style w:type="paragraph" w:styleId="CommentText">
    <w:name w:val="annotation text"/>
    <w:basedOn w:val="Normal"/>
    <w:link w:val="CommentTextChar"/>
    <w:uiPriority w:val="99"/>
    <w:semiHidden/>
    <w:unhideWhenUsed/>
    <w:rsid w:val="004D0931"/>
    <w:rPr>
      <w:sz w:val="20"/>
      <w:szCs w:val="20"/>
      <w:lang w:val="x-none" w:eastAsia="x-none"/>
    </w:rPr>
  </w:style>
  <w:style w:type="character" w:customStyle="1" w:styleId="CommentTextChar">
    <w:name w:val="Comment Text Char"/>
    <w:link w:val="CommentText"/>
    <w:uiPriority w:val="99"/>
    <w:semiHidden/>
    <w:rsid w:val="004D0931"/>
    <w:rPr>
      <w:sz w:val="20"/>
      <w:szCs w:val="20"/>
    </w:rPr>
  </w:style>
  <w:style w:type="paragraph" w:styleId="CommentSubject">
    <w:name w:val="annotation subject"/>
    <w:basedOn w:val="CommentText"/>
    <w:next w:val="CommentText"/>
    <w:link w:val="CommentSubjectChar"/>
    <w:uiPriority w:val="99"/>
    <w:semiHidden/>
    <w:unhideWhenUsed/>
    <w:rsid w:val="004D0931"/>
    <w:rPr>
      <w:b/>
      <w:bCs/>
    </w:rPr>
  </w:style>
  <w:style w:type="character" w:customStyle="1" w:styleId="CommentSubjectChar">
    <w:name w:val="Comment Subject Char"/>
    <w:link w:val="CommentSubject"/>
    <w:uiPriority w:val="99"/>
    <w:semiHidden/>
    <w:rsid w:val="004D0931"/>
    <w:rPr>
      <w:b/>
      <w:bCs/>
      <w:sz w:val="20"/>
      <w:szCs w:val="20"/>
    </w:rPr>
  </w:style>
  <w:style w:type="paragraph" w:styleId="Header">
    <w:name w:val="header"/>
    <w:basedOn w:val="Normal"/>
    <w:link w:val="HeaderChar"/>
    <w:uiPriority w:val="99"/>
    <w:unhideWhenUsed/>
    <w:rsid w:val="00D74E36"/>
    <w:pPr>
      <w:tabs>
        <w:tab w:val="center" w:pos="4680"/>
        <w:tab w:val="right" w:pos="9360"/>
      </w:tabs>
    </w:pPr>
    <w:rPr>
      <w:lang w:val="x-none"/>
    </w:rPr>
  </w:style>
  <w:style w:type="character" w:customStyle="1" w:styleId="HeaderChar">
    <w:name w:val="Header Char"/>
    <w:link w:val="Header"/>
    <w:uiPriority w:val="99"/>
    <w:rsid w:val="00D74E36"/>
    <w:rPr>
      <w:sz w:val="22"/>
      <w:szCs w:val="22"/>
      <w:lang w:eastAsia="en-US"/>
    </w:rPr>
  </w:style>
  <w:style w:type="paragraph" w:styleId="Footer">
    <w:name w:val="footer"/>
    <w:basedOn w:val="Normal"/>
    <w:link w:val="FooterChar"/>
    <w:uiPriority w:val="99"/>
    <w:unhideWhenUsed/>
    <w:rsid w:val="00D74E36"/>
    <w:pPr>
      <w:tabs>
        <w:tab w:val="center" w:pos="4680"/>
        <w:tab w:val="right" w:pos="9360"/>
      </w:tabs>
    </w:pPr>
    <w:rPr>
      <w:lang w:val="x-none"/>
    </w:rPr>
  </w:style>
  <w:style w:type="character" w:customStyle="1" w:styleId="FooterChar">
    <w:name w:val="Footer Char"/>
    <w:link w:val="Footer"/>
    <w:uiPriority w:val="99"/>
    <w:rsid w:val="00D74E36"/>
    <w:rPr>
      <w:sz w:val="22"/>
      <w:szCs w:val="22"/>
      <w:lang w:eastAsia="en-US"/>
    </w:rPr>
  </w:style>
  <w:style w:type="character" w:customStyle="1" w:styleId="Heading1Char">
    <w:name w:val="Heading 1 Char"/>
    <w:link w:val="Heading1"/>
    <w:uiPriority w:val="9"/>
    <w:rsid w:val="00B61FCD"/>
    <w:rPr>
      <w:rFonts w:ascii="Times New Roman" w:eastAsia="Times New Roman" w:hAnsi="Times New Roman"/>
      <w:b/>
      <w:sz w:val="24"/>
      <w:szCs w:val="24"/>
    </w:rPr>
  </w:style>
  <w:style w:type="character" w:styleId="Hyperlink">
    <w:name w:val="Hyperlink"/>
    <w:uiPriority w:val="99"/>
    <w:unhideWhenUsed/>
    <w:rsid w:val="00DE2DDA"/>
    <w:rPr>
      <w:color w:val="0000FF"/>
      <w:u w:val="single"/>
    </w:rPr>
  </w:style>
  <w:style w:type="paragraph" w:styleId="NormalWeb">
    <w:name w:val="Normal (Web)"/>
    <w:basedOn w:val="Normal"/>
    <w:uiPriority w:val="99"/>
    <w:semiHidden/>
    <w:unhideWhenUsed/>
    <w:rsid w:val="00DE2DDA"/>
    <w:pPr>
      <w:spacing w:before="100" w:beforeAutospacing="1" w:after="100" w:afterAutospacing="1"/>
    </w:pPr>
  </w:style>
  <w:style w:type="character" w:styleId="UnresolvedMention">
    <w:name w:val="Unresolved Mention"/>
    <w:basedOn w:val="DefaultParagraphFont"/>
    <w:uiPriority w:val="99"/>
    <w:semiHidden/>
    <w:unhideWhenUsed/>
    <w:rsid w:val="000F1F71"/>
    <w:rPr>
      <w:color w:val="605E5C"/>
      <w:shd w:val="clear" w:color="auto" w:fill="E1DFDD"/>
    </w:rPr>
  </w:style>
  <w:style w:type="character" w:styleId="Strong">
    <w:name w:val="Strong"/>
    <w:basedOn w:val="DefaultParagraphFont"/>
    <w:uiPriority w:val="22"/>
    <w:qFormat/>
    <w:rsid w:val="00945F33"/>
    <w:rPr>
      <w:b/>
      <w:bCs/>
    </w:rPr>
  </w:style>
  <w:style w:type="paragraph" w:styleId="Title">
    <w:name w:val="Title"/>
    <w:basedOn w:val="Normal"/>
    <w:next w:val="Normal"/>
    <w:link w:val="TitleChar"/>
    <w:uiPriority w:val="10"/>
    <w:qFormat/>
    <w:rsid w:val="00B61FCD"/>
    <w:pPr>
      <w:tabs>
        <w:tab w:val="left" w:pos="720"/>
        <w:tab w:val="left" w:pos="4690"/>
        <w:tab w:val="left" w:pos="11323"/>
        <w:tab w:val="left" w:pos="12938"/>
      </w:tabs>
      <w:spacing w:before="60" w:after="40" w:line="288" w:lineRule="auto"/>
      <w:ind w:left="108"/>
      <w:jc w:val="center"/>
    </w:pPr>
    <w:rPr>
      <w:b/>
      <w:bCs/>
    </w:rPr>
  </w:style>
  <w:style w:type="character" w:customStyle="1" w:styleId="TitleChar">
    <w:name w:val="Title Char"/>
    <w:basedOn w:val="DefaultParagraphFont"/>
    <w:link w:val="Title"/>
    <w:uiPriority w:val="10"/>
    <w:rsid w:val="00B61FCD"/>
    <w:rPr>
      <w:rFonts w:ascii="Times New Roman" w:eastAsia="Times New Roman" w:hAnsi="Times New Roman"/>
      <w:b/>
      <w:bCs/>
      <w:sz w:val="24"/>
      <w:szCs w:val="24"/>
    </w:rPr>
  </w:style>
  <w:style w:type="character" w:customStyle="1" w:styleId="Heading2Char">
    <w:name w:val="Heading 2 Char"/>
    <w:basedOn w:val="DefaultParagraphFont"/>
    <w:link w:val="Heading2"/>
    <w:uiPriority w:val="9"/>
    <w:rsid w:val="008142ED"/>
    <w:rPr>
      <w:rFonts w:ascii="Times New Roman" w:eastAsia="Times New Roman" w:hAnsi="Times New Roman"/>
      <w:b/>
      <w:sz w:val="24"/>
      <w:szCs w:val="24"/>
    </w:rPr>
  </w:style>
  <w:style w:type="paragraph" w:customStyle="1" w:styleId="TableParagraph">
    <w:name w:val="Table Paragraph"/>
    <w:basedOn w:val="Normal"/>
    <w:uiPriority w:val="1"/>
    <w:qFormat/>
    <w:rsid w:val="000B130C"/>
    <w:pPr>
      <w:widowControl w:val="0"/>
      <w:autoSpaceDE w:val="0"/>
      <w:autoSpaceDN w:val="0"/>
    </w:pPr>
    <w:rPr>
      <w:sz w:val="22"/>
      <w:szCs w:val="22"/>
      <w:lang w:val="vi"/>
    </w:rPr>
  </w:style>
  <w:style w:type="character" w:customStyle="1" w:styleId="Heading3Char">
    <w:name w:val="Heading 3 Char"/>
    <w:basedOn w:val="DefaultParagraphFont"/>
    <w:link w:val="Heading3"/>
    <w:uiPriority w:val="9"/>
    <w:semiHidden/>
    <w:rsid w:val="005C34E9"/>
    <w:rPr>
      <w:rFonts w:asciiTheme="majorHAnsi" w:eastAsiaTheme="majorEastAsia" w:hAnsiTheme="majorHAnsi" w:cstheme="majorBidi"/>
      <w:color w:val="1F4D78" w:themeColor="accent1" w:themeShade="7F"/>
      <w:sz w:val="24"/>
      <w:szCs w:val="24"/>
    </w:rPr>
  </w:style>
  <w:style w:type="character" w:customStyle="1" w:styleId="fontstyle01">
    <w:name w:val="fontstyle01"/>
    <w:basedOn w:val="DefaultParagraphFont"/>
    <w:rsid w:val="00E17EC9"/>
    <w:rPr>
      <w:b/>
      <w:bCs/>
      <w:i w:val="0"/>
      <w:iCs w:val="0"/>
      <w:color w:val="FDC300"/>
      <w:sz w:val="110"/>
      <w:szCs w:val="110"/>
    </w:rPr>
  </w:style>
  <w:style w:type="character" w:customStyle="1" w:styleId="normaltextrun">
    <w:name w:val="normaltextrun"/>
    <w:basedOn w:val="DefaultParagraphFont"/>
    <w:rsid w:val="00B92B8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2601587">
      <w:bodyDiv w:val="1"/>
      <w:marLeft w:val="0"/>
      <w:marRight w:val="0"/>
      <w:marTop w:val="0"/>
      <w:marBottom w:val="0"/>
      <w:divBdr>
        <w:top w:val="none" w:sz="0" w:space="0" w:color="auto"/>
        <w:left w:val="none" w:sz="0" w:space="0" w:color="auto"/>
        <w:bottom w:val="none" w:sz="0" w:space="0" w:color="auto"/>
        <w:right w:val="none" w:sz="0" w:space="0" w:color="auto"/>
      </w:divBdr>
      <w:divsChild>
        <w:div w:id="1589120935">
          <w:marLeft w:val="180"/>
          <w:marRight w:val="180"/>
          <w:marTop w:val="90"/>
          <w:marBottom w:val="180"/>
          <w:divBdr>
            <w:top w:val="single" w:sz="2" w:space="0" w:color="CCCCCC"/>
            <w:left w:val="single" w:sz="2" w:space="0" w:color="CCCCCC"/>
            <w:bottom w:val="single" w:sz="2" w:space="0" w:color="CCCCCC"/>
            <w:right w:val="single" w:sz="2" w:space="0" w:color="CCCCCC"/>
          </w:divBdr>
        </w:div>
      </w:divsChild>
    </w:div>
    <w:div w:id="104227771">
      <w:bodyDiv w:val="1"/>
      <w:marLeft w:val="0"/>
      <w:marRight w:val="0"/>
      <w:marTop w:val="0"/>
      <w:marBottom w:val="0"/>
      <w:divBdr>
        <w:top w:val="none" w:sz="0" w:space="0" w:color="auto"/>
        <w:left w:val="none" w:sz="0" w:space="0" w:color="auto"/>
        <w:bottom w:val="none" w:sz="0" w:space="0" w:color="auto"/>
        <w:right w:val="none" w:sz="0" w:space="0" w:color="auto"/>
      </w:divBdr>
    </w:div>
    <w:div w:id="108163870">
      <w:bodyDiv w:val="1"/>
      <w:marLeft w:val="0"/>
      <w:marRight w:val="0"/>
      <w:marTop w:val="0"/>
      <w:marBottom w:val="0"/>
      <w:divBdr>
        <w:top w:val="none" w:sz="0" w:space="0" w:color="auto"/>
        <w:left w:val="none" w:sz="0" w:space="0" w:color="auto"/>
        <w:bottom w:val="none" w:sz="0" w:space="0" w:color="auto"/>
        <w:right w:val="none" w:sz="0" w:space="0" w:color="auto"/>
      </w:divBdr>
    </w:div>
    <w:div w:id="229124159">
      <w:bodyDiv w:val="1"/>
      <w:marLeft w:val="0"/>
      <w:marRight w:val="0"/>
      <w:marTop w:val="0"/>
      <w:marBottom w:val="0"/>
      <w:divBdr>
        <w:top w:val="none" w:sz="0" w:space="0" w:color="auto"/>
        <w:left w:val="none" w:sz="0" w:space="0" w:color="auto"/>
        <w:bottom w:val="none" w:sz="0" w:space="0" w:color="auto"/>
        <w:right w:val="none" w:sz="0" w:space="0" w:color="auto"/>
      </w:divBdr>
    </w:div>
    <w:div w:id="241523918">
      <w:bodyDiv w:val="1"/>
      <w:marLeft w:val="0"/>
      <w:marRight w:val="0"/>
      <w:marTop w:val="0"/>
      <w:marBottom w:val="0"/>
      <w:divBdr>
        <w:top w:val="none" w:sz="0" w:space="0" w:color="auto"/>
        <w:left w:val="none" w:sz="0" w:space="0" w:color="auto"/>
        <w:bottom w:val="none" w:sz="0" w:space="0" w:color="auto"/>
        <w:right w:val="none" w:sz="0" w:space="0" w:color="auto"/>
      </w:divBdr>
    </w:div>
    <w:div w:id="302395912">
      <w:bodyDiv w:val="1"/>
      <w:marLeft w:val="0"/>
      <w:marRight w:val="0"/>
      <w:marTop w:val="0"/>
      <w:marBottom w:val="0"/>
      <w:divBdr>
        <w:top w:val="none" w:sz="0" w:space="0" w:color="auto"/>
        <w:left w:val="none" w:sz="0" w:space="0" w:color="auto"/>
        <w:bottom w:val="none" w:sz="0" w:space="0" w:color="auto"/>
        <w:right w:val="none" w:sz="0" w:space="0" w:color="auto"/>
      </w:divBdr>
    </w:div>
    <w:div w:id="322004455">
      <w:bodyDiv w:val="1"/>
      <w:marLeft w:val="0"/>
      <w:marRight w:val="0"/>
      <w:marTop w:val="0"/>
      <w:marBottom w:val="0"/>
      <w:divBdr>
        <w:top w:val="none" w:sz="0" w:space="0" w:color="auto"/>
        <w:left w:val="none" w:sz="0" w:space="0" w:color="auto"/>
        <w:bottom w:val="none" w:sz="0" w:space="0" w:color="auto"/>
        <w:right w:val="none" w:sz="0" w:space="0" w:color="auto"/>
      </w:divBdr>
    </w:div>
    <w:div w:id="395707822">
      <w:bodyDiv w:val="1"/>
      <w:marLeft w:val="0"/>
      <w:marRight w:val="0"/>
      <w:marTop w:val="0"/>
      <w:marBottom w:val="0"/>
      <w:divBdr>
        <w:top w:val="none" w:sz="0" w:space="0" w:color="auto"/>
        <w:left w:val="none" w:sz="0" w:space="0" w:color="auto"/>
        <w:bottom w:val="none" w:sz="0" w:space="0" w:color="auto"/>
        <w:right w:val="none" w:sz="0" w:space="0" w:color="auto"/>
      </w:divBdr>
    </w:div>
    <w:div w:id="516192043">
      <w:bodyDiv w:val="1"/>
      <w:marLeft w:val="0"/>
      <w:marRight w:val="0"/>
      <w:marTop w:val="0"/>
      <w:marBottom w:val="0"/>
      <w:divBdr>
        <w:top w:val="none" w:sz="0" w:space="0" w:color="auto"/>
        <w:left w:val="none" w:sz="0" w:space="0" w:color="auto"/>
        <w:bottom w:val="none" w:sz="0" w:space="0" w:color="auto"/>
        <w:right w:val="none" w:sz="0" w:space="0" w:color="auto"/>
      </w:divBdr>
    </w:div>
    <w:div w:id="526797372">
      <w:bodyDiv w:val="1"/>
      <w:marLeft w:val="0"/>
      <w:marRight w:val="0"/>
      <w:marTop w:val="0"/>
      <w:marBottom w:val="0"/>
      <w:divBdr>
        <w:top w:val="none" w:sz="0" w:space="0" w:color="auto"/>
        <w:left w:val="none" w:sz="0" w:space="0" w:color="auto"/>
        <w:bottom w:val="none" w:sz="0" w:space="0" w:color="auto"/>
        <w:right w:val="none" w:sz="0" w:space="0" w:color="auto"/>
      </w:divBdr>
    </w:div>
    <w:div w:id="548148436">
      <w:bodyDiv w:val="1"/>
      <w:marLeft w:val="0"/>
      <w:marRight w:val="0"/>
      <w:marTop w:val="0"/>
      <w:marBottom w:val="0"/>
      <w:divBdr>
        <w:top w:val="none" w:sz="0" w:space="0" w:color="auto"/>
        <w:left w:val="none" w:sz="0" w:space="0" w:color="auto"/>
        <w:bottom w:val="none" w:sz="0" w:space="0" w:color="auto"/>
        <w:right w:val="none" w:sz="0" w:space="0" w:color="auto"/>
      </w:divBdr>
    </w:div>
    <w:div w:id="591356283">
      <w:bodyDiv w:val="1"/>
      <w:marLeft w:val="0"/>
      <w:marRight w:val="0"/>
      <w:marTop w:val="0"/>
      <w:marBottom w:val="0"/>
      <w:divBdr>
        <w:top w:val="none" w:sz="0" w:space="0" w:color="auto"/>
        <w:left w:val="none" w:sz="0" w:space="0" w:color="auto"/>
        <w:bottom w:val="none" w:sz="0" w:space="0" w:color="auto"/>
        <w:right w:val="none" w:sz="0" w:space="0" w:color="auto"/>
      </w:divBdr>
    </w:div>
    <w:div w:id="660281487">
      <w:bodyDiv w:val="1"/>
      <w:marLeft w:val="0"/>
      <w:marRight w:val="0"/>
      <w:marTop w:val="0"/>
      <w:marBottom w:val="0"/>
      <w:divBdr>
        <w:top w:val="none" w:sz="0" w:space="0" w:color="auto"/>
        <w:left w:val="none" w:sz="0" w:space="0" w:color="auto"/>
        <w:bottom w:val="none" w:sz="0" w:space="0" w:color="auto"/>
        <w:right w:val="none" w:sz="0" w:space="0" w:color="auto"/>
      </w:divBdr>
    </w:div>
    <w:div w:id="822158065">
      <w:bodyDiv w:val="1"/>
      <w:marLeft w:val="0"/>
      <w:marRight w:val="0"/>
      <w:marTop w:val="0"/>
      <w:marBottom w:val="0"/>
      <w:divBdr>
        <w:top w:val="none" w:sz="0" w:space="0" w:color="auto"/>
        <w:left w:val="none" w:sz="0" w:space="0" w:color="auto"/>
        <w:bottom w:val="none" w:sz="0" w:space="0" w:color="auto"/>
        <w:right w:val="none" w:sz="0" w:space="0" w:color="auto"/>
      </w:divBdr>
    </w:div>
    <w:div w:id="835926629">
      <w:bodyDiv w:val="1"/>
      <w:marLeft w:val="0"/>
      <w:marRight w:val="0"/>
      <w:marTop w:val="0"/>
      <w:marBottom w:val="0"/>
      <w:divBdr>
        <w:top w:val="none" w:sz="0" w:space="0" w:color="auto"/>
        <w:left w:val="none" w:sz="0" w:space="0" w:color="auto"/>
        <w:bottom w:val="none" w:sz="0" w:space="0" w:color="auto"/>
        <w:right w:val="none" w:sz="0" w:space="0" w:color="auto"/>
      </w:divBdr>
    </w:div>
    <w:div w:id="880753581">
      <w:bodyDiv w:val="1"/>
      <w:marLeft w:val="0"/>
      <w:marRight w:val="0"/>
      <w:marTop w:val="0"/>
      <w:marBottom w:val="0"/>
      <w:divBdr>
        <w:top w:val="none" w:sz="0" w:space="0" w:color="auto"/>
        <w:left w:val="none" w:sz="0" w:space="0" w:color="auto"/>
        <w:bottom w:val="none" w:sz="0" w:space="0" w:color="auto"/>
        <w:right w:val="none" w:sz="0" w:space="0" w:color="auto"/>
      </w:divBdr>
    </w:div>
    <w:div w:id="941110489">
      <w:bodyDiv w:val="1"/>
      <w:marLeft w:val="0"/>
      <w:marRight w:val="0"/>
      <w:marTop w:val="0"/>
      <w:marBottom w:val="0"/>
      <w:divBdr>
        <w:top w:val="none" w:sz="0" w:space="0" w:color="auto"/>
        <w:left w:val="none" w:sz="0" w:space="0" w:color="auto"/>
        <w:bottom w:val="none" w:sz="0" w:space="0" w:color="auto"/>
        <w:right w:val="none" w:sz="0" w:space="0" w:color="auto"/>
      </w:divBdr>
    </w:div>
    <w:div w:id="1010832157">
      <w:bodyDiv w:val="1"/>
      <w:marLeft w:val="0"/>
      <w:marRight w:val="0"/>
      <w:marTop w:val="0"/>
      <w:marBottom w:val="0"/>
      <w:divBdr>
        <w:top w:val="none" w:sz="0" w:space="0" w:color="auto"/>
        <w:left w:val="none" w:sz="0" w:space="0" w:color="auto"/>
        <w:bottom w:val="none" w:sz="0" w:space="0" w:color="auto"/>
        <w:right w:val="none" w:sz="0" w:space="0" w:color="auto"/>
      </w:divBdr>
    </w:div>
    <w:div w:id="1136678319">
      <w:bodyDiv w:val="1"/>
      <w:marLeft w:val="0"/>
      <w:marRight w:val="0"/>
      <w:marTop w:val="0"/>
      <w:marBottom w:val="0"/>
      <w:divBdr>
        <w:top w:val="none" w:sz="0" w:space="0" w:color="auto"/>
        <w:left w:val="none" w:sz="0" w:space="0" w:color="auto"/>
        <w:bottom w:val="none" w:sz="0" w:space="0" w:color="auto"/>
        <w:right w:val="none" w:sz="0" w:space="0" w:color="auto"/>
      </w:divBdr>
    </w:div>
    <w:div w:id="1145121635">
      <w:bodyDiv w:val="1"/>
      <w:marLeft w:val="0"/>
      <w:marRight w:val="0"/>
      <w:marTop w:val="0"/>
      <w:marBottom w:val="0"/>
      <w:divBdr>
        <w:top w:val="none" w:sz="0" w:space="0" w:color="auto"/>
        <w:left w:val="none" w:sz="0" w:space="0" w:color="auto"/>
        <w:bottom w:val="none" w:sz="0" w:space="0" w:color="auto"/>
        <w:right w:val="none" w:sz="0" w:space="0" w:color="auto"/>
      </w:divBdr>
    </w:div>
    <w:div w:id="1257591737">
      <w:bodyDiv w:val="1"/>
      <w:marLeft w:val="0"/>
      <w:marRight w:val="0"/>
      <w:marTop w:val="0"/>
      <w:marBottom w:val="0"/>
      <w:divBdr>
        <w:top w:val="none" w:sz="0" w:space="0" w:color="auto"/>
        <w:left w:val="none" w:sz="0" w:space="0" w:color="auto"/>
        <w:bottom w:val="none" w:sz="0" w:space="0" w:color="auto"/>
        <w:right w:val="none" w:sz="0" w:space="0" w:color="auto"/>
      </w:divBdr>
    </w:div>
    <w:div w:id="1302540200">
      <w:bodyDiv w:val="1"/>
      <w:marLeft w:val="0"/>
      <w:marRight w:val="0"/>
      <w:marTop w:val="0"/>
      <w:marBottom w:val="0"/>
      <w:divBdr>
        <w:top w:val="none" w:sz="0" w:space="0" w:color="auto"/>
        <w:left w:val="none" w:sz="0" w:space="0" w:color="auto"/>
        <w:bottom w:val="none" w:sz="0" w:space="0" w:color="auto"/>
        <w:right w:val="none" w:sz="0" w:space="0" w:color="auto"/>
      </w:divBdr>
    </w:div>
    <w:div w:id="1349404038">
      <w:bodyDiv w:val="1"/>
      <w:marLeft w:val="0"/>
      <w:marRight w:val="0"/>
      <w:marTop w:val="0"/>
      <w:marBottom w:val="0"/>
      <w:divBdr>
        <w:top w:val="none" w:sz="0" w:space="0" w:color="auto"/>
        <w:left w:val="none" w:sz="0" w:space="0" w:color="auto"/>
        <w:bottom w:val="none" w:sz="0" w:space="0" w:color="auto"/>
        <w:right w:val="none" w:sz="0" w:space="0" w:color="auto"/>
      </w:divBdr>
    </w:div>
    <w:div w:id="1386569169">
      <w:bodyDiv w:val="1"/>
      <w:marLeft w:val="0"/>
      <w:marRight w:val="0"/>
      <w:marTop w:val="0"/>
      <w:marBottom w:val="0"/>
      <w:divBdr>
        <w:top w:val="none" w:sz="0" w:space="0" w:color="auto"/>
        <w:left w:val="none" w:sz="0" w:space="0" w:color="auto"/>
        <w:bottom w:val="none" w:sz="0" w:space="0" w:color="auto"/>
        <w:right w:val="none" w:sz="0" w:space="0" w:color="auto"/>
      </w:divBdr>
    </w:div>
    <w:div w:id="1413428068">
      <w:bodyDiv w:val="1"/>
      <w:marLeft w:val="0"/>
      <w:marRight w:val="0"/>
      <w:marTop w:val="0"/>
      <w:marBottom w:val="0"/>
      <w:divBdr>
        <w:top w:val="none" w:sz="0" w:space="0" w:color="auto"/>
        <w:left w:val="none" w:sz="0" w:space="0" w:color="auto"/>
        <w:bottom w:val="none" w:sz="0" w:space="0" w:color="auto"/>
        <w:right w:val="none" w:sz="0" w:space="0" w:color="auto"/>
      </w:divBdr>
    </w:div>
    <w:div w:id="1424493060">
      <w:bodyDiv w:val="1"/>
      <w:marLeft w:val="0"/>
      <w:marRight w:val="0"/>
      <w:marTop w:val="0"/>
      <w:marBottom w:val="0"/>
      <w:divBdr>
        <w:top w:val="none" w:sz="0" w:space="0" w:color="auto"/>
        <w:left w:val="none" w:sz="0" w:space="0" w:color="auto"/>
        <w:bottom w:val="none" w:sz="0" w:space="0" w:color="auto"/>
        <w:right w:val="none" w:sz="0" w:space="0" w:color="auto"/>
      </w:divBdr>
    </w:div>
    <w:div w:id="1430269547">
      <w:bodyDiv w:val="1"/>
      <w:marLeft w:val="0"/>
      <w:marRight w:val="0"/>
      <w:marTop w:val="0"/>
      <w:marBottom w:val="0"/>
      <w:divBdr>
        <w:top w:val="none" w:sz="0" w:space="0" w:color="auto"/>
        <w:left w:val="none" w:sz="0" w:space="0" w:color="auto"/>
        <w:bottom w:val="none" w:sz="0" w:space="0" w:color="auto"/>
        <w:right w:val="none" w:sz="0" w:space="0" w:color="auto"/>
      </w:divBdr>
    </w:div>
    <w:div w:id="1528056816">
      <w:bodyDiv w:val="1"/>
      <w:marLeft w:val="0"/>
      <w:marRight w:val="0"/>
      <w:marTop w:val="0"/>
      <w:marBottom w:val="0"/>
      <w:divBdr>
        <w:top w:val="none" w:sz="0" w:space="0" w:color="auto"/>
        <w:left w:val="none" w:sz="0" w:space="0" w:color="auto"/>
        <w:bottom w:val="none" w:sz="0" w:space="0" w:color="auto"/>
        <w:right w:val="none" w:sz="0" w:space="0" w:color="auto"/>
      </w:divBdr>
    </w:div>
    <w:div w:id="1686400445">
      <w:bodyDiv w:val="1"/>
      <w:marLeft w:val="0"/>
      <w:marRight w:val="0"/>
      <w:marTop w:val="0"/>
      <w:marBottom w:val="0"/>
      <w:divBdr>
        <w:top w:val="none" w:sz="0" w:space="0" w:color="auto"/>
        <w:left w:val="none" w:sz="0" w:space="0" w:color="auto"/>
        <w:bottom w:val="none" w:sz="0" w:space="0" w:color="auto"/>
        <w:right w:val="none" w:sz="0" w:space="0" w:color="auto"/>
      </w:divBdr>
    </w:div>
    <w:div w:id="1825732518">
      <w:bodyDiv w:val="1"/>
      <w:marLeft w:val="0"/>
      <w:marRight w:val="0"/>
      <w:marTop w:val="0"/>
      <w:marBottom w:val="0"/>
      <w:divBdr>
        <w:top w:val="none" w:sz="0" w:space="0" w:color="auto"/>
        <w:left w:val="none" w:sz="0" w:space="0" w:color="auto"/>
        <w:bottom w:val="none" w:sz="0" w:space="0" w:color="auto"/>
        <w:right w:val="none" w:sz="0" w:space="0" w:color="auto"/>
      </w:divBdr>
    </w:div>
    <w:div w:id="1851674032">
      <w:bodyDiv w:val="1"/>
      <w:marLeft w:val="0"/>
      <w:marRight w:val="0"/>
      <w:marTop w:val="0"/>
      <w:marBottom w:val="0"/>
      <w:divBdr>
        <w:top w:val="none" w:sz="0" w:space="0" w:color="auto"/>
        <w:left w:val="none" w:sz="0" w:space="0" w:color="auto"/>
        <w:bottom w:val="none" w:sz="0" w:space="0" w:color="auto"/>
        <w:right w:val="none" w:sz="0" w:space="0" w:color="auto"/>
      </w:divBdr>
    </w:div>
    <w:div w:id="1856115427">
      <w:bodyDiv w:val="1"/>
      <w:marLeft w:val="0"/>
      <w:marRight w:val="0"/>
      <w:marTop w:val="0"/>
      <w:marBottom w:val="0"/>
      <w:divBdr>
        <w:top w:val="none" w:sz="0" w:space="0" w:color="auto"/>
        <w:left w:val="none" w:sz="0" w:space="0" w:color="auto"/>
        <w:bottom w:val="none" w:sz="0" w:space="0" w:color="auto"/>
        <w:right w:val="none" w:sz="0" w:space="0" w:color="auto"/>
      </w:divBdr>
    </w:div>
    <w:div w:id="1953628934">
      <w:bodyDiv w:val="1"/>
      <w:marLeft w:val="0"/>
      <w:marRight w:val="0"/>
      <w:marTop w:val="0"/>
      <w:marBottom w:val="0"/>
      <w:divBdr>
        <w:top w:val="none" w:sz="0" w:space="0" w:color="auto"/>
        <w:left w:val="none" w:sz="0" w:space="0" w:color="auto"/>
        <w:bottom w:val="none" w:sz="0" w:space="0" w:color="auto"/>
        <w:right w:val="none" w:sz="0" w:space="0" w:color="auto"/>
      </w:divBdr>
    </w:div>
    <w:div w:id="1958828762">
      <w:bodyDiv w:val="1"/>
      <w:marLeft w:val="0"/>
      <w:marRight w:val="0"/>
      <w:marTop w:val="0"/>
      <w:marBottom w:val="0"/>
      <w:divBdr>
        <w:top w:val="none" w:sz="0" w:space="0" w:color="auto"/>
        <w:left w:val="none" w:sz="0" w:space="0" w:color="auto"/>
        <w:bottom w:val="none" w:sz="0" w:space="0" w:color="auto"/>
        <w:right w:val="none" w:sz="0" w:space="0" w:color="auto"/>
      </w:divBdr>
    </w:div>
    <w:div w:id="1963340809">
      <w:bodyDiv w:val="1"/>
      <w:marLeft w:val="0"/>
      <w:marRight w:val="0"/>
      <w:marTop w:val="0"/>
      <w:marBottom w:val="0"/>
      <w:divBdr>
        <w:top w:val="none" w:sz="0" w:space="0" w:color="auto"/>
        <w:left w:val="none" w:sz="0" w:space="0" w:color="auto"/>
        <w:bottom w:val="none" w:sz="0" w:space="0" w:color="auto"/>
        <w:right w:val="none" w:sz="0" w:space="0" w:color="auto"/>
      </w:divBdr>
    </w:div>
    <w:div w:id="2037731480">
      <w:bodyDiv w:val="1"/>
      <w:marLeft w:val="0"/>
      <w:marRight w:val="0"/>
      <w:marTop w:val="0"/>
      <w:marBottom w:val="0"/>
      <w:divBdr>
        <w:top w:val="none" w:sz="0" w:space="0" w:color="auto"/>
        <w:left w:val="none" w:sz="0" w:space="0" w:color="auto"/>
        <w:bottom w:val="none" w:sz="0" w:space="0" w:color="auto"/>
        <w:right w:val="none" w:sz="0" w:space="0" w:color="auto"/>
      </w:divBdr>
    </w:div>
    <w:div w:id="2134981558">
      <w:bodyDiv w:val="1"/>
      <w:marLeft w:val="0"/>
      <w:marRight w:val="0"/>
      <w:marTop w:val="0"/>
      <w:marBottom w:val="0"/>
      <w:divBdr>
        <w:top w:val="none" w:sz="0" w:space="0" w:color="auto"/>
        <w:left w:val="none" w:sz="0" w:space="0" w:color="auto"/>
        <w:bottom w:val="none" w:sz="0" w:space="0" w:color="auto"/>
        <w:right w:val="none" w:sz="0" w:space="0" w:color="auto"/>
      </w:divBdr>
      <w:divsChild>
        <w:div w:id="525801166">
          <w:marLeft w:val="475"/>
          <w:marRight w:val="0"/>
          <w:marTop w:val="106"/>
          <w:marBottom w:val="120"/>
          <w:divBdr>
            <w:top w:val="none" w:sz="0" w:space="0" w:color="auto"/>
            <w:left w:val="none" w:sz="0" w:space="0" w:color="auto"/>
            <w:bottom w:val="none" w:sz="0" w:space="0" w:color="auto"/>
            <w:right w:val="none" w:sz="0" w:space="0" w:color="auto"/>
          </w:divBdr>
        </w:div>
        <w:div w:id="1933082540">
          <w:marLeft w:val="475"/>
          <w:marRight w:val="0"/>
          <w:marTop w:val="106"/>
          <w:marBottom w:val="120"/>
          <w:divBdr>
            <w:top w:val="none" w:sz="0" w:space="0" w:color="auto"/>
            <w:left w:val="none" w:sz="0" w:space="0" w:color="auto"/>
            <w:bottom w:val="none" w:sz="0" w:space="0" w:color="auto"/>
            <w:right w:val="none" w:sz="0" w:space="0" w:color="auto"/>
          </w:divBdr>
        </w:div>
        <w:div w:id="433676465">
          <w:marLeft w:val="475"/>
          <w:marRight w:val="0"/>
          <w:marTop w:val="106"/>
          <w:marBottom w:val="12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huongct@neu.edu.vn"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mailto:thaop@neu.edu.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B673A6-B241-4DDA-B598-230B081E6E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.~WRD0000</Template>
  <TotalTime>39</TotalTime>
  <Pages>12</Pages>
  <Words>2729</Words>
  <Characters>15559</Characters>
  <Application>Microsoft Office Word</Application>
  <DocSecurity>0</DocSecurity>
  <Lines>129</Lines>
  <Paragraphs>36</Paragraphs>
  <ScaleCrop>false</ScaleCrop>
  <Company/>
  <LinksUpToDate>false</LinksUpToDate>
  <CharactersWithSpaces>18252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GIÁO DỤC VÀ ĐÀO TẠO</dc:title>
  <dc:subject/>
  <dc:creator>NEU-backup</dc:creator>
  <cp:keywords/>
  <cp:lastModifiedBy>Pham Xuan Lam</cp:lastModifiedBy>
  <cp:revision>1101</cp:revision>
  <cp:lastPrinted>2015-08-11T15:14:00Z</cp:lastPrinted>
  <dcterms:created xsi:type="dcterms:W3CDTF">2024-02-27T05:10:00Z</dcterms:created>
  <dcterms:modified xsi:type="dcterms:W3CDTF">2024-09-07T04:43:00Z</dcterms:modified>
</cp:coreProperties>
</file>