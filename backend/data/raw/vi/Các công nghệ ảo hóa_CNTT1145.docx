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7D0D18" w14:paraId="75972FE7" w14:textId="77777777" w:rsidTr="00534896">
        <w:trPr>
          <w:jc w:val="center"/>
        </w:trPr>
        <w:tc>
          <w:tcPr>
            <w:tcW w:w="4164" w:type="dxa"/>
          </w:tcPr>
          <w:p w14:paraId="18CADF96" w14:textId="77777777" w:rsidR="005B1BA4" w:rsidRPr="007D0D18" w:rsidRDefault="005B1BA4" w:rsidP="00535D93">
            <w:r w:rsidRPr="007D0D18">
              <w:t>BỘ GIÁO DỤC VÀ ĐÀO TẠO</w:t>
            </w:r>
          </w:p>
          <w:p w14:paraId="39F03A8F" w14:textId="77777777" w:rsidR="005B1BA4" w:rsidRPr="007D0D18" w:rsidRDefault="005B1BA4" w:rsidP="00535D93">
            <w:r w:rsidRPr="007D0D18">
              <w:t>TRƯỜNG ĐH KINH TẾ QUỐC DÂN</w:t>
            </w:r>
          </w:p>
          <w:p w14:paraId="50035B36" w14:textId="77777777" w:rsidR="005B1BA4" w:rsidRPr="007D0D18" w:rsidRDefault="005B1BA4" w:rsidP="00535D93">
            <w:r w:rsidRPr="007D0D18">
              <w:t>_______________________</w:t>
            </w:r>
          </w:p>
          <w:p w14:paraId="2BCF0999" w14:textId="77777777" w:rsidR="005B1BA4" w:rsidRPr="007D0D18" w:rsidRDefault="005B1BA4" w:rsidP="00535D93"/>
        </w:tc>
        <w:tc>
          <w:tcPr>
            <w:tcW w:w="5353" w:type="dxa"/>
          </w:tcPr>
          <w:p w14:paraId="40B00A66" w14:textId="77777777" w:rsidR="005B1BA4" w:rsidRPr="007D0D18" w:rsidRDefault="005B1BA4" w:rsidP="00535D93">
            <w:r w:rsidRPr="007D0D18">
              <w:t>CỘNG HÒA XÃ HỘI CHỦ NGHĨA VIỆT NAM</w:t>
            </w:r>
          </w:p>
          <w:p w14:paraId="3C8BC066" w14:textId="77777777" w:rsidR="005B1BA4" w:rsidRPr="007D0D18" w:rsidRDefault="005B1BA4" w:rsidP="00535D93">
            <w:r w:rsidRPr="007D0D18">
              <w:t>Độc lập – Tự do – Hạnh phúc</w:t>
            </w:r>
          </w:p>
          <w:p w14:paraId="5860DE9F" w14:textId="77777777" w:rsidR="005B1BA4" w:rsidRPr="007D0D18" w:rsidRDefault="005B1BA4" w:rsidP="00535D93">
            <w:r w:rsidRPr="007D0D18">
              <w:t>_______________________</w:t>
            </w:r>
          </w:p>
          <w:p w14:paraId="1749643D" w14:textId="77777777" w:rsidR="005B1BA4" w:rsidRPr="007D0D18" w:rsidRDefault="005B1BA4" w:rsidP="00535D93"/>
        </w:tc>
      </w:tr>
    </w:tbl>
    <w:p w14:paraId="4B091F85" w14:textId="77777777" w:rsidR="00D83953" w:rsidRPr="007D0D18" w:rsidRDefault="00D83953" w:rsidP="00535D93"/>
    <w:p w14:paraId="1007BAB3" w14:textId="15E9F282" w:rsidR="005B1BA4" w:rsidRPr="007D0D18" w:rsidRDefault="005B1BA4" w:rsidP="00535D93">
      <w:r w:rsidRPr="007D0D18">
        <w:t>ĐỀ CƯƠNG HỌC PHẦN</w:t>
      </w:r>
      <w:r w:rsidR="00D26932" w:rsidRPr="007D0D18">
        <w:t xml:space="preserve"> CHI TIẾT</w:t>
      </w:r>
    </w:p>
    <w:p w14:paraId="31D91783" w14:textId="738D8100" w:rsidR="002E51D6" w:rsidRPr="007D0D18" w:rsidRDefault="002E51D6" w:rsidP="00535D93">
      <w:r w:rsidRPr="007D0D18">
        <w:t>(</w:t>
      </w:r>
      <w:r w:rsidR="00A80E88" w:rsidRPr="007D0D18">
        <w:t>Detailed Course Syllabus</w:t>
      </w:r>
      <w:r w:rsidRPr="007D0D18">
        <w:t>)</w:t>
      </w:r>
    </w:p>
    <w:p w14:paraId="13922937" w14:textId="494B7D05" w:rsidR="005B1BA4" w:rsidRPr="007D0D18" w:rsidRDefault="005B1BA4" w:rsidP="00535D93">
      <w:r w:rsidRPr="007D0D18">
        <w:t xml:space="preserve">(Ban hành kèm theo </w:t>
      </w:r>
      <w:r w:rsidR="00C42EE3" w:rsidRPr="007D0D18">
        <w:t>Q</w:t>
      </w:r>
      <w:r w:rsidRPr="007D0D18">
        <w:t>uyết định số</w:t>
      </w:r>
      <w:r w:rsidR="00083483" w:rsidRPr="007D0D18">
        <w:t xml:space="preserve"> 628</w:t>
      </w:r>
      <w:r w:rsidRPr="007D0D18">
        <w:t xml:space="preserve"> QĐ</w:t>
      </w:r>
      <w:r w:rsidR="00083483" w:rsidRPr="007D0D18">
        <w:t>-</w:t>
      </w:r>
      <w:r w:rsidRPr="007D0D18">
        <w:t xml:space="preserve">ĐHKTQD ngày </w:t>
      </w:r>
      <w:r w:rsidR="00083483" w:rsidRPr="007D0D18">
        <w:t>1</w:t>
      </w:r>
      <w:r w:rsidR="00101697" w:rsidRPr="007D0D18">
        <w:t>8</w:t>
      </w:r>
      <w:r w:rsidRPr="007D0D18">
        <w:t xml:space="preserve"> tháng </w:t>
      </w:r>
      <w:r w:rsidR="00101697" w:rsidRPr="007D0D18">
        <w:t>6</w:t>
      </w:r>
      <w:r w:rsidRPr="007D0D18">
        <w:t xml:space="preserve"> năm 202</w:t>
      </w:r>
      <w:r w:rsidR="00101697" w:rsidRPr="007D0D18">
        <w:t>4</w:t>
      </w:r>
      <w:r w:rsidRPr="007D0D18">
        <w:t>)</w:t>
      </w:r>
    </w:p>
    <w:p w14:paraId="78F95B55" w14:textId="77777777" w:rsidR="005B1BA4" w:rsidRPr="007D0D18" w:rsidRDefault="005B1BA4" w:rsidP="00535D93"/>
    <w:p w14:paraId="1131D261" w14:textId="74A02BC3" w:rsidR="005B1BA4" w:rsidRPr="007D0D18" w:rsidRDefault="005B1BA4" w:rsidP="00C1717F">
      <w:pPr>
        <w:pStyle w:val="Heading1"/>
      </w:pPr>
      <w:r w:rsidRPr="007D0D18">
        <w:t>1. THÔNG TIN TỔNG QUÁT (G</w:t>
      </w:r>
      <w:r w:rsidR="00A80E88" w:rsidRPr="007D0D18">
        <w:t>eneral</w:t>
      </w:r>
      <w:r w:rsidRPr="007D0D18">
        <w:t xml:space="preserve"> I</w:t>
      </w:r>
      <w:r w:rsidR="00A80E88" w:rsidRPr="007D0D18">
        <w:t>nformation</w:t>
      </w:r>
      <w:r w:rsidRPr="007D0D18">
        <w:t>)</w:t>
      </w:r>
    </w:p>
    <w:p w14:paraId="3F608883" w14:textId="1CD1A7D6" w:rsidR="005B1BA4" w:rsidRPr="007D0D18" w:rsidRDefault="005B1BA4" w:rsidP="00535D93">
      <w:pPr>
        <w:pStyle w:val="ListParagraph"/>
        <w:numPr>
          <w:ilvl w:val="0"/>
          <w:numId w:val="21"/>
        </w:numPr>
      </w:pPr>
      <w:r w:rsidRPr="007D0D18">
        <w:t>Tên học phần (tiếng Việt</w:t>
      </w:r>
      <w:proofErr w:type="gramStart"/>
      <w:r w:rsidRPr="007D0D18">
        <w:t>):</w:t>
      </w:r>
      <w:proofErr w:type="gramEnd"/>
      <w:r w:rsidRPr="007D0D18">
        <w:t xml:space="preserve"> </w:t>
      </w:r>
      <w:r w:rsidR="00014B19" w:rsidRPr="007D0D18">
        <w:tab/>
      </w:r>
      <w:r w:rsidR="00B8404D" w:rsidRPr="007D0D18">
        <w:rPr>
          <w:b/>
        </w:rPr>
        <w:t>Các công nghệ ảo hóa</w:t>
      </w:r>
      <w:r w:rsidRPr="007D0D18">
        <w:rPr>
          <w:rStyle w:val="PlaceholderText"/>
          <w:color w:val="auto"/>
        </w:rPr>
        <w:t xml:space="preserve"> </w:t>
      </w:r>
    </w:p>
    <w:p w14:paraId="7561E90C" w14:textId="7DACB8EA" w:rsidR="005B1BA4" w:rsidRPr="007D0D18" w:rsidRDefault="005B1BA4" w:rsidP="00535D93">
      <w:pPr>
        <w:pStyle w:val="ListParagraph"/>
        <w:numPr>
          <w:ilvl w:val="0"/>
          <w:numId w:val="21"/>
        </w:numPr>
        <w:rPr>
          <w:rFonts w:eastAsia="Times New Roman"/>
        </w:rPr>
      </w:pPr>
      <w:r w:rsidRPr="007D0D18">
        <w:rPr>
          <w:rFonts w:eastAsia="Times New Roman"/>
        </w:rPr>
        <w:t>Tên học phần (tiếng Anh</w:t>
      </w:r>
      <w:proofErr w:type="gramStart"/>
      <w:r w:rsidRPr="007D0D18">
        <w:rPr>
          <w:rFonts w:eastAsia="Times New Roman"/>
        </w:rPr>
        <w:t>):</w:t>
      </w:r>
      <w:proofErr w:type="gramEnd"/>
      <w:r w:rsidR="00014B19" w:rsidRPr="007D0D18">
        <w:rPr>
          <w:rFonts w:eastAsia="Times New Roman"/>
        </w:rPr>
        <w:tab/>
      </w:r>
      <w:r w:rsidR="00B8404D" w:rsidRPr="007D0D18">
        <w:rPr>
          <w:b/>
        </w:rPr>
        <w:t>Virtualization Technologies</w:t>
      </w:r>
      <w:r w:rsidRPr="007D0D18">
        <w:rPr>
          <w:rStyle w:val="PlaceholderText"/>
          <w:color w:val="auto"/>
        </w:rPr>
        <w:t xml:space="preserve"> </w:t>
      </w:r>
    </w:p>
    <w:p w14:paraId="0BDD48E6" w14:textId="3F6CB503" w:rsidR="00362676" w:rsidRPr="007D0D18" w:rsidRDefault="00362676" w:rsidP="00535D93">
      <w:pPr>
        <w:pStyle w:val="ListParagraph"/>
        <w:numPr>
          <w:ilvl w:val="0"/>
          <w:numId w:val="21"/>
        </w:numPr>
        <w:rPr>
          <w:caps/>
        </w:rPr>
      </w:pPr>
      <w:r w:rsidRPr="007D0D18">
        <w:rPr>
          <w:caps/>
        </w:rPr>
        <w:t>T</w:t>
      </w:r>
      <w:r w:rsidR="00C966DB" w:rsidRPr="007D0D18">
        <w:t xml:space="preserve">rình độ đào tạo </w:t>
      </w:r>
      <w:r w:rsidR="00C966DB" w:rsidRPr="007D0D18">
        <w:tab/>
      </w:r>
      <w:r w:rsidR="00267B77" w:rsidRPr="007D0D18">
        <w:tab/>
      </w:r>
      <w:r w:rsidR="006436D1" w:rsidRPr="007D0D18">
        <w:rPr>
          <w:b/>
        </w:rPr>
        <w:t>Đại học</w:t>
      </w:r>
      <w:r w:rsidR="006436D1" w:rsidRPr="007D0D18">
        <w:t xml:space="preserve"> </w:t>
      </w:r>
    </w:p>
    <w:p w14:paraId="48365AEF" w14:textId="14941662" w:rsidR="005B1BA4" w:rsidRPr="007D0D18" w:rsidRDefault="005B1BA4" w:rsidP="00535D93">
      <w:pPr>
        <w:pStyle w:val="ListParagraph"/>
        <w:numPr>
          <w:ilvl w:val="0"/>
          <w:numId w:val="21"/>
        </w:numPr>
        <w:rPr>
          <w:caps/>
        </w:rPr>
      </w:pPr>
      <w:r w:rsidRPr="007D0D18">
        <w:t xml:space="preserve">Mã học </w:t>
      </w:r>
      <w:proofErr w:type="gramStart"/>
      <w:r w:rsidRPr="007D0D18">
        <w:t>phần:</w:t>
      </w:r>
      <w:proofErr w:type="gramEnd"/>
      <w:r w:rsidRPr="007D0D18">
        <w:t xml:space="preserve"> </w:t>
      </w:r>
      <w:r w:rsidR="00014B19" w:rsidRPr="007D0D18">
        <w:tab/>
      </w:r>
      <w:r w:rsidR="00014B19" w:rsidRPr="007D0D18">
        <w:tab/>
      </w:r>
      <w:r w:rsidR="00014B19" w:rsidRPr="007D0D18">
        <w:tab/>
      </w:r>
      <w:r w:rsidR="00B8404D" w:rsidRPr="007D0D18">
        <w:rPr>
          <w:b/>
        </w:rPr>
        <w:t>CNTT1145</w:t>
      </w:r>
    </w:p>
    <w:p w14:paraId="06783792" w14:textId="1365D34C" w:rsidR="004047BD" w:rsidRPr="007D0D18" w:rsidRDefault="004047BD" w:rsidP="00535D93">
      <w:pPr>
        <w:pStyle w:val="ListParagraph"/>
        <w:numPr>
          <w:ilvl w:val="0"/>
          <w:numId w:val="21"/>
        </w:numPr>
        <w:rPr>
          <w:caps/>
        </w:rPr>
      </w:pPr>
      <w:r w:rsidRPr="007D0D18">
        <w:t xml:space="preserve">Số tín </w:t>
      </w:r>
      <w:proofErr w:type="gramStart"/>
      <w:r w:rsidRPr="007D0D18">
        <w:t>chỉ:</w:t>
      </w:r>
      <w:proofErr w:type="gramEnd"/>
      <w:r w:rsidRPr="007D0D18">
        <w:rPr>
          <w:caps/>
        </w:rPr>
        <w:t xml:space="preserve"> </w:t>
      </w:r>
      <w:r w:rsidRPr="007D0D18">
        <w:rPr>
          <w:caps/>
        </w:rPr>
        <w:tab/>
      </w:r>
      <w:r w:rsidRPr="007D0D18">
        <w:rPr>
          <w:caps/>
        </w:rPr>
        <w:tab/>
      </w:r>
      <w:r w:rsidRPr="007D0D18">
        <w:rPr>
          <w:caps/>
        </w:rPr>
        <w:tab/>
      </w:r>
      <w:r w:rsidRPr="007D0D18">
        <w:rPr>
          <w:b/>
          <w:caps/>
        </w:rPr>
        <w:t>03</w:t>
      </w:r>
    </w:p>
    <w:p w14:paraId="722F529E" w14:textId="6A6076D6" w:rsidR="004047BD" w:rsidRPr="007D0D18" w:rsidRDefault="008D3515" w:rsidP="00535D93">
      <w:pPr>
        <w:pStyle w:val="ListParagraph"/>
        <w:numPr>
          <w:ilvl w:val="1"/>
          <w:numId w:val="21"/>
        </w:numPr>
        <w:rPr>
          <w:caps/>
        </w:rPr>
      </w:pPr>
      <w:r w:rsidRPr="007D0D18">
        <w:t xml:space="preserve">Số giờ trên </w:t>
      </w:r>
      <w:proofErr w:type="gramStart"/>
      <w:r w:rsidRPr="007D0D18">
        <w:t>lớp:</w:t>
      </w:r>
      <w:proofErr w:type="gramEnd"/>
      <w:r w:rsidRPr="007D0D18">
        <w:tab/>
      </w:r>
      <w:r w:rsidRPr="007D0D18">
        <w:rPr>
          <w:b/>
        </w:rPr>
        <w:t>45</w:t>
      </w:r>
    </w:p>
    <w:p w14:paraId="7024FD47" w14:textId="7936443A" w:rsidR="008D3515" w:rsidRPr="007D0D18" w:rsidRDefault="008D3515" w:rsidP="00535D93">
      <w:pPr>
        <w:pStyle w:val="ListParagraph"/>
        <w:numPr>
          <w:ilvl w:val="1"/>
          <w:numId w:val="21"/>
        </w:numPr>
        <w:rPr>
          <w:caps/>
        </w:rPr>
      </w:pPr>
      <w:r w:rsidRPr="007D0D18">
        <w:t xml:space="preserve">Số giờ tự </w:t>
      </w:r>
      <w:proofErr w:type="gramStart"/>
      <w:r w:rsidRPr="007D0D18">
        <w:t>học:</w:t>
      </w:r>
      <w:proofErr w:type="gramEnd"/>
      <w:r w:rsidRPr="007D0D18">
        <w:tab/>
      </w:r>
      <w:r w:rsidRPr="007D0D18">
        <w:tab/>
      </w:r>
      <w:r w:rsidRPr="007D0D18">
        <w:rPr>
          <w:b/>
        </w:rPr>
        <w:t>105</w:t>
      </w:r>
    </w:p>
    <w:p w14:paraId="0C87A7B0" w14:textId="774E7571" w:rsidR="00CF20AB" w:rsidRPr="007D0D18" w:rsidRDefault="00CF20AB" w:rsidP="00535D93">
      <w:r w:rsidRPr="007D0D18">
        <w:t>(01 tín chỉ bằng 50 giờ định mức, 01 giờ định mức bằng 50 phút)</w:t>
      </w:r>
    </w:p>
    <w:p w14:paraId="6F33AA77" w14:textId="77777777" w:rsidR="00C65BE5" w:rsidRPr="007D0D18" w:rsidRDefault="005B1BA4" w:rsidP="00535D93">
      <w:pPr>
        <w:pStyle w:val="ListParagraph"/>
        <w:numPr>
          <w:ilvl w:val="0"/>
          <w:numId w:val="21"/>
        </w:numPr>
      </w:pPr>
      <w:r w:rsidRPr="007D0D18">
        <w:t xml:space="preserve">Các học phần tiên </w:t>
      </w:r>
      <w:proofErr w:type="gramStart"/>
      <w:r w:rsidRPr="007D0D18">
        <w:t>quyết:</w:t>
      </w:r>
      <w:proofErr w:type="gramEnd"/>
      <w:r w:rsidRPr="007D0D18">
        <w:t xml:space="preserve"> </w:t>
      </w:r>
    </w:p>
    <w:p w14:paraId="4B24B391" w14:textId="6FF7C140" w:rsidR="005B1BA4" w:rsidRPr="007D0D18" w:rsidRDefault="00B8404D" w:rsidP="00535D93">
      <w:pPr>
        <w:pStyle w:val="ListParagraph"/>
        <w:numPr>
          <w:ilvl w:val="1"/>
          <w:numId w:val="21"/>
        </w:numPr>
        <w:rPr>
          <w:rFonts w:eastAsia="Times New Roman"/>
        </w:rPr>
      </w:pPr>
      <w:r w:rsidRPr="007D0D18">
        <w:t>CNTT</w:t>
      </w:r>
      <w:proofErr w:type="gramStart"/>
      <w:r w:rsidRPr="007D0D18">
        <w:t>1</w:t>
      </w:r>
      <w:r w:rsidR="00CD5B18" w:rsidRPr="007D0D18">
        <w:rPr>
          <w:lang w:val="vi-VN"/>
        </w:rPr>
        <w:t>1</w:t>
      </w:r>
      <w:r w:rsidRPr="007D0D18">
        <w:t>10;</w:t>
      </w:r>
      <w:proofErr w:type="gramEnd"/>
      <w:r w:rsidRPr="007D0D18">
        <w:t xml:space="preserve"> CNTT1112</w:t>
      </w:r>
    </w:p>
    <w:p w14:paraId="5406F484" w14:textId="24A6C381" w:rsidR="00BC7922" w:rsidRPr="007D0D18" w:rsidRDefault="005B1BA4" w:rsidP="005A4115">
      <w:pPr>
        <w:pStyle w:val="Heading1"/>
      </w:pPr>
      <w:r w:rsidRPr="007D0D18">
        <w:t xml:space="preserve">2. </w:t>
      </w:r>
      <w:r w:rsidR="00780592" w:rsidRPr="007D0D18">
        <w:t>KHOA/VIỆN</w:t>
      </w:r>
      <w:r w:rsidR="009B073F" w:rsidRPr="007D0D18">
        <w:t xml:space="preserve"> </w:t>
      </w:r>
      <w:r w:rsidRPr="007D0D18">
        <w:t>QUẢN LÝ VÀ GIẢNG VIÊN GIẢNG DẠY</w:t>
      </w:r>
      <w:r w:rsidR="00B96BE8" w:rsidRPr="007D0D18">
        <w:t xml:space="preserve"> </w:t>
      </w:r>
    </w:p>
    <w:p w14:paraId="40A245F7" w14:textId="0065FEB6" w:rsidR="005B1BA4" w:rsidRPr="007D0D18" w:rsidRDefault="00B96BE8" w:rsidP="00535D93">
      <w:r w:rsidRPr="007D0D18">
        <w:t>(</w:t>
      </w:r>
      <w:r w:rsidR="00A80E88" w:rsidRPr="007D0D18">
        <w:t xml:space="preserve">Management </w:t>
      </w:r>
      <w:r w:rsidR="00780592" w:rsidRPr="007D0D18">
        <w:t>Faculty</w:t>
      </w:r>
      <w:r w:rsidR="00A80E88" w:rsidRPr="007D0D18">
        <w:t xml:space="preserve"> and Teachers</w:t>
      </w:r>
      <w:r w:rsidR="008A33C3" w:rsidRPr="007D0D18">
        <w:t>)</w:t>
      </w:r>
    </w:p>
    <w:p w14:paraId="741AB47A" w14:textId="7572591B" w:rsidR="00C3243F" w:rsidRPr="007D0D18" w:rsidRDefault="00C3243F" w:rsidP="00535D93">
      <w:pPr>
        <w:pStyle w:val="ListParagraph"/>
        <w:numPr>
          <w:ilvl w:val="0"/>
          <w:numId w:val="21"/>
        </w:numPr>
      </w:pPr>
      <w:r w:rsidRPr="007D0D18">
        <w:t>Khoa/Viện quản lý</w:t>
      </w:r>
      <w:r w:rsidR="006D5FEE" w:rsidRPr="007D0D18">
        <w:t xml:space="preserve"> học </w:t>
      </w:r>
      <w:proofErr w:type="gramStart"/>
      <w:r w:rsidR="006D5FEE" w:rsidRPr="007D0D18">
        <w:t>phần</w:t>
      </w:r>
      <w:r w:rsidRPr="007D0D18">
        <w:t>:</w:t>
      </w:r>
      <w:proofErr w:type="gramEnd"/>
      <w:r w:rsidRPr="007D0D18">
        <w:t xml:space="preserve"> </w:t>
      </w:r>
      <w:r w:rsidRPr="007D0D18">
        <w:rPr>
          <w:b/>
        </w:rPr>
        <w:t>Khoa</w:t>
      </w:r>
      <w:r w:rsidRPr="007D0D18">
        <w:t xml:space="preserve"> </w:t>
      </w:r>
      <w:r w:rsidR="007E791E" w:rsidRPr="007D0D18">
        <w:rPr>
          <w:b/>
        </w:rPr>
        <w:t>Công nghệ thông tin</w:t>
      </w:r>
    </w:p>
    <w:p w14:paraId="6B8C5B84" w14:textId="1E2855BF" w:rsidR="005B1BA4" w:rsidRPr="007D0D18" w:rsidRDefault="005B1BA4" w:rsidP="00535D93">
      <w:pPr>
        <w:pStyle w:val="ListParagraph"/>
        <w:numPr>
          <w:ilvl w:val="0"/>
          <w:numId w:val="21"/>
        </w:numPr>
        <w:rPr>
          <w:lang w:val="vi-VN"/>
        </w:rPr>
      </w:pPr>
      <w:r w:rsidRPr="007D0D18">
        <w:t xml:space="preserve">Địa </w:t>
      </w:r>
      <w:proofErr w:type="gramStart"/>
      <w:r w:rsidRPr="007D0D18">
        <w:t>chỉ:</w:t>
      </w:r>
      <w:proofErr w:type="gramEnd"/>
      <w:r w:rsidRPr="007D0D18">
        <w:t xml:space="preserve"> </w:t>
      </w:r>
      <w:r w:rsidR="00083483" w:rsidRPr="007D0D18">
        <w:rPr>
          <w:lang w:val="vi-VN"/>
        </w:rPr>
        <w:t>P1310 - P131</w:t>
      </w:r>
      <w:r w:rsidR="00CD5B18" w:rsidRPr="007D0D18">
        <w:rPr>
          <w:lang w:val="vi-VN"/>
        </w:rPr>
        <w:t>2</w:t>
      </w:r>
      <w:r w:rsidR="00083483" w:rsidRPr="007D0D18">
        <w:rPr>
          <w:lang w:val="vi-VN"/>
        </w:rPr>
        <w:t xml:space="preserve"> Nhà A1, Trường ĐH Kinh tế Quốc dân, 207 Giải Phóng, Hai Bà Trưng, Hà Nội</w:t>
      </w:r>
    </w:p>
    <w:p w14:paraId="029FD85C" w14:textId="26FBBAF0" w:rsidR="005B1BA4" w:rsidRPr="007D0D18" w:rsidRDefault="005B1BA4" w:rsidP="00535D93">
      <w:pPr>
        <w:pStyle w:val="ListParagraph"/>
        <w:numPr>
          <w:ilvl w:val="0"/>
          <w:numId w:val="21"/>
        </w:numPr>
      </w:pPr>
      <w:r w:rsidRPr="007D0D18">
        <w:t>Giảng viên</w:t>
      </w:r>
      <w:r w:rsidR="006D5FEE" w:rsidRPr="007D0D18">
        <w:t xml:space="preserve"> </w:t>
      </w:r>
      <w:r w:rsidR="00DA590A" w:rsidRPr="007D0D18">
        <w:t xml:space="preserve">giảng </w:t>
      </w:r>
      <w:r w:rsidR="006D5FEE" w:rsidRPr="007D0D18">
        <w:t xml:space="preserve">dạy học </w:t>
      </w:r>
      <w:proofErr w:type="gramStart"/>
      <w:r w:rsidR="006D5FEE" w:rsidRPr="007D0D18">
        <w:t>phần</w:t>
      </w:r>
      <w:r w:rsidRPr="007D0D18">
        <w:t>:</w:t>
      </w:r>
      <w:proofErr w:type="gramEnd"/>
      <w:r w:rsidRPr="007D0D18">
        <w:t xml:space="preserve"> </w:t>
      </w:r>
    </w:p>
    <w:tbl>
      <w:tblPr>
        <w:tblStyle w:val="TableGrid"/>
        <w:tblW w:w="5000" w:type="pct"/>
        <w:tblLook w:val="04A0" w:firstRow="1" w:lastRow="0" w:firstColumn="1" w:lastColumn="0" w:noHBand="0" w:noVBand="1"/>
      </w:tblPr>
      <w:tblGrid>
        <w:gridCol w:w="858"/>
        <w:gridCol w:w="4832"/>
        <w:gridCol w:w="3799"/>
      </w:tblGrid>
      <w:tr w:rsidR="000F1F71" w:rsidRPr="0012194A" w14:paraId="067CF0D8" w14:textId="77777777" w:rsidTr="0012194A">
        <w:tc>
          <w:tcPr>
            <w:tcW w:w="452" w:type="pct"/>
          </w:tcPr>
          <w:p w14:paraId="251B9ED6" w14:textId="07285A4D" w:rsidR="000F1F71" w:rsidRPr="0012194A" w:rsidRDefault="000F1F71" w:rsidP="00535D93">
            <w:pPr>
              <w:rPr>
                <w:b/>
                <w:bCs w:val="0"/>
              </w:rPr>
            </w:pPr>
            <w:r w:rsidRPr="0012194A">
              <w:rPr>
                <w:b/>
                <w:bCs w:val="0"/>
              </w:rPr>
              <w:t>STT</w:t>
            </w:r>
          </w:p>
        </w:tc>
        <w:tc>
          <w:tcPr>
            <w:tcW w:w="2546" w:type="pct"/>
          </w:tcPr>
          <w:p w14:paraId="2FA94751" w14:textId="3F6359DA" w:rsidR="000F1F71" w:rsidRPr="0012194A" w:rsidRDefault="000F1F71" w:rsidP="00535D93">
            <w:pPr>
              <w:rPr>
                <w:b/>
                <w:bCs w:val="0"/>
              </w:rPr>
            </w:pPr>
            <w:r w:rsidRPr="0012194A">
              <w:rPr>
                <w:b/>
                <w:bCs w:val="0"/>
              </w:rPr>
              <w:t>Họ và tên</w:t>
            </w:r>
          </w:p>
        </w:tc>
        <w:tc>
          <w:tcPr>
            <w:tcW w:w="2003" w:type="pct"/>
          </w:tcPr>
          <w:p w14:paraId="0C21C486" w14:textId="4D8532CA" w:rsidR="000F1F71" w:rsidRPr="0012194A" w:rsidRDefault="000F1F71" w:rsidP="00535D93">
            <w:pPr>
              <w:rPr>
                <w:b/>
                <w:bCs w:val="0"/>
              </w:rPr>
            </w:pPr>
            <w:proofErr w:type="gramStart"/>
            <w:r w:rsidRPr="0012194A">
              <w:rPr>
                <w:b/>
                <w:bCs w:val="0"/>
              </w:rPr>
              <w:t>Email</w:t>
            </w:r>
            <w:proofErr w:type="gramEnd"/>
            <w:r w:rsidRPr="0012194A">
              <w:rPr>
                <w:b/>
                <w:bCs w:val="0"/>
              </w:rPr>
              <w:t xml:space="preserve"> NEU</w:t>
            </w:r>
          </w:p>
        </w:tc>
      </w:tr>
      <w:tr w:rsidR="000F1F71" w:rsidRPr="007D0D18" w14:paraId="25F351A4" w14:textId="77777777" w:rsidTr="0012194A">
        <w:tc>
          <w:tcPr>
            <w:tcW w:w="452" w:type="pct"/>
          </w:tcPr>
          <w:p w14:paraId="02304FBC" w14:textId="0DAE55BF" w:rsidR="000F1F71" w:rsidRPr="007D0D18" w:rsidRDefault="00946D87" w:rsidP="00535D93">
            <w:pPr>
              <w:rPr>
                <w:lang w:val="vi-VN"/>
              </w:rPr>
            </w:pPr>
            <w:r w:rsidRPr="007D0D18">
              <w:rPr>
                <w:lang w:val="vi-VN"/>
              </w:rPr>
              <w:t>1</w:t>
            </w:r>
          </w:p>
        </w:tc>
        <w:tc>
          <w:tcPr>
            <w:tcW w:w="2546" w:type="pct"/>
          </w:tcPr>
          <w:p w14:paraId="126F9ACB" w14:textId="42FFA78E" w:rsidR="000F1F71" w:rsidRPr="007D0D18" w:rsidRDefault="000F1F71" w:rsidP="00535D93">
            <w:pPr>
              <w:rPr>
                <w:rFonts w:eastAsia="Times New Roman"/>
              </w:rPr>
            </w:pPr>
            <w:r w:rsidRPr="007D0D18">
              <w:rPr>
                <w:rFonts w:eastAsia="Times New Roman"/>
              </w:rPr>
              <w:t xml:space="preserve">TS. </w:t>
            </w:r>
            <w:r w:rsidR="007E791E" w:rsidRPr="007D0D18">
              <w:t>Đặng Minh Quân</w:t>
            </w:r>
          </w:p>
        </w:tc>
        <w:tc>
          <w:tcPr>
            <w:tcW w:w="2003" w:type="pct"/>
          </w:tcPr>
          <w:p w14:paraId="5E9219C4" w14:textId="0EEB30CC" w:rsidR="000F1F71" w:rsidRPr="007D0D18" w:rsidRDefault="00801EE2" w:rsidP="00535D93">
            <w:pPr>
              <w:rPr>
                <w:rFonts w:eastAsia="Times New Roman"/>
              </w:rPr>
            </w:pPr>
            <w:hyperlink r:id="rId8" w:history="1">
              <w:r w:rsidR="007E791E" w:rsidRPr="007D0D18">
                <w:rPr>
                  <w:rStyle w:val="Hyperlink"/>
                </w:rPr>
                <w:t>quandm@neu.edu.vn</w:t>
              </w:r>
            </w:hyperlink>
          </w:p>
        </w:tc>
      </w:tr>
      <w:tr w:rsidR="000F1F71" w:rsidRPr="007D0D18" w14:paraId="0D65EB65" w14:textId="77777777" w:rsidTr="0012194A">
        <w:tc>
          <w:tcPr>
            <w:tcW w:w="452" w:type="pct"/>
          </w:tcPr>
          <w:p w14:paraId="028FC777" w14:textId="741C495D" w:rsidR="000F1F71" w:rsidRPr="007D0D18" w:rsidRDefault="00946D87" w:rsidP="00535D93">
            <w:pPr>
              <w:rPr>
                <w:lang w:val="vi-VN"/>
              </w:rPr>
            </w:pPr>
            <w:r w:rsidRPr="007D0D18">
              <w:rPr>
                <w:lang w:val="vi-VN"/>
              </w:rPr>
              <w:t>2</w:t>
            </w:r>
          </w:p>
        </w:tc>
        <w:tc>
          <w:tcPr>
            <w:tcW w:w="2546" w:type="pct"/>
          </w:tcPr>
          <w:p w14:paraId="60E3CD43" w14:textId="1557BD5D" w:rsidR="000F1F71" w:rsidRPr="007D0D18" w:rsidRDefault="000F1F71" w:rsidP="00535D93">
            <w:pPr>
              <w:rPr>
                <w:rFonts w:eastAsia="Times New Roman"/>
              </w:rPr>
            </w:pPr>
            <w:r w:rsidRPr="007D0D18">
              <w:rPr>
                <w:rFonts w:eastAsia="Times New Roman"/>
              </w:rPr>
              <w:t xml:space="preserve">TS. </w:t>
            </w:r>
            <w:r w:rsidR="007E791E" w:rsidRPr="007D0D18">
              <w:t>Nguyễn Thanh Hương</w:t>
            </w:r>
          </w:p>
        </w:tc>
        <w:tc>
          <w:tcPr>
            <w:tcW w:w="2003" w:type="pct"/>
          </w:tcPr>
          <w:p w14:paraId="1E46638D" w14:textId="23406316" w:rsidR="000F1F71" w:rsidRPr="007D0D18" w:rsidRDefault="00801EE2" w:rsidP="00535D93">
            <w:pPr>
              <w:rPr>
                <w:rFonts w:eastAsia="Times New Roman"/>
              </w:rPr>
            </w:pPr>
            <w:hyperlink r:id="rId9" w:history="1">
              <w:r w:rsidR="007E791E" w:rsidRPr="007D0D18">
                <w:rPr>
                  <w:rStyle w:val="Hyperlink"/>
                </w:rPr>
                <w:t>huongnt_cntt@neu.edu.vn</w:t>
              </w:r>
            </w:hyperlink>
          </w:p>
        </w:tc>
      </w:tr>
    </w:tbl>
    <w:p w14:paraId="72BF4256" w14:textId="574E9B8F" w:rsidR="60235ADE" w:rsidRPr="007D0D18" w:rsidRDefault="60235ADE" w:rsidP="00535D93"/>
    <w:p w14:paraId="4D478812" w14:textId="7154220B" w:rsidR="00AA2D44" w:rsidRPr="007D0D18" w:rsidRDefault="00AA2D44" w:rsidP="00C1717F">
      <w:pPr>
        <w:pStyle w:val="Heading1"/>
      </w:pPr>
      <w:r w:rsidRPr="007D0D18">
        <w:t>3. MÔ TẢ HỌC PHẦN</w:t>
      </w:r>
      <w:r w:rsidR="00AF40D4" w:rsidRPr="007D0D18">
        <w:t xml:space="preserve"> (C</w:t>
      </w:r>
      <w:r w:rsidR="00A80E88" w:rsidRPr="007D0D18">
        <w:t xml:space="preserve">ourse </w:t>
      </w:r>
      <w:r w:rsidR="00A63E8B" w:rsidRPr="007D0D18">
        <w:t>D</w:t>
      </w:r>
      <w:r w:rsidR="00A80E88" w:rsidRPr="007D0D18">
        <w:t>escriptions</w:t>
      </w:r>
      <w:r w:rsidR="00AF40D4" w:rsidRPr="007D0D18">
        <w:t>)</w:t>
      </w:r>
    </w:p>
    <w:p w14:paraId="6B226635" w14:textId="77777777" w:rsidR="00B8404D" w:rsidRPr="007D0D18" w:rsidRDefault="007E791E" w:rsidP="00535D93">
      <w:r w:rsidRPr="007D0D18">
        <w:tab/>
      </w:r>
      <w:r w:rsidR="00B8404D" w:rsidRPr="007D0D18">
        <w:t xml:space="preserve">Các công nghệ ảo hóa là học phần cung cấp kiến thức </w:t>
      </w:r>
      <w:proofErr w:type="gramStart"/>
      <w:r w:rsidR="00B8404D" w:rsidRPr="007D0D18">
        <w:t>về:</w:t>
      </w:r>
      <w:proofErr w:type="gramEnd"/>
      <w:r w:rsidR="00B8404D" w:rsidRPr="007D0D18">
        <w:t xml:space="preserve"> Tổ chức và chức năng của hypervisor; Nguyên lý hoạt động và chức năng của các loại công nghệ ảo hóa như ảo hóa hệ thống, mô phỏng máy, các trình quản lý tài nguyên ảo; Các khái niệm về ảo hóa tài nguyên chung: bộ nhớ ảo, CPU ảo, hệ điều hành trừu tượng; Máy ảo cơ bản và bối cảnh lịch sử. Yêu cầu chính thức cho các máy </w:t>
      </w:r>
      <w:proofErr w:type="gramStart"/>
      <w:r w:rsidR="00B8404D" w:rsidRPr="007D0D18">
        <w:t>ảo;</w:t>
      </w:r>
      <w:proofErr w:type="gramEnd"/>
      <w:r w:rsidR="00B8404D" w:rsidRPr="007D0D18">
        <w:t xml:space="preserve"> Ảo hóa toàn bộ hệ thống: các máy ảo loại I và II, ảo hóa song song, ảo hóa thiết bị; Ảo hóa trong thực tế: quản lý tài nguyên ảo, di chuyển trực tiếp, lưu trữ bộ nhớ, chống lỗi.</w:t>
      </w:r>
    </w:p>
    <w:p w14:paraId="3F970523" w14:textId="21B7E648" w:rsidR="007E791E" w:rsidRPr="007D0D18" w:rsidRDefault="00B8404D" w:rsidP="00535D93">
      <w:r w:rsidRPr="007D0D18">
        <w:t>Học phần cũng nhằm rèn luyện khả năng tư duy, kỹ năng tính toán và nâng cao khả năng ứng dụng các thuật toán vào phân tích, nghiên cứu các vấn đề trong lĩnh vực trung tâm dữ liệu ảo hóa. Học phần trang bị cho người học những kiến thức, kỹ năng và năng lực cần thiết để tìm kiếm, truy xuất và khai thác các nguồn tài liệu liên quan đến môn học và tiếp tục học cao hơn.</w:t>
      </w:r>
    </w:p>
    <w:p w14:paraId="520150A4" w14:textId="580FABE3" w:rsidR="0060366A" w:rsidRPr="007D0D18" w:rsidRDefault="0060366A" w:rsidP="00535D93">
      <w:pPr>
        <w:rPr>
          <w:b/>
          <w:bCs w:val="0"/>
        </w:rPr>
      </w:pPr>
      <w:r w:rsidRPr="007D0D18">
        <w:rPr>
          <w:b/>
          <w:bCs w:val="0"/>
        </w:rPr>
        <w:t xml:space="preserve">Nội dung </w:t>
      </w:r>
      <w:proofErr w:type="gramStart"/>
      <w:r w:rsidRPr="007D0D18">
        <w:rPr>
          <w:b/>
          <w:bCs w:val="0"/>
        </w:rPr>
        <w:t>chính</w:t>
      </w:r>
      <w:r w:rsidR="00DA590A" w:rsidRPr="007D0D18">
        <w:rPr>
          <w:b/>
          <w:bCs w:val="0"/>
        </w:rPr>
        <w:t>:</w:t>
      </w:r>
      <w:proofErr w:type="gramEnd"/>
    </w:p>
    <w:p w14:paraId="6DB7C384" w14:textId="0619E381" w:rsidR="00EA6B1D" w:rsidRPr="007D0D18" w:rsidRDefault="007E791E" w:rsidP="00535D93">
      <w:pPr>
        <w:pStyle w:val="ListParagraph"/>
        <w:numPr>
          <w:ilvl w:val="0"/>
          <w:numId w:val="21"/>
        </w:numPr>
      </w:pPr>
      <w:r w:rsidRPr="007D0D18">
        <w:t>Khái niệm</w:t>
      </w:r>
      <w:r w:rsidR="00073382" w:rsidRPr="007D0D18">
        <w:t xml:space="preserve"> ảo hóa, các loại ảo hóa</w:t>
      </w:r>
    </w:p>
    <w:p w14:paraId="2E32512E" w14:textId="3F09E325" w:rsidR="0060366A" w:rsidRPr="007D0D18" w:rsidRDefault="00073382" w:rsidP="00535D93">
      <w:pPr>
        <w:pStyle w:val="ListParagraph"/>
        <w:numPr>
          <w:ilvl w:val="0"/>
          <w:numId w:val="21"/>
        </w:numPr>
      </w:pPr>
      <w:r w:rsidRPr="007D0D18">
        <w:t>Hypervisor loại 1, loại 2</w:t>
      </w:r>
    </w:p>
    <w:p w14:paraId="3868FDD7" w14:textId="6747CC4F" w:rsidR="0060366A" w:rsidRPr="007D0D18" w:rsidRDefault="00073382" w:rsidP="00535D93">
      <w:pPr>
        <w:pStyle w:val="ListParagraph"/>
        <w:numPr>
          <w:ilvl w:val="0"/>
          <w:numId w:val="21"/>
        </w:numPr>
      </w:pPr>
      <w:r w:rsidRPr="007D0D18">
        <w:t>Máy ảo, các tài nguyên trong máy ảo</w:t>
      </w:r>
    </w:p>
    <w:p w14:paraId="380BE6EE" w14:textId="21414C94" w:rsidR="0060366A" w:rsidRPr="007D0D18" w:rsidRDefault="00073382" w:rsidP="00535D93">
      <w:pPr>
        <w:pStyle w:val="ListParagraph"/>
        <w:numPr>
          <w:ilvl w:val="0"/>
          <w:numId w:val="21"/>
        </w:numPr>
      </w:pPr>
      <w:r w:rsidRPr="007D0D18">
        <w:t>Lập lịch CPU cho máy ảo</w:t>
      </w:r>
    </w:p>
    <w:p w14:paraId="763282A8" w14:textId="5CC77E7D" w:rsidR="00E77B67" w:rsidRPr="007D0D18" w:rsidRDefault="00073382" w:rsidP="00535D93">
      <w:pPr>
        <w:pStyle w:val="ListParagraph"/>
        <w:numPr>
          <w:ilvl w:val="0"/>
          <w:numId w:val="21"/>
        </w:numPr>
      </w:pPr>
      <w:r w:rsidRPr="007D0D18">
        <w:t>Quản lý bộ nhớ</w:t>
      </w:r>
    </w:p>
    <w:p w14:paraId="1B21945A" w14:textId="1B81D603" w:rsidR="00E77B67" w:rsidRPr="007D0D18" w:rsidRDefault="00073382" w:rsidP="00535D93">
      <w:pPr>
        <w:pStyle w:val="ListParagraph"/>
        <w:numPr>
          <w:ilvl w:val="0"/>
          <w:numId w:val="21"/>
        </w:numPr>
      </w:pPr>
      <w:r w:rsidRPr="007D0D18">
        <w:t>Ảo hóa mạng</w:t>
      </w:r>
    </w:p>
    <w:p w14:paraId="26EA6BBE" w14:textId="7CA73242" w:rsidR="006736BA" w:rsidRPr="007D0D18" w:rsidRDefault="00073382" w:rsidP="00535D93">
      <w:pPr>
        <w:pStyle w:val="ListParagraph"/>
        <w:numPr>
          <w:ilvl w:val="0"/>
          <w:numId w:val="21"/>
        </w:numPr>
      </w:pPr>
      <w:r w:rsidRPr="007D0D18">
        <w:t>Quản lý lưu trữ</w:t>
      </w:r>
    </w:p>
    <w:p w14:paraId="7A17369F" w14:textId="724C3075" w:rsidR="003E5EFC" w:rsidRPr="007D0D18" w:rsidRDefault="00073382" w:rsidP="00535D93">
      <w:pPr>
        <w:pStyle w:val="ListParagraph"/>
        <w:numPr>
          <w:ilvl w:val="0"/>
          <w:numId w:val="21"/>
        </w:numPr>
      </w:pPr>
      <w:r w:rsidRPr="007D0D18">
        <w:t>Trung tâm dữ liệu ảo hóa</w:t>
      </w:r>
    </w:p>
    <w:p w14:paraId="28E3AE54" w14:textId="77777777" w:rsidR="00256793" w:rsidRPr="007D0D18" w:rsidRDefault="00256793" w:rsidP="00535D93"/>
    <w:p w14:paraId="28E3AE55" w14:textId="67EFA3C4" w:rsidR="00DE2DDA" w:rsidRPr="007D0D18" w:rsidRDefault="00234A94" w:rsidP="00C1717F">
      <w:pPr>
        <w:pStyle w:val="Heading1"/>
      </w:pPr>
      <w:r w:rsidRPr="007D0D18">
        <w:t>4</w:t>
      </w:r>
      <w:r w:rsidR="00DE2DDA" w:rsidRPr="007D0D18">
        <w:t xml:space="preserve">. </w:t>
      </w:r>
      <w:r w:rsidR="007C3369" w:rsidRPr="007D0D18">
        <w:t>TÀI LIỆU</w:t>
      </w:r>
      <w:r w:rsidRPr="007D0D18">
        <w:t xml:space="preserve"> </w:t>
      </w:r>
      <w:r w:rsidR="00F74C7A" w:rsidRPr="007D0D18">
        <w:t>HỌC TẬP</w:t>
      </w:r>
      <w:r w:rsidR="00C52DEB" w:rsidRPr="007D0D18">
        <w:t xml:space="preserve"> </w:t>
      </w:r>
      <w:r w:rsidR="00F74C7A" w:rsidRPr="007D0D18">
        <w:t>(</w:t>
      </w:r>
      <w:r w:rsidR="00A80E88" w:rsidRPr="007D0D18">
        <w:t xml:space="preserve">Learning </w:t>
      </w:r>
      <w:proofErr w:type="gramStart"/>
      <w:r w:rsidR="00867E6E" w:rsidRPr="007D0D18">
        <w:t>r</w:t>
      </w:r>
      <w:r w:rsidR="00A80E88" w:rsidRPr="007D0D18">
        <w:t>esources:</w:t>
      </w:r>
      <w:proofErr w:type="gramEnd"/>
      <w:r w:rsidR="00330033" w:rsidRPr="007D0D18">
        <w:t xml:space="preserve"> Course </w:t>
      </w:r>
      <w:r w:rsidR="001B5C43" w:rsidRPr="007D0D18">
        <w:t>B</w:t>
      </w:r>
      <w:r w:rsidR="00330033" w:rsidRPr="007D0D18">
        <w:t xml:space="preserve">ooks, Reference </w:t>
      </w:r>
      <w:r w:rsidR="00A46D17" w:rsidRPr="007D0D18">
        <w:t>B</w:t>
      </w:r>
      <w:r w:rsidR="00330033" w:rsidRPr="007D0D18">
        <w:t>ooks, and Softwares</w:t>
      </w:r>
      <w:r w:rsidR="00717D5A" w:rsidRPr="007D0D18">
        <w:t>)</w:t>
      </w:r>
    </w:p>
    <w:p w14:paraId="28E3AE56" w14:textId="6CD164B6" w:rsidR="007C3369" w:rsidRPr="007D0D18" w:rsidRDefault="00717D5A" w:rsidP="00F17D31">
      <w:pPr>
        <w:pStyle w:val="Heading2"/>
      </w:pPr>
      <w:r w:rsidRPr="007D0D18">
        <w:t xml:space="preserve">4.1. </w:t>
      </w:r>
      <w:r w:rsidR="007151A0" w:rsidRPr="007D0D18">
        <w:t>Giáo trình</w:t>
      </w:r>
    </w:p>
    <w:p w14:paraId="25E704BA" w14:textId="0C879694" w:rsidR="00864727" w:rsidRPr="007D0D18" w:rsidRDefault="00073382" w:rsidP="00535D93">
      <w:r w:rsidRPr="007D0D18">
        <w:t>[1] Mathew Portnoy (2016) Virtualization Essentials, Sybex.</w:t>
      </w:r>
    </w:p>
    <w:p w14:paraId="28E3AE58" w14:textId="45CFB70C" w:rsidR="00DE2DDA" w:rsidRPr="007D0D18" w:rsidRDefault="00F34CB6" w:rsidP="00900C91">
      <w:pPr>
        <w:pStyle w:val="Heading2"/>
      </w:pPr>
      <w:r w:rsidRPr="007D0D18">
        <w:t xml:space="preserve">4.2. </w:t>
      </w:r>
      <w:r w:rsidR="00B76564" w:rsidRPr="007D0D18">
        <w:t xml:space="preserve">Tài liệu </w:t>
      </w:r>
      <w:r w:rsidRPr="007D0D18">
        <w:t>tham khảo</w:t>
      </w:r>
    </w:p>
    <w:p w14:paraId="28E3AE5A" w14:textId="53851A08" w:rsidR="00256793" w:rsidRPr="007D0D18" w:rsidRDefault="00073382" w:rsidP="00535D93">
      <w:r w:rsidRPr="007D0D18">
        <w:rPr>
          <w:lang w:val="pt-BR"/>
        </w:rPr>
        <w:t xml:space="preserve">[2] </w:t>
      </w:r>
      <w:r w:rsidRPr="007D0D18">
        <w:rPr>
          <w:lang w:val="vi-VN"/>
        </w:rPr>
        <w:t>Jim Smith &amp; Ravi Nair. Virtual Machines: Versatile Platforms for Systems and Proesses, 1st edition, Morgan Kaufmann, 2005.</w:t>
      </w:r>
    </w:p>
    <w:p w14:paraId="25CAF65F" w14:textId="77777777" w:rsidR="00864727" w:rsidRPr="007D0D18" w:rsidRDefault="00864727" w:rsidP="00535D93"/>
    <w:p w14:paraId="12417D2F" w14:textId="5127FD15" w:rsidR="00F34CB6" w:rsidRPr="007D0D18" w:rsidRDefault="00F34CB6" w:rsidP="00F17D31">
      <w:pPr>
        <w:pStyle w:val="Heading2"/>
      </w:pPr>
      <w:r w:rsidRPr="007D0D18">
        <w:t>4.3. Phần mềm</w:t>
      </w:r>
    </w:p>
    <w:p w14:paraId="28E3AE5B" w14:textId="77777777" w:rsidR="00256793" w:rsidRPr="007D0D18" w:rsidRDefault="00256793" w:rsidP="00535D93"/>
    <w:p w14:paraId="28E3AE5D" w14:textId="4BF777CE" w:rsidR="007C3369" w:rsidRPr="007D0D18" w:rsidRDefault="00D33CF0" w:rsidP="00C1717F">
      <w:pPr>
        <w:pStyle w:val="Heading1"/>
      </w:pPr>
      <w:r w:rsidRPr="007D0D18">
        <w:t>5</w:t>
      </w:r>
      <w:r w:rsidR="007D1AB3" w:rsidRPr="007D0D18">
        <w:t>. MỤC TIÊU HỌC PHẦN</w:t>
      </w:r>
      <w:r w:rsidR="00A15AD5" w:rsidRPr="007D0D18">
        <w:t xml:space="preserve"> (C</w:t>
      </w:r>
      <w:r w:rsidR="00330033" w:rsidRPr="007D0D18">
        <w:t>ourse Goals</w:t>
      </w:r>
      <w:r w:rsidR="00A15AD5" w:rsidRPr="007D0D18">
        <w:t>)</w:t>
      </w:r>
    </w:p>
    <w:p w14:paraId="4AC1E2E6" w14:textId="0C499D2F" w:rsidR="00A03988" w:rsidRPr="007D0D18" w:rsidRDefault="00A03988" w:rsidP="00B15A62">
      <w:pPr>
        <w:jc w:val="center"/>
      </w:pPr>
      <w:r w:rsidRPr="007D0D18">
        <w:t>Bảng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6916"/>
        <w:gridCol w:w="1702"/>
      </w:tblGrid>
      <w:tr w:rsidR="00903D75" w:rsidRPr="007D0D18" w14:paraId="06496612" w14:textId="5F1070BD" w:rsidTr="00E37961">
        <w:trPr>
          <w:jc w:val="center"/>
        </w:trPr>
        <w:tc>
          <w:tcPr>
            <w:tcW w:w="459" w:type="pct"/>
            <w:shd w:val="clear" w:color="auto" w:fill="auto"/>
            <w:vAlign w:val="center"/>
          </w:tcPr>
          <w:p w14:paraId="1C1C040B" w14:textId="30EA509D" w:rsidR="00903D75" w:rsidRPr="007D0D18" w:rsidRDefault="00903D75" w:rsidP="00535D93">
            <w:pPr>
              <w:rPr>
                <w:b/>
                <w:bCs w:val="0"/>
              </w:rPr>
            </w:pPr>
            <w:r w:rsidRPr="007D0D18">
              <w:rPr>
                <w:b/>
                <w:bCs w:val="0"/>
              </w:rPr>
              <w:t>Mã / Code</w:t>
            </w:r>
          </w:p>
        </w:tc>
        <w:tc>
          <w:tcPr>
            <w:tcW w:w="3644" w:type="pct"/>
            <w:shd w:val="clear" w:color="auto" w:fill="auto"/>
            <w:vAlign w:val="center"/>
          </w:tcPr>
          <w:p w14:paraId="79D3EA2B" w14:textId="7A10DCE2" w:rsidR="00903D75" w:rsidRPr="007D0D18" w:rsidRDefault="00903D75" w:rsidP="00535D93">
            <w:pPr>
              <w:rPr>
                <w:b/>
                <w:bCs w:val="0"/>
              </w:rPr>
            </w:pPr>
            <w:r w:rsidRPr="007D0D18">
              <w:rPr>
                <w:b/>
                <w:bCs w:val="0"/>
              </w:rPr>
              <w:t>Mô tả mục tiêu học phần (CG)</w:t>
            </w:r>
          </w:p>
        </w:tc>
        <w:tc>
          <w:tcPr>
            <w:tcW w:w="897" w:type="pct"/>
            <w:vAlign w:val="center"/>
          </w:tcPr>
          <w:p w14:paraId="14C1E68B" w14:textId="6F24A53F" w:rsidR="00903D75" w:rsidRPr="007D0D18" w:rsidRDefault="00DA590A" w:rsidP="00535D93">
            <w:pPr>
              <w:rPr>
                <w:b/>
                <w:bCs w:val="0"/>
              </w:rPr>
            </w:pPr>
            <w:r w:rsidRPr="007D0D18">
              <w:rPr>
                <w:b/>
                <w:bCs w:val="0"/>
              </w:rPr>
              <w:t>CĐR/PLO của CTĐT</w:t>
            </w:r>
          </w:p>
        </w:tc>
      </w:tr>
      <w:tr w:rsidR="00903D75" w:rsidRPr="007D0D18" w14:paraId="396EF2B8" w14:textId="3AFB0EB1" w:rsidTr="00E37961">
        <w:trPr>
          <w:trHeight w:val="278"/>
          <w:jc w:val="center"/>
        </w:trPr>
        <w:tc>
          <w:tcPr>
            <w:tcW w:w="459" w:type="pct"/>
            <w:shd w:val="clear" w:color="auto" w:fill="auto"/>
          </w:tcPr>
          <w:p w14:paraId="48DD846D" w14:textId="77777777" w:rsidR="00903D75" w:rsidRPr="007D0D18" w:rsidRDefault="00903D75" w:rsidP="00535D93">
            <w:r w:rsidRPr="007D0D18">
              <w:t>[1]</w:t>
            </w:r>
          </w:p>
        </w:tc>
        <w:tc>
          <w:tcPr>
            <w:tcW w:w="3644" w:type="pct"/>
            <w:shd w:val="clear" w:color="auto" w:fill="auto"/>
          </w:tcPr>
          <w:p w14:paraId="752E1E4C" w14:textId="77777777" w:rsidR="00903D75" w:rsidRPr="007D0D18" w:rsidRDefault="00903D75" w:rsidP="00535D93">
            <w:r w:rsidRPr="007D0D18">
              <w:t>[2]</w:t>
            </w:r>
          </w:p>
        </w:tc>
        <w:tc>
          <w:tcPr>
            <w:tcW w:w="897" w:type="pct"/>
          </w:tcPr>
          <w:p w14:paraId="4C6F6D4C" w14:textId="41A99C6C" w:rsidR="00903D75" w:rsidRPr="007D0D18" w:rsidRDefault="00FA63A4" w:rsidP="00535D93">
            <w:r w:rsidRPr="007D0D18">
              <w:t>[3]</w:t>
            </w:r>
          </w:p>
        </w:tc>
      </w:tr>
      <w:tr w:rsidR="00073382" w:rsidRPr="007D0D18" w14:paraId="28F12B37" w14:textId="7325B260" w:rsidTr="00E37961">
        <w:trPr>
          <w:jc w:val="center"/>
        </w:trPr>
        <w:tc>
          <w:tcPr>
            <w:tcW w:w="459" w:type="pct"/>
            <w:shd w:val="clear" w:color="auto" w:fill="auto"/>
            <w:vAlign w:val="center"/>
          </w:tcPr>
          <w:p w14:paraId="70624BE4" w14:textId="222E9401" w:rsidR="00073382" w:rsidRPr="007D0D18" w:rsidRDefault="00073382" w:rsidP="003D39C8">
            <w:pPr>
              <w:jc w:val="center"/>
            </w:pPr>
            <w:r w:rsidRPr="007D0D18">
              <w:t>CG1</w:t>
            </w:r>
          </w:p>
        </w:tc>
        <w:tc>
          <w:tcPr>
            <w:tcW w:w="3644" w:type="pct"/>
            <w:shd w:val="clear" w:color="auto" w:fill="auto"/>
          </w:tcPr>
          <w:p w14:paraId="4DD2246A" w14:textId="77777777" w:rsidR="00073382" w:rsidRPr="007D0D18" w:rsidRDefault="00073382" w:rsidP="00535D93">
            <w:pPr>
              <w:rPr>
                <w:color w:val="000000"/>
              </w:rPr>
            </w:pPr>
            <w:r w:rsidRPr="007D0D18">
              <w:t>Học phần cung cấp cho người học các kiến thức</w:t>
            </w:r>
          </w:p>
          <w:p w14:paraId="11CBCD5A" w14:textId="77777777" w:rsidR="00073382" w:rsidRPr="007D0D18" w:rsidRDefault="00073382" w:rsidP="00535D93">
            <w:pPr>
              <w:pStyle w:val="ListParagraph"/>
              <w:numPr>
                <w:ilvl w:val="0"/>
                <w:numId w:val="31"/>
              </w:numPr>
              <w:rPr>
                <w:color w:val="000000"/>
              </w:rPr>
            </w:pPr>
            <w:r w:rsidRPr="007D0D18">
              <w:t>Khái niệm căn bản về ảo hóa, hypervisor, máy ảo</w:t>
            </w:r>
          </w:p>
          <w:p w14:paraId="5291BD2D" w14:textId="77777777" w:rsidR="00073382" w:rsidRPr="007D0D18" w:rsidRDefault="00073382" w:rsidP="00535D93">
            <w:pPr>
              <w:pStyle w:val="ListParagraph"/>
              <w:numPr>
                <w:ilvl w:val="0"/>
                <w:numId w:val="31"/>
              </w:numPr>
              <w:rPr>
                <w:color w:val="000000"/>
              </w:rPr>
            </w:pPr>
            <w:r w:rsidRPr="007D0D18">
              <w:t>Cơ chế hoạt động của hypervisor trong việc quản lý CPU, RAM, lưu trữ và mạng.</w:t>
            </w:r>
          </w:p>
          <w:p w14:paraId="06065BDF" w14:textId="3C134C20" w:rsidR="00073382" w:rsidRPr="007D0D18" w:rsidRDefault="00073382" w:rsidP="00535D93">
            <w:r w:rsidRPr="007D0D18">
              <w:t>Cơ chế hoạt động của trung tâm dữ liệu ảo hóa.</w:t>
            </w:r>
          </w:p>
        </w:tc>
        <w:tc>
          <w:tcPr>
            <w:tcW w:w="897" w:type="pct"/>
          </w:tcPr>
          <w:p w14:paraId="0838F88D" w14:textId="0AC10243" w:rsidR="00073382" w:rsidRPr="007D0D18" w:rsidRDefault="00073382" w:rsidP="00535D93"/>
        </w:tc>
      </w:tr>
      <w:tr w:rsidR="00073382" w:rsidRPr="007D0D18" w14:paraId="791F8DFC" w14:textId="2F96AF53" w:rsidTr="00E37961">
        <w:trPr>
          <w:jc w:val="center"/>
        </w:trPr>
        <w:tc>
          <w:tcPr>
            <w:tcW w:w="459" w:type="pct"/>
            <w:shd w:val="clear" w:color="auto" w:fill="auto"/>
            <w:vAlign w:val="center"/>
          </w:tcPr>
          <w:p w14:paraId="0200B054" w14:textId="6FF0B4EA" w:rsidR="00073382" w:rsidRPr="007D0D18" w:rsidRDefault="00073382" w:rsidP="003D39C8">
            <w:pPr>
              <w:jc w:val="center"/>
            </w:pPr>
            <w:r w:rsidRPr="007D0D18">
              <w:t>CG2</w:t>
            </w:r>
          </w:p>
        </w:tc>
        <w:tc>
          <w:tcPr>
            <w:tcW w:w="3644" w:type="pct"/>
            <w:shd w:val="clear" w:color="auto" w:fill="auto"/>
          </w:tcPr>
          <w:p w14:paraId="6F7942E8" w14:textId="2F0B8F99" w:rsidR="00073382" w:rsidRPr="007D0D18" w:rsidRDefault="00073382" w:rsidP="00535D93">
            <w:r w:rsidRPr="007D0D18">
              <w:t xml:space="preserve">Học phần hướng dẫn cho người học các kỹ năng xử lý các tình huống chuyên môn một cách có hệ thống. Sinh viên biết cách phối hợp với nhau để cùng giải quyết một vấn đề chuyên môn đúng thời hạn. </w:t>
            </w:r>
          </w:p>
        </w:tc>
        <w:tc>
          <w:tcPr>
            <w:tcW w:w="897" w:type="pct"/>
          </w:tcPr>
          <w:p w14:paraId="42D0D520" w14:textId="29808A53" w:rsidR="00073382" w:rsidRPr="007D0D18" w:rsidRDefault="00073382" w:rsidP="00535D93"/>
        </w:tc>
      </w:tr>
      <w:tr w:rsidR="00073382" w:rsidRPr="007D0D18" w14:paraId="2DE21EBB" w14:textId="03F51746" w:rsidTr="00E37961">
        <w:trPr>
          <w:jc w:val="center"/>
        </w:trPr>
        <w:tc>
          <w:tcPr>
            <w:tcW w:w="459" w:type="pct"/>
            <w:shd w:val="clear" w:color="auto" w:fill="auto"/>
            <w:vAlign w:val="center"/>
          </w:tcPr>
          <w:p w14:paraId="4A96F269" w14:textId="00596AF3" w:rsidR="00073382" w:rsidRPr="007D0D18" w:rsidRDefault="00073382" w:rsidP="003D39C8">
            <w:pPr>
              <w:jc w:val="center"/>
            </w:pPr>
            <w:r w:rsidRPr="007D0D18">
              <w:t>CG3</w:t>
            </w:r>
          </w:p>
        </w:tc>
        <w:tc>
          <w:tcPr>
            <w:tcW w:w="3644" w:type="pct"/>
            <w:shd w:val="clear" w:color="auto" w:fill="auto"/>
          </w:tcPr>
          <w:p w14:paraId="1BDE7559" w14:textId="7101AAC2" w:rsidR="00073382" w:rsidRPr="007D0D18" w:rsidRDefault="00073382" w:rsidP="00535D93">
            <w:r w:rsidRPr="007D0D18">
              <w:rPr>
                <w:color w:val="000000" w:themeColor="text1"/>
              </w:rPr>
              <w:t>H</w:t>
            </w:r>
            <w:r w:rsidRPr="007D0D18">
              <w:rPr>
                <w:color w:val="000000" w:themeColor="text1"/>
                <w:lang w:val="vi-VN"/>
              </w:rPr>
              <w:t>ọ</w:t>
            </w:r>
            <w:r w:rsidRPr="007D0D18">
              <w:rPr>
                <w:color w:val="000000" w:themeColor="text1"/>
              </w:rPr>
              <w:t>c ph</w:t>
            </w:r>
            <w:r w:rsidRPr="007D0D18">
              <w:rPr>
                <w:color w:val="000000" w:themeColor="text1"/>
                <w:lang w:val="vi-VN"/>
              </w:rPr>
              <w:t>ầ</w:t>
            </w:r>
            <w:r w:rsidRPr="007D0D18">
              <w:rPr>
                <w:color w:val="000000" w:themeColor="text1"/>
              </w:rPr>
              <w:t>n góp ph</w:t>
            </w:r>
            <w:r w:rsidRPr="007D0D18">
              <w:rPr>
                <w:color w:val="000000" w:themeColor="text1"/>
                <w:lang w:val="vi-VN"/>
              </w:rPr>
              <w:t>ầ</w:t>
            </w:r>
            <w:r w:rsidRPr="007D0D18">
              <w:rPr>
                <w:color w:val="000000" w:themeColor="text1"/>
              </w:rPr>
              <w:t>n phát tri</w:t>
            </w:r>
            <w:r w:rsidRPr="007D0D18">
              <w:rPr>
                <w:color w:val="000000" w:themeColor="text1"/>
                <w:lang w:val="vi-VN"/>
              </w:rPr>
              <w:t>ể</w:t>
            </w:r>
            <w:r w:rsidRPr="007D0D18">
              <w:rPr>
                <w:color w:val="000000" w:themeColor="text1"/>
              </w:rPr>
              <w:t xml:space="preserve">n </w:t>
            </w:r>
            <w:r w:rsidRPr="007D0D18">
              <w:t>kh</w:t>
            </w:r>
            <w:r w:rsidRPr="007D0D18">
              <w:rPr>
                <w:lang w:val="vi-VN"/>
              </w:rPr>
              <w:t>ả</w:t>
            </w:r>
            <w:r w:rsidRPr="007D0D18">
              <w:t xml:space="preserve"> năng giải quyết vấn đề đ</w:t>
            </w:r>
            <w:r w:rsidRPr="007D0D18">
              <w:rPr>
                <w:lang w:val="vi-VN"/>
              </w:rPr>
              <w:t>ộ</w:t>
            </w:r>
            <w:r w:rsidRPr="007D0D18">
              <w:t>c l</w:t>
            </w:r>
            <w:r w:rsidRPr="007D0D18">
              <w:rPr>
                <w:lang w:val="vi-VN"/>
              </w:rPr>
              <w:t>ậ</w:t>
            </w:r>
            <w:r w:rsidRPr="007D0D18">
              <w:t>p cũng như kh</w:t>
            </w:r>
            <w:r w:rsidRPr="007D0D18">
              <w:rPr>
                <w:lang w:val="vi-VN"/>
              </w:rPr>
              <w:t>ả</w:t>
            </w:r>
            <w:r w:rsidRPr="007D0D18">
              <w:t xml:space="preserve"> năng làm việc nhóm để cùng giải quyết các v</w:t>
            </w:r>
            <w:r w:rsidRPr="007D0D18">
              <w:rPr>
                <w:lang w:val="vi-VN"/>
              </w:rPr>
              <w:t>ấ</w:t>
            </w:r>
            <w:r w:rsidRPr="007D0D18">
              <w:t>n đ</w:t>
            </w:r>
            <w:r w:rsidRPr="007D0D18">
              <w:rPr>
                <w:lang w:val="vi-VN"/>
              </w:rPr>
              <w:t>ề</w:t>
            </w:r>
            <w:r w:rsidRPr="007D0D18">
              <w:t xml:space="preserve"> chuyên môn. </w:t>
            </w:r>
            <w:r w:rsidRPr="007D0D18">
              <w:rPr>
                <w:lang w:val="vi-VN"/>
              </w:rPr>
              <w:t>Bướ</w:t>
            </w:r>
            <w:r w:rsidRPr="007D0D18">
              <w:t>c đ</w:t>
            </w:r>
            <w:r w:rsidRPr="007D0D18">
              <w:rPr>
                <w:lang w:val="vi-VN"/>
              </w:rPr>
              <w:t>ầ</w:t>
            </w:r>
            <w:r w:rsidRPr="007D0D18">
              <w:t>u trang b</w:t>
            </w:r>
            <w:r w:rsidRPr="007D0D18">
              <w:rPr>
                <w:lang w:val="vi-VN"/>
              </w:rPr>
              <w:t>ị cho ngườ</w:t>
            </w:r>
            <w:r w:rsidRPr="007D0D18">
              <w:t>i h</w:t>
            </w:r>
            <w:r w:rsidRPr="007D0D18">
              <w:rPr>
                <w:lang w:val="vi-VN"/>
              </w:rPr>
              <w:t>ọ</w:t>
            </w:r>
            <w:r w:rsidRPr="007D0D18">
              <w:t>c nh</w:t>
            </w:r>
            <w:r w:rsidRPr="007D0D18">
              <w:rPr>
                <w:lang w:val="vi-VN"/>
              </w:rPr>
              <w:t>ậ</w:t>
            </w:r>
            <w:r w:rsidRPr="007D0D18">
              <w:t>n th</w:t>
            </w:r>
            <w:r w:rsidRPr="007D0D18">
              <w:rPr>
                <w:lang w:val="vi-VN"/>
              </w:rPr>
              <w:t>ứ</w:t>
            </w:r>
            <w:r w:rsidRPr="007D0D18">
              <w:t>c v</w:t>
            </w:r>
            <w:r w:rsidRPr="007D0D18">
              <w:rPr>
                <w:lang w:val="vi-VN"/>
              </w:rPr>
              <w:t>ề</w:t>
            </w:r>
            <w:r w:rsidRPr="007D0D18">
              <w:t xml:space="preserve"> b</w:t>
            </w:r>
            <w:r w:rsidRPr="007D0D18">
              <w:rPr>
                <w:lang w:val="vi-VN"/>
              </w:rPr>
              <w:t>ố</w:t>
            </w:r>
            <w:r w:rsidRPr="007D0D18">
              <w:t>i c</w:t>
            </w:r>
            <w:r w:rsidRPr="007D0D18">
              <w:rPr>
                <w:lang w:val="vi-VN"/>
              </w:rPr>
              <w:t>ả</w:t>
            </w:r>
            <w:r w:rsidRPr="007D0D18">
              <w:t>nh xã h</w:t>
            </w:r>
            <w:r w:rsidRPr="007D0D18">
              <w:rPr>
                <w:lang w:val="vi-VN"/>
              </w:rPr>
              <w:t>ộ</w:t>
            </w:r>
            <w:r w:rsidRPr="007D0D18">
              <w:t>i, nh</w:t>
            </w:r>
            <w:r w:rsidRPr="007D0D18">
              <w:rPr>
                <w:lang w:val="vi-VN"/>
              </w:rPr>
              <w:t>ậ</w:t>
            </w:r>
            <w:r w:rsidRPr="007D0D18">
              <w:t>n th</w:t>
            </w:r>
            <w:r w:rsidRPr="007D0D18">
              <w:rPr>
                <w:lang w:val="vi-VN"/>
              </w:rPr>
              <w:t>ứ</w:t>
            </w:r>
            <w:r w:rsidRPr="007D0D18">
              <w:t>c đ</w:t>
            </w:r>
            <w:r w:rsidRPr="007D0D18">
              <w:rPr>
                <w:lang w:val="vi-VN"/>
              </w:rPr>
              <w:t>ạ</w:t>
            </w:r>
            <w:r w:rsidRPr="007D0D18">
              <w:t>o đ</w:t>
            </w:r>
            <w:r w:rsidRPr="007D0D18">
              <w:rPr>
                <w:lang w:val="vi-VN"/>
              </w:rPr>
              <w:t>ứ</w:t>
            </w:r>
            <w:r w:rsidRPr="007D0D18">
              <w:t>c ngh</w:t>
            </w:r>
            <w:r w:rsidRPr="007D0D18">
              <w:rPr>
                <w:lang w:val="vi-VN"/>
              </w:rPr>
              <w:t>ề</w:t>
            </w:r>
            <w:r w:rsidRPr="007D0D18">
              <w:t xml:space="preserve"> nghi</w:t>
            </w:r>
            <w:r w:rsidRPr="007D0D18">
              <w:rPr>
                <w:lang w:val="vi-VN"/>
              </w:rPr>
              <w:t>ệ</w:t>
            </w:r>
            <w:r w:rsidRPr="007D0D18">
              <w:t>p, trách nhi</w:t>
            </w:r>
            <w:r w:rsidRPr="007D0D18">
              <w:rPr>
                <w:lang w:val="vi-VN"/>
              </w:rPr>
              <w:t>ệ</w:t>
            </w:r>
            <w:r w:rsidRPr="007D0D18">
              <w:t>m xã h</w:t>
            </w:r>
            <w:r w:rsidRPr="007D0D18">
              <w:rPr>
                <w:lang w:val="vi-VN"/>
              </w:rPr>
              <w:t>ộ</w:t>
            </w:r>
            <w:r w:rsidRPr="007D0D18">
              <w:t>i trong lĩnh v</w:t>
            </w:r>
            <w:r w:rsidRPr="007D0D18">
              <w:rPr>
                <w:lang w:val="vi-VN"/>
              </w:rPr>
              <w:t>ự</w:t>
            </w:r>
            <w:r w:rsidRPr="007D0D18">
              <w:t>c CNTT.</w:t>
            </w:r>
          </w:p>
        </w:tc>
        <w:tc>
          <w:tcPr>
            <w:tcW w:w="897" w:type="pct"/>
          </w:tcPr>
          <w:p w14:paraId="6C8A9651" w14:textId="43475EA7" w:rsidR="00073382" w:rsidRPr="007D0D18" w:rsidRDefault="00073382" w:rsidP="00535D93"/>
        </w:tc>
      </w:tr>
    </w:tbl>
    <w:p w14:paraId="651D2744" w14:textId="49C5C682" w:rsidR="34691B51" w:rsidRPr="007D0D18" w:rsidRDefault="34691B51" w:rsidP="00535D93"/>
    <w:p w14:paraId="3D10EB52" w14:textId="2354E7DD" w:rsidR="003F77E5" w:rsidRPr="007D0D18" w:rsidRDefault="002C413D" w:rsidP="00C1717F">
      <w:pPr>
        <w:pStyle w:val="Heading1"/>
      </w:pPr>
      <w:r w:rsidRPr="007D0D18">
        <w:rPr>
          <w:lang w:val="vi-VN"/>
        </w:rPr>
        <w:t xml:space="preserve">6. </w:t>
      </w:r>
      <w:r w:rsidR="0005621C" w:rsidRPr="007D0D18">
        <w:t>C</w:t>
      </w:r>
      <w:r w:rsidR="00DE2DDA" w:rsidRPr="007D0D18">
        <w:t xml:space="preserve">HUẨN ĐẦU RA HỌC PHẦN </w:t>
      </w:r>
      <w:r w:rsidR="003411BA" w:rsidRPr="007D0D18">
        <w:t>(</w:t>
      </w:r>
      <w:r w:rsidR="00154246" w:rsidRPr="007D0D18">
        <w:t>Course Learning Outcomes</w:t>
      </w:r>
      <w:r w:rsidR="003F77E5" w:rsidRPr="007D0D18">
        <w:t xml:space="preserve">) </w:t>
      </w:r>
    </w:p>
    <w:p w14:paraId="346105A0" w14:textId="2248470E" w:rsidR="003F77E5" w:rsidRPr="007D0D18" w:rsidRDefault="003F77E5" w:rsidP="003D39C8">
      <w:pPr>
        <w:jc w:val="center"/>
      </w:pPr>
      <w:r w:rsidRPr="007D0D18">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6"/>
        <w:gridCol w:w="1052"/>
        <w:gridCol w:w="6493"/>
        <w:gridCol w:w="1128"/>
      </w:tblGrid>
      <w:tr w:rsidR="00007F21" w:rsidRPr="007D0D18" w14:paraId="5214F16D" w14:textId="77777777" w:rsidTr="00BC52CF">
        <w:tc>
          <w:tcPr>
            <w:tcW w:w="425" w:type="pct"/>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7D0D18" w:rsidRDefault="00007F21" w:rsidP="00535D93">
            <w:pPr>
              <w:rPr>
                <w:b/>
                <w:bCs w:val="0"/>
              </w:rPr>
            </w:pPr>
            <w:r w:rsidRPr="007D0D18">
              <w:rPr>
                <w:b/>
                <w:bCs w:val="0"/>
              </w:rPr>
              <w:t xml:space="preserve">Mục tiêu </w:t>
            </w:r>
          </w:p>
        </w:tc>
        <w:tc>
          <w:tcPr>
            <w:tcW w:w="5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7D0D18" w:rsidRDefault="00007F21" w:rsidP="00535D93">
            <w:pPr>
              <w:rPr>
                <w:b/>
                <w:bCs w:val="0"/>
              </w:rPr>
            </w:pPr>
            <w:r w:rsidRPr="007D0D18">
              <w:rPr>
                <w:b/>
                <w:bCs w:val="0"/>
              </w:rPr>
              <w:t xml:space="preserve">CLO </w:t>
            </w:r>
          </w:p>
        </w:tc>
        <w:tc>
          <w:tcPr>
            <w:tcW w:w="34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7D0D18" w:rsidRDefault="00007F21" w:rsidP="00535D93">
            <w:pPr>
              <w:rPr>
                <w:b/>
                <w:bCs w:val="0"/>
              </w:rPr>
            </w:pPr>
            <w:r w:rsidRPr="007D0D18">
              <w:rPr>
                <w:b/>
                <w:bCs w:val="0"/>
              </w:rPr>
              <w:t>Mô tả CLO</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7D0D18" w:rsidRDefault="00007F21" w:rsidP="00535D93">
            <w:pPr>
              <w:rPr>
                <w:b/>
                <w:bCs w:val="0"/>
              </w:rPr>
            </w:pPr>
            <w:r w:rsidRPr="007D0D18">
              <w:rPr>
                <w:b/>
                <w:bCs w:val="0"/>
              </w:rPr>
              <w:t>Mức độ đạt được</w:t>
            </w:r>
          </w:p>
        </w:tc>
      </w:tr>
      <w:tr w:rsidR="00007F21" w:rsidRPr="007D0D18" w14:paraId="1107F611" w14:textId="77777777" w:rsidTr="00BC52CF">
        <w:tc>
          <w:tcPr>
            <w:tcW w:w="425" w:type="pct"/>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7D0D18" w:rsidRDefault="00007F21" w:rsidP="00535D93">
            <w:r w:rsidRPr="007D0D18">
              <w:t>[1]</w:t>
            </w:r>
          </w:p>
        </w:tc>
        <w:tc>
          <w:tcPr>
            <w:tcW w:w="5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7D0D18" w:rsidRDefault="00007F21" w:rsidP="00535D93">
            <w:r w:rsidRPr="007D0D18">
              <w:t>[2]</w:t>
            </w:r>
          </w:p>
        </w:tc>
        <w:tc>
          <w:tcPr>
            <w:tcW w:w="34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7D0D18" w:rsidRDefault="00007F21" w:rsidP="00535D93">
            <w:r w:rsidRPr="007D0D18">
              <w:t>[3]</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7D0D18" w:rsidRDefault="00007F21" w:rsidP="00535D93">
            <w:r w:rsidRPr="007D0D18">
              <w:t>[4]</w:t>
            </w:r>
          </w:p>
        </w:tc>
      </w:tr>
      <w:tr w:rsidR="00073382" w:rsidRPr="007D0D18" w14:paraId="0F2E09AB" w14:textId="77777777" w:rsidTr="00BC52CF">
        <w:tc>
          <w:tcPr>
            <w:tcW w:w="425" w:type="pct"/>
            <w:vMerge w:val="restart"/>
            <w:tcBorders>
              <w:top w:val="single" w:sz="4" w:space="0" w:color="auto"/>
              <w:left w:val="single" w:sz="4" w:space="0" w:color="auto"/>
              <w:right w:val="single" w:sz="4" w:space="0" w:color="auto"/>
            </w:tcBorders>
            <w:shd w:val="clear" w:color="auto" w:fill="auto"/>
            <w:vAlign w:val="center"/>
          </w:tcPr>
          <w:p w14:paraId="4DBF70DF" w14:textId="45081C45" w:rsidR="34691B51" w:rsidRPr="007D0D18" w:rsidRDefault="34691B51" w:rsidP="003D39C8">
            <w:pPr>
              <w:jc w:val="center"/>
            </w:pPr>
            <w:r w:rsidRPr="007D0D18">
              <w:t>CG1</w:t>
            </w:r>
          </w:p>
          <w:p w14:paraId="001D1F88" w14:textId="1A418E2C" w:rsidR="34691B51" w:rsidRPr="007D0D18" w:rsidRDefault="34691B51" w:rsidP="003D39C8">
            <w:pPr>
              <w:jc w:val="center"/>
            </w:pPr>
            <w:r w:rsidRPr="007D0D18">
              <w:rPr>
                <w:lang w:val="vi"/>
              </w:rPr>
              <w:t>Kiến thức</w:t>
            </w: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7E075467" w14:textId="204CA772" w:rsidR="00073382" w:rsidRPr="007D0D18" w:rsidRDefault="00073382" w:rsidP="003D39C8">
            <w:pPr>
              <w:jc w:val="center"/>
            </w:pPr>
            <w:r w:rsidRPr="007D0D18">
              <w:t>CLO1.1</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7A3DFD35" w14:textId="772511F0" w:rsidR="00073382" w:rsidRPr="007D0D18" w:rsidRDefault="00073382" w:rsidP="00535D93">
            <w:r w:rsidRPr="007D0D18">
              <w:t>Nêu được các khái niệm ảo hóa, hypervisor, máy ảo</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73382" w:rsidRPr="007D0D18" w:rsidRDefault="00073382" w:rsidP="003D39C8">
            <w:pPr>
              <w:jc w:val="center"/>
            </w:pPr>
            <w:r w:rsidRPr="007D0D18">
              <w:t>I</w:t>
            </w:r>
          </w:p>
        </w:tc>
      </w:tr>
      <w:tr w:rsidR="00073382" w:rsidRPr="007D0D18" w14:paraId="7F4B1D8E" w14:textId="77777777" w:rsidTr="00BC52CF">
        <w:tc>
          <w:tcPr>
            <w:tcW w:w="425" w:type="pct"/>
            <w:vMerge/>
            <w:vAlign w:val="center"/>
          </w:tcPr>
          <w:p w14:paraId="7435996B" w14:textId="77777777" w:rsidR="00073382" w:rsidRPr="007D0D18" w:rsidRDefault="00073382" w:rsidP="003D39C8">
            <w:pPr>
              <w:jc w:val="center"/>
            </w:pPr>
          </w:p>
        </w:tc>
        <w:tc>
          <w:tcPr>
            <w:tcW w:w="556" w:type="pct"/>
            <w:tcBorders>
              <w:top w:val="single" w:sz="4" w:space="0" w:color="auto"/>
              <w:left w:val="single" w:sz="4" w:space="0" w:color="auto"/>
              <w:bottom w:val="single" w:sz="4" w:space="0" w:color="auto"/>
              <w:right w:val="single" w:sz="4" w:space="0" w:color="auto"/>
            </w:tcBorders>
            <w:shd w:val="clear" w:color="auto" w:fill="auto"/>
            <w:hideMark/>
          </w:tcPr>
          <w:p w14:paraId="474B95D5" w14:textId="082B3777" w:rsidR="00073382" w:rsidRPr="007D0D18" w:rsidRDefault="00073382" w:rsidP="003D39C8">
            <w:pPr>
              <w:jc w:val="center"/>
            </w:pPr>
            <w:r w:rsidRPr="007D0D18">
              <w:t>CLO1.2</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39BFDEE0" w14:textId="07BE17CB" w:rsidR="00073382" w:rsidRPr="007D0D18" w:rsidRDefault="00073382" w:rsidP="00535D93">
            <w:r w:rsidRPr="007D0D18">
              <w:t>Giải thích được cơ chế quản lý các tài nguyên ảo hóa như CPU, RAM, lưu trữ, mạng</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73382" w:rsidRPr="007D0D18" w:rsidRDefault="00073382" w:rsidP="003D39C8">
            <w:pPr>
              <w:jc w:val="center"/>
            </w:pPr>
            <w:r w:rsidRPr="007D0D18">
              <w:t>II</w:t>
            </w:r>
          </w:p>
        </w:tc>
      </w:tr>
      <w:tr w:rsidR="00073382" w:rsidRPr="007D0D18" w14:paraId="1B982FD6" w14:textId="77777777" w:rsidTr="00BC52CF">
        <w:trPr>
          <w:trHeight w:val="305"/>
        </w:trPr>
        <w:tc>
          <w:tcPr>
            <w:tcW w:w="425" w:type="pct"/>
            <w:vMerge/>
            <w:vAlign w:val="center"/>
          </w:tcPr>
          <w:p w14:paraId="7FB9C6D2" w14:textId="77777777" w:rsidR="00073382" w:rsidRPr="007D0D18" w:rsidRDefault="00073382" w:rsidP="003D39C8">
            <w:pPr>
              <w:jc w:val="center"/>
            </w:pPr>
          </w:p>
        </w:tc>
        <w:tc>
          <w:tcPr>
            <w:tcW w:w="556" w:type="pct"/>
            <w:tcBorders>
              <w:top w:val="single" w:sz="4" w:space="0" w:color="auto"/>
              <w:left w:val="single" w:sz="4" w:space="0" w:color="auto"/>
              <w:right w:val="single" w:sz="4" w:space="0" w:color="auto"/>
            </w:tcBorders>
            <w:shd w:val="clear" w:color="auto" w:fill="auto"/>
            <w:hideMark/>
          </w:tcPr>
          <w:p w14:paraId="150D5868" w14:textId="7C79D11E" w:rsidR="00073382" w:rsidRPr="007D0D18" w:rsidRDefault="00073382" w:rsidP="003D39C8">
            <w:pPr>
              <w:jc w:val="center"/>
            </w:pPr>
            <w:r w:rsidRPr="007D0D18">
              <w:t>CLO1.3</w:t>
            </w:r>
          </w:p>
        </w:tc>
        <w:tc>
          <w:tcPr>
            <w:tcW w:w="3423" w:type="pct"/>
            <w:tcBorders>
              <w:top w:val="single" w:sz="4" w:space="0" w:color="auto"/>
              <w:left w:val="single" w:sz="4" w:space="0" w:color="auto"/>
              <w:right w:val="single" w:sz="4" w:space="0" w:color="auto"/>
            </w:tcBorders>
            <w:shd w:val="clear" w:color="auto" w:fill="auto"/>
          </w:tcPr>
          <w:p w14:paraId="3C0559D6" w14:textId="73FF351A" w:rsidR="00073382" w:rsidRPr="007D0D18" w:rsidRDefault="00073382" w:rsidP="00535D93">
            <w:r w:rsidRPr="007D0D18">
              <w:t>Tổng hợp các kiến thức đơn lẻ để phân tích được cơ chế hoạt động của trung tâm dữ liệu ảo hóa</w:t>
            </w:r>
          </w:p>
        </w:tc>
        <w:tc>
          <w:tcPr>
            <w:tcW w:w="596" w:type="pct"/>
            <w:tcBorders>
              <w:top w:val="single" w:sz="4" w:space="0" w:color="auto"/>
              <w:left w:val="single" w:sz="4" w:space="0" w:color="auto"/>
              <w:right w:val="single" w:sz="4" w:space="0" w:color="auto"/>
            </w:tcBorders>
            <w:shd w:val="clear" w:color="auto" w:fill="auto"/>
            <w:vAlign w:val="center"/>
            <w:hideMark/>
          </w:tcPr>
          <w:p w14:paraId="3454283B" w14:textId="3B5563B9" w:rsidR="00073382" w:rsidRPr="007D0D18" w:rsidRDefault="00073382" w:rsidP="003D39C8">
            <w:pPr>
              <w:jc w:val="center"/>
            </w:pPr>
            <w:r w:rsidRPr="007D0D18">
              <w:t>III</w:t>
            </w:r>
          </w:p>
        </w:tc>
      </w:tr>
      <w:tr w:rsidR="00073382" w:rsidRPr="007D0D18" w14:paraId="44977499" w14:textId="77777777" w:rsidTr="00BC52CF">
        <w:tc>
          <w:tcPr>
            <w:tcW w:w="425" w:type="pct"/>
            <w:vMerge/>
            <w:vAlign w:val="center"/>
          </w:tcPr>
          <w:p w14:paraId="386FD466" w14:textId="77777777" w:rsidR="00073382" w:rsidRPr="007D0D18" w:rsidRDefault="00073382" w:rsidP="003D39C8">
            <w:pPr>
              <w:jc w:val="cente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3534149D" w14:textId="1314EFF9" w:rsidR="00073382" w:rsidRPr="007D0D18" w:rsidRDefault="00073382" w:rsidP="003D39C8">
            <w:pPr>
              <w:jc w:val="center"/>
            </w:pPr>
            <w:r w:rsidRPr="007D0D18">
              <w:t>CLO1.4</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2A07906C" w14:textId="7855DC3E" w:rsidR="00073382" w:rsidRPr="007D0D18" w:rsidRDefault="00073382" w:rsidP="00535D93">
            <w:r w:rsidRPr="007D0D18">
              <w:t>Vận dụng các kiến thức đã học để giải quyết các bài tập, các tình huống của từng nội dung học tập.</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55DF7690" w:rsidR="00073382" w:rsidRPr="007D0D18" w:rsidRDefault="00073382" w:rsidP="003D39C8">
            <w:pPr>
              <w:jc w:val="center"/>
            </w:pPr>
            <w:r w:rsidRPr="007D0D18">
              <w:t>III</w:t>
            </w:r>
          </w:p>
        </w:tc>
      </w:tr>
      <w:tr w:rsidR="00864727" w:rsidRPr="007D0D18" w14:paraId="48034CBD" w14:textId="77777777" w:rsidTr="00BC52CF">
        <w:tc>
          <w:tcPr>
            <w:tcW w:w="425" w:type="pct"/>
            <w:vMerge w:val="restart"/>
            <w:tcBorders>
              <w:top w:val="single" w:sz="4" w:space="0" w:color="auto"/>
              <w:left w:val="single" w:sz="4" w:space="0" w:color="auto"/>
              <w:right w:val="single" w:sz="4" w:space="0" w:color="auto"/>
            </w:tcBorders>
            <w:shd w:val="clear" w:color="auto" w:fill="auto"/>
            <w:vAlign w:val="center"/>
          </w:tcPr>
          <w:p w14:paraId="1A639CA5" w14:textId="7192466F" w:rsidR="00864727" w:rsidRPr="007D0D18" w:rsidRDefault="330BD194" w:rsidP="003D39C8">
            <w:pPr>
              <w:jc w:val="center"/>
            </w:pPr>
            <w:r w:rsidRPr="007D0D18">
              <w:t>CG2</w:t>
            </w:r>
          </w:p>
          <w:p w14:paraId="09C25524" w14:textId="13576D88" w:rsidR="00864727" w:rsidRPr="007D0D18" w:rsidRDefault="330BD194" w:rsidP="003D39C8">
            <w:pPr>
              <w:jc w:val="center"/>
            </w:pPr>
            <w:r w:rsidRPr="007D0D18">
              <w:rPr>
                <w:lang w:val="vi"/>
              </w:rPr>
              <w:t>Kỹ năng</w:t>
            </w: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7F48FA26" w14:textId="0016DB44" w:rsidR="00864727" w:rsidRPr="007D0D18" w:rsidRDefault="00864727" w:rsidP="003D39C8">
            <w:pPr>
              <w:jc w:val="center"/>
            </w:pPr>
            <w:r w:rsidRPr="007D0D18">
              <w:t>CLO2.1</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2DB18D3A" w14:textId="2F8435E2" w:rsidR="00864727" w:rsidRPr="007D0D18" w:rsidRDefault="00864727" w:rsidP="00535D93">
            <w:r w:rsidRPr="007D0D18">
              <w:t>Có kỹ năng tìm kiếm, thu thập, tổng hợp, phân tích, giải quyết các vấn đề đặc trưng của chuyên ngành</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864727" w:rsidRPr="007D0D18" w:rsidRDefault="00864727" w:rsidP="003D39C8">
            <w:pPr>
              <w:jc w:val="center"/>
            </w:pPr>
            <w:r w:rsidRPr="007D0D18">
              <w:t>II</w:t>
            </w:r>
          </w:p>
        </w:tc>
      </w:tr>
      <w:tr w:rsidR="00864727" w:rsidRPr="007D0D18" w14:paraId="3AEE356C" w14:textId="77777777" w:rsidTr="00BC52CF">
        <w:tc>
          <w:tcPr>
            <w:tcW w:w="425" w:type="pct"/>
            <w:vMerge/>
            <w:vAlign w:val="center"/>
          </w:tcPr>
          <w:p w14:paraId="41A3BC5C" w14:textId="77777777" w:rsidR="00864727" w:rsidRPr="007D0D18" w:rsidRDefault="00864727" w:rsidP="003D39C8">
            <w:pPr>
              <w:jc w:val="cente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417DFD1F" w14:textId="5FE977AB" w:rsidR="00864727" w:rsidRPr="007D0D18" w:rsidRDefault="00864727" w:rsidP="003D39C8">
            <w:pPr>
              <w:jc w:val="center"/>
            </w:pPr>
            <w:r w:rsidRPr="007D0D18">
              <w:t>CLO2.2</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19647717" w14:textId="263EE585" w:rsidR="00864727" w:rsidRPr="007D0D18" w:rsidRDefault="00864727" w:rsidP="00535D93">
            <w:r w:rsidRPr="007D0D18">
              <w:t>Có kỹ năng làm việc nhóm để cùng giải quyết một vấn đề chuyên môn đúng thời hạn.</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864727" w:rsidRPr="007D0D18" w:rsidRDefault="00864727" w:rsidP="003D39C8">
            <w:pPr>
              <w:jc w:val="center"/>
            </w:pPr>
            <w:r w:rsidRPr="007D0D18">
              <w:t>III</w:t>
            </w:r>
          </w:p>
        </w:tc>
      </w:tr>
      <w:tr w:rsidR="00864727" w:rsidRPr="007D0D18" w14:paraId="4484A08B" w14:textId="77777777" w:rsidTr="00BC52CF">
        <w:tc>
          <w:tcPr>
            <w:tcW w:w="425" w:type="pct"/>
            <w:vMerge w:val="restart"/>
            <w:tcBorders>
              <w:top w:val="single" w:sz="4" w:space="0" w:color="auto"/>
              <w:left w:val="single" w:sz="4" w:space="0" w:color="auto"/>
              <w:right w:val="single" w:sz="4" w:space="0" w:color="auto"/>
            </w:tcBorders>
            <w:shd w:val="clear" w:color="auto" w:fill="auto"/>
            <w:vAlign w:val="center"/>
          </w:tcPr>
          <w:p w14:paraId="76EA7ED2" w14:textId="0B2330BA" w:rsidR="34691B51" w:rsidRPr="007D0D18" w:rsidRDefault="34691B51" w:rsidP="003D39C8">
            <w:pPr>
              <w:jc w:val="center"/>
            </w:pPr>
            <w:r w:rsidRPr="007D0D18">
              <w:t>CG3</w:t>
            </w:r>
          </w:p>
          <w:p w14:paraId="5AE3A40B" w14:textId="28D15C68" w:rsidR="34691B51" w:rsidRPr="007D0D18" w:rsidRDefault="34691B51" w:rsidP="003D39C8">
            <w:pPr>
              <w:jc w:val="center"/>
            </w:pPr>
            <w:r w:rsidRPr="007D0D18">
              <w:rPr>
                <w:lang w:val="vi"/>
              </w:rPr>
              <w:t xml:space="preserve">Năng lực tự chủ tự chịu </w:t>
            </w:r>
            <w:r w:rsidRPr="007D0D18">
              <w:rPr>
                <w:lang w:val="vi"/>
              </w:rPr>
              <w:lastRenderedPageBreak/>
              <w:t>trách nhiệm</w:t>
            </w: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3C836854" w14:textId="666CC095" w:rsidR="00864727" w:rsidRPr="007D0D18" w:rsidRDefault="00864727" w:rsidP="003D39C8">
            <w:pPr>
              <w:jc w:val="center"/>
            </w:pPr>
            <w:r w:rsidRPr="007D0D18">
              <w:lastRenderedPageBreak/>
              <w:t>CLO3.1</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18463D01" w14:textId="28D4E636" w:rsidR="00864727" w:rsidRPr="007D0D18" w:rsidRDefault="00864727" w:rsidP="00535D93">
            <w:r w:rsidRPr="007D0D18">
              <w:t>Có khả năng tự học tập, tự tìm hiểu tài liệu để hoàn thành các bài học và bài tập được giao.</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61990BDC" w:rsidR="00864727" w:rsidRPr="007D0D18" w:rsidRDefault="00864727" w:rsidP="003D39C8">
            <w:pPr>
              <w:jc w:val="center"/>
            </w:pPr>
            <w:r w:rsidRPr="007D0D18">
              <w:t>III</w:t>
            </w:r>
          </w:p>
        </w:tc>
      </w:tr>
      <w:tr w:rsidR="00864727" w:rsidRPr="007D0D18" w14:paraId="7162C31A" w14:textId="77777777" w:rsidTr="00BC52CF">
        <w:tc>
          <w:tcPr>
            <w:tcW w:w="425" w:type="pct"/>
            <w:vMerge/>
            <w:vAlign w:val="center"/>
          </w:tcPr>
          <w:p w14:paraId="2F0FD9F3" w14:textId="77777777" w:rsidR="00864727" w:rsidRPr="007D0D18" w:rsidRDefault="00864727" w:rsidP="003D39C8">
            <w:pPr>
              <w:jc w:val="cente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0E2916DF" w14:textId="608E2A2E" w:rsidR="00864727" w:rsidRPr="007D0D18" w:rsidRDefault="00864727" w:rsidP="003D39C8">
            <w:pPr>
              <w:jc w:val="center"/>
            </w:pPr>
            <w:r w:rsidRPr="007D0D18">
              <w:t>CLO3.2</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595F2973" w14:textId="7C451A52" w:rsidR="00864727" w:rsidRPr="007D0D18" w:rsidRDefault="00864727" w:rsidP="00535D93">
            <w:r w:rsidRPr="007D0D18">
              <w:t>Có khả năng tổ chức và phối hợp nhóm làm việc để cùng giải quyết một vấn đề của môn học.</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864727" w:rsidRPr="007D0D18" w:rsidRDefault="00864727" w:rsidP="003D39C8">
            <w:pPr>
              <w:jc w:val="center"/>
            </w:pPr>
            <w:r w:rsidRPr="007D0D18">
              <w:t>III</w:t>
            </w:r>
          </w:p>
        </w:tc>
      </w:tr>
      <w:tr w:rsidR="00864727" w:rsidRPr="007D0D18" w14:paraId="7732AC72" w14:textId="77777777" w:rsidTr="00BC52CF">
        <w:tc>
          <w:tcPr>
            <w:tcW w:w="425" w:type="pct"/>
            <w:vMerge/>
            <w:vAlign w:val="center"/>
          </w:tcPr>
          <w:p w14:paraId="74E3A51E" w14:textId="77777777" w:rsidR="00864727" w:rsidRPr="007D0D18" w:rsidRDefault="00864727" w:rsidP="003D39C8">
            <w:pPr>
              <w:jc w:val="cente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5C4266A9" w14:textId="2E3EECF5" w:rsidR="00864727" w:rsidRPr="007D0D18" w:rsidRDefault="00864727" w:rsidP="003D39C8">
            <w:pPr>
              <w:jc w:val="center"/>
            </w:pPr>
            <w:r w:rsidRPr="007D0D18">
              <w:t>CLO3.3</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7A69377C" w14:textId="2B972CA9" w:rsidR="00864727" w:rsidRPr="007D0D18" w:rsidRDefault="00864727" w:rsidP="00535D93">
            <w:r w:rsidRPr="007D0D18">
              <w:t xml:space="preserve">Có ý thức tổ chức kỷ luật lớp học, tuân thủ các nội quy lớp học, </w:t>
            </w:r>
            <w:r w:rsidRPr="007D0D18">
              <w:lastRenderedPageBreak/>
              <w:t>có tinh thần hợp tác và trách nhiệm cá nhân đối với các hoạt động được giảng viên giao.</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864727" w:rsidRPr="007D0D18" w:rsidRDefault="00864727" w:rsidP="003D39C8">
            <w:pPr>
              <w:jc w:val="center"/>
            </w:pPr>
            <w:r w:rsidRPr="007D0D18">
              <w:lastRenderedPageBreak/>
              <w:t>III</w:t>
            </w:r>
          </w:p>
        </w:tc>
      </w:tr>
    </w:tbl>
    <w:p w14:paraId="3088B974" w14:textId="18A00C85" w:rsidR="34691B51" w:rsidRPr="007D0D18" w:rsidRDefault="34691B51" w:rsidP="00535D93"/>
    <w:p w14:paraId="2BFFFDE7" w14:textId="77777777" w:rsidR="00007F21" w:rsidRPr="007D0D18" w:rsidRDefault="00007F21" w:rsidP="00535D93">
      <w:pPr>
        <w:rPr>
          <w:lang w:val="pt-BR"/>
        </w:rPr>
      </w:pPr>
    </w:p>
    <w:p w14:paraId="2C86B6B7" w14:textId="302CC5C7" w:rsidR="002B491E" w:rsidRPr="007D0D18" w:rsidRDefault="002B491E" w:rsidP="00C1717F">
      <w:pPr>
        <w:pStyle w:val="Heading1"/>
      </w:pPr>
      <w:r w:rsidRPr="007D0D18">
        <w:t>7. ĐÁNH GIÁ HỌC PHẦN</w:t>
      </w:r>
      <w:r w:rsidR="00DA6AD8" w:rsidRPr="007D0D18">
        <w:t xml:space="preserve"> (C</w:t>
      </w:r>
      <w:r w:rsidR="00154246" w:rsidRPr="007D0D18">
        <w:t>ourse Assessment</w:t>
      </w:r>
      <w:r w:rsidR="00DA6AD8" w:rsidRPr="007D0D18">
        <w:t>)</w:t>
      </w:r>
    </w:p>
    <w:p w14:paraId="7776C1AE" w14:textId="74FF3560" w:rsidR="00085151" w:rsidRPr="007D0D18" w:rsidRDefault="00085151" w:rsidP="009617E5">
      <w:pPr>
        <w:pStyle w:val="Heading2"/>
      </w:pPr>
      <w:r w:rsidRPr="007D0D18">
        <w:t>7.1. Cơ cấu điểm thành phần</w:t>
      </w:r>
    </w:p>
    <w:p w14:paraId="13289569" w14:textId="33B01BF6" w:rsidR="00085151" w:rsidRPr="007D0D18" w:rsidRDefault="00085151" w:rsidP="00535D93">
      <w:r w:rsidRPr="007D0D18">
        <w:t>Bảng 3. Đánh giá học phần</w:t>
      </w:r>
    </w:p>
    <w:tbl>
      <w:tblPr>
        <w:tblStyle w:val="TableGrid"/>
        <w:tblW w:w="5000" w:type="pct"/>
        <w:tblLook w:val="04A0" w:firstRow="1" w:lastRow="0" w:firstColumn="1" w:lastColumn="0" w:noHBand="0" w:noVBand="1"/>
      </w:tblPr>
      <w:tblGrid>
        <w:gridCol w:w="1067"/>
        <w:gridCol w:w="2081"/>
        <w:gridCol w:w="1599"/>
        <w:gridCol w:w="1056"/>
        <w:gridCol w:w="1690"/>
        <w:gridCol w:w="700"/>
        <w:gridCol w:w="1296"/>
      </w:tblGrid>
      <w:tr w:rsidR="00DA590A" w:rsidRPr="007D0D18" w14:paraId="4A043787" w14:textId="0160866E" w:rsidTr="00B75B74">
        <w:tc>
          <w:tcPr>
            <w:tcW w:w="576" w:type="pct"/>
          </w:tcPr>
          <w:p w14:paraId="2FE63CA6" w14:textId="63E89153" w:rsidR="00DA590A" w:rsidRPr="007D0D18" w:rsidRDefault="00DA590A" w:rsidP="001E0C88">
            <w:pPr>
              <w:jc w:val="center"/>
              <w:rPr>
                <w:b/>
                <w:bCs w:val="0"/>
              </w:rPr>
            </w:pPr>
            <w:r w:rsidRPr="007D0D18">
              <w:rPr>
                <w:b/>
                <w:bCs w:val="0"/>
              </w:rPr>
              <w:t>Hình thức đánh giá</w:t>
            </w:r>
          </w:p>
        </w:tc>
        <w:tc>
          <w:tcPr>
            <w:tcW w:w="1110" w:type="pct"/>
          </w:tcPr>
          <w:p w14:paraId="0DE47B6F" w14:textId="11600481" w:rsidR="00DA590A" w:rsidRPr="007D0D18" w:rsidRDefault="00DA590A" w:rsidP="001E0C88">
            <w:pPr>
              <w:jc w:val="center"/>
              <w:rPr>
                <w:b/>
                <w:bCs w:val="0"/>
              </w:rPr>
            </w:pPr>
            <w:r w:rsidRPr="007D0D18">
              <w:rPr>
                <w:b/>
                <w:bCs w:val="0"/>
              </w:rPr>
              <w:t>Nội dung /</w:t>
            </w:r>
          </w:p>
          <w:p w14:paraId="2EB17E5A" w14:textId="75C7D287" w:rsidR="00DA590A" w:rsidRPr="007D0D18" w:rsidRDefault="00DA590A" w:rsidP="001E0C88">
            <w:pPr>
              <w:jc w:val="center"/>
              <w:rPr>
                <w:b/>
                <w:bCs w:val="0"/>
              </w:rPr>
            </w:pPr>
            <w:r w:rsidRPr="007D0D18">
              <w:rPr>
                <w:b/>
                <w:bCs w:val="0"/>
              </w:rPr>
              <w:t>Bài đánh giá</w:t>
            </w:r>
          </w:p>
        </w:tc>
        <w:tc>
          <w:tcPr>
            <w:tcW w:w="856" w:type="pct"/>
            <w:vAlign w:val="center"/>
          </w:tcPr>
          <w:p w14:paraId="6A491890" w14:textId="4A2A0F16" w:rsidR="00DA590A" w:rsidRPr="007D0D18" w:rsidRDefault="00DA590A" w:rsidP="001E0C88">
            <w:pPr>
              <w:jc w:val="center"/>
              <w:rPr>
                <w:b/>
                <w:bCs w:val="0"/>
              </w:rPr>
            </w:pPr>
            <w:r w:rsidRPr="007D0D18">
              <w:rPr>
                <w:b/>
                <w:bCs w:val="0"/>
              </w:rPr>
              <w:t>Thời điểm</w:t>
            </w:r>
          </w:p>
        </w:tc>
        <w:tc>
          <w:tcPr>
            <w:tcW w:w="563" w:type="pct"/>
            <w:vAlign w:val="center"/>
          </w:tcPr>
          <w:p w14:paraId="11402C4C" w14:textId="7B4A5238" w:rsidR="00DA590A" w:rsidRPr="007D0D18" w:rsidRDefault="00DA590A" w:rsidP="001E0C88">
            <w:pPr>
              <w:jc w:val="center"/>
              <w:rPr>
                <w:b/>
                <w:bCs w:val="0"/>
              </w:rPr>
            </w:pPr>
            <w:r w:rsidRPr="007D0D18">
              <w:rPr>
                <w:b/>
                <w:bCs w:val="0"/>
              </w:rPr>
              <w:t>CLOs</w:t>
            </w:r>
          </w:p>
        </w:tc>
        <w:tc>
          <w:tcPr>
            <w:tcW w:w="911" w:type="pct"/>
          </w:tcPr>
          <w:p w14:paraId="6C3A3712" w14:textId="5E1564B8" w:rsidR="00DA590A" w:rsidRPr="007D0D18" w:rsidRDefault="00DA590A" w:rsidP="001E0C88">
            <w:pPr>
              <w:jc w:val="center"/>
              <w:rPr>
                <w:b/>
                <w:bCs w:val="0"/>
              </w:rPr>
            </w:pPr>
            <w:r w:rsidRPr="007D0D18">
              <w:rPr>
                <w:b/>
                <w:bCs w:val="0"/>
              </w:rPr>
              <w:t>Công cụ và</w:t>
            </w:r>
          </w:p>
          <w:p w14:paraId="65F02D3C" w14:textId="036F9F2D" w:rsidR="00DA590A" w:rsidRPr="007D0D18" w:rsidRDefault="00DA590A" w:rsidP="001E0C88">
            <w:pPr>
              <w:jc w:val="center"/>
              <w:rPr>
                <w:b/>
                <w:bCs w:val="0"/>
              </w:rPr>
            </w:pPr>
            <w:proofErr w:type="gramStart"/>
            <w:r w:rsidRPr="007D0D18">
              <w:rPr>
                <w:b/>
                <w:bCs w:val="0"/>
              </w:rPr>
              <w:t>tiêu</w:t>
            </w:r>
            <w:proofErr w:type="gramEnd"/>
            <w:r w:rsidRPr="007D0D18">
              <w:rPr>
                <w:b/>
                <w:bCs w:val="0"/>
              </w:rPr>
              <w:t xml:space="preserve"> chí đánh giá</w:t>
            </w:r>
          </w:p>
        </w:tc>
        <w:tc>
          <w:tcPr>
            <w:tcW w:w="382" w:type="pct"/>
          </w:tcPr>
          <w:p w14:paraId="3A726205" w14:textId="75C5C028" w:rsidR="00DA590A" w:rsidRPr="007D0D18" w:rsidRDefault="00DA590A" w:rsidP="001E0C88">
            <w:pPr>
              <w:jc w:val="center"/>
              <w:rPr>
                <w:b/>
                <w:bCs w:val="0"/>
              </w:rPr>
            </w:pPr>
            <w:r w:rsidRPr="007D0D18">
              <w:rPr>
                <w:b/>
                <w:bCs w:val="0"/>
              </w:rPr>
              <w:t>Tỷ lệ</w:t>
            </w:r>
          </w:p>
          <w:p w14:paraId="5A25AB2C" w14:textId="53F00811" w:rsidR="00DA590A" w:rsidRPr="007D0D18" w:rsidRDefault="00DA590A" w:rsidP="001E0C88">
            <w:pPr>
              <w:jc w:val="center"/>
              <w:rPr>
                <w:b/>
                <w:bCs w:val="0"/>
              </w:rPr>
            </w:pPr>
            <w:r w:rsidRPr="007D0D18">
              <w:rPr>
                <w:b/>
                <w:bCs w:val="0"/>
              </w:rPr>
              <w:t>(%)</w:t>
            </w:r>
          </w:p>
        </w:tc>
        <w:tc>
          <w:tcPr>
            <w:tcW w:w="602" w:type="pct"/>
            <w:vAlign w:val="center"/>
          </w:tcPr>
          <w:p w14:paraId="6F11CCF3" w14:textId="065E2A99" w:rsidR="00DA590A" w:rsidRPr="007D0D18" w:rsidRDefault="00DA590A" w:rsidP="001E0C88">
            <w:pPr>
              <w:jc w:val="center"/>
              <w:rPr>
                <w:b/>
                <w:bCs w:val="0"/>
              </w:rPr>
            </w:pPr>
            <w:r w:rsidRPr="007D0D18">
              <w:rPr>
                <w:b/>
                <w:bCs w:val="0"/>
              </w:rPr>
              <w:t>CĐR/PLO của CTĐT</w:t>
            </w:r>
          </w:p>
        </w:tc>
      </w:tr>
      <w:tr w:rsidR="00DA590A" w:rsidRPr="007D0D18" w14:paraId="7B4F6BD9" w14:textId="18F07FD1" w:rsidTr="00B75B74">
        <w:tc>
          <w:tcPr>
            <w:tcW w:w="576" w:type="pct"/>
          </w:tcPr>
          <w:p w14:paraId="54716AC4" w14:textId="3B941EC3" w:rsidR="00DA590A" w:rsidRPr="007D0D18" w:rsidRDefault="00DA590A" w:rsidP="001E1956">
            <w:pPr>
              <w:jc w:val="center"/>
            </w:pPr>
            <w:r w:rsidRPr="007D0D18">
              <w:t>[1]</w:t>
            </w:r>
          </w:p>
        </w:tc>
        <w:tc>
          <w:tcPr>
            <w:tcW w:w="1110" w:type="pct"/>
          </w:tcPr>
          <w:p w14:paraId="1E19C9BB" w14:textId="30AFF5C8" w:rsidR="00DA590A" w:rsidRPr="007D0D18" w:rsidRDefault="00DA590A" w:rsidP="001E1956">
            <w:pPr>
              <w:jc w:val="center"/>
            </w:pPr>
            <w:r w:rsidRPr="007D0D18">
              <w:t>[2]</w:t>
            </w:r>
          </w:p>
        </w:tc>
        <w:tc>
          <w:tcPr>
            <w:tcW w:w="856" w:type="pct"/>
          </w:tcPr>
          <w:p w14:paraId="5E5CCD52" w14:textId="1304B0AC" w:rsidR="00DA590A" w:rsidRPr="007D0D18" w:rsidRDefault="00DA590A" w:rsidP="001E1956">
            <w:pPr>
              <w:jc w:val="center"/>
            </w:pPr>
            <w:r w:rsidRPr="007D0D18">
              <w:t>[3]</w:t>
            </w:r>
          </w:p>
        </w:tc>
        <w:tc>
          <w:tcPr>
            <w:tcW w:w="563" w:type="pct"/>
          </w:tcPr>
          <w:p w14:paraId="293D9A15" w14:textId="4D3BAADE" w:rsidR="00DA590A" w:rsidRPr="007D0D18" w:rsidRDefault="00DA590A" w:rsidP="001E1956">
            <w:pPr>
              <w:jc w:val="center"/>
            </w:pPr>
            <w:r w:rsidRPr="007D0D18">
              <w:t>[4]</w:t>
            </w:r>
          </w:p>
        </w:tc>
        <w:tc>
          <w:tcPr>
            <w:tcW w:w="911" w:type="pct"/>
          </w:tcPr>
          <w:p w14:paraId="3B4CE28F" w14:textId="21F8DC29" w:rsidR="00DA590A" w:rsidRPr="007D0D18" w:rsidRDefault="00DA590A" w:rsidP="001E1956">
            <w:pPr>
              <w:jc w:val="center"/>
            </w:pPr>
            <w:r w:rsidRPr="007D0D18">
              <w:t>[5]</w:t>
            </w:r>
          </w:p>
        </w:tc>
        <w:tc>
          <w:tcPr>
            <w:tcW w:w="382" w:type="pct"/>
            <w:vAlign w:val="center"/>
          </w:tcPr>
          <w:p w14:paraId="0F9C5401" w14:textId="24E72E82" w:rsidR="00DA590A" w:rsidRPr="007D0D18" w:rsidRDefault="00DA590A" w:rsidP="001E1956">
            <w:pPr>
              <w:jc w:val="center"/>
            </w:pPr>
            <w:r w:rsidRPr="007D0D18">
              <w:t>[6]</w:t>
            </w:r>
          </w:p>
        </w:tc>
        <w:tc>
          <w:tcPr>
            <w:tcW w:w="602" w:type="pct"/>
          </w:tcPr>
          <w:p w14:paraId="5D642567" w14:textId="2111DADA" w:rsidR="00DA590A" w:rsidRPr="007D0D18" w:rsidRDefault="00DA590A" w:rsidP="001E1956">
            <w:pPr>
              <w:jc w:val="center"/>
            </w:pPr>
            <w:r w:rsidRPr="007D0D18">
              <w:t>[7]</w:t>
            </w:r>
          </w:p>
        </w:tc>
      </w:tr>
      <w:tr w:rsidR="00864727" w:rsidRPr="007D0D18" w14:paraId="31E7263F" w14:textId="65FBCE43" w:rsidTr="00B75B74">
        <w:tc>
          <w:tcPr>
            <w:tcW w:w="576" w:type="pct"/>
          </w:tcPr>
          <w:p w14:paraId="1ED322FE" w14:textId="1B1E5D0B" w:rsidR="00864727" w:rsidRPr="007D0D18" w:rsidRDefault="00864727" w:rsidP="004502F9">
            <w:pPr>
              <w:jc w:val="center"/>
            </w:pPr>
            <w:r w:rsidRPr="007D0D18">
              <w:t>Chuyên cần</w:t>
            </w:r>
          </w:p>
        </w:tc>
        <w:tc>
          <w:tcPr>
            <w:tcW w:w="1110" w:type="pct"/>
          </w:tcPr>
          <w:p w14:paraId="422AAE41" w14:textId="77777777" w:rsidR="00864727" w:rsidRPr="007D0D18" w:rsidRDefault="00864727" w:rsidP="00535D93">
            <w:r w:rsidRPr="007D0D18">
              <w:t xml:space="preserve">Thái độ học tập trên lớp </w:t>
            </w:r>
          </w:p>
          <w:p w14:paraId="7A6BBDB7" w14:textId="77777777" w:rsidR="00864727" w:rsidRPr="007D0D18" w:rsidRDefault="00864727" w:rsidP="00535D93">
            <w:r w:rsidRPr="007D0D18">
              <w:t>Trả lời câu hỏi trên lớp</w:t>
            </w:r>
          </w:p>
          <w:p w14:paraId="24F221CC" w14:textId="125A07F9" w:rsidR="00864727" w:rsidRPr="007D0D18" w:rsidRDefault="00864727" w:rsidP="00535D93">
            <w:r w:rsidRPr="007D0D18">
              <w:t>Trả lời các câu hỏi thảo luận</w:t>
            </w:r>
          </w:p>
        </w:tc>
        <w:tc>
          <w:tcPr>
            <w:tcW w:w="856" w:type="pct"/>
          </w:tcPr>
          <w:p w14:paraId="7807596F" w14:textId="04CD144A" w:rsidR="00864727" w:rsidRPr="007D0D18" w:rsidRDefault="00864727" w:rsidP="00535D93">
            <w:r w:rsidRPr="007D0D18">
              <w:t>Tuần 1-12</w:t>
            </w:r>
          </w:p>
        </w:tc>
        <w:tc>
          <w:tcPr>
            <w:tcW w:w="563" w:type="pct"/>
          </w:tcPr>
          <w:p w14:paraId="4CFEFEB8" w14:textId="12FF770C" w:rsidR="00864727" w:rsidRPr="007D0D18" w:rsidRDefault="00864727" w:rsidP="00535D93">
            <w:r w:rsidRPr="007D0D18">
              <w:t>CLO1.x, CLO2.1, CLO3.1, CLO3.3</w:t>
            </w:r>
          </w:p>
        </w:tc>
        <w:tc>
          <w:tcPr>
            <w:tcW w:w="911" w:type="pct"/>
          </w:tcPr>
          <w:p w14:paraId="6452FA11" w14:textId="77777777" w:rsidR="00864727" w:rsidRPr="007D0D18" w:rsidRDefault="00864727" w:rsidP="00535D93">
            <w:r w:rsidRPr="007D0D18">
              <w:t xml:space="preserve">Nhật ký giảng dạy của giảng viên với các tiêu chí đánh </w:t>
            </w:r>
            <w:proofErr w:type="gramStart"/>
            <w:r w:rsidRPr="007D0D18">
              <w:t>giá:</w:t>
            </w:r>
            <w:proofErr w:type="gramEnd"/>
            <w:r w:rsidRPr="007D0D18">
              <w:t xml:space="preserve"> </w:t>
            </w:r>
          </w:p>
          <w:p w14:paraId="5E5058FB" w14:textId="77777777" w:rsidR="00864727" w:rsidRPr="007D0D18" w:rsidRDefault="00864727" w:rsidP="00535D93">
            <w:r w:rsidRPr="007D0D18">
              <w:t xml:space="preserve">(i) Mức độ tham gia </w:t>
            </w:r>
          </w:p>
          <w:p w14:paraId="4B728A39" w14:textId="77777777" w:rsidR="00864727" w:rsidRPr="007D0D18" w:rsidRDefault="00864727" w:rsidP="00535D93">
            <w:r w:rsidRPr="007D0D18">
              <w:t xml:space="preserve">(ii) Mức độ tương tác </w:t>
            </w:r>
          </w:p>
          <w:p w14:paraId="36BDD50E" w14:textId="77777777" w:rsidR="00864727" w:rsidRPr="007D0D18" w:rsidRDefault="00864727" w:rsidP="00535D93">
            <w:r w:rsidRPr="007D0D18">
              <w:t>(iii) Chất lượng câu trả lời</w:t>
            </w:r>
          </w:p>
          <w:p w14:paraId="6D7EBB5F" w14:textId="2BA35CC5" w:rsidR="001D7201" w:rsidRPr="007D0D18" w:rsidRDefault="001D7201" w:rsidP="00535D93">
            <w:r w:rsidRPr="007D0D18">
              <w:t>Xem Phụ lục 2, rubrics 1</w:t>
            </w:r>
          </w:p>
        </w:tc>
        <w:tc>
          <w:tcPr>
            <w:tcW w:w="382" w:type="pct"/>
            <w:vAlign w:val="center"/>
          </w:tcPr>
          <w:p w14:paraId="2D23E3F7" w14:textId="3BB0452D" w:rsidR="00864727" w:rsidRPr="007D0D18" w:rsidRDefault="00864727" w:rsidP="00535D93">
            <w:r w:rsidRPr="007D0D18">
              <w:t>10%</w:t>
            </w:r>
          </w:p>
        </w:tc>
        <w:tc>
          <w:tcPr>
            <w:tcW w:w="602" w:type="pct"/>
          </w:tcPr>
          <w:p w14:paraId="0824C51F" w14:textId="422A4CC3" w:rsidR="00864727" w:rsidRPr="007D0D18" w:rsidRDefault="00864727" w:rsidP="00535D93">
            <w:r w:rsidRPr="007D0D18">
              <w:t>…</w:t>
            </w:r>
          </w:p>
        </w:tc>
      </w:tr>
      <w:tr w:rsidR="00864727" w:rsidRPr="007D0D18" w14:paraId="4F29017D" w14:textId="05AAF581" w:rsidTr="00B75B74">
        <w:tc>
          <w:tcPr>
            <w:tcW w:w="576" w:type="pct"/>
            <w:vMerge w:val="restart"/>
          </w:tcPr>
          <w:p w14:paraId="0BB306BF" w14:textId="482179B0" w:rsidR="00864727" w:rsidRPr="007D0D18" w:rsidRDefault="00864727" w:rsidP="004502F9">
            <w:pPr>
              <w:jc w:val="center"/>
            </w:pPr>
            <w:r w:rsidRPr="007D0D18">
              <w:t>Đánh giá quá trình</w:t>
            </w:r>
          </w:p>
        </w:tc>
        <w:tc>
          <w:tcPr>
            <w:tcW w:w="1110" w:type="pct"/>
            <w:vAlign w:val="center"/>
          </w:tcPr>
          <w:p w14:paraId="6E168847" w14:textId="079F8442" w:rsidR="00864727" w:rsidRPr="007D0D18" w:rsidRDefault="00864727" w:rsidP="00535D93">
            <w:r w:rsidRPr="007D0D18">
              <w:t>Bài kiểm tra giữa kỳ</w:t>
            </w:r>
          </w:p>
        </w:tc>
        <w:tc>
          <w:tcPr>
            <w:tcW w:w="856" w:type="pct"/>
            <w:vAlign w:val="center"/>
          </w:tcPr>
          <w:p w14:paraId="71770327" w14:textId="0DA1853D" w:rsidR="00864727" w:rsidRPr="007D0D18" w:rsidRDefault="00864727" w:rsidP="00535D93">
            <w:r w:rsidRPr="007D0D18">
              <w:t>Tuần 8</w:t>
            </w:r>
          </w:p>
        </w:tc>
        <w:tc>
          <w:tcPr>
            <w:tcW w:w="563" w:type="pct"/>
          </w:tcPr>
          <w:p w14:paraId="7DC0D6A4" w14:textId="5C575A07" w:rsidR="00864727" w:rsidRPr="007D0D18" w:rsidRDefault="00864727" w:rsidP="00535D93">
            <w:r w:rsidRPr="007D0D18">
              <w:t>CLO1.x, CLO2.1, CLO3.3</w:t>
            </w:r>
          </w:p>
        </w:tc>
        <w:tc>
          <w:tcPr>
            <w:tcW w:w="911" w:type="pct"/>
            <w:vAlign w:val="center"/>
          </w:tcPr>
          <w:p w14:paraId="1E25940A" w14:textId="77777777" w:rsidR="00864727" w:rsidRPr="007D0D18" w:rsidRDefault="00864727" w:rsidP="00535D93">
            <w:r w:rsidRPr="007D0D18">
              <w:t xml:space="preserve">Tiêu </w:t>
            </w:r>
            <w:proofErr w:type="gramStart"/>
            <w:r w:rsidRPr="007D0D18">
              <w:t>chí:</w:t>
            </w:r>
            <w:proofErr w:type="gramEnd"/>
            <w:r w:rsidRPr="007D0D18">
              <w:t xml:space="preserve"> </w:t>
            </w:r>
          </w:p>
          <w:p w14:paraId="22AD00C7" w14:textId="77777777" w:rsidR="00864727" w:rsidRPr="007D0D18" w:rsidRDefault="00864727" w:rsidP="00535D93">
            <w:r w:rsidRPr="007D0D18">
              <w:t>(i) Bài được làm đầy đủ, chính xác</w:t>
            </w:r>
          </w:p>
          <w:p w14:paraId="62038E29" w14:textId="77777777" w:rsidR="00864727" w:rsidRPr="007D0D18" w:rsidRDefault="00864727" w:rsidP="00535D93">
            <w:r w:rsidRPr="007D0D18">
              <w:t>(ii) Hình thức đẹp</w:t>
            </w:r>
          </w:p>
          <w:p w14:paraId="3D7199C1" w14:textId="77777777" w:rsidR="00864727" w:rsidRPr="007D0D18" w:rsidRDefault="00864727" w:rsidP="00535D93">
            <w:r w:rsidRPr="007D0D18">
              <w:t>(iii) Thời gian nộp đúng quy định</w:t>
            </w:r>
          </w:p>
          <w:p w14:paraId="69F74BEF" w14:textId="4A24594E" w:rsidR="00864727" w:rsidRPr="007D0D18" w:rsidRDefault="00864727" w:rsidP="00535D93">
            <w:r w:rsidRPr="007D0D18">
              <w:t>(iv) Tuân theo quy định kiểm tra, đánh giá của trường.</w:t>
            </w:r>
          </w:p>
        </w:tc>
        <w:tc>
          <w:tcPr>
            <w:tcW w:w="382" w:type="pct"/>
            <w:vMerge w:val="restart"/>
            <w:vAlign w:val="center"/>
          </w:tcPr>
          <w:p w14:paraId="57DF91F4" w14:textId="1A8D24EA" w:rsidR="00864727" w:rsidRPr="007D0D18" w:rsidRDefault="00864727" w:rsidP="00535D93">
            <w:r w:rsidRPr="007D0D18">
              <w:t>40%</w:t>
            </w:r>
          </w:p>
        </w:tc>
        <w:tc>
          <w:tcPr>
            <w:tcW w:w="602" w:type="pct"/>
          </w:tcPr>
          <w:p w14:paraId="0A991508" w14:textId="7408E43B" w:rsidR="00864727" w:rsidRPr="007D0D18" w:rsidRDefault="00864727" w:rsidP="00535D93">
            <w:r w:rsidRPr="007D0D18">
              <w:t>…</w:t>
            </w:r>
          </w:p>
        </w:tc>
      </w:tr>
      <w:tr w:rsidR="009116C7" w:rsidRPr="007D0D18" w14:paraId="14E3A0CC" w14:textId="2DC88C1B" w:rsidTr="00B75B74">
        <w:tc>
          <w:tcPr>
            <w:tcW w:w="576" w:type="pct"/>
            <w:vMerge/>
          </w:tcPr>
          <w:p w14:paraId="14AE004C" w14:textId="77777777" w:rsidR="009116C7" w:rsidRPr="007D0D18" w:rsidRDefault="009116C7" w:rsidP="004502F9">
            <w:pPr>
              <w:jc w:val="center"/>
            </w:pPr>
          </w:p>
        </w:tc>
        <w:tc>
          <w:tcPr>
            <w:tcW w:w="1110" w:type="pct"/>
            <w:vAlign w:val="center"/>
          </w:tcPr>
          <w:p w14:paraId="724E15F5" w14:textId="4F4AFF90" w:rsidR="009116C7" w:rsidRPr="007D0D18" w:rsidRDefault="009116C7" w:rsidP="00535D93">
            <w:r w:rsidRPr="007D0D18">
              <w:t xml:space="preserve">Trình bày </w:t>
            </w:r>
            <w:proofErr w:type="gramStart"/>
            <w:r w:rsidRPr="007D0D18">
              <w:t>nhóm:</w:t>
            </w:r>
            <w:proofErr w:type="gramEnd"/>
            <w:r w:rsidRPr="007D0D18">
              <w:t xml:space="preserve"> Báo cáo phân tích nguyên lý hoạt động của một công nghệ cụ thể trong </w:t>
            </w:r>
            <w:r w:rsidR="00073382" w:rsidRPr="007D0D18">
              <w:t>trung tâm dữ liệu ảo hóa.</w:t>
            </w:r>
            <w:r w:rsidRPr="007D0D18">
              <w:t>.</w:t>
            </w:r>
          </w:p>
        </w:tc>
        <w:tc>
          <w:tcPr>
            <w:tcW w:w="856" w:type="pct"/>
            <w:vAlign w:val="center"/>
          </w:tcPr>
          <w:p w14:paraId="38AD5A9B" w14:textId="009B30FC" w:rsidR="009116C7" w:rsidRPr="007D0D18" w:rsidRDefault="009116C7" w:rsidP="00535D93">
            <w:r w:rsidRPr="007D0D18">
              <w:t>Tuần 13, 14</w:t>
            </w:r>
          </w:p>
        </w:tc>
        <w:tc>
          <w:tcPr>
            <w:tcW w:w="563" w:type="pct"/>
          </w:tcPr>
          <w:p w14:paraId="6D79B6DC" w14:textId="187DC9AD" w:rsidR="009116C7" w:rsidRPr="007D0D18" w:rsidRDefault="009116C7" w:rsidP="00535D93">
            <w:r w:rsidRPr="007D0D18">
              <w:t>CLO1.x, CLO2.x, CLO3.x</w:t>
            </w:r>
          </w:p>
        </w:tc>
        <w:tc>
          <w:tcPr>
            <w:tcW w:w="911" w:type="pct"/>
            <w:vAlign w:val="center"/>
          </w:tcPr>
          <w:p w14:paraId="71690BDB" w14:textId="75468A9E" w:rsidR="009116C7" w:rsidRPr="007D0D18" w:rsidRDefault="009116C7" w:rsidP="00535D93">
            <w:r w:rsidRPr="007D0D18">
              <w:t>Xem Phụ lục 2, rubrics 2</w:t>
            </w:r>
          </w:p>
        </w:tc>
        <w:tc>
          <w:tcPr>
            <w:tcW w:w="382" w:type="pct"/>
            <w:vMerge/>
          </w:tcPr>
          <w:p w14:paraId="65F8CD2A" w14:textId="77777777" w:rsidR="009116C7" w:rsidRPr="007D0D18" w:rsidRDefault="009116C7" w:rsidP="00535D93"/>
        </w:tc>
        <w:tc>
          <w:tcPr>
            <w:tcW w:w="602" w:type="pct"/>
          </w:tcPr>
          <w:p w14:paraId="01B3A421" w14:textId="28AA642B" w:rsidR="009116C7" w:rsidRPr="007D0D18" w:rsidRDefault="009116C7" w:rsidP="00535D93">
            <w:r w:rsidRPr="007D0D18">
              <w:t>…</w:t>
            </w:r>
          </w:p>
        </w:tc>
      </w:tr>
      <w:tr w:rsidR="00864727" w:rsidRPr="007D0D18" w14:paraId="691106C7" w14:textId="63AC41EE" w:rsidTr="00B75B74">
        <w:tc>
          <w:tcPr>
            <w:tcW w:w="576" w:type="pct"/>
          </w:tcPr>
          <w:p w14:paraId="732B074D" w14:textId="468003FB" w:rsidR="00864727" w:rsidRPr="007D0D18" w:rsidRDefault="00864727" w:rsidP="004502F9">
            <w:pPr>
              <w:jc w:val="center"/>
            </w:pPr>
            <w:r w:rsidRPr="007D0D18">
              <w:t>Đánh giá cuối kỳ</w:t>
            </w:r>
          </w:p>
        </w:tc>
        <w:tc>
          <w:tcPr>
            <w:tcW w:w="1110" w:type="pct"/>
            <w:vAlign w:val="center"/>
          </w:tcPr>
          <w:p w14:paraId="54C40E95" w14:textId="0B077694" w:rsidR="00864727" w:rsidRPr="007D0D18" w:rsidRDefault="00864727" w:rsidP="00535D93">
            <w:r w:rsidRPr="007D0D18">
              <w:t>Bài thi cuối kỳ</w:t>
            </w:r>
          </w:p>
        </w:tc>
        <w:tc>
          <w:tcPr>
            <w:tcW w:w="856" w:type="pct"/>
            <w:vAlign w:val="center"/>
          </w:tcPr>
          <w:p w14:paraId="00703C7B" w14:textId="5AF04A5F" w:rsidR="00864727" w:rsidRPr="007D0D18" w:rsidRDefault="00864727" w:rsidP="00535D93">
            <w:r w:rsidRPr="007D0D18">
              <w:t>Lịch thi học phần</w:t>
            </w:r>
          </w:p>
        </w:tc>
        <w:tc>
          <w:tcPr>
            <w:tcW w:w="563" w:type="pct"/>
            <w:vAlign w:val="center"/>
          </w:tcPr>
          <w:p w14:paraId="6CCCDFB2" w14:textId="007DD876" w:rsidR="00864727" w:rsidRPr="007D0D18" w:rsidRDefault="00864727" w:rsidP="00535D93">
            <w:r w:rsidRPr="007D0D18">
              <w:t>CLO1.x, CLO2.1, CLO3.3</w:t>
            </w:r>
          </w:p>
        </w:tc>
        <w:tc>
          <w:tcPr>
            <w:tcW w:w="911" w:type="pct"/>
            <w:vAlign w:val="center"/>
          </w:tcPr>
          <w:p w14:paraId="0AAEA588" w14:textId="6A1E9D57" w:rsidR="00864727" w:rsidRPr="007D0D18" w:rsidRDefault="00864727" w:rsidP="00535D93">
            <w:r w:rsidRPr="007D0D18">
              <w:t>Theo yêu cầu bài thi</w:t>
            </w:r>
          </w:p>
        </w:tc>
        <w:tc>
          <w:tcPr>
            <w:tcW w:w="382" w:type="pct"/>
            <w:vAlign w:val="center"/>
          </w:tcPr>
          <w:p w14:paraId="523200E9" w14:textId="46EB7496" w:rsidR="00864727" w:rsidRPr="007D0D18" w:rsidRDefault="00864727" w:rsidP="00535D93">
            <w:r w:rsidRPr="007D0D18">
              <w:t>50%</w:t>
            </w:r>
          </w:p>
        </w:tc>
        <w:tc>
          <w:tcPr>
            <w:tcW w:w="602" w:type="pct"/>
          </w:tcPr>
          <w:p w14:paraId="626A2D4A" w14:textId="0B1E8946" w:rsidR="00864727" w:rsidRPr="007D0D18" w:rsidRDefault="00864727" w:rsidP="00535D93">
            <w:r w:rsidRPr="007D0D18">
              <w:t>…</w:t>
            </w:r>
          </w:p>
        </w:tc>
      </w:tr>
    </w:tbl>
    <w:p w14:paraId="05AF2E0F" w14:textId="6000941E" w:rsidR="002B491E" w:rsidRPr="007D0D18" w:rsidRDefault="00F36F50" w:rsidP="00105297">
      <w:pPr>
        <w:pStyle w:val="Heading2"/>
      </w:pPr>
      <w:r w:rsidRPr="007D0D18">
        <w:t>7.2. Ma trận đề thi (phụ lục 1)</w:t>
      </w:r>
    </w:p>
    <w:p w14:paraId="3E15E6A2" w14:textId="45EAB47D" w:rsidR="00F36F50" w:rsidRPr="007D0D18" w:rsidRDefault="00F36F50" w:rsidP="00105297">
      <w:pPr>
        <w:pStyle w:val="Heading2"/>
      </w:pPr>
      <w:r w:rsidRPr="007D0D18">
        <w:t>7.3. Các rubrics (phụ lục 2)</w:t>
      </w:r>
    </w:p>
    <w:p w14:paraId="73ECF08D" w14:textId="77777777" w:rsidR="00E77B50" w:rsidRPr="007D0D18" w:rsidRDefault="00E77B50" w:rsidP="00535D93">
      <w:pPr>
        <w:rPr>
          <w:lang w:val="pt-BR"/>
        </w:rPr>
      </w:pPr>
    </w:p>
    <w:p w14:paraId="58F7DC3E" w14:textId="50A4E0EC" w:rsidR="00E77B50" w:rsidRPr="007D0D18" w:rsidRDefault="00E77B50" w:rsidP="003C0D6B">
      <w:pPr>
        <w:pStyle w:val="Heading1"/>
        <w:rPr>
          <w:lang w:val="pt-BR"/>
        </w:rPr>
      </w:pPr>
      <w:r w:rsidRPr="007D0D18">
        <w:rPr>
          <w:lang w:val="pt-BR"/>
        </w:rPr>
        <w:lastRenderedPageBreak/>
        <w:t>8. KẾ HOẠCH DẠY HỌC (</w:t>
      </w:r>
      <w:r w:rsidR="00154246" w:rsidRPr="007D0D18">
        <w:rPr>
          <w:lang w:val="pt-BR"/>
        </w:rPr>
        <w:t>Lesson Plan</w:t>
      </w:r>
      <w:r w:rsidRPr="007D0D18">
        <w:rPr>
          <w:lang w:val="pt-BR"/>
        </w:rPr>
        <w:t>)</w:t>
      </w:r>
    </w:p>
    <w:p w14:paraId="01E998E8" w14:textId="7BF68B17" w:rsidR="00E77B50" w:rsidRPr="007D0D18" w:rsidRDefault="0029747A" w:rsidP="00781FEE">
      <w:pPr>
        <w:jc w:val="center"/>
        <w:rPr>
          <w:lang w:val="pt-BR"/>
        </w:rPr>
      </w:pPr>
      <w:r w:rsidRPr="007D0D18">
        <w:t xml:space="preserve">Bảng 4. Kế hoạch </w:t>
      </w:r>
      <w:r w:rsidR="000F3B0A" w:rsidRPr="007D0D18">
        <w:t xml:space="preserve">và nội dung </w:t>
      </w:r>
      <w:r w:rsidRPr="007D0D18">
        <w:t>dạy học</w:t>
      </w:r>
    </w:p>
    <w:tbl>
      <w:tblPr>
        <w:tblStyle w:val="TableGrid"/>
        <w:tblW w:w="5000" w:type="pct"/>
        <w:tblLook w:val="04A0" w:firstRow="1" w:lastRow="0" w:firstColumn="1" w:lastColumn="0" w:noHBand="0" w:noVBand="1"/>
      </w:tblPr>
      <w:tblGrid>
        <w:gridCol w:w="764"/>
        <w:gridCol w:w="2047"/>
        <w:gridCol w:w="1434"/>
        <w:gridCol w:w="2633"/>
        <w:gridCol w:w="1555"/>
        <w:gridCol w:w="1056"/>
      </w:tblGrid>
      <w:tr w:rsidR="00C83AE6" w:rsidRPr="007D0D18" w14:paraId="7CB2CFB4" w14:textId="77777777" w:rsidTr="003C0D6B">
        <w:tc>
          <w:tcPr>
            <w:tcW w:w="379" w:type="pct"/>
          </w:tcPr>
          <w:p w14:paraId="04314217" w14:textId="5F4C319F" w:rsidR="00C83AE6" w:rsidRPr="007D0D18" w:rsidRDefault="00C83AE6" w:rsidP="00535D93">
            <w:pPr>
              <w:rPr>
                <w:b/>
                <w:bCs w:val="0"/>
                <w:lang w:val="pt-BR"/>
              </w:rPr>
            </w:pPr>
            <w:r w:rsidRPr="007D0D18">
              <w:rPr>
                <w:b/>
                <w:bCs w:val="0"/>
                <w:lang w:val="pt-BR"/>
              </w:rPr>
              <w:t>Tuần</w:t>
            </w:r>
          </w:p>
        </w:tc>
        <w:tc>
          <w:tcPr>
            <w:tcW w:w="1093" w:type="pct"/>
          </w:tcPr>
          <w:p w14:paraId="70C111F8" w14:textId="0514549B" w:rsidR="00C83AE6" w:rsidRPr="007D0D18" w:rsidRDefault="00C83AE6" w:rsidP="00535D93">
            <w:pPr>
              <w:rPr>
                <w:b/>
                <w:bCs w:val="0"/>
                <w:lang w:val="pt-BR"/>
              </w:rPr>
            </w:pPr>
            <w:r w:rsidRPr="007D0D18">
              <w:rPr>
                <w:b/>
                <w:bCs w:val="0"/>
                <w:lang w:val="pt-BR"/>
              </w:rPr>
              <w:t>Nội dung</w:t>
            </w:r>
          </w:p>
        </w:tc>
        <w:tc>
          <w:tcPr>
            <w:tcW w:w="770" w:type="pct"/>
          </w:tcPr>
          <w:p w14:paraId="39DB37FA" w14:textId="54FEB6B6" w:rsidR="00C83AE6" w:rsidRPr="007D0D18" w:rsidRDefault="00C83AE6" w:rsidP="00535D93">
            <w:pPr>
              <w:rPr>
                <w:b/>
                <w:bCs w:val="0"/>
                <w:lang w:val="pt-BR"/>
              </w:rPr>
            </w:pPr>
            <w:r w:rsidRPr="007D0D18">
              <w:rPr>
                <w:b/>
                <w:bCs w:val="0"/>
                <w:lang w:val="pt-BR"/>
              </w:rPr>
              <w:t>Tài liệu đọc</w:t>
            </w:r>
          </w:p>
        </w:tc>
        <w:tc>
          <w:tcPr>
            <w:tcW w:w="1401" w:type="pct"/>
          </w:tcPr>
          <w:p w14:paraId="29FF466B" w14:textId="7FFCDF90" w:rsidR="00C83AE6" w:rsidRPr="007D0D18" w:rsidRDefault="00C83AE6" w:rsidP="00535D93">
            <w:pPr>
              <w:rPr>
                <w:b/>
                <w:bCs w:val="0"/>
                <w:lang w:val="pt-BR"/>
              </w:rPr>
            </w:pPr>
            <w:r w:rsidRPr="007D0D18">
              <w:rPr>
                <w:b/>
                <w:bCs w:val="0"/>
                <w:lang w:val="pt-BR"/>
              </w:rPr>
              <w:t>Hoạt động dạy và học</w:t>
            </w:r>
          </w:p>
        </w:tc>
        <w:tc>
          <w:tcPr>
            <w:tcW w:w="833" w:type="pct"/>
          </w:tcPr>
          <w:p w14:paraId="413D2D1F" w14:textId="3911051A" w:rsidR="00C83AE6" w:rsidRPr="007D0D18" w:rsidRDefault="00C83AE6" w:rsidP="00535D93">
            <w:pPr>
              <w:rPr>
                <w:b/>
                <w:bCs w:val="0"/>
                <w:lang w:val="pt-BR"/>
              </w:rPr>
            </w:pPr>
            <w:r w:rsidRPr="007D0D18">
              <w:rPr>
                <w:b/>
                <w:bCs w:val="0"/>
                <w:lang w:val="pt-BR"/>
              </w:rPr>
              <w:t>Đánh giá</w:t>
            </w:r>
          </w:p>
        </w:tc>
        <w:tc>
          <w:tcPr>
            <w:tcW w:w="525" w:type="pct"/>
          </w:tcPr>
          <w:p w14:paraId="62F8C538" w14:textId="1838A164" w:rsidR="00C83AE6" w:rsidRPr="007D0D18" w:rsidRDefault="00C83AE6" w:rsidP="00535D93">
            <w:pPr>
              <w:rPr>
                <w:b/>
                <w:bCs w:val="0"/>
                <w:lang w:val="pt-BR"/>
              </w:rPr>
            </w:pPr>
            <w:r w:rsidRPr="007D0D18">
              <w:rPr>
                <w:b/>
                <w:bCs w:val="0"/>
                <w:lang w:val="pt-BR"/>
              </w:rPr>
              <w:t>CLOs</w:t>
            </w:r>
          </w:p>
        </w:tc>
      </w:tr>
      <w:tr w:rsidR="005C51A5" w:rsidRPr="007D0D18" w14:paraId="16B6A47C" w14:textId="77777777" w:rsidTr="003C0D6B">
        <w:tc>
          <w:tcPr>
            <w:tcW w:w="379" w:type="pct"/>
            <w:shd w:val="clear" w:color="auto" w:fill="auto"/>
          </w:tcPr>
          <w:p w14:paraId="445AB02A" w14:textId="55425961" w:rsidR="005C51A5" w:rsidRPr="007D0D18" w:rsidRDefault="005C51A5" w:rsidP="00535D93">
            <w:pPr>
              <w:rPr>
                <w:lang w:val="pt-BR"/>
              </w:rPr>
            </w:pPr>
            <w:r w:rsidRPr="007D0D18">
              <w:rPr>
                <w:lang w:val="pt-BR"/>
              </w:rPr>
              <w:t>[1]</w:t>
            </w:r>
          </w:p>
        </w:tc>
        <w:tc>
          <w:tcPr>
            <w:tcW w:w="1093" w:type="pct"/>
            <w:shd w:val="clear" w:color="auto" w:fill="auto"/>
          </w:tcPr>
          <w:p w14:paraId="66251DA3" w14:textId="3B6F5E6D" w:rsidR="005C51A5" w:rsidRPr="007D0D18" w:rsidRDefault="005C51A5" w:rsidP="00535D93">
            <w:pPr>
              <w:rPr>
                <w:lang w:val="pt-BR"/>
              </w:rPr>
            </w:pPr>
            <w:r w:rsidRPr="007D0D18">
              <w:rPr>
                <w:lang w:val="pt-BR"/>
              </w:rPr>
              <w:t>[2]</w:t>
            </w:r>
          </w:p>
        </w:tc>
        <w:tc>
          <w:tcPr>
            <w:tcW w:w="770" w:type="pct"/>
            <w:shd w:val="clear" w:color="auto" w:fill="auto"/>
          </w:tcPr>
          <w:p w14:paraId="38EEE303" w14:textId="534E7C70" w:rsidR="005C51A5" w:rsidRPr="007D0D18" w:rsidRDefault="005C51A5" w:rsidP="00535D93">
            <w:pPr>
              <w:rPr>
                <w:lang w:val="pt-BR"/>
              </w:rPr>
            </w:pPr>
            <w:r w:rsidRPr="007D0D18">
              <w:rPr>
                <w:lang w:val="pt-BR"/>
              </w:rPr>
              <w:t>[3]</w:t>
            </w:r>
          </w:p>
        </w:tc>
        <w:tc>
          <w:tcPr>
            <w:tcW w:w="1401" w:type="pct"/>
            <w:shd w:val="clear" w:color="auto" w:fill="auto"/>
          </w:tcPr>
          <w:p w14:paraId="3F87BA0A" w14:textId="38FEAF4C" w:rsidR="005C51A5" w:rsidRPr="007D0D18" w:rsidRDefault="005C51A5" w:rsidP="00535D93">
            <w:pPr>
              <w:rPr>
                <w:lang w:val="pt-BR"/>
              </w:rPr>
            </w:pPr>
            <w:r w:rsidRPr="007D0D18">
              <w:rPr>
                <w:lang w:val="pt-BR"/>
              </w:rPr>
              <w:t>[4]</w:t>
            </w:r>
          </w:p>
        </w:tc>
        <w:tc>
          <w:tcPr>
            <w:tcW w:w="833" w:type="pct"/>
            <w:shd w:val="clear" w:color="auto" w:fill="auto"/>
          </w:tcPr>
          <w:p w14:paraId="54F8E434" w14:textId="16866F96" w:rsidR="005C51A5" w:rsidRPr="007D0D18" w:rsidRDefault="005C51A5" w:rsidP="00535D93">
            <w:pPr>
              <w:rPr>
                <w:lang w:val="pt-BR"/>
              </w:rPr>
            </w:pPr>
            <w:r w:rsidRPr="007D0D18">
              <w:rPr>
                <w:lang w:val="pt-BR"/>
              </w:rPr>
              <w:t>[5]</w:t>
            </w:r>
          </w:p>
        </w:tc>
        <w:tc>
          <w:tcPr>
            <w:tcW w:w="525" w:type="pct"/>
            <w:shd w:val="clear" w:color="auto" w:fill="auto"/>
          </w:tcPr>
          <w:p w14:paraId="6B577F2C" w14:textId="79A8E7DE" w:rsidR="005C51A5" w:rsidRPr="007D0D18" w:rsidRDefault="005C51A5" w:rsidP="00535D93">
            <w:pPr>
              <w:rPr>
                <w:lang w:val="pt-BR"/>
              </w:rPr>
            </w:pPr>
            <w:r w:rsidRPr="007D0D18">
              <w:rPr>
                <w:lang w:val="pt-BR"/>
              </w:rPr>
              <w:t>[6]</w:t>
            </w:r>
          </w:p>
        </w:tc>
      </w:tr>
      <w:tr w:rsidR="007C52FC" w:rsidRPr="007D0D18" w14:paraId="3D7F8200" w14:textId="77777777" w:rsidTr="003C0D6B">
        <w:tc>
          <w:tcPr>
            <w:tcW w:w="379" w:type="pct"/>
            <w:shd w:val="clear" w:color="auto" w:fill="FFF2CC" w:themeFill="accent4" w:themeFillTint="33"/>
          </w:tcPr>
          <w:p w14:paraId="72D72ED7" w14:textId="6D1D53DC" w:rsidR="00C83AE6" w:rsidRPr="007D0D18" w:rsidRDefault="00981D08" w:rsidP="00535D93">
            <w:pPr>
              <w:rPr>
                <w:lang w:val="pt-BR"/>
              </w:rPr>
            </w:pPr>
            <w:r w:rsidRPr="007D0D18">
              <w:rPr>
                <w:lang w:val="pt-BR"/>
              </w:rPr>
              <w:t>1</w:t>
            </w:r>
          </w:p>
        </w:tc>
        <w:tc>
          <w:tcPr>
            <w:tcW w:w="1093" w:type="pct"/>
            <w:shd w:val="clear" w:color="auto" w:fill="FFF2CC" w:themeFill="accent4" w:themeFillTint="33"/>
          </w:tcPr>
          <w:p w14:paraId="237B3544" w14:textId="77777777" w:rsidR="00E912DD" w:rsidRPr="007D0D18" w:rsidRDefault="00981D08" w:rsidP="00535D93">
            <w:pPr>
              <w:rPr>
                <w:lang w:val="pt-BR"/>
              </w:rPr>
            </w:pPr>
            <w:r w:rsidRPr="007D0D18">
              <w:rPr>
                <w:lang w:val="pt-BR"/>
              </w:rPr>
              <w:t>Lecture 1</w:t>
            </w:r>
            <w:r w:rsidR="0045627A" w:rsidRPr="007D0D18">
              <w:rPr>
                <w:lang w:val="pt-BR"/>
              </w:rPr>
              <w:t xml:space="preserve">. </w:t>
            </w:r>
          </w:p>
          <w:p w14:paraId="3B974A46" w14:textId="77777777" w:rsidR="00F73CA4" w:rsidRPr="007D0D18" w:rsidRDefault="00F73CA4" w:rsidP="00535D93">
            <w:r w:rsidRPr="007D0D18">
              <w:t>Chương 1: Tổng quan về các công nghệ ảo hóa</w:t>
            </w:r>
          </w:p>
          <w:p w14:paraId="36093839" w14:textId="77777777" w:rsidR="00F73CA4" w:rsidRPr="007D0D18" w:rsidRDefault="00F73CA4" w:rsidP="00535D93">
            <w:r w:rsidRPr="007D0D18">
              <w:t xml:space="preserve">1.1 </w:t>
            </w:r>
            <w:r w:rsidRPr="007D0D18">
              <w:rPr>
                <w:lang w:val="vi-VN"/>
              </w:rPr>
              <w:t>Hiện trạng và xu hướng trong trung tâm dữ liệu</w:t>
            </w:r>
          </w:p>
          <w:p w14:paraId="1ABEB68E" w14:textId="77777777" w:rsidR="00F73CA4" w:rsidRPr="007D0D18" w:rsidRDefault="00F73CA4" w:rsidP="00535D93">
            <w:r w:rsidRPr="007D0D18">
              <w:t>1.2 Định nghĩa về ảo hóa</w:t>
            </w:r>
          </w:p>
          <w:p w14:paraId="35757F92" w14:textId="77777777" w:rsidR="00F73CA4" w:rsidRPr="007D0D18" w:rsidRDefault="00F73CA4" w:rsidP="00535D93">
            <w:r w:rsidRPr="007D0D18">
              <w:t>1.3 Các loại ảo hóa phổ biến</w:t>
            </w:r>
          </w:p>
          <w:p w14:paraId="442CD116" w14:textId="77ABD3AF" w:rsidR="007C3D3B" w:rsidRPr="007D0D18" w:rsidRDefault="00F73CA4" w:rsidP="00535D93">
            <w:pPr>
              <w:rPr>
                <w:lang w:val="pt-BR"/>
              </w:rPr>
            </w:pPr>
            <w:r w:rsidRPr="007D0D18">
              <w:t>1.4 Các công nghệ chính của ảo hóa máy chủ</w:t>
            </w:r>
          </w:p>
        </w:tc>
        <w:tc>
          <w:tcPr>
            <w:tcW w:w="770" w:type="pct"/>
            <w:shd w:val="clear" w:color="auto" w:fill="FFF2CC" w:themeFill="accent4" w:themeFillTint="33"/>
          </w:tcPr>
          <w:p w14:paraId="4FA10D32" w14:textId="322132B4" w:rsidR="0087079B" w:rsidRPr="007D0D18" w:rsidRDefault="00E50C88" w:rsidP="00535D93">
            <w:pPr>
              <w:rPr>
                <w:lang w:val="pt-BR"/>
              </w:rPr>
            </w:pPr>
            <w:r w:rsidRPr="007D0D18">
              <w:t>[1] Chương 1</w:t>
            </w:r>
          </w:p>
          <w:p w14:paraId="10655A07" w14:textId="6CC48F21" w:rsidR="003D52D6" w:rsidRPr="007D0D18" w:rsidRDefault="003D52D6" w:rsidP="00535D93">
            <w:pPr>
              <w:rPr>
                <w:lang w:val="pt-BR"/>
              </w:rPr>
            </w:pPr>
          </w:p>
          <w:p w14:paraId="065E10E3" w14:textId="432C508F" w:rsidR="009B3FA4" w:rsidRPr="007D0D18" w:rsidRDefault="009B3FA4" w:rsidP="00535D93">
            <w:pPr>
              <w:rPr>
                <w:lang w:val="pt-BR"/>
              </w:rPr>
            </w:pPr>
          </w:p>
        </w:tc>
        <w:tc>
          <w:tcPr>
            <w:tcW w:w="1401" w:type="pct"/>
            <w:shd w:val="clear" w:color="auto" w:fill="FFF2CC" w:themeFill="accent4" w:themeFillTint="33"/>
          </w:tcPr>
          <w:p w14:paraId="55619CBC" w14:textId="77777777" w:rsidR="003F2599" w:rsidRPr="007D0D18" w:rsidRDefault="003F2599" w:rsidP="00535D93">
            <w:pPr>
              <w:rPr>
                <w:lang w:val="pt-BR"/>
              </w:rPr>
            </w:pPr>
            <w:r w:rsidRPr="007D0D18">
              <w:rPr>
                <w:lang w:val="pt-BR"/>
              </w:rPr>
              <w:t>Giảng viên</w:t>
            </w:r>
          </w:p>
          <w:p w14:paraId="5491AFFF" w14:textId="4029BC29" w:rsidR="00C83AE6" w:rsidRPr="007D0D18" w:rsidRDefault="003F2599" w:rsidP="00535D93">
            <w:pPr>
              <w:rPr>
                <w:lang w:val="pt-BR"/>
              </w:rPr>
            </w:pPr>
            <w:r w:rsidRPr="007D0D18">
              <w:rPr>
                <w:lang w:val="pt-BR"/>
              </w:rPr>
              <w:t>- Giới thiệu đề cương</w:t>
            </w:r>
            <w:r w:rsidR="005A7AA5" w:rsidRPr="007D0D18">
              <w:rPr>
                <w:lang w:val="pt-BR"/>
              </w:rPr>
              <w:t xml:space="preserve">, giáo trình, </w:t>
            </w:r>
            <w:r w:rsidR="0022546A" w:rsidRPr="007D0D18">
              <w:rPr>
                <w:lang w:val="pt-BR"/>
              </w:rPr>
              <w:t>tài liệu tham khảo, slide</w:t>
            </w:r>
          </w:p>
          <w:p w14:paraId="13E05461" w14:textId="06B5EE4E" w:rsidR="003F2599" w:rsidRPr="007D0D18" w:rsidRDefault="003F2599" w:rsidP="00535D93">
            <w:pPr>
              <w:rPr>
                <w:lang w:val="pt-BR"/>
              </w:rPr>
            </w:pPr>
            <w:r w:rsidRPr="007D0D18">
              <w:rPr>
                <w:lang w:val="pt-BR"/>
              </w:rPr>
              <w:t>- Giảng</w:t>
            </w:r>
            <w:r w:rsidR="00980663" w:rsidRPr="007D0D18">
              <w:rPr>
                <w:lang w:val="pt-BR"/>
              </w:rPr>
              <w:t xml:space="preserve"> lý thuyết theo nội dung</w:t>
            </w:r>
            <w:r w:rsidR="009C1E7B" w:rsidRPr="007D0D18">
              <w:rPr>
                <w:lang w:val="pt-BR"/>
              </w:rPr>
              <w:t xml:space="preserve"> slide</w:t>
            </w:r>
          </w:p>
          <w:p w14:paraId="75D01870" w14:textId="585EA1CB" w:rsidR="007C3D3B" w:rsidRPr="007D0D18" w:rsidRDefault="007C3D3B" w:rsidP="00535D93">
            <w:pPr>
              <w:rPr>
                <w:lang w:val="pt-BR"/>
              </w:rPr>
            </w:pPr>
            <w:r w:rsidRPr="007D0D18">
              <w:rPr>
                <w:lang w:val="pt-BR"/>
              </w:rPr>
              <w:t xml:space="preserve">- </w:t>
            </w:r>
            <w:r w:rsidR="009C1E7B" w:rsidRPr="007D0D18">
              <w:rPr>
                <w:lang w:val="pt-BR"/>
              </w:rPr>
              <w:t>Giới thiệu ví dụ trong slide</w:t>
            </w:r>
          </w:p>
          <w:p w14:paraId="466AAD55" w14:textId="682C43D7" w:rsidR="005A7AA5" w:rsidRPr="007D0D18" w:rsidRDefault="005A7AA5" w:rsidP="00535D93">
            <w:pPr>
              <w:rPr>
                <w:lang w:val="pt-BR"/>
              </w:rPr>
            </w:pPr>
            <w:r w:rsidRPr="007D0D18">
              <w:rPr>
                <w:lang w:val="pt-BR"/>
              </w:rPr>
              <w:t>- Hướng dẫn đọc giáo trình</w:t>
            </w:r>
            <w:r w:rsidR="0022546A" w:rsidRPr="007D0D18">
              <w:rPr>
                <w:lang w:val="pt-BR"/>
              </w:rPr>
              <w:t>, tài liệu tham khảo</w:t>
            </w:r>
          </w:p>
          <w:p w14:paraId="078170D9" w14:textId="77777777" w:rsidR="00980663" w:rsidRPr="007D0D18" w:rsidRDefault="00980663" w:rsidP="00535D93">
            <w:pPr>
              <w:rPr>
                <w:lang w:val="pt-BR"/>
              </w:rPr>
            </w:pPr>
            <w:r w:rsidRPr="007D0D18">
              <w:rPr>
                <w:lang w:val="pt-BR"/>
              </w:rPr>
              <w:t>- Yêu cầu sinh viên xem lại kiến thức các môn tiên quyết</w:t>
            </w:r>
          </w:p>
          <w:p w14:paraId="104E02C6" w14:textId="2862813A" w:rsidR="009258EB" w:rsidRPr="007D0D18" w:rsidRDefault="009258EB" w:rsidP="00535D93">
            <w:pPr>
              <w:rPr>
                <w:lang w:val="pt-BR"/>
              </w:rPr>
            </w:pPr>
            <w:r w:rsidRPr="007D0D18">
              <w:rPr>
                <w:lang w:val="pt-BR"/>
              </w:rPr>
              <w:t xml:space="preserve">- Yêu cầu sinh viên </w:t>
            </w:r>
            <w:r w:rsidR="0045627A" w:rsidRPr="007D0D18">
              <w:rPr>
                <w:lang w:val="pt-BR"/>
              </w:rPr>
              <w:t xml:space="preserve">xem </w:t>
            </w:r>
            <w:r w:rsidR="005C1578" w:rsidRPr="007D0D18">
              <w:rPr>
                <w:lang w:val="pt-BR"/>
              </w:rPr>
              <w:t xml:space="preserve">trước </w:t>
            </w:r>
            <w:r w:rsidR="0045627A" w:rsidRPr="007D0D18">
              <w:rPr>
                <w:lang w:val="pt-BR"/>
              </w:rPr>
              <w:t>ví dụ, câu hỏi, bài tập dành cho seminar 1</w:t>
            </w:r>
          </w:p>
          <w:p w14:paraId="33871FC2" w14:textId="77777777" w:rsidR="00F44CC9" w:rsidRPr="007D0D18" w:rsidRDefault="00F44CC9" w:rsidP="00535D93">
            <w:pPr>
              <w:rPr>
                <w:lang w:val="pt-BR"/>
              </w:rPr>
            </w:pPr>
            <w:r w:rsidRPr="007D0D18">
              <w:rPr>
                <w:lang w:val="pt-BR"/>
              </w:rPr>
              <w:t>Sinh viên</w:t>
            </w:r>
          </w:p>
          <w:p w14:paraId="7B880738" w14:textId="77777777" w:rsidR="00F44CC9" w:rsidRPr="007D0D18" w:rsidRDefault="00F44CC9" w:rsidP="00535D93">
            <w:pPr>
              <w:rPr>
                <w:lang w:val="pt-BR"/>
              </w:rPr>
            </w:pPr>
            <w:r w:rsidRPr="007D0D18">
              <w:rPr>
                <w:lang w:val="pt-BR"/>
              </w:rPr>
              <w:t>- Xem trước đề cương</w:t>
            </w:r>
          </w:p>
          <w:p w14:paraId="5D93CA9D" w14:textId="77777777" w:rsidR="00F44CC9" w:rsidRPr="007D0D18" w:rsidRDefault="00F44CC9" w:rsidP="00535D93">
            <w:pPr>
              <w:rPr>
                <w:lang w:val="pt-BR"/>
              </w:rPr>
            </w:pPr>
            <w:r w:rsidRPr="007D0D18">
              <w:rPr>
                <w:lang w:val="pt-BR"/>
              </w:rPr>
              <w:t xml:space="preserve">- Đọc các tài liệu </w:t>
            </w:r>
          </w:p>
          <w:p w14:paraId="61BA8A69" w14:textId="07B11BCD" w:rsidR="00F44CC9" w:rsidRPr="007D0D18" w:rsidRDefault="00F44CC9" w:rsidP="00535D93">
            <w:pPr>
              <w:rPr>
                <w:lang w:val="pt-BR"/>
              </w:rPr>
            </w:pPr>
            <w:r w:rsidRPr="007D0D18">
              <w:rPr>
                <w:lang w:val="pt-BR"/>
              </w:rPr>
              <w:t xml:space="preserve">- </w:t>
            </w:r>
            <w:r w:rsidR="005C6D70" w:rsidRPr="007D0D18">
              <w:rPr>
                <w:lang w:val="pt-BR"/>
              </w:rPr>
              <w:t>Xem lại các kiến thức của học phần tiên quyết</w:t>
            </w:r>
          </w:p>
        </w:tc>
        <w:tc>
          <w:tcPr>
            <w:tcW w:w="833" w:type="pct"/>
            <w:shd w:val="clear" w:color="auto" w:fill="FFF2CC" w:themeFill="accent4" w:themeFillTint="33"/>
          </w:tcPr>
          <w:p w14:paraId="4C5CD5F4" w14:textId="77777777" w:rsidR="00C83AE6" w:rsidRPr="007D0D18" w:rsidRDefault="00C83AE6" w:rsidP="00535D93">
            <w:pPr>
              <w:rPr>
                <w:lang w:val="pt-BR"/>
              </w:rPr>
            </w:pPr>
          </w:p>
        </w:tc>
        <w:tc>
          <w:tcPr>
            <w:tcW w:w="525" w:type="pct"/>
            <w:shd w:val="clear" w:color="auto" w:fill="FFF2CC" w:themeFill="accent4" w:themeFillTint="33"/>
          </w:tcPr>
          <w:p w14:paraId="2088DC7E" w14:textId="74C0DE3A" w:rsidR="00207979" w:rsidRPr="007D0D18" w:rsidRDefault="00E50C88" w:rsidP="00535D93">
            <w:pPr>
              <w:rPr>
                <w:lang w:val="pt-BR"/>
              </w:rPr>
            </w:pPr>
            <w:r w:rsidRPr="007D0D18">
              <w:t>CLO1.x, CLO2.1, CLO3.1, CLO3.3</w:t>
            </w:r>
          </w:p>
        </w:tc>
      </w:tr>
      <w:tr w:rsidR="00C83AE6" w:rsidRPr="007D0D18" w14:paraId="0CE548E4" w14:textId="77777777" w:rsidTr="003C0D6B">
        <w:tc>
          <w:tcPr>
            <w:tcW w:w="379" w:type="pct"/>
          </w:tcPr>
          <w:p w14:paraId="5FAB04A1" w14:textId="465FCC81" w:rsidR="00C83AE6" w:rsidRPr="007D0D18" w:rsidRDefault="00B61492" w:rsidP="00535D93">
            <w:pPr>
              <w:rPr>
                <w:lang w:val="pt-BR"/>
              </w:rPr>
            </w:pPr>
            <w:r w:rsidRPr="007D0D18">
              <w:rPr>
                <w:lang w:val="pt-BR"/>
              </w:rPr>
              <w:t>2</w:t>
            </w:r>
          </w:p>
        </w:tc>
        <w:tc>
          <w:tcPr>
            <w:tcW w:w="1093" w:type="pct"/>
          </w:tcPr>
          <w:p w14:paraId="2A180810" w14:textId="77777777" w:rsidR="00C83AE6" w:rsidRPr="007D0D18" w:rsidRDefault="00B61492" w:rsidP="00535D93">
            <w:pPr>
              <w:rPr>
                <w:lang w:val="pt-BR"/>
              </w:rPr>
            </w:pPr>
            <w:r w:rsidRPr="007D0D18">
              <w:rPr>
                <w:lang w:val="pt-BR"/>
              </w:rPr>
              <w:t>Seminar 1</w:t>
            </w:r>
          </w:p>
          <w:p w14:paraId="7EEC4940" w14:textId="5DFCCF4B" w:rsidR="0075507A" w:rsidRPr="007D0D18" w:rsidRDefault="00980663" w:rsidP="00535D93">
            <w:pPr>
              <w:rPr>
                <w:lang w:val="pt-BR"/>
              </w:rPr>
            </w:pPr>
            <w:r w:rsidRPr="007D0D18">
              <w:rPr>
                <w:lang w:val="pt-BR"/>
              </w:rPr>
              <w:t xml:space="preserve">- </w:t>
            </w:r>
            <w:r w:rsidR="0075507A" w:rsidRPr="007D0D18">
              <w:rPr>
                <w:lang w:val="pt-BR"/>
              </w:rPr>
              <w:t xml:space="preserve">Tóm tắt kiến thức về </w:t>
            </w:r>
            <w:r w:rsidR="00BA271E" w:rsidRPr="007D0D18">
              <w:rPr>
                <w:lang w:val="pt-BR"/>
              </w:rPr>
              <w:t>các công nghệ ảo hóa</w:t>
            </w:r>
          </w:p>
          <w:p w14:paraId="05905D16" w14:textId="3D354FEE" w:rsidR="00980663" w:rsidRPr="007D0D18" w:rsidRDefault="000B1E93" w:rsidP="00535D93">
            <w:pPr>
              <w:rPr>
                <w:lang w:val="pt-BR"/>
              </w:rPr>
            </w:pPr>
            <w:r w:rsidRPr="007D0D18">
              <w:rPr>
                <w:lang w:val="pt-BR"/>
              </w:rPr>
              <w:t xml:space="preserve">- </w:t>
            </w:r>
            <w:r w:rsidR="009258EB" w:rsidRPr="007D0D18">
              <w:rPr>
                <w:lang w:val="pt-BR"/>
              </w:rPr>
              <w:t xml:space="preserve">Thảo luận về các ví dụ, câu hỏi, bài tập </w:t>
            </w:r>
            <w:r w:rsidR="0048793D" w:rsidRPr="007D0D18">
              <w:rPr>
                <w:lang w:val="pt-BR"/>
              </w:rPr>
              <w:t>của seminar</w:t>
            </w:r>
            <w:r w:rsidR="009258EB" w:rsidRPr="007D0D18">
              <w:rPr>
                <w:lang w:val="pt-BR"/>
              </w:rPr>
              <w:t xml:space="preserve"> 1</w:t>
            </w:r>
            <w:r w:rsidR="00980663" w:rsidRPr="007D0D18">
              <w:rPr>
                <w:lang w:val="pt-BR"/>
              </w:rPr>
              <w:t xml:space="preserve"> </w:t>
            </w:r>
          </w:p>
          <w:p w14:paraId="3EDD6B08" w14:textId="27F2303B" w:rsidR="00145781" w:rsidRPr="007D0D18" w:rsidRDefault="00145781" w:rsidP="00535D93">
            <w:pPr>
              <w:rPr>
                <w:lang w:val="pt-BR"/>
              </w:rPr>
            </w:pPr>
          </w:p>
        </w:tc>
        <w:tc>
          <w:tcPr>
            <w:tcW w:w="770" w:type="pct"/>
          </w:tcPr>
          <w:p w14:paraId="21835E0E" w14:textId="77777777" w:rsidR="00E50C88" w:rsidRPr="007D0D18" w:rsidRDefault="00E50C88" w:rsidP="00535D93">
            <w:pPr>
              <w:rPr>
                <w:lang w:val="pt-BR"/>
              </w:rPr>
            </w:pPr>
            <w:r w:rsidRPr="007D0D18">
              <w:t>[1] Chương 1</w:t>
            </w:r>
          </w:p>
          <w:p w14:paraId="4F5FE3E1" w14:textId="77777777" w:rsidR="003D7250" w:rsidRPr="007D0D18" w:rsidRDefault="003D7250" w:rsidP="00535D93">
            <w:pPr>
              <w:rPr>
                <w:lang w:val="pt-BR"/>
              </w:rPr>
            </w:pPr>
          </w:p>
        </w:tc>
        <w:tc>
          <w:tcPr>
            <w:tcW w:w="1401" w:type="pct"/>
          </w:tcPr>
          <w:p w14:paraId="3F93DD31" w14:textId="1D0DF1C9" w:rsidR="003F2599" w:rsidRPr="007D0D18" w:rsidRDefault="003F2599" w:rsidP="00535D93">
            <w:pPr>
              <w:rPr>
                <w:lang w:val="pt-BR"/>
              </w:rPr>
            </w:pPr>
            <w:r w:rsidRPr="007D0D18">
              <w:rPr>
                <w:lang w:val="pt-BR"/>
              </w:rPr>
              <w:t>Giảng viên</w:t>
            </w:r>
          </w:p>
          <w:p w14:paraId="2B79C168" w14:textId="211C1BBE" w:rsidR="00995D04" w:rsidRPr="007D0D18" w:rsidRDefault="00995D04" w:rsidP="00535D93">
            <w:pPr>
              <w:rPr>
                <w:lang w:val="pt-BR"/>
              </w:rPr>
            </w:pPr>
            <w:r w:rsidRPr="007D0D18">
              <w:rPr>
                <w:lang w:val="pt-BR"/>
              </w:rPr>
              <w:t xml:space="preserve">- Nhắc lại các kiến thức về </w:t>
            </w:r>
            <w:r w:rsidR="00BA271E" w:rsidRPr="007D0D18">
              <w:rPr>
                <w:lang w:val="pt-BR"/>
              </w:rPr>
              <w:t>các công nghệ ảo hóa</w:t>
            </w:r>
            <w:r w:rsidRPr="007D0D18">
              <w:rPr>
                <w:lang w:val="pt-BR"/>
              </w:rPr>
              <w:t xml:space="preserve"> đã học</w:t>
            </w:r>
            <w:r w:rsidR="00DC2F65" w:rsidRPr="007D0D18">
              <w:rPr>
                <w:lang w:val="pt-BR"/>
              </w:rPr>
              <w:t xml:space="preserve">: </w:t>
            </w:r>
            <w:r w:rsidR="00E50C88" w:rsidRPr="007D0D18">
              <w:rPr>
                <w:lang w:val="pt-BR"/>
              </w:rPr>
              <w:t xml:space="preserve">khái niệm, xu thế công nghệ, </w:t>
            </w:r>
            <w:r w:rsidR="00BA271E" w:rsidRPr="007D0D18">
              <w:rPr>
                <w:lang w:val="pt-BR"/>
              </w:rPr>
              <w:t>các loại ảo hóa</w:t>
            </w:r>
          </w:p>
          <w:p w14:paraId="104FEFF8" w14:textId="13B0A94F" w:rsidR="00A060A5" w:rsidRPr="007D0D18" w:rsidRDefault="00A060A5" w:rsidP="00535D93">
            <w:pPr>
              <w:rPr>
                <w:lang w:val="pt-BR"/>
              </w:rPr>
            </w:pPr>
            <w:r w:rsidRPr="007D0D18">
              <w:rPr>
                <w:lang w:val="pt-BR"/>
              </w:rPr>
              <w:t>- Xác định các nhóm làm bài tập</w:t>
            </w:r>
          </w:p>
          <w:p w14:paraId="469C1C66" w14:textId="370C04D4" w:rsidR="00995D04" w:rsidRPr="007D0D18" w:rsidRDefault="00995D04" w:rsidP="00535D93">
            <w:pPr>
              <w:rPr>
                <w:lang w:val="pt-BR"/>
              </w:rPr>
            </w:pPr>
          </w:p>
          <w:p w14:paraId="3E985313" w14:textId="3B0174DA" w:rsidR="003F2599" w:rsidRPr="007D0D18" w:rsidRDefault="003F2599" w:rsidP="00535D93">
            <w:pPr>
              <w:rPr>
                <w:lang w:val="pt-BR"/>
              </w:rPr>
            </w:pPr>
            <w:r w:rsidRPr="007D0D18">
              <w:rPr>
                <w:lang w:val="pt-BR"/>
              </w:rPr>
              <w:t>Sinh viên</w:t>
            </w:r>
          </w:p>
          <w:p w14:paraId="45B797DB" w14:textId="7D27A141" w:rsidR="003F2599" w:rsidRPr="007D0D18" w:rsidRDefault="003F2599" w:rsidP="00535D93">
            <w:pPr>
              <w:rPr>
                <w:lang w:val="pt-BR"/>
              </w:rPr>
            </w:pPr>
            <w:r w:rsidRPr="007D0D18">
              <w:rPr>
                <w:lang w:val="pt-BR"/>
              </w:rPr>
              <w:t xml:space="preserve">- </w:t>
            </w:r>
            <w:r w:rsidR="008749A3" w:rsidRPr="007D0D18">
              <w:rPr>
                <w:lang w:val="pt-BR"/>
              </w:rPr>
              <w:t>Đọc tài liệu trước</w:t>
            </w:r>
          </w:p>
          <w:p w14:paraId="164F3D04" w14:textId="77777777" w:rsidR="00A1750A" w:rsidRPr="007D0D18" w:rsidRDefault="00A1750A" w:rsidP="00535D93">
            <w:pPr>
              <w:rPr>
                <w:lang w:val="pt-BR"/>
              </w:rPr>
            </w:pPr>
            <w:r w:rsidRPr="007D0D18">
              <w:rPr>
                <w:lang w:val="pt-BR"/>
              </w:rPr>
              <w:t>- Theo dõi ví dụ, câu hỏi, bài tập và trả lời các câu hỏi</w:t>
            </w:r>
          </w:p>
          <w:p w14:paraId="2CB5FDA4" w14:textId="208C192A" w:rsidR="000F2047" w:rsidRPr="007D0D18" w:rsidRDefault="000F2047" w:rsidP="00535D93">
            <w:pPr>
              <w:rPr>
                <w:lang w:val="pt-BR"/>
              </w:rPr>
            </w:pPr>
            <w:r w:rsidRPr="007D0D18">
              <w:rPr>
                <w:lang w:val="pt-BR"/>
              </w:rPr>
              <w:t xml:space="preserve">- Phân nhóm làm bài tập </w:t>
            </w:r>
          </w:p>
        </w:tc>
        <w:tc>
          <w:tcPr>
            <w:tcW w:w="833" w:type="pct"/>
          </w:tcPr>
          <w:p w14:paraId="04F5F43C" w14:textId="31F7BF29" w:rsidR="00C83AE6" w:rsidRPr="007D0D18" w:rsidRDefault="008749A3" w:rsidP="00535D93">
            <w:pPr>
              <w:rPr>
                <w:lang w:val="pt-BR"/>
              </w:rPr>
            </w:pPr>
            <w:r w:rsidRPr="007D0D18">
              <w:rPr>
                <w:lang w:val="pt-BR"/>
              </w:rPr>
              <w:t>- Điểm danh</w:t>
            </w:r>
          </w:p>
          <w:p w14:paraId="09D65731" w14:textId="50BB07CA" w:rsidR="00E50C88" w:rsidRPr="007D0D18" w:rsidRDefault="00D175C0" w:rsidP="00535D93">
            <w:pPr>
              <w:rPr>
                <w:lang w:val="pt-BR"/>
              </w:rPr>
            </w:pPr>
            <w:r w:rsidRPr="007D0D18">
              <w:rPr>
                <w:lang w:val="pt-BR"/>
              </w:rPr>
              <w:t xml:space="preserve">- Trả lời câu hỏi trong </w:t>
            </w:r>
            <w:r w:rsidR="00E50C88" w:rsidRPr="007D0D18">
              <w:rPr>
                <w:lang w:val="pt-BR"/>
              </w:rPr>
              <w:t>bài tập</w:t>
            </w:r>
          </w:p>
          <w:p w14:paraId="200AD7A4" w14:textId="39AE2BB6" w:rsidR="00AF15D5" w:rsidRPr="007D0D18" w:rsidRDefault="00AF15D5" w:rsidP="00535D93">
            <w:pPr>
              <w:rPr>
                <w:lang w:val="pt-BR"/>
              </w:rPr>
            </w:pPr>
          </w:p>
          <w:p w14:paraId="22527C89" w14:textId="66B3EFFE" w:rsidR="00D175C0" w:rsidRPr="007D0D18" w:rsidRDefault="00D175C0" w:rsidP="00535D93">
            <w:pPr>
              <w:rPr>
                <w:lang w:val="pt-BR"/>
              </w:rPr>
            </w:pPr>
            <w:r w:rsidRPr="007D0D18">
              <w:rPr>
                <w:lang w:val="pt-BR"/>
              </w:rPr>
              <w:t xml:space="preserve"> </w:t>
            </w:r>
          </w:p>
          <w:p w14:paraId="5CD03A51" w14:textId="14F4B20D" w:rsidR="00995D04" w:rsidRPr="007D0D18" w:rsidRDefault="00995D04" w:rsidP="00535D93">
            <w:pPr>
              <w:rPr>
                <w:lang w:val="pt-BR"/>
              </w:rPr>
            </w:pPr>
          </w:p>
        </w:tc>
        <w:tc>
          <w:tcPr>
            <w:tcW w:w="525" w:type="pct"/>
          </w:tcPr>
          <w:p w14:paraId="3B5A290A" w14:textId="15FA7A98" w:rsidR="00C83AE6" w:rsidRPr="007D0D18" w:rsidRDefault="00E50C88" w:rsidP="00535D93">
            <w:pPr>
              <w:rPr>
                <w:lang w:val="pt-BR"/>
              </w:rPr>
            </w:pPr>
            <w:r w:rsidRPr="007D0D18">
              <w:t>CLO1.x, CLO2.1, CLO3.1, CLO3.3</w:t>
            </w:r>
          </w:p>
        </w:tc>
      </w:tr>
      <w:tr w:rsidR="007C52FC" w:rsidRPr="007D0D18" w14:paraId="060888A6" w14:textId="77777777" w:rsidTr="003C0D6B">
        <w:tc>
          <w:tcPr>
            <w:tcW w:w="379" w:type="pct"/>
            <w:shd w:val="clear" w:color="auto" w:fill="FFF2CC" w:themeFill="accent4" w:themeFillTint="33"/>
          </w:tcPr>
          <w:p w14:paraId="532A07A7" w14:textId="1901E68E" w:rsidR="00C83AE6" w:rsidRPr="007D0D18" w:rsidRDefault="00B61492" w:rsidP="00535D93">
            <w:pPr>
              <w:rPr>
                <w:lang w:val="pt-BR"/>
              </w:rPr>
            </w:pPr>
            <w:r w:rsidRPr="007D0D18">
              <w:rPr>
                <w:lang w:val="pt-BR"/>
              </w:rPr>
              <w:t>3</w:t>
            </w:r>
          </w:p>
        </w:tc>
        <w:tc>
          <w:tcPr>
            <w:tcW w:w="1093" w:type="pct"/>
            <w:shd w:val="clear" w:color="auto" w:fill="FFF2CC" w:themeFill="accent4" w:themeFillTint="33"/>
          </w:tcPr>
          <w:p w14:paraId="7218B559" w14:textId="77777777" w:rsidR="00E50C88" w:rsidRPr="007D0D18" w:rsidRDefault="00B61492" w:rsidP="00535D93">
            <w:pPr>
              <w:rPr>
                <w:lang w:val="pt-BR"/>
              </w:rPr>
            </w:pPr>
            <w:r w:rsidRPr="007D0D18">
              <w:rPr>
                <w:lang w:val="pt-BR"/>
              </w:rPr>
              <w:t>Lecture 2</w:t>
            </w:r>
            <w:r w:rsidR="00535231" w:rsidRPr="007D0D18">
              <w:rPr>
                <w:lang w:val="pt-BR"/>
              </w:rPr>
              <w:t xml:space="preserve">. </w:t>
            </w:r>
          </w:p>
          <w:p w14:paraId="25459860" w14:textId="77777777" w:rsidR="00F73CA4" w:rsidRPr="007D0D18" w:rsidRDefault="00F73CA4" w:rsidP="00535D93">
            <w:r w:rsidRPr="007D0D18">
              <w:t>Chương 2: Hypervisors</w:t>
            </w:r>
          </w:p>
          <w:p w14:paraId="79F36E6B" w14:textId="77777777" w:rsidR="00F73CA4" w:rsidRPr="007D0D18" w:rsidRDefault="00F73CA4" w:rsidP="00535D93">
            <w:r w:rsidRPr="007D0D18">
              <w:t>2.1 Khái niệm hypervisor</w:t>
            </w:r>
          </w:p>
          <w:p w14:paraId="0ADFED05" w14:textId="77777777" w:rsidR="00F73CA4" w:rsidRPr="007D0D18" w:rsidRDefault="00F73CA4" w:rsidP="00535D93">
            <w:r w:rsidRPr="007D0D18">
              <w:t>2.2 Hypervisor loại 1</w:t>
            </w:r>
          </w:p>
          <w:p w14:paraId="4B948CE4" w14:textId="77777777" w:rsidR="00F73CA4" w:rsidRPr="007D0D18" w:rsidRDefault="00F73CA4" w:rsidP="00535D93">
            <w:r w:rsidRPr="007D0D18">
              <w:t>2.3 Hypervisor loại 2</w:t>
            </w:r>
          </w:p>
          <w:p w14:paraId="0279BF31" w14:textId="77777777" w:rsidR="00E50C88" w:rsidRPr="007D0D18" w:rsidRDefault="00F73CA4" w:rsidP="00535D93">
            <w:pPr>
              <w:rPr>
                <w:lang w:val="pt-BR"/>
              </w:rPr>
            </w:pPr>
            <w:r w:rsidRPr="007D0D18">
              <w:t>2.4 Các giải pháp hypervisor</w:t>
            </w:r>
            <w:r w:rsidRPr="007D0D18">
              <w:rPr>
                <w:lang w:val="pt-BR"/>
              </w:rPr>
              <w:t xml:space="preserve"> </w:t>
            </w:r>
          </w:p>
          <w:p w14:paraId="13A86104" w14:textId="77777777" w:rsidR="00F73CA4" w:rsidRPr="007D0D18" w:rsidRDefault="00F73CA4" w:rsidP="00535D93">
            <w:r w:rsidRPr="007D0D18">
              <w:t>Chương 3: Máy ảo</w:t>
            </w:r>
          </w:p>
          <w:p w14:paraId="3D9EA25C" w14:textId="77777777" w:rsidR="00F73CA4" w:rsidRPr="007D0D18" w:rsidRDefault="00F73CA4" w:rsidP="00535D93">
            <w:r w:rsidRPr="007D0D18">
              <w:lastRenderedPageBreak/>
              <w:t>3.1 Khái niệm máy ảo</w:t>
            </w:r>
          </w:p>
          <w:p w14:paraId="09C76DFB" w14:textId="77777777" w:rsidR="00F73CA4" w:rsidRPr="007D0D18" w:rsidRDefault="00F73CA4" w:rsidP="00535D93">
            <w:r w:rsidRPr="007D0D18">
              <w:t>3.2 Các tài nguyên trong máy ảo</w:t>
            </w:r>
          </w:p>
          <w:p w14:paraId="42D2DF65" w14:textId="77777777" w:rsidR="00F73CA4" w:rsidRPr="007D0D18" w:rsidRDefault="00F73CA4" w:rsidP="00535D93">
            <w:r w:rsidRPr="007D0D18">
              <w:t>3.3 Cơ chế làm việc của máy ảo</w:t>
            </w:r>
          </w:p>
          <w:p w14:paraId="0E746DAF" w14:textId="6E3261E2" w:rsidR="00F73CA4" w:rsidRPr="007D0D18" w:rsidRDefault="00F73CA4" w:rsidP="00535D93">
            <w:pPr>
              <w:rPr>
                <w:lang w:val="pt-BR"/>
              </w:rPr>
            </w:pPr>
          </w:p>
        </w:tc>
        <w:tc>
          <w:tcPr>
            <w:tcW w:w="770" w:type="pct"/>
            <w:shd w:val="clear" w:color="auto" w:fill="FFF2CC" w:themeFill="accent4" w:themeFillTint="33"/>
          </w:tcPr>
          <w:p w14:paraId="23A08826" w14:textId="0603089C" w:rsidR="0087079B" w:rsidRPr="007D0D18" w:rsidRDefault="00F73CA4" w:rsidP="00535D93">
            <w:pPr>
              <w:rPr>
                <w:lang w:val="pt-BR"/>
              </w:rPr>
            </w:pPr>
            <w:r w:rsidRPr="007D0D18">
              <w:lastRenderedPageBreak/>
              <w:t>[1] Chương 2, Chương 3</w:t>
            </w:r>
          </w:p>
        </w:tc>
        <w:tc>
          <w:tcPr>
            <w:tcW w:w="1401" w:type="pct"/>
            <w:shd w:val="clear" w:color="auto" w:fill="FFF2CC" w:themeFill="accent4" w:themeFillTint="33"/>
          </w:tcPr>
          <w:p w14:paraId="227062DA" w14:textId="77777777" w:rsidR="00B62B3C" w:rsidRPr="007D0D18" w:rsidRDefault="00B62B3C" w:rsidP="00535D93">
            <w:pPr>
              <w:rPr>
                <w:lang w:val="pt-BR"/>
              </w:rPr>
            </w:pPr>
            <w:r w:rsidRPr="007D0D18">
              <w:rPr>
                <w:lang w:val="pt-BR"/>
              </w:rPr>
              <w:t>Giảng viên</w:t>
            </w:r>
          </w:p>
          <w:p w14:paraId="584F0318" w14:textId="68DA01CE" w:rsidR="00B62B3C" w:rsidRPr="007D0D18" w:rsidRDefault="00B62B3C" w:rsidP="00535D93">
            <w:pPr>
              <w:rPr>
                <w:lang w:val="pt-BR"/>
              </w:rPr>
            </w:pPr>
            <w:r w:rsidRPr="007D0D18">
              <w:rPr>
                <w:lang w:val="pt-BR"/>
              </w:rPr>
              <w:t>- Giảng lý thuyết theo nội dung slide</w:t>
            </w:r>
            <w:r w:rsidR="009754D6" w:rsidRPr="007D0D18">
              <w:rPr>
                <w:lang w:val="pt-BR"/>
              </w:rPr>
              <w:t xml:space="preserve"> </w:t>
            </w:r>
          </w:p>
          <w:p w14:paraId="6A368EE0" w14:textId="77777777" w:rsidR="00B62B3C" w:rsidRPr="007D0D18" w:rsidRDefault="00B62B3C" w:rsidP="00535D93">
            <w:pPr>
              <w:rPr>
                <w:lang w:val="pt-BR"/>
              </w:rPr>
            </w:pPr>
            <w:r w:rsidRPr="007D0D18">
              <w:rPr>
                <w:lang w:val="pt-BR"/>
              </w:rPr>
              <w:t>- Giới thiệu ví dụ trong slide</w:t>
            </w:r>
          </w:p>
          <w:p w14:paraId="33BBC85C" w14:textId="77777777" w:rsidR="00F15A34" w:rsidRPr="007D0D18" w:rsidRDefault="00B62B3C" w:rsidP="00535D93">
            <w:pPr>
              <w:rPr>
                <w:lang w:val="pt-BR"/>
              </w:rPr>
            </w:pPr>
            <w:r w:rsidRPr="007D0D18">
              <w:rPr>
                <w:lang w:val="pt-BR"/>
              </w:rPr>
              <w:t>- Hướng dẫn đọc giáo trình, tài liệu tham khảo</w:t>
            </w:r>
          </w:p>
          <w:p w14:paraId="03BCE1CB" w14:textId="14F77366" w:rsidR="00B62B3C" w:rsidRPr="007D0D18" w:rsidRDefault="00B62B3C" w:rsidP="00535D93">
            <w:pPr>
              <w:rPr>
                <w:lang w:val="pt-BR"/>
              </w:rPr>
            </w:pPr>
            <w:r w:rsidRPr="007D0D18">
              <w:rPr>
                <w:lang w:val="pt-BR"/>
              </w:rPr>
              <w:t xml:space="preserve">- Yêu cầu sinh viên xem trước ví dụ, câu hỏi, bài tập dành cho seminar </w:t>
            </w:r>
            <w:r w:rsidR="00E963DA" w:rsidRPr="007D0D18">
              <w:rPr>
                <w:lang w:val="pt-BR"/>
              </w:rPr>
              <w:t>2</w:t>
            </w:r>
          </w:p>
          <w:p w14:paraId="233D1C7E" w14:textId="77777777" w:rsidR="00982059" w:rsidRPr="007D0D18" w:rsidRDefault="00982059" w:rsidP="00535D93">
            <w:pPr>
              <w:rPr>
                <w:lang w:val="pt-BR"/>
              </w:rPr>
            </w:pPr>
          </w:p>
          <w:p w14:paraId="002EE0A6" w14:textId="77777777" w:rsidR="00B62B3C" w:rsidRPr="007D0D18" w:rsidRDefault="00B62B3C" w:rsidP="00535D93">
            <w:pPr>
              <w:rPr>
                <w:lang w:val="pt-BR"/>
              </w:rPr>
            </w:pPr>
            <w:r w:rsidRPr="007D0D18">
              <w:rPr>
                <w:lang w:val="pt-BR"/>
              </w:rPr>
              <w:t>Sinh viên</w:t>
            </w:r>
          </w:p>
          <w:p w14:paraId="6AB00055" w14:textId="782B306F" w:rsidR="00B62B3C" w:rsidRPr="007D0D18" w:rsidRDefault="00B62B3C" w:rsidP="00535D93">
            <w:pPr>
              <w:rPr>
                <w:lang w:val="pt-BR"/>
              </w:rPr>
            </w:pPr>
            <w:r w:rsidRPr="007D0D18">
              <w:rPr>
                <w:lang w:val="pt-BR"/>
              </w:rPr>
              <w:lastRenderedPageBreak/>
              <w:t>- Đọc</w:t>
            </w:r>
            <w:r w:rsidR="00C47DAA" w:rsidRPr="007D0D18">
              <w:rPr>
                <w:lang w:val="pt-BR"/>
              </w:rPr>
              <w:t xml:space="preserve"> trước</w:t>
            </w:r>
            <w:r w:rsidRPr="007D0D18">
              <w:rPr>
                <w:lang w:val="pt-BR"/>
              </w:rPr>
              <w:t xml:space="preserve"> các tài liệu </w:t>
            </w:r>
          </w:p>
          <w:p w14:paraId="6093EEC6" w14:textId="24E9906F" w:rsidR="00C83AE6" w:rsidRPr="007D0D18" w:rsidRDefault="00B62B3C" w:rsidP="00535D93">
            <w:pPr>
              <w:rPr>
                <w:lang w:val="pt-BR"/>
              </w:rPr>
            </w:pPr>
            <w:r w:rsidRPr="007D0D18">
              <w:rPr>
                <w:lang w:val="pt-BR"/>
              </w:rPr>
              <w:t xml:space="preserve">- </w:t>
            </w:r>
            <w:r w:rsidR="00C47DAA" w:rsidRPr="007D0D18">
              <w:rPr>
                <w:lang w:val="pt-BR"/>
              </w:rPr>
              <w:t xml:space="preserve">Xem trước các ví dụ, làm bài tập </w:t>
            </w:r>
            <w:r w:rsidR="006226D0" w:rsidRPr="007D0D18">
              <w:rPr>
                <w:lang w:val="pt-BR"/>
              </w:rPr>
              <w:t>được yêu cầu</w:t>
            </w:r>
          </w:p>
        </w:tc>
        <w:tc>
          <w:tcPr>
            <w:tcW w:w="833" w:type="pct"/>
            <w:shd w:val="clear" w:color="auto" w:fill="FFF2CC" w:themeFill="accent4" w:themeFillTint="33"/>
          </w:tcPr>
          <w:p w14:paraId="263BFB05" w14:textId="77777777" w:rsidR="00C83AE6" w:rsidRPr="007D0D18" w:rsidRDefault="00C83AE6" w:rsidP="00535D93">
            <w:pPr>
              <w:rPr>
                <w:lang w:val="pt-BR"/>
              </w:rPr>
            </w:pPr>
          </w:p>
        </w:tc>
        <w:tc>
          <w:tcPr>
            <w:tcW w:w="525" w:type="pct"/>
            <w:shd w:val="clear" w:color="auto" w:fill="FFF2CC" w:themeFill="accent4" w:themeFillTint="33"/>
          </w:tcPr>
          <w:p w14:paraId="6619C788" w14:textId="50E8C020" w:rsidR="00721816" w:rsidRPr="007D0D18" w:rsidRDefault="0083507C" w:rsidP="00535D93">
            <w:pPr>
              <w:rPr>
                <w:lang w:val="pt-BR"/>
              </w:rPr>
            </w:pPr>
            <w:r w:rsidRPr="007D0D18">
              <w:t>CLO1.x, CLO2.1, CLO3.1, CLO3.3</w:t>
            </w:r>
          </w:p>
        </w:tc>
      </w:tr>
      <w:tr w:rsidR="004933FD" w:rsidRPr="007D0D18" w14:paraId="12863F1E" w14:textId="77777777" w:rsidTr="003C0D6B">
        <w:tc>
          <w:tcPr>
            <w:tcW w:w="379" w:type="pct"/>
          </w:tcPr>
          <w:p w14:paraId="106EEC6C" w14:textId="0BBA76DE" w:rsidR="004933FD" w:rsidRPr="007D0D18" w:rsidRDefault="004933FD" w:rsidP="00535D93">
            <w:pPr>
              <w:rPr>
                <w:lang w:val="pt-BR"/>
              </w:rPr>
            </w:pPr>
            <w:r w:rsidRPr="007D0D18">
              <w:rPr>
                <w:lang w:val="pt-BR"/>
              </w:rPr>
              <w:t>4</w:t>
            </w:r>
          </w:p>
        </w:tc>
        <w:tc>
          <w:tcPr>
            <w:tcW w:w="1093" w:type="pct"/>
          </w:tcPr>
          <w:p w14:paraId="35CCB317" w14:textId="77777777" w:rsidR="004933FD" w:rsidRPr="007D0D18" w:rsidRDefault="004933FD" w:rsidP="00535D93">
            <w:pPr>
              <w:rPr>
                <w:lang w:val="pt-BR"/>
              </w:rPr>
            </w:pPr>
            <w:r w:rsidRPr="007D0D18">
              <w:rPr>
                <w:lang w:val="pt-BR"/>
              </w:rPr>
              <w:t>Seminar 2</w:t>
            </w:r>
          </w:p>
          <w:p w14:paraId="5F3A7180" w14:textId="17923D2B" w:rsidR="004933FD" w:rsidRPr="007D0D18" w:rsidRDefault="004933FD" w:rsidP="00535D93">
            <w:pPr>
              <w:rPr>
                <w:lang w:val="pt-BR"/>
              </w:rPr>
            </w:pPr>
            <w:r w:rsidRPr="007D0D18">
              <w:rPr>
                <w:lang w:val="pt-BR"/>
              </w:rPr>
              <w:t xml:space="preserve">- Tóm tắt kiến thức về </w:t>
            </w:r>
            <w:r w:rsidR="00BA271E" w:rsidRPr="007D0D18">
              <w:t>hypervisor, máy ảo</w:t>
            </w:r>
          </w:p>
          <w:p w14:paraId="6021364E" w14:textId="647E8913" w:rsidR="004933FD" w:rsidRPr="007D0D18" w:rsidRDefault="004933FD" w:rsidP="00535D93">
            <w:pPr>
              <w:rPr>
                <w:lang w:val="pt-BR"/>
              </w:rPr>
            </w:pPr>
            <w:r w:rsidRPr="007D0D18">
              <w:rPr>
                <w:lang w:val="pt-BR"/>
              </w:rPr>
              <w:t xml:space="preserve">- Thảo luận về các ví dụ, câu hỏi, bài tập của seminar 2 </w:t>
            </w:r>
          </w:p>
          <w:p w14:paraId="0A70B3D8" w14:textId="77DFC94C" w:rsidR="004933FD" w:rsidRPr="007D0D18" w:rsidRDefault="004933FD" w:rsidP="00535D93">
            <w:pPr>
              <w:rPr>
                <w:lang w:val="pt-BR"/>
              </w:rPr>
            </w:pPr>
          </w:p>
        </w:tc>
        <w:tc>
          <w:tcPr>
            <w:tcW w:w="770" w:type="pct"/>
          </w:tcPr>
          <w:p w14:paraId="20B01952" w14:textId="77B776D3" w:rsidR="004933FD" w:rsidRPr="007D0D18" w:rsidRDefault="008F6C1E" w:rsidP="00535D93">
            <w:pPr>
              <w:rPr>
                <w:lang w:val="pt-BR"/>
              </w:rPr>
            </w:pPr>
            <w:r w:rsidRPr="007D0D18">
              <w:t>[1] Chương 2, Chương 3</w:t>
            </w:r>
          </w:p>
        </w:tc>
        <w:tc>
          <w:tcPr>
            <w:tcW w:w="1401" w:type="pct"/>
          </w:tcPr>
          <w:p w14:paraId="5714B7AF" w14:textId="77777777" w:rsidR="004933FD" w:rsidRPr="007D0D18" w:rsidRDefault="004933FD" w:rsidP="00535D93">
            <w:pPr>
              <w:rPr>
                <w:lang w:val="pt-BR"/>
              </w:rPr>
            </w:pPr>
            <w:r w:rsidRPr="007D0D18">
              <w:rPr>
                <w:lang w:val="pt-BR"/>
              </w:rPr>
              <w:t>Giảng viên</w:t>
            </w:r>
          </w:p>
          <w:p w14:paraId="1044F858" w14:textId="3F60CAC8" w:rsidR="004933FD" w:rsidRPr="007D0D18" w:rsidRDefault="004933FD" w:rsidP="00535D93">
            <w:pPr>
              <w:rPr>
                <w:lang w:val="pt-BR"/>
              </w:rPr>
            </w:pPr>
            <w:r w:rsidRPr="007D0D18">
              <w:rPr>
                <w:lang w:val="pt-BR"/>
              </w:rPr>
              <w:t xml:space="preserve">- Nhắc lại các kiến thức về </w:t>
            </w:r>
            <w:r w:rsidR="00BA271E" w:rsidRPr="007D0D18">
              <w:t>hypervisor, máy ảo</w:t>
            </w:r>
            <w:r w:rsidR="00BA271E" w:rsidRPr="007D0D18">
              <w:rPr>
                <w:lang w:val="pt-BR"/>
              </w:rPr>
              <w:t xml:space="preserve"> </w:t>
            </w:r>
            <w:r w:rsidRPr="007D0D18">
              <w:rPr>
                <w:lang w:val="pt-BR"/>
              </w:rPr>
              <w:t xml:space="preserve">đã học: khái niệm, phân loại, </w:t>
            </w:r>
            <w:r w:rsidR="00BA271E" w:rsidRPr="007D0D18">
              <w:rPr>
                <w:lang w:val="pt-BR"/>
              </w:rPr>
              <w:t>cơ chế làm việc, các tài nguyên máy ảo</w:t>
            </w:r>
            <w:r w:rsidRPr="007D0D18">
              <w:rPr>
                <w:lang w:val="pt-BR"/>
              </w:rPr>
              <w:t>.</w:t>
            </w:r>
          </w:p>
          <w:p w14:paraId="7C3F5EFB" w14:textId="3B7846E8" w:rsidR="004933FD" w:rsidRPr="007D0D18" w:rsidRDefault="004933FD" w:rsidP="00535D93">
            <w:pPr>
              <w:rPr>
                <w:lang w:val="pt-BR"/>
              </w:rPr>
            </w:pPr>
            <w:r w:rsidRPr="007D0D18">
              <w:rPr>
                <w:lang w:val="pt-BR"/>
              </w:rPr>
              <w:t>- Xác định các nhóm làm bài tập</w:t>
            </w:r>
          </w:p>
          <w:p w14:paraId="262BC795" w14:textId="77777777" w:rsidR="004933FD" w:rsidRPr="007D0D18" w:rsidRDefault="004933FD" w:rsidP="00535D93">
            <w:pPr>
              <w:rPr>
                <w:lang w:val="pt-BR"/>
              </w:rPr>
            </w:pPr>
          </w:p>
          <w:p w14:paraId="78947777" w14:textId="77777777" w:rsidR="004933FD" w:rsidRPr="007D0D18" w:rsidRDefault="004933FD" w:rsidP="00535D93">
            <w:pPr>
              <w:rPr>
                <w:lang w:val="pt-BR"/>
              </w:rPr>
            </w:pPr>
            <w:r w:rsidRPr="007D0D18">
              <w:rPr>
                <w:lang w:val="pt-BR"/>
              </w:rPr>
              <w:t>Sinh viên</w:t>
            </w:r>
          </w:p>
          <w:p w14:paraId="72B81659" w14:textId="77777777" w:rsidR="004933FD" w:rsidRPr="007D0D18" w:rsidRDefault="004933FD" w:rsidP="00535D93">
            <w:pPr>
              <w:rPr>
                <w:lang w:val="pt-BR"/>
              </w:rPr>
            </w:pPr>
            <w:r w:rsidRPr="007D0D18">
              <w:rPr>
                <w:lang w:val="pt-BR"/>
              </w:rPr>
              <w:t>- Đọc tài liệu trước</w:t>
            </w:r>
          </w:p>
          <w:p w14:paraId="1B3E59EF" w14:textId="77777777" w:rsidR="004933FD" w:rsidRPr="007D0D18" w:rsidRDefault="004933FD" w:rsidP="00535D93">
            <w:pPr>
              <w:rPr>
                <w:lang w:val="pt-BR"/>
              </w:rPr>
            </w:pPr>
            <w:r w:rsidRPr="007D0D18">
              <w:rPr>
                <w:lang w:val="pt-BR"/>
              </w:rPr>
              <w:t>- Theo dõi ví dụ, câu hỏi, bài tập và trả lời các câu hỏi</w:t>
            </w:r>
          </w:p>
          <w:p w14:paraId="1EC82CF1" w14:textId="420CD434" w:rsidR="004933FD" w:rsidRPr="007D0D18" w:rsidRDefault="004933FD" w:rsidP="00535D93">
            <w:pPr>
              <w:rPr>
                <w:lang w:val="pt-BR"/>
              </w:rPr>
            </w:pPr>
            <w:r w:rsidRPr="007D0D18">
              <w:rPr>
                <w:lang w:val="pt-BR"/>
              </w:rPr>
              <w:t xml:space="preserve">- Phân nhóm làm bài tập </w:t>
            </w:r>
          </w:p>
        </w:tc>
        <w:tc>
          <w:tcPr>
            <w:tcW w:w="833" w:type="pct"/>
          </w:tcPr>
          <w:p w14:paraId="630F4D9C" w14:textId="77777777" w:rsidR="004933FD" w:rsidRPr="007D0D18" w:rsidRDefault="004933FD" w:rsidP="00535D93">
            <w:pPr>
              <w:rPr>
                <w:lang w:val="pt-BR"/>
              </w:rPr>
            </w:pPr>
            <w:r w:rsidRPr="007D0D18">
              <w:rPr>
                <w:lang w:val="pt-BR"/>
              </w:rPr>
              <w:t>- Điểm danh</w:t>
            </w:r>
          </w:p>
          <w:p w14:paraId="5D215022" w14:textId="77777777" w:rsidR="004933FD" w:rsidRPr="007D0D18" w:rsidRDefault="004933FD" w:rsidP="00535D93">
            <w:pPr>
              <w:rPr>
                <w:lang w:val="pt-BR"/>
              </w:rPr>
            </w:pPr>
            <w:r w:rsidRPr="007D0D18">
              <w:rPr>
                <w:lang w:val="pt-BR"/>
              </w:rPr>
              <w:t>- Trả lời câu hỏi trong bài tập</w:t>
            </w:r>
          </w:p>
          <w:p w14:paraId="0070DE57" w14:textId="18DFF6E4" w:rsidR="004933FD" w:rsidRPr="007D0D18" w:rsidRDefault="004933FD" w:rsidP="00535D93">
            <w:pPr>
              <w:rPr>
                <w:lang w:val="pt-BR"/>
              </w:rPr>
            </w:pPr>
          </w:p>
        </w:tc>
        <w:tc>
          <w:tcPr>
            <w:tcW w:w="525" w:type="pct"/>
          </w:tcPr>
          <w:p w14:paraId="050E5958" w14:textId="2EBD52CA" w:rsidR="004933FD" w:rsidRPr="007D0D18" w:rsidRDefault="004933FD" w:rsidP="00535D93">
            <w:pPr>
              <w:rPr>
                <w:lang w:val="pt-BR"/>
              </w:rPr>
            </w:pPr>
            <w:r w:rsidRPr="007D0D18">
              <w:t>CLO1.x, CLO2.1, CLO3.1, CLO3.3</w:t>
            </w:r>
          </w:p>
        </w:tc>
      </w:tr>
      <w:tr w:rsidR="004933FD" w:rsidRPr="007D0D18" w14:paraId="193FA0A4" w14:textId="77777777" w:rsidTr="003C0D6B">
        <w:tc>
          <w:tcPr>
            <w:tcW w:w="379" w:type="pct"/>
            <w:shd w:val="clear" w:color="auto" w:fill="FFF2CC" w:themeFill="accent4" w:themeFillTint="33"/>
          </w:tcPr>
          <w:p w14:paraId="43301F13" w14:textId="126CFA75" w:rsidR="004933FD" w:rsidRPr="007D0D18" w:rsidRDefault="004933FD" w:rsidP="00535D93">
            <w:pPr>
              <w:rPr>
                <w:lang w:val="pt-BR"/>
              </w:rPr>
            </w:pPr>
            <w:r w:rsidRPr="007D0D18">
              <w:rPr>
                <w:lang w:val="pt-BR"/>
              </w:rPr>
              <w:t>5</w:t>
            </w:r>
          </w:p>
        </w:tc>
        <w:tc>
          <w:tcPr>
            <w:tcW w:w="1093" w:type="pct"/>
            <w:shd w:val="clear" w:color="auto" w:fill="FFF2CC" w:themeFill="accent4" w:themeFillTint="33"/>
          </w:tcPr>
          <w:p w14:paraId="5DCE11A9" w14:textId="77777777" w:rsidR="004933FD" w:rsidRPr="007D0D18" w:rsidRDefault="004933FD" w:rsidP="00535D93">
            <w:pPr>
              <w:rPr>
                <w:lang w:val="pt-BR"/>
              </w:rPr>
            </w:pPr>
            <w:r w:rsidRPr="007D0D18">
              <w:rPr>
                <w:lang w:val="pt-BR"/>
              </w:rPr>
              <w:t xml:space="preserve">Lecture 3. </w:t>
            </w:r>
          </w:p>
          <w:p w14:paraId="7CDF49A7" w14:textId="77777777" w:rsidR="00F73CA4" w:rsidRPr="007D0D18" w:rsidRDefault="00F73CA4" w:rsidP="00535D93">
            <w:r w:rsidRPr="007D0D18">
              <w:t>Chương 4: Lập lịch CPU</w:t>
            </w:r>
          </w:p>
          <w:p w14:paraId="1D198F52" w14:textId="77777777" w:rsidR="00F73CA4" w:rsidRPr="007D0D18" w:rsidRDefault="00F73CA4" w:rsidP="00535D93">
            <w:r w:rsidRPr="007D0D18">
              <w:t>4.1 Khái niệm CPU trong máy ảo</w:t>
            </w:r>
          </w:p>
          <w:p w14:paraId="789BF5CE" w14:textId="77777777" w:rsidR="00F73CA4" w:rsidRPr="007D0D18" w:rsidRDefault="00F73CA4" w:rsidP="00535D93">
            <w:r w:rsidRPr="007D0D18">
              <w:t>4.2 Thuật toán round robin</w:t>
            </w:r>
          </w:p>
          <w:p w14:paraId="1231E8CF" w14:textId="77777777" w:rsidR="00F73CA4" w:rsidRPr="007D0D18" w:rsidRDefault="00F73CA4" w:rsidP="00535D93">
            <w:r w:rsidRPr="007D0D18">
              <w:t>4.3 Thuật toán credit</w:t>
            </w:r>
          </w:p>
          <w:p w14:paraId="747AC085" w14:textId="77777777" w:rsidR="004933FD" w:rsidRPr="007D0D18" w:rsidRDefault="004933FD" w:rsidP="00535D93">
            <w:pPr>
              <w:rPr>
                <w:lang w:val="pt-BR"/>
              </w:rPr>
            </w:pPr>
          </w:p>
          <w:p w14:paraId="2824E6D0" w14:textId="2249CE82" w:rsidR="004933FD" w:rsidRPr="007D0D18" w:rsidRDefault="004933FD" w:rsidP="00535D93">
            <w:pPr>
              <w:rPr>
                <w:lang w:val="pt-BR"/>
              </w:rPr>
            </w:pPr>
          </w:p>
        </w:tc>
        <w:tc>
          <w:tcPr>
            <w:tcW w:w="770" w:type="pct"/>
            <w:shd w:val="clear" w:color="auto" w:fill="FFF2CC" w:themeFill="accent4" w:themeFillTint="33"/>
          </w:tcPr>
          <w:p w14:paraId="2AB78D7C" w14:textId="4DAFFE5A" w:rsidR="004933FD" w:rsidRPr="007D0D18" w:rsidRDefault="00F73CA4" w:rsidP="00535D93">
            <w:pPr>
              <w:rPr>
                <w:lang w:val="pt-BR"/>
              </w:rPr>
            </w:pPr>
            <w:r w:rsidRPr="007D0D18">
              <w:t>[1] Chương 7</w:t>
            </w:r>
          </w:p>
        </w:tc>
        <w:tc>
          <w:tcPr>
            <w:tcW w:w="1401" w:type="pct"/>
            <w:shd w:val="clear" w:color="auto" w:fill="FFF2CC" w:themeFill="accent4" w:themeFillTint="33"/>
          </w:tcPr>
          <w:p w14:paraId="59067DDA" w14:textId="77777777" w:rsidR="004933FD" w:rsidRPr="007D0D18" w:rsidRDefault="004933FD" w:rsidP="00535D93">
            <w:pPr>
              <w:rPr>
                <w:lang w:val="pt-BR"/>
              </w:rPr>
            </w:pPr>
            <w:r w:rsidRPr="007D0D18">
              <w:rPr>
                <w:lang w:val="pt-BR"/>
              </w:rPr>
              <w:t>Giảng viên</w:t>
            </w:r>
          </w:p>
          <w:p w14:paraId="6916EE7B" w14:textId="1BEC5413" w:rsidR="004933FD" w:rsidRPr="007D0D18" w:rsidRDefault="004933FD" w:rsidP="00535D93">
            <w:pPr>
              <w:rPr>
                <w:lang w:val="pt-BR"/>
              </w:rPr>
            </w:pPr>
            <w:r w:rsidRPr="007D0D18">
              <w:rPr>
                <w:lang w:val="pt-BR"/>
              </w:rPr>
              <w:t>- Giảng lý thuyết theo nội dung slide bài 3</w:t>
            </w:r>
          </w:p>
          <w:p w14:paraId="2FC7E02B" w14:textId="77777777" w:rsidR="004933FD" w:rsidRPr="007D0D18" w:rsidRDefault="004933FD" w:rsidP="00535D93">
            <w:pPr>
              <w:rPr>
                <w:lang w:val="pt-BR"/>
              </w:rPr>
            </w:pPr>
            <w:r w:rsidRPr="007D0D18">
              <w:rPr>
                <w:lang w:val="pt-BR"/>
              </w:rPr>
              <w:t>- Giới thiệu ví dụ trong slide</w:t>
            </w:r>
          </w:p>
          <w:p w14:paraId="21EF9249" w14:textId="77777777" w:rsidR="004933FD" w:rsidRPr="007D0D18" w:rsidRDefault="004933FD" w:rsidP="00535D93">
            <w:pPr>
              <w:rPr>
                <w:lang w:val="pt-BR"/>
              </w:rPr>
            </w:pPr>
            <w:r w:rsidRPr="007D0D18">
              <w:rPr>
                <w:lang w:val="pt-BR"/>
              </w:rPr>
              <w:t>- Hướng dẫn đọc giáo trình, tài liệu tham khảo</w:t>
            </w:r>
          </w:p>
          <w:p w14:paraId="7ECBCAFD" w14:textId="52030127" w:rsidR="004933FD" w:rsidRPr="007D0D18" w:rsidRDefault="004933FD" w:rsidP="00535D93">
            <w:pPr>
              <w:rPr>
                <w:lang w:val="pt-BR"/>
              </w:rPr>
            </w:pPr>
            <w:r w:rsidRPr="007D0D18">
              <w:rPr>
                <w:lang w:val="pt-BR"/>
              </w:rPr>
              <w:t>- Yêu cầu sinh viên xem trước ví dụ, câu hỏi, bài tập dành cho seminar 3</w:t>
            </w:r>
          </w:p>
          <w:p w14:paraId="6B374F42" w14:textId="77777777" w:rsidR="004933FD" w:rsidRPr="007D0D18" w:rsidRDefault="004933FD" w:rsidP="00535D93">
            <w:pPr>
              <w:rPr>
                <w:lang w:val="pt-BR"/>
              </w:rPr>
            </w:pPr>
            <w:r w:rsidRPr="007D0D18">
              <w:rPr>
                <w:lang w:val="pt-BR"/>
              </w:rPr>
              <w:t>Sinh viên</w:t>
            </w:r>
          </w:p>
          <w:p w14:paraId="43E880DA" w14:textId="77777777" w:rsidR="004933FD" w:rsidRPr="007D0D18" w:rsidRDefault="004933FD" w:rsidP="00535D93">
            <w:pPr>
              <w:rPr>
                <w:lang w:val="pt-BR"/>
              </w:rPr>
            </w:pPr>
            <w:r w:rsidRPr="007D0D18">
              <w:rPr>
                <w:lang w:val="pt-BR"/>
              </w:rPr>
              <w:t xml:space="preserve">- Đọc trước các tài liệu </w:t>
            </w:r>
          </w:p>
          <w:p w14:paraId="5EBB924E" w14:textId="1AE7BA18" w:rsidR="004933FD" w:rsidRPr="007D0D18" w:rsidRDefault="004933FD" w:rsidP="00535D93">
            <w:pPr>
              <w:rPr>
                <w:lang w:val="pt-BR"/>
              </w:rPr>
            </w:pPr>
            <w:r w:rsidRPr="007D0D18">
              <w:rPr>
                <w:lang w:val="pt-BR"/>
              </w:rPr>
              <w:t>- Xem trước các ví dụ, làm bài tập được yêu cầu</w:t>
            </w:r>
          </w:p>
        </w:tc>
        <w:tc>
          <w:tcPr>
            <w:tcW w:w="833" w:type="pct"/>
            <w:shd w:val="clear" w:color="auto" w:fill="FFF2CC" w:themeFill="accent4" w:themeFillTint="33"/>
          </w:tcPr>
          <w:p w14:paraId="5CE8A662" w14:textId="77777777" w:rsidR="004933FD" w:rsidRPr="007D0D18" w:rsidRDefault="004933FD" w:rsidP="00535D93">
            <w:pPr>
              <w:rPr>
                <w:lang w:val="pt-BR"/>
              </w:rPr>
            </w:pPr>
          </w:p>
        </w:tc>
        <w:tc>
          <w:tcPr>
            <w:tcW w:w="525" w:type="pct"/>
            <w:shd w:val="clear" w:color="auto" w:fill="FFF2CC" w:themeFill="accent4" w:themeFillTint="33"/>
          </w:tcPr>
          <w:p w14:paraId="6443D497" w14:textId="01B2191F" w:rsidR="004933FD" w:rsidRPr="007D0D18" w:rsidRDefault="004933FD" w:rsidP="00535D93">
            <w:pPr>
              <w:rPr>
                <w:lang w:val="pt-BR"/>
              </w:rPr>
            </w:pPr>
            <w:r w:rsidRPr="007D0D18">
              <w:t>CLO1.x, CLO2.1, CLO3.1, CLO3.3</w:t>
            </w:r>
          </w:p>
        </w:tc>
      </w:tr>
      <w:tr w:rsidR="004933FD" w:rsidRPr="007D0D18" w14:paraId="31FB7E2D" w14:textId="77777777" w:rsidTr="003C0D6B">
        <w:tc>
          <w:tcPr>
            <w:tcW w:w="379" w:type="pct"/>
          </w:tcPr>
          <w:p w14:paraId="390269C1" w14:textId="29EE4F95" w:rsidR="004933FD" w:rsidRPr="007D0D18" w:rsidRDefault="004933FD" w:rsidP="00535D93">
            <w:pPr>
              <w:rPr>
                <w:lang w:val="pt-BR"/>
              </w:rPr>
            </w:pPr>
            <w:r w:rsidRPr="007D0D18">
              <w:rPr>
                <w:lang w:val="pt-BR"/>
              </w:rPr>
              <w:t>6</w:t>
            </w:r>
          </w:p>
        </w:tc>
        <w:tc>
          <w:tcPr>
            <w:tcW w:w="1093" w:type="pct"/>
          </w:tcPr>
          <w:p w14:paraId="56404346" w14:textId="77777777" w:rsidR="004933FD" w:rsidRPr="007D0D18" w:rsidRDefault="004933FD" w:rsidP="00535D93">
            <w:pPr>
              <w:rPr>
                <w:lang w:val="pt-BR"/>
              </w:rPr>
            </w:pPr>
            <w:r w:rsidRPr="007D0D18">
              <w:rPr>
                <w:lang w:val="pt-BR"/>
              </w:rPr>
              <w:t>Seminar 3</w:t>
            </w:r>
          </w:p>
          <w:p w14:paraId="345ECA29" w14:textId="6A63B2E0" w:rsidR="004933FD" w:rsidRPr="007D0D18" w:rsidRDefault="004933FD" w:rsidP="00535D93">
            <w:pPr>
              <w:rPr>
                <w:lang w:val="pt-BR"/>
              </w:rPr>
            </w:pPr>
            <w:r w:rsidRPr="007D0D18">
              <w:rPr>
                <w:lang w:val="pt-BR"/>
              </w:rPr>
              <w:t xml:space="preserve">- Tóm tắt kiến thức về </w:t>
            </w:r>
            <w:r w:rsidR="008F6C1E" w:rsidRPr="007D0D18">
              <w:rPr>
                <w:lang w:val="pt-BR"/>
              </w:rPr>
              <w:t>lập lịch CPU</w:t>
            </w:r>
          </w:p>
          <w:p w14:paraId="337E5319" w14:textId="311C2503" w:rsidR="004933FD" w:rsidRPr="007D0D18" w:rsidRDefault="004933FD" w:rsidP="00535D93">
            <w:pPr>
              <w:rPr>
                <w:lang w:val="pt-BR"/>
              </w:rPr>
            </w:pPr>
            <w:r w:rsidRPr="007D0D18">
              <w:rPr>
                <w:lang w:val="pt-BR"/>
              </w:rPr>
              <w:t xml:space="preserve">- Thảo luận về các ví dụ, câu hỏi, bài tập của seminar </w:t>
            </w:r>
            <w:r w:rsidR="002E20CB" w:rsidRPr="007D0D18">
              <w:rPr>
                <w:lang w:val="pt-BR"/>
              </w:rPr>
              <w:t>3</w:t>
            </w:r>
            <w:r w:rsidRPr="007D0D18">
              <w:rPr>
                <w:lang w:val="pt-BR"/>
              </w:rPr>
              <w:t xml:space="preserve"> </w:t>
            </w:r>
          </w:p>
          <w:p w14:paraId="2C9FD11B" w14:textId="3EFE1455" w:rsidR="004933FD" w:rsidRPr="007D0D18" w:rsidRDefault="004933FD" w:rsidP="00535D93">
            <w:pPr>
              <w:rPr>
                <w:lang w:val="pt-BR"/>
              </w:rPr>
            </w:pPr>
          </w:p>
        </w:tc>
        <w:tc>
          <w:tcPr>
            <w:tcW w:w="770" w:type="pct"/>
          </w:tcPr>
          <w:p w14:paraId="0A25B0EF" w14:textId="33F5C61A" w:rsidR="004933FD" w:rsidRPr="007D0D18" w:rsidRDefault="008F6C1E" w:rsidP="00535D93">
            <w:pPr>
              <w:rPr>
                <w:lang w:val="pt-BR"/>
              </w:rPr>
            </w:pPr>
            <w:r w:rsidRPr="007D0D18">
              <w:t>[1] Chương 7</w:t>
            </w:r>
          </w:p>
        </w:tc>
        <w:tc>
          <w:tcPr>
            <w:tcW w:w="1401" w:type="pct"/>
          </w:tcPr>
          <w:p w14:paraId="42F6F89C" w14:textId="77777777" w:rsidR="004933FD" w:rsidRPr="007D0D18" w:rsidRDefault="004933FD" w:rsidP="00535D93">
            <w:pPr>
              <w:rPr>
                <w:lang w:val="pt-BR"/>
              </w:rPr>
            </w:pPr>
            <w:r w:rsidRPr="007D0D18">
              <w:rPr>
                <w:lang w:val="pt-BR"/>
              </w:rPr>
              <w:t>Giảng viên</w:t>
            </w:r>
          </w:p>
          <w:p w14:paraId="17AC5343" w14:textId="118A3283" w:rsidR="004933FD" w:rsidRPr="007D0D18" w:rsidRDefault="004933FD" w:rsidP="00535D93">
            <w:pPr>
              <w:rPr>
                <w:lang w:val="pt-BR"/>
              </w:rPr>
            </w:pPr>
            <w:r w:rsidRPr="007D0D18">
              <w:rPr>
                <w:lang w:val="pt-BR"/>
              </w:rPr>
              <w:t xml:space="preserve">- Nhắc lại các kiến thức về </w:t>
            </w:r>
            <w:r w:rsidR="008F6C1E" w:rsidRPr="007D0D18">
              <w:rPr>
                <w:lang w:val="pt-BR"/>
              </w:rPr>
              <w:t>lập lịch CPU</w:t>
            </w:r>
            <w:r w:rsidRPr="007D0D18">
              <w:rPr>
                <w:lang w:val="pt-BR"/>
              </w:rPr>
              <w:t xml:space="preserve"> đã học: khái niệm</w:t>
            </w:r>
            <w:r w:rsidR="008F6C1E" w:rsidRPr="007D0D18">
              <w:rPr>
                <w:lang w:val="pt-BR"/>
              </w:rPr>
              <w:t xml:space="preserve"> CPU</w:t>
            </w:r>
            <w:r w:rsidRPr="007D0D18">
              <w:rPr>
                <w:lang w:val="pt-BR"/>
              </w:rPr>
              <w:t xml:space="preserve">, các </w:t>
            </w:r>
            <w:r w:rsidR="008F6C1E" w:rsidRPr="007D0D18">
              <w:rPr>
                <w:lang w:val="pt-BR"/>
              </w:rPr>
              <w:t>thuật toán lập lịch</w:t>
            </w:r>
            <w:r w:rsidRPr="007D0D18">
              <w:rPr>
                <w:lang w:val="pt-BR"/>
              </w:rPr>
              <w:t>.</w:t>
            </w:r>
          </w:p>
          <w:p w14:paraId="4902FBF8" w14:textId="77777777" w:rsidR="004933FD" w:rsidRPr="007D0D18" w:rsidRDefault="004933FD" w:rsidP="00535D93">
            <w:pPr>
              <w:rPr>
                <w:lang w:val="pt-BR"/>
              </w:rPr>
            </w:pPr>
            <w:r w:rsidRPr="007D0D18">
              <w:rPr>
                <w:lang w:val="pt-BR"/>
              </w:rPr>
              <w:t>- Xác định các nhóm làm bài tập</w:t>
            </w:r>
          </w:p>
          <w:p w14:paraId="12892FA4" w14:textId="77777777" w:rsidR="004933FD" w:rsidRPr="007D0D18" w:rsidRDefault="004933FD" w:rsidP="00535D93">
            <w:pPr>
              <w:rPr>
                <w:lang w:val="pt-BR"/>
              </w:rPr>
            </w:pPr>
          </w:p>
          <w:p w14:paraId="33F55230" w14:textId="77777777" w:rsidR="004933FD" w:rsidRPr="007D0D18" w:rsidRDefault="004933FD" w:rsidP="00535D93">
            <w:pPr>
              <w:rPr>
                <w:lang w:val="pt-BR"/>
              </w:rPr>
            </w:pPr>
            <w:r w:rsidRPr="007D0D18">
              <w:rPr>
                <w:lang w:val="pt-BR"/>
              </w:rPr>
              <w:t>Sinh viên</w:t>
            </w:r>
          </w:p>
          <w:p w14:paraId="655ECA56" w14:textId="77777777" w:rsidR="004933FD" w:rsidRPr="007D0D18" w:rsidRDefault="004933FD" w:rsidP="00535D93">
            <w:pPr>
              <w:rPr>
                <w:lang w:val="pt-BR"/>
              </w:rPr>
            </w:pPr>
            <w:r w:rsidRPr="007D0D18">
              <w:rPr>
                <w:lang w:val="pt-BR"/>
              </w:rPr>
              <w:t>- Đọc tài liệu trước</w:t>
            </w:r>
          </w:p>
          <w:p w14:paraId="0085295A" w14:textId="77777777" w:rsidR="004933FD" w:rsidRPr="007D0D18" w:rsidRDefault="004933FD" w:rsidP="00535D93">
            <w:pPr>
              <w:rPr>
                <w:lang w:val="pt-BR"/>
              </w:rPr>
            </w:pPr>
            <w:r w:rsidRPr="007D0D18">
              <w:rPr>
                <w:lang w:val="pt-BR"/>
              </w:rPr>
              <w:t>- Theo dõi ví dụ, câu hỏi, bài tập và trả lời các câu hỏi</w:t>
            </w:r>
          </w:p>
          <w:p w14:paraId="6301762C" w14:textId="0F900896" w:rsidR="004933FD" w:rsidRPr="007D0D18" w:rsidRDefault="004933FD" w:rsidP="00535D93">
            <w:pPr>
              <w:rPr>
                <w:lang w:val="pt-BR"/>
              </w:rPr>
            </w:pPr>
            <w:r w:rsidRPr="007D0D18">
              <w:rPr>
                <w:lang w:val="pt-BR"/>
              </w:rPr>
              <w:t>- Phân nhóm làm bài tập</w:t>
            </w:r>
          </w:p>
        </w:tc>
        <w:tc>
          <w:tcPr>
            <w:tcW w:w="833" w:type="pct"/>
          </w:tcPr>
          <w:p w14:paraId="02BCB7F7" w14:textId="77777777" w:rsidR="004933FD" w:rsidRPr="007D0D18" w:rsidRDefault="004933FD" w:rsidP="00535D93">
            <w:pPr>
              <w:rPr>
                <w:lang w:val="pt-BR"/>
              </w:rPr>
            </w:pPr>
            <w:r w:rsidRPr="007D0D18">
              <w:rPr>
                <w:lang w:val="pt-BR"/>
              </w:rPr>
              <w:t>- Điểm danh</w:t>
            </w:r>
          </w:p>
          <w:p w14:paraId="1CEA429E" w14:textId="77777777" w:rsidR="004933FD" w:rsidRPr="007D0D18" w:rsidRDefault="004933FD" w:rsidP="00535D93">
            <w:pPr>
              <w:rPr>
                <w:lang w:val="pt-BR"/>
              </w:rPr>
            </w:pPr>
            <w:r w:rsidRPr="007D0D18">
              <w:rPr>
                <w:lang w:val="pt-BR"/>
              </w:rPr>
              <w:t>- Trả lời câu hỏi trong bài tập</w:t>
            </w:r>
          </w:p>
          <w:p w14:paraId="4A1F5C69" w14:textId="620C08DC" w:rsidR="004933FD" w:rsidRPr="007D0D18" w:rsidRDefault="004933FD" w:rsidP="00535D93">
            <w:pPr>
              <w:rPr>
                <w:lang w:val="pt-BR"/>
              </w:rPr>
            </w:pPr>
            <w:r w:rsidRPr="007D0D18">
              <w:rPr>
                <w:lang w:val="pt-BR"/>
              </w:rPr>
              <w:t xml:space="preserve"> </w:t>
            </w:r>
          </w:p>
        </w:tc>
        <w:tc>
          <w:tcPr>
            <w:tcW w:w="525" w:type="pct"/>
          </w:tcPr>
          <w:p w14:paraId="30290D99" w14:textId="7D774A52" w:rsidR="004933FD" w:rsidRPr="007D0D18" w:rsidRDefault="004933FD" w:rsidP="00535D93">
            <w:pPr>
              <w:rPr>
                <w:lang w:val="pt-BR"/>
              </w:rPr>
            </w:pPr>
            <w:r w:rsidRPr="007D0D18">
              <w:t>CLO1.x, CLO2.1, CLO3.1, CLO3.3</w:t>
            </w:r>
          </w:p>
        </w:tc>
      </w:tr>
      <w:tr w:rsidR="004933FD" w:rsidRPr="007D0D18" w14:paraId="20663EC9" w14:textId="77777777" w:rsidTr="003C0D6B">
        <w:tc>
          <w:tcPr>
            <w:tcW w:w="379" w:type="pct"/>
            <w:shd w:val="clear" w:color="auto" w:fill="FFF2CC" w:themeFill="accent4" w:themeFillTint="33"/>
          </w:tcPr>
          <w:p w14:paraId="314E8A25" w14:textId="182F993C" w:rsidR="004933FD" w:rsidRPr="007D0D18" w:rsidRDefault="004933FD" w:rsidP="00535D93">
            <w:pPr>
              <w:rPr>
                <w:lang w:val="pt-BR"/>
              </w:rPr>
            </w:pPr>
            <w:r w:rsidRPr="007D0D18">
              <w:rPr>
                <w:lang w:val="pt-BR"/>
              </w:rPr>
              <w:t>7</w:t>
            </w:r>
          </w:p>
        </w:tc>
        <w:tc>
          <w:tcPr>
            <w:tcW w:w="1093" w:type="pct"/>
            <w:shd w:val="clear" w:color="auto" w:fill="FFF2CC" w:themeFill="accent4" w:themeFillTint="33"/>
          </w:tcPr>
          <w:p w14:paraId="4D9FB696" w14:textId="77777777" w:rsidR="002E20CB" w:rsidRPr="007D0D18" w:rsidRDefault="004933FD" w:rsidP="00535D93">
            <w:pPr>
              <w:rPr>
                <w:lang w:val="pt-BR"/>
              </w:rPr>
            </w:pPr>
            <w:r w:rsidRPr="007D0D18">
              <w:rPr>
                <w:lang w:val="pt-BR"/>
              </w:rPr>
              <w:t>Lecture 4.</w:t>
            </w:r>
          </w:p>
          <w:p w14:paraId="3410BA10" w14:textId="77777777" w:rsidR="00F73CA4" w:rsidRPr="007D0D18" w:rsidRDefault="00F73CA4" w:rsidP="00535D93">
            <w:r w:rsidRPr="007D0D18">
              <w:t xml:space="preserve">Chương 5: Quản lý </w:t>
            </w:r>
            <w:r w:rsidRPr="007D0D18">
              <w:lastRenderedPageBreak/>
              <w:t>bộ nhớ</w:t>
            </w:r>
          </w:p>
          <w:p w14:paraId="00BEC67E" w14:textId="77777777" w:rsidR="00F73CA4" w:rsidRPr="007D0D18" w:rsidRDefault="00F73CA4" w:rsidP="00535D93">
            <w:r w:rsidRPr="007D0D18">
              <w:t>5.1 Khái niệm về quản lý bộ nhớ trong máy ảo</w:t>
            </w:r>
          </w:p>
          <w:p w14:paraId="31D1789C" w14:textId="77777777" w:rsidR="00F73CA4" w:rsidRPr="007D0D18" w:rsidRDefault="00F73CA4" w:rsidP="00535D93">
            <w:r w:rsidRPr="007D0D18">
              <w:t>5.2 Các thuật toán thu hồi bộ nhớ TSP, ballooning</w:t>
            </w:r>
          </w:p>
          <w:p w14:paraId="39BB20E0" w14:textId="77777777" w:rsidR="00F73CA4" w:rsidRPr="007D0D18" w:rsidRDefault="00F73CA4" w:rsidP="00535D93">
            <w:r w:rsidRPr="007D0D18">
              <w:t>5.3 Các thuật toán thu hồi bộ nhớ swap, nén trang</w:t>
            </w:r>
          </w:p>
          <w:p w14:paraId="2D167992" w14:textId="5AE8FD20" w:rsidR="004933FD" w:rsidRPr="007D0D18" w:rsidRDefault="00F73CA4" w:rsidP="00535D93">
            <w:pPr>
              <w:rPr>
                <w:lang w:val="pt-BR"/>
              </w:rPr>
            </w:pPr>
            <w:r w:rsidRPr="007D0D18">
              <w:t>5.4 Cơ chế phân bổ bộ nhớ</w:t>
            </w:r>
          </w:p>
        </w:tc>
        <w:tc>
          <w:tcPr>
            <w:tcW w:w="770" w:type="pct"/>
            <w:shd w:val="clear" w:color="auto" w:fill="FFF2CC" w:themeFill="accent4" w:themeFillTint="33"/>
          </w:tcPr>
          <w:p w14:paraId="52429E7E" w14:textId="2CB672D1" w:rsidR="004933FD" w:rsidRPr="007D0D18" w:rsidRDefault="00F73CA4" w:rsidP="00535D93">
            <w:pPr>
              <w:rPr>
                <w:lang w:val="pt-BR"/>
              </w:rPr>
            </w:pPr>
            <w:r w:rsidRPr="007D0D18">
              <w:lastRenderedPageBreak/>
              <w:t>[1] Chương 8</w:t>
            </w:r>
          </w:p>
        </w:tc>
        <w:tc>
          <w:tcPr>
            <w:tcW w:w="1401" w:type="pct"/>
            <w:shd w:val="clear" w:color="auto" w:fill="FFF2CC" w:themeFill="accent4" w:themeFillTint="33"/>
          </w:tcPr>
          <w:p w14:paraId="7DA93064" w14:textId="77777777" w:rsidR="004933FD" w:rsidRPr="007D0D18" w:rsidRDefault="004933FD" w:rsidP="00535D93">
            <w:pPr>
              <w:rPr>
                <w:lang w:val="pt-BR"/>
              </w:rPr>
            </w:pPr>
            <w:r w:rsidRPr="007D0D18">
              <w:rPr>
                <w:lang w:val="pt-BR"/>
              </w:rPr>
              <w:t>Giảng viên</w:t>
            </w:r>
          </w:p>
          <w:p w14:paraId="5EB2730C" w14:textId="654F1477" w:rsidR="004933FD" w:rsidRPr="007D0D18" w:rsidRDefault="004933FD" w:rsidP="00535D93">
            <w:pPr>
              <w:rPr>
                <w:lang w:val="pt-BR"/>
              </w:rPr>
            </w:pPr>
            <w:r w:rsidRPr="007D0D18">
              <w:rPr>
                <w:lang w:val="pt-BR"/>
              </w:rPr>
              <w:t xml:space="preserve">- Giảng lý thuyết theo nội </w:t>
            </w:r>
            <w:r w:rsidRPr="007D0D18">
              <w:rPr>
                <w:lang w:val="pt-BR"/>
              </w:rPr>
              <w:lastRenderedPageBreak/>
              <w:t>dung slide lecture 4</w:t>
            </w:r>
          </w:p>
          <w:p w14:paraId="7EF483F9" w14:textId="77777777" w:rsidR="004933FD" w:rsidRPr="007D0D18" w:rsidRDefault="004933FD" w:rsidP="00535D93">
            <w:pPr>
              <w:rPr>
                <w:lang w:val="pt-BR"/>
              </w:rPr>
            </w:pPr>
            <w:r w:rsidRPr="007D0D18">
              <w:rPr>
                <w:lang w:val="pt-BR"/>
              </w:rPr>
              <w:t>- Giới thiệu ví dụ trong slide</w:t>
            </w:r>
          </w:p>
          <w:p w14:paraId="0577E7E3" w14:textId="4F27B50F" w:rsidR="004933FD" w:rsidRPr="007D0D18" w:rsidRDefault="004933FD" w:rsidP="00535D93">
            <w:pPr>
              <w:rPr>
                <w:lang w:val="pt-BR"/>
              </w:rPr>
            </w:pPr>
            <w:r w:rsidRPr="007D0D18">
              <w:rPr>
                <w:lang w:val="pt-BR"/>
              </w:rPr>
              <w:t>- Hướng dẫn đọc giáo trình, tài liệu tham khảo</w:t>
            </w:r>
          </w:p>
          <w:p w14:paraId="6407AFD4" w14:textId="6AECA381" w:rsidR="004933FD" w:rsidRPr="007D0D18" w:rsidRDefault="004933FD" w:rsidP="00535D93">
            <w:pPr>
              <w:rPr>
                <w:lang w:val="pt-BR"/>
              </w:rPr>
            </w:pPr>
            <w:r w:rsidRPr="007D0D18">
              <w:rPr>
                <w:lang w:val="pt-BR"/>
              </w:rPr>
              <w:t>- Yêu cầu sinh viên xem trước ví dụ, câu hỏi, bài tập dành cho seminar 4</w:t>
            </w:r>
          </w:p>
          <w:p w14:paraId="15F132FB" w14:textId="77777777" w:rsidR="004933FD" w:rsidRPr="007D0D18" w:rsidRDefault="004933FD" w:rsidP="00535D93">
            <w:pPr>
              <w:rPr>
                <w:lang w:val="pt-BR"/>
              </w:rPr>
            </w:pPr>
            <w:r w:rsidRPr="007D0D18">
              <w:rPr>
                <w:lang w:val="pt-BR"/>
              </w:rPr>
              <w:t>Sinh viên</w:t>
            </w:r>
          </w:p>
          <w:p w14:paraId="613D8E4A" w14:textId="77777777" w:rsidR="004933FD" w:rsidRPr="007D0D18" w:rsidRDefault="004933FD" w:rsidP="00535D93">
            <w:pPr>
              <w:rPr>
                <w:lang w:val="pt-BR"/>
              </w:rPr>
            </w:pPr>
            <w:r w:rsidRPr="007D0D18">
              <w:rPr>
                <w:lang w:val="pt-BR"/>
              </w:rPr>
              <w:t xml:space="preserve">- Đọc trước các tài liệu </w:t>
            </w:r>
          </w:p>
          <w:p w14:paraId="11889530" w14:textId="77777777" w:rsidR="004933FD" w:rsidRPr="007D0D18" w:rsidRDefault="004933FD" w:rsidP="00535D93">
            <w:pPr>
              <w:rPr>
                <w:lang w:val="pt-BR"/>
              </w:rPr>
            </w:pPr>
            <w:r w:rsidRPr="007D0D18">
              <w:rPr>
                <w:lang w:val="pt-BR"/>
              </w:rPr>
              <w:t>- Xem trước các ví dụ, làm bài tập được yêu cầu</w:t>
            </w:r>
          </w:p>
          <w:p w14:paraId="60C73A69" w14:textId="46DADA4C" w:rsidR="004933FD" w:rsidRPr="007D0D18" w:rsidRDefault="004933FD" w:rsidP="00535D93">
            <w:pPr>
              <w:rPr>
                <w:lang w:val="pt-BR"/>
              </w:rPr>
            </w:pPr>
          </w:p>
        </w:tc>
        <w:tc>
          <w:tcPr>
            <w:tcW w:w="833" w:type="pct"/>
            <w:shd w:val="clear" w:color="auto" w:fill="FFF2CC" w:themeFill="accent4" w:themeFillTint="33"/>
          </w:tcPr>
          <w:p w14:paraId="5618CAE6" w14:textId="77777777" w:rsidR="004933FD" w:rsidRPr="007D0D18" w:rsidRDefault="004933FD" w:rsidP="00535D93">
            <w:pPr>
              <w:rPr>
                <w:lang w:val="pt-BR"/>
              </w:rPr>
            </w:pPr>
          </w:p>
        </w:tc>
        <w:tc>
          <w:tcPr>
            <w:tcW w:w="525" w:type="pct"/>
            <w:shd w:val="clear" w:color="auto" w:fill="FFF2CC" w:themeFill="accent4" w:themeFillTint="33"/>
          </w:tcPr>
          <w:p w14:paraId="102CC3F5" w14:textId="7D588E77" w:rsidR="004933FD" w:rsidRPr="007D0D18" w:rsidRDefault="004933FD" w:rsidP="00535D93">
            <w:pPr>
              <w:rPr>
                <w:lang w:val="pt-BR"/>
              </w:rPr>
            </w:pPr>
            <w:r w:rsidRPr="007D0D18">
              <w:t xml:space="preserve">CLO1.x, CLO2.1, </w:t>
            </w:r>
            <w:r w:rsidRPr="007D0D18">
              <w:lastRenderedPageBreak/>
              <w:t>CLO3.1, CLO3.3</w:t>
            </w:r>
          </w:p>
        </w:tc>
      </w:tr>
      <w:tr w:rsidR="004933FD" w:rsidRPr="007D0D18" w14:paraId="6530BB11" w14:textId="77777777" w:rsidTr="003C0D6B">
        <w:tc>
          <w:tcPr>
            <w:tcW w:w="379" w:type="pct"/>
          </w:tcPr>
          <w:p w14:paraId="72D43043" w14:textId="7516631E" w:rsidR="004933FD" w:rsidRPr="007D0D18" w:rsidRDefault="004933FD" w:rsidP="00535D93">
            <w:pPr>
              <w:rPr>
                <w:lang w:val="pt-BR"/>
              </w:rPr>
            </w:pPr>
            <w:r w:rsidRPr="007D0D18">
              <w:rPr>
                <w:lang w:val="pt-BR"/>
              </w:rPr>
              <w:lastRenderedPageBreak/>
              <w:t>8</w:t>
            </w:r>
          </w:p>
        </w:tc>
        <w:tc>
          <w:tcPr>
            <w:tcW w:w="1093" w:type="pct"/>
          </w:tcPr>
          <w:p w14:paraId="22DF381F" w14:textId="77777777" w:rsidR="004933FD" w:rsidRPr="007D0D18" w:rsidRDefault="004933FD" w:rsidP="00535D93">
            <w:pPr>
              <w:rPr>
                <w:lang w:val="pt-BR"/>
              </w:rPr>
            </w:pPr>
            <w:r w:rsidRPr="007D0D18">
              <w:rPr>
                <w:lang w:val="pt-BR"/>
              </w:rPr>
              <w:t>Seminar 4</w:t>
            </w:r>
          </w:p>
          <w:p w14:paraId="7DF5F0D8" w14:textId="2811FE03" w:rsidR="002E20CB" w:rsidRPr="007D0D18" w:rsidRDefault="002E20CB" w:rsidP="00535D93">
            <w:pPr>
              <w:rPr>
                <w:lang w:val="pt-BR"/>
              </w:rPr>
            </w:pPr>
            <w:r w:rsidRPr="007D0D18">
              <w:rPr>
                <w:lang w:val="pt-BR"/>
              </w:rPr>
              <w:t xml:space="preserve">- Tóm tắt kiến thức về </w:t>
            </w:r>
            <w:r w:rsidR="008F6C1E" w:rsidRPr="007D0D18">
              <w:rPr>
                <w:lang w:val="pt-BR"/>
              </w:rPr>
              <w:t>quản lý bộ nhớ</w:t>
            </w:r>
          </w:p>
          <w:p w14:paraId="5F2577D1" w14:textId="783B5282" w:rsidR="002E20CB" w:rsidRPr="007D0D18" w:rsidRDefault="002E20CB" w:rsidP="00535D93">
            <w:pPr>
              <w:rPr>
                <w:lang w:val="pt-BR"/>
              </w:rPr>
            </w:pPr>
            <w:r w:rsidRPr="007D0D18">
              <w:rPr>
                <w:lang w:val="pt-BR"/>
              </w:rPr>
              <w:t>- Thảo luận về các ví dụ, câu hỏi, bài tập của seminar 4</w:t>
            </w:r>
          </w:p>
          <w:p w14:paraId="514C810F" w14:textId="549547F2" w:rsidR="004933FD" w:rsidRPr="007D0D18" w:rsidRDefault="004933FD" w:rsidP="00535D93">
            <w:pPr>
              <w:rPr>
                <w:lang w:val="pt-BR"/>
              </w:rPr>
            </w:pPr>
          </w:p>
        </w:tc>
        <w:tc>
          <w:tcPr>
            <w:tcW w:w="770" w:type="pct"/>
          </w:tcPr>
          <w:p w14:paraId="7F000D10" w14:textId="099E7F27" w:rsidR="004933FD" w:rsidRPr="007D0D18" w:rsidRDefault="008F6C1E" w:rsidP="00535D93">
            <w:pPr>
              <w:rPr>
                <w:lang w:val="pt-BR"/>
              </w:rPr>
            </w:pPr>
            <w:r w:rsidRPr="007D0D18">
              <w:t>[1] Chương 8</w:t>
            </w:r>
          </w:p>
        </w:tc>
        <w:tc>
          <w:tcPr>
            <w:tcW w:w="1401" w:type="pct"/>
          </w:tcPr>
          <w:p w14:paraId="16081FBE" w14:textId="77777777" w:rsidR="002E20CB" w:rsidRPr="007D0D18" w:rsidRDefault="002E20CB" w:rsidP="00535D93">
            <w:pPr>
              <w:rPr>
                <w:lang w:val="pt-BR"/>
              </w:rPr>
            </w:pPr>
            <w:r w:rsidRPr="007D0D18">
              <w:rPr>
                <w:lang w:val="pt-BR"/>
              </w:rPr>
              <w:t>Giảng viên</w:t>
            </w:r>
          </w:p>
          <w:p w14:paraId="50B68767" w14:textId="5FC70BB8" w:rsidR="002E20CB" w:rsidRPr="007D0D18" w:rsidRDefault="002E20CB" w:rsidP="00535D93">
            <w:pPr>
              <w:rPr>
                <w:lang w:val="pt-BR"/>
              </w:rPr>
            </w:pPr>
            <w:r w:rsidRPr="007D0D18">
              <w:rPr>
                <w:lang w:val="pt-BR"/>
              </w:rPr>
              <w:t xml:space="preserve">- Nhắc lại các kiến thức về </w:t>
            </w:r>
            <w:r w:rsidR="008F6C1E" w:rsidRPr="007D0D18">
              <w:rPr>
                <w:lang w:val="pt-BR"/>
              </w:rPr>
              <w:t>quản lý bộ nhớ</w:t>
            </w:r>
            <w:r w:rsidRPr="007D0D18">
              <w:rPr>
                <w:lang w:val="pt-BR"/>
              </w:rPr>
              <w:t xml:space="preserve"> đã học: </w:t>
            </w:r>
            <w:r w:rsidR="008F6C1E" w:rsidRPr="007D0D18">
              <w:rPr>
                <w:lang w:val="pt-BR"/>
              </w:rPr>
              <w:t>khái niệm, các thuật toán thu hồi bộ nhớ, phân bổ bộ nhớ</w:t>
            </w:r>
          </w:p>
          <w:p w14:paraId="057549EC" w14:textId="77777777" w:rsidR="002E20CB" w:rsidRPr="007D0D18" w:rsidRDefault="002E20CB" w:rsidP="00535D93">
            <w:pPr>
              <w:rPr>
                <w:lang w:val="pt-BR"/>
              </w:rPr>
            </w:pPr>
            <w:r w:rsidRPr="007D0D18">
              <w:rPr>
                <w:lang w:val="pt-BR"/>
              </w:rPr>
              <w:t>- Xác định các nhóm làm bài tập</w:t>
            </w:r>
          </w:p>
          <w:p w14:paraId="7FA18B7E" w14:textId="77777777" w:rsidR="002E20CB" w:rsidRPr="007D0D18" w:rsidRDefault="002E20CB" w:rsidP="00535D93">
            <w:pPr>
              <w:rPr>
                <w:lang w:val="pt-BR"/>
              </w:rPr>
            </w:pPr>
          </w:p>
          <w:p w14:paraId="737159C8" w14:textId="77777777" w:rsidR="002E20CB" w:rsidRPr="007D0D18" w:rsidRDefault="002E20CB" w:rsidP="00535D93">
            <w:pPr>
              <w:rPr>
                <w:lang w:val="pt-BR"/>
              </w:rPr>
            </w:pPr>
            <w:r w:rsidRPr="007D0D18">
              <w:rPr>
                <w:lang w:val="pt-BR"/>
              </w:rPr>
              <w:t>Sinh viên</w:t>
            </w:r>
          </w:p>
          <w:p w14:paraId="5E8E34FB" w14:textId="77777777" w:rsidR="002E20CB" w:rsidRPr="007D0D18" w:rsidRDefault="002E20CB" w:rsidP="00535D93">
            <w:pPr>
              <w:rPr>
                <w:lang w:val="pt-BR"/>
              </w:rPr>
            </w:pPr>
            <w:r w:rsidRPr="007D0D18">
              <w:rPr>
                <w:lang w:val="pt-BR"/>
              </w:rPr>
              <w:t>- Đọc tài liệu trước</w:t>
            </w:r>
          </w:p>
          <w:p w14:paraId="10936D9C" w14:textId="77777777" w:rsidR="002E20CB" w:rsidRPr="007D0D18" w:rsidRDefault="002E20CB" w:rsidP="00535D93">
            <w:pPr>
              <w:rPr>
                <w:lang w:val="pt-BR"/>
              </w:rPr>
            </w:pPr>
            <w:r w:rsidRPr="007D0D18">
              <w:rPr>
                <w:lang w:val="pt-BR"/>
              </w:rPr>
              <w:t>- Theo dõi ví dụ, câu hỏi, bài tập và trả lời các câu hỏi</w:t>
            </w:r>
          </w:p>
          <w:p w14:paraId="40021F3D" w14:textId="02E0A6C8" w:rsidR="004933FD" w:rsidRPr="007D0D18" w:rsidRDefault="002E20CB" w:rsidP="00535D93">
            <w:pPr>
              <w:rPr>
                <w:lang w:val="pt-BR"/>
              </w:rPr>
            </w:pPr>
            <w:r w:rsidRPr="007D0D18">
              <w:rPr>
                <w:lang w:val="pt-BR"/>
              </w:rPr>
              <w:t>- Phân nhóm làm bài tập</w:t>
            </w:r>
          </w:p>
        </w:tc>
        <w:tc>
          <w:tcPr>
            <w:tcW w:w="833" w:type="pct"/>
          </w:tcPr>
          <w:p w14:paraId="458EC68C" w14:textId="77777777" w:rsidR="004933FD" w:rsidRPr="007D0D18" w:rsidRDefault="004933FD" w:rsidP="00535D93">
            <w:pPr>
              <w:rPr>
                <w:lang w:val="pt-BR"/>
              </w:rPr>
            </w:pPr>
            <w:r w:rsidRPr="007D0D18">
              <w:rPr>
                <w:lang w:val="pt-BR"/>
              </w:rPr>
              <w:t>- Điểm danh</w:t>
            </w:r>
          </w:p>
          <w:p w14:paraId="1163B357" w14:textId="77777777" w:rsidR="004933FD" w:rsidRPr="007D0D18" w:rsidRDefault="004933FD" w:rsidP="00535D93">
            <w:pPr>
              <w:rPr>
                <w:lang w:val="pt-BR"/>
              </w:rPr>
            </w:pPr>
            <w:r w:rsidRPr="007D0D18">
              <w:rPr>
                <w:lang w:val="pt-BR"/>
              </w:rPr>
              <w:t>- Trả lời câu hỏi trong bài tập</w:t>
            </w:r>
          </w:p>
          <w:p w14:paraId="2C754DE3" w14:textId="620A709B" w:rsidR="004933FD" w:rsidRPr="007D0D18" w:rsidRDefault="004933FD" w:rsidP="00535D93">
            <w:pPr>
              <w:rPr>
                <w:lang w:val="pt-BR"/>
              </w:rPr>
            </w:pPr>
          </w:p>
        </w:tc>
        <w:tc>
          <w:tcPr>
            <w:tcW w:w="525" w:type="pct"/>
          </w:tcPr>
          <w:p w14:paraId="2B39D86E" w14:textId="60465A21" w:rsidR="004933FD" w:rsidRPr="007D0D18" w:rsidRDefault="004933FD" w:rsidP="00535D93">
            <w:pPr>
              <w:rPr>
                <w:lang w:val="pt-BR"/>
              </w:rPr>
            </w:pPr>
            <w:r w:rsidRPr="007D0D18">
              <w:t>CLO1.x, CLO2.1, CLO3.1, CLO3.3</w:t>
            </w:r>
          </w:p>
        </w:tc>
      </w:tr>
      <w:tr w:rsidR="004933FD" w:rsidRPr="007D0D18" w14:paraId="448C4D90" w14:textId="77777777" w:rsidTr="003C0D6B">
        <w:tc>
          <w:tcPr>
            <w:tcW w:w="379" w:type="pct"/>
            <w:shd w:val="clear" w:color="auto" w:fill="FFF2CC" w:themeFill="accent4" w:themeFillTint="33"/>
          </w:tcPr>
          <w:p w14:paraId="12EADD57" w14:textId="76E56B4F" w:rsidR="004933FD" w:rsidRPr="007D0D18" w:rsidRDefault="004933FD" w:rsidP="00535D93">
            <w:pPr>
              <w:rPr>
                <w:lang w:val="pt-BR"/>
              </w:rPr>
            </w:pPr>
            <w:r w:rsidRPr="007D0D18">
              <w:rPr>
                <w:lang w:val="pt-BR"/>
              </w:rPr>
              <w:t>9</w:t>
            </w:r>
          </w:p>
        </w:tc>
        <w:tc>
          <w:tcPr>
            <w:tcW w:w="1093" w:type="pct"/>
            <w:shd w:val="clear" w:color="auto" w:fill="FFF2CC" w:themeFill="accent4" w:themeFillTint="33"/>
          </w:tcPr>
          <w:p w14:paraId="21D164F3" w14:textId="77777777" w:rsidR="00C96E80" w:rsidRPr="007D0D18" w:rsidRDefault="004933FD" w:rsidP="00535D93">
            <w:pPr>
              <w:rPr>
                <w:lang w:val="pt-BR"/>
              </w:rPr>
            </w:pPr>
            <w:r w:rsidRPr="007D0D18">
              <w:rPr>
                <w:lang w:val="pt-BR"/>
              </w:rPr>
              <w:t xml:space="preserve">Lecture 5. </w:t>
            </w:r>
          </w:p>
          <w:p w14:paraId="003EC1B3" w14:textId="77777777" w:rsidR="00F73CA4" w:rsidRPr="007D0D18" w:rsidRDefault="00F73CA4" w:rsidP="00535D93">
            <w:r w:rsidRPr="007D0D18">
              <w:t>Chương 6: Ảo hóa mạng</w:t>
            </w:r>
          </w:p>
          <w:p w14:paraId="0299999E" w14:textId="77777777" w:rsidR="00F73CA4" w:rsidRPr="007D0D18" w:rsidRDefault="00F73CA4" w:rsidP="00535D93">
            <w:r w:rsidRPr="007D0D18">
              <w:t>6.1 Khái niệm mạng trong máy ảo</w:t>
            </w:r>
          </w:p>
          <w:p w14:paraId="59A6EE9B" w14:textId="77777777" w:rsidR="00F73CA4" w:rsidRPr="007D0D18" w:rsidRDefault="00F73CA4" w:rsidP="00535D93">
            <w:r w:rsidRPr="007D0D18">
              <w:t>6.2 Mạng nội bộ</w:t>
            </w:r>
          </w:p>
          <w:p w14:paraId="741C9EF7" w14:textId="77777777" w:rsidR="00F73CA4" w:rsidRPr="007D0D18" w:rsidRDefault="00F73CA4" w:rsidP="00535D93">
            <w:r w:rsidRPr="007D0D18">
              <w:t>6.3 Mạng ra ngoài</w:t>
            </w:r>
          </w:p>
          <w:p w14:paraId="7E874307" w14:textId="77777777" w:rsidR="00F73CA4" w:rsidRPr="007D0D18" w:rsidRDefault="00F73CA4" w:rsidP="00535D93">
            <w:r w:rsidRPr="007D0D18">
              <w:t>Chương 7: Quản lý lưu trữ</w:t>
            </w:r>
          </w:p>
          <w:p w14:paraId="26234D45" w14:textId="77777777" w:rsidR="00F73CA4" w:rsidRPr="007D0D18" w:rsidRDefault="00F73CA4" w:rsidP="00535D93">
            <w:r w:rsidRPr="007D0D18">
              <w:t>7.1 Khái niệm ảo hóa lưu trữ</w:t>
            </w:r>
          </w:p>
          <w:p w14:paraId="33580EEF" w14:textId="77777777" w:rsidR="00F73CA4" w:rsidRPr="007D0D18" w:rsidRDefault="00F73CA4" w:rsidP="00535D93">
            <w:r w:rsidRPr="007D0D18">
              <w:t>7.2 Các loại lưu trữ</w:t>
            </w:r>
          </w:p>
          <w:p w14:paraId="5441A982" w14:textId="77777777" w:rsidR="00F73CA4" w:rsidRPr="007D0D18" w:rsidRDefault="00F73CA4" w:rsidP="00535D93">
            <w:r w:rsidRPr="007D0D18">
              <w:t>7.3 Cơ chế làm việc của ảo hóa lưu trữ</w:t>
            </w:r>
          </w:p>
          <w:p w14:paraId="573A1118" w14:textId="62555F88" w:rsidR="00B450B0" w:rsidRPr="007D0D18" w:rsidRDefault="00B450B0" w:rsidP="00535D93">
            <w:pPr>
              <w:rPr>
                <w:lang w:val="pt-BR"/>
              </w:rPr>
            </w:pPr>
          </w:p>
        </w:tc>
        <w:tc>
          <w:tcPr>
            <w:tcW w:w="770" w:type="pct"/>
            <w:shd w:val="clear" w:color="auto" w:fill="FFF2CC" w:themeFill="accent4" w:themeFillTint="33"/>
          </w:tcPr>
          <w:p w14:paraId="7660D180" w14:textId="77777777" w:rsidR="004933FD" w:rsidRPr="007D0D18" w:rsidRDefault="00F73CA4" w:rsidP="00535D93">
            <w:r w:rsidRPr="007D0D18">
              <w:t>[1] Chương 9,</w:t>
            </w:r>
          </w:p>
          <w:p w14:paraId="69AEB24A" w14:textId="185D1F17" w:rsidR="00F73CA4" w:rsidRPr="007D0D18" w:rsidRDefault="00F73CA4" w:rsidP="00535D93">
            <w:pPr>
              <w:rPr>
                <w:lang w:val="pt-BR"/>
              </w:rPr>
            </w:pPr>
            <w:r w:rsidRPr="007D0D18">
              <w:t>Chương 10</w:t>
            </w:r>
          </w:p>
        </w:tc>
        <w:tc>
          <w:tcPr>
            <w:tcW w:w="1401" w:type="pct"/>
            <w:shd w:val="clear" w:color="auto" w:fill="FFF2CC" w:themeFill="accent4" w:themeFillTint="33"/>
          </w:tcPr>
          <w:p w14:paraId="6F9EAB4D" w14:textId="77777777" w:rsidR="004933FD" w:rsidRPr="007D0D18" w:rsidRDefault="004933FD" w:rsidP="00535D93">
            <w:pPr>
              <w:rPr>
                <w:lang w:val="pt-BR"/>
              </w:rPr>
            </w:pPr>
            <w:r w:rsidRPr="007D0D18">
              <w:rPr>
                <w:lang w:val="pt-BR"/>
              </w:rPr>
              <w:t>Giảng viên</w:t>
            </w:r>
          </w:p>
          <w:p w14:paraId="351EAECC" w14:textId="437A5FB6" w:rsidR="004933FD" w:rsidRPr="007D0D18" w:rsidRDefault="004933FD" w:rsidP="00535D93">
            <w:pPr>
              <w:rPr>
                <w:lang w:val="pt-BR"/>
              </w:rPr>
            </w:pPr>
            <w:r w:rsidRPr="007D0D18">
              <w:rPr>
                <w:lang w:val="pt-BR"/>
              </w:rPr>
              <w:t>- Giảng lý thuyết theo nội dung slide lecture 5</w:t>
            </w:r>
          </w:p>
          <w:p w14:paraId="75248B78" w14:textId="77777777" w:rsidR="004933FD" w:rsidRPr="007D0D18" w:rsidRDefault="004933FD" w:rsidP="00535D93">
            <w:pPr>
              <w:rPr>
                <w:lang w:val="pt-BR"/>
              </w:rPr>
            </w:pPr>
            <w:r w:rsidRPr="007D0D18">
              <w:rPr>
                <w:lang w:val="pt-BR"/>
              </w:rPr>
              <w:t>- Giới thiệu ví dụ trong slide</w:t>
            </w:r>
          </w:p>
          <w:p w14:paraId="16075FC0" w14:textId="6EE2EAAB" w:rsidR="004933FD" w:rsidRPr="007D0D18" w:rsidRDefault="004933FD" w:rsidP="00535D93">
            <w:pPr>
              <w:rPr>
                <w:lang w:val="pt-BR"/>
              </w:rPr>
            </w:pPr>
            <w:r w:rsidRPr="007D0D18">
              <w:rPr>
                <w:lang w:val="pt-BR"/>
              </w:rPr>
              <w:t>- Hướng dẫn đọc giáo trình, tài liệu tham khảo</w:t>
            </w:r>
          </w:p>
          <w:p w14:paraId="33F1049E" w14:textId="3B512159" w:rsidR="004933FD" w:rsidRPr="007D0D18" w:rsidRDefault="004933FD" w:rsidP="00535D93">
            <w:pPr>
              <w:rPr>
                <w:lang w:val="pt-BR"/>
              </w:rPr>
            </w:pPr>
            <w:r w:rsidRPr="007D0D18">
              <w:rPr>
                <w:lang w:val="pt-BR"/>
              </w:rPr>
              <w:t>- Yêu cầu sinh viên xem trước ví dụ, câu hỏi, bài tập dành cho seminar 5</w:t>
            </w:r>
          </w:p>
          <w:p w14:paraId="404B0042" w14:textId="77777777" w:rsidR="004933FD" w:rsidRPr="007D0D18" w:rsidRDefault="004933FD" w:rsidP="00535D93">
            <w:pPr>
              <w:rPr>
                <w:lang w:val="pt-BR"/>
              </w:rPr>
            </w:pPr>
            <w:r w:rsidRPr="007D0D18">
              <w:rPr>
                <w:lang w:val="pt-BR"/>
              </w:rPr>
              <w:t>Sinh viên</w:t>
            </w:r>
          </w:p>
          <w:p w14:paraId="1855BC2B" w14:textId="77777777" w:rsidR="004933FD" w:rsidRPr="007D0D18" w:rsidRDefault="004933FD" w:rsidP="00535D93">
            <w:pPr>
              <w:rPr>
                <w:lang w:val="pt-BR"/>
              </w:rPr>
            </w:pPr>
            <w:r w:rsidRPr="007D0D18">
              <w:rPr>
                <w:lang w:val="pt-BR"/>
              </w:rPr>
              <w:t xml:space="preserve">- Đọc trước các tài liệu </w:t>
            </w:r>
          </w:p>
          <w:p w14:paraId="2C208F72" w14:textId="77777777" w:rsidR="004933FD" w:rsidRPr="007D0D18" w:rsidRDefault="004933FD" w:rsidP="00535D93">
            <w:pPr>
              <w:rPr>
                <w:lang w:val="pt-BR"/>
              </w:rPr>
            </w:pPr>
            <w:r w:rsidRPr="007D0D18">
              <w:rPr>
                <w:lang w:val="pt-BR"/>
              </w:rPr>
              <w:t>- Xem trước các ví dụ, làm bài tập được yêu cầu</w:t>
            </w:r>
          </w:p>
          <w:p w14:paraId="6DFAA24A" w14:textId="7F00A9E1" w:rsidR="004933FD" w:rsidRPr="007D0D18" w:rsidRDefault="004933FD" w:rsidP="00535D93">
            <w:pPr>
              <w:rPr>
                <w:lang w:val="pt-BR"/>
              </w:rPr>
            </w:pPr>
          </w:p>
        </w:tc>
        <w:tc>
          <w:tcPr>
            <w:tcW w:w="833" w:type="pct"/>
            <w:shd w:val="clear" w:color="auto" w:fill="FFF2CC" w:themeFill="accent4" w:themeFillTint="33"/>
          </w:tcPr>
          <w:p w14:paraId="4330CFD1" w14:textId="77777777" w:rsidR="004933FD" w:rsidRPr="007D0D18" w:rsidRDefault="004933FD" w:rsidP="00535D93">
            <w:pPr>
              <w:rPr>
                <w:lang w:val="pt-BR"/>
              </w:rPr>
            </w:pPr>
          </w:p>
        </w:tc>
        <w:tc>
          <w:tcPr>
            <w:tcW w:w="525" w:type="pct"/>
            <w:shd w:val="clear" w:color="auto" w:fill="FFF2CC" w:themeFill="accent4" w:themeFillTint="33"/>
          </w:tcPr>
          <w:p w14:paraId="42A16429" w14:textId="4636F45D" w:rsidR="004933FD" w:rsidRPr="007D0D18" w:rsidRDefault="004933FD" w:rsidP="00535D93">
            <w:pPr>
              <w:rPr>
                <w:lang w:val="pt-BR"/>
              </w:rPr>
            </w:pPr>
            <w:r w:rsidRPr="007D0D18">
              <w:t>CLO1.x, CLO2.1, CLO3.1, CLO3.3</w:t>
            </w:r>
          </w:p>
        </w:tc>
      </w:tr>
      <w:tr w:rsidR="00C96E80" w:rsidRPr="007D0D18" w14:paraId="3F4D6BDB" w14:textId="77777777" w:rsidTr="003C0D6B">
        <w:tc>
          <w:tcPr>
            <w:tcW w:w="379" w:type="pct"/>
          </w:tcPr>
          <w:p w14:paraId="77541939" w14:textId="2FFCC8FB" w:rsidR="00C96E80" w:rsidRPr="007D0D18" w:rsidRDefault="00C96E80" w:rsidP="00535D93">
            <w:pPr>
              <w:rPr>
                <w:lang w:val="pt-BR"/>
              </w:rPr>
            </w:pPr>
            <w:r w:rsidRPr="007D0D18">
              <w:rPr>
                <w:lang w:val="pt-BR"/>
              </w:rPr>
              <w:t>10</w:t>
            </w:r>
          </w:p>
        </w:tc>
        <w:tc>
          <w:tcPr>
            <w:tcW w:w="1093" w:type="pct"/>
          </w:tcPr>
          <w:p w14:paraId="37175676" w14:textId="23DB1872" w:rsidR="006E62AC" w:rsidRPr="007D0D18" w:rsidRDefault="006E62AC" w:rsidP="00535D93">
            <w:pPr>
              <w:rPr>
                <w:lang w:val="pt-BR"/>
              </w:rPr>
            </w:pPr>
            <w:r w:rsidRPr="007D0D18">
              <w:rPr>
                <w:lang w:val="pt-BR"/>
              </w:rPr>
              <w:t>Seminar 5</w:t>
            </w:r>
          </w:p>
          <w:p w14:paraId="3F5A744A" w14:textId="7C560D21" w:rsidR="00C96E80" w:rsidRPr="007D0D18" w:rsidRDefault="00C96E80" w:rsidP="00535D93">
            <w:pPr>
              <w:rPr>
                <w:lang w:val="pt-BR"/>
              </w:rPr>
            </w:pPr>
            <w:r w:rsidRPr="007D0D18">
              <w:rPr>
                <w:lang w:val="pt-BR"/>
              </w:rPr>
              <w:t xml:space="preserve">- Tóm tắt kiến thức về </w:t>
            </w:r>
            <w:r w:rsidR="008F6C1E" w:rsidRPr="007D0D18">
              <w:rPr>
                <w:lang w:val="pt-BR"/>
              </w:rPr>
              <w:t>ảo hóa mạng và ảo hóa lưu trữ</w:t>
            </w:r>
          </w:p>
          <w:p w14:paraId="0C2C212A" w14:textId="046D10FB" w:rsidR="00C96E80" w:rsidRPr="007D0D18" w:rsidRDefault="00C96E80" w:rsidP="00535D93">
            <w:pPr>
              <w:rPr>
                <w:lang w:val="pt-BR"/>
              </w:rPr>
            </w:pPr>
            <w:r w:rsidRPr="007D0D18">
              <w:rPr>
                <w:lang w:val="pt-BR"/>
              </w:rPr>
              <w:t>- Thảo luận về các ví dụ, câu hỏi, bài tập của seminar 5</w:t>
            </w:r>
          </w:p>
          <w:p w14:paraId="7058A441" w14:textId="0ABAE7C7" w:rsidR="00C96E80" w:rsidRPr="007D0D18" w:rsidRDefault="00C96E80" w:rsidP="00535D93">
            <w:pPr>
              <w:rPr>
                <w:lang w:val="pt-BR"/>
              </w:rPr>
            </w:pPr>
          </w:p>
        </w:tc>
        <w:tc>
          <w:tcPr>
            <w:tcW w:w="770" w:type="pct"/>
          </w:tcPr>
          <w:p w14:paraId="3D2D29FD" w14:textId="77777777" w:rsidR="008F6C1E" w:rsidRPr="007D0D18" w:rsidRDefault="008F6C1E" w:rsidP="00535D93">
            <w:r w:rsidRPr="007D0D18">
              <w:t>[1] Chương 9,</w:t>
            </w:r>
          </w:p>
          <w:p w14:paraId="13A237E5" w14:textId="08B0A41B" w:rsidR="00C96E80" w:rsidRPr="007D0D18" w:rsidRDefault="008F6C1E" w:rsidP="00535D93">
            <w:pPr>
              <w:rPr>
                <w:lang w:val="pt-BR"/>
              </w:rPr>
            </w:pPr>
            <w:r w:rsidRPr="007D0D18">
              <w:t>Chương 10</w:t>
            </w:r>
          </w:p>
        </w:tc>
        <w:tc>
          <w:tcPr>
            <w:tcW w:w="1401" w:type="pct"/>
          </w:tcPr>
          <w:p w14:paraId="326EA7DD" w14:textId="77777777" w:rsidR="00C96E80" w:rsidRPr="007D0D18" w:rsidRDefault="00C96E80" w:rsidP="00535D93">
            <w:pPr>
              <w:rPr>
                <w:lang w:val="pt-BR"/>
              </w:rPr>
            </w:pPr>
            <w:r w:rsidRPr="007D0D18">
              <w:rPr>
                <w:lang w:val="pt-BR"/>
              </w:rPr>
              <w:t>Giảng viên</w:t>
            </w:r>
          </w:p>
          <w:p w14:paraId="5A2A87A0" w14:textId="7465FD04" w:rsidR="00C96E80" w:rsidRPr="007D0D18" w:rsidRDefault="00C96E80" w:rsidP="00535D93">
            <w:pPr>
              <w:rPr>
                <w:lang w:val="pt-BR"/>
              </w:rPr>
            </w:pPr>
            <w:r w:rsidRPr="007D0D18">
              <w:rPr>
                <w:lang w:val="pt-BR"/>
              </w:rPr>
              <w:t xml:space="preserve">- Nhắc lại các kiến thức về </w:t>
            </w:r>
            <w:r w:rsidR="008F6C1E" w:rsidRPr="007D0D18">
              <w:rPr>
                <w:lang w:val="pt-BR"/>
              </w:rPr>
              <w:t>ảo hóa mạng và ảo hóa lưu trữ</w:t>
            </w:r>
            <w:r w:rsidRPr="007D0D18">
              <w:rPr>
                <w:lang w:val="pt-BR"/>
              </w:rPr>
              <w:t xml:space="preserve"> đã học: </w:t>
            </w:r>
            <w:r w:rsidR="008F6C1E" w:rsidRPr="007D0D18">
              <w:rPr>
                <w:lang w:val="pt-BR"/>
              </w:rPr>
              <w:t>khái niệm, các loại mạng, các loại lưu trữ</w:t>
            </w:r>
            <w:r w:rsidRPr="007D0D18">
              <w:rPr>
                <w:lang w:val="pt-BR"/>
              </w:rPr>
              <w:t>.</w:t>
            </w:r>
          </w:p>
          <w:p w14:paraId="2CA1E3C3" w14:textId="77777777" w:rsidR="00C96E80" w:rsidRPr="007D0D18" w:rsidRDefault="00C96E80" w:rsidP="00535D93">
            <w:pPr>
              <w:rPr>
                <w:lang w:val="pt-BR"/>
              </w:rPr>
            </w:pPr>
            <w:r w:rsidRPr="007D0D18">
              <w:rPr>
                <w:lang w:val="pt-BR"/>
              </w:rPr>
              <w:t>- Xác định các nhóm làm bài tập</w:t>
            </w:r>
          </w:p>
          <w:p w14:paraId="59AB7320" w14:textId="77777777" w:rsidR="00C96E80" w:rsidRPr="007D0D18" w:rsidRDefault="00C96E80" w:rsidP="00535D93">
            <w:pPr>
              <w:rPr>
                <w:lang w:val="pt-BR"/>
              </w:rPr>
            </w:pPr>
          </w:p>
          <w:p w14:paraId="216C70D0" w14:textId="77777777" w:rsidR="00C96E80" w:rsidRPr="007D0D18" w:rsidRDefault="00C96E80" w:rsidP="00535D93">
            <w:pPr>
              <w:rPr>
                <w:lang w:val="pt-BR"/>
              </w:rPr>
            </w:pPr>
            <w:r w:rsidRPr="007D0D18">
              <w:rPr>
                <w:lang w:val="pt-BR"/>
              </w:rPr>
              <w:t>Sinh viên</w:t>
            </w:r>
          </w:p>
          <w:p w14:paraId="58309B66" w14:textId="77777777" w:rsidR="00C96E80" w:rsidRPr="007D0D18" w:rsidRDefault="00C96E80" w:rsidP="00535D93">
            <w:pPr>
              <w:rPr>
                <w:lang w:val="pt-BR"/>
              </w:rPr>
            </w:pPr>
            <w:r w:rsidRPr="007D0D18">
              <w:rPr>
                <w:lang w:val="pt-BR"/>
              </w:rPr>
              <w:t>- Đọc tài liệu trước</w:t>
            </w:r>
          </w:p>
          <w:p w14:paraId="5BC68EF7" w14:textId="77777777" w:rsidR="00C96E80" w:rsidRPr="007D0D18" w:rsidRDefault="00C96E80" w:rsidP="00535D93">
            <w:pPr>
              <w:rPr>
                <w:lang w:val="pt-BR"/>
              </w:rPr>
            </w:pPr>
            <w:r w:rsidRPr="007D0D18">
              <w:rPr>
                <w:lang w:val="pt-BR"/>
              </w:rPr>
              <w:t>- Theo dõi ví dụ, câu hỏi, bài tập và trả lời các câu hỏi</w:t>
            </w:r>
          </w:p>
          <w:p w14:paraId="5146FD6B" w14:textId="6B677DAF" w:rsidR="00C96E80" w:rsidRPr="007D0D18" w:rsidRDefault="00C96E80" w:rsidP="00535D93">
            <w:pPr>
              <w:rPr>
                <w:lang w:val="pt-BR"/>
              </w:rPr>
            </w:pPr>
            <w:r w:rsidRPr="007D0D18">
              <w:rPr>
                <w:lang w:val="pt-BR"/>
              </w:rPr>
              <w:t>- Phân nhóm làm bài tập</w:t>
            </w:r>
          </w:p>
        </w:tc>
        <w:tc>
          <w:tcPr>
            <w:tcW w:w="833" w:type="pct"/>
          </w:tcPr>
          <w:p w14:paraId="1810C6D5" w14:textId="77777777" w:rsidR="00C96E80" w:rsidRPr="007D0D18" w:rsidRDefault="00C96E80" w:rsidP="00535D93">
            <w:pPr>
              <w:rPr>
                <w:lang w:val="pt-BR"/>
              </w:rPr>
            </w:pPr>
            <w:r w:rsidRPr="007D0D18">
              <w:rPr>
                <w:lang w:val="pt-BR"/>
              </w:rPr>
              <w:lastRenderedPageBreak/>
              <w:t>- Điểm danh</w:t>
            </w:r>
          </w:p>
          <w:p w14:paraId="56A8A787" w14:textId="77777777" w:rsidR="00C96E80" w:rsidRPr="007D0D18" w:rsidRDefault="00C96E80" w:rsidP="00535D93">
            <w:pPr>
              <w:rPr>
                <w:lang w:val="pt-BR"/>
              </w:rPr>
            </w:pPr>
            <w:r w:rsidRPr="007D0D18">
              <w:rPr>
                <w:lang w:val="pt-BR"/>
              </w:rPr>
              <w:t>- Trả lời câu hỏi trong bài tập</w:t>
            </w:r>
          </w:p>
          <w:p w14:paraId="2B74D8AD" w14:textId="38E3D936" w:rsidR="00C96E80" w:rsidRPr="007D0D18" w:rsidRDefault="00C96E80" w:rsidP="00535D93">
            <w:pPr>
              <w:rPr>
                <w:lang w:val="pt-BR"/>
              </w:rPr>
            </w:pPr>
          </w:p>
        </w:tc>
        <w:tc>
          <w:tcPr>
            <w:tcW w:w="525" w:type="pct"/>
          </w:tcPr>
          <w:p w14:paraId="3CA9206B" w14:textId="2D0244AB" w:rsidR="00C96E80" w:rsidRPr="007D0D18" w:rsidRDefault="00C96E80" w:rsidP="00535D93">
            <w:pPr>
              <w:rPr>
                <w:lang w:val="pt-BR"/>
              </w:rPr>
            </w:pPr>
            <w:r w:rsidRPr="007D0D18">
              <w:t>CLO1.x, CLO2.1, CLO3.1, CLO3.3</w:t>
            </w:r>
          </w:p>
        </w:tc>
      </w:tr>
      <w:tr w:rsidR="00C96E80" w:rsidRPr="007D0D18" w14:paraId="442F185F" w14:textId="77777777" w:rsidTr="003C0D6B">
        <w:tc>
          <w:tcPr>
            <w:tcW w:w="379" w:type="pct"/>
            <w:shd w:val="clear" w:color="auto" w:fill="FFF2CC" w:themeFill="accent4" w:themeFillTint="33"/>
          </w:tcPr>
          <w:p w14:paraId="22AFFDA3" w14:textId="6FA39774" w:rsidR="00C96E80" w:rsidRPr="007D0D18" w:rsidRDefault="00C96E80" w:rsidP="00535D93">
            <w:pPr>
              <w:rPr>
                <w:lang w:val="pt-BR"/>
              </w:rPr>
            </w:pPr>
            <w:r w:rsidRPr="007D0D18">
              <w:rPr>
                <w:lang w:val="pt-BR"/>
              </w:rPr>
              <w:t>11</w:t>
            </w:r>
          </w:p>
        </w:tc>
        <w:tc>
          <w:tcPr>
            <w:tcW w:w="1093" w:type="pct"/>
            <w:shd w:val="clear" w:color="auto" w:fill="FFF2CC" w:themeFill="accent4" w:themeFillTint="33"/>
          </w:tcPr>
          <w:p w14:paraId="1F8A0BE6" w14:textId="77777777" w:rsidR="00B450B0" w:rsidRPr="007D0D18" w:rsidRDefault="00C96E80" w:rsidP="00535D93">
            <w:pPr>
              <w:rPr>
                <w:lang w:val="pt-BR"/>
              </w:rPr>
            </w:pPr>
            <w:r w:rsidRPr="007D0D18">
              <w:rPr>
                <w:lang w:val="pt-BR"/>
              </w:rPr>
              <w:t xml:space="preserve">Lecture 6. </w:t>
            </w:r>
          </w:p>
          <w:p w14:paraId="684264B2" w14:textId="77777777" w:rsidR="00F73CA4" w:rsidRPr="007D0D18" w:rsidRDefault="00F73CA4" w:rsidP="00535D93">
            <w:r w:rsidRPr="007D0D18">
              <w:t>Chương 8: Trung tâm dữ liệu ảo hóa</w:t>
            </w:r>
          </w:p>
          <w:p w14:paraId="561DE3B8" w14:textId="77777777" w:rsidR="00F73CA4" w:rsidRPr="007D0D18" w:rsidRDefault="00F73CA4" w:rsidP="00535D93">
            <w:r w:rsidRPr="007D0D18">
              <w:t>8.1 Kiến trúc phần cứng và phần mềm trong trung tâm dữ liệu</w:t>
            </w:r>
          </w:p>
          <w:p w14:paraId="53B5E8A1" w14:textId="77777777" w:rsidR="00F73CA4" w:rsidRPr="007D0D18" w:rsidRDefault="00F73CA4" w:rsidP="00535D93">
            <w:r w:rsidRPr="007D0D18">
              <w:t>8.2 Các tiện ích của trung tâm dữ liệu</w:t>
            </w:r>
          </w:p>
          <w:p w14:paraId="54A20AE3" w14:textId="069A4B2B" w:rsidR="00C96E80" w:rsidRPr="007D0D18" w:rsidRDefault="00C96E80" w:rsidP="00535D93">
            <w:pPr>
              <w:rPr>
                <w:lang w:val="pt-BR"/>
              </w:rPr>
            </w:pPr>
          </w:p>
        </w:tc>
        <w:tc>
          <w:tcPr>
            <w:tcW w:w="770" w:type="pct"/>
            <w:shd w:val="clear" w:color="auto" w:fill="FFF2CC" w:themeFill="accent4" w:themeFillTint="33"/>
          </w:tcPr>
          <w:p w14:paraId="67889AE7" w14:textId="235272B3" w:rsidR="00C96E80" w:rsidRPr="007D0D18" w:rsidRDefault="00F73CA4" w:rsidP="00535D93">
            <w:pPr>
              <w:rPr>
                <w:lang w:val="pt-BR"/>
              </w:rPr>
            </w:pPr>
            <w:r w:rsidRPr="007D0D18">
              <w:t>[1] Chương 13</w:t>
            </w:r>
          </w:p>
        </w:tc>
        <w:tc>
          <w:tcPr>
            <w:tcW w:w="1401" w:type="pct"/>
            <w:shd w:val="clear" w:color="auto" w:fill="FFF2CC" w:themeFill="accent4" w:themeFillTint="33"/>
          </w:tcPr>
          <w:p w14:paraId="18551575" w14:textId="77777777" w:rsidR="00C96E80" w:rsidRPr="007D0D18" w:rsidRDefault="00C96E80" w:rsidP="00535D93">
            <w:pPr>
              <w:rPr>
                <w:lang w:val="pt-BR"/>
              </w:rPr>
            </w:pPr>
            <w:r w:rsidRPr="007D0D18">
              <w:rPr>
                <w:lang w:val="pt-BR"/>
              </w:rPr>
              <w:t>Giảng viên</w:t>
            </w:r>
          </w:p>
          <w:p w14:paraId="1324ED18" w14:textId="4797250C" w:rsidR="00C96E80" w:rsidRPr="007D0D18" w:rsidRDefault="00C96E80" w:rsidP="00535D93">
            <w:pPr>
              <w:rPr>
                <w:lang w:val="pt-BR"/>
              </w:rPr>
            </w:pPr>
            <w:r w:rsidRPr="007D0D18">
              <w:rPr>
                <w:lang w:val="pt-BR"/>
              </w:rPr>
              <w:t>- Giảng lý thuyết theo nội dung slide lecture 6</w:t>
            </w:r>
          </w:p>
          <w:p w14:paraId="0AA85F0E" w14:textId="77777777" w:rsidR="00C96E80" w:rsidRPr="007D0D18" w:rsidRDefault="00C96E80" w:rsidP="00535D93">
            <w:pPr>
              <w:rPr>
                <w:lang w:val="pt-BR"/>
              </w:rPr>
            </w:pPr>
            <w:r w:rsidRPr="007D0D18">
              <w:rPr>
                <w:lang w:val="pt-BR"/>
              </w:rPr>
              <w:t>- Giới thiệu ví dụ trong slide</w:t>
            </w:r>
          </w:p>
          <w:p w14:paraId="78534B70" w14:textId="70AF72FF" w:rsidR="00C96E80" w:rsidRPr="007D0D18" w:rsidRDefault="00C96E80" w:rsidP="00535D93">
            <w:pPr>
              <w:rPr>
                <w:lang w:val="pt-BR"/>
              </w:rPr>
            </w:pPr>
            <w:r w:rsidRPr="007D0D18">
              <w:rPr>
                <w:lang w:val="pt-BR"/>
              </w:rPr>
              <w:t>- Hướng dẫn đọc giáo trình, các tài liệu tham khảo</w:t>
            </w:r>
          </w:p>
          <w:p w14:paraId="2E820019" w14:textId="4C241A36" w:rsidR="00C96E80" w:rsidRPr="007D0D18" w:rsidRDefault="00C96E80" w:rsidP="00535D93">
            <w:pPr>
              <w:rPr>
                <w:lang w:val="pt-BR"/>
              </w:rPr>
            </w:pPr>
            <w:r w:rsidRPr="007D0D18">
              <w:rPr>
                <w:lang w:val="pt-BR"/>
              </w:rPr>
              <w:t>- Yêu cầu sinh viên xem trước ví dụ, câu hỏi, bài tập dành cho seminar 6</w:t>
            </w:r>
          </w:p>
          <w:p w14:paraId="4C4A9506" w14:textId="77777777" w:rsidR="00C96E80" w:rsidRPr="007D0D18" w:rsidRDefault="00C96E80" w:rsidP="00535D93">
            <w:pPr>
              <w:rPr>
                <w:lang w:val="pt-BR"/>
              </w:rPr>
            </w:pPr>
            <w:r w:rsidRPr="007D0D18">
              <w:rPr>
                <w:lang w:val="pt-BR"/>
              </w:rPr>
              <w:t>Sinh viên</w:t>
            </w:r>
          </w:p>
          <w:p w14:paraId="6443EE21" w14:textId="77777777" w:rsidR="00C96E80" w:rsidRPr="007D0D18" w:rsidRDefault="00C96E80" w:rsidP="00535D93">
            <w:pPr>
              <w:rPr>
                <w:lang w:val="pt-BR"/>
              </w:rPr>
            </w:pPr>
            <w:r w:rsidRPr="007D0D18">
              <w:rPr>
                <w:lang w:val="pt-BR"/>
              </w:rPr>
              <w:t xml:space="preserve">- Đọc trước các tài liệu </w:t>
            </w:r>
          </w:p>
          <w:p w14:paraId="1D1357DC" w14:textId="77777777" w:rsidR="00C96E80" w:rsidRPr="007D0D18" w:rsidRDefault="00C96E80" w:rsidP="00535D93">
            <w:pPr>
              <w:rPr>
                <w:lang w:val="pt-BR"/>
              </w:rPr>
            </w:pPr>
            <w:r w:rsidRPr="007D0D18">
              <w:rPr>
                <w:lang w:val="pt-BR"/>
              </w:rPr>
              <w:t>- Xem trước các ví dụ, làm bài tập được yêu cầu</w:t>
            </w:r>
          </w:p>
          <w:p w14:paraId="7EAB7418" w14:textId="730447D1" w:rsidR="00C96E80" w:rsidRPr="007D0D18" w:rsidRDefault="00C96E80" w:rsidP="00535D93">
            <w:pPr>
              <w:rPr>
                <w:lang w:val="pt-BR"/>
              </w:rPr>
            </w:pPr>
          </w:p>
        </w:tc>
        <w:tc>
          <w:tcPr>
            <w:tcW w:w="833" w:type="pct"/>
            <w:shd w:val="clear" w:color="auto" w:fill="FFF2CC" w:themeFill="accent4" w:themeFillTint="33"/>
          </w:tcPr>
          <w:p w14:paraId="1291B74E" w14:textId="77777777" w:rsidR="00C96E80" w:rsidRPr="007D0D18" w:rsidRDefault="00C96E80" w:rsidP="00535D93">
            <w:pPr>
              <w:rPr>
                <w:lang w:val="pt-BR"/>
              </w:rPr>
            </w:pPr>
          </w:p>
        </w:tc>
        <w:tc>
          <w:tcPr>
            <w:tcW w:w="525" w:type="pct"/>
            <w:shd w:val="clear" w:color="auto" w:fill="FFF2CC" w:themeFill="accent4" w:themeFillTint="33"/>
          </w:tcPr>
          <w:p w14:paraId="7B31E51A" w14:textId="6C6DAFED" w:rsidR="00C96E80" w:rsidRPr="007D0D18" w:rsidRDefault="00C96E80" w:rsidP="00535D93">
            <w:pPr>
              <w:rPr>
                <w:lang w:val="pt-BR"/>
              </w:rPr>
            </w:pPr>
            <w:r w:rsidRPr="007D0D18">
              <w:t>CLO1.x, CLO2.1, CLO3.1, CLO3.3</w:t>
            </w:r>
          </w:p>
        </w:tc>
      </w:tr>
      <w:tr w:rsidR="00C96E80" w:rsidRPr="007D0D18" w14:paraId="7E5A503A" w14:textId="77777777" w:rsidTr="003C0D6B">
        <w:tc>
          <w:tcPr>
            <w:tcW w:w="379" w:type="pct"/>
          </w:tcPr>
          <w:p w14:paraId="175C4C91" w14:textId="0CD8DF19" w:rsidR="00C96E80" w:rsidRPr="007D0D18" w:rsidRDefault="00C96E80" w:rsidP="00535D93">
            <w:pPr>
              <w:rPr>
                <w:lang w:val="pt-BR"/>
              </w:rPr>
            </w:pPr>
            <w:r w:rsidRPr="007D0D18">
              <w:rPr>
                <w:lang w:val="pt-BR"/>
              </w:rPr>
              <w:t>12</w:t>
            </w:r>
          </w:p>
        </w:tc>
        <w:tc>
          <w:tcPr>
            <w:tcW w:w="1093" w:type="pct"/>
          </w:tcPr>
          <w:p w14:paraId="6C1C30DD" w14:textId="77777777" w:rsidR="00C96E80" w:rsidRPr="007D0D18" w:rsidRDefault="00C96E80" w:rsidP="00535D93">
            <w:pPr>
              <w:rPr>
                <w:lang w:val="pt-BR"/>
              </w:rPr>
            </w:pPr>
            <w:r w:rsidRPr="007D0D18">
              <w:rPr>
                <w:lang w:val="pt-BR"/>
              </w:rPr>
              <w:t>Seminar 6</w:t>
            </w:r>
          </w:p>
          <w:p w14:paraId="68ACCF19" w14:textId="5CA61360" w:rsidR="006E62AC" w:rsidRPr="007D0D18" w:rsidRDefault="006E62AC" w:rsidP="00535D93">
            <w:pPr>
              <w:rPr>
                <w:lang w:val="pt-BR"/>
              </w:rPr>
            </w:pPr>
            <w:r w:rsidRPr="007D0D18">
              <w:rPr>
                <w:lang w:val="pt-BR"/>
              </w:rPr>
              <w:t xml:space="preserve">- Tóm tắt kiến thức về </w:t>
            </w:r>
            <w:r w:rsidR="008F6C1E" w:rsidRPr="007D0D18">
              <w:rPr>
                <w:lang w:val="pt-BR"/>
              </w:rPr>
              <w:t>trung tâm dữ liệu ảo hóa</w:t>
            </w:r>
          </w:p>
          <w:p w14:paraId="4891ED57" w14:textId="5F1EFC4D" w:rsidR="006E62AC" w:rsidRPr="007D0D18" w:rsidRDefault="006E62AC" w:rsidP="00535D93">
            <w:pPr>
              <w:rPr>
                <w:lang w:val="pt-BR"/>
              </w:rPr>
            </w:pPr>
            <w:r w:rsidRPr="007D0D18">
              <w:rPr>
                <w:lang w:val="pt-BR"/>
              </w:rPr>
              <w:t xml:space="preserve">- Thảo luận về các ví dụ, câu hỏi, bài tập của seminar </w:t>
            </w:r>
            <w:r w:rsidR="003C399B" w:rsidRPr="007D0D18">
              <w:rPr>
                <w:lang w:val="pt-BR"/>
              </w:rPr>
              <w:t>6</w:t>
            </w:r>
          </w:p>
          <w:p w14:paraId="4AF21205" w14:textId="0FC4F386" w:rsidR="00C96E80" w:rsidRPr="007D0D18" w:rsidRDefault="00C96E80" w:rsidP="00535D93">
            <w:pPr>
              <w:rPr>
                <w:lang w:val="pt-BR"/>
              </w:rPr>
            </w:pPr>
          </w:p>
        </w:tc>
        <w:tc>
          <w:tcPr>
            <w:tcW w:w="770" w:type="pct"/>
          </w:tcPr>
          <w:p w14:paraId="43AA1E43" w14:textId="29820A71" w:rsidR="00C96E80" w:rsidRPr="007D0D18" w:rsidRDefault="008F6C1E" w:rsidP="00535D93">
            <w:pPr>
              <w:rPr>
                <w:lang w:val="pt-BR"/>
              </w:rPr>
            </w:pPr>
            <w:r w:rsidRPr="007D0D18">
              <w:t>[1] Chương 13</w:t>
            </w:r>
          </w:p>
        </w:tc>
        <w:tc>
          <w:tcPr>
            <w:tcW w:w="1401" w:type="pct"/>
          </w:tcPr>
          <w:p w14:paraId="184A0DC8" w14:textId="77777777" w:rsidR="006E62AC" w:rsidRPr="007D0D18" w:rsidRDefault="006E62AC" w:rsidP="00535D93">
            <w:pPr>
              <w:rPr>
                <w:lang w:val="pt-BR"/>
              </w:rPr>
            </w:pPr>
            <w:r w:rsidRPr="007D0D18">
              <w:rPr>
                <w:lang w:val="pt-BR"/>
              </w:rPr>
              <w:t>Giảng viên</w:t>
            </w:r>
          </w:p>
          <w:p w14:paraId="6BFF644E" w14:textId="2F3B74ED" w:rsidR="006E62AC" w:rsidRPr="007D0D18" w:rsidRDefault="006E62AC" w:rsidP="00535D93">
            <w:pPr>
              <w:rPr>
                <w:lang w:val="pt-BR"/>
              </w:rPr>
            </w:pPr>
            <w:r w:rsidRPr="007D0D18">
              <w:rPr>
                <w:lang w:val="pt-BR"/>
              </w:rPr>
              <w:t xml:space="preserve">- Nhắc lại các kiến thức về </w:t>
            </w:r>
            <w:r w:rsidR="008F6C1E" w:rsidRPr="007D0D18">
              <w:rPr>
                <w:lang w:val="pt-BR"/>
              </w:rPr>
              <w:t>trung tâm dữ liệu ảo hóa</w:t>
            </w:r>
            <w:r w:rsidRPr="007D0D18">
              <w:rPr>
                <w:lang w:val="pt-BR"/>
              </w:rPr>
              <w:t xml:space="preserve"> đã học: </w:t>
            </w:r>
            <w:r w:rsidR="008F6C1E" w:rsidRPr="007D0D18">
              <w:rPr>
                <w:lang w:val="pt-BR"/>
              </w:rPr>
              <w:t>kiến trúc, các tiện ích</w:t>
            </w:r>
            <w:r w:rsidRPr="007D0D18">
              <w:rPr>
                <w:lang w:val="pt-BR"/>
              </w:rPr>
              <w:t>.</w:t>
            </w:r>
          </w:p>
          <w:p w14:paraId="3FB7FC72" w14:textId="77777777" w:rsidR="006E62AC" w:rsidRPr="007D0D18" w:rsidRDefault="006E62AC" w:rsidP="00535D93">
            <w:pPr>
              <w:rPr>
                <w:lang w:val="pt-BR"/>
              </w:rPr>
            </w:pPr>
            <w:r w:rsidRPr="007D0D18">
              <w:rPr>
                <w:lang w:val="pt-BR"/>
              </w:rPr>
              <w:t>- Xác định các nhóm làm bài tập</w:t>
            </w:r>
          </w:p>
          <w:p w14:paraId="105C81DA" w14:textId="77777777" w:rsidR="006E62AC" w:rsidRPr="007D0D18" w:rsidRDefault="006E62AC" w:rsidP="00535D93">
            <w:pPr>
              <w:rPr>
                <w:lang w:val="pt-BR"/>
              </w:rPr>
            </w:pPr>
          </w:p>
          <w:p w14:paraId="47EE32E7" w14:textId="77777777" w:rsidR="006E62AC" w:rsidRPr="007D0D18" w:rsidRDefault="006E62AC" w:rsidP="00535D93">
            <w:pPr>
              <w:rPr>
                <w:lang w:val="pt-BR"/>
              </w:rPr>
            </w:pPr>
            <w:r w:rsidRPr="007D0D18">
              <w:rPr>
                <w:lang w:val="pt-BR"/>
              </w:rPr>
              <w:t>Sinh viên</w:t>
            </w:r>
          </w:p>
          <w:p w14:paraId="1823B64A" w14:textId="77777777" w:rsidR="006E62AC" w:rsidRPr="007D0D18" w:rsidRDefault="006E62AC" w:rsidP="00535D93">
            <w:pPr>
              <w:rPr>
                <w:lang w:val="pt-BR"/>
              </w:rPr>
            </w:pPr>
            <w:r w:rsidRPr="007D0D18">
              <w:rPr>
                <w:lang w:val="pt-BR"/>
              </w:rPr>
              <w:t>- Đọc tài liệu trước</w:t>
            </w:r>
          </w:p>
          <w:p w14:paraId="2D14FDB7" w14:textId="77777777" w:rsidR="006E62AC" w:rsidRPr="007D0D18" w:rsidRDefault="006E62AC" w:rsidP="00535D93">
            <w:pPr>
              <w:rPr>
                <w:lang w:val="pt-BR"/>
              </w:rPr>
            </w:pPr>
            <w:r w:rsidRPr="007D0D18">
              <w:rPr>
                <w:lang w:val="pt-BR"/>
              </w:rPr>
              <w:t>- Theo dõi ví dụ, câu hỏi, bài tập và trả lời các câu hỏi</w:t>
            </w:r>
          </w:p>
          <w:p w14:paraId="7057BF03" w14:textId="19561E3D" w:rsidR="00C96E80" w:rsidRPr="007D0D18" w:rsidRDefault="006E62AC" w:rsidP="00535D93">
            <w:pPr>
              <w:rPr>
                <w:lang w:val="pt-BR"/>
              </w:rPr>
            </w:pPr>
            <w:r w:rsidRPr="007D0D18">
              <w:rPr>
                <w:lang w:val="pt-BR"/>
              </w:rPr>
              <w:t>- Phân nhóm làm bài tập</w:t>
            </w:r>
          </w:p>
        </w:tc>
        <w:tc>
          <w:tcPr>
            <w:tcW w:w="833" w:type="pct"/>
          </w:tcPr>
          <w:p w14:paraId="087914E7" w14:textId="77777777" w:rsidR="00C96E80" w:rsidRPr="007D0D18" w:rsidRDefault="00C96E80" w:rsidP="00535D93">
            <w:pPr>
              <w:rPr>
                <w:lang w:val="pt-BR"/>
              </w:rPr>
            </w:pPr>
            <w:r w:rsidRPr="007D0D18">
              <w:rPr>
                <w:lang w:val="pt-BR"/>
              </w:rPr>
              <w:t>- Điểm danh</w:t>
            </w:r>
          </w:p>
          <w:p w14:paraId="28239C10" w14:textId="77777777" w:rsidR="00C96E80" w:rsidRPr="007D0D18" w:rsidRDefault="00C96E80" w:rsidP="00535D93">
            <w:pPr>
              <w:rPr>
                <w:lang w:val="pt-BR"/>
              </w:rPr>
            </w:pPr>
            <w:r w:rsidRPr="007D0D18">
              <w:rPr>
                <w:lang w:val="pt-BR"/>
              </w:rPr>
              <w:t>- Trả lời câu hỏi trong bài tập</w:t>
            </w:r>
          </w:p>
          <w:p w14:paraId="7147CBA6" w14:textId="1F2FD131" w:rsidR="00C96E80" w:rsidRPr="007D0D18" w:rsidRDefault="00C96E80" w:rsidP="00535D93">
            <w:pPr>
              <w:rPr>
                <w:lang w:val="pt-BR"/>
              </w:rPr>
            </w:pPr>
          </w:p>
        </w:tc>
        <w:tc>
          <w:tcPr>
            <w:tcW w:w="525" w:type="pct"/>
          </w:tcPr>
          <w:p w14:paraId="6A5C9F5B" w14:textId="59FE3509" w:rsidR="00C96E80" w:rsidRPr="007D0D18" w:rsidRDefault="00C96E80" w:rsidP="00535D93">
            <w:pPr>
              <w:rPr>
                <w:lang w:val="pt-BR"/>
              </w:rPr>
            </w:pPr>
            <w:r w:rsidRPr="007D0D18">
              <w:t>CLO1.x, CLO2.1, CLO3.1, CLO3.3</w:t>
            </w:r>
          </w:p>
        </w:tc>
      </w:tr>
      <w:tr w:rsidR="00C96E80" w:rsidRPr="007D0D18" w14:paraId="51B078AC" w14:textId="77777777" w:rsidTr="003C0D6B">
        <w:tc>
          <w:tcPr>
            <w:tcW w:w="379" w:type="pct"/>
            <w:shd w:val="clear" w:color="auto" w:fill="FFF2CC" w:themeFill="accent4" w:themeFillTint="33"/>
          </w:tcPr>
          <w:p w14:paraId="4568A682" w14:textId="7633B222" w:rsidR="00C96E80" w:rsidRPr="007D0D18" w:rsidRDefault="00C96E80" w:rsidP="00535D93">
            <w:pPr>
              <w:rPr>
                <w:lang w:val="pt-BR"/>
              </w:rPr>
            </w:pPr>
            <w:r w:rsidRPr="007D0D18">
              <w:rPr>
                <w:lang w:val="pt-BR"/>
              </w:rPr>
              <w:t>13</w:t>
            </w:r>
          </w:p>
        </w:tc>
        <w:tc>
          <w:tcPr>
            <w:tcW w:w="1093" w:type="pct"/>
            <w:shd w:val="clear" w:color="auto" w:fill="FFF2CC" w:themeFill="accent4" w:themeFillTint="33"/>
          </w:tcPr>
          <w:p w14:paraId="5AC8B400" w14:textId="2E423DCE" w:rsidR="00C96E80" w:rsidRPr="007D0D18" w:rsidRDefault="009116C7" w:rsidP="00535D93">
            <w:pPr>
              <w:rPr>
                <w:lang w:val="pt-BR"/>
              </w:rPr>
            </w:pPr>
            <w:r w:rsidRPr="007D0D18">
              <w:t>Trình bày bài tập nhóm</w:t>
            </w:r>
          </w:p>
        </w:tc>
        <w:tc>
          <w:tcPr>
            <w:tcW w:w="770" w:type="pct"/>
            <w:shd w:val="clear" w:color="auto" w:fill="FFF2CC" w:themeFill="accent4" w:themeFillTint="33"/>
          </w:tcPr>
          <w:p w14:paraId="60AE379E" w14:textId="437C2194" w:rsidR="00C96E80" w:rsidRPr="007D0D18" w:rsidRDefault="00C96E80" w:rsidP="00535D93">
            <w:pPr>
              <w:rPr>
                <w:lang w:val="pt-BR"/>
              </w:rPr>
            </w:pPr>
          </w:p>
        </w:tc>
        <w:tc>
          <w:tcPr>
            <w:tcW w:w="1401" w:type="pct"/>
            <w:shd w:val="clear" w:color="auto" w:fill="FFF2CC" w:themeFill="accent4" w:themeFillTint="33"/>
          </w:tcPr>
          <w:p w14:paraId="2F73E54B" w14:textId="77777777" w:rsidR="00337151" w:rsidRPr="007D0D18" w:rsidRDefault="00337151" w:rsidP="00535D93">
            <w:r w:rsidRPr="007D0D18">
              <w:t>Nhóm sinh viên báo cáo và trả lời câu hỏi</w:t>
            </w:r>
          </w:p>
          <w:p w14:paraId="16989D84" w14:textId="0C304517" w:rsidR="00C96E80" w:rsidRPr="007D0D18" w:rsidRDefault="00337151" w:rsidP="00535D93">
            <w:pPr>
              <w:rPr>
                <w:lang w:val="pt-BR"/>
              </w:rPr>
            </w:pPr>
            <w:r w:rsidRPr="007D0D18">
              <w:t>Giảng viên và các thành viên trong lớp đặt câu hỏi, nhận xét</w:t>
            </w:r>
          </w:p>
        </w:tc>
        <w:tc>
          <w:tcPr>
            <w:tcW w:w="833" w:type="pct"/>
            <w:shd w:val="clear" w:color="auto" w:fill="FFF2CC" w:themeFill="accent4" w:themeFillTint="33"/>
          </w:tcPr>
          <w:p w14:paraId="77DF80C1" w14:textId="7A923ADD" w:rsidR="00C96E80" w:rsidRPr="007D0D18" w:rsidRDefault="00337151" w:rsidP="00535D93">
            <w:pPr>
              <w:rPr>
                <w:lang w:val="pt-BR"/>
              </w:rPr>
            </w:pPr>
            <w:r w:rsidRPr="007D0D18">
              <w:t xml:space="preserve">Phiếu đánh giá với các tiêu chí : (i) Nội </w:t>
            </w:r>
            <w:proofErr w:type="gramStart"/>
            <w:r w:rsidRPr="007D0D18">
              <w:t>dung;</w:t>
            </w:r>
            <w:proofErr w:type="gramEnd"/>
            <w:r w:rsidRPr="007D0D18">
              <w:t xml:space="preserve"> (ii) Hình thức đẹp; (iii) Trình bày hấp dẫn, thuyết phục; (iv) Mức độ hợp tác trong trả lời câu hỏi; (v) Thời gian trình bày</w:t>
            </w:r>
          </w:p>
        </w:tc>
        <w:tc>
          <w:tcPr>
            <w:tcW w:w="525" w:type="pct"/>
            <w:shd w:val="clear" w:color="auto" w:fill="FFF2CC" w:themeFill="accent4" w:themeFillTint="33"/>
          </w:tcPr>
          <w:p w14:paraId="545B67F8" w14:textId="2DBB0927" w:rsidR="00C96E80" w:rsidRPr="007D0D18" w:rsidRDefault="00337151" w:rsidP="00535D93">
            <w:pPr>
              <w:rPr>
                <w:lang w:val="pt-BR"/>
              </w:rPr>
            </w:pPr>
            <w:r w:rsidRPr="007D0D18">
              <w:t>CLO1.x, CLO2.x, CLO3.x</w:t>
            </w:r>
          </w:p>
        </w:tc>
      </w:tr>
      <w:tr w:rsidR="00C96E80" w:rsidRPr="007D0D18" w14:paraId="7FA45FA1" w14:textId="77777777" w:rsidTr="003C0D6B">
        <w:tc>
          <w:tcPr>
            <w:tcW w:w="379" w:type="pct"/>
          </w:tcPr>
          <w:p w14:paraId="62BBAF62" w14:textId="670C15EB" w:rsidR="00C96E80" w:rsidRPr="007D0D18" w:rsidRDefault="00C96E80" w:rsidP="00535D93">
            <w:pPr>
              <w:rPr>
                <w:lang w:val="pt-BR"/>
              </w:rPr>
            </w:pPr>
            <w:r w:rsidRPr="007D0D18">
              <w:rPr>
                <w:lang w:val="pt-BR"/>
              </w:rPr>
              <w:t>14</w:t>
            </w:r>
          </w:p>
        </w:tc>
        <w:tc>
          <w:tcPr>
            <w:tcW w:w="1093" w:type="pct"/>
          </w:tcPr>
          <w:p w14:paraId="5544255B" w14:textId="167106E5" w:rsidR="00C96E80" w:rsidRPr="007D0D18" w:rsidRDefault="009116C7" w:rsidP="00535D93">
            <w:pPr>
              <w:rPr>
                <w:lang w:val="pt-BR"/>
              </w:rPr>
            </w:pPr>
            <w:r w:rsidRPr="007D0D18">
              <w:t xml:space="preserve">Trình bày bài tập </w:t>
            </w:r>
            <w:r w:rsidRPr="007D0D18">
              <w:lastRenderedPageBreak/>
              <w:t>nhóm</w:t>
            </w:r>
          </w:p>
        </w:tc>
        <w:tc>
          <w:tcPr>
            <w:tcW w:w="770" w:type="pct"/>
          </w:tcPr>
          <w:p w14:paraId="3259FD56" w14:textId="0C211086" w:rsidR="00C96E80" w:rsidRPr="007D0D18" w:rsidRDefault="00C96E80" w:rsidP="00535D93">
            <w:pPr>
              <w:rPr>
                <w:lang w:val="pt-BR"/>
              </w:rPr>
            </w:pPr>
          </w:p>
        </w:tc>
        <w:tc>
          <w:tcPr>
            <w:tcW w:w="1401" w:type="pct"/>
          </w:tcPr>
          <w:p w14:paraId="1F690C31" w14:textId="77777777" w:rsidR="00337151" w:rsidRPr="007D0D18" w:rsidRDefault="00337151" w:rsidP="00535D93">
            <w:r w:rsidRPr="007D0D18">
              <w:t xml:space="preserve">Nhóm sinh viên báo cáo </w:t>
            </w:r>
            <w:r w:rsidRPr="007D0D18">
              <w:lastRenderedPageBreak/>
              <w:t>và trả lời câu hỏi</w:t>
            </w:r>
          </w:p>
          <w:p w14:paraId="41588796" w14:textId="1C05688E" w:rsidR="00C96E80" w:rsidRPr="007D0D18" w:rsidRDefault="00337151" w:rsidP="00535D93">
            <w:pPr>
              <w:rPr>
                <w:lang w:val="pt-BR"/>
              </w:rPr>
            </w:pPr>
            <w:r w:rsidRPr="007D0D18">
              <w:t>Giảng viên và các thành viên trong lớp đặt câu hỏi, nhận xét</w:t>
            </w:r>
          </w:p>
        </w:tc>
        <w:tc>
          <w:tcPr>
            <w:tcW w:w="833" w:type="pct"/>
          </w:tcPr>
          <w:p w14:paraId="7C5659EF" w14:textId="349ACA9E" w:rsidR="00C96E80" w:rsidRPr="007D0D18" w:rsidRDefault="00337151" w:rsidP="00535D93">
            <w:pPr>
              <w:rPr>
                <w:lang w:val="pt-BR"/>
              </w:rPr>
            </w:pPr>
            <w:r w:rsidRPr="007D0D18">
              <w:lastRenderedPageBreak/>
              <w:t xml:space="preserve">Phiếu đánh </w:t>
            </w:r>
            <w:r w:rsidRPr="007D0D18">
              <w:lastRenderedPageBreak/>
              <w:t xml:space="preserve">giá với các tiêu chí : (i) Nội </w:t>
            </w:r>
            <w:proofErr w:type="gramStart"/>
            <w:r w:rsidRPr="007D0D18">
              <w:t>dung;</w:t>
            </w:r>
            <w:proofErr w:type="gramEnd"/>
            <w:r w:rsidRPr="007D0D18">
              <w:t xml:space="preserve"> (ii) Hình thức đẹp; (iii) Trình bày hấp dẫn, thuyết phục; (iv) Mức độ hợp tác trong trả lời câu hỏi; (v) Thời gian trình bày</w:t>
            </w:r>
            <w:r w:rsidRPr="007D0D18">
              <w:rPr>
                <w:lang w:val="pt-BR"/>
              </w:rPr>
              <w:t xml:space="preserve"> </w:t>
            </w:r>
          </w:p>
        </w:tc>
        <w:tc>
          <w:tcPr>
            <w:tcW w:w="525" w:type="pct"/>
          </w:tcPr>
          <w:p w14:paraId="17C51ADD" w14:textId="67730B0F" w:rsidR="00C96E80" w:rsidRPr="007D0D18" w:rsidRDefault="00337151" w:rsidP="00535D93">
            <w:pPr>
              <w:rPr>
                <w:lang w:val="pt-BR"/>
              </w:rPr>
            </w:pPr>
            <w:r w:rsidRPr="007D0D18">
              <w:lastRenderedPageBreak/>
              <w:t xml:space="preserve">CLO1.x, </w:t>
            </w:r>
            <w:r w:rsidRPr="007D0D18">
              <w:lastRenderedPageBreak/>
              <w:t>CLO2.x, CLO3.x</w:t>
            </w:r>
          </w:p>
        </w:tc>
      </w:tr>
      <w:tr w:rsidR="00083483" w:rsidRPr="007D0D18" w14:paraId="7383E42F" w14:textId="77777777" w:rsidTr="003C0D6B">
        <w:tc>
          <w:tcPr>
            <w:tcW w:w="379" w:type="pct"/>
          </w:tcPr>
          <w:p w14:paraId="673DA8B2" w14:textId="152EE338" w:rsidR="00083483" w:rsidRPr="007D0D18" w:rsidRDefault="00083483" w:rsidP="00535D93">
            <w:pPr>
              <w:rPr>
                <w:lang w:val="pt-BR"/>
              </w:rPr>
            </w:pPr>
            <w:r w:rsidRPr="007D0D18">
              <w:rPr>
                <w:lang w:val="pt-BR"/>
              </w:rPr>
              <w:lastRenderedPageBreak/>
              <w:t>15</w:t>
            </w:r>
          </w:p>
        </w:tc>
        <w:tc>
          <w:tcPr>
            <w:tcW w:w="1093" w:type="pct"/>
          </w:tcPr>
          <w:p w14:paraId="48BB0328" w14:textId="2EE49833" w:rsidR="00083483" w:rsidRPr="007D0D18" w:rsidRDefault="00083483" w:rsidP="00535D93">
            <w:pPr>
              <w:rPr>
                <w:lang w:val="pt-BR"/>
              </w:rPr>
            </w:pPr>
            <w:r w:rsidRPr="007D0D18">
              <w:rPr>
                <w:lang w:val="pt-BR"/>
              </w:rPr>
              <w:t>Seminar 7</w:t>
            </w:r>
          </w:p>
          <w:p w14:paraId="37729D62" w14:textId="77777777" w:rsidR="00083483" w:rsidRPr="007D0D18" w:rsidRDefault="00083483" w:rsidP="00535D93">
            <w:pPr>
              <w:rPr>
                <w:lang w:val="pt-BR"/>
              </w:rPr>
            </w:pPr>
            <w:r w:rsidRPr="007D0D18">
              <w:rPr>
                <w:lang w:val="pt-BR"/>
              </w:rPr>
              <w:t>- Hệ thống lại học phần</w:t>
            </w:r>
          </w:p>
          <w:p w14:paraId="1D94097B" w14:textId="77777777" w:rsidR="00083483" w:rsidRPr="007D0D18" w:rsidRDefault="00083483" w:rsidP="00535D93">
            <w:pPr>
              <w:rPr>
                <w:lang w:val="pt-BR"/>
              </w:rPr>
            </w:pPr>
            <w:r w:rsidRPr="007D0D18">
              <w:rPr>
                <w:lang w:val="pt-BR"/>
              </w:rPr>
              <w:t>- Thông báo kết quả đánh giá thành phần</w:t>
            </w:r>
          </w:p>
          <w:p w14:paraId="437D904D" w14:textId="5865CB1B" w:rsidR="00083483" w:rsidRPr="007D0D18" w:rsidRDefault="00083483" w:rsidP="00535D93">
            <w:pPr>
              <w:rPr>
                <w:lang w:val="pt-BR"/>
              </w:rPr>
            </w:pPr>
            <w:r w:rsidRPr="007D0D18">
              <w:rPr>
                <w:lang w:val="pt-BR"/>
              </w:rPr>
              <w:t>- Hướng dẫn thi và trả lời câu hỏi</w:t>
            </w:r>
          </w:p>
        </w:tc>
        <w:tc>
          <w:tcPr>
            <w:tcW w:w="770" w:type="pct"/>
          </w:tcPr>
          <w:p w14:paraId="4315B96E" w14:textId="19037A78" w:rsidR="00083483" w:rsidRPr="007D0D18" w:rsidRDefault="00083483" w:rsidP="00535D93">
            <w:pPr>
              <w:rPr>
                <w:lang w:val="pt-BR"/>
              </w:rPr>
            </w:pPr>
          </w:p>
        </w:tc>
        <w:tc>
          <w:tcPr>
            <w:tcW w:w="1401" w:type="pct"/>
          </w:tcPr>
          <w:p w14:paraId="0B190C07" w14:textId="77777777" w:rsidR="00083483" w:rsidRPr="007D0D18" w:rsidRDefault="00083483" w:rsidP="00535D93">
            <w:pPr>
              <w:rPr>
                <w:lang w:val="pt-BR"/>
              </w:rPr>
            </w:pPr>
            <w:r w:rsidRPr="007D0D18">
              <w:rPr>
                <w:lang w:val="pt-BR"/>
              </w:rPr>
              <w:t>Giảng viên</w:t>
            </w:r>
          </w:p>
          <w:p w14:paraId="1EA775F1" w14:textId="6202EEE2" w:rsidR="00083483" w:rsidRPr="007D0D18" w:rsidRDefault="00083483" w:rsidP="00535D93">
            <w:pPr>
              <w:rPr>
                <w:lang w:val="pt-BR"/>
              </w:rPr>
            </w:pPr>
            <w:r w:rsidRPr="007D0D18">
              <w:rPr>
                <w:lang w:val="pt-BR"/>
              </w:rPr>
              <w:t>- Tổng hợp, hệ thống lại các kiến thức trong các bài giảng</w:t>
            </w:r>
          </w:p>
          <w:p w14:paraId="6BCC56EA" w14:textId="6C31C43A" w:rsidR="00083483" w:rsidRPr="007D0D18" w:rsidRDefault="00083483" w:rsidP="00535D93">
            <w:pPr>
              <w:rPr>
                <w:lang w:val="pt-BR"/>
              </w:rPr>
            </w:pPr>
            <w:r w:rsidRPr="007D0D18">
              <w:rPr>
                <w:lang w:val="pt-BR"/>
              </w:rPr>
              <w:t>- Hệ thống các dạng câu hỏi bài thi cuối kì</w:t>
            </w:r>
          </w:p>
          <w:p w14:paraId="4B8AA765" w14:textId="509B3BF9" w:rsidR="00083483" w:rsidRPr="007D0D18" w:rsidRDefault="00083483" w:rsidP="00535D93">
            <w:pPr>
              <w:rPr>
                <w:lang w:val="pt-BR"/>
              </w:rPr>
            </w:pPr>
            <w:r w:rsidRPr="007D0D18">
              <w:rPr>
                <w:lang w:val="pt-BR"/>
              </w:rPr>
              <w:t>- Thông báo điểm chuyên cần 10%</w:t>
            </w:r>
          </w:p>
          <w:p w14:paraId="658DFBD3" w14:textId="77777777" w:rsidR="00083483" w:rsidRPr="007D0D18" w:rsidRDefault="00083483" w:rsidP="00535D93">
            <w:pPr>
              <w:rPr>
                <w:lang w:val="pt-BR"/>
              </w:rPr>
            </w:pPr>
            <w:r w:rsidRPr="007D0D18">
              <w:rPr>
                <w:lang w:val="pt-BR"/>
              </w:rPr>
              <w:t>- Thông báo điểm 40%</w:t>
            </w:r>
          </w:p>
          <w:p w14:paraId="07B866E9" w14:textId="77777777" w:rsidR="00083483" w:rsidRPr="007D0D18" w:rsidRDefault="00083483" w:rsidP="00535D93">
            <w:pPr>
              <w:rPr>
                <w:lang w:val="pt-BR"/>
              </w:rPr>
            </w:pPr>
            <w:r w:rsidRPr="007D0D18">
              <w:rPr>
                <w:lang w:val="pt-BR"/>
              </w:rPr>
              <w:t>- Chữa một số câu trong câu hỏi thi tham khảo</w:t>
            </w:r>
          </w:p>
          <w:p w14:paraId="24FA9922" w14:textId="77777777" w:rsidR="00083483" w:rsidRPr="007D0D18" w:rsidRDefault="00083483" w:rsidP="00535D93">
            <w:pPr>
              <w:rPr>
                <w:lang w:val="pt-BR"/>
              </w:rPr>
            </w:pPr>
            <w:r w:rsidRPr="007D0D18">
              <w:rPr>
                <w:lang w:val="pt-BR"/>
              </w:rPr>
              <w:t>Sinh viên</w:t>
            </w:r>
          </w:p>
          <w:p w14:paraId="5D8DCAEB" w14:textId="77777777" w:rsidR="00083483" w:rsidRPr="007D0D18" w:rsidRDefault="00083483" w:rsidP="00535D93">
            <w:pPr>
              <w:rPr>
                <w:lang w:val="pt-BR"/>
              </w:rPr>
            </w:pPr>
            <w:r w:rsidRPr="007D0D18">
              <w:rPr>
                <w:lang w:val="pt-BR"/>
              </w:rPr>
              <w:t>- Có mặt đầy đủ để nhận thông tin về điểm thành phần</w:t>
            </w:r>
          </w:p>
          <w:p w14:paraId="33779A89" w14:textId="602D76AF" w:rsidR="00083483" w:rsidRPr="007D0D18" w:rsidRDefault="00083483" w:rsidP="00535D93">
            <w:pPr>
              <w:rPr>
                <w:lang w:val="pt-BR"/>
              </w:rPr>
            </w:pPr>
            <w:r w:rsidRPr="007D0D18">
              <w:rPr>
                <w:lang w:val="pt-BR"/>
              </w:rPr>
              <w:t>- Xem lại toàn bộ nội dung học phần, các câu hỏi tham khảo</w:t>
            </w:r>
          </w:p>
        </w:tc>
        <w:tc>
          <w:tcPr>
            <w:tcW w:w="833" w:type="pct"/>
          </w:tcPr>
          <w:p w14:paraId="20617B23" w14:textId="77777777" w:rsidR="00083483" w:rsidRPr="007D0D18" w:rsidRDefault="00083483" w:rsidP="00535D93">
            <w:pPr>
              <w:rPr>
                <w:lang w:val="pt-BR"/>
              </w:rPr>
            </w:pPr>
            <w:r w:rsidRPr="007D0D18">
              <w:rPr>
                <w:lang w:val="pt-BR"/>
              </w:rPr>
              <w:t>- Điểm danh</w:t>
            </w:r>
          </w:p>
          <w:p w14:paraId="1DE16E3E" w14:textId="7B242312" w:rsidR="00083483" w:rsidRPr="007D0D18" w:rsidRDefault="00083483" w:rsidP="00535D93">
            <w:pPr>
              <w:rPr>
                <w:lang w:val="pt-BR"/>
              </w:rPr>
            </w:pPr>
            <w:r w:rsidRPr="007D0D18">
              <w:rPr>
                <w:lang w:val="pt-BR"/>
              </w:rPr>
              <w:t>- Sau buổi học, không giải quyết các thắc mắc về điểm thành phần</w:t>
            </w:r>
          </w:p>
          <w:p w14:paraId="0E7050FD" w14:textId="55032905" w:rsidR="00083483" w:rsidRPr="007D0D18" w:rsidRDefault="00083483" w:rsidP="00535D93">
            <w:pPr>
              <w:rPr>
                <w:lang w:val="pt-BR"/>
              </w:rPr>
            </w:pPr>
          </w:p>
        </w:tc>
        <w:tc>
          <w:tcPr>
            <w:tcW w:w="525" w:type="pct"/>
          </w:tcPr>
          <w:p w14:paraId="05DFBDE0" w14:textId="2F8CCCED" w:rsidR="00083483" w:rsidRPr="007D0D18" w:rsidRDefault="00083483" w:rsidP="00535D93">
            <w:pPr>
              <w:rPr>
                <w:lang w:val="pt-BR"/>
              </w:rPr>
            </w:pPr>
            <w:r w:rsidRPr="007D0D18">
              <w:t>CLO1.x, CLO2.1, CLO3.1, CLO3.3</w:t>
            </w:r>
          </w:p>
        </w:tc>
      </w:tr>
      <w:tr w:rsidR="00083483" w:rsidRPr="007D0D18" w14:paraId="0D19166C" w14:textId="77777777" w:rsidTr="003C0D6B">
        <w:tc>
          <w:tcPr>
            <w:tcW w:w="379" w:type="pct"/>
          </w:tcPr>
          <w:p w14:paraId="6648C705" w14:textId="4328A37E" w:rsidR="00083483" w:rsidRPr="007D0D18" w:rsidRDefault="00083483" w:rsidP="00535D93">
            <w:pPr>
              <w:rPr>
                <w:lang w:val="pt-BR"/>
              </w:rPr>
            </w:pPr>
            <w:r w:rsidRPr="007D0D18">
              <w:rPr>
                <w:lang w:val="pt-BR"/>
              </w:rPr>
              <w:t>Lịch thi</w:t>
            </w:r>
          </w:p>
        </w:tc>
        <w:tc>
          <w:tcPr>
            <w:tcW w:w="1093" w:type="pct"/>
          </w:tcPr>
          <w:p w14:paraId="1107F97D" w14:textId="39EC3BED" w:rsidR="00083483" w:rsidRPr="007D0D18" w:rsidRDefault="00083483" w:rsidP="00535D93">
            <w:pPr>
              <w:rPr>
                <w:lang w:val="pt-BR"/>
              </w:rPr>
            </w:pPr>
            <w:r w:rsidRPr="007D0D18">
              <w:rPr>
                <w:lang w:val="pt-BR"/>
              </w:rPr>
              <w:t>Thi cuối kỳ</w:t>
            </w:r>
          </w:p>
        </w:tc>
        <w:tc>
          <w:tcPr>
            <w:tcW w:w="770" w:type="pct"/>
          </w:tcPr>
          <w:p w14:paraId="79FAEEBF" w14:textId="7A2CDD4A" w:rsidR="00083483" w:rsidRPr="007D0D18" w:rsidRDefault="00083483" w:rsidP="00535D93">
            <w:pPr>
              <w:rPr>
                <w:lang w:val="pt-BR"/>
              </w:rPr>
            </w:pPr>
            <w:r w:rsidRPr="007D0D18">
              <w:rPr>
                <w:lang w:val="pt-BR"/>
              </w:rPr>
              <w:t>Chương 1 đến 8</w:t>
            </w:r>
          </w:p>
        </w:tc>
        <w:tc>
          <w:tcPr>
            <w:tcW w:w="1401" w:type="pct"/>
          </w:tcPr>
          <w:p w14:paraId="2AA61A63" w14:textId="3CA1CB5C" w:rsidR="00083483" w:rsidRPr="007D0D18" w:rsidRDefault="00083483" w:rsidP="00535D93">
            <w:pPr>
              <w:rPr>
                <w:lang w:val="pt-BR"/>
              </w:rPr>
            </w:pPr>
            <w:r w:rsidRPr="007D0D18">
              <w:rPr>
                <w:lang w:val="pt-BR"/>
              </w:rPr>
              <w:t>Thi tự luận trên giấy</w:t>
            </w:r>
          </w:p>
        </w:tc>
        <w:tc>
          <w:tcPr>
            <w:tcW w:w="833" w:type="pct"/>
          </w:tcPr>
          <w:p w14:paraId="414F0B53" w14:textId="3CB88741" w:rsidR="00083483" w:rsidRPr="007D0D18" w:rsidRDefault="00083483" w:rsidP="00535D93">
            <w:pPr>
              <w:rPr>
                <w:lang w:val="pt-BR"/>
              </w:rPr>
            </w:pPr>
            <w:r w:rsidRPr="007D0D18">
              <w:rPr>
                <w:lang w:val="pt-BR"/>
              </w:rPr>
              <w:t xml:space="preserve">Xem Phụ lục 1: ma trận đề thi </w:t>
            </w:r>
          </w:p>
        </w:tc>
        <w:tc>
          <w:tcPr>
            <w:tcW w:w="525" w:type="pct"/>
          </w:tcPr>
          <w:p w14:paraId="1072544F" w14:textId="0C333475" w:rsidR="00083483" w:rsidRPr="007D0D18" w:rsidRDefault="00083483" w:rsidP="00535D93">
            <w:pPr>
              <w:rPr>
                <w:lang w:val="pt-BR"/>
              </w:rPr>
            </w:pPr>
            <w:r w:rsidRPr="007D0D18">
              <w:t>CLO1.x, CLO2.1, CLO3.3</w:t>
            </w:r>
          </w:p>
        </w:tc>
      </w:tr>
    </w:tbl>
    <w:p w14:paraId="62960F76" w14:textId="77777777" w:rsidR="00E77B50" w:rsidRPr="007D0D18" w:rsidRDefault="00E77B50" w:rsidP="00535D93">
      <w:pPr>
        <w:rPr>
          <w:lang w:val="pt-BR"/>
        </w:rPr>
      </w:pPr>
    </w:p>
    <w:p w14:paraId="619F918D" w14:textId="4130C0F9" w:rsidR="0026051A" w:rsidRPr="007D0D18" w:rsidRDefault="0026051A" w:rsidP="0043336F">
      <w:pPr>
        <w:pStyle w:val="Heading1"/>
      </w:pPr>
      <w:r w:rsidRPr="007D0D18">
        <w:t xml:space="preserve">9. </w:t>
      </w:r>
      <w:r w:rsidR="00E1022F" w:rsidRPr="007D0D18">
        <w:t>ĐÁNH GIÁ CHUẨN ĐẦU RA HỌC PHẦN</w:t>
      </w:r>
      <w:r w:rsidR="00ED2DCD" w:rsidRPr="007D0D18">
        <w:t xml:space="preserve"> (</w:t>
      </w:r>
      <w:r w:rsidR="00154246" w:rsidRPr="007D0D18">
        <w:t>Course Learning Outcome Assessement</w:t>
      </w:r>
      <w:r w:rsidR="00ED2DCD" w:rsidRPr="007D0D18">
        <w:t>)</w:t>
      </w:r>
    </w:p>
    <w:p w14:paraId="3D766E60" w14:textId="77777777" w:rsidR="00CA04D7" w:rsidRPr="007D0D18" w:rsidRDefault="00CA04D7" w:rsidP="00535D93">
      <w:pPr>
        <w:rPr>
          <w:lang w:val="vi-VN"/>
        </w:rPr>
      </w:pPr>
      <w:r w:rsidRPr="007D0D18">
        <w:rPr>
          <w:lang w:val="pt-BR"/>
        </w:rPr>
        <w:t xml:space="preserve">Hệ thống quản lý đào tạo tự động đánh giá mức độ đạt được CLO theo thuật toán chung của Trường. </w:t>
      </w:r>
      <w:r w:rsidRPr="007D0D18">
        <w:rPr>
          <w:lang w:val="vi-VN"/>
        </w:rPr>
        <w:t>Chuẩn đầu ra của học phần được sinh viên và trường đánh giá sau thi kết thúc học phần.</w:t>
      </w:r>
    </w:p>
    <w:p w14:paraId="6CC6AC51" w14:textId="1650E71D" w:rsidR="005974BB" w:rsidRPr="007D0D18" w:rsidRDefault="005974BB" w:rsidP="0043336F">
      <w:pPr>
        <w:pStyle w:val="Heading1"/>
      </w:pPr>
      <w:r w:rsidRPr="007D0D18">
        <w:t>10. QUY ĐỊNH CỦA HỌC PHẦN (</w:t>
      </w:r>
      <w:r w:rsidR="00154246" w:rsidRPr="007D0D18">
        <w:t>Course Requirement</w:t>
      </w:r>
      <w:r w:rsidR="00627B29" w:rsidRPr="007D0D18">
        <w:t>s</w:t>
      </w:r>
      <w:r w:rsidR="00154246" w:rsidRPr="007D0D18">
        <w:t xml:space="preserve"> and Expectation</w:t>
      </w:r>
      <w:r w:rsidRPr="007D0D18">
        <w:t>)</w:t>
      </w:r>
    </w:p>
    <w:p w14:paraId="7DBB00A9" w14:textId="43136103" w:rsidR="007D39F6" w:rsidRPr="007D0D18" w:rsidRDefault="00A84CF2" w:rsidP="0043336F">
      <w:pPr>
        <w:pStyle w:val="Heading2"/>
      </w:pPr>
      <w:r w:rsidRPr="007D0D18">
        <w:t>10.1. Quy định về điều kiện thi kết thúc học phần</w:t>
      </w:r>
    </w:p>
    <w:p w14:paraId="46055505" w14:textId="0B9B31AC" w:rsidR="0026051A" w:rsidRPr="007D0D18" w:rsidRDefault="00A84CF2" w:rsidP="00535D93">
      <w:pPr>
        <w:pStyle w:val="ListParagraph"/>
        <w:numPr>
          <w:ilvl w:val="0"/>
          <w:numId w:val="25"/>
        </w:numPr>
        <w:rPr>
          <w:i/>
          <w:iCs/>
          <w:lang w:val="pt-BR"/>
        </w:rPr>
      </w:pPr>
      <w:r w:rsidRPr="007D0D18">
        <w:rPr>
          <w:lang w:val="pt-BR"/>
        </w:rPr>
        <w:t>Điểm chuyên cần đạt từ 5 trở lên (theo quy định chung của Trường)</w:t>
      </w:r>
    </w:p>
    <w:p w14:paraId="14433831" w14:textId="54AB6EC5" w:rsidR="002B34B0" w:rsidRPr="007D0D18" w:rsidRDefault="002B34B0" w:rsidP="00535D93">
      <w:pPr>
        <w:pStyle w:val="ListParagraph"/>
        <w:numPr>
          <w:ilvl w:val="0"/>
          <w:numId w:val="25"/>
        </w:numPr>
        <w:rPr>
          <w:i/>
          <w:iCs/>
          <w:lang w:val="pt-BR"/>
        </w:rPr>
      </w:pPr>
      <w:r w:rsidRPr="007D0D18">
        <w:rPr>
          <w:lang w:val="pt-BR"/>
        </w:rPr>
        <w:t>Cách đánh giá điểm chuyên cần</w:t>
      </w:r>
      <w:r w:rsidR="00743481" w:rsidRPr="007D0D18">
        <w:rPr>
          <w:lang w:val="pt-BR"/>
        </w:rPr>
        <w:t>:</w:t>
      </w:r>
      <w:r w:rsidRPr="007D0D18">
        <w:rPr>
          <w:lang w:val="pt-BR"/>
        </w:rPr>
        <w:t xml:space="preserve"> </w:t>
      </w:r>
      <w:r w:rsidR="00DA26B5" w:rsidRPr="007D0D18">
        <w:rPr>
          <w:lang w:val="pt-BR"/>
        </w:rPr>
        <w:t>xem Phụ lục 2, rubrics 1</w:t>
      </w:r>
      <w:r w:rsidR="007C762B" w:rsidRPr="007D0D18">
        <w:rPr>
          <w:lang w:val="pt-BR"/>
        </w:rPr>
        <w:t>.</w:t>
      </w:r>
    </w:p>
    <w:p w14:paraId="559B775C" w14:textId="43116678" w:rsidR="0026051A" w:rsidRPr="007D0D18" w:rsidRDefault="00FC2A7F" w:rsidP="00B7216C">
      <w:pPr>
        <w:pStyle w:val="Heading2"/>
      </w:pPr>
      <w:r w:rsidRPr="007D0D18">
        <w:t>10</w:t>
      </w:r>
      <w:r w:rsidR="0026051A" w:rsidRPr="007D0D18">
        <w:t>.2. Quy định về tham dự lớp học</w:t>
      </w:r>
    </w:p>
    <w:p w14:paraId="483ED665" w14:textId="77777777" w:rsidR="0026051A" w:rsidRPr="007D0D18" w:rsidRDefault="0026051A" w:rsidP="00535D93">
      <w:pPr>
        <w:pStyle w:val="ListParagraph"/>
        <w:numPr>
          <w:ilvl w:val="0"/>
          <w:numId w:val="20"/>
        </w:numPr>
        <w:rPr>
          <w:lang w:val="pt-BR"/>
        </w:rPr>
      </w:pPr>
      <w:r w:rsidRPr="007D0D18">
        <w:rPr>
          <w:lang w:val="pt-BR"/>
        </w:rPr>
        <w:t xml:space="preserve">Học viên có trách nhiệm tham dự đầy đủ các buổi học. </w:t>
      </w:r>
    </w:p>
    <w:p w14:paraId="2DB3AF98" w14:textId="77777777" w:rsidR="0026051A" w:rsidRPr="007D0D18" w:rsidRDefault="0026051A" w:rsidP="00535D93">
      <w:pPr>
        <w:pStyle w:val="ListParagraph"/>
        <w:numPr>
          <w:ilvl w:val="0"/>
          <w:numId w:val="20"/>
        </w:numPr>
        <w:rPr>
          <w:lang w:val="pt-BR"/>
        </w:rPr>
      </w:pPr>
      <w:r w:rsidRPr="007D0D18">
        <w:rPr>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7D0D18" w:rsidRDefault="00FC2A7F" w:rsidP="00B7216C">
      <w:pPr>
        <w:pStyle w:val="Heading2"/>
      </w:pPr>
      <w:r w:rsidRPr="007D0D18">
        <w:t>10</w:t>
      </w:r>
      <w:r w:rsidR="0026051A" w:rsidRPr="007D0D18">
        <w:t>.3. Quy định về hành vi trong lớp học</w:t>
      </w:r>
    </w:p>
    <w:p w14:paraId="60FC62A7" w14:textId="77777777" w:rsidR="0026051A" w:rsidRPr="007D0D18" w:rsidRDefault="0026051A" w:rsidP="00535D93">
      <w:pPr>
        <w:pStyle w:val="ListParagraph"/>
        <w:numPr>
          <w:ilvl w:val="0"/>
          <w:numId w:val="20"/>
        </w:numPr>
        <w:rPr>
          <w:lang w:val="pt-BR"/>
        </w:rPr>
      </w:pPr>
      <w:r w:rsidRPr="007D0D18">
        <w:rPr>
          <w:lang w:val="pt-BR"/>
        </w:rPr>
        <w:t>Học phần được thực hiện trên nguyên tắc tôn trọng người học và người giảng;</w:t>
      </w:r>
    </w:p>
    <w:p w14:paraId="4D617BDB" w14:textId="77777777" w:rsidR="0026051A" w:rsidRPr="007D0D18" w:rsidRDefault="0026051A" w:rsidP="00535D93">
      <w:pPr>
        <w:pStyle w:val="ListParagraph"/>
        <w:numPr>
          <w:ilvl w:val="0"/>
          <w:numId w:val="20"/>
        </w:numPr>
        <w:rPr>
          <w:lang w:val="pt-BR"/>
        </w:rPr>
      </w:pPr>
      <w:r w:rsidRPr="007D0D18">
        <w:rPr>
          <w:lang w:val="pt-BR"/>
        </w:rPr>
        <w:t>Ghi chép đầy đủ, tham gia trả lời câu hỏi;</w:t>
      </w:r>
    </w:p>
    <w:p w14:paraId="2FD95C92" w14:textId="77777777" w:rsidR="0026051A" w:rsidRPr="007D0D18" w:rsidRDefault="0026051A" w:rsidP="00535D93">
      <w:pPr>
        <w:pStyle w:val="ListParagraph"/>
        <w:numPr>
          <w:ilvl w:val="0"/>
          <w:numId w:val="20"/>
        </w:numPr>
        <w:rPr>
          <w:lang w:val="pt-BR"/>
        </w:rPr>
      </w:pPr>
      <w:r w:rsidRPr="007D0D18">
        <w:rPr>
          <w:lang w:val="pt-BR"/>
        </w:rPr>
        <w:t>Đọc trước tài liệu được yêu cầu;</w:t>
      </w:r>
    </w:p>
    <w:p w14:paraId="40C128FA" w14:textId="77777777" w:rsidR="0026051A" w:rsidRPr="007D0D18" w:rsidRDefault="0026051A" w:rsidP="00535D93">
      <w:pPr>
        <w:pStyle w:val="ListParagraph"/>
        <w:numPr>
          <w:ilvl w:val="0"/>
          <w:numId w:val="20"/>
        </w:numPr>
        <w:rPr>
          <w:lang w:val="pt-BR"/>
        </w:rPr>
      </w:pPr>
      <w:r w:rsidRPr="007D0D18">
        <w:rPr>
          <w:lang w:val="pt-BR"/>
        </w:rPr>
        <w:t>Làm các bài tập về nhà;</w:t>
      </w:r>
    </w:p>
    <w:p w14:paraId="3DC2C579" w14:textId="3B743CB0" w:rsidR="0026051A" w:rsidRPr="007D0D18" w:rsidRDefault="0026051A" w:rsidP="00535D93">
      <w:pPr>
        <w:pStyle w:val="ListParagraph"/>
        <w:numPr>
          <w:ilvl w:val="0"/>
          <w:numId w:val="20"/>
        </w:numPr>
        <w:rPr>
          <w:lang w:val="pt-BR"/>
        </w:rPr>
      </w:pPr>
      <w:r w:rsidRPr="007D0D18">
        <w:rPr>
          <w:lang w:val="pt-BR"/>
        </w:rPr>
        <w:lastRenderedPageBreak/>
        <w:t>Không làm ồn, gây ảnh hưởng đến người khác</w:t>
      </w:r>
      <w:r w:rsidR="002A75D0" w:rsidRPr="007D0D18">
        <w:rPr>
          <w:lang w:val="pt-BR"/>
        </w:rPr>
        <w:t>, không ăn</w:t>
      </w:r>
      <w:r w:rsidRPr="007D0D18">
        <w:rPr>
          <w:lang w:val="pt-BR"/>
        </w:rPr>
        <w:t xml:space="preserve"> trong quá trình học; </w:t>
      </w:r>
    </w:p>
    <w:p w14:paraId="52E121B8" w14:textId="15C0D4E2" w:rsidR="0026051A" w:rsidRPr="007D0D18" w:rsidRDefault="0026051A" w:rsidP="00535D93">
      <w:pPr>
        <w:pStyle w:val="ListParagraph"/>
        <w:numPr>
          <w:ilvl w:val="0"/>
          <w:numId w:val="20"/>
        </w:numPr>
        <w:rPr>
          <w:b/>
          <w:lang w:val="pt-BR"/>
        </w:rPr>
      </w:pPr>
      <w:r w:rsidRPr="007D0D18">
        <w:rPr>
          <w:lang w:val="pt-BR"/>
        </w:rPr>
        <w:t>Laptop, máy tính bảng</w:t>
      </w:r>
      <w:r w:rsidR="00B75037" w:rsidRPr="007D0D18">
        <w:rPr>
          <w:lang w:val="pt-BR"/>
        </w:rPr>
        <w:t>, điện thoại di động</w:t>
      </w:r>
      <w:r w:rsidRPr="007D0D18">
        <w:rPr>
          <w:lang w:val="pt-BR"/>
        </w:rPr>
        <w:t xml:space="preserve"> chỉ được </w:t>
      </w:r>
      <w:r w:rsidR="003759A9" w:rsidRPr="007D0D18">
        <w:rPr>
          <w:lang w:val="pt-BR"/>
        </w:rPr>
        <w:t>sử dụng cho</w:t>
      </w:r>
      <w:r w:rsidRPr="007D0D18">
        <w:rPr>
          <w:lang w:val="pt-BR"/>
        </w:rPr>
        <w:t xml:space="preserve"> mục đích ghi chép bài giảng, tính toán phục vụ </w:t>
      </w:r>
      <w:r w:rsidR="000D21CE" w:rsidRPr="007D0D18">
        <w:rPr>
          <w:lang w:val="pt-BR"/>
        </w:rPr>
        <w:t>học tập</w:t>
      </w:r>
      <w:r w:rsidRPr="007D0D18">
        <w:rPr>
          <w:lang w:val="pt-BR"/>
        </w:rPr>
        <w:t xml:space="preserve">, tuyệt đối không dùng vào </w:t>
      </w:r>
      <w:r w:rsidR="000D21CE" w:rsidRPr="007D0D18">
        <w:rPr>
          <w:lang w:val="pt-BR"/>
        </w:rPr>
        <w:t>mục đích</w:t>
      </w:r>
      <w:r w:rsidRPr="007D0D18">
        <w:rPr>
          <w:lang w:val="pt-BR"/>
        </w:rPr>
        <w:t xml:space="preserve"> khác.</w:t>
      </w:r>
    </w:p>
    <w:p w14:paraId="07ECB7D3" w14:textId="5489D320" w:rsidR="00755C08" w:rsidRPr="007D0D18" w:rsidRDefault="003D61BA" w:rsidP="00B7216C">
      <w:pPr>
        <w:pStyle w:val="Heading2"/>
      </w:pPr>
      <w:r w:rsidRPr="007D0D18">
        <w:t>10</w:t>
      </w:r>
      <w:r w:rsidR="00755C08" w:rsidRPr="007D0D18">
        <w:t>.4. Quy định về nộp bài tập lớn</w:t>
      </w:r>
    </w:p>
    <w:p w14:paraId="1F54C424" w14:textId="6CD83469" w:rsidR="00755C08" w:rsidRPr="007D0D18" w:rsidRDefault="00C863DB" w:rsidP="00535D93">
      <w:pPr>
        <w:pStyle w:val="ListParagraph"/>
        <w:numPr>
          <w:ilvl w:val="0"/>
          <w:numId w:val="20"/>
        </w:numPr>
        <w:rPr>
          <w:b/>
          <w:lang w:val="pt-BR"/>
        </w:rPr>
      </w:pPr>
      <w:r w:rsidRPr="007D0D18">
        <w:rPr>
          <w:lang w:val="pt-BR"/>
        </w:rPr>
        <w:t>Người học</w:t>
      </w:r>
      <w:r w:rsidR="00755C08" w:rsidRPr="007D0D18">
        <w:rPr>
          <w:lang w:val="pt-BR"/>
        </w:rPr>
        <w:t xml:space="preserve"> không nộp bài cá nhân</w:t>
      </w:r>
      <w:r w:rsidRPr="007D0D18">
        <w:rPr>
          <w:lang w:val="pt-BR"/>
        </w:rPr>
        <w:t xml:space="preserve"> / nhóm</w:t>
      </w:r>
      <w:r w:rsidR="00755C08" w:rsidRPr="007D0D18">
        <w:rPr>
          <w:lang w:val="pt-BR"/>
        </w:rPr>
        <w:t xml:space="preserve"> theo yêu cầu sẽ nhận điểm 0 (không). </w:t>
      </w:r>
    </w:p>
    <w:p w14:paraId="11F54C2F" w14:textId="18406B82" w:rsidR="00755C08" w:rsidRPr="007D0D18" w:rsidRDefault="00755C08" w:rsidP="00535D93">
      <w:pPr>
        <w:pStyle w:val="ListParagraph"/>
        <w:numPr>
          <w:ilvl w:val="0"/>
          <w:numId w:val="20"/>
        </w:numPr>
        <w:rPr>
          <w:b/>
          <w:lang w:val="pt-BR"/>
        </w:rPr>
      </w:pPr>
      <w:r w:rsidRPr="007D0D18">
        <w:rPr>
          <w:lang w:val="pt-BR"/>
        </w:rPr>
        <w:t>Sau thời hạn cuố</w:t>
      </w:r>
      <w:r w:rsidR="002A75D0" w:rsidRPr="007D0D18">
        <w:rPr>
          <w:lang w:val="pt-BR"/>
        </w:rPr>
        <w:t>i</w:t>
      </w:r>
      <w:r w:rsidR="00500CEC" w:rsidRPr="007D0D18">
        <w:rPr>
          <w:lang w:val="pt-BR"/>
        </w:rPr>
        <w:t xml:space="preserve"> theo quy định</w:t>
      </w:r>
      <w:r w:rsidRPr="007D0D18">
        <w:rPr>
          <w:lang w:val="pt-BR"/>
        </w:rPr>
        <w:t>, bài nộp muộn mỗi ngày sẽ trừ một điểm.</w:t>
      </w:r>
    </w:p>
    <w:p w14:paraId="424D0703" w14:textId="77777777" w:rsidR="00074EEC" w:rsidRPr="007D0D18" w:rsidRDefault="00074EEC" w:rsidP="00535D93">
      <w:pPr>
        <w:rPr>
          <w:lang w:val="pt-BR"/>
        </w:rPr>
      </w:pPr>
    </w:p>
    <w:p w14:paraId="21D780C3" w14:textId="70EE8963" w:rsidR="0026051A" w:rsidRPr="007D0D18" w:rsidRDefault="00415329" w:rsidP="002F701C">
      <w:pPr>
        <w:pStyle w:val="Heading1"/>
      </w:pPr>
      <w:r w:rsidRPr="007D0D18">
        <w:t>11. THỜI ĐIỂM HIỆU CHỈNH ĐỀ CƯƠNG</w:t>
      </w:r>
      <w:r w:rsidR="006402AC" w:rsidRPr="007D0D18">
        <w:t xml:space="preserve"> </w:t>
      </w:r>
      <w:r w:rsidR="00ED2DCD" w:rsidRPr="007D0D18">
        <w:t>(</w:t>
      </w:r>
      <w:r w:rsidR="00C81A2F" w:rsidRPr="007D0D18">
        <w:t>Syllabus Adjustment Time</w:t>
      </w:r>
      <w:r w:rsidR="00433276" w:rsidRPr="007D0D18">
        <w:t>)</w:t>
      </w:r>
    </w:p>
    <w:p w14:paraId="018BAE58" w14:textId="1AE9160F" w:rsidR="00415329" w:rsidRPr="007D0D18" w:rsidRDefault="00415329" w:rsidP="00535D93">
      <w:pPr>
        <w:pStyle w:val="ListParagraph"/>
        <w:rPr>
          <w:lang w:val="pt-BR"/>
        </w:rPr>
      </w:pPr>
      <w:r w:rsidRPr="007D0D18">
        <w:rPr>
          <w:lang w:val="pt-BR"/>
        </w:rPr>
        <w:t>Tháng 6 năm 2024.</w:t>
      </w:r>
    </w:p>
    <w:p w14:paraId="63738869" w14:textId="77777777" w:rsidR="0026051A" w:rsidRPr="007D0D18" w:rsidRDefault="0026051A" w:rsidP="00535D93">
      <w:pPr>
        <w:rPr>
          <w:lang w:val="pt-BR"/>
        </w:rPr>
      </w:pPr>
    </w:p>
    <w:tbl>
      <w:tblPr>
        <w:tblW w:w="5000" w:type="pct"/>
        <w:jc w:val="center"/>
        <w:tblLook w:val="04A0" w:firstRow="1" w:lastRow="0" w:firstColumn="1" w:lastColumn="0" w:noHBand="0" w:noVBand="1"/>
      </w:tblPr>
      <w:tblGrid>
        <w:gridCol w:w="4989"/>
        <w:gridCol w:w="4510"/>
      </w:tblGrid>
      <w:tr w:rsidR="00801EE2" w:rsidRPr="007D0D18" w14:paraId="36FCB7EE" w14:textId="77777777" w:rsidTr="00801EE2">
        <w:trPr>
          <w:trHeight w:val="49"/>
          <w:jc w:val="center"/>
        </w:trPr>
        <w:tc>
          <w:tcPr>
            <w:tcW w:w="2626" w:type="pct"/>
          </w:tcPr>
          <w:p w14:paraId="3CC6B4DF" w14:textId="67925D24" w:rsidR="00801EE2" w:rsidRPr="00801EE2" w:rsidRDefault="00801EE2" w:rsidP="00801EE2">
            <w:pPr>
              <w:jc w:val="center"/>
              <w:rPr>
                <w:lang w:val="vi-VN"/>
              </w:rPr>
            </w:pPr>
            <w:bookmarkStart w:id="0" w:name="_Hlk82005844"/>
            <w:r w:rsidRPr="007D0D18">
              <w:rPr>
                <w:lang w:val="vi-VN"/>
              </w:rPr>
              <w:t>PHỤ TRÁCH KHOA</w:t>
            </w:r>
          </w:p>
          <w:p w14:paraId="0F78BAA5" w14:textId="77777777" w:rsidR="00801EE2" w:rsidRDefault="00801EE2" w:rsidP="00801EE2">
            <w:pPr>
              <w:jc w:val="center"/>
              <w:rPr>
                <w:lang w:val="vi-VN"/>
              </w:rPr>
            </w:pPr>
          </w:p>
          <w:p w14:paraId="120E0869" w14:textId="77777777" w:rsidR="00801EE2" w:rsidRDefault="00801EE2" w:rsidP="00801EE2">
            <w:pPr>
              <w:jc w:val="center"/>
              <w:rPr>
                <w:lang w:val="vi-VN"/>
              </w:rPr>
            </w:pPr>
          </w:p>
          <w:p w14:paraId="2DF07FA9" w14:textId="77777777" w:rsidR="00801EE2" w:rsidRDefault="00801EE2" w:rsidP="00801EE2">
            <w:pPr>
              <w:jc w:val="center"/>
              <w:rPr>
                <w:lang w:val="vi-VN"/>
              </w:rPr>
            </w:pPr>
          </w:p>
          <w:p w14:paraId="7F730AEB" w14:textId="77777777" w:rsidR="00801EE2" w:rsidRDefault="00801EE2" w:rsidP="00801EE2">
            <w:pPr>
              <w:jc w:val="center"/>
              <w:rPr>
                <w:lang w:val="vi-VN"/>
              </w:rPr>
            </w:pPr>
          </w:p>
          <w:p w14:paraId="4794E614" w14:textId="6453A0AB" w:rsidR="00801EE2" w:rsidRPr="00801EE2" w:rsidRDefault="00801EE2" w:rsidP="00801EE2">
            <w:pPr>
              <w:jc w:val="center"/>
              <w:rPr>
                <w:lang w:val="vi-VN"/>
              </w:rPr>
            </w:pPr>
          </w:p>
        </w:tc>
        <w:tc>
          <w:tcPr>
            <w:tcW w:w="2374" w:type="pct"/>
          </w:tcPr>
          <w:p w14:paraId="4B1D1D60" w14:textId="7BA04C8F" w:rsidR="00801EE2" w:rsidRPr="00801EE2" w:rsidRDefault="00801EE2" w:rsidP="00801EE2">
            <w:pPr>
              <w:jc w:val="center"/>
              <w:rPr>
                <w:lang w:val="vi-VN"/>
              </w:rPr>
            </w:pPr>
            <w:r w:rsidRPr="007D0D18">
              <w:rPr>
                <w:lang w:val="pt-BR"/>
              </w:rPr>
              <w:t>HIỆU TRƯỞNG</w:t>
            </w:r>
          </w:p>
        </w:tc>
        <w:bookmarkEnd w:id="0"/>
      </w:tr>
      <w:tr w:rsidR="00801EE2" w:rsidRPr="007D0D18" w14:paraId="33098850" w14:textId="77777777" w:rsidTr="00801EE2">
        <w:trPr>
          <w:jc w:val="center"/>
        </w:trPr>
        <w:tc>
          <w:tcPr>
            <w:tcW w:w="2626" w:type="pct"/>
          </w:tcPr>
          <w:p w14:paraId="00F5F231" w14:textId="77777777" w:rsidR="00801EE2" w:rsidRPr="007D0D18" w:rsidRDefault="00801EE2" w:rsidP="00801EE2">
            <w:pPr>
              <w:jc w:val="center"/>
              <w:rPr>
                <w:i/>
                <w:iCs/>
                <w:lang w:val="pt-BR"/>
              </w:rPr>
            </w:pPr>
            <w:r w:rsidRPr="007D0D18">
              <w:rPr>
                <w:lang w:val="pt-BR"/>
              </w:rPr>
              <w:t>TS. Phạm Xuân Lâm</w:t>
            </w:r>
          </w:p>
          <w:p w14:paraId="31FC7340" w14:textId="77777777" w:rsidR="00801EE2" w:rsidRPr="007D0D18" w:rsidRDefault="00801EE2" w:rsidP="00801EE2">
            <w:pPr>
              <w:jc w:val="center"/>
              <w:rPr>
                <w:lang w:val="vi-VN"/>
              </w:rPr>
            </w:pPr>
          </w:p>
        </w:tc>
        <w:tc>
          <w:tcPr>
            <w:tcW w:w="2374" w:type="pct"/>
          </w:tcPr>
          <w:p w14:paraId="3CDE30F9" w14:textId="2F174624" w:rsidR="00801EE2" w:rsidRPr="007D0D18" w:rsidRDefault="00801EE2" w:rsidP="00801EE2">
            <w:pPr>
              <w:jc w:val="center"/>
              <w:rPr>
                <w:lang w:val="pt-BR"/>
              </w:rPr>
            </w:pPr>
            <w:r w:rsidRPr="007D0D18">
              <w:rPr>
                <w:lang w:val="pt-BR"/>
              </w:rPr>
              <w:t>GS.TS. Phạm Hồng Chương</w:t>
            </w:r>
          </w:p>
        </w:tc>
      </w:tr>
    </w:tbl>
    <w:p w14:paraId="28E3B034" w14:textId="3F5025AA" w:rsidR="006B7612" w:rsidRPr="007D0D18" w:rsidRDefault="006B7612" w:rsidP="0051263D"/>
    <w:p w14:paraId="0CD76BD3" w14:textId="5063328B" w:rsidR="00865F98" w:rsidRPr="007D0D18" w:rsidRDefault="006B7612" w:rsidP="00B7216C">
      <w:pPr>
        <w:pStyle w:val="Heading1"/>
      </w:pPr>
      <w:r w:rsidRPr="007D0D18">
        <w:t>PHỤ LỤC</w:t>
      </w:r>
    </w:p>
    <w:p w14:paraId="4696F369" w14:textId="490F1B7F" w:rsidR="006B7612" w:rsidRPr="007D0D18" w:rsidRDefault="006B7612" w:rsidP="00435430">
      <w:pPr>
        <w:pStyle w:val="Heading2"/>
      </w:pPr>
      <w:r w:rsidRPr="007D0D18">
        <w:t>Phụ lục 1</w:t>
      </w:r>
      <w:r w:rsidR="00FB17E8" w:rsidRPr="007D0D18">
        <w:t>. MA TRẬN ĐỀ THI</w:t>
      </w:r>
    </w:p>
    <w:p w14:paraId="47CE7D34" w14:textId="57A60EDA" w:rsidR="00415D36" w:rsidRPr="007D0D18" w:rsidRDefault="00415D36" w:rsidP="00535D93">
      <w:pPr>
        <w:pStyle w:val="ListParagraph"/>
        <w:numPr>
          <w:ilvl w:val="0"/>
          <w:numId w:val="26"/>
        </w:numPr>
      </w:pPr>
      <w:r w:rsidRPr="007D0D18">
        <w:t xml:space="preserve">Trọng số trong điểm học </w:t>
      </w:r>
      <w:proofErr w:type="gramStart"/>
      <w:r w:rsidRPr="007D0D18">
        <w:t>phần:</w:t>
      </w:r>
      <w:proofErr w:type="gramEnd"/>
      <w:r w:rsidRPr="007D0D18">
        <w:t xml:space="preserve"> 50%</w:t>
      </w:r>
    </w:p>
    <w:p w14:paraId="3EB114BF" w14:textId="607A1B3D" w:rsidR="00FA3AD8" w:rsidRPr="007D0D18" w:rsidRDefault="00FA3AD8" w:rsidP="00535D93">
      <w:pPr>
        <w:pStyle w:val="ListParagraph"/>
        <w:numPr>
          <w:ilvl w:val="0"/>
          <w:numId w:val="26"/>
        </w:numPr>
      </w:pPr>
      <w:r w:rsidRPr="007D0D18">
        <w:t xml:space="preserve">Hình </w:t>
      </w:r>
      <w:proofErr w:type="gramStart"/>
      <w:r w:rsidRPr="007D0D18">
        <w:t>thức:</w:t>
      </w:r>
      <w:proofErr w:type="gramEnd"/>
      <w:r w:rsidRPr="007D0D18">
        <w:t xml:space="preserve"> T</w:t>
      </w:r>
      <w:r w:rsidR="00292F83" w:rsidRPr="007D0D18">
        <w:t>ự luận trên giấy</w:t>
      </w:r>
    </w:p>
    <w:p w14:paraId="450899C6" w14:textId="41B73D39" w:rsidR="00FB17E8" w:rsidRPr="007D0D18" w:rsidRDefault="00FB17E8" w:rsidP="00535D93">
      <w:pPr>
        <w:pStyle w:val="ListParagraph"/>
        <w:numPr>
          <w:ilvl w:val="0"/>
          <w:numId w:val="26"/>
        </w:numPr>
      </w:pPr>
      <w:r w:rsidRPr="007D0D18">
        <w:t xml:space="preserve">Thời </w:t>
      </w:r>
      <w:proofErr w:type="gramStart"/>
      <w:r w:rsidRPr="007D0D18">
        <w:t>gian:</w:t>
      </w:r>
      <w:proofErr w:type="gramEnd"/>
      <w:r w:rsidRPr="007D0D18">
        <w:t xml:space="preserve"> </w:t>
      </w:r>
      <w:r w:rsidR="00292F83" w:rsidRPr="007D0D18">
        <w:t>9</w:t>
      </w:r>
      <w:r w:rsidRPr="007D0D18">
        <w:t>0 phút</w:t>
      </w:r>
    </w:p>
    <w:p w14:paraId="33D7F292" w14:textId="5EB12A12" w:rsidR="00FB17E8" w:rsidRPr="007D0D18" w:rsidRDefault="00FB17E8" w:rsidP="00535D93">
      <w:pPr>
        <w:pStyle w:val="ListParagraph"/>
        <w:numPr>
          <w:ilvl w:val="0"/>
          <w:numId w:val="26"/>
        </w:numPr>
      </w:pPr>
      <w:r w:rsidRPr="007D0D18">
        <w:t xml:space="preserve">Số câu </w:t>
      </w:r>
      <w:proofErr w:type="gramStart"/>
      <w:r w:rsidRPr="007D0D18">
        <w:t>hỏi:</w:t>
      </w:r>
      <w:proofErr w:type="gramEnd"/>
      <w:r w:rsidRPr="007D0D18">
        <w:t xml:space="preserve"> </w:t>
      </w:r>
      <w:r w:rsidR="00292F83" w:rsidRPr="007D0D18">
        <w:t>5</w:t>
      </w:r>
      <w:r w:rsidRPr="007D0D18">
        <w:t xml:space="preserve"> câu. Mỗi câu 0,25 điểm</w:t>
      </w:r>
    </w:p>
    <w:p w14:paraId="000220F7" w14:textId="318096BF" w:rsidR="00FB17E8" w:rsidRPr="007D0D18" w:rsidRDefault="00FB17E8" w:rsidP="00535D93">
      <w:pPr>
        <w:pStyle w:val="ListParagraph"/>
      </w:pPr>
    </w:p>
    <w:p w14:paraId="7B6C1164" w14:textId="77777777" w:rsidR="009E274D" w:rsidRPr="007D0D18" w:rsidRDefault="009E274D" w:rsidP="00535D93">
      <w:pPr>
        <w:rPr>
          <w:lang w:val="vi-VN"/>
        </w:rPr>
      </w:pPr>
      <w:r w:rsidRPr="007D0D18">
        <w:rPr>
          <w:lang w:val="vi-VN"/>
        </w:rPr>
        <w:t>Ma trận đề thi (tự luận):</w:t>
      </w:r>
    </w:p>
    <w:tbl>
      <w:tblPr>
        <w:tblStyle w:val="TableGrid"/>
        <w:tblW w:w="5000" w:type="pct"/>
        <w:tblLook w:val="04A0" w:firstRow="1" w:lastRow="0" w:firstColumn="1" w:lastColumn="0" w:noHBand="0" w:noVBand="1"/>
      </w:tblPr>
      <w:tblGrid>
        <w:gridCol w:w="1656"/>
        <w:gridCol w:w="1182"/>
        <w:gridCol w:w="1273"/>
        <w:gridCol w:w="1135"/>
        <w:gridCol w:w="1131"/>
        <w:gridCol w:w="1279"/>
        <w:gridCol w:w="1833"/>
      </w:tblGrid>
      <w:tr w:rsidR="009E274D" w:rsidRPr="007D0D18" w14:paraId="4779A7FC" w14:textId="77777777" w:rsidTr="00534896">
        <w:tc>
          <w:tcPr>
            <w:tcW w:w="872"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7BE41226" w14:textId="77777777" w:rsidR="009E274D" w:rsidRPr="007D0D18" w:rsidRDefault="009E274D" w:rsidP="00535D93">
            <w:pPr>
              <w:rPr>
                <w:lang w:val="vi-VN"/>
              </w:rPr>
            </w:pPr>
            <w:r w:rsidRPr="007D0D18">
              <w:rPr>
                <w:lang w:val="vi-VN"/>
              </w:rPr>
              <w:t>Câu hỏi</w:t>
            </w:r>
          </w:p>
        </w:tc>
        <w:tc>
          <w:tcPr>
            <w:tcW w:w="623"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77994080" w14:textId="77777777" w:rsidR="009E274D" w:rsidRPr="007D0D18" w:rsidRDefault="009E274D" w:rsidP="00535D93">
            <w:pPr>
              <w:rPr>
                <w:lang w:val="vi-VN"/>
              </w:rPr>
            </w:pPr>
            <w:r w:rsidRPr="007D0D18">
              <w:rPr>
                <w:lang w:val="vi-VN"/>
              </w:rPr>
              <w:t>CLOs</w:t>
            </w:r>
          </w:p>
        </w:tc>
        <w:tc>
          <w:tcPr>
            <w:tcW w:w="671"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4D4C62B7" w14:textId="77777777" w:rsidR="009E274D" w:rsidRPr="007D0D18" w:rsidRDefault="009E274D" w:rsidP="00535D93">
            <w:pPr>
              <w:rPr>
                <w:lang w:val="vi-VN"/>
              </w:rPr>
            </w:pPr>
            <w:r w:rsidRPr="007D0D18">
              <w:rPr>
                <w:lang w:val="vi-VN"/>
              </w:rPr>
              <w:t>Số điểm</w:t>
            </w:r>
          </w:p>
        </w:tc>
        <w:tc>
          <w:tcPr>
            <w:tcW w:w="598"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0673D5D5" w14:textId="77777777" w:rsidR="009E274D" w:rsidRPr="007D0D18" w:rsidRDefault="009E274D" w:rsidP="00535D93">
            <w:r w:rsidRPr="007D0D18">
              <w:t>Nhớ</w:t>
            </w:r>
          </w:p>
        </w:tc>
        <w:tc>
          <w:tcPr>
            <w:tcW w:w="596"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24DF0D92" w14:textId="77777777" w:rsidR="009E274D" w:rsidRPr="007D0D18" w:rsidRDefault="009E274D" w:rsidP="00535D93">
            <w:r w:rsidRPr="007D0D18">
              <w:t>Hiểu</w:t>
            </w:r>
          </w:p>
        </w:tc>
        <w:tc>
          <w:tcPr>
            <w:tcW w:w="674"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1C184E91" w14:textId="77777777" w:rsidR="009E274D" w:rsidRPr="007D0D18" w:rsidRDefault="009E274D" w:rsidP="00535D93">
            <w:r w:rsidRPr="007D0D18">
              <w:t>Vận dụng</w:t>
            </w:r>
          </w:p>
        </w:tc>
        <w:tc>
          <w:tcPr>
            <w:tcW w:w="96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6B8AD0D0" w14:textId="77777777" w:rsidR="009E274D" w:rsidRPr="007D0D18" w:rsidRDefault="009E274D" w:rsidP="00535D93">
            <w:r w:rsidRPr="007D0D18">
              <w:t>Tổng</w:t>
            </w:r>
            <w:r w:rsidRPr="007D0D18">
              <w:rPr>
                <w:lang w:val="vi-VN"/>
              </w:rPr>
              <w:t xml:space="preserve"> số câu hỏi thành phần</w:t>
            </w:r>
          </w:p>
        </w:tc>
      </w:tr>
      <w:tr w:rsidR="009E274D" w:rsidRPr="007D0D18" w14:paraId="0A145D16"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212E4218" w14:textId="77777777" w:rsidR="009E274D" w:rsidRPr="007D0D18" w:rsidRDefault="009E274D" w:rsidP="00535D93">
            <w:r w:rsidRPr="007D0D18">
              <w:rPr>
                <w:lang w:val="vi-VN"/>
              </w:rPr>
              <w:t xml:space="preserve">Câu </w:t>
            </w:r>
            <w:r w:rsidRPr="007D0D18">
              <w:t>1</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06AA5A81" w14:textId="77777777" w:rsidR="009E274D" w:rsidRPr="007D0D18" w:rsidRDefault="009E274D" w:rsidP="00535D93">
            <w:r w:rsidRPr="007D0D18">
              <w:rPr>
                <w:lang w:val="vi-VN"/>
              </w:rPr>
              <w:t>1.</w:t>
            </w:r>
            <w:r w:rsidRPr="007D0D18">
              <w:t>x</w:t>
            </w:r>
          </w:p>
          <w:p w14:paraId="505EBACA" w14:textId="77777777" w:rsidR="009E274D" w:rsidRPr="007D0D18" w:rsidRDefault="009E274D" w:rsidP="00535D93">
            <w:r w:rsidRPr="007D0D18">
              <w:rPr>
                <w:lang w:val="vi-VN"/>
              </w:rPr>
              <w:t>2</w:t>
            </w:r>
            <w:r w:rsidRPr="007D0D18">
              <w:t>.1</w:t>
            </w:r>
          </w:p>
          <w:p w14:paraId="5D30AC80" w14:textId="77777777" w:rsidR="009E274D" w:rsidRPr="007D0D18" w:rsidRDefault="009E274D" w:rsidP="00535D93">
            <w:r w:rsidRPr="007D0D18">
              <w:rPr>
                <w:lang w:val="vi-VN"/>
              </w:rPr>
              <w:t>3</w:t>
            </w:r>
            <w:r w:rsidRPr="007D0D18">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2F569187" w14:textId="77777777" w:rsidR="009E274D" w:rsidRPr="007D0D18" w:rsidRDefault="009E274D" w:rsidP="00535D93">
            <w:r w:rsidRPr="007D0D18">
              <w:t>1</w:t>
            </w:r>
          </w:p>
        </w:tc>
        <w:tc>
          <w:tcPr>
            <w:tcW w:w="598" w:type="pct"/>
            <w:tcBorders>
              <w:top w:val="single" w:sz="4" w:space="0" w:color="000000"/>
              <w:left w:val="single" w:sz="4" w:space="0" w:color="000000"/>
              <w:bottom w:val="single" w:sz="4" w:space="0" w:color="000000"/>
              <w:right w:val="single" w:sz="4" w:space="0" w:color="000000"/>
            </w:tcBorders>
            <w:vAlign w:val="center"/>
          </w:tcPr>
          <w:p w14:paraId="2719B885"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tcPr>
          <w:p w14:paraId="20C87CF1" w14:textId="77777777" w:rsidR="009E274D" w:rsidRPr="007D0D18" w:rsidRDefault="009E274D" w:rsidP="00535D93"/>
        </w:tc>
        <w:tc>
          <w:tcPr>
            <w:tcW w:w="674" w:type="pct"/>
            <w:tcBorders>
              <w:top w:val="single" w:sz="4" w:space="0" w:color="000000"/>
              <w:left w:val="single" w:sz="4" w:space="0" w:color="000000"/>
              <w:bottom w:val="single" w:sz="4" w:space="0" w:color="000000"/>
              <w:right w:val="single" w:sz="4" w:space="0" w:color="000000"/>
            </w:tcBorders>
            <w:vAlign w:val="center"/>
          </w:tcPr>
          <w:p w14:paraId="466DECFC" w14:textId="77777777" w:rsidR="009E274D" w:rsidRPr="007D0D18" w:rsidRDefault="009E274D" w:rsidP="00535D93"/>
        </w:tc>
        <w:tc>
          <w:tcPr>
            <w:tcW w:w="967" w:type="pct"/>
            <w:tcBorders>
              <w:top w:val="single" w:sz="4" w:space="0" w:color="000000"/>
              <w:left w:val="single" w:sz="4" w:space="0" w:color="000000"/>
              <w:bottom w:val="single" w:sz="4" w:space="0" w:color="000000"/>
              <w:right w:val="single" w:sz="4" w:space="0" w:color="000000"/>
            </w:tcBorders>
            <w:vAlign w:val="center"/>
          </w:tcPr>
          <w:p w14:paraId="02296BAC" w14:textId="77777777" w:rsidR="009E274D" w:rsidRPr="007D0D18" w:rsidRDefault="009E274D" w:rsidP="00535D93">
            <w:pPr>
              <w:rPr>
                <w:lang w:val="vi-VN"/>
              </w:rPr>
            </w:pPr>
          </w:p>
        </w:tc>
      </w:tr>
      <w:tr w:rsidR="009E274D" w:rsidRPr="007D0D18" w14:paraId="712C20C2"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4A43BFEE" w14:textId="77777777" w:rsidR="009E274D" w:rsidRPr="007D0D18" w:rsidRDefault="009E274D" w:rsidP="00535D93">
            <w:pPr>
              <w:rPr>
                <w:lang w:val="vi-VN"/>
              </w:rPr>
            </w:pPr>
            <w:r w:rsidRPr="007D0D18">
              <w:rPr>
                <w:lang w:val="vi-VN"/>
              </w:rPr>
              <w:t>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26DB01" w14:textId="77777777" w:rsidR="009E274D" w:rsidRPr="007D0D18" w:rsidRDefault="009E274D" w:rsidP="00535D93"/>
        </w:tc>
        <w:tc>
          <w:tcPr>
            <w:tcW w:w="671" w:type="pct"/>
            <w:tcBorders>
              <w:top w:val="single" w:sz="4" w:space="0" w:color="000000"/>
              <w:left w:val="single" w:sz="4" w:space="0" w:color="000000"/>
              <w:bottom w:val="single" w:sz="4" w:space="0" w:color="000000"/>
              <w:right w:val="single" w:sz="4" w:space="0" w:color="000000"/>
            </w:tcBorders>
            <w:vAlign w:val="center"/>
            <w:hideMark/>
          </w:tcPr>
          <w:p w14:paraId="01AC7FD9" w14:textId="77777777" w:rsidR="009E274D" w:rsidRPr="007D0D18" w:rsidRDefault="009E274D" w:rsidP="00535D93">
            <w:r w:rsidRPr="007D0D18">
              <w:t>0.5</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51B14A13" w14:textId="77777777" w:rsidR="009E274D" w:rsidRPr="007D0D18" w:rsidRDefault="009E274D" w:rsidP="00535D93">
            <w:r w:rsidRPr="007D0D18">
              <w:t>1</w:t>
            </w:r>
          </w:p>
        </w:tc>
        <w:tc>
          <w:tcPr>
            <w:tcW w:w="596" w:type="pct"/>
            <w:tcBorders>
              <w:top w:val="single" w:sz="4" w:space="0" w:color="000000"/>
              <w:left w:val="single" w:sz="4" w:space="0" w:color="000000"/>
              <w:bottom w:val="single" w:sz="4" w:space="0" w:color="000000"/>
              <w:right w:val="single" w:sz="4" w:space="0" w:color="000000"/>
            </w:tcBorders>
            <w:vAlign w:val="center"/>
          </w:tcPr>
          <w:p w14:paraId="1973951F" w14:textId="77777777" w:rsidR="009E274D" w:rsidRPr="007D0D18" w:rsidRDefault="009E274D" w:rsidP="00535D93"/>
        </w:tc>
        <w:tc>
          <w:tcPr>
            <w:tcW w:w="674" w:type="pct"/>
            <w:tcBorders>
              <w:top w:val="single" w:sz="4" w:space="0" w:color="000000"/>
              <w:left w:val="single" w:sz="4" w:space="0" w:color="000000"/>
              <w:bottom w:val="single" w:sz="4" w:space="0" w:color="000000"/>
              <w:right w:val="single" w:sz="4" w:space="0" w:color="000000"/>
            </w:tcBorders>
            <w:vAlign w:val="center"/>
          </w:tcPr>
          <w:p w14:paraId="022C850E" w14:textId="77777777" w:rsidR="009E274D" w:rsidRPr="007D0D18" w:rsidRDefault="009E274D" w:rsidP="00535D93"/>
        </w:tc>
        <w:tc>
          <w:tcPr>
            <w:tcW w:w="967" w:type="pct"/>
            <w:tcBorders>
              <w:top w:val="single" w:sz="4" w:space="0" w:color="000000"/>
              <w:left w:val="single" w:sz="4" w:space="0" w:color="000000"/>
              <w:bottom w:val="single" w:sz="4" w:space="0" w:color="000000"/>
              <w:right w:val="single" w:sz="4" w:space="0" w:color="000000"/>
            </w:tcBorders>
            <w:vAlign w:val="center"/>
            <w:hideMark/>
          </w:tcPr>
          <w:p w14:paraId="00F925CF" w14:textId="77777777" w:rsidR="009E274D" w:rsidRPr="007D0D18" w:rsidRDefault="009E274D" w:rsidP="00535D93">
            <w:pPr>
              <w:rPr>
                <w:lang w:val="vi-VN"/>
              </w:rPr>
            </w:pPr>
            <w:r w:rsidRPr="007D0D18">
              <w:rPr>
                <w:lang w:val="vi-VN"/>
              </w:rPr>
              <w:t>1</w:t>
            </w:r>
          </w:p>
        </w:tc>
      </w:tr>
      <w:tr w:rsidR="009E274D" w:rsidRPr="007D0D18" w14:paraId="36A6895D"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44F1A9E8" w14:textId="77777777" w:rsidR="009E274D" w:rsidRPr="007D0D18" w:rsidRDefault="009E274D" w:rsidP="00535D93">
            <w:pPr>
              <w:rPr>
                <w:lang w:val="vi-VN"/>
              </w:rPr>
            </w:pPr>
            <w:r w:rsidRPr="007D0D18">
              <w:rPr>
                <w:lang w:val="vi-VN"/>
              </w:rPr>
              <w:t>b.</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10049F" w14:textId="77777777" w:rsidR="009E274D" w:rsidRPr="007D0D18" w:rsidRDefault="009E274D" w:rsidP="00535D93"/>
        </w:tc>
        <w:tc>
          <w:tcPr>
            <w:tcW w:w="671" w:type="pct"/>
            <w:tcBorders>
              <w:top w:val="single" w:sz="4" w:space="0" w:color="000000"/>
              <w:left w:val="single" w:sz="4" w:space="0" w:color="000000"/>
              <w:bottom w:val="single" w:sz="4" w:space="0" w:color="000000"/>
              <w:right w:val="single" w:sz="4" w:space="0" w:color="000000"/>
            </w:tcBorders>
            <w:vAlign w:val="center"/>
            <w:hideMark/>
          </w:tcPr>
          <w:p w14:paraId="2F8E0B59" w14:textId="77777777" w:rsidR="009E274D" w:rsidRPr="007D0D18" w:rsidRDefault="009E274D" w:rsidP="00535D93">
            <w:r w:rsidRPr="007D0D18">
              <w:t>0.5</w:t>
            </w:r>
          </w:p>
        </w:tc>
        <w:tc>
          <w:tcPr>
            <w:tcW w:w="598" w:type="pct"/>
            <w:tcBorders>
              <w:top w:val="single" w:sz="4" w:space="0" w:color="000000"/>
              <w:left w:val="single" w:sz="4" w:space="0" w:color="000000"/>
              <w:bottom w:val="single" w:sz="4" w:space="0" w:color="000000"/>
              <w:right w:val="single" w:sz="4" w:space="0" w:color="000000"/>
            </w:tcBorders>
            <w:vAlign w:val="center"/>
          </w:tcPr>
          <w:p w14:paraId="77562906"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hideMark/>
          </w:tcPr>
          <w:p w14:paraId="3F70C743" w14:textId="77777777" w:rsidR="009E274D" w:rsidRPr="007D0D18" w:rsidRDefault="009E274D" w:rsidP="00535D93">
            <w:r w:rsidRPr="007D0D18">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64992762" w14:textId="77777777" w:rsidR="009E274D" w:rsidRPr="007D0D18" w:rsidRDefault="009E274D" w:rsidP="00535D93"/>
        </w:tc>
        <w:tc>
          <w:tcPr>
            <w:tcW w:w="967" w:type="pct"/>
            <w:tcBorders>
              <w:top w:val="single" w:sz="4" w:space="0" w:color="000000"/>
              <w:left w:val="single" w:sz="4" w:space="0" w:color="000000"/>
              <w:bottom w:val="single" w:sz="4" w:space="0" w:color="000000"/>
              <w:right w:val="single" w:sz="4" w:space="0" w:color="000000"/>
            </w:tcBorders>
            <w:vAlign w:val="center"/>
            <w:hideMark/>
          </w:tcPr>
          <w:p w14:paraId="6288D6D5" w14:textId="77777777" w:rsidR="009E274D" w:rsidRPr="007D0D18" w:rsidRDefault="009E274D" w:rsidP="00535D93">
            <w:pPr>
              <w:rPr>
                <w:lang w:val="vi-VN"/>
              </w:rPr>
            </w:pPr>
            <w:r w:rsidRPr="007D0D18">
              <w:rPr>
                <w:lang w:val="vi-VN"/>
              </w:rPr>
              <w:t>1</w:t>
            </w:r>
          </w:p>
        </w:tc>
      </w:tr>
      <w:tr w:rsidR="009E274D" w:rsidRPr="007D0D18" w14:paraId="4B59479E"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2DF0826A" w14:textId="77777777" w:rsidR="009E274D" w:rsidRPr="007D0D18" w:rsidRDefault="009E274D" w:rsidP="00535D93">
            <w:r w:rsidRPr="007D0D18">
              <w:rPr>
                <w:lang w:val="vi-VN"/>
              </w:rPr>
              <w:t xml:space="preserve">Câu </w:t>
            </w:r>
            <w:r w:rsidRPr="007D0D18">
              <w:t>2</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7EC7D6E0" w14:textId="77777777" w:rsidR="009E274D" w:rsidRPr="007D0D18" w:rsidRDefault="009E274D" w:rsidP="00535D93">
            <w:r w:rsidRPr="007D0D18">
              <w:rPr>
                <w:lang w:val="vi-VN"/>
              </w:rPr>
              <w:t>1.</w:t>
            </w:r>
            <w:r w:rsidRPr="007D0D18">
              <w:t>x</w:t>
            </w:r>
          </w:p>
          <w:p w14:paraId="538B3C52" w14:textId="77777777" w:rsidR="009E274D" w:rsidRPr="007D0D18" w:rsidRDefault="009E274D" w:rsidP="00535D93">
            <w:r w:rsidRPr="007D0D18">
              <w:rPr>
                <w:lang w:val="vi-VN"/>
              </w:rPr>
              <w:t>2</w:t>
            </w:r>
            <w:r w:rsidRPr="007D0D18">
              <w:t>.1</w:t>
            </w:r>
          </w:p>
          <w:p w14:paraId="1F95F3D4" w14:textId="77777777" w:rsidR="009E274D" w:rsidRPr="007D0D18" w:rsidRDefault="009E274D" w:rsidP="00535D93">
            <w:r w:rsidRPr="007D0D18">
              <w:rPr>
                <w:lang w:val="vi-VN"/>
              </w:rPr>
              <w:t>3</w:t>
            </w:r>
            <w:r w:rsidRPr="007D0D18">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56B7BDEB" w14:textId="77777777" w:rsidR="009E274D" w:rsidRPr="007D0D18" w:rsidRDefault="009E274D" w:rsidP="00535D93">
            <w:r w:rsidRPr="007D0D18">
              <w:t>1</w:t>
            </w:r>
          </w:p>
        </w:tc>
        <w:tc>
          <w:tcPr>
            <w:tcW w:w="598" w:type="pct"/>
            <w:tcBorders>
              <w:top w:val="single" w:sz="4" w:space="0" w:color="000000"/>
              <w:left w:val="single" w:sz="4" w:space="0" w:color="000000"/>
              <w:bottom w:val="single" w:sz="4" w:space="0" w:color="000000"/>
              <w:right w:val="single" w:sz="4" w:space="0" w:color="000000"/>
            </w:tcBorders>
            <w:vAlign w:val="center"/>
          </w:tcPr>
          <w:p w14:paraId="61FDB929"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tcPr>
          <w:p w14:paraId="5DB53D19" w14:textId="77777777" w:rsidR="009E274D" w:rsidRPr="007D0D18" w:rsidRDefault="009E274D" w:rsidP="00535D93"/>
        </w:tc>
        <w:tc>
          <w:tcPr>
            <w:tcW w:w="674" w:type="pct"/>
            <w:tcBorders>
              <w:top w:val="single" w:sz="4" w:space="0" w:color="000000"/>
              <w:left w:val="single" w:sz="4" w:space="0" w:color="000000"/>
              <w:bottom w:val="single" w:sz="4" w:space="0" w:color="000000"/>
              <w:right w:val="single" w:sz="4" w:space="0" w:color="000000"/>
            </w:tcBorders>
            <w:vAlign w:val="center"/>
          </w:tcPr>
          <w:p w14:paraId="0CF5D4CE" w14:textId="77777777" w:rsidR="009E274D" w:rsidRPr="007D0D18" w:rsidRDefault="009E274D" w:rsidP="00535D93"/>
        </w:tc>
        <w:tc>
          <w:tcPr>
            <w:tcW w:w="967" w:type="pct"/>
            <w:tcBorders>
              <w:top w:val="single" w:sz="4" w:space="0" w:color="000000"/>
              <w:left w:val="single" w:sz="4" w:space="0" w:color="000000"/>
              <w:bottom w:val="single" w:sz="4" w:space="0" w:color="000000"/>
              <w:right w:val="single" w:sz="4" w:space="0" w:color="000000"/>
            </w:tcBorders>
            <w:vAlign w:val="center"/>
          </w:tcPr>
          <w:p w14:paraId="4DF1ABD1" w14:textId="77777777" w:rsidR="009E274D" w:rsidRPr="007D0D18" w:rsidRDefault="009E274D" w:rsidP="00535D93">
            <w:pPr>
              <w:rPr>
                <w:lang w:val="vi-VN"/>
              </w:rPr>
            </w:pPr>
          </w:p>
        </w:tc>
      </w:tr>
      <w:tr w:rsidR="009E274D" w:rsidRPr="007D0D18" w14:paraId="707024EB"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3B1D584F" w14:textId="77777777" w:rsidR="009E274D" w:rsidRPr="007D0D18" w:rsidRDefault="009E274D" w:rsidP="00535D93">
            <w:pPr>
              <w:rPr>
                <w:b/>
                <w:lang w:val="vi-VN"/>
              </w:rPr>
            </w:pPr>
            <w:r w:rsidRPr="007D0D18">
              <w:rPr>
                <w:lang w:val="vi-VN"/>
              </w:rPr>
              <w:t>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D1955B" w14:textId="77777777" w:rsidR="009E274D" w:rsidRPr="007D0D18" w:rsidRDefault="009E274D" w:rsidP="00535D93"/>
        </w:tc>
        <w:tc>
          <w:tcPr>
            <w:tcW w:w="671" w:type="pct"/>
            <w:tcBorders>
              <w:top w:val="single" w:sz="4" w:space="0" w:color="000000"/>
              <w:left w:val="single" w:sz="4" w:space="0" w:color="000000"/>
              <w:bottom w:val="single" w:sz="4" w:space="0" w:color="000000"/>
              <w:right w:val="single" w:sz="4" w:space="0" w:color="000000"/>
            </w:tcBorders>
            <w:vAlign w:val="center"/>
            <w:hideMark/>
          </w:tcPr>
          <w:p w14:paraId="565BA8E9" w14:textId="77777777" w:rsidR="009E274D" w:rsidRPr="007D0D18" w:rsidRDefault="009E274D" w:rsidP="00535D93">
            <w:r w:rsidRPr="007D0D18">
              <w:t>0.5</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156BDF5E" w14:textId="77777777" w:rsidR="009E274D" w:rsidRPr="007D0D18" w:rsidRDefault="009E274D" w:rsidP="00535D93">
            <w:r w:rsidRPr="007D0D18">
              <w:t>1</w:t>
            </w:r>
          </w:p>
        </w:tc>
        <w:tc>
          <w:tcPr>
            <w:tcW w:w="596" w:type="pct"/>
            <w:tcBorders>
              <w:top w:val="single" w:sz="4" w:space="0" w:color="000000"/>
              <w:left w:val="single" w:sz="4" w:space="0" w:color="000000"/>
              <w:bottom w:val="single" w:sz="4" w:space="0" w:color="000000"/>
              <w:right w:val="single" w:sz="4" w:space="0" w:color="000000"/>
            </w:tcBorders>
            <w:vAlign w:val="center"/>
          </w:tcPr>
          <w:p w14:paraId="6664E220" w14:textId="77777777" w:rsidR="009E274D" w:rsidRPr="007D0D18" w:rsidRDefault="009E274D" w:rsidP="00535D93"/>
        </w:tc>
        <w:tc>
          <w:tcPr>
            <w:tcW w:w="674" w:type="pct"/>
            <w:tcBorders>
              <w:top w:val="single" w:sz="4" w:space="0" w:color="000000"/>
              <w:left w:val="single" w:sz="4" w:space="0" w:color="000000"/>
              <w:bottom w:val="single" w:sz="4" w:space="0" w:color="000000"/>
              <w:right w:val="single" w:sz="4" w:space="0" w:color="000000"/>
            </w:tcBorders>
            <w:vAlign w:val="center"/>
          </w:tcPr>
          <w:p w14:paraId="4743E2AE" w14:textId="77777777" w:rsidR="009E274D" w:rsidRPr="007D0D18" w:rsidRDefault="009E274D" w:rsidP="00535D93"/>
        </w:tc>
        <w:tc>
          <w:tcPr>
            <w:tcW w:w="967" w:type="pct"/>
            <w:tcBorders>
              <w:top w:val="single" w:sz="4" w:space="0" w:color="000000"/>
              <w:left w:val="single" w:sz="4" w:space="0" w:color="000000"/>
              <w:bottom w:val="single" w:sz="4" w:space="0" w:color="000000"/>
              <w:right w:val="single" w:sz="4" w:space="0" w:color="000000"/>
            </w:tcBorders>
            <w:vAlign w:val="center"/>
            <w:hideMark/>
          </w:tcPr>
          <w:p w14:paraId="125C0D1F" w14:textId="77777777" w:rsidR="009E274D" w:rsidRPr="007D0D18" w:rsidRDefault="009E274D" w:rsidP="00535D93">
            <w:pPr>
              <w:rPr>
                <w:lang w:val="vi-VN"/>
              </w:rPr>
            </w:pPr>
            <w:r w:rsidRPr="007D0D18">
              <w:rPr>
                <w:lang w:val="vi-VN"/>
              </w:rPr>
              <w:t>1</w:t>
            </w:r>
          </w:p>
        </w:tc>
      </w:tr>
      <w:tr w:rsidR="009E274D" w:rsidRPr="007D0D18" w14:paraId="1441B0D8"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1945303A" w14:textId="77777777" w:rsidR="009E274D" w:rsidRPr="007D0D18" w:rsidRDefault="009E274D" w:rsidP="00535D93">
            <w:pPr>
              <w:rPr>
                <w:b/>
                <w:lang w:val="vi-VN"/>
              </w:rPr>
            </w:pPr>
            <w:r w:rsidRPr="007D0D18">
              <w:rPr>
                <w:lang w:val="vi-VN"/>
              </w:rPr>
              <w:t>b.</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57E76E" w14:textId="77777777" w:rsidR="009E274D" w:rsidRPr="007D0D18" w:rsidRDefault="009E274D" w:rsidP="00535D93"/>
        </w:tc>
        <w:tc>
          <w:tcPr>
            <w:tcW w:w="671" w:type="pct"/>
            <w:tcBorders>
              <w:top w:val="single" w:sz="4" w:space="0" w:color="000000"/>
              <w:left w:val="single" w:sz="4" w:space="0" w:color="000000"/>
              <w:bottom w:val="single" w:sz="4" w:space="0" w:color="000000"/>
              <w:right w:val="single" w:sz="4" w:space="0" w:color="000000"/>
            </w:tcBorders>
            <w:vAlign w:val="center"/>
            <w:hideMark/>
          </w:tcPr>
          <w:p w14:paraId="5D562FF1" w14:textId="77777777" w:rsidR="009E274D" w:rsidRPr="007D0D18" w:rsidRDefault="009E274D" w:rsidP="00535D93">
            <w:r w:rsidRPr="007D0D18">
              <w:t>0.5</w:t>
            </w:r>
          </w:p>
        </w:tc>
        <w:tc>
          <w:tcPr>
            <w:tcW w:w="598" w:type="pct"/>
            <w:tcBorders>
              <w:top w:val="single" w:sz="4" w:space="0" w:color="000000"/>
              <w:left w:val="single" w:sz="4" w:space="0" w:color="000000"/>
              <w:bottom w:val="single" w:sz="4" w:space="0" w:color="000000"/>
              <w:right w:val="single" w:sz="4" w:space="0" w:color="000000"/>
            </w:tcBorders>
            <w:vAlign w:val="center"/>
          </w:tcPr>
          <w:p w14:paraId="4E7A073E"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hideMark/>
          </w:tcPr>
          <w:p w14:paraId="3A74B56F" w14:textId="77777777" w:rsidR="009E274D" w:rsidRPr="007D0D18" w:rsidRDefault="009E274D" w:rsidP="00535D93">
            <w:r w:rsidRPr="007D0D18">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2A6129FC" w14:textId="77777777" w:rsidR="009E274D" w:rsidRPr="007D0D18" w:rsidRDefault="009E274D" w:rsidP="00535D93"/>
        </w:tc>
        <w:tc>
          <w:tcPr>
            <w:tcW w:w="967" w:type="pct"/>
            <w:tcBorders>
              <w:top w:val="single" w:sz="4" w:space="0" w:color="000000"/>
              <w:left w:val="single" w:sz="4" w:space="0" w:color="000000"/>
              <w:bottom w:val="single" w:sz="4" w:space="0" w:color="000000"/>
              <w:right w:val="single" w:sz="4" w:space="0" w:color="000000"/>
            </w:tcBorders>
            <w:vAlign w:val="center"/>
            <w:hideMark/>
          </w:tcPr>
          <w:p w14:paraId="6C946709" w14:textId="77777777" w:rsidR="009E274D" w:rsidRPr="007D0D18" w:rsidRDefault="009E274D" w:rsidP="00535D93">
            <w:pPr>
              <w:rPr>
                <w:lang w:val="vi-VN"/>
              </w:rPr>
            </w:pPr>
            <w:r w:rsidRPr="007D0D18">
              <w:rPr>
                <w:lang w:val="vi-VN"/>
              </w:rPr>
              <w:t>1</w:t>
            </w:r>
          </w:p>
        </w:tc>
      </w:tr>
      <w:tr w:rsidR="009E274D" w:rsidRPr="007D0D18" w14:paraId="4BE347B3"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372A0997" w14:textId="77777777" w:rsidR="009E274D" w:rsidRPr="007D0D18" w:rsidRDefault="009E274D" w:rsidP="00535D93">
            <w:pPr>
              <w:rPr>
                <w:lang w:val="vi-VN"/>
              </w:rPr>
            </w:pPr>
            <w:r w:rsidRPr="007D0D18">
              <w:rPr>
                <w:lang w:val="vi-VN"/>
              </w:rPr>
              <w:t>Câu 3</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62BEA565" w14:textId="77777777" w:rsidR="009E274D" w:rsidRPr="007D0D18" w:rsidRDefault="009E274D" w:rsidP="00535D93">
            <w:r w:rsidRPr="007D0D18">
              <w:rPr>
                <w:lang w:val="vi-VN"/>
              </w:rPr>
              <w:t>1.</w:t>
            </w:r>
            <w:r w:rsidRPr="007D0D18">
              <w:t>x</w:t>
            </w:r>
          </w:p>
          <w:p w14:paraId="46DBEEBB" w14:textId="77777777" w:rsidR="009E274D" w:rsidRPr="007D0D18" w:rsidRDefault="009E274D" w:rsidP="00535D93">
            <w:r w:rsidRPr="007D0D18">
              <w:rPr>
                <w:lang w:val="vi-VN"/>
              </w:rPr>
              <w:t>2</w:t>
            </w:r>
            <w:r w:rsidRPr="007D0D18">
              <w:t>.1</w:t>
            </w:r>
          </w:p>
          <w:p w14:paraId="7E624A01" w14:textId="77777777" w:rsidR="009E274D" w:rsidRPr="007D0D18" w:rsidRDefault="009E274D" w:rsidP="00535D93">
            <w:pPr>
              <w:rPr>
                <w:lang w:val="vi-VN"/>
              </w:rPr>
            </w:pPr>
            <w:r w:rsidRPr="007D0D18">
              <w:rPr>
                <w:lang w:val="vi-VN"/>
              </w:rPr>
              <w:t>3</w:t>
            </w:r>
            <w:r w:rsidRPr="007D0D18">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1BBE12E9" w14:textId="77777777" w:rsidR="009E274D" w:rsidRPr="007D0D18" w:rsidRDefault="009E274D" w:rsidP="00535D93">
            <w:pPr>
              <w:rPr>
                <w:lang w:val="vi-VN"/>
              </w:rPr>
            </w:pPr>
            <w:r w:rsidRPr="007D0D18">
              <w:rPr>
                <w:lang w:val="vi-VN"/>
              </w:rPr>
              <w:t>2</w:t>
            </w:r>
          </w:p>
        </w:tc>
        <w:tc>
          <w:tcPr>
            <w:tcW w:w="598" w:type="pct"/>
            <w:tcBorders>
              <w:top w:val="single" w:sz="4" w:space="0" w:color="000000"/>
              <w:left w:val="single" w:sz="4" w:space="0" w:color="000000"/>
              <w:bottom w:val="single" w:sz="4" w:space="0" w:color="000000"/>
              <w:right w:val="single" w:sz="4" w:space="0" w:color="000000"/>
            </w:tcBorders>
            <w:vAlign w:val="center"/>
          </w:tcPr>
          <w:p w14:paraId="65E82293"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tcPr>
          <w:p w14:paraId="15834882" w14:textId="77777777" w:rsidR="009E274D" w:rsidRPr="007D0D18" w:rsidRDefault="009E274D" w:rsidP="00535D93"/>
        </w:tc>
        <w:tc>
          <w:tcPr>
            <w:tcW w:w="674" w:type="pct"/>
            <w:tcBorders>
              <w:top w:val="single" w:sz="4" w:space="0" w:color="000000"/>
              <w:left w:val="single" w:sz="4" w:space="0" w:color="000000"/>
              <w:bottom w:val="single" w:sz="4" w:space="0" w:color="000000"/>
              <w:right w:val="single" w:sz="4" w:space="0" w:color="000000"/>
            </w:tcBorders>
            <w:vAlign w:val="center"/>
          </w:tcPr>
          <w:p w14:paraId="6881544D" w14:textId="77777777" w:rsidR="009E274D" w:rsidRPr="007D0D18" w:rsidRDefault="009E274D" w:rsidP="00535D93"/>
        </w:tc>
        <w:tc>
          <w:tcPr>
            <w:tcW w:w="967" w:type="pct"/>
            <w:tcBorders>
              <w:top w:val="single" w:sz="4" w:space="0" w:color="000000"/>
              <w:left w:val="single" w:sz="4" w:space="0" w:color="000000"/>
              <w:bottom w:val="single" w:sz="4" w:space="0" w:color="000000"/>
              <w:right w:val="single" w:sz="4" w:space="0" w:color="000000"/>
            </w:tcBorders>
            <w:vAlign w:val="center"/>
          </w:tcPr>
          <w:p w14:paraId="448C0D33" w14:textId="77777777" w:rsidR="009E274D" w:rsidRPr="007D0D18" w:rsidRDefault="009E274D" w:rsidP="00535D93">
            <w:pPr>
              <w:rPr>
                <w:lang w:val="vi-VN"/>
              </w:rPr>
            </w:pPr>
          </w:p>
        </w:tc>
      </w:tr>
      <w:tr w:rsidR="009E274D" w:rsidRPr="007D0D18" w14:paraId="3F719678"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694286A0" w14:textId="77777777" w:rsidR="009E274D" w:rsidRPr="007D0D18" w:rsidRDefault="009E274D" w:rsidP="00535D93">
            <w:pPr>
              <w:rPr>
                <w:b/>
                <w:lang w:val="vi-VN"/>
              </w:rPr>
            </w:pPr>
            <w:r w:rsidRPr="007D0D18">
              <w:rPr>
                <w:lang w:val="vi-VN"/>
              </w:rPr>
              <w:t>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3397D8" w14:textId="77777777" w:rsidR="009E274D" w:rsidRPr="007D0D18" w:rsidRDefault="009E274D" w:rsidP="00535D93">
            <w:pPr>
              <w:rPr>
                <w:lang w:val="vi-VN"/>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2E550CA4" w14:textId="77777777" w:rsidR="009E274D" w:rsidRPr="007D0D18" w:rsidRDefault="009E274D" w:rsidP="00535D93">
            <w:pPr>
              <w:rPr>
                <w:lang w:val="vi-VN"/>
              </w:rPr>
            </w:pPr>
            <w:r w:rsidRPr="007D0D18">
              <w:rPr>
                <w:lang w:val="vi-VN"/>
              </w:rPr>
              <w:t>1</w:t>
            </w:r>
          </w:p>
        </w:tc>
        <w:tc>
          <w:tcPr>
            <w:tcW w:w="598" w:type="pct"/>
            <w:tcBorders>
              <w:top w:val="single" w:sz="4" w:space="0" w:color="000000"/>
              <w:left w:val="single" w:sz="4" w:space="0" w:color="000000"/>
              <w:bottom w:val="single" w:sz="4" w:space="0" w:color="000000"/>
              <w:right w:val="single" w:sz="4" w:space="0" w:color="000000"/>
            </w:tcBorders>
            <w:vAlign w:val="center"/>
          </w:tcPr>
          <w:p w14:paraId="0FD2BAE2"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hideMark/>
          </w:tcPr>
          <w:p w14:paraId="225838A2" w14:textId="77777777" w:rsidR="009E274D" w:rsidRPr="007D0D18" w:rsidRDefault="009E274D" w:rsidP="00535D93">
            <w:pPr>
              <w:rPr>
                <w:lang w:val="vi-VN"/>
              </w:rPr>
            </w:pPr>
            <w:r w:rsidRPr="007D0D18">
              <w:rPr>
                <w:lang w:val="vi-VN"/>
              </w:rPr>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2D817219" w14:textId="77777777" w:rsidR="009E274D" w:rsidRPr="007D0D18" w:rsidRDefault="009E274D" w:rsidP="00535D93"/>
        </w:tc>
        <w:tc>
          <w:tcPr>
            <w:tcW w:w="967" w:type="pct"/>
            <w:tcBorders>
              <w:top w:val="single" w:sz="4" w:space="0" w:color="000000"/>
              <w:left w:val="single" w:sz="4" w:space="0" w:color="000000"/>
              <w:bottom w:val="single" w:sz="4" w:space="0" w:color="000000"/>
              <w:right w:val="single" w:sz="4" w:space="0" w:color="000000"/>
            </w:tcBorders>
            <w:vAlign w:val="center"/>
            <w:hideMark/>
          </w:tcPr>
          <w:p w14:paraId="5A02FB5A" w14:textId="77777777" w:rsidR="009E274D" w:rsidRPr="007D0D18" w:rsidRDefault="009E274D" w:rsidP="00535D93">
            <w:pPr>
              <w:rPr>
                <w:lang w:val="vi-VN"/>
              </w:rPr>
            </w:pPr>
            <w:r w:rsidRPr="007D0D18">
              <w:rPr>
                <w:lang w:val="vi-VN"/>
              </w:rPr>
              <w:t>1</w:t>
            </w:r>
          </w:p>
        </w:tc>
      </w:tr>
      <w:tr w:rsidR="009E274D" w:rsidRPr="007D0D18" w14:paraId="22C215C4"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03A64D38" w14:textId="77777777" w:rsidR="009E274D" w:rsidRPr="007D0D18" w:rsidRDefault="009E274D" w:rsidP="00535D93">
            <w:pPr>
              <w:rPr>
                <w:b/>
                <w:lang w:val="vi-VN"/>
              </w:rPr>
            </w:pPr>
            <w:r w:rsidRPr="007D0D18">
              <w:rPr>
                <w:lang w:val="vi-VN"/>
              </w:rPr>
              <w:t>b.</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ED05BC" w14:textId="77777777" w:rsidR="009E274D" w:rsidRPr="007D0D18" w:rsidRDefault="009E274D" w:rsidP="00535D93">
            <w:pPr>
              <w:rPr>
                <w:lang w:val="vi-VN"/>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2901AD1A" w14:textId="77777777" w:rsidR="009E274D" w:rsidRPr="007D0D18" w:rsidRDefault="009E274D" w:rsidP="00535D93">
            <w:pPr>
              <w:rPr>
                <w:lang w:val="vi-VN"/>
              </w:rPr>
            </w:pPr>
            <w:r w:rsidRPr="007D0D18">
              <w:rPr>
                <w:lang w:val="vi-VN"/>
              </w:rPr>
              <w:t>1</w:t>
            </w:r>
          </w:p>
        </w:tc>
        <w:tc>
          <w:tcPr>
            <w:tcW w:w="598" w:type="pct"/>
            <w:tcBorders>
              <w:top w:val="single" w:sz="4" w:space="0" w:color="000000"/>
              <w:left w:val="single" w:sz="4" w:space="0" w:color="000000"/>
              <w:bottom w:val="single" w:sz="4" w:space="0" w:color="000000"/>
              <w:right w:val="single" w:sz="4" w:space="0" w:color="000000"/>
            </w:tcBorders>
            <w:vAlign w:val="center"/>
          </w:tcPr>
          <w:p w14:paraId="405A93F0"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tcPr>
          <w:p w14:paraId="6DEA41B1" w14:textId="77777777" w:rsidR="009E274D" w:rsidRPr="007D0D18" w:rsidRDefault="009E274D" w:rsidP="00535D93"/>
        </w:tc>
        <w:tc>
          <w:tcPr>
            <w:tcW w:w="674" w:type="pct"/>
            <w:tcBorders>
              <w:top w:val="single" w:sz="4" w:space="0" w:color="000000"/>
              <w:left w:val="single" w:sz="4" w:space="0" w:color="000000"/>
              <w:bottom w:val="single" w:sz="4" w:space="0" w:color="000000"/>
              <w:right w:val="single" w:sz="4" w:space="0" w:color="000000"/>
            </w:tcBorders>
            <w:vAlign w:val="center"/>
            <w:hideMark/>
          </w:tcPr>
          <w:p w14:paraId="4EE70588" w14:textId="77777777" w:rsidR="009E274D" w:rsidRPr="007D0D18" w:rsidRDefault="009E274D" w:rsidP="00535D93">
            <w:pPr>
              <w:rPr>
                <w:lang w:val="vi-VN"/>
              </w:rPr>
            </w:pPr>
            <w:r w:rsidRPr="007D0D18">
              <w:rPr>
                <w:lang w:val="vi-VN"/>
              </w:rPr>
              <w:t>1</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0FCC1158" w14:textId="77777777" w:rsidR="009E274D" w:rsidRPr="007D0D18" w:rsidRDefault="009E274D" w:rsidP="00535D93">
            <w:pPr>
              <w:rPr>
                <w:lang w:val="vi-VN"/>
              </w:rPr>
            </w:pPr>
            <w:r w:rsidRPr="007D0D18">
              <w:rPr>
                <w:lang w:val="vi-VN"/>
              </w:rPr>
              <w:t>1</w:t>
            </w:r>
          </w:p>
        </w:tc>
      </w:tr>
      <w:tr w:rsidR="009E274D" w:rsidRPr="007D0D18" w14:paraId="3840F218"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0AC9CDE8" w14:textId="77777777" w:rsidR="009E274D" w:rsidRPr="007D0D18" w:rsidRDefault="009E274D" w:rsidP="00535D93">
            <w:pPr>
              <w:rPr>
                <w:lang w:val="vi-VN"/>
              </w:rPr>
            </w:pPr>
            <w:r w:rsidRPr="007D0D18">
              <w:rPr>
                <w:lang w:val="vi-VN"/>
              </w:rPr>
              <w:t>Câu 4</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7AECFE9E" w14:textId="77777777" w:rsidR="009E274D" w:rsidRPr="007D0D18" w:rsidRDefault="009E274D" w:rsidP="00535D93">
            <w:r w:rsidRPr="007D0D18">
              <w:rPr>
                <w:lang w:val="vi-VN"/>
              </w:rPr>
              <w:t>1.</w:t>
            </w:r>
            <w:r w:rsidRPr="007D0D18">
              <w:t>x</w:t>
            </w:r>
          </w:p>
          <w:p w14:paraId="70F0DC38" w14:textId="77777777" w:rsidR="009E274D" w:rsidRPr="007D0D18" w:rsidRDefault="009E274D" w:rsidP="00535D93">
            <w:r w:rsidRPr="007D0D18">
              <w:rPr>
                <w:lang w:val="vi-VN"/>
              </w:rPr>
              <w:t>2</w:t>
            </w:r>
            <w:r w:rsidRPr="007D0D18">
              <w:t>.1</w:t>
            </w:r>
          </w:p>
          <w:p w14:paraId="633D550A" w14:textId="77777777" w:rsidR="009E274D" w:rsidRPr="007D0D18" w:rsidRDefault="009E274D" w:rsidP="00535D93">
            <w:pPr>
              <w:rPr>
                <w:lang w:val="vi-VN"/>
              </w:rPr>
            </w:pPr>
            <w:r w:rsidRPr="007D0D18">
              <w:rPr>
                <w:lang w:val="vi-VN"/>
              </w:rPr>
              <w:t>3</w:t>
            </w:r>
            <w:r w:rsidRPr="007D0D18">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42F454D9" w14:textId="77777777" w:rsidR="009E274D" w:rsidRPr="007D0D18" w:rsidRDefault="009E274D" w:rsidP="00535D93">
            <w:r w:rsidRPr="007D0D18">
              <w:t>3</w:t>
            </w:r>
          </w:p>
        </w:tc>
        <w:tc>
          <w:tcPr>
            <w:tcW w:w="598" w:type="pct"/>
            <w:tcBorders>
              <w:top w:val="single" w:sz="4" w:space="0" w:color="000000"/>
              <w:left w:val="single" w:sz="4" w:space="0" w:color="000000"/>
              <w:bottom w:val="single" w:sz="4" w:space="0" w:color="000000"/>
              <w:right w:val="single" w:sz="4" w:space="0" w:color="000000"/>
            </w:tcBorders>
            <w:vAlign w:val="center"/>
          </w:tcPr>
          <w:p w14:paraId="3267D81B"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tcPr>
          <w:p w14:paraId="54DA6464" w14:textId="77777777" w:rsidR="009E274D" w:rsidRPr="007D0D18" w:rsidRDefault="009E274D" w:rsidP="00535D93"/>
        </w:tc>
        <w:tc>
          <w:tcPr>
            <w:tcW w:w="674" w:type="pct"/>
            <w:tcBorders>
              <w:top w:val="single" w:sz="4" w:space="0" w:color="000000"/>
              <w:left w:val="single" w:sz="4" w:space="0" w:color="000000"/>
              <w:bottom w:val="single" w:sz="4" w:space="0" w:color="000000"/>
              <w:right w:val="single" w:sz="4" w:space="0" w:color="000000"/>
            </w:tcBorders>
            <w:vAlign w:val="center"/>
          </w:tcPr>
          <w:p w14:paraId="594A2F56" w14:textId="77777777" w:rsidR="009E274D" w:rsidRPr="007D0D18" w:rsidRDefault="009E274D" w:rsidP="00535D93"/>
        </w:tc>
        <w:tc>
          <w:tcPr>
            <w:tcW w:w="967" w:type="pct"/>
            <w:tcBorders>
              <w:top w:val="single" w:sz="4" w:space="0" w:color="000000"/>
              <w:left w:val="single" w:sz="4" w:space="0" w:color="000000"/>
              <w:bottom w:val="single" w:sz="4" w:space="0" w:color="000000"/>
              <w:right w:val="single" w:sz="4" w:space="0" w:color="000000"/>
            </w:tcBorders>
            <w:vAlign w:val="center"/>
          </w:tcPr>
          <w:p w14:paraId="0E06DC5F" w14:textId="77777777" w:rsidR="009E274D" w:rsidRPr="007D0D18" w:rsidRDefault="009E274D" w:rsidP="00535D93">
            <w:pPr>
              <w:rPr>
                <w:lang w:val="vi-VN"/>
              </w:rPr>
            </w:pPr>
          </w:p>
        </w:tc>
      </w:tr>
      <w:tr w:rsidR="009E274D" w:rsidRPr="007D0D18" w14:paraId="27BACECA"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2E94446F" w14:textId="77777777" w:rsidR="009E274D" w:rsidRPr="007D0D18" w:rsidRDefault="009E274D" w:rsidP="00535D93">
            <w:pPr>
              <w:rPr>
                <w:b/>
                <w:lang w:val="vi-VN"/>
              </w:rPr>
            </w:pPr>
            <w:r w:rsidRPr="007D0D18">
              <w:rPr>
                <w:lang w:val="vi-VN"/>
              </w:rPr>
              <w:t>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121545" w14:textId="77777777" w:rsidR="009E274D" w:rsidRPr="007D0D18" w:rsidRDefault="009E274D" w:rsidP="00535D93">
            <w:pPr>
              <w:rPr>
                <w:lang w:val="vi-VN"/>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15C69B5C" w14:textId="77777777" w:rsidR="009E274D" w:rsidRPr="007D0D18" w:rsidRDefault="009E274D" w:rsidP="00535D93">
            <w:r w:rsidRPr="007D0D18">
              <w:rPr>
                <w:lang w:val="vi-VN"/>
              </w:rPr>
              <w:t>1</w:t>
            </w:r>
            <w:r w:rsidRPr="007D0D18">
              <w:t>.5</w:t>
            </w:r>
          </w:p>
        </w:tc>
        <w:tc>
          <w:tcPr>
            <w:tcW w:w="598" w:type="pct"/>
            <w:tcBorders>
              <w:top w:val="single" w:sz="4" w:space="0" w:color="000000"/>
              <w:left w:val="single" w:sz="4" w:space="0" w:color="000000"/>
              <w:bottom w:val="single" w:sz="4" w:space="0" w:color="000000"/>
              <w:right w:val="single" w:sz="4" w:space="0" w:color="000000"/>
            </w:tcBorders>
            <w:vAlign w:val="center"/>
          </w:tcPr>
          <w:p w14:paraId="7F42E119"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hideMark/>
          </w:tcPr>
          <w:p w14:paraId="43C283A1" w14:textId="77777777" w:rsidR="009E274D" w:rsidRPr="007D0D18" w:rsidRDefault="009E274D" w:rsidP="00535D93">
            <w:r w:rsidRPr="007D0D18">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18408198" w14:textId="77777777" w:rsidR="009E274D" w:rsidRPr="007D0D18" w:rsidRDefault="009E274D" w:rsidP="00535D93"/>
        </w:tc>
        <w:tc>
          <w:tcPr>
            <w:tcW w:w="967" w:type="pct"/>
            <w:tcBorders>
              <w:top w:val="single" w:sz="4" w:space="0" w:color="000000"/>
              <w:left w:val="single" w:sz="4" w:space="0" w:color="000000"/>
              <w:bottom w:val="single" w:sz="4" w:space="0" w:color="000000"/>
              <w:right w:val="single" w:sz="4" w:space="0" w:color="000000"/>
            </w:tcBorders>
            <w:vAlign w:val="center"/>
            <w:hideMark/>
          </w:tcPr>
          <w:p w14:paraId="7DB87058" w14:textId="77777777" w:rsidR="009E274D" w:rsidRPr="007D0D18" w:rsidRDefault="009E274D" w:rsidP="00535D93">
            <w:pPr>
              <w:rPr>
                <w:lang w:val="vi-VN"/>
              </w:rPr>
            </w:pPr>
            <w:r w:rsidRPr="007D0D18">
              <w:rPr>
                <w:lang w:val="vi-VN"/>
              </w:rPr>
              <w:t>1</w:t>
            </w:r>
          </w:p>
        </w:tc>
      </w:tr>
      <w:tr w:rsidR="009E274D" w:rsidRPr="007D0D18" w14:paraId="0028B5D1"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449BE7BC" w14:textId="77777777" w:rsidR="009E274D" w:rsidRPr="007D0D18" w:rsidRDefault="009E274D" w:rsidP="00535D93">
            <w:pPr>
              <w:rPr>
                <w:b/>
                <w:lang w:val="vi-VN"/>
              </w:rPr>
            </w:pPr>
            <w:r w:rsidRPr="007D0D18">
              <w:rPr>
                <w:lang w:val="vi-VN"/>
              </w:rPr>
              <w:t>b.</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15F4A9" w14:textId="77777777" w:rsidR="009E274D" w:rsidRPr="007D0D18" w:rsidRDefault="009E274D" w:rsidP="00535D93">
            <w:pPr>
              <w:rPr>
                <w:lang w:val="vi-VN"/>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6157B74F" w14:textId="77777777" w:rsidR="009E274D" w:rsidRPr="007D0D18" w:rsidRDefault="009E274D" w:rsidP="00535D93">
            <w:r w:rsidRPr="007D0D18">
              <w:rPr>
                <w:lang w:val="vi-VN"/>
              </w:rPr>
              <w:t>1</w:t>
            </w:r>
            <w:r w:rsidRPr="007D0D18">
              <w:t>.5</w:t>
            </w:r>
          </w:p>
        </w:tc>
        <w:tc>
          <w:tcPr>
            <w:tcW w:w="598" w:type="pct"/>
            <w:tcBorders>
              <w:top w:val="single" w:sz="4" w:space="0" w:color="000000"/>
              <w:left w:val="single" w:sz="4" w:space="0" w:color="000000"/>
              <w:bottom w:val="single" w:sz="4" w:space="0" w:color="000000"/>
              <w:right w:val="single" w:sz="4" w:space="0" w:color="000000"/>
            </w:tcBorders>
            <w:vAlign w:val="center"/>
          </w:tcPr>
          <w:p w14:paraId="7D202936"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tcPr>
          <w:p w14:paraId="55DA02D0" w14:textId="77777777" w:rsidR="009E274D" w:rsidRPr="007D0D18" w:rsidRDefault="009E274D" w:rsidP="00535D93"/>
        </w:tc>
        <w:tc>
          <w:tcPr>
            <w:tcW w:w="674" w:type="pct"/>
            <w:tcBorders>
              <w:top w:val="single" w:sz="4" w:space="0" w:color="000000"/>
              <w:left w:val="single" w:sz="4" w:space="0" w:color="000000"/>
              <w:bottom w:val="single" w:sz="4" w:space="0" w:color="000000"/>
              <w:right w:val="single" w:sz="4" w:space="0" w:color="000000"/>
            </w:tcBorders>
            <w:vAlign w:val="center"/>
            <w:hideMark/>
          </w:tcPr>
          <w:p w14:paraId="27AACBB1" w14:textId="77777777" w:rsidR="009E274D" w:rsidRPr="007D0D18" w:rsidRDefault="009E274D" w:rsidP="00535D93">
            <w:pPr>
              <w:rPr>
                <w:lang w:val="vi-VN"/>
              </w:rPr>
            </w:pPr>
            <w:r w:rsidRPr="007D0D18">
              <w:rPr>
                <w:lang w:val="vi-VN"/>
              </w:rPr>
              <w:t>1</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5E550EE1" w14:textId="77777777" w:rsidR="009E274D" w:rsidRPr="007D0D18" w:rsidRDefault="009E274D" w:rsidP="00535D93">
            <w:pPr>
              <w:rPr>
                <w:lang w:val="vi-VN"/>
              </w:rPr>
            </w:pPr>
            <w:r w:rsidRPr="007D0D18">
              <w:rPr>
                <w:lang w:val="vi-VN"/>
              </w:rPr>
              <w:t>1</w:t>
            </w:r>
          </w:p>
        </w:tc>
      </w:tr>
      <w:tr w:rsidR="009E274D" w:rsidRPr="007D0D18" w14:paraId="341F42F2"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34D3D1DE" w14:textId="77777777" w:rsidR="009E274D" w:rsidRPr="007D0D18" w:rsidRDefault="009E274D" w:rsidP="00535D93">
            <w:pPr>
              <w:rPr>
                <w:lang w:val="vi-VN"/>
              </w:rPr>
            </w:pPr>
            <w:r w:rsidRPr="007D0D18">
              <w:rPr>
                <w:lang w:val="vi-VN"/>
              </w:rPr>
              <w:t>Câu 5</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3D26FB4E" w14:textId="77777777" w:rsidR="009E274D" w:rsidRPr="007D0D18" w:rsidRDefault="009E274D" w:rsidP="00535D93">
            <w:r w:rsidRPr="007D0D18">
              <w:rPr>
                <w:lang w:val="vi-VN"/>
              </w:rPr>
              <w:t>1.</w:t>
            </w:r>
            <w:r w:rsidRPr="007D0D18">
              <w:t>x</w:t>
            </w:r>
          </w:p>
          <w:p w14:paraId="1B83B668" w14:textId="77777777" w:rsidR="009E274D" w:rsidRPr="007D0D18" w:rsidRDefault="009E274D" w:rsidP="00535D93">
            <w:r w:rsidRPr="007D0D18">
              <w:rPr>
                <w:lang w:val="vi-VN"/>
              </w:rPr>
              <w:t>2</w:t>
            </w:r>
            <w:r w:rsidRPr="007D0D18">
              <w:t>.1</w:t>
            </w:r>
          </w:p>
          <w:p w14:paraId="26F969CE" w14:textId="77777777" w:rsidR="009E274D" w:rsidRPr="007D0D18" w:rsidRDefault="009E274D" w:rsidP="00535D93">
            <w:pPr>
              <w:rPr>
                <w:lang w:val="vi-VN"/>
              </w:rPr>
            </w:pPr>
            <w:r w:rsidRPr="007D0D18">
              <w:rPr>
                <w:lang w:val="vi-VN"/>
              </w:rPr>
              <w:t>3</w:t>
            </w:r>
            <w:r w:rsidRPr="007D0D18">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495CDC40" w14:textId="77777777" w:rsidR="009E274D" w:rsidRPr="007D0D18" w:rsidRDefault="009E274D" w:rsidP="00535D93">
            <w:r w:rsidRPr="007D0D18">
              <w:t>3</w:t>
            </w:r>
          </w:p>
        </w:tc>
        <w:tc>
          <w:tcPr>
            <w:tcW w:w="598" w:type="pct"/>
            <w:tcBorders>
              <w:top w:val="single" w:sz="4" w:space="0" w:color="000000"/>
              <w:left w:val="single" w:sz="4" w:space="0" w:color="000000"/>
              <w:bottom w:val="single" w:sz="4" w:space="0" w:color="000000"/>
              <w:right w:val="single" w:sz="4" w:space="0" w:color="000000"/>
            </w:tcBorders>
            <w:vAlign w:val="center"/>
          </w:tcPr>
          <w:p w14:paraId="0A7A69FB"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tcPr>
          <w:p w14:paraId="154076C9" w14:textId="77777777" w:rsidR="009E274D" w:rsidRPr="007D0D18" w:rsidRDefault="009E274D" w:rsidP="00535D93"/>
        </w:tc>
        <w:tc>
          <w:tcPr>
            <w:tcW w:w="674" w:type="pct"/>
            <w:tcBorders>
              <w:top w:val="single" w:sz="4" w:space="0" w:color="000000"/>
              <w:left w:val="single" w:sz="4" w:space="0" w:color="000000"/>
              <w:bottom w:val="single" w:sz="4" w:space="0" w:color="000000"/>
              <w:right w:val="single" w:sz="4" w:space="0" w:color="000000"/>
            </w:tcBorders>
            <w:vAlign w:val="center"/>
          </w:tcPr>
          <w:p w14:paraId="6519C420" w14:textId="77777777" w:rsidR="009E274D" w:rsidRPr="007D0D18" w:rsidRDefault="009E274D" w:rsidP="00535D93"/>
        </w:tc>
        <w:tc>
          <w:tcPr>
            <w:tcW w:w="967" w:type="pct"/>
            <w:tcBorders>
              <w:top w:val="single" w:sz="4" w:space="0" w:color="000000"/>
              <w:left w:val="single" w:sz="4" w:space="0" w:color="000000"/>
              <w:bottom w:val="single" w:sz="4" w:space="0" w:color="000000"/>
              <w:right w:val="single" w:sz="4" w:space="0" w:color="000000"/>
            </w:tcBorders>
            <w:vAlign w:val="center"/>
          </w:tcPr>
          <w:p w14:paraId="2885E7ED" w14:textId="77777777" w:rsidR="009E274D" w:rsidRPr="007D0D18" w:rsidRDefault="009E274D" w:rsidP="00535D93">
            <w:pPr>
              <w:rPr>
                <w:lang w:val="vi-VN"/>
              </w:rPr>
            </w:pPr>
          </w:p>
        </w:tc>
      </w:tr>
      <w:tr w:rsidR="009E274D" w:rsidRPr="007D0D18" w14:paraId="62E95A56"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2E57FB35" w14:textId="77777777" w:rsidR="009E274D" w:rsidRPr="007D0D18" w:rsidRDefault="009E274D" w:rsidP="00535D93">
            <w:pPr>
              <w:rPr>
                <w:b/>
                <w:lang w:val="vi-VN"/>
              </w:rPr>
            </w:pPr>
            <w:r w:rsidRPr="007D0D18">
              <w:rPr>
                <w:lang w:val="vi-VN"/>
              </w:rPr>
              <w:t>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4CEA10" w14:textId="77777777" w:rsidR="009E274D" w:rsidRPr="007D0D18" w:rsidRDefault="009E274D" w:rsidP="00535D93">
            <w:pPr>
              <w:rPr>
                <w:lang w:val="vi-VN"/>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21BC1812" w14:textId="77777777" w:rsidR="009E274D" w:rsidRPr="007D0D18" w:rsidRDefault="009E274D" w:rsidP="00535D93">
            <w:r w:rsidRPr="007D0D18">
              <w:rPr>
                <w:lang w:val="vi-VN"/>
              </w:rPr>
              <w:t>1</w:t>
            </w:r>
            <w:r w:rsidRPr="007D0D18">
              <w:t>.5</w:t>
            </w:r>
          </w:p>
        </w:tc>
        <w:tc>
          <w:tcPr>
            <w:tcW w:w="598" w:type="pct"/>
            <w:tcBorders>
              <w:top w:val="single" w:sz="4" w:space="0" w:color="000000"/>
              <w:left w:val="single" w:sz="4" w:space="0" w:color="000000"/>
              <w:bottom w:val="single" w:sz="4" w:space="0" w:color="000000"/>
              <w:right w:val="single" w:sz="4" w:space="0" w:color="000000"/>
            </w:tcBorders>
            <w:vAlign w:val="center"/>
          </w:tcPr>
          <w:p w14:paraId="47F41D1E"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tcPr>
          <w:p w14:paraId="7B0DE10F" w14:textId="77777777" w:rsidR="009E274D" w:rsidRPr="007D0D18" w:rsidRDefault="009E274D" w:rsidP="00535D93"/>
        </w:tc>
        <w:tc>
          <w:tcPr>
            <w:tcW w:w="674" w:type="pct"/>
            <w:tcBorders>
              <w:top w:val="single" w:sz="4" w:space="0" w:color="000000"/>
              <w:left w:val="single" w:sz="4" w:space="0" w:color="000000"/>
              <w:bottom w:val="single" w:sz="4" w:space="0" w:color="000000"/>
              <w:right w:val="single" w:sz="4" w:space="0" w:color="000000"/>
            </w:tcBorders>
            <w:vAlign w:val="center"/>
            <w:hideMark/>
          </w:tcPr>
          <w:p w14:paraId="5E80027F" w14:textId="77777777" w:rsidR="009E274D" w:rsidRPr="007D0D18" w:rsidRDefault="009E274D" w:rsidP="00535D93">
            <w:r w:rsidRPr="007D0D18">
              <w:t>1</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6FEC9A53" w14:textId="77777777" w:rsidR="009E274D" w:rsidRPr="007D0D18" w:rsidRDefault="009E274D" w:rsidP="00535D93">
            <w:pPr>
              <w:rPr>
                <w:lang w:val="vi-VN"/>
              </w:rPr>
            </w:pPr>
            <w:r w:rsidRPr="007D0D18">
              <w:rPr>
                <w:lang w:val="vi-VN"/>
              </w:rPr>
              <w:t>1</w:t>
            </w:r>
          </w:p>
        </w:tc>
      </w:tr>
      <w:tr w:rsidR="009E274D" w:rsidRPr="007D0D18" w14:paraId="190F779D"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2D3B7C92" w14:textId="77777777" w:rsidR="009E274D" w:rsidRPr="007D0D18" w:rsidRDefault="009E274D" w:rsidP="00535D93">
            <w:pPr>
              <w:rPr>
                <w:b/>
                <w:lang w:val="vi-VN"/>
              </w:rPr>
            </w:pPr>
            <w:r w:rsidRPr="007D0D18">
              <w:rPr>
                <w:lang w:val="vi-VN"/>
              </w:rPr>
              <w:t>b.</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26B305" w14:textId="77777777" w:rsidR="009E274D" w:rsidRPr="007D0D18" w:rsidRDefault="009E274D" w:rsidP="00535D93">
            <w:pPr>
              <w:rPr>
                <w:lang w:val="vi-VN"/>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0DAEB9AF" w14:textId="77777777" w:rsidR="009E274D" w:rsidRPr="007D0D18" w:rsidRDefault="009E274D" w:rsidP="00535D93">
            <w:r w:rsidRPr="007D0D18">
              <w:rPr>
                <w:lang w:val="vi-VN"/>
              </w:rPr>
              <w:t>1</w:t>
            </w:r>
            <w:r w:rsidRPr="007D0D18">
              <w:t>.5</w:t>
            </w:r>
          </w:p>
        </w:tc>
        <w:tc>
          <w:tcPr>
            <w:tcW w:w="598" w:type="pct"/>
            <w:tcBorders>
              <w:top w:val="single" w:sz="4" w:space="0" w:color="000000"/>
              <w:left w:val="single" w:sz="4" w:space="0" w:color="000000"/>
              <w:bottom w:val="single" w:sz="4" w:space="0" w:color="000000"/>
              <w:right w:val="single" w:sz="4" w:space="0" w:color="000000"/>
            </w:tcBorders>
            <w:vAlign w:val="center"/>
          </w:tcPr>
          <w:p w14:paraId="03163383" w14:textId="77777777" w:rsidR="009E274D" w:rsidRPr="007D0D18" w:rsidRDefault="009E274D" w:rsidP="00535D93"/>
        </w:tc>
        <w:tc>
          <w:tcPr>
            <w:tcW w:w="596" w:type="pct"/>
            <w:tcBorders>
              <w:top w:val="single" w:sz="4" w:space="0" w:color="000000"/>
              <w:left w:val="single" w:sz="4" w:space="0" w:color="000000"/>
              <w:bottom w:val="single" w:sz="4" w:space="0" w:color="000000"/>
              <w:right w:val="single" w:sz="4" w:space="0" w:color="000000"/>
            </w:tcBorders>
            <w:vAlign w:val="center"/>
          </w:tcPr>
          <w:p w14:paraId="05C2E044" w14:textId="77777777" w:rsidR="009E274D" w:rsidRPr="007D0D18" w:rsidRDefault="009E274D" w:rsidP="00535D93"/>
        </w:tc>
        <w:tc>
          <w:tcPr>
            <w:tcW w:w="674" w:type="pct"/>
            <w:tcBorders>
              <w:top w:val="single" w:sz="4" w:space="0" w:color="000000"/>
              <w:left w:val="single" w:sz="4" w:space="0" w:color="000000"/>
              <w:bottom w:val="single" w:sz="4" w:space="0" w:color="000000"/>
              <w:right w:val="single" w:sz="4" w:space="0" w:color="000000"/>
            </w:tcBorders>
            <w:vAlign w:val="center"/>
            <w:hideMark/>
          </w:tcPr>
          <w:p w14:paraId="2022429C" w14:textId="77777777" w:rsidR="009E274D" w:rsidRPr="007D0D18" w:rsidRDefault="009E274D" w:rsidP="00535D93">
            <w:pPr>
              <w:rPr>
                <w:lang w:val="vi-VN"/>
              </w:rPr>
            </w:pPr>
            <w:r w:rsidRPr="007D0D18">
              <w:rPr>
                <w:lang w:val="vi-VN"/>
              </w:rPr>
              <w:t>1</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5D622417" w14:textId="77777777" w:rsidR="009E274D" w:rsidRPr="007D0D18" w:rsidRDefault="009E274D" w:rsidP="00535D93">
            <w:pPr>
              <w:rPr>
                <w:lang w:val="vi-VN"/>
              </w:rPr>
            </w:pPr>
            <w:r w:rsidRPr="007D0D18">
              <w:rPr>
                <w:lang w:val="vi-VN"/>
              </w:rPr>
              <w:t>1</w:t>
            </w:r>
          </w:p>
        </w:tc>
      </w:tr>
      <w:tr w:rsidR="009E274D" w:rsidRPr="007D0D18" w14:paraId="7741D8C2"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016C7763" w14:textId="77777777" w:rsidR="009E274D" w:rsidRPr="007D0D18" w:rsidRDefault="009E274D" w:rsidP="00535D93">
            <w:pPr>
              <w:rPr>
                <w:lang w:val="vi-VN"/>
              </w:rPr>
            </w:pPr>
            <w:r w:rsidRPr="007D0D18">
              <w:rPr>
                <w:lang w:val="vi-VN"/>
              </w:rPr>
              <w:t>Tổng số câu hỏi thành phần</w:t>
            </w:r>
          </w:p>
        </w:tc>
        <w:tc>
          <w:tcPr>
            <w:tcW w:w="623" w:type="pct"/>
            <w:tcBorders>
              <w:top w:val="single" w:sz="4" w:space="0" w:color="000000"/>
              <w:left w:val="single" w:sz="4" w:space="0" w:color="000000"/>
              <w:bottom w:val="single" w:sz="4" w:space="0" w:color="000000"/>
              <w:right w:val="single" w:sz="4" w:space="0" w:color="000000"/>
            </w:tcBorders>
            <w:vAlign w:val="center"/>
          </w:tcPr>
          <w:p w14:paraId="392CD107" w14:textId="77777777" w:rsidR="009E274D" w:rsidRPr="007D0D18" w:rsidRDefault="009E274D" w:rsidP="00535D93">
            <w:pPr>
              <w:rPr>
                <w:lang w:val="vi-VN"/>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075BDF00" w14:textId="77777777" w:rsidR="009E274D" w:rsidRPr="007D0D18" w:rsidRDefault="009E274D" w:rsidP="00535D93">
            <w:pPr>
              <w:rPr>
                <w:lang w:val="vi-VN"/>
              </w:rPr>
            </w:pPr>
            <w:r w:rsidRPr="007D0D18">
              <w:rPr>
                <w:lang w:val="vi-VN"/>
              </w:rPr>
              <w:t>10</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6A86BFB1" w14:textId="77777777" w:rsidR="009E274D" w:rsidRPr="007D0D18" w:rsidRDefault="009E274D" w:rsidP="00535D93">
            <w:r w:rsidRPr="007D0D18">
              <w:t>2</w:t>
            </w: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4E74C816" w14:textId="77777777" w:rsidR="009E274D" w:rsidRPr="007D0D18" w:rsidRDefault="009E274D" w:rsidP="00535D93">
            <w:r w:rsidRPr="007D0D18">
              <w:t>4</w:t>
            </w: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712CC536" w14:textId="6F335A46" w:rsidR="009E274D" w:rsidRPr="007D0D18" w:rsidRDefault="005B49E6" w:rsidP="00535D93">
            <w:r w:rsidRPr="007D0D18">
              <w:t>4</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5D96A4EC" w14:textId="77777777" w:rsidR="009E274D" w:rsidRPr="007D0D18" w:rsidRDefault="009E274D" w:rsidP="00535D93">
            <w:pPr>
              <w:rPr>
                <w:lang w:val="vi-VN"/>
              </w:rPr>
            </w:pPr>
            <w:r w:rsidRPr="007D0D18">
              <w:rPr>
                <w:lang w:val="vi-VN"/>
              </w:rPr>
              <w:t>10</w:t>
            </w:r>
          </w:p>
        </w:tc>
      </w:tr>
      <w:tr w:rsidR="009E274D" w:rsidRPr="007D0D18" w14:paraId="3B52509A"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34258150" w14:textId="77777777" w:rsidR="009E274D" w:rsidRPr="007D0D18" w:rsidRDefault="009E274D" w:rsidP="00535D93">
            <w:r w:rsidRPr="007D0D18">
              <w:t>Tổng số điểm</w:t>
            </w:r>
          </w:p>
        </w:tc>
        <w:tc>
          <w:tcPr>
            <w:tcW w:w="623" w:type="pct"/>
            <w:tcBorders>
              <w:top w:val="single" w:sz="4" w:space="0" w:color="000000"/>
              <w:left w:val="single" w:sz="4" w:space="0" w:color="000000"/>
              <w:bottom w:val="single" w:sz="4" w:space="0" w:color="000000"/>
              <w:right w:val="single" w:sz="4" w:space="0" w:color="000000"/>
            </w:tcBorders>
            <w:vAlign w:val="center"/>
          </w:tcPr>
          <w:p w14:paraId="1DDEB733" w14:textId="77777777" w:rsidR="009E274D" w:rsidRPr="007D0D18" w:rsidRDefault="009E274D" w:rsidP="00535D93">
            <w:pPr>
              <w:rPr>
                <w:lang w:val="vi-VN"/>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0426F0E7" w14:textId="77777777" w:rsidR="009E274D" w:rsidRPr="007D0D18" w:rsidRDefault="009E274D" w:rsidP="00535D93">
            <w:pPr>
              <w:rPr>
                <w:lang w:val="vi-VN"/>
              </w:rPr>
            </w:pPr>
            <w:r w:rsidRPr="007D0D18">
              <w:rPr>
                <w:lang w:val="vi-VN"/>
              </w:rPr>
              <w:t>10</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64F48B6F" w14:textId="77777777" w:rsidR="009E274D" w:rsidRPr="007D0D18" w:rsidRDefault="009E274D" w:rsidP="00535D93">
            <w:r w:rsidRPr="007D0D18">
              <w:t>1</w:t>
            </w: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14960009" w14:textId="77777777" w:rsidR="009E274D" w:rsidRPr="007D0D18" w:rsidRDefault="009E274D" w:rsidP="00535D93">
            <w:r w:rsidRPr="007D0D18">
              <w:t>3.5</w:t>
            </w: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598C2386" w14:textId="77777777" w:rsidR="009E274D" w:rsidRPr="007D0D18" w:rsidRDefault="009E274D" w:rsidP="00535D93">
            <w:r w:rsidRPr="007D0D18">
              <w:t>5.5</w:t>
            </w:r>
          </w:p>
        </w:tc>
        <w:tc>
          <w:tcPr>
            <w:tcW w:w="967" w:type="pct"/>
            <w:tcBorders>
              <w:top w:val="single" w:sz="4" w:space="0" w:color="000000"/>
              <w:left w:val="single" w:sz="4" w:space="0" w:color="000000"/>
              <w:bottom w:val="single" w:sz="4" w:space="0" w:color="000000"/>
              <w:right w:val="single" w:sz="4" w:space="0" w:color="000000"/>
            </w:tcBorders>
            <w:vAlign w:val="center"/>
          </w:tcPr>
          <w:p w14:paraId="703BA5BE" w14:textId="77777777" w:rsidR="009E274D" w:rsidRPr="007D0D18" w:rsidRDefault="009E274D" w:rsidP="00535D93">
            <w:pPr>
              <w:rPr>
                <w:lang w:val="vi-VN"/>
              </w:rPr>
            </w:pPr>
          </w:p>
        </w:tc>
      </w:tr>
      <w:tr w:rsidR="009E274D" w:rsidRPr="007D0D18" w14:paraId="799F30F7" w14:textId="77777777" w:rsidTr="00534896">
        <w:tc>
          <w:tcPr>
            <w:tcW w:w="872" w:type="pct"/>
            <w:tcBorders>
              <w:top w:val="single" w:sz="4" w:space="0" w:color="000000"/>
              <w:left w:val="single" w:sz="4" w:space="0" w:color="000000"/>
              <w:bottom w:val="single" w:sz="4" w:space="0" w:color="000000"/>
              <w:right w:val="single" w:sz="4" w:space="0" w:color="000000"/>
            </w:tcBorders>
            <w:vAlign w:val="center"/>
            <w:hideMark/>
          </w:tcPr>
          <w:p w14:paraId="5FEAF10B" w14:textId="77777777" w:rsidR="009E274D" w:rsidRPr="007D0D18" w:rsidRDefault="009E274D" w:rsidP="00535D93">
            <w:pPr>
              <w:rPr>
                <w:lang w:val="vi-VN"/>
              </w:rPr>
            </w:pPr>
            <w:r w:rsidRPr="007D0D18">
              <w:t xml:space="preserve">Tỷ </w:t>
            </w:r>
            <w:r w:rsidRPr="007D0D18">
              <w:rPr>
                <w:lang w:val="vi-VN"/>
              </w:rPr>
              <w:t>trọng</w:t>
            </w:r>
          </w:p>
        </w:tc>
        <w:tc>
          <w:tcPr>
            <w:tcW w:w="623" w:type="pct"/>
            <w:tcBorders>
              <w:top w:val="single" w:sz="4" w:space="0" w:color="000000"/>
              <w:left w:val="single" w:sz="4" w:space="0" w:color="000000"/>
              <w:bottom w:val="single" w:sz="4" w:space="0" w:color="000000"/>
              <w:right w:val="single" w:sz="4" w:space="0" w:color="000000"/>
            </w:tcBorders>
            <w:vAlign w:val="center"/>
          </w:tcPr>
          <w:p w14:paraId="532E2FAD" w14:textId="77777777" w:rsidR="009E274D" w:rsidRPr="007D0D18" w:rsidRDefault="009E274D" w:rsidP="00535D93">
            <w:pPr>
              <w:rPr>
                <w:lang w:val="vi-VN"/>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2DE7E347" w14:textId="77777777" w:rsidR="009E274D" w:rsidRPr="007D0D18" w:rsidRDefault="009E274D" w:rsidP="00535D93">
            <w:r w:rsidRPr="007D0D18">
              <w:rPr>
                <w:lang w:val="vi-VN"/>
              </w:rPr>
              <w:t>100</w:t>
            </w:r>
            <w:r w:rsidRPr="007D0D18">
              <w:t>%</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3406F60F" w14:textId="77777777" w:rsidR="009E274D" w:rsidRPr="007D0D18" w:rsidRDefault="009E274D" w:rsidP="00535D93">
            <w:pPr>
              <w:rPr>
                <w:lang w:val="vi-VN"/>
              </w:rPr>
            </w:pPr>
            <w:r w:rsidRPr="007D0D18">
              <w:t>2</w:t>
            </w:r>
            <w:r w:rsidRPr="007D0D18">
              <w:rPr>
                <w:lang w:val="vi-VN"/>
              </w:rPr>
              <w:t>0%</w:t>
            </w: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0A1A5A12" w14:textId="2EA15290" w:rsidR="009E274D" w:rsidRPr="007D0D18" w:rsidRDefault="00BA2345" w:rsidP="00535D93">
            <w:r w:rsidRPr="007D0D18">
              <w:t>4</w:t>
            </w:r>
            <w:r w:rsidR="009E274D" w:rsidRPr="007D0D18">
              <w:rPr>
                <w:lang w:val="vi-VN"/>
              </w:rPr>
              <w:t>0</w:t>
            </w:r>
            <w:r w:rsidR="009E274D" w:rsidRPr="007D0D18">
              <w:t>%</w:t>
            </w: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2FFE15FE" w14:textId="748C9F53" w:rsidR="009E274D" w:rsidRPr="007D0D18" w:rsidRDefault="00BA2345" w:rsidP="00535D93">
            <w:r w:rsidRPr="007D0D18">
              <w:t>4</w:t>
            </w:r>
            <w:r w:rsidR="009E274D" w:rsidRPr="007D0D18">
              <w:rPr>
                <w:lang w:val="vi-VN"/>
              </w:rPr>
              <w:t>0</w:t>
            </w:r>
            <w:r w:rsidR="009E274D" w:rsidRPr="007D0D18">
              <w:t>%</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419E869E" w14:textId="77777777" w:rsidR="009E274D" w:rsidRPr="007D0D18" w:rsidRDefault="009E274D" w:rsidP="00535D93">
            <w:pPr>
              <w:rPr>
                <w:lang w:val="vi-VN"/>
              </w:rPr>
            </w:pPr>
            <w:r w:rsidRPr="007D0D18">
              <w:rPr>
                <w:lang w:val="vi-VN"/>
              </w:rPr>
              <w:t>100%</w:t>
            </w:r>
          </w:p>
        </w:tc>
      </w:tr>
    </w:tbl>
    <w:p w14:paraId="78F2EA99" w14:textId="2B747D87" w:rsidR="00FB17E8" w:rsidRPr="007D0D18" w:rsidRDefault="00FB17E8" w:rsidP="00E42D05">
      <w:pPr>
        <w:pStyle w:val="Heading2"/>
      </w:pPr>
      <w:r w:rsidRPr="007D0D18">
        <w:t>Phụ lục 2. CÁC RUBRICS</w:t>
      </w:r>
    </w:p>
    <w:p w14:paraId="319268E5" w14:textId="55CD2C6F" w:rsidR="0067453D" w:rsidRPr="007D0D18" w:rsidRDefault="00FB17E8" w:rsidP="00535D93">
      <w:r w:rsidRPr="007D0D18">
        <w:t>Rubrics 1. Đánh giá điểm chuyên cần</w:t>
      </w:r>
    </w:p>
    <w:p w14:paraId="3D2EF457" w14:textId="0A525D67" w:rsidR="00415D36" w:rsidRPr="007D0D18" w:rsidRDefault="00415D36" w:rsidP="00535D93">
      <w:pPr>
        <w:pStyle w:val="ListParagraph"/>
        <w:numPr>
          <w:ilvl w:val="0"/>
          <w:numId w:val="26"/>
        </w:numPr>
      </w:pPr>
      <w:r w:rsidRPr="007D0D18">
        <w:t xml:space="preserve">Trọng số trong điểm học </w:t>
      </w:r>
      <w:proofErr w:type="gramStart"/>
      <w:r w:rsidRPr="007D0D18">
        <w:t>phần:</w:t>
      </w:r>
      <w:proofErr w:type="gramEnd"/>
      <w:r w:rsidRPr="007D0D18">
        <w:t xml:space="preserve"> 10%</w:t>
      </w:r>
    </w:p>
    <w:p w14:paraId="104DBFC0" w14:textId="13CA5B02" w:rsidR="00B63261" w:rsidRPr="007D0D18" w:rsidRDefault="00B63261" w:rsidP="00535D93">
      <w:pPr>
        <w:pStyle w:val="ListParagraph"/>
        <w:numPr>
          <w:ilvl w:val="0"/>
          <w:numId w:val="26"/>
        </w:numPr>
      </w:pPr>
      <w:r w:rsidRPr="007D0D18">
        <w:t xml:space="preserve">Đánh giá qua </w:t>
      </w:r>
      <w:r w:rsidR="00326566" w:rsidRPr="007D0D18">
        <w:t>7</w:t>
      </w:r>
      <w:r w:rsidRPr="007D0D18">
        <w:t xml:space="preserve"> buổi seminar</w:t>
      </w:r>
      <w:r w:rsidR="00BE1B6E" w:rsidRPr="007D0D18">
        <w:t>.</w:t>
      </w:r>
    </w:p>
    <w:p w14:paraId="7F6670B2" w14:textId="60958478" w:rsidR="0067453D" w:rsidRPr="007D0D18" w:rsidRDefault="0067453D" w:rsidP="00535D93"/>
    <w:tbl>
      <w:tblPr>
        <w:tblStyle w:val="TableGrid"/>
        <w:tblW w:w="0" w:type="auto"/>
        <w:tblLook w:val="04A0" w:firstRow="1" w:lastRow="0" w:firstColumn="1" w:lastColumn="0" w:noHBand="0" w:noVBand="1"/>
      </w:tblPr>
      <w:tblGrid>
        <w:gridCol w:w="1696"/>
        <w:gridCol w:w="2033"/>
        <w:gridCol w:w="1865"/>
        <w:gridCol w:w="1772"/>
        <w:gridCol w:w="1959"/>
      </w:tblGrid>
      <w:tr w:rsidR="009D0F5F" w:rsidRPr="007D0D18" w14:paraId="0BE9E60D" w14:textId="77777777" w:rsidTr="00FF3EAA">
        <w:tc>
          <w:tcPr>
            <w:tcW w:w="1696" w:type="dxa"/>
            <w:vMerge w:val="restart"/>
          </w:tcPr>
          <w:p w14:paraId="28180286" w14:textId="26779CF5" w:rsidR="009D0F5F" w:rsidRPr="007D0D18" w:rsidRDefault="00FB17E8" w:rsidP="00535D93">
            <w:r w:rsidRPr="007D0D18">
              <w:rPr>
                <w:lang w:eastAsia="x-none"/>
              </w:rPr>
              <w:t xml:space="preserve"> </w:t>
            </w:r>
            <w:r w:rsidR="009D0F5F" w:rsidRPr="007D0D18">
              <w:t>Số buổi vắng (điểm danh)</w:t>
            </w:r>
          </w:p>
        </w:tc>
        <w:tc>
          <w:tcPr>
            <w:tcW w:w="7629" w:type="dxa"/>
            <w:gridSpan w:val="4"/>
          </w:tcPr>
          <w:p w14:paraId="3C25A9A5" w14:textId="77777777" w:rsidR="009D0F5F" w:rsidRPr="007D0D18" w:rsidRDefault="009D0F5F" w:rsidP="00535D93">
            <w:r w:rsidRPr="007D0D18">
              <w:t>Tham gia thảo luận (GV seminar đánh giá)</w:t>
            </w:r>
          </w:p>
        </w:tc>
      </w:tr>
      <w:tr w:rsidR="009D0F5F" w:rsidRPr="007D0D18" w14:paraId="5D732D29" w14:textId="77777777" w:rsidTr="00FF3EAA">
        <w:tc>
          <w:tcPr>
            <w:tcW w:w="1696" w:type="dxa"/>
            <w:vMerge/>
          </w:tcPr>
          <w:p w14:paraId="272B42A9" w14:textId="77777777" w:rsidR="009D0F5F" w:rsidRPr="007D0D18" w:rsidRDefault="009D0F5F" w:rsidP="00535D93"/>
        </w:tc>
        <w:tc>
          <w:tcPr>
            <w:tcW w:w="2033" w:type="dxa"/>
          </w:tcPr>
          <w:p w14:paraId="41A9213D" w14:textId="77777777" w:rsidR="009D0F5F" w:rsidRPr="007D0D18" w:rsidRDefault="009D0F5F" w:rsidP="00535D93">
            <w:r w:rsidRPr="007D0D18">
              <w:t>Rất tích cực</w:t>
            </w:r>
          </w:p>
        </w:tc>
        <w:tc>
          <w:tcPr>
            <w:tcW w:w="1865" w:type="dxa"/>
          </w:tcPr>
          <w:p w14:paraId="106D04D1" w14:textId="77777777" w:rsidR="009D0F5F" w:rsidRPr="007D0D18" w:rsidRDefault="009D0F5F" w:rsidP="00535D93">
            <w:r w:rsidRPr="007D0D18">
              <w:t>Tích cực</w:t>
            </w:r>
          </w:p>
        </w:tc>
        <w:tc>
          <w:tcPr>
            <w:tcW w:w="1772" w:type="dxa"/>
          </w:tcPr>
          <w:p w14:paraId="415E8FBB" w14:textId="77777777" w:rsidR="009D0F5F" w:rsidRPr="007D0D18" w:rsidRDefault="009D0F5F" w:rsidP="00535D93">
            <w:r w:rsidRPr="007D0D18">
              <w:t>Có tham gia</w:t>
            </w:r>
          </w:p>
        </w:tc>
        <w:tc>
          <w:tcPr>
            <w:tcW w:w="1959" w:type="dxa"/>
          </w:tcPr>
          <w:p w14:paraId="63BCCF8D" w14:textId="77777777" w:rsidR="009D0F5F" w:rsidRPr="007D0D18" w:rsidRDefault="009D0F5F" w:rsidP="00535D93">
            <w:r w:rsidRPr="007D0D18">
              <w:t>Không tham gia</w:t>
            </w:r>
          </w:p>
        </w:tc>
      </w:tr>
      <w:tr w:rsidR="009D0F5F" w:rsidRPr="007D0D18" w14:paraId="4AD685F4" w14:textId="77777777" w:rsidTr="00FF3EAA">
        <w:tc>
          <w:tcPr>
            <w:tcW w:w="1696" w:type="dxa"/>
          </w:tcPr>
          <w:p w14:paraId="26986F0A" w14:textId="77777777" w:rsidR="009D0F5F" w:rsidRPr="007D0D18" w:rsidRDefault="009D0F5F" w:rsidP="00535D93">
            <w:r w:rsidRPr="007D0D18">
              <w:t>0</w:t>
            </w:r>
          </w:p>
        </w:tc>
        <w:tc>
          <w:tcPr>
            <w:tcW w:w="2033" w:type="dxa"/>
          </w:tcPr>
          <w:p w14:paraId="40E890C0" w14:textId="77777777" w:rsidR="009D0F5F" w:rsidRPr="007D0D18" w:rsidRDefault="009D0F5F" w:rsidP="00535D93">
            <w:r w:rsidRPr="007D0D18">
              <w:t>10, 10+</w:t>
            </w:r>
          </w:p>
        </w:tc>
        <w:tc>
          <w:tcPr>
            <w:tcW w:w="1865" w:type="dxa"/>
          </w:tcPr>
          <w:p w14:paraId="3505DF7B" w14:textId="77777777" w:rsidR="009D0F5F" w:rsidRPr="007D0D18" w:rsidRDefault="009D0F5F" w:rsidP="00535D93">
            <w:r w:rsidRPr="007D0D18">
              <w:t>9</w:t>
            </w:r>
          </w:p>
        </w:tc>
        <w:tc>
          <w:tcPr>
            <w:tcW w:w="1772" w:type="dxa"/>
          </w:tcPr>
          <w:p w14:paraId="3D5B4155" w14:textId="77777777" w:rsidR="009D0F5F" w:rsidRPr="007D0D18" w:rsidRDefault="009D0F5F" w:rsidP="00535D93">
            <w:r w:rsidRPr="007D0D18">
              <w:t>8</w:t>
            </w:r>
          </w:p>
        </w:tc>
        <w:tc>
          <w:tcPr>
            <w:tcW w:w="1959" w:type="dxa"/>
          </w:tcPr>
          <w:p w14:paraId="70E636F0" w14:textId="77777777" w:rsidR="009D0F5F" w:rsidRPr="007D0D18" w:rsidRDefault="009D0F5F" w:rsidP="00535D93">
            <w:r w:rsidRPr="007D0D18">
              <w:t>7</w:t>
            </w:r>
          </w:p>
        </w:tc>
      </w:tr>
      <w:tr w:rsidR="009D0F5F" w:rsidRPr="007D0D18" w14:paraId="5ED0822C" w14:textId="77777777" w:rsidTr="00FF3EAA">
        <w:tc>
          <w:tcPr>
            <w:tcW w:w="1696" w:type="dxa"/>
          </w:tcPr>
          <w:p w14:paraId="22DDC9B8" w14:textId="77777777" w:rsidR="009D0F5F" w:rsidRPr="007D0D18" w:rsidRDefault="009D0F5F" w:rsidP="00535D93">
            <w:r w:rsidRPr="007D0D18">
              <w:t>1</w:t>
            </w:r>
          </w:p>
        </w:tc>
        <w:tc>
          <w:tcPr>
            <w:tcW w:w="2033" w:type="dxa"/>
          </w:tcPr>
          <w:p w14:paraId="319056C9" w14:textId="77777777" w:rsidR="009D0F5F" w:rsidRPr="007D0D18" w:rsidRDefault="009D0F5F" w:rsidP="00535D93">
            <w:r w:rsidRPr="007D0D18">
              <w:t>9, 10</w:t>
            </w:r>
          </w:p>
        </w:tc>
        <w:tc>
          <w:tcPr>
            <w:tcW w:w="1865" w:type="dxa"/>
          </w:tcPr>
          <w:p w14:paraId="095E26AD" w14:textId="77777777" w:rsidR="009D0F5F" w:rsidRPr="007D0D18" w:rsidRDefault="009D0F5F" w:rsidP="00535D93">
            <w:r w:rsidRPr="007D0D18">
              <w:t>8</w:t>
            </w:r>
          </w:p>
        </w:tc>
        <w:tc>
          <w:tcPr>
            <w:tcW w:w="1772" w:type="dxa"/>
          </w:tcPr>
          <w:p w14:paraId="7BFE8386" w14:textId="77777777" w:rsidR="009D0F5F" w:rsidRPr="007D0D18" w:rsidRDefault="009D0F5F" w:rsidP="00535D93">
            <w:r w:rsidRPr="007D0D18">
              <w:t>7</w:t>
            </w:r>
          </w:p>
        </w:tc>
        <w:tc>
          <w:tcPr>
            <w:tcW w:w="1959" w:type="dxa"/>
          </w:tcPr>
          <w:p w14:paraId="6E08B339" w14:textId="77777777" w:rsidR="009D0F5F" w:rsidRPr="007D0D18" w:rsidRDefault="009D0F5F" w:rsidP="00535D93">
            <w:r w:rsidRPr="007D0D18">
              <w:t>6</w:t>
            </w:r>
          </w:p>
        </w:tc>
      </w:tr>
      <w:tr w:rsidR="009D0F5F" w:rsidRPr="007D0D18" w14:paraId="64FBA57A" w14:textId="77777777" w:rsidTr="00FF3EAA">
        <w:tc>
          <w:tcPr>
            <w:tcW w:w="1696" w:type="dxa"/>
          </w:tcPr>
          <w:p w14:paraId="001EC48E" w14:textId="77777777" w:rsidR="009D0F5F" w:rsidRPr="007D0D18" w:rsidRDefault="009D0F5F" w:rsidP="00535D93">
            <w:r w:rsidRPr="007D0D18">
              <w:t>2</w:t>
            </w:r>
          </w:p>
        </w:tc>
        <w:tc>
          <w:tcPr>
            <w:tcW w:w="2033" w:type="dxa"/>
          </w:tcPr>
          <w:p w14:paraId="376724A6" w14:textId="77777777" w:rsidR="009D0F5F" w:rsidRPr="007D0D18" w:rsidRDefault="009D0F5F" w:rsidP="00535D93">
            <w:r w:rsidRPr="007D0D18">
              <w:t>8, 9</w:t>
            </w:r>
          </w:p>
        </w:tc>
        <w:tc>
          <w:tcPr>
            <w:tcW w:w="1865" w:type="dxa"/>
          </w:tcPr>
          <w:p w14:paraId="0AF5BC77" w14:textId="77777777" w:rsidR="009D0F5F" w:rsidRPr="007D0D18" w:rsidRDefault="009D0F5F" w:rsidP="00535D93">
            <w:r w:rsidRPr="007D0D18">
              <w:t>7</w:t>
            </w:r>
          </w:p>
        </w:tc>
        <w:tc>
          <w:tcPr>
            <w:tcW w:w="1772" w:type="dxa"/>
          </w:tcPr>
          <w:p w14:paraId="104BE006" w14:textId="77777777" w:rsidR="009D0F5F" w:rsidRPr="007D0D18" w:rsidRDefault="009D0F5F" w:rsidP="00535D93">
            <w:r w:rsidRPr="007D0D18">
              <w:t>6</w:t>
            </w:r>
          </w:p>
        </w:tc>
        <w:tc>
          <w:tcPr>
            <w:tcW w:w="1959" w:type="dxa"/>
          </w:tcPr>
          <w:p w14:paraId="49DE01E6" w14:textId="77777777" w:rsidR="009D0F5F" w:rsidRPr="007D0D18" w:rsidRDefault="009D0F5F" w:rsidP="00535D93">
            <w:r w:rsidRPr="007D0D18">
              <w:t>5</w:t>
            </w:r>
          </w:p>
        </w:tc>
      </w:tr>
      <w:tr w:rsidR="009D0F5F" w:rsidRPr="007D0D18" w14:paraId="601C4371" w14:textId="77777777" w:rsidTr="00FF3EAA">
        <w:tc>
          <w:tcPr>
            <w:tcW w:w="1696" w:type="dxa"/>
          </w:tcPr>
          <w:p w14:paraId="250819C1" w14:textId="77777777" w:rsidR="009D0F5F" w:rsidRPr="007D0D18" w:rsidRDefault="009D0F5F" w:rsidP="00535D93">
            <w:r w:rsidRPr="007D0D18">
              <w:t>&gt; 2</w:t>
            </w:r>
          </w:p>
        </w:tc>
        <w:tc>
          <w:tcPr>
            <w:tcW w:w="7629" w:type="dxa"/>
            <w:gridSpan w:val="4"/>
          </w:tcPr>
          <w:p w14:paraId="42D0D230" w14:textId="77777777" w:rsidR="009D0F5F" w:rsidRPr="007D0D18" w:rsidRDefault="009D0F5F" w:rsidP="00535D93">
            <w:r w:rsidRPr="007D0D18">
              <w:t>0 điểm, học lại</w:t>
            </w:r>
          </w:p>
        </w:tc>
      </w:tr>
    </w:tbl>
    <w:p w14:paraId="3754353F" w14:textId="5ECF95CE" w:rsidR="009D0F5F" w:rsidRPr="007D0D18" w:rsidRDefault="009D0F5F" w:rsidP="00535D93">
      <w:r w:rsidRPr="007D0D18">
        <w:t>* Ghi chú: 10+</w:t>
      </w:r>
      <w:r w:rsidR="009C714B" w:rsidRPr="007D0D18">
        <w:t xml:space="preserve"> </w:t>
      </w:r>
      <w:r w:rsidRPr="007D0D18">
        <w:t>: có thể xem xét để cộng điểm vào điểm đánh giá 40%</w:t>
      </w:r>
      <w:r w:rsidR="00B81962" w:rsidRPr="007D0D18">
        <w:t xml:space="preserve"> khi điểm chuyên cần là 10</w:t>
      </w:r>
      <w:r w:rsidR="00F855F8" w:rsidRPr="007D0D18">
        <w:t>.</w:t>
      </w:r>
    </w:p>
    <w:p w14:paraId="5604C01F" w14:textId="77777777" w:rsidR="00B81962" w:rsidRPr="007D0D18" w:rsidRDefault="00B81962" w:rsidP="00535D93"/>
    <w:p w14:paraId="348B7AA5" w14:textId="5CB2E4EA" w:rsidR="009D0F5F" w:rsidRPr="007D0D18" w:rsidRDefault="009D0F5F" w:rsidP="00535D93">
      <w:r w:rsidRPr="007D0D18">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9D0F5F" w:rsidRPr="007D0D18" w14:paraId="34815188" w14:textId="77777777" w:rsidTr="00534896">
        <w:tc>
          <w:tcPr>
            <w:tcW w:w="2337" w:type="dxa"/>
          </w:tcPr>
          <w:p w14:paraId="65ECCDBA" w14:textId="77777777" w:rsidR="009D0F5F" w:rsidRPr="007D0D18" w:rsidRDefault="009D0F5F" w:rsidP="00535D93">
            <w:r w:rsidRPr="007D0D18">
              <w:t>Rất tích cực</w:t>
            </w:r>
          </w:p>
        </w:tc>
        <w:tc>
          <w:tcPr>
            <w:tcW w:w="2337" w:type="dxa"/>
          </w:tcPr>
          <w:p w14:paraId="489D44D7" w14:textId="77777777" w:rsidR="009D0F5F" w:rsidRPr="007D0D18" w:rsidRDefault="009D0F5F" w:rsidP="00535D93">
            <w:r w:rsidRPr="007D0D18">
              <w:t>Tích cực</w:t>
            </w:r>
          </w:p>
        </w:tc>
        <w:tc>
          <w:tcPr>
            <w:tcW w:w="2338" w:type="dxa"/>
          </w:tcPr>
          <w:p w14:paraId="5466D800" w14:textId="77777777" w:rsidR="009D0F5F" w:rsidRPr="007D0D18" w:rsidRDefault="009D0F5F" w:rsidP="00535D93">
            <w:r w:rsidRPr="007D0D18">
              <w:t>Có tham gia</w:t>
            </w:r>
          </w:p>
        </w:tc>
        <w:tc>
          <w:tcPr>
            <w:tcW w:w="2338" w:type="dxa"/>
          </w:tcPr>
          <w:p w14:paraId="0879676C" w14:textId="77777777" w:rsidR="009D0F5F" w:rsidRPr="007D0D18" w:rsidRDefault="009D0F5F" w:rsidP="00535D93">
            <w:r w:rsidRPr="007D0D18">
              <w:t>Không tham gia</w:t>
            </w:r>
          </w:p>
        </w:tc>
      </w:tr>
      <w:tr w:rsidR="009D0F5F" w:rsidRPr="007D0D18" w14:paraId="51B9B9EB" w14:textId="77777777" w:rsidTr="00534896">
        <w:tc>
          <w:tcPr>
            <w:tcW w:w="2337" w:type="dxa"/>
          </w:tcPr>
          <w:p w14:paraId="6021AA31" w14:textId="08234F8D" w:rsidR="009D0F5F" w:rsidRPr="007D0D18" w:rsidRDefault="009D0F5F" w:rsidP="00535D93">
            <w:r w:rsidRPr="007D0D18">
              <w:t xml:space="preserve">- </w:t>
            </w:r>
            <w:r w:rsidR="0008087F" w:rsidRPr="007D0D18">
              <w:t>Xung phong trả lời</w:t>
            </w:r>
            <w:r w:rsidR="00373103" w:rsidRPr="007D0D18">
              <w:t>, chữa bài tập</w:t>
            </w:r>
            <w:r w:rsidR="0008087F" w:rsidRPr="007D0D18">
              <w:t xml:space="preserve"> </w:t>
            </w:r>
            <w:r w:rsidRPr="007D0D18">
              <w:t xml:space="preserve">từ hai lần trở </w:t>
            </w:r>
            <w:proofErr w:type="gramStart"/>
            <w:r w:rsidRPr="007D0D18">
              <w:t>lên;</w:t>
            </w:r>
            <w:proofErr w:type="gramEnd"/>
          </w:p>
          <w:p w14:paraId="068B0733" w14:textId="77777777" w:rsidR="009D0F5F" w:rsidRPr="007D0D18" w:rsidRDefault="009D0F5F" w:rsidP="00535D93">
            <w:r w:rsidRPr="007D0D18">
              <w:t xml:space="preserve">- Chủ động trình bày vấn đề và ý kiến cá nhân, thảo </w:t>
            </w:r>
            <w:proofErr w:type="gramStart"/>
            <w:r w:rsidRPr="007D0D18">
              <w:t>luận;</w:t>
            </w:r>
            <w:proofErr w:type="gramEnd"/>
          </w:p>
          <w:p w14:paraId="1E9FEA80" w14:textId="77777777" w:rsidR="009D0F5F" w:rsidRPr="007D0D18" w:rsidRDefault="009D0F5F" w:rsidP="00535D93">
            <w:r w:rsidRPr="007D0D18">
              <w:t xml:space="preserve">- Đề xuất các vấn đề, chủ đề </w:t>
            </w:r>
            <w:proofErr w:type="gramStart"/>
            <w:r w:rsidRPr="007D0D18">
              <w:t>mới;</w:t>
            </w:r>
            <w:proofErr w:type="gramEnd"/>
          </w:p>
          <w:p w14:paraId="77F3E219" w14:textId="77777777" w:rsidR="009D0F5F" w:rsidRPr="007D0D18" w:rsidRDefault="009D0F5F" w:rsidP="00535D93">
            <w:r w:rsidRPr="007D0D18">
              <w:t>- Hoạt động nổi bật khác.</w:t>
            </w:r>
          </w:p>
        </w:tc>
        <w:tc>
          <w:tcPr>
            <w:tcW w:w="2337" w:type="dxa"/>
          </w:tcPr>
          <w:p w14:paraId="6235E2B9" w14:textId="77777777" w:rsidR="009D0F5F" w:rsidRPr="007D0D18" w:rsidRDefault="009D0F5F" w:rsidP="00535D93">
            <w:r w:rsidRPr="007D0D18">
              <w:t xml:space="preserve">- Xung phong trả lời câu </w:t>
            </w:r>
            <w:proofErr w:type="gramStart"/>
            <w:r w:rsidRPr="007D0D18">
              <w:t>hỏi;</w:t>
            </w:r>
            <w:proofErr w:type="gramEnd"/>
          </w:p>
          <w:p w14:paraId="4847C6F9" w14:textId="77777777" w:rsidR="009D0F5F" w:rsidRPr="007D0D18" w:rsidRDefault="009D0F5F" w:rsidP="00535D93">
            <w:r w:rsidRPr="007D0D18">
              <w:t xml:space="preserve">- Xung phong chữa bài </w:t>
            </w:r>
            <w:proofErr w:type="gramStart"/>
            <w:r w:rsidRPr="007D0D18">
              <w:t>tập;</w:t>
            </w:r>
            <w:proofErr w:type="gramEnd"/>
          </w:p>
          <w:p w14:paraId="04A90A4A" w14:textId="77777777" w:rsidR="009D0F5F" w:rsidRPr="007D0D18" w:rsidRDefault="009D0F5F" w:rsidP="00535D93">
            <w:r w:rsidRPr="007D0D18">
              <w:t xml:space="preserve">- Đặt câu hỏi thảo luận với </w:t>
            </w:r>
            <w:proofErr w:type="gramStart"/>
            <w:r w:rsidRPr="007D0D18">
              <w:t>lớp;</w:t>
            </w:r>
            <w:proofErr w:type="gramEnd"/>
          </w:p>
          <w:p w14:paraId="244EF922" w14:textId="77777777" w:rsidR="00F22B59" w:rsidRPr="007D0D18" w:rsidRDefault="009D0F5F" w:rsidP="00535D93">
            <w:r w:rsidRPr="007D0D18">
              <w:t xml:space="preserve">- Trả lời đúng câu hỏi mà các sinh viên khác chưa trả lời </w:t>
            </w:r>
            <w:proofErr w:type="gramStart"/>
            <w:r w:rsidRPr="007D0D18">
              <w:t>được</w:t>
            </w:r>
            <w:r w:rsidR="00F22B59" w:rsidRPr="007D0D18">
              <w:t>;</w:t>
            </w:r>
            <w:proofErr w:type="gramEnd"/>
          </w:p>
          <w:p w14:paraId="63FC6577" w14:textId="00CC1676" w:rsidR="009D0F5F" w:rsidRPr="007D0D18" w:rsidRDefault="00F22B59" w:rsidP="00535D93">
            <w:r w:rsidRPr="007D0D18">
              <w:t>- Trả lời tốt về bài tập nhóm</w:t>
            </w:r>
            <w:r w:rsidR="009D0F5F" w:rsidRPr="007D0D18">
              <w:t>.</w:t>
            </w:r>
          </w:p>
        </w:tc>
        <w:tc>
          <w:tcPr>
            <w:tcW w:w="2338" w:type="dxa"/>
          </w:tcPr>
          <w:p w14:paraId="64CD62FD" w14:textId="77777777" w:rsidR="009D0F5F" w:rsidRPr="007D0D18" w:rsidRDefault="009D0F5F" w:rsidP="00535D93">
            <w:r w:rsidRPr="007D0D18">
              <w:t xml:space="preserve">- Trả lời câu hỏi GV yêu cầu trả </w:t>
            </w:r>
            <w:proofErr w:type="gramStart"/>
            <w:r w:rsidRPr="007D0D18">
              <w:t>lời;</w:t>
            </w:r>
            <w:proofErr w:type="gramEnd"/>
          </w:p>
          <w:p w14:paraId="365B7F2B" w14:textId="77777777" w:rsidR="009D0F5F" w:rsidRPr="007D0D18" w:rsidRDefault="009D0F5F" w:rsidP="00535D93">
            <w:r w:rsidRPr="007D0D18">
              <w:t xml:space="preserve">- Trình bày đáp án bài tập do GV yêu cầu làm ở </w:t>
            </w:r>
            <w:proofErr w:type="gramStart"/>
            <w:r w:rsidRPr="007D0D18">
              <w:t>nhà;</w:t>
            </w:r>
            <w:proofErr w:type="gramEnd"/>
          </w:p>
          <w:p w14:paraId="4071E063" w14:textId="77777777" w:rsidR="00F22B59" w:rsidRPr="007D0D18" w:rsidRDefault="009D0F5F" w:rsidP="00535D93">
            <w:r w:rsidRPr="007D0D18">
              <w:t xml:space="preserve">- Có phát biểu ý </w:t>
            </w:r>
            <w:proofErr w:type="gramStart"/>
            <w:r w:rsidRPr="007D0D18">
              <w:t>kiến</w:t>
            </w:r>
            <w:r w:rsidR="00F22B59" w:rsidRPr="007D0D18">
              <w:t>;</w:t>
            </w:r>
            <w:proofErr w:type="gramEnd"/>
          </w:p>
          <w:p w14:paraId="6F2A66BD" w14:textId="3824F004" w:rsidR="009D0F5F" w:rsidRPr="007D0D18" w:rsidRDefault="00F22B59" w:rsidP="00535D93">
            <w:r w:rsidRPr="007D0D18">
              <w:t>- Có trả lời về bài tập nhóm</w:t>
            </w:r>
            <w:r w:rsidR="009D0F5F" w:rsidRPr="007D0D18">
              <w:t>.</w:t>
            </w:r>
          </w:p>
        </w:tc>
        <w:tc>
          <w:tcPr>
            <w:tcW w:w="2338" w:type="dxa"/>
          </w:tcPr>
          <w:p w14:paraId="48B463DC" w14:textId="77777777" w:rsidR="009D0F5F" w:rsidRPr="007D0D18" w:rsidRDefault="009D0F5F" w:rsidP="00535D93">
            <w:r w:rsidRPr="007D0D18">
              <w:t xml:space="preserve">- Không trả lời câu </w:t>
            </w:r>
            <w:proofErr w:type="gramStart"/>
            <w:r w:rsidRPr="007D0D18">
              <w:t>hỏi;</w:t>
            </w:r>
            <w:proofErr w:type="gramEnd"/>
          </w:p>
          <w:p w14:paraId="4B67CADC" w14:textId="77777777" w:rsidR="009D0F5F" w:rsidRPr="007D0D18" w:rsidRDefault="009D0F5F" w:rsidP="00535D93">
            <w:r w:rsidRPr="007D0D18">
              <w:t xml:space="preserve">- Không trình bày đáp án bài </w:t>
            </w:r>
            <w:proofErr w:type="gramStart"/>
            <w:r w:rsidRPr="007D0D18">
              <w:t>tập;</w:t>
            </w:r>
            <w:proofErr w:type="gramEnd"/>
          </w:p>
          <w:p w14:paraId="67DE2EE3" w14:textId="77777777" w:rsidR="009D0F5F" w:rsidRPr="007D0D18" w:rsidRDefault="009D0F5F" w:rsidP="00535D93">
            <w:r w:rsidRPr="007D0D18">
              <w:t>- Không tham gia tương tác.</w:t>
            </w:r>
          </w:p>
        </w:tc>
      </w:tr>
    </w:tbl>
    <w:p w14:paraId="69736356" w14:textId="7EAB1CA9" w:rsidR="00015E6C" w:rsidRPr="007D0D18" w:rsidRDefault="00C607C4" w:rsidP="00535D93">
      <w:r w:rsidRPr="007D0D18">
        <w:t xml:space="preserve">CLO của </w:t>
      </w:r>
      <w:r w:rsidR="007D2706" w:rsidRPr="007D0D18">
        <w:t xml:space="preserve">đánh giá </w:t>
      </w:r>
      <w:r w:rsidR="00577164" w:rsidRPr="007D0D18">
        <w:t>chuyên cần</w:t>
      </w:r>
    </w:p>
    <w:tbl>
      <w:tblPr>
        <w:tblStyle w:val="TableGrid"/>
        <w:tblW w:w="0" w:type="auto"/>
        <w:tblLook w:val="04A0" w:firstRow="1" w:lastRow="0" w:firstColumn="1" w:lastColumn="0" w:noHBand="0" w:noVBand="1"/>
      </w:tblPr>
      <w:tblGrid>
        <w:gridCol w:w="7334"/>
        <w:gridCol w:w="741"/>
        <w:gridCol w:w="709"/>
        <w:gridCol w:w="705"/>
      </w:tblGrid>
      <w:tr w:rsidR="00A378D4" w:rsidRPr="007D0D18" w14:paraId="250200E8" w14:textId="77777777" w:rsidTr="004A2742">
        <w:tc>
          <w:tcPr>
            <w:tcW w:w="7334" w:type="dxa"/>
            <w:vMerge w:val="restart"/>
          </w:tcPr>
          <w:p w14:paraId="1F13A7EE" w14:textId="77777777" w:rsidR="00CE1DCC" w:rsidRPr="007D0D18" w:rsidRDefault="00CE1DCC" w:rsidP="00535D93"/>
          <w:p w14:paraId="44047340" w14:textId="431B48F9" w:rsidR="00A378D4" w:rsidRPr="007D0D18" w:rsidRDefault="004A2742" w:rsidP="00535D93">
            <w:r w:rsidRPr="007D0D18">
              <w:t xml:space="preserve">Cách thức </w:t>
            </w:r>
            <w:r w:rsidR="00A378D4" w:rsidRPr="007D0D18">
              <w:t>đánh giá</w:t>
            </w:r>
          </w:p>
        </w:tc>
        <w:tc>
          <w:tcPr>
            <w:tcW w:w="2155" w:type="dxa"/>
            <w:gridSpan w:val="3"/>
          </w:tcPr>
          <w:p w14:paraId="0FD978F5" w14:textId="7B78F696" w:rsidR="00A378D4" w:rsidRPr="007D0D18" w:rsidRDefault="00A378D4" w:rsidP="00535D93">
            <w:r w:rsidRPr="007D0D18">
              <w:t>CLO</w:t>
            </w:r>
          </w:p>
        </w:tc>
      </w:tr>
      <w:tr w:rsidR="00A378D4" w:rsidRPr="007D0D18" w14:paraId="2CD252F4" w14:textId="77777777" w:rsidTr="004A2742">
        <w:tc>
          <w:tcPr>
            <w:tcW w:w="7334" w:type="dxa"/>
            <w:vMerge/>
          </w:tcPr>
          <w:p w14:paraId="34555E69" w14:textId="77777777" w:rsidR="00A378D4" w:rsidRPr="007D0D18" w:rsidRDefault="00A378D4" w:rsidP="00535D93"/>
        </w:tc>
        <w:tc>
          <w:tcPr>
            <w:tcW w:w="741" w:type="dxa"/>
          </w:tcPr>
          <w:p w14:paraId="4A13C02E" w14:textId="3C443272" w:rsidR="00A378D4" w:rsidRPr="007D0D18" w:rsidRDefault="00326566" w:rsidP="00535D93">
            <w:r w:rsidRPr="007D0D18">
              <w:t>3.1</w:t>
            </w:r>
          </w:p>
        </w:tc>
        <w:tc>
          <w:tcPr>
            <w:tcW w:w="709" w:type="dxa"/>
          </w:tcPr>
          <w:p w14:paraId="72C07CF9" w14:textId="5DE8AFAA" w:rsidR="00A378D4" w:rsidRPr="007D0D18" w:rsidRDefault="00326566" w:rsidP="00535D93">
            <w:r w:rsidRPr="007D0D18">
              <w:t>3</w:t>
            </w:r>
            <w:r w:rsidR="00A378D4" w:rsidRPr="007D0D18">
              <w:t>.2</w:t>
            </w:r>
          </w:p>
        </w:tc>
        <w:tc>
          <w:tcPr>
            <w:tcW w:w="705" w:type="dxa"/>
          </w:tcPr>
          <w:p w14:paraId="5D875B9C" w14:textId="40CFF007" w:rsidR="00A378D4" w:rsidRPr="007D0D18" w:rsidRDefault="00326566" w:rsidP="00535D93">
            <w:r w:rsidRPr="007D0D18">
              <w:t>3</w:t>
            </w:r>
            <w:r w:rsidR="00A378D4" w:rsidRPr="007D0D18">
              <w:t>.3</w:t>
            </w:r>
          </w:p>
        </w:tc>
      </w:tr>
      <w:tr w:rsidR="00015E6C" w:rsidRPr="007D0D18" w14:paraId="266AE53D" w14:textId="77777777" w:rsidTr="004A2742">
        <w:tc>
          <w:tcPr>
            <w:tcW w:w="7334" w:type="dxa"/>
          </w:tcPr>
          <w:p w14:paraId="1BC527F8" w14:textId="325AA4FD" w:rsidR="00015E6C" w:rsidRPr="007D0D18" w:rsidRDefault="00A378D4" w:rsidP="00535D93">
            <w:r w:rsidRPr="007D0D18">
              <w:t>Điểm danh</w:t>
            </w:r>
          </w:p>
        </w:tc>
        <w:tc>
          <w:tcPr>
            <w:tcW w:w="741" w:type="dxa"/>
          </w:tcPr>
          <w:p w14:paraId="759B19F3" w14:textId="1A840382" w:rsidR="00015E6C" w:rsidRPr="007D0D18" w:rsidRDefault="004663DB" w:rsidP="00535D93">
            <w:r w:rsidRPr="007D0D18">
              <w:t>´</w:t>
            </w:r>
          </w:p>
        </w:tc>
        <w:tc>
          <w:tcPr>
            <w:tcW w:w="709" w:type="dxa"/>
          </w:tcPr>
          <w:p w14:paraId="5A3F7CB5" w14:textId="77777777" w:rsidR="00015E6C" w:rsidRPr="007D0D18" w:rsidRDefault="00015E6C" w:rsidP="00535D93"/>
        </w:tc>
        <w:tc>
          <w:tcPr>
            <w:tcW w:w="705" w:type="dxa"/>
          </w:tcPr>
          <w:p w14:paraId="50A0084A" w14:textId="77777777" w:rsidR="00015E6C" w:rsidRPr="007D0D18" w:rsidRDefault="00015E6C" w:rsidP="00535D93"/>
        </w:tc>
      </w:tr>
      <w:tr w:rsidR="00581E19" w:rsidRPr="007D0D18" w14:paraId="61AF013B" w14:textId="77777777" w:rsidTr="004A2742">
        <w:tc>
          <w:tcPr>
            <w:tcW w:w="7334" w:type="dxa"/>
          </w:tcPr>
          <w:p w14:paraId="24B9A88D" w14:textId="39D30AB3" w:rsidR="00581E19" w:rsidRPr="007D0D18" w:rsidRDefault="00302E20" w:rsidP="00535D93">
            <w:r w:rsidRPr="007D0D18">
              <w:t>Trả lời câu hỏi, bài tập</w:t>
            </w:r>
          </w:p>
        </w:tc>
        <w:tc>
          <w:tcPr>
            <w:tcW w:w="741" w:type="dxa"/>
          </w:tcPr>
          <w:p w14:paraId="0183E984" w14:textId="704E3D1B" w:rsidR="00581E19" w:rsidRPr="007D0D18" w:rsidRDefault="00302E20" w:rsidP="00535D93">
            <w:r w:rsidRPr="007D0D18">
              <w:t>´</w:t>
            </w:r>
          </w:p>
        </w:tc>
        <w:tc>
          <w:tcPr>
            <w:tcW w:w="709" w:type="dxa"/>
          </w:tcPr>
          <w:p w14:paraId="3CA21A96" w14:textId="67885871" w:rsidR="00581E19" w:rsidRPr="007D0D18" w:rsidRDefault="007E59F9" w:rsidP="00535D93">
            <w:r w:rsidRPr="007D0D18">
              <w:t>´</w:t>
            </w:r>
          </w:p>
        </w:tc>
        <w:tc>
          <w:tcPr>
            <w:tcW w:w="705" w:type="dxa"/>
          </w:tcPr>
          <w:p w14:paraId="31E2B7B9" w14:textId="74B5D45E" w:rsidR="00581E19" w:rsidRPr="007D0D18" w:rsidRDefault="007E59F9" w:rsidP="00535D93">
            <w:r w:rsidRPr="007D0D18">
              <w:t>´</w:t>
            </w:r>
          </w:p>
        </w:tc>
      </w:tr>
      <w:tr w:rsidR="00302E20" w:rsidRPr="007D0D18" w14:paraId="0C40E700" w14:textId="77777777" w:rsidTr="004A2742">
        <w:tc>
          <w:tcPr>
            <w:tcW w:w="7334" w:type="dxa"/>
          </w:tcPr>
          <w:p w14:paraId="0C21B614" w14:textId="77777777" w:rsidR="00302E20" w:rsidRPr="007D0D18" w:rsidRDefault="00302E20" w:rsidP="00535D93">
            <w:r w:rsidRPr="007D0D18">
              <w:t>Đăng kí nhóm đúng thời hạn</w:t>
            </w:r>
          </w:p>
        </w:tc>
        <w:tc>
          <w:tcPr>
            <w:tcW w:w="741" w:type="dxa"/>
          </w:tcPr>
          <w:p w14:paraId="0452CDAC" w14:textId="77777777" w:rsidR="00302E20" w:rsidRPr="007D0D18" w:rsidRDefault="00302E20" w:rsidP="00535D93">
            <w:r w:rsidRPr="007D0D18">
              <w:t>´</w:t>
            </w:r>
          </w:p>
        </w:tc>
        <w:tc>
          <w:tcPr>
            <w:tcW w:w="709" w:type="dxa"/>
          </w:tcPr>
          <w:p w14:paraId="77A8FFFF" w14:textId="77777777" w:rsidR="00302E20" w:rsidRPr="007D0D18" w:rsidRDefault="00302E20" w:rsidP="00535D93"/>
        </w:tc>
        <w:tc>
          <w:tcPr>
            <w:tcW w:w="705" w:type="dxa"/>
          </w:tcPr>
          <w:p w14:paraId="2971C28A" w14:textId="77777777" w:rsidR="00302E20" w:rsidRPr="007D0D18" w:rsidRDefault="00302E20" w:rsidP="00535D93"/>
        </w:tc>
      </w:tr>
      <w:tr w:rsidR="00015E6C" w:rsidRPr="007D0D18" w14:paraId="7C69FFE4" w14:textId="77777777" w:rsidTr="004A2742">
        <w:tc>
          <w:tcPr>
            <w:tcW w:w="7334" w:type="dxa"/>
          </w:tcPr>
          <w:p w14:paraId="0AFEF31D" w14:textId="160DC3BB" w:rsidR="00015E6C" w:rsidRPr="007D0D18" w:rsidRDefault="00773A8E" w:rsidP="00535D93">
            <w:r w:rsidRPr="007D0D18">
              <w:t>Trả lời</w:t>
            </w:r>
            <w:r w:rsidR="00581E19" w:rsidRPr="007D0D18">
              <w:t xml:space="preserve"> về chủ đề của nhóm</w:t>
            </w:r>
            <w:r w:rsidRPr="007D0D18">
              <w:t>, thảo luận chủ đề nhóm khác</w:t>
            </w:r>
          </w:p>
        </w:tc>
        <w:tc>
          <w:tcPr>
            <w:tcW w:w="741" w:type="dxa"/>
          </w:tcPr>
          <w:p w14:paraId="71C15209" w14:textId="77777777" w:rsidR="00015E6C" w:rsidRPr="007D0D18" w:rsidRDefault="00015E6C" w:rsidP="00535D93"/>
        </w:tc>
        <w:tc>
          <w:tcPr>
            <w:tcW w:w="709" w:type="dxa"/>
          </w:tcPr>
          <w:p w14:paraId="20750D72" w14:textId="5275D31F" w:rsidR="00015E6C" w:rsidRPr="007D0D18" w:rsidRDefault="00581E19" w:rsidP="00535D93">
            <w:r w:rsidRPr="007D0D18">
              <w:t>´</w:t>
            </w:r>
          </w:p>
        </w:tc>
        <w:tc>
          <w:tcPr>
            <w:tcW w:w="705" w:type="dxa"/>
          </w:tcPr>
          <w:p w14:paraId="459190BA" w14:textId="77777777" w:rsidR="00015E6C" w:rsidRPr="007D0D18" w:rsidRDefault="00015E6C" w:rsidP="00535D93"/>
        </w:tc>
      </w:tr>
      <w:tr w:rsidR="00015E6C" w:rsidRPr="007D0D18" w14:paraId="115EE64D" w14:textId="77777777" w:rsidTr="004A2742">
        <w:tc>
          <w:tcPr>
            <w:tcW w:w="7334" w:type="dxa"/>
          </w:tcPr>
          <w:p w14:paraId="098AC33F" w14:textId="15E32A6B" w:rsidR="00015E6C" w:rsidRPr="007D0D18" w:rsidRDefault="00581E19" w:rsidP="00535D93">
            <w:r w:rsidRPr="007D0D18">
              <w:t xml:space="preserve">Trả lời về </w:t>
            </w:r>
            <w:r w:rsidR="00326566" w:rsidRPr="007D0D18">
              <w:t>nội dung</w:t>
            </w:r>
            <w:r w:rsidRPr="007D0D18">
              <w:t xml:space="preserve"> của nhóm</w:t>
            </w:r>
            <w:r w:rsidR="00773A8E" w:rsidRPr="007D0D18">
              <w:t xml:space="preserve">, thảo luận </w:t>
            </w:r>
            <w:r w:rsidR="00326566" w:rsidRPr="007D0D18">
              <w:t>nội dung</w:t>
            </w:r>
            <w:r w:rsidR="00773A8E" w:rsidRPr="007D0D18">
              <w:t xml:space="preserve"> nhóm khác</w:t>
            </w:r>
          </w:p>
        </w:tc>
        <w:tc>
          <w:tcPr>
            <w:tcW w:w="741" w:type="dxa"/>
          </w:tcPr>
          <w:p w14:paraId="2B70ED47" w14:textId="77777777" w:rsidR="00015E6C" w:rsidRPr="007D0D18" w:rsidRDefault="00015E6C" w:rsidP="00535D93"/>
        </w:tc>
        <w:tc>
          <w:tcPr>
            <w:tcW w:w="709" w:type="dxa"/>
          </w:tcPr>
          <w:p w14:paraId="264B88C6" w14:textId="4506E251" w:rsidR="00015E6C" w:rsidRPr="007D0D18" w:rsidRDefault="00581E19" w:rsidP="00535D93">
            <w:r w:rsidRPr="007D0D18">
              <w:t>´</w:t>
            </w:r>
          </w:p>
        </w:tc>
        <w:tc>
          <w:tcPr>
            <w:tcW w:w="705" w:type="dxa"/>
          </w:tcPr>
          <w:p w14:paraId="3ACACE73" w14:textId="77777777" w:rsidR="00015E6C" w:rsidRPr="007D0D18" w:rsidRDefault="00015E6C" w:rsidP="00535D93"/>
        </w:tc>
      </w:tr>
      <w:tr w:rsidR="00581E19" w:rsidRPr="007D0D18" w14:paraId="2CA1BB3E" w14:textId="77777777" w:rsidTr="004A2742">
        <w:tc>
          <w:tcPr>
            <w:tcW w:w="7334" w:type="dxa"/>
          </w:tcPr>
          <w:p w14:paraId="1696151E" w14:textId="5595FC04" w:rsidR="00581E19" w:rsidRPr="007D0D18" w:rsidRDefault="00581E19" w:rsidP="00535D93">
            <w:r w:rsidRPr="007D0D18">
              <w:t xml:space="preserve">Trả lời về </w:t>
            </w:r>
            <w:r w:rsidR="00326566" w:rsidRPr="007D0D18">
              <w:t>trình bày</w:t>
            </w:r>
            <w:r w:rsidRPr="007D0D18">
              <w:t xml:space="preserve"> của nhóm</w:t>
            </w:r>
            <w:r w:rsidR="00773A8E" w:rsidRPr="007D0D18">
              <w:t xml:space="preserve">, thảo luận </w:t>
            </w:r>
            <w:r w:rsidR="00326566" w:rsidRPr="007D0D18">
              <w:t>trình bày</w:t>
            </w:r>
            <w:r w:rsidR="00773A8E" w:rsidRPr="007D0D18">
              <w:t xml:space="preserve"> nhóm khác</w:t>
            </w:r>
          </w:p>
        </w:tc>
        <w:tc>
          <w:tcPr>
            <w:tcW w:w="741" w:type="dxa"/>
          </w:tcPr>
          <w:p w14:paraId="16B4CD02" w14:textId="77777777" w:rsidR="00581E19" w:rsidRPr="007D0D18" w:rsidRDefault="00581E19" w:rsidP="00535D93"/>
        </w:tc>
        <w:tc>
          <w:tcPr>
            <w:tcW w:w="709" w:type="dxa"/>
          </w:tcPr>
          <w:p w14:paraId="3129868A" w14:textId="77777777" w:rsidR="00581E19" w:rsidRPr="007D0D18" w:rsidRDefault="00581E19" w:rsidP="00535D93"/>
        </w:tc>
        <w:tc>
          <w:tcPr>
            <w:tcW w:w="705" w:type="dxa"/>
          </w:tcPr>
          <w:p w14:paraId="211B3A8B" w14:textId="12FAF936" w:rsidR="00581E19" w:rsidRPr="007D0D18" w:rsidRDefault="00581E19" w:rsidP="00535D93">
            <w:r w:rsidRPr="007D0D18">
              <w:t>´</w:t>
            </w:r>
          </w:p>
        </w:tc>
      </w:tr>
    </w:tbl>
    <w:p w14:paraId="33BE5C62" w14:textId="77777777" w:rsidR="00ED571B" w:rsidRPr="007D0D18" w:rsidRDefault="00ED571B" w:rsidP="00535D93"/>
    <w:p w14:paraId="0B9662F9" w14:textId="36EEF0FB" w:rsidR="00FB17E8" w:rsidRPr="007D0D18" w:rsidRDefault="007B1540" w:rsidP="00535D93">
      <w:r w:rsidRPr="007D0D18">
        <w:t>Rubrics 2. Đánh giá bài tập lớn</w:t>
      </w:r>
    </w:p>
    <w:p w14:paraId="359FC921" w14:textId="3F69B31F" w:rsidR="00D2120A" w:rsidRPr="007D0D18" w:rsidRDefault="005D011B" w:rsidP="00535D93">
      <w:pPr>
        <w:pStyle w:val="ListParagraph"/>
        <w:numPr>
          <w:ilvl w:val="0"/>
          <w:numId w:val="26"/>
        </w:numPr>
      </w:pPr>
      <w:r w:rsidRPr="007D0D18">
        <w:t xml:space="preserve">Trọng </w:t>
      </w:r>
      <w:proofErr w:type="gramStart"/>
      <w:r w:rsidRPr="007D0D18">
        <w:t>số:</w:t>
      </w:r>
      <w:proofErr w:type="gramEnd"/>
      <w:r w:rsidRPr="007D0D18">
        <w:t xml:space="preserve"> 20% (</w:t>
      </w:r>
      <w:r w:rsidR="008E4474" w:rsidRPr="007D0D18">
        <w:t>t</w:t>
      </w:r>
      <w:r w:rsidR="00D2120A" w:rsidRPr="007D0D18">
        <w:t>hành phần</w:t>
      </w:r>
      <w:r w:rsidR="008E4474" w:rsidRPr="007D0D18">
        <w:t xml:space="preserve"> thứ nhất</w:t>
      </w:r>
      <w:r w:rsidR="00D2120A" w:rsidRPr="007D0D18">
        <w:t xml:space="preserve"> của điểm đánh giá 40%</w:t>
      </w:r>
      <w:r w:rsidR="008E4474" w:rsidRPr="007D0D18">
        <w:t>)</w:t>
      </w:r>
    </w:p>
    <w:p w14:paraId="193955E8" w14:textId="217F4157" w:rsidR="008A0697" w:rsidRPr="007D0D18" w:rsidRDefault="007B1540" w:rsidP="00535D93">
      <w:pPr>
        <w:pStyle w:val="ListParagraph"/>
        <w:numPr>
          <w:ilvl w:val="0"/>
          <w:numId w:val="26"/>
        </w:numPr>
      </w:pPr>
      <w:r w:rsidRPr="007D0D18">
        <w:t xml:space="preserve">Đánh giá qua </w:t>
      </w:r>
      <w:r w:rsidR="00DA1933" w:rsidRPr="007D0D18">
        <w:t xml:space="preserve">kết quả bài tập </w:t>
      </w:r>
      <w:r w:rsidR="00D2120A" w:rsidRPr="007D0D18">
        <w:t>nhóm</w:t>
      </w:r>
      <w:r w:rsidR="008A0697" w:rsidRPr="007D0D18">
        <w:t>, bắt buộc thuyết trình</w:t>
      </w:r>
    </w:p>
    <w:tbl>
      <w:tblPr>
        <w:tblStyle w:val="TableGrid"/>
        <w:tblW w:w="10637" w:type="dxa"/>
        <w:tblInd w:w="-431" w:type="dxa"/>
        <w:tblLook w:val="04A0" w:firstRow="1" w:lastRow="0" w:firstColumn="1" w:lastColumn="0" w:noHBand="0" w:noVBand="1"/>
      </w:tblPr>
      <w:tblGrid>
        <w:gridCol w:w="991"/>
        <w:gridCol w:w="737"/>
        <w:gridCol w:w="825"/>
        <w:gridCol w:w="2144"/>
        <w:gridCol w:w="1837"/>
        <w:gridCol w:w="2120"/>
        <w:gridCol w:w="1983"/>
      </w:tblGrid>
      <w:tr w:rsidR="00D02961" w:rsidRPr="007D0D18" w14:paraId="2D368A2B" w14:textId="77777777" w:rsidTr="00A85456">
        <w:tc>
          <w:tcPr>
            <w:tcW w:w="991" w:type="dxa"/>
            <w:vMerge w:val="restart"/>
          </w:tcPr>
          <w:p w14:paraId="56BE895D" w14:textId="77777777" w:rsidR="00D02961" w:rsidRPr="007D0D18" w:rsidRDefault="00D02961" w:rsidP="00535D93">
            <w:r w:rsidRPr="007D0D18">
              <w:t>Tiêu chí</w:t>
            </w:r>
          </w:p>
        </w:tc>
        <w:tc>
          <w:tcPr>
            <w:tcW w:w="737" w:type="dxa"/>
            <w:vMerge w:val="restart"/>
          </w:tcPr>
          <w:p w14:paraId="15F0064B" w14:textId="4CD1502F" w:rsidR="00D02961" w:rsidRPr="007D0D18" w:rsidRDefault="00D02961" w:rsidP="00535D93">
            <w:r w:rsidRPr="007D0D18">
              <w:t>CLO</w:t>
            </w:r>
          </w:p>
        </w:tc>
        <w:tc>
          <w:tcPr>
            <w:tcW w:w="825" w:type="dxa"/>
            <w:vMerge w:val="restart"/>
          </w:tcPr>
          <w:p w14:paraId="66A8A626" w14:textId="3A3FDAC8" w:rsidR="00D02961" w:rsidRPr="007D0D18" w:rsidRDefault="00D02961" w:rsidP="00535D93">
            <w:r w:rsidRPr="007D0D18">
              <w:t>T</w:t>
            </w:r>
            <w:r w:rsidR="008870CC" w:rsidRPr="007D0D18">
              <w:t xml:space="preserve">ỷ </w:t>
            </w:r>
            <w:r w:rsidR="00523121" w:rsidRPr="007D0D18">
              <w:t>trọng</w:t>
            </w:r>
            <w:r w:rsidRPr="007D0D18">
              <w:t xml:space="preserve"> %</w:t>
            </w:r>
          </w:p>
        </w:tc>
        <w:tc>
          <w:tcPr>
            <w:tcW w:w="8084" w:type="dxa"/>
            <w:gridSpan w:val="4"/>
          </w:tcPr>
          <w:p w14:paraId="6EFAF930" w14:textId="77777777" w:rsidR="00D02961" w:rsidRPr="007D0D18" w:rsidRDefault="00D02961" w:rsidP="00535D93">
            <w:r w:rsidRPr="007D0D18">
              <w:t>Mức điểm (thang điểm 10)</w:t>
            </w:r>
          </w:p>
        </w:tc>
      </w:tr>
      <w:tr w:rsidR="00D02961" w:rsidRPr="007D0D18" w14:paraId="12A8863D" w14:textId="77777777" w:rsidTr="00A85456">
        <w:tc>
          <w:tcPr>
            <w:tcW w:w="991" w:type="dxa"/>
            <w:vMerge/>
          </w:tcPr>
          <w:p w14:paraId="205F6479" w14:textId="77777777" w:rsidR="00D02961" w:rsidRPr="007D0D18" w:rsidRDefault="00D02961" w:rsidP="00535D93"/>
        </w:tc>
        <w:tc>
          <w:tcPr>
            <w:tcW w:w="737" w:type="dxa"/>
            <w:vMerge/>
          </w:tcPr>
          <w:p w14:paraId="3CF179CF" w14:textId="77777777" w:rsidR="00D02961" w:rsidRPr="007D0D18" w:rsidRDefault="00D02961" w:rsidP="00535D93"/>
        </w:tc>
        <w:tc>
          <w:tcPr>
            <w:tcW w:w="825" w:type="dxa"/>
            <w:vMerge/>
          </w:tcPr>
          <w:p w14:paraId="069E2910" w14:textId="497231E8" w:rsidR="00D02961" w:rsidRPr="007D0D18" w:rsidRDefault="00D02961" w:rsidP="00535D93"/>
        </w:tc>
        <w:tc>
          <w:tcPr>
            <w:tcW w:w="2144" w:type="dxa"/>
          </w:tcPr>
          <w:p w14:paraId="48B5A1D0" w14:textId="4F49FDB1" w:rsidR="00523121" w:rsidRPr="007D0D18" w:rsidRDefault="00523121" w:rsidP="00535D93">
            <w:r w:rsidRPr="007D0D18">
              <w:t>Giỏi</w:t>
            </w:r>
          </w:p>
          <w:p w14:paraId="7C99F9A4" w14:textId="5BEF27D5" w:rsidR="00D02961" w:rsidRPr="007D0D18" w:rsidRDefault="00343394" w:rsidP="00535D93">
            <w:r w:rsidRPr="007D0D18">
              <w:t>8,5</w:t>
            </w:r>
            <w:r w:rsidR="00B232EB" w:rsidRPr="007D0D18">
              <w:t xml:space="preserve"> – 10 </w:t>
            </w:r>
          </w:p>
        </w:tc>
        <w:tc>
          <w:tcPr>
            <w:tcW w:w="1837" w:type="dxa"/>
          </w:tcPr>
          <w:p w14:paraId="74FF360F" w14:textId="62C52DA6" w:rsidR="00523121" w:rsidRPr="007D0D18" w:rsidRDefault="00523121" w:rsidP="00535D93">
            <w:r w:rsidRPr="007D0D18">
              <w:t>Khá</w:t>
            </w:r>
          </w:p>
          <w:p w14:paraId="3A0AF693" w14:textId="51090006" w:rsidR="00D02961" w:rsidRPr="007D0D18" w:rsidRDefault="00B232EB" w:rsidP="00535D93">
            <w:r w:rsidRPr="007D0D18">
              <w:t xml:space="preserve">7,0 – 8,4 </w:t>
            </w:r>
          </w:p>
        </w:tc>
        <w:tc>
          <w:tcPr>
            <w:tcW w:w="2120" w:type="dxa"/>
          </w:tcPr>
          <w:p w14:paraId="46C7BD72" w14:textId="0A8CE283" w:rsidR="00523121" w:rsidRPr="007D0D18" w:rsidRDefault="00523121" w:rsidP="00535D93">
            <w:r w:rsidRPr="007D0D18">
              <w:t>Trung bình</w:t>
            </w:r>
          </w:p>
          <w:p w14:paraId="51A231C1" w14:textId="32545500" w:rsidR="00D02961" w:rsidRPr="007D0D18" w:rsidRDefault="00B232EB" w:rsidP="00535D93">
            <w:r w:rsidRPr="007D0D18">
              <w:t xml:space="preserve">4,5 – </w:t>
            </w:r>
            <w:r w:rsidR="00343394" w:rsidRPr="007D0D18">
              <w:t>6</w:t>
            </w:r>
            <w:r w:rsidR="00D02961" w:rsidRPr="007D0D18">
              <w:t>,</w:t>
            </w:r>
            <w:r w:rsidR="00343394" w:rsidRPr="007D0D18">
              <w:t>9</w:t>
            </w:r>
          </w:p>
        </w:tc>
        <w:tc>
          <w:tcPr>
            <w:tcW w:w="1983" w:type="dxa"/>
          </w:tcPr>
          <w:p w14:paraId="2ADE1C9E" w14:textId="41044697" w:rsidR="00523121" w:rsidRPr="007D0D18" w:rsidRDefault="00523121" w:rsidP="00535D93">
            <w:r w:rsidRPr="007D0D18">
              <w:t>Yếu</w:t>
            </w:r>
          </w:p>
          <w:p w14:paraId="565B9679" w14:textId="13E43BB0" w:rsidR="00D02961" w:rsidRPr="007D0D18" w:rsidRDefault="00343394" w:rsidP="00535D93">
            <w:r w:rsidRPr="007D0D18">
              <w:t xml:space="preserve">0 </w:t>
            </w:r>
            <w:r w:rsidR="00B232EB" w:rsidRPr="007D0D18">
              <w:t xml:space="preserve">– 4,4 </w:t>
            </w:r>
          </w:p>
        </w:tc>
      </w:tr>
      <w:tr w:rsidR="00D02961" w:rsidRPr="007D0D18" w14:paraId="29A993DD" w14:textId="77777777" w:rsidTr="00A85456">
        <w:tc>
          <w:tcPr>
            <w:tcW w:w="991" w:type="dxa"/>
          </w:tcPr>
          <w:p w14:paraId="66328350" w14:textId="77777777" w:rsidR="00D02961" w:rsidRPr="007D0D18" w:rsidRDefault="00D02961" w:rsidP="00535D93">
            <w:r w:rsidRPr="007D0D18">
              <w:t>Chủ đề - mục tiêu</w:t>
            </w:r>
          </w:p>
        </w:tc>
        <w:tc>
          <w:tcPr>
            <w:tcW w:w="737" w:type="dxa"/>
          </w:tcPr>
          <w:p w14:paraId="5F76A207" w14:textId="6F525349" w:rsidR="00D02961" w:rsidRPr="007D0D18" w:rsidRDefault="00A20667" w:rsidP="00535D93">
            <w:r w:rsidRPr="007D0D18">
              <w:t>1</w:t>
            </w:r>
            <w:r w:rsidR="00B340F8" w:rsidRPr="007D0D18">
              <w:t>.1</w:t>
            </w:r>
          </w:p>
          <w:p w14:paraId="7B4836A4" w14:textId="4C90BFB3" w:rsidR="00523121" w:rsidRPr="007D0D18" w:rsidRDefault="00A20667" w:rsidP="00535D93">
            <w:r w:rsidRPr="007D0D18">
              <w:t>3</w:t>
            </w:r>
            <w:r w:rsidR="00523121" w:rsidRPr="007D0D18">
              <w:t>.1</w:t>
            </w:r>
          </w:p>
          <w:p w14:paraId="720B2054" w14:textId="5A048F95" w:rsidR="00523121" w:rsidRPr="007D0D18" w:rsidRDefault="00A20667" w:rsidP="00535D93">
            <w:r w:rsidRPr="007D0D18">
              <w:t>3</w:t>
            </w:r>
            <w:r w:rsidR="00523121" w:rsidRPr="007D0D18">
              <w:t>.2</w:t>
            </w:r>
          </w:p>
        </w:tc>
        <w:tc>
          <w:tcPr>
            <w:tcW w:w="825" w:type="dxa"/>
          </w:tcPr>
          <w:p w14:paraId="3AE473E5" w14:textId="6CC1FFB5" w:rsidR="00D02961" w:rsidRPr="007D0D18" w:rsidRDefault="00A20667" w:rsidP="00535D93">
            <w:r w:rsidRPr="007D0D18">
              <w:t>20</w:t>
            </w:r>
            <w:r w:rsidR="00D02961" w:rsidRPr="007D0D18">
              <w:t>%</w:t>
            </w:r>
          </w:p>
        </w:tc>
        <w:tc>
          <w:tcPr>
            <w:tcW w:w="2144" w:type="dxa"/>
          </w:tcPr>
          <w:p w14:paraId="693EFE3E" w14:textId="77777777" w:rsidR="00D02961" w:rsidRPr="007D0D18" w:rsidRDefault="00D02961" w:rsidP="00535D93">
            <w:r w:rsidRPr="007D0D18">
              <w:t>- Mục tiêu rõ ràng, logic, hợp lí, phù hợp với chủ đề</w:t>
            </w:r>
          </w:p>
          <w:p w14:paraId="30AC7980" w14:textId="77777777" w:rsidR="00D02961" w:rsidRPr="007D0D18" w:rsidRDefault="00D02961" w:rsidP="00535D93">
            <w:r w:rsidRPr="007D0D18">
              <w:t>- Có câu hỏi nghiên cứu cụ thể</w:t>
            </w:r>
          </w:p>
          <w:p w14:paraId="63BDE955" w14:textId="77777777" w:rsidR="00D02961" w:rsidRPr="007D0D18" w:rsidRDefault="00D02961" w:rsidP="00535D93"/>
        </w:tc>
        <w:tc>
          <w:tcPr>
            <w:tcW w:w="1837" w:type="dxa"/>
          </w:tcPr>
          <w:p w14:paraId="07AD46D0" w14:textId="77777777" w:rsidR="00D02961" w:rsidRPr="007D0D18" w:rsidRDefault="00D02961" w:rsidP="00535D93">
            <w:r w:rsidRPr="007D0D18">
              <w:t>- Mục tiêu rõ ràng</w:t>
            </w:r>
          </w:p>
          <w:p w14:paraId="1D824061" w14:textId="77777777" w:rsidR="00D02961" w:rsidRPr="007D0D18" w:rsidRDefault="00D02961" w:rsidP="00535D93">
            <w:r w:rsidRPr="007D0D18">
              <w:t>- Câu hỏi nghiên cứu không rõ</w:t>
            </w:r>
          </w:p>
          <w:p w14:paraId="28EC802A" w14:textId="77777777" w:rsidR="00D02961" w:rsidRPr="007D0D18" w:rsidRDefault="00D02961" w:rsidP="00535D93"/>
        </w:tc>
        <w:tc>
          <w:tcPr>
            <w:tcW w:w="2120" w:type="dxa"/>
          </w:tcPr>
          <w:p w14:paraId="13FD8435" w14:textId="77777777" w:rsidR="00D02961" w:rsidRPr="007D0D18" w:rsidRDefault="00D02961" w:rsidP="00535D93">
            <w:r w:rsidRPr="007D0D18">
              <w:t>- Mục tiêu không rõ</w:t>
            </w:r>
          </w:p>
          <w:p w14:paraId="7FC59A86" w14:textId="77777777" w:rsidR="00D02961" w:rsidRPr="007D0D18" w:rsidRDefault="00D02961" w:rsidP="00535D93">
            <w:r w:rsidRPr="007D0D18">
              <w:t>- Câu hỏi nghiên cứu chưa phù hợp</w:t>
            </w:r>
          </w:p>
        </w:tc>
        <w:tc>
          <w:tcPr>
            <w:tcW w:w="1983" w:type="dxa"/>
          </w:tcPr>
          <w:p w14:paraId="5AC60C80" w14:textId="77777777" w:rsidR="00D02961" w:rsidRPr="007D0D18" w:rsidRDefault="00D02961" w:rsidP="00535D93">
            <w:r w:rsidRPr="007D0D18">
              <w:t>- Mục tiêu không thực tế hoặc không có mục tiêu</w:t>
            </w:r>
          </w:p>
          <w:p w14:paraId="7ADA7438" w14:textId="77777777" w:rsidR="00D02961" w:rsidRPr="007D0D18" w:rsidRDefault="00D02961" w:rsidP="00535D93">
            <w:r w:rsidRPr="007D0D18">
              <w:t>- Không có câu hỏi đặt ra</w:t>
            </w:r>
          </w:p>
        </w:tc>
      </w:tr>
      <w:tr w:rsidR="00D02961" w:rsidRPr="007D0D18" w14:paraId="22A6D8DC" w14:textId="77777777" w:rsidTr="00A85456">
        <w:tc>
          <w:tcPr>
            <w:tcW w:w="991" w:type="dxa"/>
          </w:tcPr>
          <w:p w14:paraId="699A4127" w14:textId="3575D652" w:rsidR="00D02961" w:rsidRPr="007D0D18" w:rsidRDefault="00A20667" w:rsidP="00535D93">
            <w:r w:rsidRPr="007D0D18">
              <w:t>Nội dung</w:t>
            </w:r>
          </w:p>
        </w:tc>
        <w:tc>
          <w:tcPr>
            <w:tcW w:w="737" w:type="dxa"/>
          </w:tcPr>
          <w:p w14:paraId="54A8B250" w14:textId="64B9F0F4" w:rsidR="00F15803" w:rsidRPr="007D0D18" w:rsidRDefault="00A20667" w:rsidP="00535D93">
            <w:r w:rsidRPr="007D0D18">
              <w:t>1</w:t>
            </w:r>
            <w:r w:rsidR="00F15803" w:rsidRPr="007D0D18">
              <w:t>.1</w:t>
            </w:r>
          </w:p>
          <w:p w14:paraId="7F2ADDC5" w14:textId="77777777" w:rsidR="00D02961" w:rsidRPr="007D0D18" w:rsidRDefault="00A20667" w:rsidP="00535D93">
            <w:r w:rsidRPr="007D0D18">
              <w:t>1</w:t>
            </w:r>
            <w:r w:rsidR="00F15803" w:rsidRPr="007D0D18">
              <w:t>.4</w:t>
            </w:r>
          </w:p>
          <w:p w14:paraId="76B50F13" w14:textId="53B14F55" w:rsidR="00A20667" w:rsidRPr="007D0D18" w:rsidRDefault="00A20667" w:rsidP="00535D93">
            <w:r w:rsidRPr="007D0D18">
              <w:t>2.1</w:t>
            </w:r>
          </w:p>
        </w:tc>
        <w:tc>
          <w:tcPr>
            <w:tcW w:w="825" w:type="dxa"/>
          </w:tcPr>
          <w:p w14:paraId="5DC25407" w14:textId="511C08AB" w:rsidR="00D02961" w:rsidRPr="007D0D18" w:rsidRDefault="00A20667" w:rsidP="00535D93">
            <w:r w:rsidRPr="007D0D18">
              <w:t>6</w:t>
            </w:r>
            <w:r w:rsidR="00D02961" w:rsidRPr="007D0D18">
              <w:t>0%</w:t>
            </w:r>
          </w:p>
        </w:tc>
        <w:tc>
          <w:tcPr>
            <w:tcW w:w="2144" w:type="dxa"/>
          </w:tcPr>
          <w:p w14:paraId="031E68BD" w14:textId="241CD9E5" w:rsidR="00D02961" w:rsidRPr="007D0D18" w:rsidRDefault="00D02961" w:rsidP="00535D93">
            <w:r w:rsidRPr="007D0D18">
              <w:t xml:space="preserve">- </w:t>
            </w:r>
            <w:r w:rsidR="00A20667" w:rsidRPr="007D0D18">
              <w:t>Kiến thức l</w:t>
            </w:r>
            <w:r w:rsidRPr="007D0D18">
              <w:t xml:space="preserve">ý thuyết khoa học, </w:t>
            </w:r>
            <w:r w:rsidR="00A20667" w:rsidRPr="007D0D18">
              <w:t xml:space="preserve">đầy đủ, </w:t>
            </w:r>
            <w:proofErr w:type="gramStart"/>
            <w:r w:rsidR="00A20667" w:rsidRPr="007D0D18">
              <w:t>logic</w:t>
            </w:r>
            <w:r w:rsidRPr="007D0D18">
              <w:t>;</w:t>
            </w:r>
            <w:proofErr w:type="gramEnd"/>
          </w:p>
          <w:p w14:paraId="40A4C61E" w14:textId="7975230D" w:rsidR="00D02961" w:rsidRPr="007D0D18" w:rsidRDefault="00D02961" w:rsidP="00535D93">
            <w:r w:rsidRPr="007D0D18">
              <w:t xml:space="preserve">- Có các </w:t>
            </w:r>
            <w:r w:rsidR="00A20667" w:rsidRPr="007D0D18">
              <w:t>ứng dụng</w:t>
            </w:r>
            <w:r w:rsidRPr="007D0D18">
              <w:t xml:space="preserve"> phù hợp, chất lượng cao.</w:t>
            </w:r>
          </w:p>
        </w:tc>
        <w:tc>
          <w:tcPr>
            <w:tcW w:w="1837" w:type="dxa"/>
          </w:tcPr>
          <w:p w14:paraId="0C51543B" w14:textId="296D28BC" w:rsidR="00D02961" w:rsidRPr="007D0D18" w:rsidRDefault="00D02961" w:rsidP="00535D93">
            <w:r w:rsidRPr="007D0D18">
              <w:t xml:space="preserve">- </w:t>
            </w:r>
            <w:r w:rsidR="00A20667" w:rsidRPr="007D0D18">
              <w:t>Kiến thức l</w:t>
            </w:r>
            <w:r w:rsidRPr="007D0D18">
              <w:t xml:space="preserve">ý thuyết đầy đủ, phù </w:t>
            </w:r>
            <w:proofErr w:type="gramStart"/>
            <w:r w:rsidRPr="007D0D18">
              <w:t>hợp;</w:t>
            </w:r>
            <w:proofErr w:type="gramEnd"/>
          </w:p>
          <w:p w14:paraId="2719120F" w14:textId="45CEA973" w:rsidR="00D02961" w:rsidRPr="007D0D18" w:rsidRDefault="00D02961" w:rsidP="00535D93">
            <w:r w:rsidRPr="007D0D18">
              <w:t xml:space="preserve">- Có </w:t>
            </w:r>
            <w:r w:rsidR="00A20667" w:rsidRPr="007D0D18">
              <w:t>ứng dụng</w:t>
            </w:r>
            <w:r w:rsidRPr="007D0D18">
              <w:t>.</w:t>
            </w:r>
          </w:p>
          <w:p w14:paraId="07D68CE3" w14:textId="77777777" w:rsidR="00D02961" w:rsidRPr="007D0D18" w:rsidRDefault="00D02961" w:rsidP="00535D93"/>
        </w:tc>
        <w:tc>
          <w:tcPr>
            <w:tcW w:w="2120" w:type="dxa"/>
          </w:tcPr>
          <w:p w14:paraId="4CE7A639" w14:textId="45A342FE" w:rsidR="00D02961" w:rsidRPr="007D0D18" w:rsidRDefault="00D02961" w:rsidP="00535D93">
            <w:r w:rsidRPr="007D0D18">
              <w:t xml:space="preserve">- </w:t>
            </w:r>
            <w:r w:rsidR="00A20667" w:rsidRPr="007D0D18">
              <w:t>Kiến thức l</w:t>
            </w:r>
            <w:r w:rsidRPr="007D0D18">
              <w:t xml:space="preserve">ý thuyết không đầy </w:t>
            </w:r>
            <w:proofErr w:type="gramStart"/>
            <w:r w:rsidRPr="007D0D18">
              <w:t>đủ;</w:t>
            </w:r>
            <w:proofErr w:type="gramEnd"/>
          </w:p>
          <w:p w14:paraId="6DE0B6AA" w14:textId="6F869795" w:rsidR="00D02961" w:rsidRPr="007D0D18" w:rsidRDefault="00D02961" w:rsidP="00535D93">
            <w:r w:rsidRPr="007D0D18">
              <w:t xml:space="preserve">- Không có </w:t>
            </w:r>
            <w:r w:rsidR="00A20667" w:rsidRPr="007D0D18">
              <w:t>ứng dụng</w:t>
            </w:r>
            <w:r w:rsidRPr="007D0D18">
              <w:t>.</w:t>
            </w:r>
          </w:p>
        </w:tc>
        <w:tc>
          <w:tcPr>
            <w:tcW w:w="1983" w:type="dxa"/>
          </w:tcPr>
          <w:p w14:paraId="60CC8F6B" w14:textId="43AD2C20" w:rsidR="00D02961" w:rsidRPr="007D0D18" w:rsidRDefault="00D02961" w:rsidP="00535D93">
            <w:r w:rsidRPr="007D0D18">
              <w:t xml:space="preserve">- </w:t>
            </w:r>
            <w:r w:rsidR="00A20667" w:rsidRPr="007D0D18">
              <w:t>Kiến thức l</w:t>
            </w:r>
            <w:r w:rsidRPr="007D0D18">
              <w:t xml:space="preserve">ý thuyết không phù hợp hoặc không có </w:t>
            </w:r>
            <w:r w:rsidR="00A20667" w:rsidRPr="007D0D18">
              <w:t>kiến thức</w:t>
            </w:r>
          </w:p>
        </w:tc>
      </w:tr>
      <w:tr w:rsidR="00D02961" w:rsidRPr="007D0D18" w14:paraId="70016B6D" w14:textId="77777777" w:rsidTr="00A85456">
        <w:tc>
          <w:tcPr>
            <w:tcW w:w="991" w:type="dxa"/>
          </w:tcPr>
          <w:p w14:paraId="06C044D0" w14:textId="77777777" w:rsidR="00D02961" w:rsidRPr="007D0D18" w:rsidRDefault="00D02961" w:rsidP="00535D93">
            <w:r w:rsidRPr="007D0D18">
              <w:t xml:space="preserve">Trình </w:t>
            </w:r>
            <w:r w:rsidRPr="007D0D18">
              <w:lastRenderedPageBreak/>
              <w:t>bày</w:t>
            </w:r>
          </w:p>
        </w:tc>
        <w:tc>
          <w:tcPr>
            <w:tcW w:w="737" w:type="dxa"/>
          </w:tcPr>
          <w:p w14:paraId="64C66B6D" w14:textId="18C18FDC" w:rsidR="00D02961" w:rsidRPr="007D0D18" w:rsidRDefault="00A20667" w:rsidP="00535D93">
            <w:r w:rsidRPr="007D0D18">
              <w:lastRenderedPageBreak/>
              <w:t>3</w:t>
            </w:r>
            <w:r w:rsidR="00523121" w:rsidRPr="007D0D18">
              <w:t>.3</w:t>
            </w:r>
          </w:p>
        </w:tc>
        <w:tc>
          <w:tcPr>
            <w:tcW w:w="825" w:type="dxa"/>
          </w:tcPr>
          <w:p w14:paraId="191C9583" w14:textId="497C2268" w:rsidR="00D02961" w:rsidRPr="007D0D18" w:rsidRDefault="00A20667" w:rsidP="00535D93">
            <w:r w:rsidRPr="007D0D18">
              <w:t>2</w:t>
            </w:r>
            <w:r w:rsidR="00D02961" w:rsidRPr="007D0D18">
              <w:t>0%</w:t>
            </w:r>
          </w:p>
        </w:tc>
        <w:tc>
          <w:tcPr>
            <w:tcW w:w="2144" w:type="dxa"/>
          </w:tcPr>
          <w:p w14:paraId="78A09409" w14:textId="77777777" w:rsidR="00D02961" w:rsidRPr="007D0D18" w:rsidRDefault="00D02961" w:rsidP="00535D93">
            <w:r w:rsidRPr="007D0D18">
              <w:t xml:space="preserve">- Đúng định dạng </w:t>
            </w:r>
            <w:r w:rsidRPr="007D0D18">
              <w:lastRenderedPageBreak/>
              <w:t xml:space="preserve">yêu </w:t>
            </w:r>
            <w:proofErr w:type="gramStart"/>
            <w:r w:rsidRPr="007D0D18">
              <w:t>cầu;</w:t>
            </w:r>
            <w:proofErr w:type="gramEnd"/>
          </w:p>
          <w:p w14:paraId="435C081E" w14:textId="77777777" w:rsidR="00D02961" w:rsidRPr="007D0D18" w:rsidRDefault="00D02961" w:rsidP="00535D93">
            <w:r w:rsidRPr="007D0D18">
              <w:t xml:space="preserve">- Ngôn ngữ khoa học, logic, chặt chẽ, không lỗi chính </w:t>
            </w:r>
            <w:proofErr w:type="gramStart"/>
            <w:r w:rsidRPr="007D0D18">
              <w:t>tả;</w:t>
            </w:r>
            <w:proofErr w:type="gramEnd"/>
          </w:p>
          <w:p w14:paraId="3CB041A3" w14:textId="77777777" w:rsidR="00D02961" w:rsidRPr="007D0D18" w:rsidRDefault="00D02961" w:rsidP="00535D93">
            <w:r w:rsidRPr="007D0D18">
              <w:t>- Biểu đồ, bảng biểu đẹp, danh mục tham khảo theo chuẩn quốc tế.</w:t>
            </w:r>
          </w:p>
        </w:tc>
        <w:tc>
          <w:tcPr>
            <w:tcW w:w="1837" w:type="dxa"/>
          </w:tcPr>
          <w:p w14:paraId="50D2E2C8" w14:textId="77777777" w:rsidR="00D02961" w:rsidRPr="007D0D18" w:rsidRDefault="00D02961" w:rsidP="00535D93">
            <w:r w:rsidRPr="007D0D18">
              <w:lastRenderedPageBreak/>
              <w:t xml:space="preserve">- Đúng định </w:t>
            </w:r>
            <w:r w:rsidRPr="007D0D18">
              <w:lastRenderedPageBreak/>
              <w:t xml:space="preserve">dạng yêu </w:t>
            </w:r>
            <w:proofErr w:type="gramStart"/>
            <w:r w:rsidRPr="007D0D18">
              <w:t>cầu;</w:t>
            </w:r>
            <w:proofErr w:type="gramEnd"/>
          </w:p>
          <w:p w14:paraId="4552E0F5" w14:textId="77777777" w:rsidR="00D02961" w:rsidRPr="007D0D18" w:rsidRDefault="00D02961" w:rsidP="00535D93">
            <w:r w:rsidRPr="007D0D18">
              <w:t xml:space="preserve">- Ngôn ngữ phù hợp, có ít lỗi chính tả, ngữ </w:t>
            </w:r>
            <w:proofErr w:type="gramStart"/>
            <w:r w:rsidRPr="007D0D18">
              <w:t>pháp;</w:t>
            </w:r>
            <w:proofErr w:type="gramEnd"/>
          </w:p>
          <w:p w14:paraId="178CE9BA" w14:textId="77777777" w:rsidR="00D02961" w:rsidRPr="007D0D18" w:rsidRDefault="00D02961" w:rsidP="00535D93">
            <w:r w:rsidRPr="007D0D18">
              <w:t>- Biểu đồ, bảng biểu phù hợp, danh mục tham khảo đầy đủ.</w:t>
            </w:r>
          </w:p>
        </w:tc>
        <w:tc>
          <w:tcPr>
            <w:tcW w:w="2120" w:type="dxa"/>
          </w:tcPr>
          <w:p w14:paraId="13EF4C6E" w14:textId="77777777" w:rsidR="00D02961" w:rsidRPr="007D0D18" w:rsidRDefault="00D02961" w:rsidP="00535D93">
            <w:r w:rsidRPr="007D0D18">
              <w:lastRenderedPageBreak/>
              <w:t xml:space="preserve">- Chưa đúng định </w:t>
            </w:r>
            <w:r w:rsidRPr="007D0D18">
              <w:lastRenderedPageBreak/>
              <w:t xml:space="preserve">dạng yêu </w:t>
            </w:r>
            <w:proofErr w:type="gramStart"/>
            <w:r w:rsidRPr="007D0D18">
              <w:t>cầu;</w:t>
            </w:r>
            <w:proofErr w:type="gramEnd"/>
          </w:p>
          <w:p w14:paraId="5E53D2DA" w14:textId="31242BB5" w:rsidR="00D02961" w:rsidRPr="007D0D18" w:rsidRDefault="00D02961" w:rsidP="00535D93">
            <w:r w:rsidRPr="007D0D18">
              <w:t xml:space="preserve">- Ngôn ngữ chưa phù hợp, nhiều lỗi chính tả, ngữ </w:t>
            </w:r>
            <w:proofErr w:type="gramStart"/>
            <w:r w:rsidRPr="007D0D18">
              <w:t>pháp</w:t>
            </w:r>
            <w:r w:rsidR="00F4692F" w:rsidRPr="007D0D18">
              <w:t>;</w:t>
            </w:r>
            <w:proofErr w:type="gramEnd"/>
          </w:p>
          <w:p w14:paraId="455C558C" w14:textId="0A10E708" w:rsidR="00F4692F" w:rsidRPr="007D0D18" w:rsidRDefault="00F4692F" w:rsidP="00535D93">
            <w:r w:rsidRPr="007D0D18">
              <w:t>- Biểu đồ bảng biểu không phù hợp hoặc không có.</w:t>
            </w:r>
          </w:p>
          <w:p w14:paraId="50CCEC8E" w14:textId="77777777" w:rsidR="00D02961" w:rsidRPr="007D0D18" w:rsidRDefault="00D02961" w:rsidP="00535D93"/>
        </w:tc>
        <w:tc>
          <w:tcPr>
            <w:tcW w:w="1983" w:type="dxa"/>
          </w:tcPr>
          <w:p w14:paraId="609BEAFC" w14:textId="7CDB3FC5" w:rsidR="00D02961" w:rsidRPr="007D0D18" w:rsidRDefault="00D02961" w:rsidP="00535D93">
            <w:r w:rsidRPr="007D0D18">
              <w:lastRenderedPageBreak/>
              <w:t xml:space="preserve">- Không có định </w:t>
            </w:r>
            <w:proofErr w:type="gramStart"/>
            <w:r w:rsidRPr="007D0D18">
              <w:lastRenderedPageBreak/>
              <w:t>dạng;</w:t>
            </w:r>
            <w:proofErr w:type="gramEnd"/>
          </w:p>
          <w:p w14:paraId="5892B8DC" w14:textId="77777777" w:rsidR="00D02961" w:rsidRPr="007D0D18" w:rsidRDefault="00D02961" w:rsidP="00535D93">
            <w:r w:rsidRPr="007D0D18">
              <w:t>- Ngôn ngữ không phù hợp.</w:t>
            </w:r>
          </w:p>
          <w:p w14:paraId="0FCABEAB" w14:textId="77777777" w:rsidR="00D02961" w:rsidRPr="007D0D18" w:rsidRDefault="00D02961" w:rsidP="00535D93"/>
        </w:tc>
      </w:tr>
    </w:tbl>
    <w:p w14:paraId="7FD4C577" w14:textId="77777777" w:rsidR="007D5A58" w:rsidRPr="007D0D18" w:rsidRDefault="007D5A58" w:rsidP="00535D93"/>
    <w:sectPr w:rsidR="007D5A58" w:rsidRPr="007D0D18" w:rsidSect="0024314C">
      <w:footerReference w:type="default" r:id="rId10"/>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46456D" w14:textId="77777777" w:rsidR="00745068" w:rsidRDefault="00745068" w:rsidP="00535D93">
      <w:r>
        <w:separator/>
      </w:r>
    </w:p>
  </w:endnote>
  <w:endnote w:type="continuationSeparator" w:id="0">
    <w:p w14:paraId="77029807" w14:textId="77777777" w:rsidR="00745068" w:rsidRDefault="00745068" w:rsidP="00535D93">
      <w:r>
        <w:continuationSeparator/>
      </w:r>
    </w:p>
  </w:endnote>
  <w:endnote w:type="continuationNotice" w:id="1">
    <w:p w14:paraId="69B48AF2" w14:textId="77777777" w:rsidR="00D6184B" w:rsidRDefault="00D6184B" w:rsidP="00535D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rsidP="00535D93">
    <w:pPr>
      <w:pStyle w:val="Foo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rsidP="00535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75E44B" w14:textId="77777777" w:rsidR="00745068" w:rsidRDefault="00745068" w:rsidP="00535D93">
      <w:r>
        <w:separator/>
      </w:r>
    </w:p>
  </w:footnote>
  <w:footnote w:type="continuationSeparator" w:id="0">
    <w:p w14:paraId="347ACF8C" w14:textId="77777777" w:rsidR="00745068" w:rsidRDefault="00745068" w:rsidP="00535D93">
      <w:r>
        <w:continuationSeparator/>
      </w:r>
    </w:p>
  </w:footnote>
  <w:footnote w:type="continuationNotice" w:id="1">
    <w:p w14:paraId="5CA36D52" w14:textId="77777777" w:rsidR="00D6184B" w:rsidRDefault="00D6184B" w:rsidP="00535D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493C09"/>
    <w:multiLevelType w:val="multilevel"/>
    <w:tmpl w:val="EAEC11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D424A75"/>
    <w:multiLevelType w:val="hybridMultilevel"/>
    <w:tmpl w:val="FF8EA1BE"/>
    <w:lvl w:ilvl="0" w:tplc="A02E89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4"/>
  </w:num>
  <w:num w:numId="2" w16cid:durableId="2107922609">
    <w:abstractNumId w:val="20"/>
  </w:num>
  <w:num w:numId="3" w16cid:durableId="1480686801">
    <w:abstractNumId w:val="9"/>
  </w:num>
  <w:num w:numId="4" w16cid:durableId="1125276918">
    <w:abstractNumId w:val="0"/>
  </w:num>
  <w:num w:numId="5" w16cid:durableId="1781952469">
    <w:abstractNumId w:val="7"/>
  </w:num>
  <w:num w:numId="6" w16cid:durableId="2036882047">
    <w:abstractNumId w:val="13"/>
  </w:num>
  <w:num w:numId="7" w16cid:durableId="116145175">
    <w:abstractNumId w:val="21"/>
  </w:num>
  <w:num w:numId="8" w16cid:durableId="303975923">
    <w:abstractNumId w:val="14"/>
  </w:num>
  <w:num w:numId="9" w16cid:durableId="1059324610">
    <w:abstractNumId w:val="26"/>
  </w:num>
  <w:num w:numId="10" w16cid:durableId="52051264">
    <w:abstractNumId w:val="24"/>
  </w:num>
  <w:num w:numId="11" w16cid:durableId="667102568">
    <w:abstractNumId w:val="10"/>
  </w:num>
  <w:num w:numId="12" w16cid:durableId="174662165">
    <w:abstractNumId w:val="30"/>
  </w:num>
  <w:num w:numId="13" w16cid:durableId="3408599">
    <w:abstractNumId w:val="18"/>
  </w:num>
  <w:num w:numId="14" w16cid:durableId="1024943303">
    <w:abstractNumId w:val="29"/>
  </w:num>
  <w:num w:numId="15" w16cid:durableId="1031762097">
    <w:abstractNumId w:val="5"/>
  </w:num>
  <w:num w:numId="16" w16cid:durableId="786432908">
    <w:abstractNumId w:val="2"/>
  </w:num>
  <w:num w:numId="17" w16cid:durableId="1120298666">
    <w:abstractNumId w:val="16"/>
  </w:num>
  <w:num w:numId="18" w16cid:durableId="1015154149">
    <w:abstractNumId w:val="1"/>
  </w:num>
  <w:num w:numId="19" w16cid:durableId="1361859097">
    <w:abstractNumId w:val="17"/>
  </w:num>
  <w:num w:numId="20" w16cid:durableId="1562138148">
    <w:abstractNumId w:val="22"/>
  </w:num>
  <w:num w:numId="21" w16cid:durableId="152186752">
    <w:abstractNumId w:val="27"/>
  </w:num>
  <w:num w:numId="22" w16cid:durableId="1375423588">
    <w:abstractNumId w:val="12"/>
  </w:num>
  <w:num w:numId="23" w16cid:durableId="2062287038">
    <w:abstractNumId w:val="6"/>
  </w:num>
  <w:num w:numId="24" w16cid:durableId="382023527">
    <w:abstractNumId w:val="8"/>
  </w:num>
  <w:num w:numId="25" w16cid:durableId="1086993682">
    <w:abstractNumId w:val="11"/>
  </w:num>
  <w:num w:numId="26" w16cid:durableId="11760957">
    <w:abstractNumId w:val="28"/>
  </w:num>
  <w:num w:numId="27" w16cid:durableId="2130585675">
    <w:abstractNumId w:val="25"/>
  </w:num>
  <w:num w:numId="28" w16cid:durableId="1775049637">
    <w:abstractNumId w:val="15"/>
  </w:num>
  <w:num w:numId="29" w16cid:durableId="1582058580">
    <w:abstractNumId w:val="3"/>
  </w:num>
  <w:num w:numId="30" w16cid:durableId="1006984344">
    <w:abstractNumId w:val="19"/>
  </w:num>
  <w:num w:numId="31" w16cid:durableId="11305864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grammar="clean"/>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463BD"/>
    <w:rsid w:val="00055A0A"/>
    <w:rsid w:val="0005621C"/>
    <w:rsid w:val="000645B1"/>
    <w:rsid w:val="00064A8D"/>
    <w:rsid w:val="0007310F"/>
    <w:rsid w:val="00073382"/>
    <w:rsid w:val="00074EEC"/>
    <w:rsid w:val="00076B91"/>
    <w:rsid w:val="000777B6"/>
    <w:rsid w:val="0008087F"/>
    <w:rsid w:val="00083483"/>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07E2"/>
    <w:rsid w:val="001015A0"/>
    <w:rsid w:val="00101697"/>
    <w:rsid w:val="00104C7B"/>
    <w:rsid w:val="00105297"/>
    <w:rsid w:val="00106C3F"/>
    <w:rsid w:val="001105CA"/>
    <w:rsid w:val="0011097A"/>
    <w:rsid w:val="001155E9"/>
    <w:rsid w:val="00117441"/>
    <w:rsid w:val="00117FC1"/>
    <w:rsid w:val="0012194A"/>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201"/>
    <w:rsid w:val="001D7D59"/>
    <w:rsid w:val="001E03F3"/>
    <w:rsid w:val="001E0C88"/>
    <w:rsid w:val="001E17CB"/>
    <w:rsid w:val="001E1956"/>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33FF"/>
    <w:rsid w:val="00234A94"/>
    <w:rsid w:val="002370D9"/>
    <w:rsid w:val="0024314C"/>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2F83"/>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13D"/>
    <w:rsid w:val="002C4F88"/>
    <w:rsid w:val="002C6652"/>
    <w:rsid w:val="002C6B1B"/>
    <w:rsid w:val="002D0D8C"/>
    <w:rsid w:val="002D35D1"/>
    <w:rsid w:val="002E0E7F"/>
    <w:rsid w:val="002E20CB"/>
    <w:rsid w:val="002E51D6"/>
    <w:rsid w:val="002E5A07"/>
    <w:rsid w:val="002F02CA"/>
    <w:rsid w:val="002F2E56"/>
    <w:rsid w:val="002F68B2"/>
    <w:rsid w:val="002F701C"/>
    <w:rsid w:val="00302E20"/>
    <w:rsid w:val="00307A1E"/>
    <w:rsid w:val="00313F6C"/>
    <w:rsid w:val="003145FA"/>
    <w:rsid w:val="0031597B"/>
    <w:rsid w:val="003166F6"/>
    <w:rsid w:val="003175F7"/>
    <w:rsid w:val="00325F88"/>
    <w:rsid w:val="00326440"/>
    <w:rsid w:val="00326566"/>
    <w:rsid w:val="00330033"/>
    <w:rsid w:val="00333B9A"/>
    <w:rsid w:val="00333F68"/>
    <w:rsid w:val="00337151"/>
    <w:rsid w:val="00340AFB"/>
    <w:rsid w:val="003411BA"/>
    <w:rsid w:val="0034328F"/>
    <w:rsid w:val="0034338A"/>
    <w:rsid w:val="00343394"/>
    <w:rsid w:val="0034527D"/>
    <w:rsid w:val="003467FD"/>
    <w:rsid w:val="00351D56"/>
    <w:rsid w:val="00362676"/>
    <w:rsid w:val="003627A2"/>
    <w:rsid w:val="00363104"/>
    <w:rsid w:val="00364870"/>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0D6B"/>
    <w:rsid w:val="003C399B"/>
    <w:rsid w:val="003C5778"/>
    <w:rsid w:val="003C7FC3"/>
    <w:rsid w:val="003D103A"/>
    <w:rsid w:val="003D39C8"/>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336F"/>
    <w:rsid w:val="00434621"/>
    <w:rsid w:val="0043506C"/>
    <w:rsid w:val="00435430"/>
    <w:rsid w:val="004427DB"/>
    <w:rsid w:val="00446718"/>
    <w:rsid w:val="004502F9"/>
    <w:rsid w:val="00451F0C"/>
    <w:rsid w:val="0045627A"/>
    <w:rsid w:val="0045689F"/>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33FD"/>
    <w:rsid w:val="004A2044"/>
    <w:rsid w:val="004A2742"/>
    <w:rsid w:val="004A79B1"/>
    <w:rsid w:val="004B1B30"/>
    <w:rsid w:val="004B4724"/>
    <w:rsid w:val="004B5FD3"/>
    <w:rsid w:val="004B6826"/>
    <w:rsid w:val="004D0931"/>
    <w:rsid w:val="004D1E39"/>
    <w:rsid w:val="004D3A9B"/>
    <w:rsid w:val="004D3F2F"/>
    <w:rsid w:val="004E2AF2"/>
    <w:rsid w:val="004E6D44"/>
    <w:rsid w:val="004F0886"/>
    <w:rsid w:val="004F3FF1"/>
    <w:rsid w:val="004F57C7"/>
    <w:rsid w:val="00500548"/>
    <w:rsid w:val="00500CEC"/>
    <w:rsid w:val="00501BCF"/>
    <w:rsid w:val="00503A3C"/>
    <w:rsid w:val="00505E53"/>
    <w:rsid w:val="00506811"/>
    <w:rsid w:val="0051263D"/>
    <w:rsid w:val="005143D6"/>
    <w:rsid w:val="0051449B"/>
    <w:rsid w:val="005155DE"/>
    <w:rsid w:val="00515E40"/>
    <w:rsid w:val="00520160"/>
    <w:rsid w:val="00520A94"/>
    <w:rsid w:val="00523121"/>
    <w:rsid w:val="005301D5"/>
    <w:rsid w:val="0053145C"/>
    <w:rsid w:val="00533E98"/>
    <w:rsid w:val="00534896"/>
    <w:rsid w:val="00535231"/>
    <w:rsid w:val="00535D93"/>
    <w:rsid w:val="00536DBF"/>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4115"/>
    <w:rsid w:val="005A7AA5"/>
    <w:rsid w:val="005B1BA4"/>
    <w:rsid w:val="005B4485"/>
    <w:rsid w:val="005B49E6"/>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43916"/>
    <w:rsid w:val="00653B6C"/>
    <w:rsid w:val="00656231"/>
    <w:rsid w:val="00660F21"/>
    <w:rsid w:val="006701A3"/>
    <w:rsid w:val="00670976"/>
    <w:rsid w:val="00671655"/>
    <w:rsid w:val="00672F61"/>
    <w:rsid w:val="006736BA"/>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62AC"/>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45068"/>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1FEE"/>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D18"/>
    <w:rsid w:val="007D0FDA"/>
    <w:rsid w:val="007D1AB3"/>
    <w:rsid w:val="007D25DE"/>
    <w:rsid w:val="007D2706"/>
    <w:rsid w:val="007D313A"/>
    <w:rsid w:val="007D39F6"/>
    <w:rsid w:val="007D45B7"/>
    <w:rsid w:val="007D54FE"/>
    <w:rsid w:val="007D5A58"/>
    <w:rsid w:val="007E180E"/>
    <w:rsid w:val="007E59F9"/>
    <w:rsid w:val="007E791E"/>
    <w:rsid w:val="007F0D48"/>
    <w:rsid w:val="007F3EDA"/>
    <w:rsid w:val="007F4607"/>
    <w:rsid w:val="007F745C"/>
    <w:rsid w:val="00801EE2"/>
    <w:rsid w:val="00802247"/>
    <w:rsid w:val="008041D3"/>
    <w:rsid w:val="00805746"/>
    <w:rsid w:val="008062FA"/>
    <w:rsid w:val="0081399E"/>
    <w:rsid w:val="00814084"/>
    <w:rsid w:val="00815213"/>
    <w:rsid w:val="00817C83"/>
    <w:rsid w:val="008231E4"/>
    <w:rsid w:val="00826136"/>
    <w:rsid w:val="008273EE"/>
    <w:rsid w:val="0083507C"/>
    <w:rsid w:val="008429FA"/>
    <w:rsid w:val="00847775"/>
    <w:rsid w:val="0084778F"/>
    <w:rsid w:val="00851F0F"/>
    <w:rsid w:val="00853AB3"/>
    <w:rsid w:val="00854A1C"/>
    <w:rsid w:val="00854C07"/>
    <w:rsid w:val="00860AC1"/>
    <w:rsid w:val="008613AF"/>
    <w:rsid w:val="00861783"/>
    <w:rsid w:val="00864447"/>
    <w:rsid w:val="0086472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896"/>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6C1E"/>
    <w:rsid w:val="008F7077"/>
    <w:rsid w:val="00900C91"/>
    <w:rsid w:val="009036E0"/>
    <w:rsid w:val="00903D75"/>
    <w:rsid w:val="00904417"/>
    <w:rsid w:val="00904F32"/>
    <w:rsid w:val="0090508B"/>
    <w:rsid w:val="0090643E"/>
    <w:rsid w:val="00910763"/>
    <w:rsid w:val="009112A4"/>
    <w:rsid w:val="009116C7"/>
    <w:rsid w:val="00912656"/>
    <w:rsid w:val="00912845"/>
    <w:rsid w:val="00912BEB"/>
    <w:rsid w:val="00912EC1"/>
    <w:rsid w:val="00915292"/>
    <w:rsid w:val="00920A8F"/>
    <w:rsid w:val="009236F3"/>
    <w:rsid w:val="009254A1"/>
    <w:rsid w:val="00925880"/>
    <w:rsid w:val="009258EB"/>
    <w:rsid w:val="00930A60"/>
    <w:rsid w:val="0093223B"/>
    <w:rsid w:val="00936C16"/>
    <w:rsid w:val="00945D7E"/>
    <w:rsid w:val="00945F33"/>
    <w:rsid w:val="00946D87"/>
    <w:rsid w:val="009472FA"/>
    <w:rsid w:val="00955101"/>
    <w:rsid w:val="0095580E"/>
    <w:rsid w:val="00956050"/>
    <w:rsid w:val="009572DF"/>
    <w:rsid w:val="009617E5"/>
    <w:rsid w:val="00964A5E"/>
    <w:rsid w:val="00964C1B"/>
    <w:rsid w:val="0096644E"/>
    <w:rsid w:val="00967A77"/>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D4B33"/>
    <w:rsid w:val="009E0E5D"/>
    <w:rsid w:val="009E274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0667"/>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95C8F"/>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E7D7A"/>
    <w:rsid w:val="00AF15D5"/>
    <w:rsid w:val="00AF28FB"/>
    <w:rsid w:val="00AF40D4"/>
    <w:rsid w:val="00AF47C6"/>
    <w:rsid w:val="00AF4B65"/>
    <w:rsid w:val="00B06918"/>
    <w:rsid w:val="00B14BE3"/>
    <w:rsid w:val="00B1533C"/>
    <w:rsid w:val="00B15A62"/>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50B0"/>
    <w:rsid w:val="00B470F3"/>
    <w:rsid w:val="00B47E60"/>
    <w:rsid w:val="00B502BB"/>
    <w:rsid w:val="00B53E38"/>
    <w:rsid w:val="00B56204"/>
    <w:rsid w:val="00B61492"/>
    <w:rsid w:val="00B62789"/>
    <w:rsid w:val="00B62B3C"/>
    <w:rsid w:val="00B63261"/>
    <w:rsid w:val="00B6408E"/>
    <w:rsid w:val="00B702E8"/>
    <w:rsid w:val="00B70D1A"/>
    <w:rsid w:val="00B7216C"/>
    <w:rsid w:val="00B743A4"/>
    <w:rsid w:val="00B75037"/>
    <w:rsid w:val="00B75B74"/>
    <w:rsid w:val="00B76564"/>
    <w:rsid w:val="00B81962"/>
    <w:rsid w:val="00B8404D"/>
    <w:rsid w:val="00B92CCB"/>
    <w:rsid w:val="00B930EF"/>
    <w:rsid w:val="00B93446"/>
    <w:rsid w:val="00B95599"/>
    <w:rsid w:val="00B96BE8"/>
    <w:rsid w:val="00BA2345"/>
    <w:rsid w:val="00BA262C"/>
    <w:rsid w:val="00BA271E"/>
    <w:rsid w:val="00BA443F"/>
    <w:rsid w:val="00BA4E18"/>
    <w:rsid w:val="00BB0A44"/>
    <w:rsid w:val="00BB21CD"/>
    <w:rsid w:val="00BB5F2B"/>
    <w:rsid w:val="00BB6C70"/>
    <w:rsid w:val="00BC1750"/>
    <w:rsid w:val="00BC52CF"/>
    <w:rsid w:val="00BC7922"/>
    <w:rsid w:val="00BD0FCA"/>
    <w:rsid w:val="00BD679D"/>
    <w:rsid w:val="00BE1B6E"/>
    <w:rsid w:val="00BE2E3D"/>
    <w:rsid w:val="00BE5BF9"/>
    <w:rsid w:val="00BE6C35"/>
    <w:rsid w:val="00BE7D99"/>
    <w:rsid w:val="00BF71F9"/>
    <w:rsid w:val="00C03DB7"/>
    <w:rsid w:val="00C056EC"/>
    <w:rsid w:val="00C13EA6"/>
    <w:rsid w:val="00C16DD5"/>
    <w:rsid w:val="00C1717F"/>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2DEB"/>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6E80"/>
    <w:rsid w:val="00C97E76"/>
    <w:rsid w:val="00CA04D7"/>
    <w:rsid w:val="00CA09CD"/>
    <w:rsid w:val="00CA133B"/>
    <w:rsid w:val="00CA2C63"/>
    <w:rsid w:val="00CA2CCB"/>
    <w:rsid w:val="00CA49AC"/>
    <w:rsid w:val="00CA5746"/>
    <w:rsid w:val="00CA74B3"/>
    <w:rsid w:val="00CA7D8D"/>
    <w:rsid w:val="00CB08F6"/>
    <w:rsid w:val="00CB09FF"/>
    <w:rsid w:val="00CB4ADC"/>
    <w:rsid w:val="00CB72C2"/>
    <w:rsid w:val="00CB7B92"/>
    <w:rsid w:val="00CC1113"/>
    <w:rsid w:val="00CC389F"/>
    <w:rsid w:val="00CD0F8A"/>
    <w:rsid w:val="00CD5B18"/>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6184B"/>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1508A"/>
    <w:rsid w:val="00E2267E"/>
    <w:rsid w:val="00E2385B"/>
    <w:rsid w:val="00E2413C"/>
    <w:rsid w:val="00E256D2"/>
    <w:rsid w:val="00E30D93"/>
    <w:rsid w:val="00E327CA"/>
    <w:rsid w:val="00E32A93"/>
    <w:rsid w:val="00E34114"/>
    <w:rsid w:val="00E36061"/>
    <w:rsid w:val="00E37961"/>
    <w:rsid w:val="00E42334"/>
    <w:rsid w:val="00E42C1B"/>
    <w:rsid w:val="00E42D05"/>
    <w:rsid w:val="00E4381B"/>
    <w:rsid w:val="00E458B3"/>
    <w:rsid w:val="00E45CBC"/>
    <w:rsid w:val="00E50C88"/>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17D31"/>
    <w:rsid w:val="00F20AFE"/>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3CA4"/>
    <w:rsid w:val="00F744AD"/>
    <w:rsid w:val="00F74765"/>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12C3"/>
    <w:rsid w:val="00FD2FEA"/>
    <w:rsid w:val="00FD4E9D"/>
    <w:rsid w:val="00FE0512"/>
    <w:rsid w:val="00FE17BD"/>
    <w:rsid w:val="00FE40FA"/>
    <w:rsid w:val="00FF2802"/>
    <w:rsid w:val="00FF2F5D"/>
    <w:rsid w:val="00FF318C"/>
    <w:rsid w:val="00FF3EAA"/>
    <w:rsid w:val="330BD194"/>
    <w:rsid w:val="34691B51"/>
    <w:rsid w:val="60235A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6E60689A-7EB0-419F-879B-21BCAC6F3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D93"/>
    <w:pPr>
      <w:widowControl w:val="0"/>
      <w:jc w:val="both"/>
    </w:pPr>
    <w:rPr>
      <w:rFonts w:ascii="Times New Roman" w:hAnsi="Times New Roman"/>
      <w:bCs/>
      <w:sz w:val="24"/>
      <w:szCs w:val="24"/>
      <w:lang w:val="fr-FR"/>
    </w:rPr>
  </w:style>
  <w:style w:type="paragraph" w:styleId="Heading1">
    <w:name w:val="heading 1"/>
    <w:basedOn w:val="Normal"/>
    <w:next w:val="Normal"/>
    <w:link w:val="Heading1Char"/>
    <w:uiPriority w:val="9"/>
    <w:qFormat/>
    <w:rsid w:val="00C1717F"/>
    <w:pPr>
      <w:tabs>
        <w:tab w:val="left" w:pos="720"/>
      </w:tabs>
      <w:spacing w:before="60" w:after="40" w:line="288" w:lineRule="auto"/>
      <w:outlineLvl w:val="0"/>
    </w:pPr>
    <w:rPr>
      <w:rFonts w:eastAsia="Times New Roman"/>
      <w:b/>
    </w:rPr>
  </w:style>
  <w:style w:type="paragraph" w:styleId="Heading2">
    <w:name w:val="heading 2"/>
    <w:basedOn w:val="Normal"/>
    <w:next w:val="Normal"/>
    <w:link w:val="Heading2Char"/>
    <w:uiPriority w:val="9"/>
    <w:unhideWhenUsed/>
    <w:qFormat/>
    <w:rsid w:val="00B7216C"/>
    <w:pPr>
      <w:outlineLvl w:val="1"/>
    </w:pPr>
    <w:rPr>
      <w:b/>
      <w:bCs w:val="0"/>
      <w:lang w:val="pt-B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val="0"/>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C1717F"/>
    <w:rPr>
      <w:rFonts w:ascii="Times New Roman" w:eastAsia="Times New Roman" w:hAnsi="Times New Roman"/>
      <w:b/>
      <w:bCs/>
      <w:sz w:val="24"/>
      <w:szCs w:val="24"/>
      <w:lang w:val="fr-FR"/>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rPr>
      <w:rFonts w:eastAsia="Times New Roman"/>
    </w:r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Emphasis">
    <w:name w:val="Emphasis"/>
    <w:uiPriority w:val="20"/>
    <w:qFormat/>
    <w:rsid w:val="00864727"/>
    <w:rPr>
      <w:i/>
      <w:iCs/>
    </w:rPr>
  </w:style>
  <w:style w:type="character" w:customStyle="1" w:styleId="Heading2Char">
    <w:name w:val="Heading 2 Char"/>
    <w:basedOn w:val="DefaultParagraphFont"/>
    <w:link w:val="Heading2"/>
    <w:uiPriority w:val="9"/>
    <w:rsid w:val="00B7216C"/>
    <w:rPr>
      <w:rFonts w:ascii="Times New Roman" w:hAnsi="Times New Roman"/>
      <w:b/>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77864482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36802890">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51879152">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3259425">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quand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ongnt_cnt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5</TotalTime>
  <Pages>11</Pages>
  <Words>2727</Words>
  <Characters>15547</Characters>
  <Application>Microsoft Office Word</Application>
  <DocSecurity>0</DocSecurity>
  <Lines>129</Lines>
  <Paragraphs>36</Paragraphs>
  <ScaleCrop>false</ScaleCrop>
  <Company/>
  <LinksUpToDate>false</LinksUpToDate>
  <CharactersWithSpaces>18238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74</cp:revision>
  <cp:lastPrinted>2015-08-11T15:14:00Z</cp:lastPrinted>
  <dcterms:created xsi:type="dcterms:W3CDTF">2024-02-27T05:10:00Z</dcterms:created>
  <dcterms:modified xsi:type="dcterms:W3CDTF">2024-09-07T04:19:00Z</dcterms:modified>
</cp:coreProperties>
</file>