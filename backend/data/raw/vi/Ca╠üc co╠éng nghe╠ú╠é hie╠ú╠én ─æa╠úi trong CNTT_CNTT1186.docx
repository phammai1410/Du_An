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410126E9" w14:textId="77777777" w:rsidTr="00342DCE">
        <w:trPr>
          <w:jc w:val="center"/>
        </w:trPr>
        <w:tc>
          <w:tcPr>
            <w:tcW w:w="4164" w:type="dxa"/>
          </w:tcPr>
          <w:p w14:paraId="79FC2E57" w14:textId="77777777" w:rsidR="005B1BA4" w:rsidRPr="00D83953" w:rsidRDefault="005B1BA4" w:rsidP="00D83953">
            <w:pPr>
              <w:tabs>
                <w:tab w:val="left" w:pos="720"/>
              </w:tabs>
              <w:spacing w:before="60" w:after="40" w:line="288" w:lineRule="auto"/>
              <w:jc w:val="center"/>
            </w:pPr>
            <w:r w:rsidRPr="00D83953">
              <w:t>BỘ GIÁO DỤC VÀ ĐÀO TẠO</w:t>
            </w:r>
          </w:p>
          <w:p w14:paraId="5A8AA68E"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1424859B"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582653FD"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5170F217"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75044CBF"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643E854B" w14:textId="77777777" w:rsidR="007A5890" w:rsidRPr="007A5890" w:rsidRDefault="007A5890" w:rsidP="007A5890"/>
    <w:p w14:paraId="4D8C877B" w14:textId="77777777" w:rsidR="005B1BA4" w:rsidRPr="00B61FCD" w:rsidRDefault="005B1BA4" w:rsidP="00B61FCD">
      <w:pPr>
        <w:pStyle w:val="Title"/>
      </w:pPr>
      <w:r w:rsidRPr="00B61FCD">
        <w:t>ĐỀ CƯƠNG HỌC PHẦN</w:t>
      </w:r>
      <w:r w:rsidR="00D26932" w:rsidRPr="00B61FCD">
        <w:t xml:space="preserve"> CHI TIẾT</w:t>
      </w:r>
    </w:p>
    <w:p w14:paraId="23364F7B"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7593D455" w14:textId="71A1BF7B" w:rsidR="005B1BA4" w:rsidRPr="00D83953" w:rsidRDefault="005B1BA4" w:rsidP="00D83953">
      <w:pPr>
        <w:tabs>
          <w:tab w:val="left" w:pos="720"/>
          <w:tab w:val="left" w:pos="4690"/>
          <w:tab w:val="left" w:pos="11323"/>
          <w:tab w:val="left" w:pos="12938"/>
        </w:tabs>
        <w:spacing w:before="60" w:after="40" w:line="288" w:lineRule="auto"/>
        <w:ind w:left="108"/>
        <w:jc w:val="center"/>
      </w:pPr>
      <w:r w:rsidRPr="00D83953">
        <w:t>(</w:t>
      </w:r>
      <w:r w:rsidRPr="00D83953">
        <w:rPr>
          <w:i/>
          <w:iCs/>
        </w:rPr>
        <w:t xml:space="preserve">Ban hành kèm theo </w:t>
      </w:r>
      <w:r w:rsidR="00C42EE3" w:rsidRPr="00D83953">
        <w:rPr>
          <w:i/>
          <w:iCs/>
        </w:rPr>
        <w:t>Q</w:t>
      </w:r>
      <w:r w:rsidRPr="00D83953">
        <w:rPr>
          <w:i/>
          <w:iCs/>
        </w:rPr>
        <w:t>uyết định số</w:t>
      </w:r>
      <w:r w:rsidR="00131250">
        <w:rPr>
          <w:i/>
          <w:iCs/>
        </w:rPr>
        <w:t xml:space="preserve"> 628/</w:t>
      </w:r>
      <w:r w:rsidRPr="00D83953">
        <w:rPr>
          <w:i/>
          <w:iCs/>
        </w:rPr>
        <w:t xml:space="preserve">QĐ/ĐHKTQD ngày </w:t>
      </w:r>
      <w:r w:rsidR="00131250">
        <w:rPr>
          <w:i/>
          <w:iCs/>
        </w:rPr>
        <w:t>18</w:t>
      </w:r>
      <w:r w:rsidRPr="00D83953">
        <w:rPr>
          <w:i/>
          <w:iCs/>
        </w:rPr>
        <w:t xml:space="preserve"> tháng </w:t>
      </w:r>
      <w:r w:rsidR="00101697" w:rsidRPr="00D83953">
        <w:rPr>
          <w:i/>
          <w:iCs/>
        </w:rPr>
        <w:t>6</w:t>
      </w:r>
      <w:r w:rsidRPr="00D83953">
        <w:rPr>
          <w:i/>
          <w:iCs/>
        </w:rPr>
        <w:t xml:space="preserve"> năm 202</w:t>
      </w:r>
      <w:r w:rsidR="00101697" w:rsidRPr="00D83953">
        <w:rPr>
          <w:i/>
          <w:iCs/>
        </w:rPr>
        <w:t>4</w:t>
      </w:r>
      <w:r w:rsidRPr="00D83953">
        <w:t>)</w:t>
      </w:r>
    </w:p>
    <w:p w14:paraId="4345B8FD" w14:textId="77777777" w:rsidR="005B1BA4" w:rsidRPr="00D83953" w:rsidRDefault="005B1BA4" w:rsidP="00D83953">
      <w:pPr>
        <w:tabs>
          <w:tab w:val="left" w:pos="720"/>
        </w:tabs>
        <w:spacing w:before="60" w:after="40" w:line="288" w:lineRule="auto"/>
      </w:pPr>
    </w:p>
    <w:p w14:paraId="64D6A257"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191EDB0B" w14:textId="489D040A"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1E4C3A" w:rsidRPr="001E4C3A">
        <w:rPr>
          <w:lang w:val="vi-VN"/>
        </w:rPr>
        <w:t>Các công nghệ hiện đại trong CNTT</w:t>
      </w:r>
    </w:p>
    <w:p w14:paraId="4FC5FD00" w14:textId="05E23A2A"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1E4C3A" w:rsidRPr="001E4C3A">
        <w:rPr>
          <w:lang w:val="vi-VN"/>
        </w:rPr>
        <w:t>Advanced Technologies in Information and Com</w:t>
      </w:r>
      <w:r w:rsidR="00E76638">
        <w:t>m</w:t>
      </w:r>
      <w:r w:rsidR="001E4C3A" w:rsidRPr="001E4C3A">
        <w:rPr>
          <w:lang w:val="vi-VN"/>
        </w:rPr>
        <w:t>unication Technology</w:t>
      </w:r>
    </w:p>
    <w:p w14:paraId="7987D831"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6B7DBEEB" w14:textId="54EC685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1E4C3A" w:rsidRPr="001E4C3A">
        <w:rPr>
          <w:lang w:val="vi-VN"/>
        </w:rPr>
        <w:t>CNTT1186</w:t>
      </w:r>
    </w:p>
    <w:p w14:paraId="52122598"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1D392B89"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3547EF27"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23AE707B"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761DD2D5" w14:textId="2493F0B9"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p>
    <w:p w14:paraId="712E1F66" w14:textId="77777777" w:rsidR="007E0BBA" w:rsidRPr="00A0719F" w:rsidRDefault="007E0BBA" w:rsidP="007E0BBA">
      <w:pPr>
        <w:tabs>
          <w:tab w:val="left" w:pos="720"/>
        </w:tabs>
        <w:spacing w:before="60" w:after="40" w:line="288" w:lineRule="auto"/>
        <w:ind w:left="1080"/>
        <w:rPr>
          <w:lang w:val="vi-VN"/>
        </w:rPr>
      </w:pPr>
    </w:p>
    <w:p w14:paraId="11778D29"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49F88116" w14:textId="77777777" w:rsidR="00811EF1" w:rsidRDefault="00811EF1" w:rsidP="00811EF1">
      <w:pPr>
        <w:pStyle w:val="ListParagraph"/>
        <w:numPr>
          <w:ilvl w:val="0"/>
          <w:numId w:val="21"/>
        </w:numPr>
        <w:tabs>
          <w:tab w:val="left" w:pos="720"/>
        </w:tabs>
        <w:spacing w:before="60" w:after="40" w:line="288" w:lineRule="auto"/>
        <w:ind w:right="-7"/>
        <w:jc w:val="both"/>
      </w:pPr>
      <w:r>
        <w:t xml:space="preserve">Khoa/Viện quản lý học phần: </w:t>
      </w:r>
      <w:r>
        <w:rPr>
          <w:b/>
          <w:bCs/>
        </w:rPr>
        <w:t>Khoa Công nghệ thông tin</w:t>
      </w:r>
    </w:p>
    <w:p w14:paraId="5D7D05FA" w14:textId="77777777" w:rsidR="00811EF1" w:rsidRDefault="00811EF1" w:rsidP="00811EF1">
      <w:pPr>
        <w:pStyle w:val="ListParagraph"/>
        <w:numPr>
          <w:ilvl w:val="0"/>
          <w:numId w:val="21"/>
        </w:numPr>
        <w:tabs>
          <w:tab w:val="left" w:pos="720"/>
        </w:tabs>
        <w:spacing w:before="60" w:after="40" w:line="288" w:lineRule="auto"/>
        <w:ind w:right="-7"/>
        <w:jc w:val="both"/>
      </w:pPr>
      <w:r>
        <w:t xml:space="preserve">Địa chỉ: </w:t>
      </w:r>
      <w:r>
        <w:rPr>
          <w:b/>
          <w:bCs/>
        </w:rPr>
        <w:t>P.1310-P1311, Tòa nhà A1, Trường Đại học KTQD, 207 Giải Phóng, Hai Bà Trưng, Hà Nội</w:t>
      </w:r>
    </w:p>
    <w:p w14:paraId="5B56B536"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5FD7E80D" w14:textId="77777777" w:rsidTr="007A5890">
        <w:tc>
          <w:tcPr>
            <w:tcW w:w="353" w:type="pct"/>
            <w:shd w:val="clear" w:color="auto" w:fill="DEEAF6" w:themeFill="accent1" w:themeFillTint="33"/>
          </w:tcPr>
          <w:p w14:paraId="2872C737"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5651405A"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061E9F74" w14:textId="77777777" w:rsidR="000F1F71" w:rsidRPr="00B35D69" w:rsidRDefault="000F1F71" w:rsidP="005F3E08">
            <w:pPr>
              <w:tabs>
                <w:tab w:val="left" w:pos="720"/>
              </w:tabs>
              <w:jc w:val="center"/>
              <w:rPr>
                <w:b/>
                <w:bCs/>
                <w:lang w:val="vi-VN"/>
              </w:rPr>
            </w:pPr>
            <w:r w:rsidRPr="00A3447B">
              <w:rPr>
                <w:b/>
                <w:bCs/>
              </w:rPr>
              <w:t>Email</w:t>
            </w:r>
          </w:p>
        </w:tc>
      </w:tr>
      <w:tr w:rsidR="000647E0" w:rsidRPr="00D83953" w14:paraId="2E3D1D75" w14:textId="77777777" w:rsidTr="007A5890">
        <w:tc>
          <w:tcPr>
            <w:tcW w:w="353" w:type="pct"/>
          </w:tcPr>
          <w:p w14:paraId="2537C80C" w14:textId="0748E0AF" w:rsidR="000647E0" w:rsidRPr="000647E0" w:rsidRDefault="000647E0" w:rsidP="000647E0">
            <w:pPr>
              <w:pStyle w:val="ListParagraph"/>
              <w:ind w:left="0"/>
              <w:jc w:val="center"/>
            </w:pPr>
            <w:r>
              <w:t>1</w:t>
            </w:r>
          </w:p>
        </w:tc>
        <w:tc>
          <w:tcPr>
            <w:tcW w:w="3220" w:type="pct"/>
          </w:tcPr>
          <w:p w14:paraId="68023F6F" w14:textId="605445A3" w:rsidR="000647E0" w:rsidRPr="000363B3" w:rsidRDefault="000647E0" w:rsidP="000647E0">
            <w:pPr>
              <w:tabs>
                <w:tab w:val="left" w:pos="720"/>
              </w:tabs>
              <w:jc w:val="both"/>
              <w:rPr>
                <w:b/>
                <w:bCs/>
              </w:rPr>
            </w:pPr>
            <w:r w:rsidRPr="000363B3">
              <w:rPr>
                <w:b/>
                <w:bCs/>
              </w:rPr>
              <w:t>TS Nguyễn Trung Tuấn</w:t>
            </w:r>
          </w:p>
        </w:tc>
        <w:tc>
          <w:tcPr>
            <w:tcW w:w="1427" w:type="pct"/>
          </w:tcPr>
          <w:p w14:paraId="394885AD" w14:textId="77777777" w:rsidR="000647E0" w:rsidRPr="00D83953" w:rsidRDefault="000647E0" w:rsidP="002B5F05">
            <w:pPr>
              <w:tabs>
                <w:tab w:val="left" w:pos="720"/>
              </w:tabs>
            </w:pPr>
            <w:r w:rsidRPr="00B35D69">
              <w:t>tuannt@neu.edu.vn</w:t>
            </w:r>
          </w:p>
        </w:tc>
      </w:tr>
      <w:tr w:rsidR="000647E0" w:rsidRPr="00D83953" w14:paraId="16EE9806" w14:textId="77777777" w:rsidTr="007A5890">
        <w:tc>
          <w:tcPr>
            <w:tcW w:w="353" w:type="pct"/>
          </w:tcPr>
          <w:p w14:paraId="77C953BD" w14:textId="11E05C6A" w:rsidR="000647E0" w:rsidRPr="000647E0" w:rsidRDefault="000647E0" w:rsidP="000647E0">
            <w:pPr>
              <w:pStyle w:val="ListParagraph"/>
              <w:ind w:left="0"/>
              <w:jc w:val="center"/>
            </w:pPr>
            <w:r>
              <w:t>2</w:t>
            </w:r>
          </w:p>
        </w:tc>
        <w:tc>
          <w:tcPr>
            <w:tcW w:w="3220" w:type="pct"/>
          </w:tcPr>
          <w:p w14:paraId="019E8242" w14:textId="1C005FD9" w:rsidR="000647E0" w:rsidRPr="000363B3" w:rsidRDefault="000647E0" w:rsidP="000647E0">
            <w:pPr>
              <w:tabs>
                <w:tab w:val="left" w:pos="720"/>
              </w:tabs>
              <w:jc w:val="both"/>
              <w:rPr>
                <w:b/>
                <w:bCs/>
              </w:rPr>
            </w:pPr>
            <w:r w:rsidRPr="000363B3">
              <w:rPr>
                <w:b/>
                <w:bCs/>
              </w:rPr>
              <w:t>ThS Tống Thị Minh Ngọc</w:t>
            </w:r>
          </w:p>
        </w:tc>
        <w:tc>
          <w:tcPr>
            <w:tcW w:w="1427" w:type="pct"/>
          </w:tcPr>
          <w:p w14:paraId="38F7D68C" w14:textId="60EE07D7" w:rsidR="000647E0" w:rsidRPr="00B35D69" w:rsidRDefault="000647E0" w:rsidP="002B5F05">
            <w:pPr>
              <w:tabs>
                <w:tab w:val="left" w:pos="720"/>
              </w:tabs>
            </w:pPr>
            <w:r w:rsidRPr="00B35D69">
              <w:t>ngoctm@neu.edu.vn</w:t>
            </w:r>
          </w:p>
        </w:tc>
      </w:tr>
      <w:tr w:rsidR="000647E0" w:rsidRPr="00D83953" w14:paraId="4DF9F501" w14:textId="77777777" w:rsidTr="007A5890">
        <w:tc>
          <w:tcPr>
            <w:tcW w:w="353" w:type="pct"/>
          </w:tcPr>
          <w:p w14:paraId="70A32494" w14:textId="7670CC23" w:rsidR="000647E0" w:rsidRPr="00E053C5" w:rsidRDefault="000647E0" w:rsidP="000647E0">
            <w:pPr>
              <w:pStyle w:val="ListParagraph"/>
              <w:ind w:left="0"/>
              <w:jc w:val="center"/>
            </w:pPr>
          </w:p>
        </w:tc>
        <w:tc>
          <w:tcPr>
            <w:tcW w:w="3220" w:type="pct"/>
          </w:tcPr>
          <w:p w14:paraId="3DBF3D66" w14:textId="7EAAB864" w:rsidR="000647E0" w:rsidRPr="000363B3" w:rsidRDefault="000647E0" w:rsidP="000647E0">
            <w:pPr>
              <w:tabs>
                <w:tab w:val="left" w:pos="720"/>
              </w:tabs>
              <w:jc w:val="both"/>
              <w:rPr>
                <w:b/>
                <w:bCs/>
              </w:rPr>
            </w:pPr>
          </w:p>
        </w:tc>
        <w:tc>
          <w:tcPr>
            <w:tcW w:w="1427" w:type="pct"/>
          </w:tcPr>
          <w:p w14:paraId="6CA340CD" w14:textId="5A86C119" w:rsidR="000647E0" w:rsidRPr="00B35D69" w:rsidRDefault="000647E0" w:rsidP="002B5F05">
            <w:pPr>
              <w:tabs>
                <w:tab w:val="left" w:pos="720"/>
              </w:tabs>
            </w:pPr>
          </w:p>
        </w:tc>
      </w:tr>
    </w:tbl>
    <w:p w14:paraId="799FE2A6" w14:textId="77777777" w:rsidR="00D44A59" w:rsidRPr="00573AF9" w:rsidRDefault="00D44A59" w:rsidP="00573AF9"/>
    <w:p w14:paraId="05C6EFA5"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759986D9" w14:textId="77777777" w:rsidR="0032502D" w:rsidRPr="00BA120F" w:rsidRDefault="000E2D3C" w:rsidP="0032502D">
      <w:pPr>
        <w:widowControl w:val="0"/>
        <w:jc w:val="both"/>
        <w:rPr>
          <w:bCs/>
          <w:lang w:val="fr-FR"/>
        </w:rPr>
      </w:pPr>
      <w:r>
        <w:tab/>
      </w:r>
      <w:r w:rsidR="0032502D" w:rsidRPr="00BA120F">
        <w:rPr>
          <w:bCs/>
          <w:lang w:val="fr-FR"/>
        </w:rPr>
        <w:t>Học phần cung cấp cho sinh viên những kiến thức, xu hướng đã và đang được nghiên cứu, triển khai về mặt lý thuyết, ứng dụng trong thực tế của Công nghệ thông tin trong các lĩnh vực đời sống, xã hội, khoa học, công nghệ. Học phần này cũng sẽ giúp sinh viên có định hình ban đầu về xu hướng nghề nghiệp thông qua việc tìm hiểu, ứng dụng những kiến thức đã được học vào những vấn đề thực tế đang đặt ra.</w:t>
      </w:r>
    </w:p>
    <w:p w14:paraId="1DD73B47" w14:textId="77777777" w:rsidR="0032502D" w:rsidRPr="005C3D60" w:rsidRDefault="0032502D" w:rsidP="0032502D">
      <w:pPr>
        <w:widowControl w:val="0"/>
        <w:ind w:firstLine="720"/>
        <w:jc w:val="both"/>
        <w:rPr>
          <w:bCs/>
          <w:lang w:val="fr-FR"/>
        </w:rPr>
      </w:pPr>
      <w:r w:rsidRPr="005C3D60">
        <w:rPr>
          <w:bCs/>
          <w:lang w:val="fr-FR"/>
        </w:rPr>
        <w:t>Về kiến thức, sinh viên có cái nhìn tổng quan về những lĩnh vực đã và đang được nghiên cứu, ứng dụng về lý thuyết và thực tế của Công nghệ thông tin trong các lĩnh vực đời sống, kinh tế xã hội. Hiểu biết về xu hướng phát triển của công nghệ thông tin.</w:t>
      </w:r>
    </w:p>
    <w:p w14:paraId="3BE451CD" w14:textId="6509E3CA" w:rsidR="0032502D" w:rsidRDefault="0032502D" w:rsidP="0032502D">
      <w:pPr>
        <w:jc w:val="both"/>
      </w:pPr>
      <w:r w:rsidRPr="005C3D60">
        <w:rPr>
          <w:bCs/>
          <w:lang w:val="fr-FR"/>
        </w:rPr>
        <w:t xml:space="preserve">Về kỹ năng, sau quá trình học, tìm hiểu và nghiên cứu về lĩnh vực mình quan tâm, sinh viên có khả năng khái quát về cơ bản vấn đề mình nghiên cứu, đưa ra những ví dụ hoặc triển khai các ứng dụng </w:t>
      </w:r>
      <w:r w:rsidRPr="005C3D60">
        <w:rPr>
          <w:bCs/>
          <w:lang w:val="fr-FR"/>
        </w:rPr>
        <w:lastRenderedPageBreak/>
        <w:t>đặc thù của vấn đề cần tìm hiểu, có kỹ năng thực hành trên những bài toán cụ thể. Sinh viên có khả năng thuyết trình về vấn đề mình tìm hiểu.</w:t>
      </w:r>
    </w:p>
    <w:p w14:paraId="763F1684" w14:textId="7F73A7EC" w:rsidR="00710FC2" w:rsidRDefault="00710FC2" w:rsidP="008E176B">
      <w:pPr>
        <w:jc w:val="both"/>
      </w:pPr>
    </w:p>
    <w:p w14:paraId="6D4FC4BB" w14:textId="77777777"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283B20A9" w14:textId="43C58C1C" w:rsidR="00710FC2" w:rsidRPr="006F4F95" w:rsidRDefault="000E2D3C">
      <w:r w:rsidRPr="006F4F95">
        <w:tab/>
        <w:t>-</w:t>
      </w:r>
      <w:r w:rsidR="00BD0DD3" w:rsidRPr="006F4F95">
        <w:t xml:space="preserve"> </w:t>
      </w:r>
      <w:r w:rsidR="007402A6" w:rsidRPr="006F4F95">
        <w:t xml:space="preserve"> </w:t>
      </w:r>
      <w:r w:rsidR="0032502D" w:rsidRPr="0032502D">
        <w:t>Tổng quan về xu hướng công nghệ thông tin và ngành nghề liên quan</w:t>
      </w:r>
    </w:p>
    <w:p w14:paraId="7F60CE6E" w14:textId="6E98E120" w:rsidR="00710FC2" w:rsidRDefault="000E2D3C">
      <w:r w:rsidRPr="006F4F95">
        <w:tab/>
        <w:t>-</w:t>
      </w:r>
      <w:r w:rsidR="00BD0DD3" w:rsidRPr="006F4F95">
        <w:t xml:space="preserve"> </w:t>
      </w:r>
      <w:r w:rsidR="007402A6" w:rsidRPr="006F4F95">
        <w:t xml:space="preserve"> </w:t>
      </w:r>
      <w:r w:rsidR="0032502D" w:rsidRPr="0032502D">
        <w:t>Các phương pháp xử lý dữ liệu tiên tiến</w:t>
      </w:r>
    </w:p>
    <w:p w14:paraId="2C12F4BB" w14:textId="57B262C0" w:rsidR="00EA4FB1" w:rsidRDefault="00EA4FB1">
      <w:r>
        <w:tab/>
        <w:t xml:space="preserve">- </w:t>
      </w:r>
      <w:r w:rsidR="00226734">
        <w:t xml:space="preserve"> </w:t>
      </w:r>
      <w:r w:rsidR="0032502D" w:rsidRPr="0032502D">
        <w:t>Các phương pháp xử lý dữ liệu tiên tiến</w:t>
      </w:r>
      <w:r>
        <w:t>.</w:t>
      </w:r>
    </w:p>
    <w:p w14:paraId="76D9D2C9" w14:textId="03F086CC" w:rsidR="00226734" w:rsidRPr="006F4F95" w:rsidRDefault="00226734" w:rsidP="00226734">
      <w:pPr>
        <w:ind w:firstLine="720"/>
      </w:pPr>
      <w:r>
        <w:t xml:space="preserve">-  </w:t>
      </w:r>
      <w:r w:rsidR="0032502D" w:rsidRPr="0032502D">
        <w:t>Điện toán đám mây</w:t>
      </w:r>
    </w:p>
    <w:p w14:paraId="268DA616" w14:textId="385F3C38" w:rsidR="007402A6" w:rsidRPr="006F4F95" w:rsidRDefault="000E2D3C">
      <w:r w:rsidRPr="006F4F95">
        <w:tab/>
        <w:t>-</w:t>
      </w:r>
      <w:r w:rsidR="007402A6" w:rsidRPr="006F4F95">
        <w:t xml:space="preserve">  </w:t>
      </w:r>
      <w:r w:rsidR="0032502D" w:rsidRPr="0032502D">
        <w:t>Trí tuệ nhân tạo, học máy và học sâu</w:t>
      </w:r>
      <w:r w:rsidR="007402A6" w:rsidRPr="006F4F95">
        <w:tab/>
      </w:r>
    </w:p>
    <w:p w14:paraId="50584DB5" w14:textId="77777777" w:rsidR="00595265" w:rsidRDefault="00595265"/>
    <w:p w14:paraId="11FE7714"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6A2AEE7D"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50CD4383" w14:textId="77777777" w:rsidR="0032502D" w:rsidRPr="00BA120F" w:rsidRDefault="0032502D" w:rsidP="0032502D">
      <w:pPr>
        <w:ind w:left="720"/>
      </w:pPr>
      <w:r w:rsidRPr="00BA120F">
        <w:t>[1] Armando Vieira&amp; Bernardete Ribeiro (2016) Introduction to Deep Learning Business Applications for Developers, Apress.</w:t>
      </w:r>
    </w:p>
    <w:p w14:paraId="6F557256" w14:textId="77777777" w:rsidR="00DE2DDA" w:rsidRPr="00D83953"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50F8867D" w14:textId="77777777" w:rsidR="0032502D" w:rsidRPr="006D6A04" w:rsidRDefault="0032502D" w:rsidP="0032502D">
      <w:pPr>
        <w:ind w:left="720"/>
      </w:pPr>
      <w:r>
        <w:t xml:space="preserve">[2] </w:t>
      </w:r>
      <w:r w:rsidRPr="006D6A04">
        <w:t>Cloud Computing for Dummies, Judith Hurwitz, Robin Bloor,</w:t>
      </w:r>
      <w:r>
        <w:t xml:space="preserve"> </w:t>
      </w:r>
      <w:r w:rsidRPr="006D6A04">
        <w:t>Marcia Kaufman, and Dr. Fern Halper, Wiley Publishing, Inc., 2010</w:t>
      </w:r>
    </w:p>
    <w:p w14:paraId="694C5468" w14:textId="77777777" w:rsidR="0032502D" w:rsidRPr="006D6A04" w:rsidRDefault="0032502D" w:rsidP="0032502D">
      <w:pPr>
        <w:ind w:left="720"/>
      </w:pPr>
      <w:r>
        <w:t xml:space="preserve">[3] </w:t>
      </w:r>
      <w:r w:rsidRPr="006D6A04">
        <w:t>Data mining:  Concepts, Models and Techniques, Florin Gorunescu, Springer-Verlag Berlin Heidelberg, 2011</w:t>
      </w:r>
    </w:p>
    <w:p w14:paraId="304F024F" w14:textId="77777777" w:rsidR="0032502D" w:rsidRPr="006D6A04" w:rsidRDefault="0032502D" w:rsidP="0032502D">
      <w:pPr>
        <w:ind w:left="720"/>
      </w:pPr>
      <w:r>
        <w:t xml:space="preserve">[4] </w:t>
      </w:r>
      <w:r w:rsidRPr="006D6A04">
        <w:t>Industry 4.0: The Industrial Internet of Things, Alasdair Gilchrist, 2016</w:t>
      </w:r>
    </w:p>
    <w:p w14:paraId="62185315" w14:textId="77777777" w:rsidR="0032502D" w:rsidRDefault="0032502D" w:rsidP="0032502D">
      <w:pPr>
        <w:ind w:left="720"/>
      </w:pPr>
      <w:r>
        <w:t>[5]</w:t>
      </w:r>
      <w:r w:rsidRPr="006D6A04">
        <w:t xml:space="preserve"> The Executive Guide to Artificial Intelligence, Andrew Burgess, Palgrave Macmillan, 2018</w:t>
      </w:r>
    </w:p>
    <w:p w14:paraId="5A384A48" w14:textId="77777777" w:rsidR="0032502D" w:rsidRPr="006D6A04" w:rsidRDefault="0032502D" w:rsidP="0032502D">
      <w:pPr>
        <w:ind w:left="720"/>
      </w:pPr>
      <w:r>
        <w:t>[6] Tài liệu và phần mềm từ các hãng công nghệ.</w:t>
      </w:r>
    </w:p>
    <w:p w14:paraId="56D4330B" w14:textId="77777777" w:rsidR="00F34CB6" w:rsidRPr="00D83953" w:rsidRDefault="00F34CB6" w:rsidP="00D83953">
      <w:pPr>
        <w:spacing w:before="60" w:after="40" w:line="288" w:lineRule="auto"/>
        <w:jc w:val="both"/>
        <w:rPr>
          <w:b/>
          <w:bCs/>
        </w:rPr>
      </w:pPr>
      <w:r w:rsidRPr="00D83953">
        <w:rPr>
          <w:b/>
          <w:bCs/>
        </w:rPr>
        <w:t>4.3. Phần mềm</w:t>
      </w:r>
    </w:p>
    <w:p w14:paraId="7E1240D7" w14:textId="1CDD092C" w:rsidR="00BD0DD3" w:rsidRDefault="00BD0DD3" w:rsidP="00E7104C">
      <w:pPr>
        <w:ind w:left="720"/>
        <w:rPr>
          <w:lang w:val="pt-BR"/>
        </w:rPr>
      </w:pPr>
      <w:r w:rsidRPr="008C431F">
        <w:rPr>
          <w:lang w:val="pt-BR"/>
        </w:rPr>
        <w:t>[</w:t>
      </w:r>
      <w:r w:rsidR="0032502D">
        <w:rPr>
          <w:lang w:val="pt-BR"/>
        </w:rPr>
        <w:t>7</w:t>
      </w:r>
      <w:r w:rsidRPr="008C431F">
        <w:rPr>
          <w:lang w:val="pt-BR"/>
        </w:rPr>
        <w:t xml:space="preserve">] </w:t>
      </w:r>
      <w:r w:rsidR="0032502D">
        <w:rPr>
          <w:lang w:val="pt-BR"/>
        </w:rPr>
        <w:t>Các phần mềm mô phỏng, các phần mềm nguồn mở theo các chủ đề nêu trên</w:t>
      </w:r>
    </w:p>
    <w:p w14:paraId="78B67B1C" w14:textId="77777777" w:rsidR="00256793" w:rsidRPr="00D83953" w:rsidRDefault="00256793" w:rsidP="00D83953">
      <w:pPr>
        <w:spacing w:before="60" w:after="40" w:line="288" w:lineRule="auto"/>
        <w:jc w:val="both"/>
      </w:pPr>
    </w:p>
    <w:p w14:paraId="0B9DE31A"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31E0EB9" w14:textId="77777777" w:rsidR="00A03988" w:rsidRDefault="00A03988" w:rsidP="00861783">
      <w:pPr>
        <w:spacing w:before="60" w:after="40" w:line="288" w:lineRule="auto"/>
        <w:ind w:right="-7"/>
        <w:jc w:val="center"/>
        <w:rPr>
          <w:b/>
          <w:lang w:val="vi-VN"/>
        </w:rPr>
      </w:pPr>
      <w:r w:rsidRPr="00D83953">
        <w:rPr>
          <w:b/>
        </w:rPr>
        <w:t>Bảng 1. Mục tiêu học phần</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3A2C3DE1" w14:textId="77777777" w:rsidTr="00142903">
        <w:trPr>
          <w:jc w:val="center"/>
        </w:trPr>
        <w:tc>
          <w:tcPr>
            <w:tcW w:w="876" w:type="dxa"/>
            <w:shd w:val="clear" w:color="auto" w:fill="DEEAF6" w:themeFill="accent1" w:themeFillTint="33"/>
            <w:vAlign w:val="center"/>
          </w:tcPr>
          <w:p w14:paraId="52DDAAEB"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1CF2E80B"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2DBCAC56" w14:textId="77777777" w:rsidR="00903D75" w:rsidRPr="00DA590A" w:rsidRDefault="00DA590A" w:rsidP="005F3E08">
            <w:pPr>
              <w:widowControl w:val="0"/>
              <w:jc w:val="center"/>
              <w:rPr>
                <w:b/>
              </w:rPr>
            </w:pPr>
            <w:r w:rsidRPr="00DA590A">
              <w:rPr>
                <w:b/>
              </w:rPr>
              <w:t>CĐR của CTĐT</w:t>
            </w:r>
          </w:p>
        </w:tc>
      </w:tr>
      <w:tr w:rsidR="00903D75" w:rsidRPr="00F92657" w14:paraId="36BC3375" w14:textId="77777777" w:rsidTr="00142903">
        <w:trPr>
          <w:trHeight w:val="278"/>
          <w:jc w:val="center"/>
        </w:trPr>
        <w:tc>
          <w:tcPr>
            <w:tcW w:w="876" w:type="dxa"/>
            <w:shd w:val="clear" w:color="auto" w:fill="auto"/>
          </w:tcPr>
          <w:p w14:paraId="4E4EA406"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39F7585E" w14:textId="77777777" w:rsidR="00903D75" w:rsidRPr="00F92657" w:rsidRDefault="00903D75" w:rsidP="005F3E08">
            <w:pPr>
              <w:widowControl w:val="0"/>
              <w:jc w:val="center"/>
              <w:rPr>
                <w:bCs/>
              </w:rPr>
            </w:pPr>
            <w:r w:rsidRPr="00F92657">
              <w:rPr>
                <w:bCs/>
              </w:rPr>
              <w:t>[2]</w:t>
            </w:r>
          </w:p>
        </w:tc>
        <w:tc>
          <w:tcPr>
            <w:tcW w:w="1176" w:type="dxa"/>
          </w:tcPr>
          <w:p w14:paraId="6105CDFC" w14:textId="77777777" w:rsidR="00903D75" w:rsidRPr="00F92657" w:rsidRDefault="00FA63A4" w:rsidP="005F3E08">
            <w:pPr>
              <w:widowControl w:val="0"/>
              <w:jc w:val="center"/>
              <w:rPr>
                <w:bCs/>
              </w:rPr>
            </w:pPr>
            <w:r>
              <w:rPr>
                <w:bCs/>
              </w:rPr>
              <w:t>[3]</w:t>
            </w:r>
          </w:p>
        </w:tc>
      </w:tr>
      <w:tr w:rsidR="00E04A2E" w:rsidRPr="00D83953" w14:paraId="4E8DB5A3" w14:textId="77777777" w:rsidTr="00142903">
        <w:trPr>
          <w:jc w:val="center"/>
        </w:trPr>
        <w:tc>
          <w:tcPr>
            <w:tcW w:w="876" w:type="dxa"/>
            <w:shd w:val="clear" w:color="auto" w:fill="auto"/>
            <w:vAlign w:val="center"/>
          </w:tcPr>
          <w:p w14:paraId="6D0EF375" w14:textId="77777777" w:rsidR="00E04A2E" w:rsidRPr="00E05353" w:rsidRDefault="00E04A2E" w:rsidP="00E04A2E">
            <w:pPr>
              <w:widowControl w:val="0"/>
              <w:jc w:val="center"/>
              <w:rPr>
                <w:b/>
                <w:bCs/>
                <w:lang w:val="vi-VN"/>
              </w:rPr>
            </w:pPr>
            <w:r w:rsidRPr="00872013">
              <w:rPr>
                <w:b/>
                <w:bCs/>
              </w:rPr>
              <w:t>CG1</w:t>
            </w:r>
          </w:p>
        </w:tc>
        <w:tc>
          <w:tcPr>
            <w:tcW w:w="7483" w:type="dxa"/>
            <w:shd w:val="clear" w:color="auto" w:fill="auto"/>
          </w:tcPr>
          <w:p w14:paraId="719EB52E" w14:textId="53C5A50A" w:rsidR="00E04A2E" w:rsidRPr="00F362E7" w:rsidRDefault="009815E9" w:rsidP="00E04A2E">
            <w:pPr>
              <w:widowControl w:val="0"/>
              <w:jc w:val="both"/>
              <w:rPr>
                <w:bCs/>
                <w:lang w:val="vi-VN"/>
              </w:rPr>
            </w:pPr>
            <w:r w:rsidRPr="00F362E7">
              <w:rPr>
                <w:color w:val="000000"/>
                <w:lang w:val="fr-FR"/>
              </w:rPr>
              <w:t>Phân tích</w:t>
            </w:r>
            <w:r w:rsidR="00E04A2E" w:rsidRPr="00F362E7">
              <w:rPr>
                <w:color w:val="000000"/>
                <w:lang w:val="fr-FR"/>
              </w:rPr>
              <w:t xml:space="preserve"> tổng quan về những lĩnh vực đã và đang được nghiên cứu, ứng dụng về lý thuyết và thực tế của Công nghệ thông tin (theo nghĩa rộng) trong đời sống, kinh tế xã hội. </w:t>
            </w:r>
            <w:r w:rsidRPr="00F362E7">
              <w:rPr>
                <w:color w:val="000000"/>
                <w:lang w:val="fr-FR"/>
              </w:rPr>
              <w:t>Phân tích</w:t>
            </w:r>
            <w:r w:rsidR="00E04A2E" w:rsidRPr="00F362E7">
              <w:rPr>
                <w:color w:val="000000"/>
                <w:lang w:val="fr-FR"/>
              </w:rPr>
              <w:t xml:space="preserve"> về xu hướng phát triển của công nghệ thông tin.</w:t>
            </w:r>
            <w:r w:rsidRPr="00F362E7">
              <w:rPr>
                <w:color w:val="000000"/>
                <w:lang w:val="fr-FR"/>
              </w:rPr>
              <w:t xml:space="preserve"> </w:t>
            </w:r>
          </w:p>
        </w:tc>
        <w:tc>
          <w:tcPr>
            <w:tcW w:w="1176" w:type="dxa"/>
          </w:tcPr>
          <w:p w14:paraId="216D498E" w14:textId="77777777" w:rsidR="00D863AA" w:rsidRDefault="00D863AA" w:rsidP="00D90DA7">
            <w:pPr>
              <w:widowControl w:val="0"/>
              <w:rPr>
                <w:bCs/>
              </w:rPr>
            </w:pPr>
            <w:r>
              <w:rPr>
                <w:bCs/>
              </w:rPr>
              <w:t>PLO1.4</w:t>
            </w:r>
          </w:p>
          <w:p w14:paraId="70999248" w14:textId="6DF3E3C1" w:rsidR="00D863AA" w:rsidRPr="00D83953" w:rsidRDefault="00D863AA" w:rsidP="00D90DA7">
            <w:pPr>
              <w:widowControl w:val="0"/>
              <w:rPr>
                <w:bCs/>
              </w:rPr>
            </w:pPr>
            <w:r>
              <w:rPr>
                <w:bCs/>
              </w:rPr>
              <w:t>PLO1.4</w:t>
            </w:r>
          </w:p>
        </w:tc>
      </w:tr>
      <w:tr w:rsidR="00E04A2E" w:rsidRPr="00D83953" w14:paraId="11C314BA" w14:textId="77777777" w:rsidTr="00142903">
        <w:trPr>
          <w:jc w:val="center"/>
        </w:trPr>
        <w:tc>
          <w:tcPr>
            <w:tcW w:w="876" w:type="dxa"/>
            <w:shd w:val="clear" w:color="auto" w:fill="auto"/>
            <w:vAlign w:val="center"/>
          </w:tcPr>
          <w:p w14:paraId="2D7E1432" w14:textId="77777777" w:rsidR="00E04A2E" w:rsidRPr="00872013" w:rsidRDefault="00E04A2E" w:rsidP="00E04A2E">
            <w:pPr>
              <w:widowControl w:val="0"/>
              <w:jc w:val="center"/>
              <w:rPr>
                <w:b/>
                <w:bCs/>
              </w:rPr>
            </w:pPr>
            <w:r w:rsidRPr="00872013">
              <w:rPr>
                <w:b/>
                <w:bCs/>
              </w:rPr>
              <w:t>CG2</w:t>
            </w:r>
          </w:p>
        </w:tc>
        <w:tc>
          <w:tcPr>
            <w:tcW w:w="7483" w:type="dxa"/>
            <w:shd w:val="clear" w:color="auto" w:fill="auto"/>
          </w:tcPr>
          <w:p w14:paraId="58D97DCE" w14:textId="64D9D9D8" w:rsidR="00E04A2E" w:rsidRPr="00F362E7" w:rsidRDefault="009815E9" w:rsidP="00E04A2E">
            <w:pPr>
              <w:jc w:val="both"/>
              <w:rPr>
                <w:lang w:val="vi-VN"/>
              </w:rPr>
            </w:pPr>
            <w:r w:rsidRPr="00F362E7">
              <w:rPr>
                <w:color w:val="000000"/>
                <w:lang w:val="fr-FR"/>
              </w:rPr>
              <w:t>Áp dụng</w:t>
            </w:r>
            <w:r w:rsidR="00E04A2E" w:rsidRPr="00F362E7">
              <w:rPr>
                <w:color w:val="000000"/>
                <w:lang w:val="fr-FR"/>
              </w:rPr>
              <w:t xml:space="preserve"> về cơ bản vấn đề mình nghiên cứu, đưa ra những ví dụ hoặc triển khai các ứng dụng đặc thù của vấn đề cần tìm hiểu, có kỹ năng thực hành trên những bài toán cụ thể. Sinh viên có khả năng thuyết trình về vấn đề mình tìm hiểu.</w:t>
            </w:r>
          </w:p>
        </w:tc>
        <w:tc>
          <w:tcPr>
            <w:tcW w:w="1176" w:type="dxa"/>
          </w:tcPr>
          <w:p w14:paraId="0A5140F1" w14:textId="77777777" w:rsidR="00E04A2E" w:rsidRDefault="00D863AA" w:rsidP="00D90DA7">
            <w:r>
              <w:t>PLO2.1</w:t>
            </w:r>
          </w:p>
          <w:p w14:paraId="2ABC3828" w14:textId="70C633B1" w:rsidR="00D863AA" w:rsidRPr="00D83953" w:rsidRDefault="00D863AA" w:rsidP="00D90DA7">
            <w:r>
              <w:t>PLO2.2</w:t>
            </w:r>
          </w:p>
        </w:tc>
      </w:tr>
      <w:tr w:rsidR="00E04A2E" w:rsidRPr="00D83953" w14:paraId="3EAE9619" w14:textId="77777777" w:rsidTr="00142903">
        <w:trPr>
          <w:jc w:val="center"/>
        </w:trPr>
        <w:tc>
          <w:tcPr>
            <w:tcW w:w="876" w:type="dxa"/>
            <w:shd w:val="clear" w:color="auto" w:fill="auto"/>
            <w:vAlign w:val="center"/>
          </w:tcPr>
          <w:p w14:paraId="03FECDE9" w14:textId="77777777" w:rsidR="00E04A2E" w:rsidRPr="00872013" w:rsidRDefault="00E04A2E" w:rsidP="00E04A2E">
            <w:pPr>
              <w:widowControl w:val="0"/>
              <w:jc w:val="center"/>
              <w:rPr>
                <w:b/>
                <w:bCs/>
              </w:rPr>
            </w:pPr>
            <w:r w:rsidRPr="00872013">
              <w:rPr>
                <w:b/>
                <w:bCs/>
              </w:rPr>
              <w:t>CG3</w:t>
            </w:r>
          </w:p>
        </w:tc>
        <w:tc>
          <w:tcPr>
            <w:tcW w:w="7483" w:type="dxa"/>
            <w:shd w:val="clear" w:color="auto" w:fill="auto"/>
          </w:tcPr>
          <w:p w14:paraId="612E08CF" w14:textId="2E9366B5" w:rsidR="00E04A2E" w:rsidRPr="00F362E7" w:rsidRDefault="00E04A2E" w:rsidP="00E04A2E">
            <w:pPr>
              <w:jc w:val="both"/>
              <w:rPr>
                <w:lang w:val="vi-VN"/>
              </w:rPr>
            </w:pPr>
            <w:r w:rsidRPr="00F362E7">
              <w:rPr>
                <w:color w:val="000000"/>
                <w:lang w:val="fr-FR"/>
              </w:rPr>
              <w:t>Học phần góp phần phát triển khả năng tự làm việc độc lập và làm việc theo nhóm, hiểu đúng đắn về trách nhiệm thực thi công việc và đạo đức nghề nghiệp.</w:t>
            </w:r>
          </w:p>
        </w:tc>
        <w:tc>
          <w:tcPr>
            <w:tcW w:w="1176" w:type="dxa"/>
          </w:tcPr>
          <w:p w14:paraId="23D12A35" w14:textId="77777777" w:rsidR="00E04A2E" w:rsidRDefault="00D863AA" w:rsidP="00D90DA7">
            <w:r>
              <w:t>PLO3.1</w:t>
            </w:r>
          </w:p>
          <w:p w14:paraId="3E14CAA3" w14:textId="167F2709" w:rsidR="00D863AA" w:rsidRPr="00D83953" w:rsidRDefault="00D863AA" w:rsidP="00D90DA7">
            <w:r>
              <w:t>PLO3.2</w:t>
            </w:r>
          </w:p>
        </w:tc>
      </w:tr>
    </w:tbl>
    <w:p w14:paraId="4AC1107A" w14:textId="77777777" w:rsidR="00097DFE" w:rsidRPr="00D83953" w:rsidRDefault="00097DFE" w:rsidP="00D83953">
      <w:pPr>
        <w:tabs>
          <w:tab w:val="left" w:pos="142"/>
          <w:tab w:val="left" w:pos="720"/>
        </w:tabs>
        <w:spacing w:before="60" w:after="40" w:line="288" w:lineRule="auto"/>
        <w:ind w:right="-7"/>
        <w:jc w:val="both"/>
        <w:rPr>
          <w:b/>
        </w:rPr>
      </w:pPr>
    </w:p>
    <w:p w14:paraId="6BA1F887"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3FC83593" w14:textId="77777777" w:rsidR="003F77E5" w:rsidRPr="00D83953" w:rsidRDefault="003F77E5" w:rsidP="00861783">
      <w:pPr>
        <w:spacing w:before="60" w:after="40" w:line="288" w:lineRule="auto"/>
        <w:ind w:right="-7"/>
        <w:jc w:val="center"/>
        <w:rPr>
          <w:b/>
        </w:rPr>
      </w:pPr>
      <w:r w:rsidRPr="00D83953">
        <w:rPr>
          <w:b/>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08ACBF5D" w14:textId="77777777" w:rsidTr="00EB5026">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1AB7F83" w14:textId="77777777" w:rsidR="00D92BDE" w:rsidRPr="00D83953" w:rsidRDefault="00D92BDE" w:rsidP="005F3E08">
            <w:pPr>
              <w:widowControl w:val="0"/>
              <w:jc w:val="center"/>
              <w:rPr>
                <w:b/>
              </w:rPr>
            </w:pPr>
            <w:r w:rsidRPr="00D83953">
              <w:rPr>
                <w:b/>
              </w:rPr>
              <w:lastRenderedPageBreak/>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B476D93"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E4387F3"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FC376AD" w14:textId="77777777" w:rsidR="00D92BDE" w:rsidRPr="00D83953" w:rsidRDefault="00D92BDE" w:rsidP="005F3E08">
            <w:pPr>
              <w:widowControl w:val="0"/>
              <w:jc w:val="center"/>
              <w:rPr>
                <w:b/>
              </w:rPr>
            </w:pPr>
            <w:r w:rsidRPr="00D83953">
              <w:rPr>
                <w:b/>
              </w:rPr>
              <w:t>Mức độ đạt được</w:t>
            </w:r>
          </w:p>
        </w:tc>
      </w:tr>
      <w:tr w:rsidR="00D92BDE" w:rsidRPr="00D83953" w14:paraId="02978E02" w14:textId="77777777" w:rsidTr="00EB5026">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663617A4"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35EC02"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ABE51C"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48161F3" w14:textId="77777777" w:rsidR="00D92BDE" w:rsidRPr="00D83953" w:rsidRDefault="00D92BDE" w:rsidP="005F3E08">
            <w:pPr>
              <w:widowControl w:val="0"/>
              <w:jc w:val="center"/>
            </w:pPr>
            <w:r w:rsidRPr="00D83953">
              <w:t>[4]</w:t>
            </w:r>
          </w:p>
        </w:tc>
      </w:tr>
      <w:tr w:rsidR="00E04A2E" w:rsidRPr="00D83953" w14:paraId="3C3094EF" w14:textId="77777777" w:rsidTr="00DF7054">
        <w:tc>
          <w:tcPr>
            <w:tcW w:w="590" w:type="pct"/>
            <w:vMerge w:val="restart"/>
            <w:tcBorders>
              <w:top w:val="single" w:sz="4" w:space="0" w:color="auto"/>
              <w:left w:val="single" w:sz="4" w:space="0" w:color="auto"/>
              <w:right w:val="single" w:sz="4" w:space="0" w:color="auto"/>
            </w:tcBorders>
            <w:shd w:val="clear" w:color="auto" w:fill="auto"/>
            <w:vAlign w:val="center"/>
          </w:tcPr>
          <w:p w14:paraId="3A66A3BF" w14:textId="77777777" w:rsidR="00E04A2E" w:rsidRDefault="00E04A2E" w:rsidP="00E04A2E">
            <w:pPr>
              <w:widowControl w:val="0"/>
              <w:jc w:val="center"/>
              <w:rPr>
                <w:b/>
                <w:bCs/>
                <w:lang w:val="vi-VN"/>
              </w:rPr>
            </w:pPr>
            <w:r w:rsidRPr="005E6EBA">
              <w:rPr>
                <w:b/>
                <w:bCs/>
              </w:rPr>
              <w:t>CG1</w:t>
            </w:r>
          </w:p>
          <w:p w14:paraId="0B2F9754" w14:textId="0EA49E3F" w:rsidR="00E04A2E" w:rsidRPr="00FA458F" w:rsidRDefault="00E04A2E" w:rsidP="00E04A2E">
            <w:pPr>
              <w:widowControl w:val="0"/>
              <w:jc w:val="center"/>
              <w:rPr>
                <w:b/>
                <w:bCs/>
                <w:lang w:val="vi-VN"/>
              </w:rPr>
            </w:pPr>
            <w:r w:rsidRPr="00026DB6">
              <w:t>Kiến thức</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3BCD38A0" w14:textId="77777777" w:rsidR="00E04A2E" w:rsidRPr="00D83953" w:rsidRDefault="00E04A2E" w:rsidP="00E04A2E">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B022B0E" w14:textId="0023005C" w:rsidR="00E04A2E" w:rsidRPr="006A0A11" w:rsidRDefault="006A0A11" w:rsidP="00E04A2E">
            <w:pPr>
              <w:widowControl w:val="0"/>
              <w:jc w:val="both"/>
            </w:pPr>
            <w:r w:rsidRPr="006A0A11">
              <w:rPr>
                <w:sz w:val="22"/>
                <w:lang w:val="fr-FR"/>
              </w:rPr>
              <w:t>Áp dụng</w:t>
            </w:r>
            <w:r w:rsidR="00E04A2E" w:rsidRPr="006A0A11">
              <w:rPr>
                <w:sz w:val="22"/>
                <w:lang w:val="fr-FR"/>
              </w:rPr>
              <w:t xml:space="preserve"> các lĩnh vực lý thuyết, ứng dụng của công nghệ thông tin trong đời sống, kinh tế, xã hội</w:t>
            </w:r>
          </w:p>
        </w:tc>
        <w:tc>
          <w:tcPr>
            <w:tcW w:w="569" w:type="pct"/>
            <w:tcBorders>
              <w:top w:val="single" w:sz="4" w:space="0" w:color="auto"/>
              <w:left w:val="single" w:sz="4" w:space="0" w:color="auto"/>
              <w:bottom w:val="single" w:sz="4" w:space="0" w:color="auto"/>
              <w:right w:val="single" w:sz="4" w:space="0" w:color="auto"/>
            </w:tcBorders>
            <w:shd w:val="clear" w:color="auto" w:fill="auto"/>
          </w:tcPr>
          <w:p w14:paraId="2D3A99F2" w14:textId="69BD01E8" w:rsidR="00E04A2E" w:rsidRPr="00D83953" w:rsidRDefault="006A0A11" w:rsidP="00E04A2E">
            <w:pPr>
              <w:widowControl w:val="0"/>
              <w:jc w:val="center"/>
            </w:pPr>
            <w:r>
              <w:rPr>
                <w:sz w:val="22"/>
              </w:rPr>
              <w:t>3</w:t>
            </w:r>
          </w:p>
        </w:tc>
      </w:tr>
      <w:tr w:rsidR="00E04A2E" w:rsidRPr="00D83953" w14:paraId="4AE928EB" w14:textId="77777777" w:rsidTr="00DF7054">
        <w:tc>
          <w:tcPr>
            <w:tcW w:w="590" w:type="pct"/>
            <w:vMerge/>
            <w:tcBorders>
              <w:left w:val="single" w:sz="4" w:space="0" w:color="auto"/>
              <w:right w:val="single" w:sz="4" w:space="0" w:color="auto"/>
            </w:tcBorders>
            <w:shd w:val="clear" w:color="auto" w:fill="auto"/>
            <w:vAlign w:val="center"/>
          </w:tcPr>
          <w:p w14:paraId="2ECE5B42" w14:textId="77777777" w:rsidR="00E04A2E" w:rsidRPr="005E6EBA" w:rsidRDefault="00E04A2E" w:rsidP="00E04A2E">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D8FC2ED" w14:textId="77777777" w:rsidR="00E04A2E" w:rsidRPr="00D83953" w:rsidRDefault="00E04A2E" w:rsidP="00E04A2E">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4F35D0AB" w14:textId="3A58B4CE" w:rsidR="00E04A2E" w:rsidRPr="006A0A11" w:rsidRDefault="006A0A11" w:rsidP="00E04A2E">
            <w:pPr>
              <w:widowControl w:val="0"/>
              <w:jc w:val="both"/>
            </w:pPr>
            <w:r w:rsidRPr="006A0A11">
              <w:rPr>
                <w:sz w:val="22"/>
              </w:rPr>
              <w:t>Phân tích</w:t>
            </w:r>
            <w:r w:rsidR="00E04A2E" w:rsidRPr="006A0A11">
              <w:rPr>
                <w:sz w:val="22"/>
              </w:rPr>
              <w:t xml:space="preserve"> về xu hướng các công nghệ mới đang và sẽ triển khai của lĩnh vực công nghệ thông tin</w:t>
            </w:r>
          </w:p>
        </w:tc>
        <w:tc>
          <w:tcPr>
            <w:tcW w:w="569" w:type="pct"/>
            <w:tcBorders>
              <w:top w:val="single" w:sz="4" w:space="0" w:color="auto"/>
              <w:left w:val="single" w:sz="4" w:space="0" w:color="auto"/>
              <w:bottom w:val="single" w:sz="4" w:space="0" w:color="auto"/>
              <w:right w:val="single" w:sz="4" w:space="0" w:color="auto"/>
            </w:tcBorders>
            <w:shd w:val="clear" w:color="auto" w:fill="auto"/>
            <w:hideMark/>
          </w:tcPr>
          <w:p w14:paraId="5E931067" w14:textId="761122EB" w:rsidR="00E04A2E" w:rsidRPr="00D83953" w:rsidRDefault="006A0A11" w:rsidP="00E04A2E">
            <w:pPr>
              <w:widowControl w:val="0"/>
              <w:jc w:val="center"/>
            </w:pPr>
            <w:r>
              <w:rPr>
                <w:sz w:val="22"/>
              </w:rPr>
              <w:t>4</w:t>
            </w:r>
          </w:p>
        </w:tc>
      </w:tr>
      <w:tr w:rsidR="00E04A2E" w:rsidRPr="00D83953" w14:paraId="10587731" w14:textId="77777777" w:rsidTr="0091415C">
        <w:tc>
          <w:tcPr>
            <w:tcW w:w="590" w:type="pct"/>
            <w:vMerge w:val="restart"/>
            <w:tcBorders>
              <w:top w:val="single" w:sz="4" w:space="0" w:color="auto"/>
              <w:left w:val="single" w:sz="4" w:space="0" w:color="auto"/>
              <w:right w:val="single" w:sz="4" w:space="0" w:color="auto"/>
            </w:tcBorders>
            <w:shd w:val="clear" w:color="auto" w:fill="auto"/>
            <w:vAlign w:val="center"/>
          </w:tcPr>
          <w:p w14:paraId="268076A8" w14:textId="77777777" w:rsidR="00E04A2E" w:rsidRDefault="00E04A2E" w:rsidP="00E04A2E">
            <w:pPr>
              <w:widowControl w:val="0"/>
              <w:jc w:val="center"/>
              <w:rPr>
                <w:b/>
                <w:bCs/>
                <w:lang w:val="vi-VN"/>
              </w:rPr>
            </w:pPr>
            <w:r w:rsidRPr="005E6EBA">
              <w:rPr>
                <w:b/>
                <w:bCs/>
              </w:rPr>
              <w:t>CG2</w:t>
            </w:r>
          </w:p>
          <w:p w14:paraId="1AEFB762" w14:textId="2954CC12" w:rsidR="00E04A2E" w:rsidRPr="00FA458F" w:rsidRDefault="00E04A2E" w:rsidP="00E04A2E">
            <w:pPr>
              <w:widowControl w:val="0"/>
              <w:jc w:val="center"/>
              <w:rPr>
                <w:b/>
                <w:bCs/>
                <w:lang w:val="vi-VN"/>
              </w:rPr>
            </w:pPr>
            <w:r w:rsidRPr="00026DB6">
              <w:t>Kỹ năng</w:t>
            </w:r>
          </w:p>
        </w:tc>
        <w:tc>
          <w:tcPr>
            <w:tcW w:w="511" w:type="pct"/>
            <w:tcBorders>
              <w:top w:val="single" w:sz="4" w:space="0" w:color="auto"/>
              <w:left w:val="single" w:sz="4" w:space="0" w:color="auto"/>
              <w:bottom w:val="single" w:sz="4" w:space="0" w:color="auto"/>
              <w:right w:val="single" w:sz="4" w:space="0" w:color="auto"/>
            </w:tcBorders>
            <w:shd w:val="clear" w:color="auto" w:fill="auto"/>
          </w:tcPr>
          <w:p w14:paraId="795AF1C8" w14:textId="59FCA5F6" w:rsidR="00E04A2E" w:rsidRPr="00D83953" w:rsidRDefault="00E04A2E" w:rsidP="00E04A2E">
            <w:pPr>
              <w:widowControl w:val="0"/>
              <w:jc w:val="center"/>
            </w:pPr>
            <w:r w:rsidRPr="005D6193">
              <w:rPr>
                <w:sz w:val="22"/>
              </w:rPr>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30FA74ED" w14:textId="594A4BFE" w:rsidR="00E04A2E" w:rsidRPr="006A0A11" w:rsidRDefault="006A0A11" w:rsidP="00E04A2E">
            <w:pPr>
              <w:widowControl w:val="0"/>
              <w:jc w:val="both"/>
            </w:pPr>
            <w:r w:rsidRPr="006A0A11">
              <w:rPr>
                <w:sz w:val="22"/>
                <w:lang w:val="fr-FR"/>
              </w:rPr>
              <w:t xml:space="preserve">Áp dụng các công nghệ mới. </w:t>
            </w:r>
            <w:r w:rsidR="00E04A2E" w:rsidRPr="006A0A11">
              <w:rPr>
                <w:sz w:val="22"/>
                <w:lang w:val="fr-FR"/>
              </w:rPr>
              <w:t>Có kỹ năng tìm kiếm, thu thập, tóm tắt tài liệu, thử nghiệm (nếu có) về vấn đề cụ thể. Đọc hiểu tài liệu chuyên ngành bằng ngoại ngữ.</w:t>
            </w:r>
          </w:p>
        </w:tc>
        <w:tc>
          <w:tcPr>
            <w:tcW w:w="569" w:type="pct"/>
            <w:tcBorders>
              <w:top w:val="single" w:sz="4" w:space="0" w:color="auto"/>
              <w:left w:val="single" w:sz="4" w:space="0" w:color="auto"/>
              <w:bottom w:val="single" w:sz="4" w:space="0" w:color="auto"/>
              <w:right w:val="single" w:sz="4" w:space="0" w:color="auto"/>
            </w:tcBorders>
            <w:shd w:val="clear" w:color="auto" w:fill="auto"/>
          </w:tcPr>
          <w:p w14:paraId="136477E6" w14:textId="5121AA3D" w:rsidR="00E04A2E" w:rsidRPr="00D83953" w:rsidRDefault="00E04A2E" w:rsidP="00E04A2E">
            <w:pPr>
              <w:widowControl w:val="0"/>
              <w:jc w:val="center"/>
            </w:pPr>
            <w:r>
              <w:rPr>
                <w:sz w:val="22"/>
                <w:lang w:val="fr-FR"/>
              </w:rPr>
              <w:t>3</w:t>
            </w:r>
          </w:p>
        </w:tc>
      </w:tr>
      <w:tr w:rsidR="00E04A2E" w:rsidRPr="00D83953" w14:paraId="0F0A23FD" w14:textId="77777777" w:rsidTr="0091415C">
        <w:tc>
          <w:tcPr>
            <w:tcW w:w="590" w:type="pct"/>
            <w:vMerge/>
            <w:tcBorders>
              <w:left w:val="single" w:sz="4" w:space="0" w:color="auto"/>
              <w:right w:val="single" w:sz="4" w:space="0" w:color="auto"/>
            </w:tcBorders>
            <w:shd w:val="clear" w:color="auto" w:fill="auto"/>
            <w:vAlign w:val="center"/>
          </w:tcPr>
          <w:p w14:paraId="2CE154F7" w14:textId="77777777" w:rsidR="00E04A2E" w:rsidRPr="005E6EBA" w:rsidRDefault="00E04A2E" w:rsidP="00E04A2E">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tcPr>
          <w:p w14:paraId="5B854A1E" w14:textId="1B01C26A" w:rsidR="00E04A2E" w:rsidRPr="00D83953" w:rsidRDefault="00E04A2E" w:rsidP="00E04A2E">
            <w:pPr>
              <w:widowControl w:val="0"/>
              <w:jc w:val="center"/>
            </w:pPr>
            <w:r w:rsidRPr="005D6193">
              <w:rPr>
                <w:sz w:val="22"/>
              </w:rPr>
              <w:t>CLO2.2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23793831" w14:textId="4D394E48" w:rsidR="00E04A2E" w:rsidRPr="006A0A11" w:rsidRDefault="00E04A2E" w:rsidP="00E04A2E">
            <w:pPr>
              <w:widowControl w:val="0"/>
              <w:jc w:val="both"/>
            </w:pPr>
            <w:r w:rsidRPr="006A0A11">
              <w:rPr>
                <w:sz w:val="22"/>
                <w:lang w:val="fr-FR"/>
              </w:rPr>
              <w:t>Thuyết trình, tranh biện về các nội dung cần tìm hiểu</w:t>
            </w:r>
          </w:p>
        </w:tc>
        <w:tc>
          <w:tcPr>
            <w:tcW w:w="569" w:type="pct"/>
            <w:tcBorders>
              <w:top w:val="single" w:sz="4" w:space="0" w:color="auto"/>
              <w:left w:val="single" w:sz="4" w:space="0" w:color="auto"/>
              <w:bottom w:val="single" w:sz="4" w:space="0" w:color="auto"/>
              <w:right w:val="single" w:sz="4" w:space="0" w:color="auto"/>
            </w:tcBorders>
            <w:shd w:val="clear" w:color="auto" w:fill="auto"/>
          </w:tcPr>
          <w:p w14:paraId="7C6D7ABA" w14:textId="32CC8C0A" w:rsidR="00E04A2E" w:rsidRPr="00D83953" w:rsidRDefault="00E04A2E" w:rsidP="00E04A2E">
            <w:pPr>
              <w:widowControl w:val="0"/>
              <w:jc w:val="center"/>
            </w:pPr>
            <w:r>
              <w:rPr>
                <w:sz w:val="22"/>
                <w:lang w:val="fr-FR"/>
              </w:rPr>
              <w:t>3</w:t>
            </w:r>
          </w:p>
        </w:tc>
      </w:tr>
      <w:tr w:rsidR="00E04A2E" w:rsidRPr="00D83953" w14:paraId="4A3551C3" w14:textId="77777777" w:rsidTr="0041228F">
        <w:tc>
          <w:tcPr>
            <w:tcW w:w="590" w:type="pct"/>
            <w:vMerge w:val="restart"/>
            <w:tcBorders>
              <w:top w:val="single" w:sz="4" w:space="0" w:color="auto"/>
              <w:left w:val="single" w:sz="4" w:space="0" w:color="auto"/>
              <w:right w:val="single" w:sz="4" w:space="0" w:color="auto"/>
            </w:tcBorders>
            <w:shd w:val="clear" w:color="auto" w:fill="auto"/>
            <w:vAlign w:val="center"/>
          </w:tcPr>
          <w:p w14:paraId="7ECAF927" w14:textId="77777777" w:rsidR="00E04A2E" w:rsidRDefault="00E04A2E" w:rsidP="00E04A2E">
            <w:pPr>
              <w:widowControl w:val="0"/>
              <w:jc w:val="center"/>
              <w:rPr>
                <w:b/>
                <w:bCs/>
                <w:lang w:val="vi-VN"/>
              </w:rPr>
            </w:pPr>
            <w:r w:rsidRPr="005E6EBA">
              <w:rPr>
                <w:b/>
                <w:bCs/>
              </w:rPr>
              <w:t>CG3</w:t>
            </w:r>
          </w:p>
          <w:p w14:paraId="619CEB24" w14:textId="4BC538D7" w:rsidR="00E04A2E" w:rsidRPr="00FA458F" w:rsidRDefault="00E04A2E" w:rsidP="00E04A2E">
            <w:pPr>
              <w:widowControl w:val="0"/>
              <w:jc w:val="center"/>
              <w:rPr>
                <w:b/>
                <w:bCs/>
                <w:lang w:val="vi-VN"/>
              </w:rPr>
            </w:pPr>
            <w:r w:rsidRPr="00026DB6">
              <w:t>Năng lực tự chủ, trách nhiệm</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5BF5B2D2" w14:textId="77777777" w:rsidR="00E04A2E" w:rsidRPr="00D83953" w:rsidRDefault="00E04A2E" w:rsidP="00E04A2E">
            <w:pPr>
              <w:widowControl w:val="0"/>
              <w:jc w:val="center"/>
            </w:pPr>
            <w:r w:rsidRPr="00D83953">
              <w:t>CLO3.1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7BDA0DF5" w14:textId="5140D670" w:rsidR="00E04A2E" w:rsidRPr="00D83953" w:rsidRDefault="00E04A2E" w:rsidP="00E04A2E">
            <w:pPr>
              <w:widowControl w:val="0"/>
              <w:jc w:val="both"/>
            </w:pPr>
            <w:r w:rsidRPr="005D6193">
              <w:rPr>
                <w:sz w:val="22"/>
                <w:lang w:val="fr-FR"/>
              </w:rPr>
              <w:t xml:space="preserve">Có khả năng tự học tập, tự tìm hiểu tài liệu để hoàn thành các bài học và bài tập </w:t>
            </w:r>
            <w:r>
              <w:rPr>
                <w:sz w:val="22"/>
                <w:lang w:val="fr-FR"/>
              </w:rPr>
              <w:t xml:space="preserve">nhóm </w:t>
            </w:r>
            <w:r w:rsidRPr="005D6193">
              <w:rPr>
                <w:sz w:val="22"/>
                <w:lang w:val="fr-FR"/>
              </w:rPr>
              <w:t>được giao</w:t>
            </w:r>
          </w:p>
        </w:tc>
        <w:tc>
          <w:tcPr>
            <w:tcW w:w="569" w:type="pct"/>
            <w:tcBorders>
              <w:top w:val="single" w:sz="4" w:space="0" w:color="auto"/>
              <w:left w:val="single" w:sz="4" w:space="0" w:color="auto"/>
              <w:bottom w:val="single" w:sz="4" w:space="0" w:color="auto"/>
              <w:right w:val="single" w:sz="4" w:space="0" w:color="auto"/>
            </w:tcBorders>
            <w:shd w:val="clear" w:color="auto" w:fill="auto"/>
          </w:tcPr>
          <w:p w14:paraId="775670E1" w14:textId="32690397" w:rsidR="00E04A2E" w:rsidRPr="00D83953" w:rsidRDefault="00E04A2E" w:rsidP="00E04A2E">
            <w:pPr>
              <w:widowControl w:val="0"/>
              <w:jc w:val="center"/>
            </w:pPr>
            <w:r>
              <w:rPr>
                <w:sz w:val="22"/>
                <w:lang w:val="fr-FR"/>
              </w:rPr>
              <w:t>3</w:t>
            </w:r>
          </w:p>
        </w:tc>
      </w:tr>
      <w:tr w:rsidR="00E04A2E" w:rsidRPr="00D83953" w14:paraId="4CE079F6" w14:textId="77777777" w:rsidTr="0041228F">
        <w:tc>
          <w:tcPr>
            <w:tcW w:w="590" w:type="pct"/>
            <w:vMerge/>
            <w:tcBorders>
              <w:left w:val="single" w:sz="4" w:space="0" w:color="auto"/>
              <w:right w:val="single" w:sz="4" w:space="0" w:color="auto"/>
            </w:tcBorders>
            <w:shd w:val="clear" w:color="auto" w:fill="auto"/>
            <w:vAlign w:val="center"/>
          </w:tcPr>
          <w:p w14:paraId="7A8E8093" w14:textId="77777777" w:rsidR="00E04A2E" w:rsidRPr="00D83953" w:rsidRDefault="00E04A2E" w:rsidP="00E04A2E">
            <w:pPr>
              <w:widowControl w:val="0"/>
              <w:jc w:val="cente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47E78655" w14:textId="77777777" w:rsidR="00E04A2E" w:rsidRPr="00D83953" w:rsidRDefault="00E04A2E" w:rsidP="00E04A2E">
            <w:pPr>
              <w:widowControl w:val="0"/>
              <w:jc w:val="center"/>
            </w:pPr>
            <w:r w:rsidRPr="00D83953">
              <w:t>CLO3.2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18193955" w14:textId="12D436B8" w:rsidR="00E04A2E" w:rsidRPr="00D83953" w:rsidRDefault="00E04A2E" w:rsidP="00E04A2E">
            <w:pPr>
              <w:widowControl w:val="0"/>
              <w:jc w:val="both"/>
            </w:pPr>
            <w:r>
              <w:rPr>
                <w:sz w:val="22"/>
                <w:lang w:val="fr-FR"/>
              </w:rPr>
              <w:t>Có ý thức tổ chức kỷ luật lớp học, tuân thủ các nội quy lớp học, có tinh thần hợp tác và trách nhiệm cá nhân đối với các hoạt động nhóm và hoạt động của lớp học, có đạo đức nghề nghiệp trong việc thể hiện, triển khai công nghệ mới.</w:t>
            </w:r>
          </w:p>
        </w:tc>
        <w:tc>
          <w:tcPr>
            <w:tcW w:w="569" w:type="pct"/>
            <w:tcBorders>
              <w:top w:val="single" w:sz="4" w:space="0" w:color="auto"/>
              <w:left w:val="single" w:sz="4" w:space="0" w:color="auto"/>
              <w:bottom w:val="single" w:sz="4" w:space="0" w:color="auto"/>
              <w:right w:val="single" w:sz="4" w:space="0" w:color="auto"/>
            </w:tcBorders>
            <w:shd w:val="clear" w:color="auto" w:fill="auto"/>
          </w:tcPr>
          <w:p w14:paraId="1AB92C2D" w14:textId="3424A93D" w:rsidR="00E04A2E" w:rsidRPr="00D83953" w:rsidRDefault="00E04A2E" w:rsidP="00E04A2E">
            <w:pPr>
              <w:widowControl w:val="0"/>
              <w:jc w:val="center"/>
            </w:pPr>
            <w:r>
              <w:rPr>
                <w:sz w:val="22"/>
                <w:lang w:val="fr-FR"/>
              </w:rPr>
              <w:t>3</w:t>
            </w:r>
          </w:p>
        </w:tc>
      </w:tr>
    </w:tbl>
    <w:p w14:paraId="1CB9CAE0" w14:textId="77777777" w:rsidR="00D92BDE" w:rsidRPr="00AB13C3" w:rsidRDefault="00D92BDE" w:rsidP="00007F21">
      <w:pPr>
        <w:tabs>
          <w:tab w:val="left" w:pos="720"/>
        </w:tabs>
        <w:spacing w:before="60" w:after="40" w:line="288" w:lineRule="auto"/>
        <w:jc w:val="both"/>
        <w:rPr>
          <w:lang w:val="vi-VN"/>
        </w:rPr>
      </w:pPr>
    </w:p>
    <w:p w14:paraId="1EA8BA42"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49FE495F" w14:textId="77777777" w:rsidR="00085151" w:rsidRPr="008142ED" w:rsidRDefault="00085151" w:rsidP="008142ED">
      <w:pPr>
        <w:pStyle w:val="Heading2"/>
      </w:pPr>
      <w:r w:rsidRPr="008142ED">
        <w:t>7.1. Cơ cấu điểm thành phần</w:t>
      </w:r>
    </w:p>
    <w:p w14:paraId="3B51A1B8" w14:textId="77777777" w:rsidR="00085151" w:rsidRDefault="00085151" w:rsidP="00861783">
      <w:pPr>
        <w:spacing w:before="60" w:after="40" w:line="288" w:lineRule="auto"/>
        <w:jc w:val="center"/>
        <w:rPr>
          <w:b/>
          <w:lang w:val="vi-VN"/>
        </w:rPr>
      </w:pPr>
      <w:r w:rsidRPr="00D83953">
        <w:rPr>
          <w:b/>
        </w:rPr>
        <w:t>Bảng 3. Đánh giá học phần</w:t>
      </w:r>
    </w:p>
    <w:tbl>
      <w:tblPr>
        <w:tblStyle w:val="TableGrid"/>
        <w:tblW w:w="5000" w:type="pct"/>
        <w:tblLook w:val="04A0" w:firstRow="1" w:lastRow="0" w:firstColumn="1" w:lastColumn="0" w:noHBand="0" w:noVBand="1"/>
      </w:tblPr>
      <w:tblGrid>
        <w:gridCol w:w="1017"/>
        <w:gridCol w:w="3193"/>
        <w:gridCol w:w="1192"/>
        <w:gridCol w:w="830"/>
        <w:gridCol w:w="1391"/>
        <w:gridCol w:w="1233"/>
        <w:gridCol w:w="883"/>
      </w:tblGrid>
      <w:tr w:rsidR="00091599" w:rsidRPr="00D83953" w14:paraId="27816430" w14:textId="77777777" w:rsidTr="006A0A11">
        <w:tc>
          <w:tcPr>
            <w:tcW w:w="522" w:type="pct"/>
            <w:shd w:val="clear" w:color="auto" w:fill="DEEAF6" w:themeFill="accent1" w:themeFillTint="33"/>
            <w:vAlign w:val="center"/>
          </w:tcPr>
          <w:p w14:paraId="7020213E" w14:textId="77777777" w:rsidR="003B6970" w:rsidRPr="00934D01" w:rsidRDefault="003B6970" w:rsidP="005F3E08">
            <w:pPr>
              <w:tabs>
                <w:tab w:val="left" w:pos="720"/>
              </w:tabs>
              <w:jc w:val="center"/>
              <w:rPr>
                <w:b/>
              </w:rPr>
            </w:pPr>
            <w:r w:rsidRPr="00934D01">
              <w:rPr>
                <w:b/>
              </w:rPr>
              <w:t>Hình thức đánh giá</w:t>
            </w:r>
          </w:p>
        </w:tc>
        <w:tc>
          <w:tcPr>
            <w:tcW w:w="1640" w:type="pct"/>
            <w:shd w:val="clear" w:color="auto" w:fill="DEEAF6" w:themeFill="accent1" w:themeFillTint="33"/>
            <w:vAlign w:val="center"/>
          </w:tcPr>
          <w:p w14:paraId="1BA83598" w14:textId="77777777" w:rsidR="003B6970" w:rsidRPr="00934D01" w:rsidRDefault="003B6970" w:rsidP="005F3E08">
            <w:pPr>
              <w:tabs>
                <w:tab w:val="left" w:pos="720"/>
              </w:tabs>
              <w:jc w:val="center"/>
              <w:rPr>
                <w:b/>
              </w:rPr>
            </w:pPr>
            <w:r w:rsidRPr="00934D01">
              <w:rPr>
                <w:b/>
              </w:rPr>
              <w:t>Nội dung /</w:t>
            </w:r>
          </w:p>
          <w:p w14:paraId="1F1CDB9E" w14:textId="77777777" w:rsidR="003B6970" w:rsidRPr="00934D01" w:rsidRDefault="003B6970" w:rsidP="005F3E08">
            <w:pPr>
              <w:tabs>
                <w:tab w:val="left" w:pos="720"/>
              </w:tabs>
              <w:jc w:val="center"/>
              <w:rPr>
                <w:b/>
              </w:rPr>
            </w:pPr>
            <w:r w:rsidRPr="00934D01">
              <w:rPr>
                <w:b/>
              </w:rPr>
              <w:t>Bài đánh giá</w:t>
            </w:r>
          </w:p>
        </w:tc>
        <w:tc>
          <w:tcPr>
            <w:tcW w:w="612" w:type="pct"/>
            <w:shd w:val="clear" w:color="auto" w:fill="DEEAF6" w:themeFill="accent1" w:themeFillTint="33"/>
            <w:vAlign w:val="center"/>
          </w:tcPr>
          <w:p w14:paraId="3121F63F" w14:textId="77777777" w:rsidR="003B6970" w:rsidRPr="00934D01" w:rsidRDefault="003B6970" w:rsidP="005F3E08">
            <w:pPr>
              <w:tabs>
                <w:tab w:val="left" w:pos="720"/>
              </w:tabs>
              <w:jc w:val="center"/>
              <w:rPr>
                <w:b/>
              </w:rPr>
            </w:pPr>
            <w:r w:rsidRPr="00934D01">
              <w:rPr>
                <w:b/>
              </w:rPr>
              <w:t>Thời điểm</w:t>
            </w:r>
          </w:p>
        </w:tc>
        <w:tc>
          <w:tcPr>
            <w:tcW w:w="426" w:type="pct"/>
            <w:shd w:val="clear" w:color="auto" w:fill="DEEAF6" w:themeFill="accent1" w:themeFillTint="33"/>
            <w:vAlign w:val="center"/>
          </w:tcPr>
          <w:p w14:paraId="7EF08B0D" w14:textId="77777777" w:rsidR="003B6970" w:rsidRPr="00934D01" w:rsidRDefault="003B6970" w:rsidP="005F3E08">
            <w:pPr>
              <w:tabs>
                <w:tab w:val="left" w:pos="720"/>
              </w:tabs>
              <w:jc w:val="center"/>
              <w:rPr>
                <w:b/>
              </w:rPr>
            </w:pPr>
            <w:r w:rsidRPr="00934D01">
              <w:rPr>
                <w:b/>
              </w:rPr>
              <w:t>CLOs</w:t>
            </w:r>
          </w:p>
        </w:tc>
        <w:tc>
          <w:tcPr>
            <w:tcW w:w="714" w:type="pct"/>
            <w:shd w:val="clear" w:color="auto" w:fill="DEEAF6" w:themeFill="accent1" w:themeFillTint="33"/>
            <w:vAlign w:val="center"/>
          </w:tcPr>
          <w:p w14:paraId="6D136C74" w14:textId="77777777" w:rsidR="003B6970" w:rsidRPr="00934D01" w:rsidRDefault="003B6970" w:rsidP="005F3E08">
            <w:pPr>
              <w:tabs>
                <w:tab w:val="left" w:pos="720"/>
              </w:tabs>
              <w:jc w:val="center"/>
              <w:rPr>
                <w:b/>
              </w:rPr>
            </w:pPr>
            <w:r w:rsidRPr="00934D01">
              <w:rPr>
                <w:b/>
              </w:rPr>
              <w:t>Công cụ và</w:t>
            </w:r>
          </w:p>
          <w:p w14:paraId="1D348C5D" w14:textId="77777777" w:rsidR="003B6970" w:rsidRPr="00934D01" w:rsidRDefault="003B6970" w:rsidP="005F3E08">
            <w:pPr>
              <w:tabs>
                <w:tab w:val="left" w:pos="720"/>
              </w:tabs>
              <w:jc w:val="center"/>
              <w:rPr>
                <w:b/>
              </w:rPr>
            </w:pPr>
            <w:r w:rsidRPr="00934D01">
              <w:rPr>
                <w:b/>
              </w:rPr>
              <w:t>tiêu chí đánh giá</w:t>
            </w:r>
          </w:p>
        </w:tc>
        <w:tc>
          <w:tcPr>
            <w:tcW w:w="633" w:type="pct"/>
            <w:shd w:val="clear" w:color="auto" w:fill="DEEAF6" w:themeFill="accent1" w:themeFillTint="33"/>
            <w:vAlign w:val="center"/>
          </w:tcPr>
          <w:p w14:paraId="03F986C2" w14:textId="77777777" w:rsidR="003B6970" w:rsidRPr="00934D01" w:rsidRDefault="003B6970" w:rsidP="005F3E08">
            <w:pPr>
              <w:tabs>
                <w:tab w:val="left" w:pos="720"/>
              </w:tabs>
              <w:jc w:val="center"/>
              <w:rPr>
                <w:b/>
              </w:rPr>
            </w:pPr>
            <w:r w:rsidRPr="00934D01">
              <w:rPr>
                <w:b/>
              </w:rPr>
              <w:t>Tỷ lệ</w:t>
            </w:r>
          </w:p>
          <w:p w14:paraId="16B37215" w14:textId="77777777" w:rsidR="003B6970" w:rsidRPr="00934D01" w:rsidRDefault="003B6970" w:rsidP="005F3E08">
            <w:pPr>
              <w:tabs>
                <w:tab w:val="left" w:pos="720"/>
              </w:tabs>
              <w:jc w:val="center"/>
              <w:rPr>
                <w:b/>
              </w:rPr>
            </w:pPr>
            <w:r w:rsidRPr="00934D01">
              <w:rPr>
                <w:b/>
              </w:rPr>
              <w:t>(%)</w:t>
            </w:r>
          </w:p>
        </w:tc>
        <w:tc>
          <w:tcPr>
            <w:tcW w:w="453" w:type="pct"/>
            <w:shd w:val="clear" w:color="auto" w:fill="DEEAF6" w:themeFill="accent1" w:themeFillTint="33"/>
            <w:vAlign w:val="center"/>
          </w:tcPr>
          <w:p w14:paraId="7D2C4C8B" w14:textId="77777777" w:rsidR="003B6970" w:rsidRPr="00934D01" w:rsidRDefault="00B43C1E" w:rsidP="005F3E08">
            <w:pPr>
              <w:tabs>
                <w:tab w:val="left" w:pos="720"/>
              </w:tabs>
              <w:jc w:val="center"/>
              <w:rPr>
                <w:b/>
              </w:rPr>
            </w:pPr>
            <w:r w:rsidRPr="00934D01">
              <w:rPr>
                <w:b/>
              </w:rPr>
              <w:t>CĐR của CTĐT</w:t>
            </w:r>
          </w:p>
        </w:tc>
      </w:tr>
      <w:tr w:rsidR="002B4788" w:rsidRPr="00F92657" w14:paraId="742AC4C2" w14:textId="77777777" w:rsidTr="006A0A11">
        <w:tc>
          <w:tcPr>
            <w:tcW w:w="522" w:type="pct"/>
          </w:tcPr>
          <w:p w14:paraId="29ED4A4C" w14:textId="77777777" w:rsidR="003B6970" w:rsidRPr="00F7601A" w:rsidRDefault="003B6970" w:rsidP="005F3E08">
            <w:pPr>
              <w:tabs>
                <w:tab w:val="left" w:pos="720"/>
              </w:tabs>
              <w:jc w:val="center"/>
              <w:rPr>
                <w:bCs/>
              </w:rPr>
            </w:pPr>
            <w:r w:rsidRPr="00F7601A">
              <w:rPr>
                <w:bCs/>
              </w:rPr>
              <w:t>[1]</w:t>
            </w:r>
          </w:p>
        </w:tc>
        <w:tc>
          <w:tcPr>
            <w:tcW w:w="1640" w:type="pct"/>
          </w:tcPr>
          <w:p w14:paraId="0F481CAE" w14:textId="77777777" w:rsidR="003B6970" w:rsidRPr="00F7601A" w:rsidRDefault="003B6970" w:rsidP="005F3E08">
            <w:pPr>
              <w:tabs>
                <w:tab w:val="left" w:pos="720"/>
              </w:tabs>
              <w:jc w:val="center"/>
              <w:rPr>
                <w:bCs/>
              </w:rPr>
            </w:pPr>
            <w:r w:rsidRPr="00F7601A">
              <w:rPr>
                <w:bCs/>
              </w:rPr>
              <w:t>[2]</w:t>
            </w:r>
          </w:p>
        </w:tc>
        <w:tc>
          <w:tcPr>
            <w:tcW w:w="612" w:type="pct"/>
          </w:tcPr>
          <w:p w14:paraId="5C80F53C" w14:textId="77777777" w:rsidR="003B6970" w:rsidRPr="00F7601A" w:rsidRDefault="003B6970" w:rsidP="005F3E08">
            <w:pPr>
              <w:tabs>
                <w:tab w:val="left" w:pos="720"/>
              </w:tabs>
              <w:jc w:val="center"/>
              <w:rPr>
                <w:bCs/>
              </w:rPr>
            </w:pPr>
            <w:r w:rsidRPr="00F7601A">
              <w:rPr>
                <w:bCs/>
              </w:rPr>
              <w:t>[3]</w:t>
            </w:r>
          </w:p>
        </w:tc>
        <w:tc>
          <w:tcPr>
            <w:tcW w:w="426" w:type="pct"/>
          </w:tcPr>
          <w:p w14:paraId="5A4CD736" w14:textId="77777777" w:rsidR="003B6970" w:rsidRPr="00F7601A" w:rsidRDefault="003B6970" w:rsidP="005F3E08">
            <w:pPr>
              <w:tabs>
                <w:tab w:val="left" w:pos="720"/>
              </w:tabs>
              <w:jc w:val="center"/>
              <w:rPr>
                <w:bCs/>
              </w:rPr>
            </w:pPr>
            <w:r w:rsidRPr="00F7601A">
              <w:rPr>
                <w:bCs/>
              </w:rPr>
              <w:t>[4]</w:t>
            </w:r>
          </w:p>
        </w:tc>
        <w:tc>
          <w:tcPr>
            <w:tcW w:w="714" w:type="pct"/>
          </w:tcPr>
          <w:p w14:paraId="50E91958" w14:textId="77777777" w:rsidR="003B6970" w:rsidRPr="00F7601A" w:rsidRDefault="003B6970" w:rsidP="005F3E08">
            <w:pPr>
              <w:tabs>
                <w:tab w:val="left" w:pos="720"/>
              </w:tabs>
              <w:jc w:val="center"/>
              <w:rPr>
                <w:bCs/>
              </w:rPr>
            </w:pPr>
            <w:r w:rsidRPr="00F7601A">
              <w:rPr>
                <w:bCs/>
              </w:rPr>
              <w:t>[5]</w:t>
            </w:r>
          </w:p>
        </w:tc>
        <w:tc>
          <w:tcPr>
            <w:tcW w:w="633" w:type="pct"/>
            <w:vAlign w:val="center"/>
          </w:tcPr>
          <w:p w14:paraId="197E1FEF" w14:textId="77777777" w:rsidR="003B6970" w:rsidRPr="00F7601A" w:rsidRDefault="003B6970" w:rsidP="005F3E08">
            <w:pPr>
              <w:tabs>
                <w:tab w:val="left" w:pos="720"/>
              </w:tabs>
              <w:jc w:val="center"/>
              <w:rPr>
                <w:bCs/>
              </w:rPr>
            </w:pPr>
            <w:r w:rsidRPr="00F7601A">
              <w:rPr>
                <w:bCs/>
              </w:rPr>
              <w:t>[6]</w:t>
            </w:r>
          </w:p>
        </w:tc>
        <w:tc>
          <w:tcPr>
            <w:tcW w:w="453" w:type="pct"/>
          </w:tcPr>
          <w:p w14:paraId="169BDAEF" w14:textId="77777777" w:rsidR="003B6970" w:rsidRPr="00F7601A" w:rsidRDefault="003B6970" w:rsidP="005F3E08">
            <w:pPr>
              <w:tabs>
                <w:tab w:val="left" w:pos="720"/>
              </w:tabs>
              <w:jc w:val="center"/>
              <w:rPr>
                <w:bCs/>
              </w:rPr>
            </w:pPr>
            <w:r w:rsidRPr="00F7601A">
              <w:rPr>
                <w:bCs/>
              </w:rPr>
              <w:t>[7]</w:t>
            </w:r>
          </w:p>
        </w:tc>
      </w:tr>
      <w:tr w:rsidR="000E093E" w:rsidRPr="00D83953" w14:paraId="603A6E30" w14:textId="77777777" w:rsidTr="006A0A11">
        <w:tc>
          <w:tcPr>
            <w:tcW w:w="522" w:type="pct"/>
            <w:vAlign w:val="center"/>
          </w:tcPr>
          <w:p w14:paraId="27CB40B0" w14:textId="77777777" w:rsidR="000E093E" w:rsidRPr="00F405C3" w:rsidRDefault="000E093E" w:rsidP="000E093E">
            <w:pPr>
              <w:tabs>
                <w:tab w:val="left" w:pos="720"/>
              </w:tabs>
              <w:jc w:val="center"/>
              <w:rPr>
                <w:b/>
              </w:rPr>
            </w:pPr>
            <w:r w:rsidRPr="00F405C3">
              <w:rPr>
                <w:b/>
              </w:rPr>
              <w:t>Chuyên cần</w:t>
            </w:r>
          </w:p>
        </w:tc>
        <w:tc>
          <w:tcPr>
            <w:tcW w:w="1640" w:type="pct"/>
            <w:vAlign w:val="center"/>
          </w:tcPr>
          <w:p w14:paraId="46FE8EB8" w14:textId="77777777" w:rsidR="000E093E" w:rsidRPr="00520533" w:rsidRDefault="000E093E" w:rsidP="000E093E">
            <w:pPr>
              <w:tabs>
                <w:tab w:val="left" w:pos="720"/>
              </w:tabs>
              <w:rPr>
                <w:bCs/>
              </w:rPr>
            </w:pPr>
            <w:r w:rsidRPr="00520533">
              <w:rPr>
                <w:bCs/>
              </w:rPr>
              <w:t>Tham gia lớp seminar</w:t>
            </w:r>
          </w:p>
          <w:p w14:paraId="53714A1C" w14:textId="2EB611BF" w:rsidR="000E093E" w:rsidRPr="003B6970" w:rsidRDefault="000E093E" w:rsidP="000E093E">
            <w:pPr>
              <w:tabs>
                <w:tab w:val="left" w:pos="720"/>
              </w:tabs>
              <w:rPr>
                <w:bCs/>
                <w:highlight w:val="yellow"/>
              </w:rPr>
            </w:pPr>
            <w:r w:rsidRPr="00520533">
              <w:rPr>
                <w:bCs/>
              </w:rPr>
              <w:t>Tham gia thảo luận</w:t>
            </w:r>
            <w:r>
              <w:rPr>
                <w:bCs/>
                <w:lang w:val="vi-VN"/>
              </w:rPr>
              <w:t>, làm bài tập tại</w:t>
            </w:r>
            <w:r w:rsidRPr="00520533">
              <w:rPr>
                <w:bCs/>
              </w:rPr>
              <w:t xml:space="preserve"> các buổi seminar</w:t>
            </w:r>
          </w:p>
        </w:tc>
        <w:tc>
          <w:tcPr>
            <w:tcW w:w="612" w:type="pct"/>
            <w:vAlign w:val="center"/>
          </w:tcPr>
          <w:p w14:paraId="3C34E6AB" w14:textId="77777777" w:rsidR="000E093E" w:rsidRPr="003B6970" w:rsidRDefault="000E093E" w:rsidP="000E093E">
            <w:pPr>
              <w:tabs>
                <w:tab w:val="left" w:pos="720"/>
              </w:tabs>
              <w:jc w:val="center"/>
              <w:rPr>
                <w:bCs/>
                <w:highlight w:val="yellow"/>
              </w:rPr>
            </w:pPr>
            <w:r w:rsidRPr="00520533">
              <w:rPr>
                <w:bCs/>
              </w:rPr>
              <w:t>Tất cả các buổi seminar</w:t>
            </w:r>
          </w:p>
        </w:tc>
        <w:tc>
          <w:tcPr>
            <w:tcW w:w="426" w:type="pct"/>
            <w:vAlign w:val="center"/>
          </w:tcPr>
          <w:p w14:paraId="5482076F" w14:textId="77777777" w:rsidR="000E093E" w:rsidRPr="00091599" w:rsidRDefault="000E093E" w:rsidP="000E093E">
            <w:pPr>
              <w:tabs>
                <w:tab w:val="left" w:pos="720"/>
              </w:tabs>
              <w:jc w:val="center"/>
              <w:rPr>
                <w:bCs/>
                <w:lang w:val="vi-VN"/>
              </w:rPr>
            </w:pPr>
            <w:r w:rsidRPr="00091599">
              <w:rPr>
                <w:bCs/>
                <w:lang w:val="vi-VN"/>
              </w:rPr>
              <w:t>1.x</w:t>
            </w:r>
          </w:p>
          <w:p w14:paraId="1B641AF2" w14:textId="77777777" w:rsidR="000E093E" w:rsidRPr="00091599" w:rsidRDefault="000E093E" w:rsidP="000E093E">
            <w:pPr>
              <w:tabs>
                <w:tab w:val="left" w:pos="720"/>
              </w:tabs>
              <w:jc w:val="center"/>
              <w:rPr>
                <w:bCs/>
                <w:lang w:val="vi-VN"/>
              </w:rPr>
            </w:pPr>
            <w:r w:rsidRPr="00091599">
              <w:rPr>
                <w:bCs/>
                <w:lang w:val="vi-VN"/>
              </w:rPr>
              <w:t>2.x</w:t>
            </w:r>
          </w:p>
          <w:p w14:paraId="6A6A85C9" w14:textId="77777777" w:rsidR="000E093E" w:rsidRPr="007419A0" w:rsidRDefault="000E093E" w:rsidP="000E093E">
            <w:pPr>
              <w:tabs>
                <w:tab w:val="left" w:pos="720"/>
              </w:tabs>
              <w:jc w:val="center"/>
              <w:rPr>
                <w:bCs/>
                <w:highlight w:val="yellow"/>
                <w:lang w:val="vi-VN"/>
              </w:rPr>
            </w:pPr>
            <w:r w:rsidRPr="00091599">
              <w:rPr>
                <w:bCs/>
                <w:lang w:val="vi-VN"/>
              </w:rPr>
              <w:t>3.x</w:t>
            </w:r>
          </w:p>
        </w:tc>
        <w:tc>
          <w:tcPr>
            <w:tcW w:w="714" w:type="pct"/>
            <w:vAlign w:val="center"/>
          </w:tcPr>
          <w:p w14:paraId="139B61FD" w14:textId="33042CA3" w:rsidR="000E093E" w:rsidRPr="003B6970" w:rsidRDefault="000E093E" w:rsidP="000E093E">
            <w:pPr>
              <w:tabs>
                <w:tab w:val="left" w:pos="720"/>
              </w:tabs>
              <w:jc w:val="center"/>
              <w:rPr>
                <w:bCs/>
                <w:highlight w:val="yellow"/>
              </w:rPr>
            </w:pPr>
            <w:r w:rsidRPr="0079554F">
              <w:rPr>
                <w:bCs/>
              </w:rPr>
              <w:t xml:space="preserve">Phụ lục </w:t>
            </w:r>
            <w:r w:rsidR="006873B0">
              <w:rPr>
                <w:bCs/>
              </w:rPr>
              <w:t>1</w:t>
            </w:r>
            <w:r>
              <w:rPr>
                <w:bCs/>
                <w:lang w:val="vi-VN"/>
              </w:rPr>
              <w:t>:</w:t>
            </w:r>
            <w:r w:rsidRPr="0079554F">
              <w:rPr>
                <w:bCs/>
              </w:rPr>
              <w:t xml:space="preserve"> rubric 1</w:t>
            </w:r>
          </w:p>
        </w:tc>
        <w:tc>
          <w:tcPr>
            <w:tcW w:w="633" w:type="pct"/>
            <w:vAlign w:val="center"/>
          </w:tcPr>
          <w:p w14:paraId="4B0AE4F3" w14:textId="77777777" w:rsidR="000E093E" w:rsidRPr="00CC4F26" w:rsidRDefault="000E093E" w:rsidP="000E093E">
            <w:pPr>
              <w:tabs>
                <w:tab w:val="left" w:pos="720"/>
              </w:tabs>
              <w:jc w:val="center"/>
              <w:rPr>
                <w:bCs/>
              </w:rPr>
            </w:pPr>
            <w:r w:rsidRPr="00CC4F26">
              <w:rPr>
                <w:bCs/>
              </w:rPr>
              <w:t>10%</w:t>
            </w:r>
          </w:p>
        </w:tc>
        <w:tc>
          <w:tcPr>
            <w:tcW w:w="453" w:type="pct"/>
          </w:tcPr>
          <w:p w14:paraId="7BFE2766" w14:textId="77777777" w:rsidR="000E093E" w:rsidRPr="003B6970" w:rsidRDefault="000E093E" w:rsidP="000E093E">
            <w:pPr>
              <w:tabs>
                <w:tab w:val="left" w:pos="720"/>
              </w:tabs>
              <w:jc w:val="center"/>
              <w:rPr>
                <w:bCs/>
                <w:highlight w:val="yellow"/>
              </w:rPr>
            </w:pPr>
          </w:p>
        </w:tc>
      </w:tr>
      <w:tr w:rsidR="006A0A11" w:rsidRPr="00D83953" w14:paraId="6D40E6BA" w14:textId="77777777" w:rsidTr="006A0A11">
        <w:tc>
          <w:tcPr>
            <w:tcW w:w="522" w:type="pct"/>
            <w:vMerge w:val="restart"/>
            <w:vAlign w:val="center"/>
          </w:tcPr>
          <w:p w14:paraId="3CA20446" w14:textId="77777777" w:rsidR="006A0A11" w:rsidRPr="006A0A11" w:rsidRDefault="006A0A11" w:rsidP="00BE1C4B">
            <w:pPr>
              <w:tabs>
                <w:tab w:val="left" w:pos="720"/>
              </w:tabs>
              <w:jc w:val="center"/>
              <w:rPr>
                <w:b/>
              </w:rPr>
            </w:pPr>
            <w:r w:rsidRPr="006A0A11">
              <w:rPr>
                <w:b/>
              </w:rPr>
              <w:t>Đánh giá quá trình</w:t>
            </w:r>
          </w:p>
        </w:tc>
        <w:tc>
          <w:tcPr>
            <w:tcW w:w="1640" w:type="pct"/>
            <w:vMerge w:val="restart"/>
            <w:vAlign w:val="center"/>
          </w:tcPr>
          <w:p w14:paraId="2E8ACD4B" w14:textId="51B424D1" w:rsidR="006A0A11" w:rsidRPr="006A0A11" w:rsidRDefault="006A0A11" w:rsidP="00BE1C4B">
            <w:pPr>
              <w:tabs>
                <w:tab w:val="left" w:pos="720"/>
              </w:tabs>
              <w:rPr>
                <w:bCs/>
              </w:rPr>
            </w:pPr>
            <w:r w:rsidRPr="006A0A11">
              <w:rPr>
                <w:bCs/>
              </w:rPr>
              <w:t>Sinh viên thu thập tài liệu, viết báo cáo, chạy thử nghiệm các công cụ theo vấn đề được giao</w:t>
            </w:r>
          </w:p>
        </w:tc>
        <w:tc>
          <w:tcPr>
            <w:tcW w:w="612" w:type="pct"/>
            <w:vAlign w:val="center"/>
          </w:tcPr>
          <w:p w14:paraId="1DF28440" w14:textId="6DF1F446" w:rsidR="006A0A11" w:rsidRPr="00126E0A" w:rsidRDefault="006A0A11" w:rsidP="00BE1C4B">
            <w:pPr>
              <w:tabs>
                <w:tab w:val="left" w:pos="720"/>
              </w:tabs>
              <w:jc w:val="center"/>
              <w:rPr>
                <w:bCs/>
                <w:highlight w:val="yellow"/>
              </w:rPr>
            </w:pPr>
          </w:p>
        </w:tc>
        <w:tc>
          <w:tcPr>
            <w:tcW w:w="426" w:type="pct"/>
            <w:vAlign w:val="center"/>
          </w:tcPr>
          <w:p w14:paraId="2D83BC12" w14:textId="172B29DE" w:rsidR="006A0A11" w:rsidRPr="00126E0A" w:rsidRDefault="006A0A11" w:rsidP="00BE1C4B">
            <w:pPr>
              <w:tabs>
                <w:tab w:val="left" w:pos="720"/>
              </w:tabs>
              <w:jc w:val="center"/>
              <w:rPr>
                <w:bCs/>
                <w:highlight w:val="yellow"/>
              </w:rPr>
            </w:pPr>
          </w:p>
        </w:tc>
        <w:tc>
          <w:tcPr>
            <w:tcW w:w="714" w:type="pct"/>
            <w:vAlign w:val="center"/>
          </w:tcPr>
          <w:p w14:paraId="31D2BE3B" w14:textId="25D929F4" w:rsidR="006A0A11" w:rsidRPr="00126E0A" w:rsidRDefault="006A0A11" w:rsidP="00BE1C4B">
            <w:pPr>
              <w:tabs>
                <w:tab w:val="left" w:pos="720"/>
              </w:tabs>
              <w:jc w:val="center"/>
              <w:rPr>
                <w:bCs/>
                <w:highlight w:val="yellow"/>
                <w:lang w:val="vi-VN"/>
              </w:rPr>
            </w:pPr>
          </w:p>
        </w:tc>
        <w:tc>
          <w:tcPr>
            <w:tcW w:w="633" w:type="pct"/>
            <w:vMerge w:val="restart"/>
            <w:vAlign w:val="center"/>
          </w:tcPr>
          <w:p w14:paraId="7CD8A00B" w14:textId="0BCBD5E3" w:rsidR="006A0A11" w:rsidRPr="00CC4F26" w:rsidRDefault="006A0A11" w:rsidP="00BE1C4B">
            <w:pPr>
              <w:tabs>
                <w:tab w:val="left" w:pos="720"/>
              </w:tabs>
              <w:jc w:val="center"/>
              <w:rPr>
                <w:bCs/>
              </w:rPr>
            </w:pPr>
          </w:p>
        </w:tc>
        <w:tc>
          <w:tcPr>
            <w:tcW w:w="453" w:type="pct"/>
            <w:vMerge w:val="restart"/>
          </w:tcPr>
          <w:p w14:paraId="1D80B232" w14:textId="77777777" w:rsidR="006A0A11" w:rsidRPr="003B6970" w:rsidRDefault="006A0A11" w:rsidP="00BE1C4B">
            <w:pPr>
              <w:tabs>
                <w:tab w:val="left" w:pos="720"/>
              </w:tabs>
              <w:jc w:val="center"/>
              <w:rPr>
                <w:bCs/>
                <w:highlight w:val="yellow"/>
              </w:rPr>
            </w:pPr>
          </w:p>
        </w:tc>
      </w:tr>
      <w:tr w:rsidR="006A0A11" w:rsidRPr="00D83953" w14:paraId="0792FA89" w14:textId="77777777" w:rsidTr="006A0A11">
        <w:tc>
          <w:tcPr>
            <w:tcW w:w="522" w:type="pct"/>
            <w:vMerge/>
            <w:vAlign w:val="center"/>
          </w:tcPr>
          <w:p w14:paraId="6DE0611B" w14:textId="77777777" w:rsidR="006A0A11" w:rsidRPr="00126E0A" w:rsidRDefault="006A0A11" w:rsidP="000E093E">
            <w:pPr>
              <w:tabs>
                <w:tab w:val="left" w:pos="720"/>
              </w:tabs>
              <w:jc w:val="center"/>
              <w:rPr>
                <w:b/>
                <w:highlight w:val="yellow"/>
              </w:rPr>
            </w:pPr>
          </w:p>
        </w:tc>
        <w:tc>
          <w:tcPr>
            <w:tcW w:w="1640" w:type="pct"/>
            <w:vMerge/>
            <w:vAlign w:val="center"/>
          </w:tcPr>
          <w:p w14:paraId="53FA4C9B" w14:textId="056D87B0" w:rsidR="006A0A11" w:rsidRPr="00126E0A" w:rsidRDefault="006A0A11" w:rsidP="000E093E">
            <w:pPr>
              <w:tabs>
                <w:tab w:val="left" w:pos="720"/>
              </w:tabs>
              <w:rPr>
                <w:bCs/>
                <w:highlight w:val="yellow"/>
                <w:lang w:val="vi-VN"/>
              </w:rPr>
            </w:pPr>
          </w:p>
        </w:tc>
        <w:tc>
          <w:tcPr>
            <w:tcW w:w="612" w:type="pct"/>
            <w:vAlign w:val="center"/>
          </w:tcPr>
          <w:p w14:paraId="4459C3A1" w14:textId="552EF4AE" w:rsidR="006A0A11" w:rsidRPr="00126E0A" w:rsidRDefault="006A0A11" w:rsidP="000E093E">
            <w:pPr>
              <w:tabs>
                <w:tab w:val="left" w:pos="720"/>
              </w:tabs>
              <w:jc w:val="center"/>
              <w:rPr>
                <w:bCs/>
                <w:highlight w:val="yellow"/>
                <w:lang w:val="vi-VN"/>
              </w:rPr>
            </w:pPr>
          </w:p>
        </w:tc>
        <w:tc>
          <w:tcPr>
            <w:tcW w:w="426" w:type="pct"/>
            <w:vAlign w:val="center"/>
          </w:tcPr>
          <w:p w14:paraId="0E5ED111" w14:textId="2D273BD4" w:rsidR="006A0A11" w:rsidRPr="00126E0A" w:rsidRDefault="006A0A11" w:rsidP="000E093E">
            <w:pPr>
              <w:tabs>
                <w:tab w:val="left" w:pos="720"/>
              </w:tabs>
              <w:jc w:val="center"/>
              <w:rPr>
                <w:bCs/>
                <w:highlight w:val="yellow"/>
              </w:rPr>
            </w:pPr>
          </w:p>
        </w:tc>
        <w:tc>
          <w:tcPr>
            <w:tcW w:w="714" w:type="pct"/>
            <w:vAlign w:val="center"/>
          </w:tcPr>
          <w:p w14:paraId="668723A8" w14:textId="6ED99B49" w:rsidR="006A0A11" w:rsidRPr="00126E0A" w:rsidRDefault="006A0A11" w:rsidP="000E093E">
            <w:pPr>
              <w:tabs>
                <w:tab w:val="left" w:pos="720"/>
              </w:tabs>
              <w:jc w:val="center"/>
              <w:rPr>
                <w:bCs/>
                <w:highlight w:val="yellow"/>
                <w:lang w:val="vi-VN"/>
              </w:rPr>
            </w:pPr>
          </w:p>
        </w:tc>
        <w:tc>
          <w:tcPr>
            <w:tcW w:w="633" w:type="pct"/>
            <w:vMerge/>
          </w:tcPr>
          <w:p w14:paraId="696FE3DB" w14:textId="77777777" w:rsidR="006A0A11" w:rsidRPr="00CC4F26" w:rsidRDefault="006A0A11" w:rsidP="000E093E">
            <w:pPr>
              <w:tabs>
                <w:tab w:val="left" w:pos="720"/>
              </w:tabs>
              <w:jc w:val="center"/>
              <w:rPr>
                <w:bCs/>
              </w:rPr>
            </w:pPr>
          </w:p>
        </w:tc>
        <w:tc>
          <w:tcPr>
            <w:tcW w:w="453" w:type="pct"/>
            <w:vMerge/>
          </w:tcPr>
          <w:p w14:paraId="0485441F" w14:textId="77777777" w:rsidR="006A0A11" w:rsidRPr="003B6970" w:rsidRDefault="006A0A11" w:rsidP="000E093E">
            <w:pPr>
              <w:tabs>
                <w:tab w:val="left" w:pos="720"/>
              </w:tabs>
              <w:jc w:val="center"/>
              <w:rPr>
                <w:bCs/>
                <w:highlight w:val="yellow"/>
              </w:rPr>
            </w:pPr>
          </w:p>
        </w:tc>
      </w:tr>
      <w:tr w:rsidR="000E093E" w:rsidRPr="00D83953" w14:paraId="02856EF1" w14:textId="77777777" w:rsidTr="006A0A11">
        <w:tc>
          <w:tcPr>
            <w:tcW w:w="522" w:type="pct"/>
            <w:vAlign w:val="center"/>
          </w:tcPr>
          <w:p w14:paraId="2CA1FFC2" w14:textId="77777777" w:rsidR="000E093E" w:rsidRPr="00F405C3" w:rsidRDefault="000E093E" w:rsidP="000E093E">
            <w:pPr>
              <w:tabs>
                <w:tab w:val="left" w:pos="720"/>
              </w:tabs>
              <w:jc w:val="center"/>
              <w:rPr>
                <w:b/>
              </w:rPr>
            </w:pPr>
            <w:r w:rsidRPr="00F405C3">
              <w:rPr>
                <w:b/>
              </w:rPr>
              <w:t>Đánh giá cuối kỳ</w:t>
            </w:r>
          </w:p>
        </w:tc>
        <w:tc>
          <w:tcPr>
            <w:tcW w:w="1640" w:type="pct"/>
            <w:vAlign w:val="center"/>
          </w:tcPr>
          <w:p w14:paraId="5DDD92D6" w14:textId="18E3DC30" w:rsidR="000E093E" w:rsidRPr="00BE1C4B" w:rsidRDefault="00BE1C4B" w:rsidP="000E093E">
            <w:pPr>
              <w:tabs>
                <w:tab w:val="left" w:pos="720"/>
              </w:tabs>
              <w:rPr>
                <w:bCs/>
                <w:highlight w:val="yellow"/>
              </w:rPr>
            </w:pPr>
            <w:r>
              <w:rPr>
                <w:bCs/>
              </w:rPr>
              <w:t>Bài tập nhóm, thuyết trình</w:t>
            </w:r>
          </w:p>
        </w:tc>
        <w:tc>
          <w:tcPr>
            <w:tcW w:w="612" w:type="pct"/>
            <w:vAlign w:val="center"/>
          </w:tcPr>
          <w:p w14:paraId="18570206" w14:textId="70856A94" w:rsidR="000E093E" w:rsidRPr="00680CDA" w:rsidRDefault="00680CDA" w:rsidP="000E093E">
            <w:pPr>
              <w:tabs>
                <w:tab w:val="left" w:pos="720"/>
              </w:tabs>
              <w:jc w:val="center"/>
              <w:rPr>
                <w:bCs/>
              </w:rPr>
            </w:pPr>
            <w:r>
              <w:rPr>
                <w:bCs/>
              </w:rPr>
              <w:t>Tuần 14-14</w:t>
            </w:r>
          </w:p>
        </w:tc>
        <w:tc>
          <w:tcPr>
            <w:tcW w:w="426" w:type="pct"/>
            <w:vAlign w:val="center"/>
          </w:tcPr>
          <w:p w14:paraId="5CF55155" w14:textId="77777777" w:rsidR="000E093E" w:rsidRDefault="000E093E" w:rsidP="000E093E">
            <w:pPr>
              <w:tabs>
                <w:tab w:val="left" w:pos="720"/>
              </w:tabs>
              <w:jc w:val="center"/>
              <w:rPr>
                <w:bCs/>
                <w:lang w:val="vi-VN"/>
              </w:rPr>
            </w:pPr>
            <w:r w:rsidRPr="00091599">
              <w:rPr>
                <w:bCs/>
                <w:lang w:val="vi-VN"/>
              </w:rPr>
              <w:t>1.x</w:t>
            </w:r>
          </w:p>
          <w:p w14:paraId="4A3E09B6" w14:textId="77777777" w:rsidR="000E093E" w:rsidRDefault="000E093E" w:rsidP="000E093E">
            <w:pPr>
              <w:tabs>
                <w:tab w:val="left" w:pos="720"/>
              </w:tabs>
              <w:jc w:val="center"/>
              <w:rPr>
                <w:bCs/>
                <w:lang w:val="vi-VN"/>
              </w:rPr>
            </w:pPr>
            <w:r>
              <w:rPr>
                <w:bCs/>
                <w:lang w:val="vi-VN"/>
              </w:rPr>
              <w:t>2</w:t>
            </w:r>
            <w:r w:rsidRPr="00091599">
              <w:rPr>
                <w:bCs/>
                <w:lang w:val="vi-VN"/>
              </w:rPr>
              <w:t>.x</w:t>
            </w:r>
          </w:p>
          <w:p w14:paraId="4907712B" w14:textId="77777777" w:rsidR="000E093E" w:rsidRPr="00087328" w:rsidRDefault="000E093E" w:rsidP="000E093E">
            <w:pPr>
              <w:tabs>
                <w:tab w:val="left" w:pos="720"/>
              </w:tabs>
              <w:jc w:val="center"/>
              <w:rPr>
                <w:bCs/>
                <w:lang w:val="vi-VN"/>
              </w:rPr>
            </w:pPr>
            <w:r>
              <w:rPr>
                <w:bCs/>
                <w:lang w:val="vi-VN"/>
              </w:rPr>
              <w:t>3</w:t>
            </w:r>
            <w:r w:rsidRPr="00091599">
              <w:rPr>
                <w:bCs/>
                <w:lang w:val="vi-VN"/>
              </w:rPr>
              <w:t>.x</w:t>
            </w:r>
          </w:p>
        </w:tc>
        <w:tc>
          <w:tcPr>
            <w:tcW w:w="714" w:type="pct"/>
            <w:vAlign w:val="center"/>
          </w:tcPr>
          <w:p w14:paraId="3D8D6799" w14:textId="72D5B092" w:rsidR="000E093E" w:rsidRPr="003B6970" w:rsidRDefault="000E093E" w:rsidP="000E093E">
            <w:pPr>
              <w:tabs>
                <w:tab w:val="left" w:pos="720"/>
              </w:tabs>
              <w:jc w:val="center"/>
              <w:rPr>
                <w:bCs/>
                <w:highlight w:val="yellow"/>
              </w:rPr>
            </w:pPr>
            <w:r w:rsidRPr="008B5569">
              <w:rPr>
                <w:bCs/>
              </w:rPr>
              <w:t xml:space="preserve">Phụ lục </w:t>
            </w:r>
            <w:r w:rsidR="006873B0">
              <w:rPr>
                <w:bCs/>
              </w:rPr>
              <w:t>1</w:t>
            </w:r>
            <w:r w:rsidRPr="008B5569">
              <w:rPr>
                <w:bCs/>
              </w:rPr>
              <w:t xml:space="preserve">: </w:t>
            </w:r>
            <w:r w:rsidR="00680CDA" w:rsidRPr="0079554F">
              <w:rPr>
                <w:bCs/>
              </w:rPr>
              <w:t xml:space="preserve">rubric </w:t>
            </w:r>
            <w:r w:rsidR="00680CDA">
              <w:rPr>
                <w:bCs/>
              </w:rPr>
              <w:t>2</w:t>
            </w:r>
          </w:p>
        </w:tc>
        <w:tc>
          <w:tcPr>
            <w:tcW w:w="633" w:type="pct"/>
            <w:vAlign w:val="center"/>
          </w:tcPr>
          <w:p w14:paraId="74CC1E6A" w14:textId="47BACC30" w:rsidR="000E093E" w:rsidRPr="00CC4F26" w:rsidRDefault="006A0A11" w:rsidP="000E093E">
            <w:pPr>
              <w:tabs>
                <w:tab w:val="left" w:pos="720"/>
              </w:tabs>
              <w:jc w:val="center"/>
              <w:rPr>
                <w:bCs/>
              </w:rPr>
            </w:pPr>
            <w:r>
              <w:rPr>
                <w:bCs/>
              </w:rPr>
              <w:t>40%+</w:t>
            </w:r>
            <w:r w:rsidR="000E093E" w:rsidRPr="00CC4F26">
              <w:rPr>
                <w:bCs/>
              </w:rPr>
              <w:t>50%</w:t>
            </w:r>
          </w:p>
        </w:tc>
        <w:tc>
          <w:tcPr>
            <w:tcW w:w="453" w:type="pct"/>
          </w:tcPr>
          <w:p w14:paraId="55B7AD6F" w14:textId="77777777" w:rsidR="000E093E" w:rsidRPr="003B6970" w:rsidRDefault="000E093E" w:rsidP="000E093E">
            <w:pPr>
              <w:tabs>
                <w:tab w:val="left" w:pos="720"/>
              </w:tabs>
              <w:jc w:val="center"/>
              <w:rPr>
                <w:bCs/>
                <w:highlight w:val="yellow"/>
              </w:rPr>
            </w:pPr>
          </w:p>
        </w:tc>
      </w:tr>
    </w:tbl>
    <w:p w14:paraId="7F2C5867" w14:textId="77777777" w:rsidR="002D4537" w:rsidRPr="00573AF9" w:rsidRDefault="002D4537" w:rsidP="00573AF9"/>
    <w:p w14:paraId="4B58B73E" w14:textId="4277B918" w:rsidR="002B491E" w:rsidRPr="009C270D" w:rsidRDefault="002D4537" w:rsidP="00040D48">
      <w:pPr>
        <w:rPr>
          <w:b/>
          <w:bCs/>
          <w:lang w:val="vi-VN"/>
        </w:rPr>
      </w:pPr>
      <w:r>
        <w:rPr>
          <w:lang w:val="pt-BR"/>
        </w:rPr>
        <w:br w:type="page"/>
      </w:r>
      <w:r w:rsidR="00F36F50" w:rsidRPr="009C270D">
        <w:rPr>
          <w:b/>
          <w:bCs/>
          <w:lang w:val="pt-BR"/>
        </w:rPr>
        <w:lastRenderedPageBreak/>
        <w:t>7.2. Ma trận đề thi (phụ lục 1)</w:t>
      </w:r>
    </w:p>
    <w:p w14:paraId="257A922D" w14:textId="77777777" w:rsidR="00E77B50" w:rsidRPr="002E10CA" w:rsidRDefault="00F36F50" w:rsidP="00C1468B">
      <w:pPr>
        <w:pStyle w:val="Heading2"/>
        <w:rPr>
          <w:lang w:val="vi-VN"/>
        </w:rPr>
      </w:pPr>
      <w:r w:rsidRPr="00D83953">
        <w:rPr>
          <w:lang w:val="pt-BR"/>
        </w:rPr>
        <w:t>7.3. Các rubrics (phụ lục 2)</w:t>
      </w:r>
    </w:p>
    <w:p w14:paraId="6A469B37" w14:textId="77777777" w:rsidR="006C4589" w:rsidRPr="00573AF9" w:rsidRDefault="006C4589" w:rsidP="00573AF9"/>
    <w:p w14:paraId="31BD8923"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4F42DCBB" w14:textId="7777777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tbl>
      <w:tblPr>
        <w:tblW w:w="51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987"/>
        <w:gridCol w:w="1346"/>
        <w:gridCol w:w="2943"/>
        <w:gridCol w:w="1221"/>
        <w:gridCol w:w="830"/>
      </w:tblGrid>
      <w:tr w:rsidR="00F954CF" w:rsidRPr="00026DB6" w14:paraId="587909C8" w14:textId="77777777" w:rsidTr="00B8624C">
        <w:tc>
          <w:tcPr>
            <w:tcW w:w="379" w:type="pct"/>
            <w:shd w:val="clear" w:color="auto" w:fill="DEEAF6" w:themeFill="accent1" w:themeFillTint="33"/>
            <w:vAlign w:val="center"/>
          </w:tcPr>
          <w:p w14:paraId="44D1CA92" w14:textId="77777777" w:rsidR="00A40526" w:rsidRPr="00026DB6" w:rsidRDefault="00A40526" w:rsidP="0095485E">
            <w:pPr>
              <w:widowControl w:val="0"/>
              <w:tabs>
                <w:tab w:val="left" w:pos="993"/>
              </w:tabs>
              <w:jc w:val="center"/>
              <w:rPr>
                <w:b/>
              </w:rPr>
            </w:pPr>
            <w:r w:rsidRPr="00026DB6">
              <w:rPr>
                <w:b/>
              </w:rPr>
              <w:t>Tuần</w:t>
            </w:r>
          </w:p>
        </w:tc>
        <w:tc>
          <w:tcPr>
            <w:tcW w:w="1480" w:type="pct"/>
            <w:shd w:val="clear" w:color="auto" w:fill="DEEAF6" w:themeFill="accent1" w:themeFillTint="33"/>
            <w:vAlign w:val="center"/>
          </w:tcPr>
          <w:p w14:paraId="3F550D25" w14:textId="77777777" w:rsidR="00A40526" w:rsidRPr="00026DB6" w:rsidRDefault="00A40526" w:rsidP="0095485E">
            <w:pPr>
              <w:widowControl w:val="0"/>
              <w:tabs>
                <w:tab w:val="left" w:pos="993"/>
              </w:tabs>
              <w:jc w:val="center"/>
              <w:rPr>
                <w:b/>
              </w:rPr>
            </w:pPr>
            <w:r w:rsidRPr="00026DB6">
              <w:rPr>
                <w:b/>
              </w:rPr>
              <w:t>Nội dung</w:t>
            </w:r>
          </w:p>
        </w:tc>
        <w:tc>
          <w:tcPr>
            <w:tcW w:w="667" w:type="pct"/>
            <w:shd w:val="clear" w:color="auto" w:fill="DEEAF6" w:themeFill="accent1" w:themeFillTint="33"/>
            <w:vAlign w:val="center"/>
          </w:tcPr>
          <w:p w14:paraId="3CE61092" w14:textId="77777777" w:rsidR="00A40526" w:rsidRPr="00026DB6" w:rsidRDefault="00A40526" w:rsidP="0095485E">
            <w:pPr>
              <w:widowControl w:val="0"/>
              <w:tabs>
                <w:tab w:val="left" w:pos="993"/>
              </w:tabs>
              <w:jc w:val="center"/>
              <w:rPr>
                <w:b/>
              </w:rPr>
            </w:pPr>
            <w:r w:rsidRPr="00026DB6">
              <w:rPr>
                <w:b/>
              </w:rPr>
              <w:t>Tài liệu đọc</w:t>
            </w:r>
          </w:p>
        </w:tc>
        <w:tc>
          <w:tcPr>
            <w:tcW w:w="1458" w:type="pct"/>
            <w:shd w:val="clear" w:color="auto" w:fill="DEEAF6" w:themeFill="accent1" w:themeFillTint="33"/>
            <w:vAlign w:val="center"/>
          </w:tcPr>
          <w:p w14:paraId="6116797E" w14:textId="77777777" w:rsidR="00A40526" w:rsidRPr="00026DB6" w:rsidRDefault="00A40526" w:rsidP="0095485E">
            <w:pPr>
              <w:widowControl w:val="0"/>
              <w:tabs>
                <w:tab w:val="left" w:pos="993"/>
              </w:tabs>
              <w:ind w:left="-198" w:firstLine="96"/>
              <w:jc w:val="center"/>
              <w:rPr>
                <w:b/>
              </w:rPr>
            </w:pPr>
            <w:r w:rsidRPr="00026DB6">
              <w:rPr>
                <w:b/>
              </w:rPr>
              <w:t>Hoạt động</w:t>
            </w:r>
          </w:p>
          <w:p w14:paraId="363FC96A" w14:textId="77777777" w:rsidR="00A40526" w:rsidRPr="00026DB6" w:rsidRDefault="00A40526" w:rsidP="0095485E">
            <w:pPr>
              <w:widowControl w:val="0"/>
              <w:tabs>
                <w:tab w:val="left" w:pos="993"/>
              </w:tabs>
              <w:jc w:val="center"/>
              <w:rPr>
                <w:b/>
              </w:rPr>
            </w:pPr>
            <w:r w:rsidRPr="00026DB6">
              <w:rPr>
                <w:b/>
              </w:rPr>
              <w:t>dạy và học</w:t>
            </w:r>
          </w:p>
        </w:tc>
        <w:tc>
          <w:tcPr>
            <w:tcW w:w="605" w:type="pct"/>
            <w:shd w:val="clear" w:color="auto" w:fill="DEEAF6" w:themeFill="accent1" w:themeFillTint="33"/>
            <w:vAlign w:val="center"/>
          </w:tcPr>
          <w:p w14:paraId="481EBDE6" w14:textId="77777777" w:rsidR="00A40526" w:rsidRPr="00026DB6" w:rsidRDefault="00A40526" w:rsidP="0095485E">
            <w:pPr>
              <w:widowControl w:val="0"/>
              <w:tabs>
                <w:tab w:val="left" w:pos="993"/>
              </w:tabs>
              <w:jc w:val="center"/>
              <w:rPr>
                <w:b/>
              </w:rPr>
            </w:pPr>
            <w:r w:rsidRPr="00026DB6">
              <w:rPr>
                <w:b/>
              </w:rPr>
              <w:t>Đánh giá</w:t>
            </w:r>
          </w:p>
        </w:tc>
        <w:tc>
          <w:tcPr>
            <w:tcW w:w="411" w:type="pct"/>
            <w:shd w:val="clear" w:color="auto" w:fill="DEEAF6" w:themeFill="accent1" w:themeFillTint="33"/>
            <w:vAlign w:val="center"/>
          </w:tcPr>
          <w:p w14:paraId="5E680AF4"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59099701" w14:textId="77777777" w:rsidTr="00B8624C">
        <w:tc>
          <w:tcPr>
            <w:tcW w:w="379" w:type="pct"/>
            <w:shd w:val="clear" w:color="auto" w:fill="auto"/>
            <w:vAlign w:val="center"/>
          </w:tcPr>
          <w:p w14:paraId="36792103" w14:textId="77777777" w:rsidR="00A40526" w:rsidRPr="00026DB6" w:rsidRDefault="00A40526" w:rsidP="0095485E">
            <w:pPr>
              <w:widowControl w:val="0"/>
              <w:tabs>
                <w:tab w:val="left" w:pos="993"/>
              </w:tabs>
              <w:jc w:val="center"/>
              <w:rPr>
                <w:lang w:val="pt-BR"/>
              </w:rPr>
            </w:pPr>
            <w:r w:rsidRPr="00026DB6">
              <w:rPr>
                <w:lang w:val="pt-BR"/>
              </w:rPr>
              <w:t>[1]</w:t>
            </w:r>
          </w:p>
        </w:tc>
        <w:tc>
          <w:tcPr>
            <w:tcW w:w="1480" w:type="pct"/>
            <w:shd w:val="clear" w:color="auto" w:fill="auto"/>
            <w:vAlign w:val="center"/>
          </w:tcPr>
          <w:p w14:paraId="5FF44462" w14:textId="77777777" w:rsidR="00A40526" w:rsidRPr="00026DB6" w:rsidRDefault="00A40526" w:rsidP="0095485E">
            <w:pPr>
              <w:tabs>
                <w:tab w:val="left" w:pos="720"/>
              </w:tabs>
              <w:jc w:val="center"/>
              <w:rPr>
                <w:lang w:val="pt-BR"/>
              </w:rPr>
            </w:pPr>
            <w:r w:rsidRPr="00026DB6">
              <w:rPr>
                <w:lang w:val="pt-BR"/>
              </w:rPr>
              <w:t>[2]</w:t>
            </w:r>
          </w:p>
        </w:tc>
        <w:tc>
          <w:tcPr>
            <w:tcW w:w="667" w:type="pct"/>
            <w:vAlign w:val="center"/>
          </w:tcPr>
          <w:p w14:paraId="38F04AB4" w14:textId="77777777" w:rsidR="00A40526" w:rsidRPr="00026DB6" w:rsidRDefault="00A40526" w:rsidP="0095485E">
            <w:pPr>
              <w:tabs>
                <w:tab w:val="left" w:pos="720"/>
              </w:tabs>
              <w:jc w:val="center"/>
              <w:rPr>
                <w:lang w:val="pt-BR"/>
              </w:rPr>
            </w:pPr>
            <w:r w:rsidRPr="00026DB6">
              <w:rPr>
                <w:lang w:val="pt-BR"/>
              </w:rPr>
              <w:t>[3]</w:t>
            </w:r>
          </w:p>
        </w:tc>
        <w:tc>
          <w:tcPr>
            <w:tcW w:w="1458" w:type="pct"/>
            <w:shd w:val="clear" w:color="auto" w:fill="auto"/>
            <w:vAlign w:val="center"/>
          </w:tcPr>
          <w:p w14:paraId="756EB2D4" w14:textId="77777777" w:rsidR="00A40526" w:rsidRPr="00026DB6" w:rsidRDefault="00A40526" w:rsidP="0095485E">
            <w:pPr>
              <w:tabs>
                <w:tab w:val="left" w:pos="720"/>
              </w:tabs>
              <w:jc w:val="center"/>
              <w:rPr>
                <w:lang w:val="pt-BR"/>
              </w:rPr>
            </w:pPr>
            <w:r w:rsidRPr="00026DB6">
              <w:rPr>
                <w:lang w:val="pt-BR"/>
              </w:rPr>
              <w:t>[4]</w:t>
            </w:r>
          </w:p>
        </w:tc>
        <w:tc>
          <w:tcPr>
            <w:tcW w:w="605" w:type="pct"/>
            <w:shd w:val="clear" w:color="auto" w:fill="auto"/>
            <w:vAlign w:val="center"/>
          </w:tcPr>
          <w:p w14:paraId="32CF6E3F" w14:textId="77777777" w:rsidR="00A40526" w:rsidRPr="00026DB6" w:rsidRDefault="00A40526" w:rsidP="0095485E">
            <w:pPr>
              <w:widowControl w:val="0"/>
              <w:tabs>
                <w:tab w:val="left" w:pos="993"/>
              </w:tabs>
              <w:jc w:val="center"/>
            </w:pPr>
            <w:r w:rsidRPr="00026DB6">
              <w:t>[5]</w:t>
            </w:r>
          </w:p>
        </w:tc>
        <w:tc>
          <w:tcPr>
            <w:tcW w:w="411" w:type="pct"/>
            <w:vAlign w:val="center"/>
          </w:tcPr>
          <w:p w14:paraId="5AC52AD8" w14:textId="77777777" w:rsidR="00A40526" w:rsidRPr="00026DB6" w:rsidRDefault="00A40526" w:rsidP="0095485E">
            <w:pPr>
              <w:tabs>
                <w:tab w:val="left" w:pos="720"/>
              </w:tabs>
              <w:jc w:val="center"/>
              <w:rPr>
                <w:lang w:val="pt-BR"/>
              </w:rPr>
            </w:pPr>
            <w:r w:rsidRPr="00026DB6">
              <w:rPr>
                <w:lang w:val="pt-BR"/>
              </w:rPr>
              <w:t>[6]</w:t>
            </w:r>
          </w:p>
        </w:tc>
      </w:tr>
      <w:tr w:rsidR="007A4B8E" w:rsidRPr="00026DB6" w14:paraId="4F9AC35F" w14:textId="77777777" w:rsidTr="00047DB4">
        <w:tc>
          <w:tcPr>
            <w:tcW w:w="379" w:type="pct"/>
            <w:shd w:val="clear" w:color="auto" w:fill="FFF2CC" w:themeFill="accent4" w:themeFillTint="33"/>
            <w:vAlign w:val="center"/>
          </w:tcPr>
          <w:p w14:paraId="5FF2E8D6" w14:textId="77777777" w:rsidR="007A4B8E" w:rsidRPr="00026DB6" w:rsidRDefault="007A4B8E" w:rsidP="007A4B8E">
            <w:pPr>
              <w:widowControl w:val="0"/>
              <w:tabs>
                <w:tab w:val="left" w:pos="993"/>
              </w:tabs>
              <w:jc w:val="center"/>
              <w:rPr>
                <w:b/>
                <w:bCs/>
              </w:rPr>
            </w:pPr>
            <w:r w:rsidRPr="00026DB6">
              <w:rPr>
                <w:b/>
                <w:bCs/>
                <w:lang w:val="pt-BR"/>
              </w:rPr>
              <w:t>1</w:t>
            </w:r>
          </w:p>
        </w:tc>
        <w:tc>
          <w:tcPr>
            <w:tcW w:w="1480" w:type="pct"/>
            <w:shd w:val="clear" w:color="auto" w:fill="FFF2CC" w:themeFill="accent4" w:themeFillTint="33"/>
          </w:tcPr>
          <w:p w14:paraId="0DFEB3C5" w14:textId="77777777" w:rsidR="007A4B8E" w:rsidRDefault="007A4B8E" w:rsidP="007A4B8E">
            <w:pPr>
              <w:tabs>
                <w:tab w:val="left" w:pos="720"/>
              </w:tabs>
              <w:rPr>
                <w:b/>
                <w:bCs/>
                <w:lang w:val="pt-BR"/>
              </w:rPr>
            </w:pPr>
          </w:p>
          <w:p w14:paraId="04DB5407" w14:textId="5FF325D1" w:rsidR="007A4B8E" w:rsidRDefault="007A4B8E" w:rsidP="007A4B8E">
            <w:pPr>
              <w:tabs>
                <w:tab w:val="left" w:pos="720"/>
              </w:tabs>
              <w:rPr>
                <w:b/>
                <w:bCs/>
                <w:lang w:val="pt-BR"/>
              </w:rPr>
            </w:pPr>
            <w:r w:rsidRPr="00026DB6">
              <w:rPr>
                <w:b/>
                <w:bCs/>
                <w:lang w:val="pt-BR"/>
              </w:rPr>
              <w:t>Lecture 1</w:t>
            </w:r>
          </w:p>
          <w:p w14:paraId="38DF0C99" w14:textId="77777777" w:rsidR="007A4B8E" w:rsidRDefault="007A4B8E" w:rsidP="007A4B8E">
            <w:pPr>
              <w:tabs>
                <w:tab w:val="left" w:pos="720"/>
              </w:tabs>
              <w:rPr>
                <w:b/>
                <w:bCs/>
                <w:lang w:val="pt-BR"/>
              </w:rPr>
            </w:pPr>
          </w:p>
          <w:p w14:paraId="48C41124" w14:textId="77777777" w:rsidR="007A4B8E" w:rsidRDefault="007A4B8E" w:rsidP="007A4B8E">
            <w:pPr>
              <w:widowControl w:val="0"/>
              <w:tabs>
                <w:tab w:val="left" w:pos="993"/>
              </w:tabs>
              <w:rPr>
                <w:b/>
              </w:rPr>
            </w:pPr>
            <w:r>
              <w:rPr>
                <w:b/>
                <w:sz w:val="22"/>
              </w:rPr>
              <w:t xml:space="preserve">Chuyên đề 1: </w:t>
            </w:r>
            <w:r w:rsidRPr="007A4B8E">
              <w:rPr>
                <w:bCs/>
                <w:sz w:val="22"/>
              </w:rPr>
              <w:t>Tổng quan về xu hướng công nghệ thông tin và ngành nghề liên quan</w:t>
            </w:r>
            <w:r w:rsidRPr="00026DB6">
              <w:rPr>
                <w:b/>
              </w:rPr>
              <w:t xml:space="preserve"> </w:t>
            </w:r>
          </w:p>
          <w:p w14:paraId="343C64DC" w14:textId="600E9F23" w:rsidR="007A4B8E" w:rsidRPr="00026DB6" w:rsidRDefault="007A4B8E" w:rsidP="007A4B8E">
            <w:pPr>
              <w:widowControl w:val="0"/>
              <w:tabs>
                <w:tab w:val="left" w:pos="993"/>
              </w:tabs>
              <w:rPr>
                <w:b/>
              </w:rPr>
            </w:pPr>
          </w:p>
        </w:tc>
        <w:tc>
          <w:tcPr>
            <w:tcW w:w="667" w:type="pct"/>
            <w:shd w:val="clear" w:color="auto" w:fill="FFF2CC" w:themeFill="accent4" w:themeFillTint="33"/>
            <w:vAlign w:val="center"/>
          </w:tcPr>
          <w:p w14:paraId="7C85E950" w14:textId="7855094F" w:rsidR="007A4B8E" w:rsidRPr="00026DB6" w:rsidRDefault="007A4B8E" w:rsidP="007A4B8E">
            <w:pPr>
              <w:widowControl w:val="0"/>
              <w:spacing w:before="20" w:after="20"/>
              <w:jc w:val="center"/>
              <w:rPr>
                <w:b/>
              </w:rPr>
            </w:pPr>
            <w:r w:rsidRPr="000E30DB">
              <w:rPr>
                <w:sz w:val="22"/>
              </w:rPr>
              <w:t>[</w:t>
            </w:r>
            <w:r>
              <w:rPr>
                <w:sz w:val="22"/>
              </w:rPr>
              <w:t>1-6</w:t>
            </w:r>
            <w:r w:rsidRPr="000E30DB">
              <w:rPr>
                <w:sz w:val="22"/>
              </w:rPr>
              <w:t xml:space="preserve">] </w:t>
            </w:r>
          </w:p>
          <w:p w14:paraId="7C3EC514" w14:textId="0D0B03B4" w:rsidR="007A4B8E" w:rsidRPr="00026DB6" w:rsidRDefault="007A4B8E" w:rsidP="007A4B8E">
            <w:pPr>
              <w:tabs>
                <w:tab w:val="left" w:pos="720"/>
              </w:tabs>
              <w:jc w:val="center"/>
              <w:rPr>
                <w:b/>
              </w:rPr>
            </w:pPr>
          </w:p>
        </w:tc>
        <w:tc>
          <w:tcPr>
            <w:tcW w:w="1458" w:type="pct"/>
            <w:shd w:val="clear" w:color="auto" w:fill="FFF2CC" w:themeFill="accent4" w:themeFillTint="33"/>
          </w:tcPr>
          <w:p w14:paraId="16AAF0AE" w14:textId="77777777" w:rsidR="007A4B8E" w:rsidRPr="00BC62EE" w:rsidRDefault="007A4B8E" w:rsidP="007A4B8E">
            <w:pPr>
              <w:tabs>
                <w:tab w:val="left" w:pos="720"/>
              </w:tabs>
              <w:rPr>
                <w:b/>
                <w:bCs/>
                <w:lang w:val="vi-VN"/>
              </w:rPr>
            </w:pPr>
            <w:r w:rsidRPr="00BC62EE">
              <w:rPr>
                <w:b/>
                <w:bCs/>
                <w:lang w:val="pt-BR"/>
              </w:rPr>
              <w:t>Giảng viên</w:t>
            </w:r>
            <w:r w:rsidRPr="00BC62EE">
              <w:rPr>
                <w:b/>
                <w:bCs/>
                <w:lang w:val="vi-VN"/>
              </w:rPr>
              <w:t>:</w:t>
            </w:r>
          </w:p>
          <w:p w14:paraId="36E01209" w14:textId="77777777" w:rsidR="007A4B8E" w:rsidRPr="00BC62EE" w:rsidRDefault="007A4B8E" w:rsidP="007A4B8E">
            <w:pPr>
              <w:tabs>
                <w:tab w:val="left" w:pos="720"/>
              </w:tabs>
              <w:rPr>
                <w:lang w:val="vi-VN"/>
              </w:rPr>
            </w:pPr>
            <w:r w:rsidRPr="00BC62EE">
              <w:rPr>
                <w:lang w:val="pt-BR"/>
              </w:rPr>
              <w:t>- Giới thiệu đề cương, giáo trình, tài liệu tham khảo, phần mềm, bài</w:t>
            </w:r>
            <w:r w:rsidRPr="00BC62EE">
              <w:rPr>
                <w:lang w:val="vi-VN"/>
              </w:rPr>
              <w:t xml:space="preserve"> giảng</w:t>
            </w:r>
          </w:p>
          <w:p w14:paraId="4D20C068" w14:textId="77777777" w:rsidR="007A4B8E" w:rsidRPr="00BC62EE" w:rsidRDefault="007A4B8E" w:rsidP="007A4B8E">
            <w:pPr>
              <w:tabs>
                <w:tab w:val="left" w:pos="720"/>
              </w:tabs>
              <w:rPr>
                <w:lang w:val="pt-BR"/>
              </w:rPr>
            </w:pPr>
            <w:r w:rsidRPr="00BC62EE">
              <w:rPr>
                <w:lang w:val="pt-BR"/>
              </w:rPr>
              <w:t>- Giảng lý thuyết theo nội dung Bài giảng</w:t>
            </w:r>
          </w:p>
          <w:p w14:paraId="7C822726" w14:textId="77777777" w:rsidR="007A4B8E" w:rsidRPr="00BC62EE" w:rsidRDefault="007A4B8E" w:rsidP="007A4B8E">
            <w:pPr>
              <w:tabs>
                <w:tab w:val="left" w:pos="720"/>
              </w:tabs>
              <w:rPr>
                <w:lang w:val="pt-BR"/>
              </w:rPr>
            </w:pPr>
            <w:r w:rsidRPr="00BC62EE">
              <w:rPr>
                <w:lang w:val="pt-BR"/>
              </w:rPr>
              <w:t>- Hướng dẫn đọc giáo trình, tài liệu tham khảo</w:t>
            </w:r>
          </w:p>
          <w:p w14:paraId="2824E70D" w14:textId="77777777" w:rsidR="007A4B8E" w:rsidRPr="00BC62EE" w:rsidRDefault="007A4B8E" w:rsidP="007A4B8E">
            <w:pPr>
              <w:tabs>
                <w:tab w:val="left" w:pos="720"/>
              </w:tabs>
              <w:rPr>
                <w:lang w:val="pt-BR"/>
              </w:rPr>
            </w:pPr>
            <w:r w:rsidRPr="00BC62EE">
              <w:rPr>
                <w:lang w:val="pt-BR"/>
              </w:rPr>
              <w:t>- Yêu cầu sinh viên xem lại kiến thức các học phần tiên quyết</w:t>
            </w:r>
          </w:p>
          <w:p w14:paraId="2AC09625" w14:textId="41E5EBFB" w:rsidR="007A4B8E" w:rsidRPr="00BC62EE" w:rsidRDefault="007A4B8E" w:rsidP="007A4B8E">
            <w:pPr>
              <w:tabs>
                <w:tab w:val="left" w:pos="720"/>
              </w:tabs>
              <w:rPr>
                <w:lang w:val="vi-VN"/>
              </w:rPr>
            </w:pPr>
            <w:r w:rsidRPr="00BC62EE">
              <w:rPr>
                <w:lang w:val="pt-BR"/>
              </w:rPr>
              <w:t xml:space="preserve">- Yêu cầu sinh viên xem trước ví dụ, câu hỏi, bài tập dành cho </w:t>
            </w:r>
            <w:r w:rsidRPr="00BC62EE">
              <w:rPr>
                <w:lang w:val="vi-VN"/>
              </w:rPr>
              <w:t>S</w:t>
            </w:r>
            <w:r w:rsidRPr="00BC62EE">
              <w:rPr>
                <w:lang w:val="pt-BR"/>
              </w:rPr>
              <w:t xml:space="preserve">eminar </w:t>
            </w:r>
          </w:p>
          <w:p w14:paraId="394CDAAA" w14:textId="77777777" w:rsidR="007A4B8E" w:rsidRPr="00BC62EE" w:rsidRDefault="007A4B8E" w:rsidP="007A4B8E">
            <w:pPr>
              <w:tabs>
                <w:tab w:val="left" w:pos="720"/>
              </w:tabs>
              <w:rPr>
                <w:lang w:val="vi-VN"/>
              </w:rPr>
            </w:pPr>
            <w:r w:rsidRPr="00BC62EE">
              <w:rPr>
                <w:lang w:val="vi-VN"/>
              </w:rPr>
              <w:t>- Giới thiệu các Rubrics</w:t>
            </w:r>
          </w:p>
          <w:p w14:paraId="546D81B3" w14:textId="77777777" w:rsidR="007A4B8E" w:rsidRPr="00BC62EE" w:rsidRDefault="007A4B8E" w:rsidP="007A4B8E">
            <w:pPr>
              <w:tabs>
                <w:tab w:val="left" w:pos="720"/>
              </w:tabs>
              <w:rPr>
                <w:b/>
                <w:bCs/>
                <w:lang w:val="vi-VN"/>
              </w:rPr>
            </w:pPr>
            <w:r w:rsidRPr="00BC62EE">
              <w:rPr>
                <w:b/>
                <w:bCs/>
                <w:lang w:val="pt-BR"/>
              </w:rPr>
              <w:t>Sinh viên</w:t>
            </w:r>
            <w:r w:rsidRPr="00BC62EE">
              <w:rPr>
                <w:b/>
                <w:bCs/>
                <w:lang w:val="vi-VN"/>
              </w:rPr>
              <w:t>:</w:t>
            </w:r>
          </w:p>
          <w:p w14:paraId="081596FC" w14:textId="77777777" w:rsidR="007A4B8E" w:rsidRPr="00BC62EE" w:rsidRDefault="007A4B8E" w:rsidP="007A4B8E">
            <w:pPr>
              <w:tabs>
                <w:tab w:val="left" w:pos="720"/>
              </w:tabs>
              <w:rPr>
                <w:lang w:val="pt-BR"/>
              </w:rPr>
            </w:pPr>
            <w:r w:rsidRPr="00BC62EE">
              <w:rPr>
                <w:lang w:val="pt-BR"/>
              </w:rPr>
              <w:t>- Xem trước đề cương</w:t>
            </w:r>
          </w:p>
          <w:p w14:paraId="3F4DE4B0" w14:textId="77777777" w:rsidR="007A4B8E" w:rsidRPr="00BC62EE" w:rsidRDefault="007A4B8E" w:rsidP="007A4B8E">
            <w:pPr>
              <w:tabs>
                <w:tab w:val="left" w:pos="720"/>
              </w:tabs>
              <w:rPr>
                <w:lang w:val="pt-BR"/>
              </w:rPr>
            </w:pPr>
            <w:r w:rsidRPr="00BC62EE">
              <w:rPr>
                <w:lang w:val="pt-BR"/>
              </w:rPr>
              <w:t xml:space="preserve">- Đọc các tài liệu </w:t>
            </w:r>
          </w:p>
          <w:p w14:paraId="05C42057" w14:textId="2A4B150C" w:rsidR="007A4B8E" w:rsidRPr="00026DB6" w:rsidRDefault="007A4B8E" w:rsidP="007A4B8E">
            <w:pPr>
              <w:widowControl w:val="0"/>
              <w:tabs>
                <w:tab w:val="left" w:pos="993"/>
              </w:tabs>
              <w:rPr>
                <w:b/>
              </w:rPr>
            </w:pPr>
            <w:r w:rsidRPr="00BC62EE">
              <w:rPr>
                <w:lang w:val="pt-BR"/>
              </w:rPr>
              <w:t>- Xem lại các kiến thức của học phần tiên quyết</w:t>
            </w:r>
          </w:p>
        </w:tc>
        <w:tc>
          <w:tcPr>
            <w:tcW w:w="605" w:type="pct"/>
            <w:shd w:val="clear" w:color="auto" w:fill="FFF2CC" w:themeFill="accent4" w:themeFillTint="33"/>
          </w:tcPr>
          <w:p w14:paraId="2E28D934" w14:textId="77777777" w:rsidR="007A4B8E" w:rsidRPr="000E30DB" w:rsidRDefault="007A4B8E" w:rsidP="007A4B8E">
            <w:pPr>
              <w:widowControl w:val="0"/>
              <w:spacing w:before="20" w:after="20"/>
              <w:jc w:val="both"/>
              <w:rPr>
                <w:sz w:val="22"/>
                <w:lang w:val="fr-FR"/>
              </w:rPr>
            </w:pPr>
            <w:r w:rsidRPr="000E30DB">
              <w:rPr>
                <w:sz w:val="22"/>
                <w:lang w:val="fr-FR"/>
              </w:rPr>
              <w:t>Mức độ tham gia</w:t>
            </w:r>
          </w:p>
          <w:p w14:paraId="702162F3" w14:textId="77777777" w:rsidR="007A4B8E" w:rsidRPr="000E30DB" w:rsidRDefault="007A4B8E" w:rsidP="007A4B8E">
            <w:pPr>
              <w:widowControl w:val="0"/>
              <w:spacing w:before="20" w:after="20"/>
              <w:jc w:val="both"/>
              <w:rPr>
                <w:sz w:val="22"/>
                <w:lang w:val="fr-FR"/>
              </w:rPr>
            </w:pPr>
            <w:r w:rsidRPr="000E30DB">
              <w:rPr>
                <w:sz w:val="22"/>
                <w:lang w:val="fr-FR"/>
              </w:rPr>
              <w:t>Mức độ tương tác</w:t>
            </w:r>
          </w:p>
          <w:p w14:paraId="50194B8C" w14:textId="4BDDF3EC" w:rsidR="007A4B8E" w:rsidRPr="00026DB6" w:rsidRDefault="007A4B8E" w:rsidP="007A4B8E">
            <w:pPr>
              <w:widowControl w:val="0"/>
              <w:tabs>
                <w:tab w:val="left" w:pos="993"/>
              </w:tabs>
              <w:rPr>
                <w:b/>
              </w:rPr>
            </w:pPr>
            <w:r w:rsidRPr="000E30DB">
              <w:rPr>
                <w:sz w:val="22"/>
                <w:lang w:val="fr-FR"/>
              </w:rPr>
              <w:t>Chất lượng câu trả lời</w:t>
            </w:r>
          </w:p>
        </w:tc>
        <w:tc>
          <w:tcPr>
            <w:tcW w:w="411" w:type="pct"/>
            <w:shd w:val="clear" w:color="auto" w:fill="FFF2CC" w:themeFill="accent4" w:themeFillTint="33"/>
            <w:vAlign w:val="center"/>
          </w:tcPr>
          <w:p w14:paraId="75741E8F" w14:textId="77777777" w:rsidR="007A4B8E" w:rsidRPr="00407B8E" w:rsidRDefault="007A4B8E" w:rsidP="007A4B8E">
            <w:pPr>
              <w:widowControl w:val="0"/>
              <w:tabs>
                <w:tab w:val="left" w:pos="993"/>
              </w:tabs>
              <w:jc w:val="center"/>
              <w:rPr>
                <w:bCs/>
                <w:lang w:val="vi-VN"/>
              </w:rPr>
            </w:pPr>
            <w:r w:rsidRPr="00407B8E">
              <w:rPr>
                <w:bCs/>
                <w:lang w:val="vi-VN"/>
              </w:rPr>
              <w:t>1.x</w:t>
            </w:r>
          </w:p>
          <w:p w14:paraId="02C558F3" w14:textId="77777777" w:rsidR="007A4B8E" w:rsidRPr="00407B8E" w:rsidRDefault="007A4B8E" w:rsidP="007A4B8E">
            <w:pPr>
              <w:widowControl w:val="0"/>
              <w:tabs>
                <w:tab w:val="left" w:pos="993"/>
              </w:tabs>
              <w:jc w:val="center"/>
              <w:rPr>
                <w:bCs/>
                <w:lang w:val="vi-VN"/>
              </w:rPr>
            </w:pPr>
            <w:r w:rsidRPr="00407B8E">
              <w:rPr>
                <w:bCs/>
                <w:lang w:val="vi-VN"/>
              </w:rPr>
              <w:t>2.x</w:t>
            </w:r>
          </w:p>
          <w:p w14:paraId="67F225A3" w14:textId="77777777" w:rsidR="007A4B8E" w:rsidRPr="00407B8E" w:rsidRDefault="007A4B8E" w:rsidP="007A4B8E">
            <w:pPr>
              <w:widowControl w:val="0"/>
              <w:tabs>
                <w:tab w:val="left" w:pos="993"/>
              </w:tabs>
              <w:jc w:val="center"/>
              <w:rPr>
                <w:b/>
                <w:lang w:val="vi-VN"/>
              </w:rPr>
            </w:pPr>
            <w:r w:rsidRPr="00407B8E">
              <w:rPr>
                <w:bCs/>
                <w:lang w:val="vi-VN"/>
              </w:rPr>
              <w:t>3.x</w:t>
            </w:r>
          </w:p>
        </w:tc>
      </w:tr>
      <w:tr w:rsidR="007A4B8E" w:rsidRPr="00026DB6" w14:paraId="31F875B7" w14:textId="77777777" w:rsidTr="000278C3">
        <w:tc>
          <w:tcPr>
            <w:tcW w:w="379" w:type="pct"/>
            <w:shd w:val="clear" w:color="auto" w:fill="FFF2CC" w:themeFill="accent4" w:themeFillTint="33"/>
            <w:vAlign w:val="center"/>
          </w:tcPr>
          <w:p w14:paraId="150261E2" w14:textId="670C780C" w:rsidR="007A4B8E" w:rsidRPr="00026DB6" w:rsidRDefault="007A4B8E" w:rsidP="007A4B8E">
            <w:pPr>
              <w:widowControl w:val="0"/>
              <w:tabs>
                <w:tab w:val="left" w:pos="993"/>
              </w:tabs>
              <w:jc w:val="center"/>
              <w:rPr>
                <w:b/>
                <w:bCs/>
              </w:rPr>
            </w:pPr>
            <w:r>
              <w:rPr>
                <w:b/>
                <w:bCs/>
                <w:lang w:val="pt-BR"/>
              </w:rPr>
              <w:t>2</w:t>
            </w:r>
          </w:p>
        </w:tc>
        <w:tc>
          <w:tcPr>
            <w:tcW w:w="1480" w:type="pct"/>
            <w:shd w:val="clear" w:color="auto" w:fill="FFF2CC" w:themeFill="accent4" w:themeFillTint="33"/>
          </w:tcPr>
          <w:p w14:paraId="1771DDB7" w14:textId="77777777" w:rsidR="007A4B8E" w:rsidRDefault="007A4B8E" w:rsidP="007A4B8E">
            <w:pPr>
              <w:tabs>
                <w:tab w:val="left" w:pos="720"/>
              </w:tabs>
              <w:rPr>
                <w:b/>
                <w:bCs/>
                <w:lang w:val="pt-BR"/>
              </w:rPr>
            </w:pPr>
          </w:p>
          <w:p w14:paraId="06537B51" w14:textId="1B2C4FFA" w:rsidR="007A4B8E" w:rsidRDefault="007A4B8E" w:rsidP="007A4B8E">
            <w:pPr>
              <w:tabs>
                <w:tab w:val="left" w:pos="720"/>
              </w:tabs>
              <w:rPr>
                <w:b/>
                <w:bCs/>
                <w:lang w:val="pt-BR"/>
              </w:rPr>
            </w:pPr>
            <w:r w:rsidRPr="00026DB6">
              <w:rPr>
                <w:b/>
                <w:bCs/>
                <w:lang w:val="pt-BR"/>
              </w:rPr>
              <w:t xml:space="preserve">Lecture </w:t>
            </w:r>
            <w:r>
              <w:rPr>
                <w:b/>
                <w:bCs/>
                <w:lang w:val="pt-BR"/>
              </w:rPr>
              <w:t>2</w:t>
            </w:r>
          </w:p>
          <w:p w14:paraId="4BAE90FE" w14:textId="77777777" w:rsidR="007A4B8E" w:rsidRDefault="007A4B8E" w:rsidP="007A4B8E">
            <w:pPr>
              <w:tabs>
                <w:tab w:val="left" w:pos="720"/>
              </w:tabs>
              <w:rPr>
                <w:b/>
                <w:bCs/>
                <w:lang w:val="pt-BR"/>
              </w:rPr>
            </w:pPr>
          </w:p>
          <w:p w14:paraId="0E04ED7C" w14:textId="77777777" w:rsidR="007A4B8E" w:rsidRDefault="007A4B8E" w:rsidP="007A4B8E">
            <w:pPr>
              <w:widowControl w:val="0"/>
              <w:tabs>
                <w:tab w:val="left" w:pos="993"/>
              </w:tabs>
              <w:rPr>
                <w:b/>
              </w:rPr>
            </w:pPr>
            <w:r>
              <w:rPr>
                <w:b/>
                <w:sz w:val="22"/>
              </w:rPr>
              <w:t xml:space="preserve">Chuyên đề 2: </w:t>
            </w:r>
            <w:r w:rsidRPr="007A4B8E">
              <w:rPr>
                <w:bCs/>
                <w:sz w:val="22"/>
              </w:rPr>
              <w:t>Các phương pháp xử lý dữ liệu tiên tiến</w:t>
            </w:r>
          </w:p>
          <w:p w14:paraId="45C57210" w14:textId="77777777" w:rsidR="007A4B8E" w:rsidRPr="00026DB6" w:rsidRDefault="007A4B8E" w:rsidP="007A4B8E">
            <w:pPr>
              <w:widowControl w:val="0"/>
              <w:tabs>
                <w:tab w:val="left" w:pos="993"/>
              </w:tabs>
              <w:rPr>
                <w:b/>
              </w:rPr>
            </w:pPr>
          </w:p>
        </w:tc>
        <w:tc>
          <w:tcPr>
            <w:tcW w:w="667" w:type="pct"/>
            <w:shd w:val="clear" w:color="auto" w:fill="FFF2CC" w:themeFill="accent4" w:themeFillTint="33"/>
            <w:vAlign w:val="center"/>
          </w:tcPr>
          <w:p w14:paraId="638D6B43" w14:textId="77777777" w:rsidR="007A4B8E" w:rsidRPr="00026DB6" w:rsidRDefault="007A4B8E" w:rsidP="007A4B8E">
            <w:pPr>
              <w:widowControl w:val="0"/>
              <w:spacing w:before="20" w:after="20"/>
              <w:jc w:val="center"/>
              <w:rPr>
                <w:b/>
              </w:rPr>
            </w:pPr>
            <w:r w:rsidRPr="000E30DB">
              <w:rPr>
                <w:sz w:val="22"/>
              </w:rPr>
              <w:t>[</w:t>
            </w:r>
            <w:r>
              <w:rPr>
                <w:sz w:val="22"/>
              </w:rPr>
              <w:t>1-6</w:t>
            </w:r>
            <w:r w:rsidRPr="000E30DB">
              <w:rPr>
                <w:sz w:val="22"/>
              </w:rPr>
              <w:t xml:space="preserve">] </w:t>
            </w:r>
          </w:p>
          <w:p w14:paraId="4F0C2AE7" w14:textId="3B5FC175" w:rsidR="007A4B8E" w:rsidRPr="00026DB6" w:rsidRDefault="007A4B8E" w:rsidP="007A4B8E">
            <w:pPr>
              <w:tabs>
                <w:tab w:val="left" w:pos="720"/>
              </w:tabs>
              <w:jc w:val="center"/>
              <w:rPr>
                <w:b/>
              </w:rPr>
            </w:pPr>
          </w:p>
        </w:tc>
        <w:tc>
          <w:tcPr>
            <w:tcW w:w="1458" w:type="pct"/>
            <w:shd w:val="clear" w:color="auto" w:fill="FFF2CC" w:themeFill="accent4" w:themeFillTint="33"/>
          </w:tcPr>
          <w:p w14:paraId="20D6B650" w14:textId="77777777" w:rsidR="007A4B8E" w:rsidRPr="006873B0" w:rsidRDefault="007A4B8E" w:rsidP="007A4B8E">
            <w:pPr>
              <w:tabs>
                <w:tab w:val="left" w:pos="720"/>
              </w:tabs>
              <w:rPr>
                <w:b/>
                <w:bCs/>
                <w:lang w:val="vi-VN"/>
              </w:rPr>
            </w:pPr>
            <w:r w:rsidRPr="006873B0">
              <w:rPr>
                <w:b/>
                <w:bCs/>
                <w:lang w:val="pt-BR"/>
              </w:rPr>
              <w:t>Giảng viên</w:t>
            </w:r>
            <w:r w:rsidRPr="006873B0">
              <w:rPr>
                <w:b/>
                <w:bCs/>
                <w:lang w:val="vi-VN"/>
              </w:rPr>
              <w:t>:</w:t>
            </w:r>
          </w:p>
          <w:p w14:paraId="36A79939" w14:textId="77777777" w:rsidR="007A4B8E" w:rsidRPr="006873B0" w:rsidRDefault="007A4B8E" w:rsidP="007A4B8E">
            <w:pPr>
              <w:tabs>
                <w:tab w:val="left" w:pos="720"/>
              </w:tabs>
              <w:rPr>
                <w:lang w:val="pt-BR"/>
              </w:rPr>
            </w:pPr>
            <w:r w:rsidRPr="006873B0">
              <w:rPr>
                <w:lang w:val="pt-BR"/>
              </w:rPr>
              <w:t>- Giảng lý thuyết theo nội dung Bài giảng</w:t>
            </w:r>
          </w:p>
          <w:p w14:paraId="56AE0310" w14:textId="77777777" w:rsidR="007A4B8E" w:rsidRPr="006873B0" w:rsidRDefault="007A4B8E" w:rsidP="007A4B8E">
            <w:pPr>
              <w:tabs>
                <w:tab w:val="left" w:pos="720"/>
              </w:tabs>
              <w:rPr>
                <w:lang w:val="pt-BR"/>
              </w:rPr>
            </w:pPr>
            <w:r w:rsidRPr="006873B0">
              <w:rPr>
                <w:lang w:val="pt-BR"/>
              </w:rPr>
              <w:t>- Hướng dẫn đọc giáo trình, tài liệu tham khảo</w:t>
            </w:r>
          </w:p>
          <w:p w14:paraId="6CB8511B" w14:textId="77777777" w:rsidR="007A4B8E" w:rsidRPr="006873B0" w:rsidRDefault="007A4B8E" w:rsidP="007A4B8E">
            <w:pPr>
              <w:tabs>
                <w:tab w:val="left" w:pos="720"/>
              </w:tabs>
              <w:rPr>
                <w:lang w:val="pt-BR"/>
              </w:rPr>
            </w:pPr>
            <w:r w:rsidRPr="006873B0">
              <w:rPr>
                <w:lang w:val="pt-BR"/>
              </w:rPr>
              <w:t>- Yêu cầu sinh viên xem lại kiến thức các học phần tiên quyết</w:t>
            </w:r>
          </w:p>
          <w:p w14:paraId="760C5FE8" w14:textId="2C9AC577" w:rsidR="007A4B8E" w:rsidRPr="006873B0" w:rsidRDefault="007A4B8E" w:rsidP="007A4B8E">
            <w:pPr>
              <w:tabs>
                <w:tab w:val="left" w:pos="720"/>
              </w:tabs>
              <w:rPr>
                <w:lang w:val="vi-VN"/>
              </w:rPr>
            </w:pPr>
            <w:r w:rsidRPr="006873B0">
              <w:rPr>
                <w:lang w:val="pt-BR"/>
              </w:rPr>
              <w:t xml:space="preserve">- Yêu cầu sinh viên xem trước ví dụ, câu hỏi, bài tập dành cho </w:t>
            </w:r>
            <w:r w:rsidRPr="006873B0">
              <w:rPr>
                <w:lang w:val="vi-VN"/>
              </w:rPr>
              <w:t>S</w:t>
            </w:r>
            <w:r w:rsidRPr="006873B0">
              <w:rPr>
                <w:lang w:val="pt-BR"/>
              </w:rPr>
              <w:t xml:space="preserve">eminar </w:t>
            </w:r>
          </w:p>
          <w:p w14:paraId="53C84516" w14:textId="77777777" w:rsidR="007A4B8E" w:rsidRPr="006873B0" w:rsidRDefault="007A4B8E" w:rsidP="007A4B8E">
            <w:pPr>
              <w:tabs>
                <w:tab w:val="left" w:pos="720"/>
              </w:tabs>
              <w:rPr>
                <w:lang w:val="vi-VN"/>
              </w:rPr>
            </w:pPr>
            <w:r w:rsidRPr="006873B0">
              <w:rPr>
                <w:lang w:val="vi-VN"/>
              </w:rPr>
              <w:t>- Giới thiệu các Rubrics</w:t>
            </w:r>
          </w:p>
          <w:p w14:paraId="450F35EF" w14:textId="77777777" w:rsidR="007A4B8E" w:rsidRPr="006873B0" w:rsidRDefault="007A4B8E" w:rsidP="007A4B8E">
            <w:pPr>
              <w:tabs>
                <w:tab w:val="left" w:pos="720"/>
              </w:tabs>
              <w:rPr>
                <w:b/>
                <w:bCs/>
                <w:lang w:val="vi-VN"/>
              </w:rPr>
            </w:pPr>
            <w:r w:rsidRPr="006873B0">
              <w:rPr>
                <w:b/>
                <w:bCs/>
                <w:lang w:val="pt-BR"/>
              </w:rPr>
              <w:t>Sinh viên</w:t>
            </w:r>
            <w:r w:rsidRPr="006873B0">
              <w:rPr>
                <w:b/>
                <w:bCs/>
                <w:lang w:val="vi-VN"/>
              </w:rPr>
              <w:t>:</w:t>
            </w:r>
          </w:p>
          <w:p w14:paraId="7394DC9A" w14:textId="77777777" w:rsidR="007A4B8E" w:rsidRPr="006873B0" w:rsidRDefault="007A4B8E" w:rsidP="007A4B8E">
            <w:pPr>
              <w:tabs>
                <w:tab w:val="left" w:pos="720"/>
              </w:tabs>
              <w:rPr>
                <w:lang w:val="pt-BR"/>
              </w:rPr>
            </w:pPr>
            <w:r w:rsidRPr="006873B0">
              <w:rPr>
                <w:lang w:val="pt-BR"/>
              </w:rPr>
              <w:t>- Xem trước đề cương</w:t>
            </w:r>
          </w:p>
          <w:p w14:paraId="30DFE46D" w14:textId="77777777" w:rsidR="007A4B8E" w:rsidRPr="006873B0" w:rsidRDefault="007A4B8E" w:rsidP="007A4B8E">
            <w:pPr>
              <w:tabs>
                <w:tab w:val="left" w:pos="720"/>
              </w:tabs>
              <w:rPr>
                <w:lang w:val="pt-BR"/>
              </w:rPr>
            </w:pPr>
            <w:r w:rsidRPr="006873B0">
              <w:rPr>
                <w:lang w:val="pt-BR"/>
              </w:rPr>
              <w:t xml:space="preserve">- Đọc các tài liệu </w:t>
            </w:r>
          </w:p>
          <w:p w14:paraId="184AF368" w14:textId="77777777" w:rsidR="007A4B8E" w:rsidRPr="006873B0" w:rsidRDefault="007A4B8E" w:rsidP="007A4B8E">
            <w:pPr>
              <w:widowControl w:val="0"/>
              <w:tabs>
                <w:tab w:val="left" w:pos="993"/>
              </w:tabs>
              <w:rPr>
                <w:b/>
              </w:rPr>
            </w:pPr>
            <w:r w:rsidRPr="006873B0">
              <w:rPr>
                <w:lang w:val="pt-BR"/>
              </w:rPr>
              <w:t>- Xem lại các kiến thức của học phần tiên quyết</w:t>
            </w:r>
          </w:p>
        </w:tc>
        <w:tc>
          <w:tcPr>
            <w:tcW w:w="605" w:type="pct"/>
            <w:shd w:val="clear" w:color="auto" w:fill="FFF2CC" w:themeFill="accent4" w:themeFillTint="33"/>
          </w:tcPr>
          <w:p w14:paraId="746D4A13" w14:textId="77777777" w:rsidR="007A4B8E" w:rsidRPr="000E30DB" w:rsidRDefault="007A4B8E" w:rsidP="007A4B8E">
            <w:pPr>
              <w:widowControl w:val="0"/>
              <w:spacing w:before="20" w:after="20"/>
              <w:jc w:val="both"/>
              <w:rPr>
                <w:sz w:val="22"/>
                <w:lang w:val="fr-FR"/>
              </w:rPr>
            </w:pPr>
            <w:r w:rsidRPr="000E30DB">
              <w:rPr>
                <w:sz w:val="22"/>
                <w:lang w:val="fr-FR"/>
              </w:rPr>
              <w:t>Mức độ tham gia</w:t>
            </w:r>
          </w:p>
          <w:p w14:paraId="1FBFADB2" w14:textId="77777777" w:rsidR="007A4B8E" w:rsidRPr="000E30DB" w:rsidRDefault="007A4B8E" w:rsidP="007A4B8E">
            <w:pPr>
              <w:widowControl w:val="0"/>
              <w:spacing w:before="20" w:after="20"/>
              <w:jc w:val="both"/>
              <w:rPr>
                <w:sz w:val="22"/>
                <w:lang w:val="fr-FR"/>
              </w:rPr>
            </w:pPr>
            <w:r w:rsidRPr="000E30DB">
              <w:rPr>
                <w:sz w:val="22"/>
                <w:lang w:val="fr-FR"/>
              </w:rPr>
              <w:t>Mức độ tương tác</w:t>
            </w:r>
          </w:p>
          <w:p w14:paraId="0E688D0A" w14:textId="177743A2" w:rsidR="007A4B8E" w:rsidRPr="00026DB6" w:rsidRDefault="007A4B8E" w:rsidP="007A4B8E">
            <w:pPr>
              <w:widowControl w:val="0"/>
              <w:tabs>
                <w:tab w:val="left" w:pos="993"/>
              </w:tabs>
              <w:rPr>
                <w:b/>
              </w:rPr>
            </w:pPr>
            <w:r w:rsidRPr="000E30DB">
              <w:rPr>
                <w:sz w:val="22"/>
                <w:lang w:val="fr-FR"/>
              </w:rPr>
              <w:t>Chất lượng câu trả lời</w:t>
            </w:r>
          </w:p>
        </w:tc>
        <w:tc>
          <w:tcPr>
            <w:tcW w:w="411" w:type="pct"/>
            <w:shd w:val="clear" w:color="auto" w:fill="FFF2CC" w:themeFill="accent4" w:themeFillTint="33"/>
            <w:vAlign w:val="center"/>
          </w:tcPr>
          <w:p w14:paraId="5BF76B35" w14:textId="77777777" w:rsidR="007A4B8E" w:rsidRPr="00407B8E" w:rsidRDefault="007A4B8E" w:rsidP="007A4B8E">
            <w:pPr>
              <w:widowControl w:val="0"/>
              <w:tabs>
                <w:tab w:val="left" w:pos="993"/>
              </w:tabs>
              <w:jc w:val="center"/>
              <w:rPr>
                <w:bCs/>
                <w:lang w:val="vi-VN"/>
              </w:rPr>
            </w:pPr>
            <w:r w:rsidRPr="00407B8E">
              <w:rPr>
                <w:bCs/>
                <w:lang w:val="vi-VN"/>
              </w:rPr>
              <w:t>1.x</w:t>
            </w:r>
          </w:p>
          <w:p w14:paraId="3DD8C165" w14:textId="77777777" w:rsidR="007A4B8E" w:rsidRPr="00407B8E" w:rsidRDefault="007A4B8E" w:rsidP="007A4B8E">
            <w:pPr>
              <w:widowControl w:val="0"/>
              <w:tabs>
                <w:tab w:val="left" w:pos="993"/>
              </w:tabs>
              <w:jc w:val="center"/>
              <w:rPr>
                <w:bCs/>
                <w:lang w:val="vi-VN"/>
              </w:rPr>
            </w:pPr>
            <w:r w:rsidRPr="00407B8E">
              <w:rPr>
                <w:bCs/>
                <w:lang w:val="vi-VN"/>
              </w:rPr>
              <w:t>2.x</w:t>
            </w:r>
          </w:p>
          <w:p w14:paraId="3F80242C" w14:textId="77777777" w:rsidR="007A4B8E" w:rsidRPr="00407B8E" w:rsidRDefault="007A4B8E" w:rsidP="007A4B8E">
            <w:pPr>
              <w:widowControl w:val="0"/>
              <w:tabs>
                <w:tab w:val="left" w:pos="993"/>
              </w:tabs>
              <w:jc w:val="center"/>
              <w:rPr>
                <w:b/>
                <w:lang w:val="vi-VN"/>
              </w:rPr>
            </w:pPr>
            <w:r w:rsidRPr="00407B8E">
              <w:rPr>
                <w:bCs/>
                <w:lang w:val="vi-VN"/>
              </w:rPr>
              <w:t>3.x</w:t>
            </w:r>
          </w:p>
        </w:tc>
      </w:tr>
      <w:tr w:rsidR="007A4B8E" w:rsidRPr="00026DB6" w14:paraId="77C0CE3F" w14:textId="77777777" w:rsidTr="00CD1A7E">
        <w:tc>
          <w:tcPr>
            <w:tcW w:w="379" w:type="pct"/>
            <w:shd w:val="clear" w:color="auto" w:fill="FFF2CC" w:themeFill="accent4" w:themeFillTint="33"/>
            <w:vAlign w:val="center"/>
          </w:tcPr>
          <w:p w14:paraId="1CE5FD8F" w14:textId="5441D409" w:rsidR="007A4B8E" w:rsidRPr="00026DB6" w:rsidRDefault="007A4B8E" w:rsidP="007A4B8E">
            <w:pPr>
              <w:widowControl w:val="0"/>
              <w:tabs>
                <w:tab w:val="left" w:pos="993"/>
              </w:tabs>
              <w:jc w:val="center"/>
              <w:rPr>
                <w:b/>
                <w:bCs/>
              </w:rPr>
            </w:pPr>
            <w:r>
              <w:rPr>
                <w:b/>
                <w:bCs/>
                <w:lang w:val="pt-BR"/>
              </w:rPr>
              <w:t>3</w:t>
            </w:r>
          </w:p>
        </w:tc>
        <w:tc>
          <w:tcPr>
            <w:tcW w:w="1480" w:type="pct"/>
            <w:shd w:val="clear" w:color="auto" w:fill="FFF2CC" w:themeFill="accent4" w:themeFillTint="33"/>
          </w:tcPr>
          <w:p w14:paraId="3E3D1956" w14:textId="77777777" w:rsidR="007A4B8E" w:rsidRDefault="007A4B8E" w:rsidP="007A4B8E">
            <w:pPr>
              <w:tabs>
                <w:tab w:val="left" w:pos="720"/>
              </w:tabs>
              <w:rPr>
                <w:b/>
                <w:bCs/>
                <w:lang w:val="pt-BR"/>
              </w:rPr>
            </w:pPr>
          </w:p>
          <w:p w14:paraId="4901CF89" w14:textId="77CE210A" w:rsidR="007A4B8E" w:rsidRDefault="007A4B8E" w:rsidP="007A4B8E">
            <w:pPr>
              <w:tabs>
                <w:tab w:val="left" w:pos="720"/>
              </w:tabs>
              <w:rPr>
                <w:b/>
                <w:bCs/>
                <w:lang w:val="pt-BR"/>
              </w:rPr>
            </w:pPr>
            <w:r w:rsidRPr="00026DB6">
              <w:rPr>
                <w:b/>
                <w:bCs/>
                <w:lang w:val="pt-BR"/>
              </w:rPr>
              <w:t xml:space="preserve">Lecture </w:t>
            </w:r>
            <w:r>
              <w:rPr>
                <w:b/>
                <w:bCs/>
                <w:lang w:val="pt-BR"/>
              </w:rPr>
              <w:t>3</w:t>
            </w:r>
          </w:p>
          <w:p w14:paraId="658385B2" w14:textId="77777777" w:rsidR="007A4B8E" w:rsidRDefault="007A4B8E" w:rsidP="007A4B8E">
            <w:pPr>
              <w:tabs>
                <w:tab w:val="left" w:pos="720"/>
              </w:tabs>
              <w:rPr>
                <w:b/>
                <w:bCs/>
                <w:lang w:val="pt-BR"/>
              </w:rPr>
            </w:pPr>
          </w:p>
          <w:p w14:paraId="2961FDF4" w14:textId="77777777" w:rsidR="007A4B8E" w:rsidRDefault="007A4B8E" w:rsidP="007A4B8E">
            <w:pPr>
              <w:widowControl w:val="0"/>
              <w:tabs>
                <w:tab w:val="left" w:pos="993"/>
              </w:tabs>
              <w:rPr>
                <w:b/>
              </w:rPr>
            </w:pPr>
            <w:r>
              <w:rPr>
                <w:b/>
                <w:sz w:val="22"/>
              </w:rPr>
              <w:t xml:space="preserve">Chuyên đề 3: </w:t>
            </w:r>
            <w:r w:rsidRPr="007A4B8E">
              <w:rPr>
                <w:bCs/>
                <w:sz w:val="22"/>
              </w:rPr>
              <w:t>IoT và M2M</w:t>
            </w:r>
            <w:r w:rsidRPr="00026DB6">
              <w:rPr>
                <w:b/>
              </w:rPr>
              <w:t xml:space="preserve"> </w:t>
            </w:r>
          </w:p>
          <w:p w14:paraId="6283171D" w14:textId="46C34DEF" w:rsidR="007A4B8E" w:rsidRPr="00026DB6" w:rsidRDefault="007A4B8E" w:rsidP="007A4B8E">
            <w:pPr>
              <w:widowControl w:val="0"/>
              <w:tabs>
                <w:tab w:val="left" w:pos="993"/>
              </w:tabs>
              <w:rPr>
                <w:b/>
              </w:rPr>
            </w:pPr>
            <w:r>
              <w:rPr>
                <w:b/>
                <w:sz w:val="22"/>
              </w:rPr>
              <w:t xml:space="preserve">Chuyên đề 4: </w:t>
            </w:r>
            <w:r w:rsidRPr="007A4B8E">
              <w:rPr>
                <w:bCs/>
                <w:sz w:val="22"/>
              </w:rPr>
              <w:t xml:space="preserve">Điện toán đám </w:t>
            </w:r>
            <w:r w:rsidRPr="007A4B8E">
              <w:rPr>
                <w:bCs/>
                <w:sz w:val="22"/>
              </w:rPr>
              <w:lastRenderedPageBreak/>
              <w:t>mây</w:t>
            </w:r>
          </w:p>
        </w:tc>
        <w:tc>
          <w:tcPr>
            <w:tcW w:w="667" w:type="pct"/>
            <w:shd w:val="clear" w:color="auto" w:fill="FFF2CC" w:themeFill="accent4" w:themeFillTint="33"/>
            <w:vAlign w:val="center"/>
          </w:tcPr>
          <w:p w14:paraId="4CB52A20" w14:textId="77777777" w:rsidR="007A4B8E" w:rsidRPr="00026DB6" w:rsidRDefault="007A4B8E" w:rsidP="007A4B8E">
            <w:pPr>
              <w:widowControl w:val="0"/>
              <w:spacing w:before="20" w:after="20"/>
              <w:jc w:val="center"/>
              <w:rPr>
                <w:b/>
              </w:rPr>
            </w:pPr>
            <w:r w:rsidRPr="000E30DB">
              <w:rPr>
                <w:sz w:val="22"/>
              </w:rPr>
              <w:lastRenderedPageBreak/>
              <w:t>[</w:t>
            </w:r>
            <w:r>
              <w:rPr>
                <w:sz w:val="22"/>
              </w:rPr>
              <w:t>1-6</w:t>
            </w:r>
            <w:r w:rsidRPr="000E30DB">
              <w:rPr>
                <w:sz w:val="22"/>
              </w:rPr>
              <w:t xml:space="preserve">] </w:t>
            </w:r>
          </w:p>
          <w:p w14:paraId="4C0412A1" w14:textId="4B1DAE51" w:rsidR="007A4B8E" w:rsidRPr="00026DB6" w:rsidRDefault="007A4B8E" w:rsidP="007A4B8E">
            <w:pPr>
              <w:tabs>
                <w:tab w:val="left" w:pos="720"/>
              </w:tabs>
              <w:jc w:val="center"/>
              <w:rPr>
                <w:b/>
              </w:rPr>
            </w:pPr>
          </w:p>
        </w:tc>
        <w:tc>
          <w:tcPr>
            <w:tcW w:w="1458" w:type="pct"/>
            <w:shd w:val="clear" w:color="auto" w:fill="FFF2CC" w:themeFill="accent4" w:themeFillTint="33"/>
          </w:tcPr>
          <w:p w14:paraId="534B8F57" w14:textId="77777777" w:rsidR="007A4B8E" w:rsidRPr="00BC62EE" w:rsidRDefault="007A4B8E" w:rsidP="007A4B8E">
            <w:pPr>
              <w:tabs>
                <w:tab w:val="left" w:pos="720"/>
              </w:tabs>
              <w:rPr>
                <w:b/>
                <w:bCs/>
                <w:lang w:val="vi-VN"/>
              </w:rPr>
            </w:pPr>
            <w:r w:rsidRPr="00BC62EE">
              <w:rPr>
                <w:b/>
                <w:bCs/>
                <w:lang w:val="pt-BR"/>
              </w:rPr>
              <w:t>Giảng viên</w:t>
            </w:r>
            <w:r w:rsidRPr="00BC62EE">
              <w:rPr>
                <w:b/>
                <w:bCs/>
                <w:lang w:val="vi-VN"/>
              </w:rPr>
              <w:t>:</w:t>
            </w:r>
          </w:p>
          <w:p w14:paraId="2DEC44C2" w14:textId="77777777" w:rsidR="007A4B8E" w:rsidRPr="00BC62EE" w:rsidRDefault="007A4B8E" w:rsidP="007A4B8E">
            <w:pPr>
              <w:tabs>
                <w:tab w:val="left" w:pos="720"/>
              </w:tabs>
              <w:rPr>
                <w:lang w:val="pt-BR"/>
              </w:rPr>
            </w:pPr>
            <w:r w:rsidRPr="00BC62EE">
              <w:rPr>
                <w:lang w:val="pt-BR"/>
              </w:rPr>
              <w:t>- Giảng lý thuyết theo nội dung Bài giảng</w:t>
            </w:r>
          </w:p>
          <w:p w14:paraId="5C167F0C" w14:textId="77777777" w:rsidR="007A4B8E" w:rsidRPr="00BC62EE" w:rsidRDefault="007A4B8E" w:rsidP="007A4B8E">
            <w:pPr>
              <w:tabs>
                <w:tab w:val="left" w:pos="720"/>
              </w:tabs>
              <w:rPr>
                <w:lang w:val="pt-BR"/>
              </w:rPr>
            </w:pPr>
            <w:r w:rsidRPr="00BC62EE">
              <w:rPr>
                <w:lang w:val="pt-BR"/>
              </w:rPr>
              <w:lastRenderedPageBreak/>
              <w:t>- Hướng dẫn đọc giáo trình, tài liệu tham khảo</w:t>
            </w:r>
          </w:p>
          <w:p w14:paraId="6614CE84" w14:textId="77777777" w:rsidR="007A4B8E" w:rsidRPr="00BC62EE" w:rsidRDefault="007A4B8E" w:rsidP="007A4B8E">
            <w:pPr>
              <w:tabs>
                <w:tab w:val="left" w:pos="720"/>
              </w:tabs>
              <w:rPr>
                <w:lang w:val="pt-BR"/>
              </w:rPr>
            </w:pPr>
            <w:r w:rsidRPr="00BC62EE">
              <w:rPr>
                <w:lang w:val="pt-BR"/>
              </w:rPr>
              <w:t>- Yêu cầu sinh viên xem lại kiến thức các học phần tiên quyết</w:t>
            </w:r>
          </w:p>
          <w:p w14:paraId="47439204" w14:textId="4896326F" w:rsidR="007A4B8E" w:rsidRPr="00BC62EE" w:rsidRDefault="007A4B8E" w:rsidP="007A4B8E">
            <w:pPr>
              <w:tabs>
                <w:tab w:val="left" w:pos="720"/>
              </w:tabs>
              <w:rPr>
                <w:lang w:val="vi-VN"/>
              </w:rPr>
            </w:pPr>
            <w:r w:rsidRPr="00BC62EE">
              <w:rPr>
                <w:lang w:val="pt-BR"/>
              </w:rPr>
              <w:t xml:space="preserve">- Yêu cầu sinh viên xem trước ví dụ, câu hỏi, bài tập dành cho </w:t>
            </w:r>
            <w:r w:rsidRPr="00BC62EE">
              <w:rPr>
                <w:lang w:val="vi-VN"/>
              </w:rPr>
              <w:t>S</w:t>
            </w:r>
            <w:r w:rsidRPr="00BC62EE">
              <w:rPr>
                <w:lang w:val="pt-BR"/>
              </w:rPr>
              <w:t xml:space="preserve">eminar </w:t>
            </w:r>
          </w:p>
          <w:p w14:paraId="06458B28" w14:textId="77777777" w:rsidR="007A4B8E" w:rsidRPr="00BC62EE" w:rsidRDefault="007A4B8E" w:rsidP="007A4B8E">
            <w:pPr>
              <w:tabs>
                <w:tab w:val="left" w:pos="720"/>
              </w:tabs>
              <w:rPr>
                <w:lang w:val="vi-VN"/>
              </w:rPr>
            </w:pPr>
            <w:r w:rsidRPr="00BC62EE">
              <w:rPr>
                <w:lang w:val="vi-VN"/>
              </w:rPr>
              <w:t>- Giới thiệu các Rubrics</w:t>
            </w:r>
          </w:p>
          <w:p w14:paraId="34F83FFE" w14:textId="77777777" w:rsidR="007A4B8E" w:rsidRPr="00BC62EE" w:rsidRDefault="007A4B8E" w:rsidP="007A4B8E">
            <w:pPr>
              <w:tabs>
                <w:tab w:val="left" w:pos="720"/>
              </w:tabs>
              <w:rPr>
                <w:b/>
                <w:bCs/>
                <w:lang w:val="vi-VN"/>
              </w:rPr>
            </w:pPr>
            <w:r w:rsidRPr="00BC62EE">
              <w:rPr>
                <w:b/>
                <w:bCs/>
                <w:lang w:val="pt-BR"/>
              </w:rPr>
              <w:t>Sinh viên</w:t>
            </w:r>
            <w:r w:rsidRPr="00BC62EE">
              <w:rPr>
                <w:b/>
                <w:bCs/>
                <w:lang w:val="vi-VN"/>
              </w:rPr>
              <w:t>:</w:t>
            </w:r>
          </w:p>
          <w:p w14:paraId="32BBD189" w14:textId="77777777" w:rsidR="007A4B8E" w:rsidRPr="00BC62EE" w:rsidRDefault="007A4B8E" w:rsidP="007A4B8E">
            <w:pPr>
              <w:tabs>
                <w:tab w:val="left" w:pos="720"/>
              </w:tabs>
              <w:rPr>
                <w:lang w:val="pt-BR"/>
              </w:rPr>
            </w:pPr>
            <w:r w:rsidRPr="00BC62EE">
              <w:rPr>
                <w:lang w:val="pt-BR"/>
              </w:rPr>
              <w:t>- Xem trước đề cương</w:t>
            </w:r>
          </w:p>
          <w:p w14:paraId="6A623B93" w14:textId="77777777" w:rsidR="007A4B8E" w:rsidRPr="00BC62EE" w:rsidRDefault="007A4B8E" w:rsidP="007A4B8E">
            <w:pPr>
              <w:tabs>
                <w:tab w:val="left" w:pos="720"/>
              </w:tabs>
              <w:rPr>
                <w:lang w:val="pt-BR"/>
              </w:rPr>
            </w:pPr>
            <w:r w:rsidRPr="00BC62EE">
              <w:rPr>
                <w:lang w:val="pt-BR"/>
              </w:rPr>
              <w:t xml:space="preserve">- Đọc các tài liệu </w:t>
            </w:r>
          </w:p>
          <w:p w14:paraId="55946931" w14:textId="77777777" w:rsidR="007A4B8E" w:rsidRPr="00026DB6" w:rsidRDefault="007A4B8E" w:rsidP="007A4B8E">
            <w:pPr>
              <w:widowControl w:val="0"/>
              <w:tabs>
                <w:tab w:val="left" w:pos="993"/>
              </w:tabs>
              <w:rPr>
                <w:b/>
              </w:rPr>
            </w:pPr>
            <w:r w:rsidRPr="00BC62EE">
              <w:rPr>
                <w:lang w:val="pt-BR"/>
              </w:rPr>
              <w:t>- Xem lại các kiến thức của học phần tiên quyết</w:t>
            </w:r>
          </w:p>
        </w:tc>
        <w:tc>
          <w:tcPr>
            <w:tcW w:w="605" w:type="pct"/>
            <w:shd w:val="clear" w:color="auto" w:fill="FFF2CC" w:themeFill="accent4" w:themeFillTint="33"/>
            <w:vAlign w:val="center"/>
          </w:tcPr>
          <w:p w14:paraId="39946121" w14:textId="77777777" w:rsidR="007A4B8E" w:rsidRPr="00026DB6" w:rsidRDefault="007A4B8E" w:rsidP="007A4B8E">
            <w:pPr>
              <w:widowControl w:val="0"/>
              <w:tabs>
                <w:tab w:val="left" w:pos="993"/>
              </w:tabs>
              <w:rPr>
                <w:b/>
              </w:rPr>
            </w:pPr>
          </w:p>
        </w:tc>
        <w:tc>
          <w:tcPr>
            <w:tcW w:w="411" w:type="pct"/>
            <w:shd w:val="clear" w:color="auto" w:fill="FFF2CC" w:themeFill="accent4" w:themeFillTint="33"/>
            <w:vAlign w:val="center"/>
          </w:tcPr>
          <w:p w14:paraId="0C5F1126" w14:textId="77777777" w:rsidR="007A4B8E" w:rsidRPr="00407B8E" w:rsidRDefault="007A4B8E" w:rsidP="007A4B8E">
            <w:pPr>
              <w:widowControl w:val="0"/>
              <w:tabs>
                <w:tab w:val="left" w:pos="993"/>
              </w:tabs>
              <w:jc w:val="center"/>
              <w:rPr>
                <w:bCs/>
                <w:lang w:val="vi-VN"/>
              </w:rPr>
            </w:pPr>
            <w:r w:rsidRPr="00407B8E">
              <w:rPr>
                <w:bCs/>
                <w:lang w:val="vi-VN"/>
              </w:rPr>
              <w:t>1.x</w:t>
            </w:r>
          </w:p>
          <w:p w14:paraId="36219055" w14:textId="77777777" w:rsidR="007A4B8E" w:rsidRPr="00407B8E" w:rsidRDefault="007A4B8E" w:rsidP="007A4B8E">
            <w:pPr>
              <w:widowControl w:val="0"/>
              <w:tabs>
                <w:tab w:val="left" w:pos="993"/>
              </w:tabs>
              <w:jc w:val="center"/>
              <w:rPr>
                <w:bCs/>
                <w:lang w:val="vi-VN"/>
              </w:rPr>
            </w:pPr>
            <w:r w:rsidRPr="00407B8E">
              <w:rPr>
                <w:bCs/>
                <w:lang w:val="vi-VN"/>
              </w:rPr>
              <w:t>2.x</w:t>
            </w:r>
          </w:p>
          <w:p w14:paraId="40AAE931" w14:textId="77777777" w:rsidR="007A4B8E" w:rsidRPr="00407B8E" w:rsidRDefault="007A4B8E" w:rsidP="007A4B8E">
            <w:pPr>
              <w:widowControl w:val="0"/>
              <w:tabs>
                <w:tab w:val="left" w:pos="993"/>
              </w:tabs>
              <w:jc w:val="center"/>
              <w:rPr>
                <w:b/>
                <w:lang w:val="vi-VN"/>
              </w:rPr>
            </w:pPr>
            <w:r w:rsidRPr="00407B8E">
              <w:rPr>
                <w:bCs/>
                <w:lang w:val="vi-VN"/>
              </w:rPr>
              <w:t>3.x</w:t>
            </w:r>
          </w:p>
        </w:tc>
      </w:tr>
      <w:tr w:rsidR="007A4B8E" w:rsidRPr="00026DB6" w14:paraId="4FDB022A" w14:textId="77777777" w:rsidTr="001C3716">
        <w:tc>
          <w:tcPr>
            <w:tcW w:w="379" w:type="pct"/>
            <w:shd w:val="clear" w:color="auto" w:fill="FFF2CC" w:themeFill="accent4" w:themeFillTint="33"/>
            <w:vAlign w:val="center"/>
          </w:tcPr>
          <w:p w14:paraId="67B03D09" w14:textId="2E23EF54" w:rsidR="007A4B8E" w:rsidRPr="00026DB6" w:rsidRDefault="007A4B8E" w:rsidP="007A4B8E">
            <w:pPr>
              <w:widowControl w:val="0"/>
              <w:tabs>
                <w:tab w:val="left" w:pos="993"/>
              </w:tabs>
              <w:jc w:val="center"/>
              <w:rPr>
                <w:b/>
                <w:bCs/>
              </w:rPr>
            </w:pPr>
            <w:r>
              <w:rPr>
                <w:b/>
                <w:bCs/>
                <w:lang w:val="pt-BR"/>
              </w:rPr>
              <w:t>4</w:t>
            </w:r>
          </w:p>
        </w:tc>
        <w:tc>
          <w:tcPr>
            <w:tcW w:w="1480" w:type="pct"/>
            <w:shd w:val="clear" w:color="auto" w:fill="FFF2CC" w:themeFill="accent4" w:themeFillTint="33"/>
          </w:tcPr>
          <w:p w14:paraId="6F2266E5" w14:textId="77777777" w:rsidR="007A4B8E" w:rsidRDefault="007A4B8E" w:rsidP="007A4B8E">
            <w:pPr>
              <w:tabs>
                <w:tab w:val="left" w:pos="720"/>
              </w:tabs>
              <w:rPr>
                <w:b/>
                <w:bCs/>
                <w:lang w:val="pt-BR"/>
              </w:rPr>
            </w:pPr>
          </w:p>
          <w:p w14:paraId="15D25D39" w14:textId="2BBA9F31" w:rsidR="007A4B8E" w:rsidRDefault="007A4B8E" w:rsidP="007A4B8E">
            <w:pPr>
              <w:tabs>
                <w:tab w:val="left" w:pos="720"/>
              </w:tabs>
              <w:rPr>
                <w:b/>
                <w:bCs/>
                <w:lang w:val="pt-BR"/>
              </w:rPr>
            </w:pPr>
            <w:r w:rsidRPr="00026DB6">
              <w:rPr>
                <w:b/>
                <w:bCs/>
                <w:lang w:val="pt-BR"/>
              </w:rPr>
              <w:t xml:space="preserve">Lecture </w:t>
            </w:r>
            <w:r>
              <w:rPr>
                <w:b/>
                <w:bCs/>
                <w:lang w:val="pt-BR"/>
              </w:rPr>
              <w:t>4</w:t>
            </w:r>
          </w:p>
          <w:p w14:paraId="424F1B44" w14:textId="77777777" w:rsidR="007A4B8E" w:rsidRDefault="007A4B8E" w:rsidP="007A4B8E">
            <w:pPr>
              <w:tabs>
                <w:tab w:val="left" w:pos="720"/>
              </w:tabs>
              <w:rPr>
                <w:b/>
                <w:bCs/>
                <w:lang w:val="pt-BR"/>
              </w:rPr>
            </w:pPr>
          </w:p>
          <w:p w14:paraId="76F6BE79" w14:textId="73F65F46" w:rsidR="007A4B8E" w:rsidRPr="00026DB6" w:rsidRDefault="007A4B8E" w:rsidP="007A4B8E">
            <w:pPr>
              <w:widowControl w:val="0"/>
              <w:tabs>
                <w:tab w:val="left" w:pos="993"/>
              </w:tabs>
              <w:rPr>
                <w:b/>
              </w:rPr>
            </w:pPr>
            <w:r>
              <w:rPr>
                <w:b/>
                <w:sz w:val="22"/>
              </w:rPr>
              <w:t xml:space="preserve">Chuyên đề 5: </w:t>
            </w:r>
            <w:r w:rsidRPr="007A4B8E">
              <w:rPr>
                <w:bCs/>
                <w:sz w:val="22"/>
              </w:rPr>
              <w:t>Trí tuệ nhân tạo, học máy và học sâu</w:t>
            </w:r>
          </w:p>
        </w:tc>
        <w:tc>
          <w:tcPr>
            <w:tcW w:w="667" w:type="pct"/>
            <w:shd w:val="clear" w:color="auto" w:fill="FFF2CC" w:themeFill="accent4" w:themeFillTint="33"/>
            <w:vAlign w:val="center"/>
          </w:tcPr>
          <w:p w14:paraId="5026F55D" w14:textId="77777777" w:rsidR="007A4B8E" w:rsidRPr="00026DB6" w:rsidRDefault="007A4B8E" w:rsidP="007A4B8E">
            <w:pPr>
              <w:widowControl w:val="0"/>
              <w:spacing w:before="20" w:after="20"/>
              <w:jc w:val="center"/>
              <w:rPr>
                <w:b/>
              </w:rPr>
            </w:pPr>
            <w:r w:rsidRPr="000E30DB">
              <w:rPr>
                <w:sz w:val="22"/>
              </w:rPr>
              <w:t>[</w:t>
            </w:r>
            <w:r>
              <w:rPr>
                <w:sz w:val="22"/>
              </w:rPr>
              <w:t>1-6</w:t>
            </w:r>
            <w:r w:rsidRPr="000E30DB">
              <w:rPr>
                <w:sz w:val="22"/>
              </w:rPr>
              <w:t xml:space="preserve">] </w:t>
            </w:r>
          </w:p>
          <w:p w14:paraId="64816BE7" w14:textId="0D9CB70C" w:rsidR="007A4B8E" w:rsidRPr="00026DB6" w:rsidRDefault="007A4B8E" w:rsidP="007A4B8E">
            <w:pPr>
              <w:tabs>
                <w:tab w:val="left" w:pos="720"/>
              </w:tabs>
              <w:jc w:val="center"/>
              <w:rPr>
                <w:b/>
              </w:rPr>
            </w:pPr>
          </w:p>
        </w:tc>
        <w:tc>
          <w:tcPr>
            <w:tcW w:w="1458" w:type="pct"/>
            <w:shd w:val="clear" w:color="auto" w:fill="FFF2CC" w:themeFill="accent4" w:themeFillTint="33"/>
          </w:tcPr>
          <w:p w14:paraId="54157447" w14:textId="77777777" w:rsidR="007A4B8E" w:rsidRPr="00BC62EE" w:rsidRDefault="007A4B8E" w:rsidP="007A4B8E">
            <w:pPr>
              <w:tabs>
                <w:tab w:val="left" w:pos="720"/>
              </w:tabs>
              <w:rPr>
                <w:b/>
                <w:bCs/>
                <w:lang w:val="vi-VN"/>
              </w:rPr>
            </w:pPr>
            <w:r w:rsidRPr="00BC62EE">
              <w:rPr>
                <w:b/>
                <w:bCs/>
                <w:lang w:val="pt-BR"/>
              </w:rPr>
              <w:t>Giảng viên</w:t>
            </w:r>
            <w:r w:rsidRPr="00BC62EE">
              <w:rPr>
                <w:b/>
                <w:bCs/>
                <w:lang w:val="vi-VN"/>
              </w:rPr>
              <w:t>:</w:t>
            </w:r>
          </w:p>
          <w:p w14:paraId="58BFDE1D" w14:textId="77777777" w:rsidR="007A4B8E" w:rsidRPr="00BC62EE" w:rsidRDefault="007A4B8E" w:rsidP="007A4B8E">
            <w:pPr>
              <w:tabs>
                <w:tab w:val="left" w:pos="720"/>
              </w:tabs>
              <w:rPr>
                <w:lang w:val="pt-BR"/>
              </w:rPr>
            </w:pPr>
            <w:r w:rsidRPr="00BC62EE">
              <w:rPr>
                <w:lang w:val="pt-BR"/>
              </w:rPr>
              <w:t>- Giảng lý thuyết theo nội dung Bài giảng</w:t>
            </w:r>
          </w:p>
          <w:p w14:paraId="53B8ED47" w14:textId="77777777" w:rsidR="007A4B8E" w:rsidRPr="00BC62EE" w:rsidRDefault="007A4B8E" w:rsidP="007A4B8E">
            <w:pPr>
              <w:tabs>
                <w:tab w:val="left" w:pos="720"/>
              </w:tabs>
              <w:rPr>
                <w:lang w:val="pt-BR"/>
              </w:rPr>
            </w:pPr>
            <w:r w:rsidRPr="00BC62EE">
              <w:rPr>
                <w:lang w:val="pt-BR"/>
              </w:rPr>
              <w:t>- Hướng dẫn đọc giáo trình, tài liệu tham khảo</w:t>
            </w:r>
          </w:p>
          <w:p w14:paraId="7873A876" w14:textId="77777777" w:rsidR="007A4B8E" w:rsidRPr="00BC62EE" w:rsidRDefault="007A4B8E" w:rsidP="007A4B8E">
            <w:pPr>
              <w:tabs>
                <w:tab w:val="left" w:pos="720"/>
              </w:tabs>
              <w:rPr>
                <w:lang w:val="pt-BR"/>
              </w:rPr>
            </w:pPr>
            <w:r w:rsidRPr="00BC62EE">
              <w:rPr>
                <w:lang w:val="pt-BR"/>
              </w:rPr>
              <w:t>- Yêu cầu sinh viên xem lại kiến thức các học phần tiên quyết</w:t>
            </w:r>
          </w:p>
          <w:p w14:paraId="0812B7BF" w14:textId="4DB207E6" w:rsidR="007A4B8E" w:rsidRPr="00BC62EE" w:rsidRDefault="007A4B8E" w:rsidP="007A4B8E">
            <w:pPr>
              <w:tabs>
                <w:tab w:val="left" w:pos="720"/>
              </w:tabs>
              <w:rPr>
                <w:lang w:val="vi-VN"/>
              </w:rPr>
            </w:pPr>
            <w:r w:rsidRPr="00BC62EE">
              <w:rPr>
                <w:lang w:val="pt-BR"/>
              </w:rPr>
              <w:t xml:space="preserve">- Yêu cầu sinh viên xem trước ví dụ, câu hỏi, bài tập dành cho </w:t>
            </w:r>
            <w:r w:rsidRPr="00BC62EE">
              <w:rPr>
                <w:lang w:val="vi-VN"/>
              </w:rPr>
              <w:t>S</w:t>
            </w:r>
            <w:r w:rsidRPr="00BC62EE">
              <w:rPr>
                <w:lang w:val="pt-BR"/>
              </w:rPr>
              <w:t xml:space="preserve">eminar </w:t>
            </w:r>
          </w:p>
          <w:p w14:paraId="511FDE0C" w14:textId="77777777" w:rsidR="007A4B8E" w:rsidRPr="00BC62EE" w:rsidRDefault="007A4B8E" w:rsidP="007A4B8E">
            <w:pPr>
              <w:tabs>
                <w:tab w:val="left" w:pos="720"/>
              </w:tabs>
              <w:rPr>
                <w:lang w:val="vi-VN"/>
              </w:rPr>
            </w:pPr>
            <w:r w:rsidRPr="00BC62EE">
              <w:rPr>
                <w:lang w:val="vi-VN"/>
              </w:rPr>
              <w:t>- Giới thiệu các Rubrics</w:t>
            </w:r>
          </w:p>
          <w:p w14:paraId="4E964D06" w14:textId="77777777" w:rsidR="007A4B8E" w:rsidRPr="00BC62EE" w:rsidRDefault="007A4B8E" w:rsidP="007A4B8E">
            <w:pPr>
              <w:tabs>
                <w:tab w:val="left" w:pos="720"/>
              </w:tabs>
              <w:rPr>
                <w:b/>
                <w:bCs/>
                <w:lang w:val="vi-VN"/>
              </w:rPr>
            </w:pPr>
            <w:r w:rsidRPr="00BC62EE">
              <w:rPr>
                <w:b/>
                <w:bCs/>
                <w:lang w:val="pt-BR"/>
              </w:rPr>
              <w:t>Sinh viên</w:t>
            </w:r>
            <w:r w:rsidRPr="00BC62EE">
              <w:rPr>
                <w:b/>
                <w:bCs/>
                <w:lang w:val="vi-VN"/>
              </w:rPr>
              <w:t>:</w:t>
            </w:r>
          </w:p>
          <w:p w14:paraId="7715B0C6" w14:textId="77777777" w:rsidR="007A4B8E" w:rsidRPr="00BC62EE" w:rsidRDefault="007A4B8E" w:rsidP="007A4B8E">
            <w:pPr>
              <w:tabs>
                <w:tab w:val="left" w:pos="720"/>
              </w:tabs>
              <w:rPr>
                <w:lang w:val="pt-BR"/>
              </w:rPr>
            </w:pPr>
            <w:r w:rsidRPr="00BC62EE">
              <w:rPr>
                <w:lang w:val="pt-BR"/>
              </w:rPr>
              <w:t>- Xem trước đề cương</w:t>
            </w:r>
          </w:p>
          <w:p w14:paraId="162B94B8" w14:textId="77777777" w:rsidR="007A4B8E" w:rsidRPr="00BC62EE" w:rsidRDefault="007A4B8E" w:rsidP="007A4B8E">
            <w:pPr>
              <w:tabs>
                <w:tab w:val="left" w:pos="720"/>
              </w:tabs>
              <w:rPr>
                <w:lang w:val="pt-BR"/>
              </w:rPr>
            </w:pPr>
            <w:r w:rsidRPr="00BC62EE">
              <w:rPr>
                <w:lang w:val="pt-BR"/>
              </w:rPr>
              <w:t xml:space="preserve">- Đọc các tài liệu </w:t>
            </w:r>
          </w:p>
          <w:p w14:paraId="20F502D4" w14:textId="77777777" w:rsidR="007A4B8E" w:rsidRPr="00026DB6" w:rsidRDefault="007A4B8E" w:rsidP="007A4B8E">
            <w:pPr>
              <w:widowControl w:val="0"/>
              <w:tabs>
                <w:tab w:val="left" w:pos="993"/>
              </w:tabs>
              <w:rPr>
                <w:b/>
              </w:rPr>
            </w:pPr>
            <w:r w:rsidRPr="00BC62EE">
              <w:rPr>
                <w:lang w:val="pt-BR"/>
              </w:rPr>
              <w:t>- Xem lại các kiến thức của học phần tiên quyết</w:t>
            </w:r>
          </w:p>
        </w:tc>
        <w:tc>
          <w:tcPr>
            <w:tcW w:w="605" w:type="pct"/>
            <w:shd w:val="clear" w:color="auto" w:fill="FFF2CC" w:themeFill="accent4" w:themeFillTint="33"/>
          </w:tcPr>
          <w:p w14:paraId="03F1F28A" w14:textId="77777777" w:rsidR="007A4B8E" w:rsidRPr="000E30DB" w:rsidRDefault="007A4B8E" w:rsidP="007A4B8E">
            <w:pPr>
              <w:widowControl w:val="0"/>
              <w:spacing w:before="20" w:after="20"/>
              <w:jc w:val="both"/>
              <w:rPr>
                <w:sz w:val="22"/>
                <w:lang w:val="fr-FR"/>
              </w:rPr>
            </w:pPr>
            <w:r w:rsidRPr="000E30DB">
              <w:rPr>
                <w:sz w:val="22"/>
                <w:lang w:val="fr-FR"/>
              </w:rPr>
              <w:t>Mức độ tham gia</w:t>
            </w:r>
          </w:p>
          <w:p w14:paraId="73F24A55" w14:textId="77777777" w:rsidR="007A4B8E" w:rsidRPr="000E30DB" w:rsidRDefault="007A4B8E" w:rsidP="007A4B8E">
            <w:pPr>
              <w:widowControl w:val="0"/>
              <w:spacing w:before="20" w:after="20"/>
              <w:jc w:val="both"/>
              <w:rPr>
                <w:sz w:val="22"/>
                <w:lang w:val="fr-FR"/>
              </w:rPr>
            </w:pPr>
            <w:r w:rsidRPr="000E30DB">
              <w:rPr>
                <w:sz w:val="22"/>
                <w:lang w:val="fr-FR"/>
              </w:rPr>
              <w:t>Mức độ tương tác</w:t>
            </w:r>
          </w:p>
          <w:p w14:paraId="727A4A64" w14:textId="311A938B" w:rsidR="007A4B8E" w:rsidRPr="00026DB6" w:rsidRDefault="007A4B8E" w:rsidP="007A4B8E">
            <w:pPr>
              <w:widowControl w:val="0"/>
              <w:tabs>
                <w:tab w:val="left" w:pos="993"/>
              </w:tabs>
              <w:rPr>
                <w:b/>
              </w:rPr>
            </w:pPr>
            <w:r w:rsidRPr="000E30DB">
              <w:rPr>
                <w:sz w:val="22"/>
                <w:lang w:val="fr-FR"/>
              </w:rPr>
              <w:t>Chất lượng câu trả lời</w:t>
            </w:r>
          </w:p>
        </w:tc>
        <w:tc>
          <w:tcPr>
            <w:tcW w:w="411" w:type="pct"/>
            <w:shd w:val="clear" w:color="auto" w:fill="FFF2CC" w:themeFill="accent4" w:themeFillTint="33"/>
            <w:vAlign w:val="center"/>
          </w:tcPr>
          <w:p w14:paraId="5884D430" w14:textId="77777777" w:rsidR="007A4B8E" w:rsidRPr="00407B8E" w:rsidRDefault="007A4B8E" w:rsidP="007A4B8E">
            <w:pPr>
              <w:widowControl w:val="0"/>
              <w:tabs>
                <w:tab w:val="left" w:pos="993"/>
              </w:tabs>
              <w:jc w:val="center"/>
              <w:rPr>
                <w:bCs/>
                <w:lang w:val="vi-VN"/>
              </w:rPr>
            </w:pPr>
            <w:r w:rsidRPr="00407B8E">
              <w:rPr>
                <w:bCs/>
                <w:lang w:val="vi-VN"/>
              </w:rPr>
              <w:t>1.x</w:t>
            </w:r>
          </w:p>
          <w:p w14:paraId="7ACD2AFF" w14:textId="77777777" w:rsidR="007A4B8E" w:rsidRPr="00407B8E" w:rsidRDefault="007A4B8E" w:rsidP="007A4B8E">
            <w:pPr>
              <w:widowControl w:val="0"/>
              <w:tabs>
                <w:tab w:val="left" w:pos="993"/>
              </w:tabs>
              <w:jc w:val="center"/>
              <w:rPr>
                <w:bCs/>
                <w:lang w:val="vi-VN"/>
              </w:rPr>
            </w:pPr>
            <w:r w:rsidRPr="00407B8E">
              <w:rPr>
                <w:bCs/>
                <w:lang w:val="vi-VN"/>
              </w:rPr>
              <w:t>2.x</w:t>
            </w:r>
          </w:p>
          <w:p w14:paraId="2BF7789E" w14:textId="77777777" w:rsidR="007A4B8E" w:rsidRPr="00407B8E" w:rsidRDefault="007A4B8E" w:rsidP="007A4B8E">
            <w:pPr>
              <w:widowControl w:val="0"/>
              <w:tabs>
                <w:tab w:val="left" w:pos="993"/>
              </w:tabs>
              <w:jc w:val="center"/>
              <w:rPr>
                <w:b/>
                <w:lang w:val="vi-VN"/>
              </w:rPr>
            </w:pPr>
            <w:r w:rsidRPr="00407B8E">
              <w:rPr>
                <w:bCs/>
                <w:lang w:val="vi-VN"/>
              </w:rPr>
              <w:t>3.x</w:t>
            </w:r>
          </w:p>
        </w:tc>
      </w:tr>
      <w:tr w:rsidR="007A4B8E" w:rsidRPr="00026DB6" w14:paraId="1A35A58B" w14:textId="77777777" w:rsidTr="00B8624C">
        <w:trPr>
          <w:trHeight w:val="2543"/>
        </w:trPr>
        <w:tc>
          <w:tcPr>
            <w:tcW w:w="379" w:type="pct"/>
            <w:shd w:val="clear" w:color="auto" w:fill="auto"/>
            <w:vAlign w:val="center"/>
          </w:tcPr>
          <w:p w14:paraId="7F45E63B" w14:textId="23736920" w:rsidR="007A4B8E" w:rsidRPr="00026DB6" w:rsidRDefault="007A4B8E" w:rsidP="007A4B8E">
            <w:pPr>
              <w:widowControl w:val="0"/>
              <w:tabs>
                <w:tab w:val="left" w:pos="993"/>
              </w:tabs>
              <w:jc w:val="center"/>
              <w:rPr>
                <w:b/>
              </w:rPr>
            </w:pPr>
            <w:r>
              <w:rPr>
                <w:b/>
              </w:rPr>
              <w:t>6-1</w:t>
            </w:r>
            <w:r w:rsidR="00832F91">
              <w:rPr>
                <w:b/>
              </w:rPr>
              <w:t>3</w:t>
            </w:r>
          </w:p>
        </w:tc>
        <w:tc>
          <w:tcPr>
            <w:tcW w:w="1480" w:type="pct"/>
            <w:shd w:val="clear" w:color="auto" w:fill="auto"/>
          </w:tcPr>
          <w:p w14:paraId="5AA7A352" w14:textId="6027118C" w:rsidR="007A4B8E" w:rsidRDefault="007A4B8E" w:rsidP="007A4B8E">
            <w:pPr>
              <w:tabs>
                <w:tab w:val="left" w:pos="720"/>
              </w:tabs>
              <w:rPr>
                <w:b/>
                <w:bCs/>
                <w:lang w:val="pt-BR"/>
              </w:rPr>
            </w:pPr>
            <w:r w:rsidRPr="00026DB6">
              <w:rPr>
                <w:b/>
                <w:bCs/>
                <w:lang w:val="pt-BR"/>
              </w:rPr>
              <w:t>Seminar 1</w:t>
            </w:r>
            <w:r>
              <w:rPr>
                <w:b/>
                <w:bCs/>
                <w:lang w:val="pt-BR"/>
              </w:rPr>
              <w:t>-</w:t>
            </w:r>
            <w:r w:rsidR="006873B0">
              <w:rPr>
                <w:b/>
                <w:bCs/>
                <w:lang w:val="pt-BR"/>
              </w:rPr>
              <w:t>8</w:t>
            </w:r>
          </w:p>
          <w:p w14:paraId="6E36BF46" w14:textId="43262BE7" w:rsidR="00832F91" w:rsidRDefault="00832F91" w:rsidP="007A4B8E">
            <w:pPr>
              <w:tabs>
                <w:tab w:val="left" w:pos="720"/>
              </w:tabs>
              <w:rPr>
                <w:b/>
                <w:bCs/>
                <w:lang w:val="vi-VN"/>
              </w:rPr>
            </w:pPr>
            <w:r>
              <w:rPr>
                <w:b/>
                <w:bCs/>
                <w:lang w:val="pt-BR"/>
              </w:rPr>
              <w:t>Sinh viên làm việc theo nhóm dưới sự giám sát của Giảng viên</w:t>
            </w:r>
          </w:p>
          <w:p w14:paraId="163B54BA" w14:textId="0A5C13FC" w:rsidR="007A4B8E" w:rsidRDefault="007A4B8E" w:rsidP="007A4B8E">
            <w:pPr>
              <w:tabs>
                <w:tab w:val="left" w:pos="720"/>
              </w:tabs>
              <w:rPr>
                <w:lang w:val="pt-BR"/>
              </w:rPr>
            </w:pPr>
            <w:r>
              <w:rPr>
                <w:lang w:val="pt-BR"/>
              </w:rPr>
              <w:t>Bài tập nhóm theo các chủ đề:</w:t>
            </w:r>
          </w:p>
          <w:p w14:paraId="3FFD7A9F" w14:textId="77777777" w:rsidR="007A4B8E" w:rsidRPr="00782780" w:rsidRDefault="007A4B8E" w:rsidP="007A4B8E">
            <w:pPr>
              <w:pStyle w:val="ListParagraph"/>
              <w:numPr>
                <w:ilvl w:val="0"/>
                <w:numId w:val="35"/>
              </w:numPr>
              <w:spacing w:after="200" w:line="276" w:lineRule="auto"/>
              <w:rPr>
                <w:rFonts w:eastAsiaTheme="minorHAnsi"/>
                <w:bCs/>
                <w:sz w:val="22"/>
              </w:rPr>
            </w:pPr>
            <w:r w:rsidRPr="00782780">
              <w:rPr>
                <w:rFonts w:eastAsiaTheme="minorHAnsi"/>
                <w:bCs/>
                <w:sz w:val="22"/>
              </w:rPr>
              <w:t>Các phương pháp xử lý dữ liệu tiên tiến</w:t>
            </w:r>
          </w:p>
          <w:p w14:paraId="7A560CB6" w14:textId="77777777" w:rsidR="007A4B8E" w:rsidRPr="00782780" w:rsidRDefault="007A4B8E" w:rsidP="007A4B8E">
            <w:pPr>
              <w:pStyle w:val="ListParagraph"/>
              <w:numPr>
                <w:ilvl w:val="0"/>
                <w:numId w:val="35"/>
              </w:numPr>
              <w:spacing w:after="200" w:line="276" w:lineRule="auto"/>
              <w:rPr>
                <w:rFonts w:eastAsiaTheme="minorHAnsi"/>
                <w:bCs/>
                <w:sz w:val="22"/>
              </w:rPr>
            </w:pPr>
            <w:r w:rsidRPr="00782780">
              <w:rPr>
                <w:rFonts w:eastAsiaTheme="minorHAnsi"/>
                <w:bCs/>
                <w:sz w:val="22"/>
              </w:rPr>
              <w:t>Xây dựng ứng dụng trên thiết bị di động</w:t>
            </w:r>
          </w:p>
          <w:p w14:paraId="523291FC" w14:textId="77777777" w:rsidR="007A4B8E" w:rsidRPr="00782780" w:rsidRDefault="007A4B8E" w:rsidP="007A4B8E">
            <w:pPr>
              <w:pStyle w:val="ListParagraph"/>
              <w:numPr>
                <w:ilvl w:val="0"/>
                <w:numId w:val="35"/>
              </w:numPr>
              <w:spacing w:after="200" w:line="276" w:lineRule="auto"/>
              <w:rPr>
                <w:rFonts w:eastAsiaTheme="minorHAnsi"/>
                <w:bCs/>
                <w:sz w:val="22"/>
              </w:rPr>
            </w:pPr>
            <w:r w:rsidRPr="00782780">
              <w:rPr>
                <w:rFonts w:eastAsiaTheme="minorHAnsi"/>
                <w:bCs/>
                <w:sz w:val="22"/>
              </w:rPr>
              <w:t>Xây dựng ứng dụng nhúng trên các thiết bị</w:t>
            </w:r>
          </w:p>
          <w:p w14:paraId="791751BA" w14:textId="77777777" w:rsidR="007A4B8E" w:rsidRPr="00782780" w:rsidRDefault="007A4B8E" w:rsidP="007A4B8E">
            <w:pPr>
              <w:pStyle w:val="ListParagraph"/>
              <w:numPr>
                <w:ilvl w:val="0"/>
                <w:numId w:val="35"/>
              </w:numPr>
              <w:spacing w:after="200" w:line="276" w:lineRule="auto"/>
              <w:rPr>
                <w:rFonts w:eastAsiaTheme="minorHAnsi"/>
                <w:bCs/>
                <w:sz w:val="22"/>
              </w:rPr>
            </w:pPr>
            <w:r w:rsidRPr="00782780">
              <w:rPr>
                <w:rFonts w:eastAsiaTheme="minorHAnsi"/>
                <w:bCs/>
                <w:sz w:val="22"/>
              </w:rPr>
              <w:t>Giải pháp công nghệ thông tin cho doanh nghiệp vừa và nhỏ</w:t>
            </w:r>
          </w:p>
          <w:p w14:paraId="0EA73CF7" w14:textId="77777777" w:rsidR="007A4B8E" w:rsidRPr="00782780" w:rsidRDefault="007A4B8E" w:rsidP="007A4B8E">
            <w:pPr>
              <w:pStyle w:val="ListParagraph"/>
              <w:numPr>
                <w:ilvl w:val="0"/>
                <w:numId w:val="35"/>
              </w:numPr>
              <w:spacing w:after="200" w:line="276" w:lineRule="auto"/>
              <w:rPr>
                <w:rFonts w:eastAsiaTheme="minorHAnsi"/>
                <w:bCs/>
                <w:sz w:val="22"/>
              </w:rPr>
            </w:pPr>
            <w:r w:rsidRPr="00782780">
              <w:rPr>
                <w:rFonts w:eastAsiaTheme="minorHAnsi"/>
                <w:bCs/>
                <w:sz w:val="22"/>
              </w:rPr>
              <w:t>Giải pháp mạng cho doanh nghiệp/tổ chức</w:t>
            </w:r>
          </w:p>
          <w:p w14:paraId="40DA94E4" w14:textId="77777777" w:rsidR="007A4B8E" w:rsidRPr="00782780" w:rsidRDefault="007A4B8E" w:rsidP="007A4B8E">
            <w:pPr>
              <w:pStyle w:val="ListParagraph"/>
              <w:numPr>
                <w:ilvl w:val="0"/>
                <w:numId w:val="35"/>
              </w:numPr>
              <w:spacing w:after="200" w:line="276" w:lineRule="auto"/>
              <w:rPr>
                <w:rFonts w:eastAsiaTheme="minorHAnsi"/>
                <w:bCs/>
                <w:sz w:val="22"/>
              </w:rPr>
            </w:pPr>
            <w:r w:rsidRPr="00782780">
              <w:rPr>
                <w:rFonts w:eastAsiaTheme="minorHAnsi"/>
                <w:bCs/>
                <w:sz w:val="22"/>
              </w:rPr>
              <w:lastRenderedPageBreak/>
              <w:t>Các ứng dụng công nghệ thông tin và truyền thông trên nền tảng dịch vụ</w:t>
            </w:r>
          </w:p>
          <w:p w14:paraId="1C8EBB68" w14:textId="77777777" w:rsidR="007A4B8E" w:rsidRPr="00782780" w:rsidRDefault="007A4B8E" w:rsidP="007A4B8E">
            <w:pPr>
              <w:pStyle w:val="ListParagraph"/>
              <w:numPr>
                <w:ilvl w:val="0"/>
                <w:numId w:val="35"/>
              </w:numPr>
              <w:spacing w:after="200" w:line="276" w:lineRule="auto"/>
              <w:rPr>
                <w:rFonts w:eastAsiaTheme="minorHAnsi"/>
                <w:bCs/>
                <w:sz w:val="22"/>
              </w:rPr>
            </w:pPr>
            <w:r w:rsidRPr="00782780">
              <w:rPr>
                <w:rFonts w:eastAsiaTheme="minorHAnsi"/>
                <w:bCs/>
                <w:sz w:val="22"/>
              </w:rPr>
              <w:t>Các ứng dụng trên nền tảng mã nguồn mở</w:t>
            </w:r>
          </w:p>
          <w:p w14:paraId="2AB850AF" w14:textId="77777777" w:rsidR="007A4B8E" w:rsidRPr="00782780" w:rsidRDefault="007A4B8E" w:rsidP="007A4B8E">
            <w:pPr>
              <w:pStyle w:val="ListParagraph"/>
              <w:numPr>
                <w:ilvl w:val="0"/>
                <w:numId w:val="35"/>
              </w:numPr>
              <w:spacing w:after="200" w:line="276" w:lineRule="auto"/>
              <w:rPr>
                <w:rFonts w:eastAsiaTheme="minorHAnsi"/>
                <w:bCs/>
                <w:sz w:val="22"/>
              </w:rPr>
            </w:pPr>
            <w:r w:rsidRPr="00782780">
              <w:rPr>
                <w:rFonts w:eastAsiaTheme="minorHAnsi"/>
                <w:bCs/>
                <w:sz w:val="22"/>
              </w:rPr>
              <w:t>Trí tuệ nhân tạo</w:t>
            </w:r>
          </w:p>
          <w:p w14:paraId="7BFC237C" w14:textId="77777777" w:rsidR="007A4B8E" w:rsidRPr="00782780" w:rsidRDefault="007A4B8E" w:rsidP="007A4B8E">
            <w:pPr>
              <w:pStyle w:val="ListParagraph"/>
              <w:numPr>
                <w:ilvl w:val="0"/>
                <w:numId w:val="35"/>
              </w:numPr>
              <w:spacing w:after="200" w:line="276" w:lineRule="auto"/>
              <w:rPr>
                <w:rFonts w:eastAsiaTheme="minorHAnsi"/>
                <w:bCs/>
                <w:sz w:val="22"/>
              </w:rPr>
            </w:pPr>
            <w:r w:rsidRPr="00782780">
              <w:rPr>
                <w:rFonts w:eastAsiaTheme="minorHAnsi"/>
                <w:bCs/>
                <w:sz w:val="22"/>
              </w:rPr>
              <w:t>Học sâu</w:t>
            </w:r>
          </w:p>
          <w:p w14:paraId="6BC0C902" w14:textId="76202795" w:rsidR="007A4B8E" w:rsidRPr="007A4B8E" w:rsidRDefault="007A4B8E" w:rsidP="007A4B8E">
            <w:pPr>
              <w:pStyle w:val="ListParagraph"/>
              <w:numPr>
                <w:ilvl w:val="0"/>
                <w:numId w:val="35"/>
              </w:numPr>
              <w:tabs>
                <w:tab w:val="left" w:pos="720"/>
              </w:tabs>
            </w:pPr>
            <w:r w:rsidRPr="007A4B8E">
              <w:rPr>
                <w:rFonts w:eastAsiaTheme="minorHAnsi"/>
                <w:bCs/>
                <w:sz w:val="22"/>
              </w:rPr>
              <w:t>Các vấn đề khác của Công nghệ thông tin và truyền thông.</w:t>
            </w:r>
          </w:p>
        </w:tc>
        <w:tc>
          <w:tcPr>
            <w:tcW w:w="667" w:type="pct"/>
            <w:vAlign w:val="center"/>
          </w:tcPr>
          <w:p w14:paraId="747F67AC" w14:textId="77777777" w:rsidR="007A4B8E" w:rsidRDefault="007A4B8E" w:rsidP="007A4B8E">
            <w:pPr>
              <w:widowControl w:val="0"/>
              <w:spacing w:before="20" w:after="20"/>
              <w:jc w:val="center"/>
              <w:rPr>
                <w:sz w:val="22"/>
              </w:rPr>
            </w:pPr>
            <w:r w:rsidRPr="000E30DB">
              <w:rPr>
                <w:sz w:val="22"/>
              </w:rPr>
              <w:lastRenderedPageBreak/>
              <w:t>[</w:t>
            </w:r>
            <w:r>
              <w:rPr>
                <w:sz w:val="22"/>
              </w:rPr>
              <w:t>2</w:t>
            </w:r>
            <w:r w:rsidRPr="000E30DB">
              <w:rPr>
                <w:sz w:val="22"/>
              </w:rPr>
              <w:t xml:space="preserve">] Chương </w:t>
            </w:r>
            <w:r>
              <w:rPr>
                <w:sz w:val="22"/>
              </w:rPr>
              <w:t>1,2,3</w:t>
            </w:r>
          </w:p>
          <w:p w14:paraId="63808300" w14:textId="56B91729" w:rsidR="007A4B8E" w:rsidRPr="00026DB6" w:rsidRDefault="007A4B8E" w:rsidP="007A4B8E">
            <w:pPr>
              <w:widowControl w:val="0"/>
              <w:tabs>
                <w:tab w:val="left" w:pos="993"/>
              </w:tabs>
              <w:jc w:val="center"/>
              <w:rPr>
                <w:b/>
              </w:rPr>
            </w:pPr>
            <w:r w:rsidRPr="000E30DB">
              <w:rPr>
                <w:sz w:val="22"/>
              </w:rPr>
              <w:t>[</w:t>
            </w:r>
            <w:r>
              <w:rPr>
                <w:sz w:val="22"/>
              </w:rPr>
              <w:t>4</w:t>
            </w:r>
            <w:r w:rsidRPr="000E30DB">
              <w:rPr>
                <w:sz w:val="22"/>
              </w:rPr>
              <w:t xml:space="preserve">] Chương </w:t>
            </w:r>
            <w:r>
              <w:rPr>
                <w:sz w:val="22"/>
              </w:rPr>
              <w:t>1,2</w:t>
            </w:r>
          </w:p>
        </w:tc>
        <w:tc>
          <w:tcPr>
            <w:tcW w:w="1458" w:type="pct"/>
            <w:shd w:val="clear" w:color="auto" w:fill="auto"/>
          </w:tcPr>
          <w:p w14:paraId="79776286" w14:textId="77777777" w:rsidR="007A4B8E" w:rsidRPr="00BC62EE" w:rsidRDefault="007A4B8E" w:rsidP="007A4B8E">
            <w:pPr>
              <w:tabs>
                <w:tab w:val="left" w:pos="720"/>
              </w:tabs>
              <w:rPr>
                <w:b/>
                <w:bCs/>
                <w:lang w:val="vi-VN"/>
              </w:rPr>
            </w:pPr>
            <w:r w:rsidRPr="00BC62EE">
              <w:rPr>
                <w:b/>
                <w:bCs/>
                <w:lang w:val="pt-BR"/>
              </w:rPr>
              <w:t>Giảng viên</w:t>
            </w:r>
            <w:r w:rsidRPr="00BC62EE">
              <w:rPr>
                <w:b/>
                <w:bCs/>
                <w:lang w:val="vi-VN"/>
              </w:rPr>
              <w:t>:</w:t>
            </w:r>
          </w:p>
          <w:p w14:paraId="740BB16D" w14:textId="5513A1E7" w:rsidR="007A4B8E" w:rsidRPr="007A4B8E" w:rsidRDefault="007A4B8E" w:rsidP="007A4B8E">
            <w:pPr>
              <w:tabs>
                <w:tab w:val="left" w:pos="720"/>
              </w:tabs>
            </w:pPr>
            <w:r w:rsidRPr="00BC62EE">
              <w:rPr>
                <w:lang w:val="pt-BR"/>
              </w:rPr>
              <w:t>-</w:t>
            </w:r>
            <w:r w:rsidRPr="00BC62EE">
              <w:rPr>
                <w:lang w:val="vi-VN"/>
              </w:rPr>
              <w:t xml:space="preserve"> </w:t>
            </w:r>
            <w:r>
              <w:t>Trao đổi nội dung chủ đề</w:t>
            </w:r>
          </w:p>
          <w:p w14:paraId="7FA2A173" w14:textId="6D370AEF" w:rsidR="007A4B8E" w:rsidRPr="00BC62EE" w:rsidRDefault="007A4B8E" w:rsidP="007A4B8E">
            <w:pPr>
              <w:tabs>
                <w:tab w:val="left" w:pos="720"/>
              </w:tabs>
              <w:rPr>
                <w:lang w:val="vi-VN"/>
              </w:rPr>
            </w:pPr>
            <w:r w:rsidRPr="00BC62EE">
              <w:rPr>
                <w:lang w:val="vi-VN"/>
              </w:rPr>
              <w:t xml:space="preserve">- Hướng dẫn trả lời câu hỏi </w:t>
            </w:r>
          </w:p>
          <w:p w14:paraId="1D18A68D" w14:textId="77777777" w:rsidR="007A4B8E" w:rsidRPr="00BC62EE" w:rsidRDefault="007A4B8E" w:rsidP="007A4B8E">
            <w:pPr>
              <w:tabs>
                <w:tab w:val="left" w:pos="720"/>
              </w:tabs>
              <w:rPr>
                <w:lang w:val="vi-VN"/>
              </w:rPr>
            </w:pPr>
            <w:r w:rsidRPr="00BC62EE">
              <w:rPr>
                <w:lang w:val="vi-VN"/>
              </w:rPr>
              <w:t>- Hướng dẫn thực hành</w:t>
            </w:r>
          </w:p>
          <w:p w14:paraId="55BA26BE" w14:textId="77777777" w:rsidR="007A4B8E" w:rsidRPr="00BC62EE" w:rsidRDefault="007A4B8E" w:rsidP="007A4B8E">
            <w:pPr>
              <w:tabs>
                <w:tab w:val="left" w:pos="720"/>
              </w:tabs>
              <w:rPr>
                <w:b/>
                <w:bCs/>
                <w:lang w:val="vi-VN"/>
              </w:rPr>
            </w:pPr>
            <w:r w:rsidRPr="00BC62EE">
              <w:rPr>
                <w:b/>
                <w:bCs/>
                <w:lang w:val="pt-BR"/>
              </w:rPr>
              <w:t>Sinh viên</w:t>
            </w:r>
            <w:r w:rsidRPr="00BC62EE">
              <w:rPr>
                <w:b/>
                <w:bCs/>
                <w:lang w:val="vi-VN"/>
              </w:rPr>
              <w:t>:</w:t>
            </w:r>
          </w:p>
          <w:p w14:paraId="616D37B7" w14:textId="6E66C2EF" w:rsidR="007A4B8E" w:rsidRPr="00BC62EE" w:rsidRDefault="007A4B8E" w:rsidP="007A4B8E">
            <w:pPr>
              <w:tabs>
                <w:tab w:val="left" w:pos="720"/>
              </w:tabs>
              <w:rPr>
                <w:lang w:val="vi-VN"/>
              </w:rPr>
            </w:pPr>
            <w:r w:rsidRPr="00BC62EE">
              <w:rPr>
                <w:lang w:val="pt-BR"/>
              </w:rPr>
              <w:t xml:space="preserve">- </w:t>
            </w:r>
            <w:r>
              <w:rPr>
                <w:lang w:val="pt-BR"/>
              </w:rPr>
              <w:t>Chuẩn bị tài liệu theo yêu cầu</w:t>
            </w:r>
          </w:p>
          <w:p w14:paraId="1D8DAC0C" w14:textId="77777777" w:rsidR="007A4B8E" w:rsidRPr="00BC62EE" w:rsidRDefault="007A4B8E" w:rsidP="007A4B8E">
            <w:pPr>
              <w:tabs>
                <w:tab w:val="left" w:pos="720"/>
              </w:tabs>
              <w:rPr>
                <w:bCs/>
                <w:lang w:val="vi-VN"/>
              </w:rPr>
            </w:pPr>
            <w:r w:rsidRPr="00BC62EE">
              <w:rPr>
                <w:bCs/>
                <w:lang w:val="vi-VN"/>
              </w:rPr>
              <w:t>- Tham gia thảo luận</w:t>
            </w:r>
          </w:p>
          <w:p w14:paraId="310794B2" w14:textId="77513C7D" w:rsidR="007A4B8E" w:rsidRPr="00DE7A68" w:rsidRDefault="007A4B8E" w:rsidP="007A4B8E">
            <w:pPr>
              <w:tabs>
                <w:tab w:val="left" w:pos="720"/>
              </w:tabs>
              <w:rPr>
                <w:bCs/>
                <w:lang w:val="vi-VN"/>
              </w:rPr>
            </w:pPr>
          </w:p>
        </w:tc>
        <w:tc>
          <w:tcPr>
            <w:tcW w:w="605" w:type="pct"/>
            <w:shd w:val="clear" w:color="auto" w:fill="auto"/>
          </w:tcPr>
          <w:p w14:paraId="5569CC90" w14:textId="77777777" w:rsidR="007A4B8E" w:rsidRDefault="007A4B8E" w:rsidP="007A4B8E">
            <w:pPr>
              <w:widowControl w:val="0"/>
              <w:spacing w:before="20" w:after="20"/>
              <w:jc w:val="both"/>
              <w:rPr>
                <w:sz w:val="22"/>
                <w:lang w:val="fr-FR"/>
              </w:rPr>
            </w:pPr>
            <w:r>
              <w:rPr>
                <w:sz w:val="22"/>
                <w:lang w:val="fr-FR"/>
              </w:rPr>
              <w:t>Bản kế hoạch và phân công trách nhiệm từng thành viên trong nhóm</w:t>
            </w:r>
          </w:p>
          <w:p w14:paraId="56D99D7B" w14:textId="77777777" w:rsidR="007A4B8E" w:rsidRDefault="007A4B8E" w:rsidP="007A4B8E">
            <w:pPr>
              <w:widowControl w:val="0"/>
              <w:spacing w:before="20" w:after="20"/>
              <w:jc w:val="both"/>
              <w:rPr>
                <w:sz w:val="22"/>
                <w:lang w:val="fr-FR"/>
              </w:rPr>
            </w:pPr>
            <w:r>
              <w:rPr>
                <w:sz w:val="22"/>
                <w:lang w:val="fr-FR"/>
              </w:rPr>
              <w:t>Báo cáo theo quy định về chủ đề được giao cho nhóm</w:t>
            </w:r>
          </w:p>
          <w:p w14:paraId="4223D3B9" w14:textId="757B6A79" w:rsidR="007A4B8E" w:rsidRPr="00026DB6" w:rsidRDefault="007A4B8E" w:rsidP="007A4B8E">
            <w:pPr>
              <w:tabs>
                <w:tab w:val="left" w:pos="720"/>
              </w:tabs>
              <w:rPr>
                <w:b/>
              </w:rPr>
            </w:pPr>
            <w:r>
              <w:rPr>
                <w:sz w:val="22"/>
                <w:lang w:val="fr-FR"/>
              </w:rPr>
              <w:t>Sản phẩm tương ứng (nếu có)</w:t>
            </w:r>
          </w:p>
        </w:tc>
        <w:tc>
          <w:tcPr>
            <w:tcW w:w="411" w:type="pct"/>
            <w:vAlign w:val="center"/>
          </w:tcPr>
          <w:p w14:paraId="737E3CE4" w14:textId="77777777" w:rsidR="007A4B8E" w:rsidRPr="00407B8E" w:rsidRDefault="007A4B8E" w:rsidP="007A4B8E">
            <w:pPr>
              <w:widowControl w:val="0"/>
              <w:tabs>
                <w:tab w:val="left" w:pos="993"/>
              </w:tabs>
              <w:jc w:val="center"/>
              <w:rPr>
                <w:bCs/>
                <w:lang w:val="vi-VN"/>
              </w:rPr>
            </w:pPr>
            <w:r w:rsidRPr="00407B8E">
              <w:rPr>
                <w:bCs/>
                <w:lang w:val="vi-VN"/>
              </w:rPr>
              <w:t>1.x</w:t>
            </w:r>
          </w:p>
          <w:p w14:paraId="4CF2EB1E" w14:textId="77777777" w:rsidR="007A4B8E" w:rsidRPr="00407B8E" w:rsidRDefault="007A4B8E" w:rsidP="007A4B8E">
            <w:pPr>
              <w:widowControl w:val="0"/>
              <w:tabs>
                <w:tab w:val="left" w:pos="993"/>
              </w:tabs>
              <w:jc w:val="center"/>
              <w:rPr>
                <w:bCs/>
                <w:lang w:val="vi-VN"/>
              </w:rPr>
            </w:pPr>
            <w:r w:rsidRPr="00407B8E">
              <w:rPr>
                <w:bCs/>
                <w:lang w:val="vi-VN"/>
              </w:rPr>
              <w:t>2.x</w:t>
            </w:r>
          </w:p>
          <w:p w14:paraId="1E32B425" w14:textId="77777777" w:rsidR="007A4B8E" w:rsidRPr="00026DB6" w:rsidRDefault="007A4B8E" w:rsidP="007A4B8E">
            <w:pPr>
              <w:widowControl w:val="0"/>
              <w:tabs>
                <w:tab w:val="left" w:pos="993"/>
              </w:tabs>
              <w:jc w:val="center"/>
              <w:rPr>
                <w:b/>
              </w:rPr>
            </w:pPr>
            <w:r w:rsidRPr="00407B8E">
              <w:rPr>
                <w:bCs/>
                <w:lang w:val="vi-VN"/>
              </w:rPr>
              <w:t>3.x</w:t>
            </w:r>
          </w:p>
        </w:tc>
      </w:tr>
      <w:tr w:rsidR="00832F91" w:rsidRPr="00026DB6" w14:paraId="0AA127F0" w14:textId="77777777" w:rsidTr="00B8624C">
        <w:tc>
          <w:tcPr>
            <w:tcW w:w="379" w:type="pct"/>
            <w:shd w:val="clear" w:color="auto" w:fill="E2EFD9" w:themeFill="accent6" w:themeFillTint="33"/>
            <w:vAlign w:val="center"/>
          </w:tcPr>
          <w:p w14:paraId="79B34213" w14:textId="5B1F7BFE" w:rsidR="00832F91" w:rsidRPr="002F6555" w:rsidRDefault="00832F91" w:rsidP="007A4B8E">
            <w:pPr>
              <w:widowControl w:val="0"/>
              <w:tabs>
                <w:tab w:val="left" w:pos="993"/>
              </w:tabs>
              <w:jc w:val="center"/>
              <w:rPr>
                <w:b/>
                <w:bCs/>
              </w:rPr>
            </w:pPr>
            <w:r>
              <w:rPr>
                <w:b/>
                <w:bCs/>
              </w:rPr>
              <w:t>14-15</w:t>
            </w:r>
          </w:p>
        </w:tc>
        <w:tc>
          <w:tcPr>
            <w:tcW w:w="1480" w:type="pct"/>
            <w:shd w:val="clear" w:color="auto" w:fill="E2EFD9" w:themeFill="accent6" w:themeFillTint="33"/>
            <w:vAlign w:val="center"/>
          </w:tcPr>
          <w:p w14:paraId="6CFAC850" w14:textId="5ABBA8A6" w:rsidR="00832F91" w:rsidRPr="00832F91" w:rsidRDefault="00832F91" w:rsidP="007A4B8E">
            <w:pPr>
              <w:widowControl w:val="0"/>
              <w:tabs>
                <w:tab w:val="left" w:pos="439"/>
                <w:tab w:val="left" w:pos="993"/>
              </w:tabs>
              <w:rPr>
                <w:b/>
                <w:lang w:val="fr-FR"/>
              </w:rPr>
            </w:pPr>
            <w:r w:rsidRPr="00832F91">
              <w:rPr>
                <w:b/>
                <w:lang w:val="fr-FR"/>
              </w:rPr>
              <w:t>Các nhóm thuyết trình</w:t>
            </w:r>
          </w:p>
        </w:tc>
        <w:tc>
          <w:tcPr>
            <w:tcW w:w="667" w:type="pct"/>
            <w:shd w:val="clear" w:color="auto" w:fill="E2EFD9" w:themeFill="accent6" w:themeFillTint="33"/>
            <w:vAlign w:val="center"/>
          </w:tcPr>
          <w:p w14:paraId="6BE3972D" w14:textId="77777777" w:rsidR="00832F91" w:rsidRPr="00D41997" w:rsidRDefault="00832F91" w:rsidP="007A4B8E">
            <w:pPr>
              <w:widowControl w:val="0"/>
              <w:tabs>
                <w:tab w:val="left" w:pos="993"/>
              </w:tabs>
              <w:jc w:val="center"/>
              <w:rPr>
                <w:bCs/>
                <w:lang w:val="vi-VN"/>
              </w:rPr>
            </w:pPr>
          </w:p>
        </w:tc>
        <w:tc>
          <w:tcPr>
            <w:tcW w:w="1458" w:type="pct"/>
            <w:shd w:val="clear" w:color="auto" w:fill="E2EFD9" w:themeFill="accent6" w:themeFillTint="33"/>
            <w:vAlign w:val="center"/>
          </w:tcPr>
          <w:p w14:paraId="5C5BED1D" w14:textId="77777777" w:rsidR="00832F91" w:rsidRPr="00BC62EE" w:rsidRDefault="00832F91" w:rsidP="00832F91">
            <w:pPr>
              <w:tabs>
                <w:tab w:val="left" w:pos="720"/>
              </w:tabs>
              <w:rPr>
                <w:b/>
                <w:bCs/>
                <w:lang w:val="vi-VN"/>
              </w:rPr>
            </w:pPr>
            <w:r w:rsidRPr="00BC62EE">
              <w:rPr>
                <w:b/>
                <w:bCs/>
                <w:lang w:val="pt-BR"/>
              </w:rPr>
              <w:t>Giảng viên</w:t>
            </w:r>
            <w:r w:rsidRPr="00BC62EE">
              <w:rPr>
                <w:b/>
                <w:bCs/>
                <w:lang w:val="vi-VN"/>
              </w:rPr>
              <w:t>:</w:t>
            </w:r>
          </w:p>
          <w:p w14:paraId="4DA4520B" w14:textId="42AFE733" w:rsidR="00832F91" w:rsidRPr="007A4B8E" w:rsidRDefault="00832F91" w:rsidP="00832F91">
            <w:pPr>
              <w:tabs>
                <w:tab w:val="left" w:pos="720"/>
              </w:tabs>
            </w:pPr>
            <w:r w:rsidRPr="00BC62EE">
              <w:rPr>
                <w:lang w:val="pt-BR"/>
              </w:rPr>
              <w:t>-</w:t>
            </w:r>
            <w:r w:rsidRPr="00BC62EE">
              <w:rPr>
                <w:lang w:val="vi-VN"/>
              </w:rPr>
              <w:t xml:space="preserve"> </w:t>
            </w:r>
            <w:r>
              <w:t>Nghe thuyêt trình</w:t>
            </w:r>
          </w:p>
          <w:p w14:paraId="33EC480A" w14:textId="6B3A3C19" w:rsidR="00832F91" w:rsidRPr="00BC62EE" w:rsidRDefault="00832F91" w:rsidP="00832F91">
            <w:pPr>
              <w:tabs>
                <w:tab w:val="left" w:pos="720"/>
              </w:tabs>
              <w:rPr>
                <w:lang w:val="vi-VN"/>
              </w:rPr>
            </w:pPr>
            <w:r w:rsidRPr="00BC62EE">
              <w:rPr>
                <w:lang w:val="vi-VN"/>
              </w:rPr>
              <w:t xml:space="preserve">- </w:t>
            </w:r>
            <w:r>
              <w:rPr>
                <w:lang w:val="vi-VN"/>
              </w:rPr>
              <w:t>Đặt</w:t>
            </w:r>
            <w:r w:rsidRPr="00BC62EE">
              <w:rPr>
                <w:lang w:val="vi-VN"/>
              </w:rPr>
              <w:t xml:space="preserve"> câu hỏi </w:t>
            </w:r>
          </w:p>
          <w:p w14:paraId="0A946B85" w14:textId="15D7625B" w:rsidR="00832F91" w:rsidRPr="00832F91" w:rsidRDefault="00832F91" w:rsidP="00832F91">
            <w:pPr>
              <w:tabs>
                <w:tab w:val="left" w:pos="720"/>
              </w:tabs>
            </w:pPr>
            <w:r w:rsidRPr="00BC62EE">
              <w:rPr>
                <w:lang w:val="vi-VN"/>
              </w:rPr>
              <w:t xml:space="preserve">- </w:t>
            </w:r>
            <w:r>
              <w:t>Hướng dẫn thảo luận giữa các nhóm</w:t>
            </w:r>
          </w:p>
          <w:p w14:paraId="7AED9685" w14:textId="77777777" w:rsidR="00832F91" w:rsidRPr="00BC62EE" w:rsidRDefault="00832F91" w:rsidP="00832F91">
            <w:pPr>
              <w:tabs>
                <w:tab w:val="left" w:pos="720"/>
              </w:tabs>
              <w:rPr>
                <w:b/>
                <w:bCs/>
                <w:lang w:val="vi-VN"/>
              </w:rPr>
            </w:pPr>
            <w:r w:rsidRPr="00BC62EE">
              <w:rPr>
                <w:b/>
                <w:bCs/>
                <w:lang w:val="pt-BR"/>
              </w:rPr>
              <w:t>Sinh viên</w:t>
            </w:r>
            <w:r w:rsidRPr="00BC62EE">
              <w:rPr>
                <w:b/>
                <w:bCs/>
                <w:lang w:val="vi-VN"/>
              </w:rPr>
              <w:t>:</w:t>
            </w:r>
          </w:p>
          <w:p w14:paraId="07B457EB" w14:textId="5477B1F3" w:rsidR="00832F91" w:rsidRPr="00BC62EE" w:rsidRDefault="00832F91" w:rsidP="00832F91">
            <w:pPr>
              <w:tabs>
                <w:tab w:val="left" w:pos="720"/>
              </w:tabs>
              <w:rPr>
                <w:lang w:val="vi-VN"/>
              </w:rPr>
            </w:pPr>
            <w:r w:rsidRPr="00BC62EE">
              <w:rPr>
                <w:lang w:val="pt-BR"/>
              </w:rPr>
              <w:t xml:space="preserve">- </w:t>
            </w:r>
            <w:r>
              <w:rPr>
                <w:lang w:val="pt-BR"/>
              </w:rPr>
              <w:t>Thuyết trình</w:t>
            </w:r>
          </w:p>
          <w:p w14:paraId="2C9D7F8E" w14:textId="77777777" w:rsidR="00832F91" w:rsidRPr="00BC62EE" w:rsidRDefault="00832F91" w:rsidP="00832F91">
            <w:pPr>
              <w:tabs>
                <w:tab w:val="left" w:pos="720"/>
              </w:tabs>
              <w:rPr>
                <w:bCs/>
                <w:lang w:val="vi-VN"/>
              </w:rPr>
            </w:pPr>
            <w:r w:rsidRPr="00BC62EE">
              <w:rPr>
                <w:bCs/>
                <w:lang w:val="vi-VN"/>
              </w:rPr>
              <w:t>- Tham gia thảo luận</w:t>
            </w:r>
          </w:p>
          <w:p w14:paraId="152B8BC4" w14:textId="77777777" w:rsidR="00832F91" w:rsidRDefault="00832F91" w:rsidP="007A4B8E"/>
        </w:tc>
        <w:tc>
          <w:tcPr>
            <w:tcW w:w="605" w:type="pct"/>
            <w:shd w:val="clear" w:color="auto" w:fill="E2EFD9" w:themeFill="accent6" w:themeFillTint="33"/>
            <w:vAlign w:val="center"/>
          </w:tcPr>
          <w:p w14:paraId="429D9FC4" w14:textId="4A14A094" w:rsidR="00832F91" w:rsidRPr="00832F91" w:rsidRDefault="00832F91" w:rsidP="007A4B8E">
            <w:pPr>
              <w:widowControl w:val="0"/>
              <w:tabs>
                <w:tab w:val="left" w:pos="288"/>
                <w:tab w:val="left" w:pos="990"/>
              </w:tabs>
              <w:jc w:val="center"/>
            </w:pPr>
            <w:r w:rsidRPr="00026DB6">
              <w:t xml:space="preserve">Phụ lục </w:t>
            </w:r>
            <w:r w:rsidR="009640C8">
              <w:t>1</w:t>
            </w:r>
            <w:r w:rsidRPr="00026DB6">
              <w:t xml:space="preserve">: </w:t>
            </w:r>
            <w:r>
              <w:t>Rubric 2</w:t>
            </w:r>
          </w:p>
        </w:tc>
        <w:tc>
          <w:tcPr>
            <w:tcW w:w="411" w:type="pct"/>
            <w:shd w:val="clear" w:color="auto" w:fill="E2EFD9" w:themeFill="accent6" w:themeFillTint="33"/>
            <w:vAlign w:val="center"/>
          </w:tcPr>
          <w:p w14:paraId="3406F992" w14:textId="77777777" w:rsidR="00832F91" w:rsidRDefault="00832F91" w:rsidP="007A4B8E">
            <w:pPr>
              <w:widowControl w:val="0"/>
              <w:tabs>
                <w:tab w:val="left" w:pos="288"/>
                <w:tab w:val="left" w:pos="990"/>
              </w:tabs>
              <w:jc w:val="center"/>
            </w:pPr>
          </w:p>
        </w:tc>
      </w:tr>
      <w:tr w:rsidR="007A4B8E" w:rsidRPr="00026DB6" w14:paraId="5A12AC71" w14:textId="77777777" w:rsidTr="00B8624C">
        <w:tc>
          <w:tcPr>
            <w:tcW w:w="379" w:type="pct"/>
            <w:shd w:val="clear" w:color="auto" w:fill="E2EFD9" w:themeFill="accent6" w:themeFillTint="33"/>
            <w:vAlign w:val="center"/>
          </w:tcPr>
          <w:p w14:paraId="46E8DB30" w14:textId="77777777" w:rsidR="007A4B8E" w:rsidRPr="002F6555" w:rsidRDefault="007A4B8E" w:rsidP="007A4B8E">
            <w:pPr>
              <w:widowControl w:val="0"/>
              <w:tabs>
                <w:tab w:val="left" w:pos="993"/>
              </w:tabs>
              <w:jc w:val="center"/>
              <w:rPr>
                <w:b/>
                <w:bCs/>
              </w:rPr>
            </w:pPr>
            <w:r w:rsidRPr="002F6555">
              <w:rPr>
                <w:b/>
                <w:bCs/>
              </w:rPr>
              <w:t>Lịch thi</w:t>
            </w:r>
          </w:p>
        </w:tc>
        <w:tc>
          <w:tcPr>
            <w:tcW w:w="1480" w:type="pct"/>
            <w:shd w:val="clear" w:color="auto" w:fill="E2EFD9" w:themeFill="accent6" w:themeFillTint="33"/>
            <w:vAlign w:val="center"/>
          </w:tcPr>
          <w:p w14:paraId="6E2DA284" w14:textId="7080150D" w:rsidR="007A4B8E" w:rsidRPr="00026DB6" w:rsidRDefault="007A4B8E" w:rsidP="007A4B8E">
            <w:pPr>
              <w:widowControl w:val="0"/>
              <w:tabs>
                <w:tab w:val="left" w:pos="439"/>
                <w:tab w:val="left" w:pos="993"/>
              </w:tabs>
              <w:rPr>
                <w:bCs/>
                <w:lang w:val="fr-FR"/>
              </w:rPr>
            </w:pPr>
          </w:p>
        </w:tc>
        <w:tc>
          <w:tcPr>
            <w:tcW w:w="667" w:type="pct"/>
            <w:shd w:val="clear" w:color="auto" w:fill="E2EFD9" w:themeFill="accent6" w:themeFillTint="33"/>
            <w:vAlign w:val="center"/>
          </w:tcPr>
          <w:p w14:paraId="67C0993D" w14:textId="1C22721A" w:rsidR="007A4B8E" w:rsidRPr="00026DB6" w:rsidRDefault="007A4B8E" w:rsidP="007A4B8E">
            <w:pPr>
              <w:widowControl w:val="0"/>
              <w:tabs>
                <w:tab w:val="left" w:pos="993"/>
              </w:tabs>
              <w:jc w:val="center"/>
            </w:pPr>
          </w:p>
        </w:tc>
        <w:tc>
          <w:tcPr>
            <w:tcW w:w="1458" w:type="pct"/>
            <w:shd w:val="clear" w:color="auto" w:fill="E2EFD9" w:themeFill="accent6" w:themeFillTint="33"/>
            <w:vAlign w:val="center"/>
          </w:tcPr>
          <w:p w14:paraId="62C39997" w14:textId="797517E4" w:rsidR="007A4B8E" w:rsidRPr="006E00A4" w:rsidRDefault="007A4B8E" w:rsidP="007A4B8E">
            <w:pPr>
              <w:rPr>
                <w:lang w:val="vi-VN"/>
              </w:rPr>
            </w:pPr>
          </w:p>
        </w:tc>
        <w:tc>
          <w:tcPr>
            <w:tcW w:w="605" w:type="pct"/>
            <w:shd w:val="clear" w:color="auto" w:fill="E2EFD9" w:themeFill="accent6" w:themeFillTint="33"/>
            <w:vAlign w:val="center"/>
          </w:tcPr>
          <w:p w14:paraId="04E82D4C" w14:textId="5AEAB6D6" w:rsidR="007A4B8E" w:rsidRPr="00026DB6" w:rsidRDefault="007A4B8E" w:rsidP="007A4B8E">
            <w:pPr>
              <w:widowControl w:val="0"/>
              <w:tabs>
                <w:tab w:val="left" w:pos="288"/>
                <w:tab w:val="left" w:pos="990"/>
              </w:tabs>
              <w:jc w:val="center"/>
            </w:pPr>
          </w:p>
        </w:tc>
        <w:tc>
          <w:tcPr>
            <w:tcW w:w="411" w:type="pct"/>
            <w:shd w:val="clear" w:color="auto" w:fill="E2EFD9" w:themeFill="accent6" w:themeFillTint="33"/>
            <w:vAlign w:val="center"/>
          </w:tcPr>
          <w:p w14:paraId="5A1E5E40" w14:textId="4561FB19" w:rsidR="007A4B8E" w:rsidRPr="00026DB6" w:rsidRDefault="007A4B8E" w:rsidP="007A4B8E">
            <w:pPr>
              <w:widowControl w:val="0"/>
              <w:tabs>
                <w:tab w:val="left" w:pos="288"/>
                <w:tab w:val="left" w:pos="990"/>
              </w:tabs>
              <w:jc w:val="center"/>
            </w:pPr>
          </w:p>
        </w:tc>
      </w:tr>
    </w:tbl>
    <w:p w14:paraId="196E5A2C" w14:textId="77777777" w:rsidR="00A40526" w:rsidRDefault="00A40526" w:rsidP="00AB3142">
      <w:pPr>
        <w:tabs>
          <w:tab w:val="left" w:pos="720"/>
        </w:tabs>
        <w:spacing w:before="60" w:after="40" w:line="288" w:lineRule="auto"/>
        <w:rPr>
          <w:lang w:val="vi-VN"/>
        </w:rPr>
      </w:pPr>
    </w:p>
    <w:p w14:paraId="39860BC6"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667E70D6"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1BBBADA4"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0A0135A3" w14:textId="77777777" w:rsidR="007D39F6" w:rsidRPr="000A76A7" w:rsidRDefault="00A84CF2" w:rsidP="000A76A7">
      <w:pPr>
        <w:pStyle w:val="Heading2"/>
      </w:pPr>
      <w:r w:rsidRPr="000A76A7">
        <w:t>10.1. Quy định về điều kiện thi kết thúc học phần</w:t>
      </w:r>
    </w:p>
    <w:p w14:paraId="6B736582"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450A2E61" w14:textId="60DF117B"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 xml:space="preserve">xem Phụ lục </w:t>
      </w:r>
      <w:r w:rsidR="00920C82">
        <w:rPr>
          <w:bCs/>
          <w:lang w:val="pt-BR"/>
        </w:rPr>
        <w:t>1</w:t>
      </w:r>
      <w:r w:rsidR="00DA26B5">
        <w:rPr>
          <w:bCs/>
          <w:lang w:val="pt-BR"/>
        </w:rPr>
        <w:t>, rubrics 1</w:t>
      </w:r>
      <w:r w:rsidR="007C762B">
        <w:rPr>
          <w:bCs/>
          <w:lang w:val="pt-BR"/>
        </w:rPr>
        <w:t>.</w:t>
      </w:r>
    </w:p>
    <w:p w14:paraId="32A20659" w14:textId="77777777" w:rsidR="0026051A" w:rsidRPr="000A76A7" w:rsidRDefault="00FC2A7F" w:rsidP="000A76A7">
      <w:pPr>
        <w:pStyle w:val="Heading2"/>
      </w:pPr>
      <w:r w:rsidRPr="000A76A7">
        <w:t>10</w:t>
      </w:r>
      <w:r w:rsidR="0026051A" w:rsidRPr="000A76A7">
        <w:t>.2. Quy định về tham dự lớp học</w:t>
      </w:r>
    </w:p>
    <w:p w14:paraId="0CDA464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2CC698EA"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9E5064C"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422F81C7"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339285E9"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17281496"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77AA8944"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6461008B" w14:textId="7DF89DD9"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w:t>
      </w:r>
      <w:r w:rsidR="00DE0904">
        <w:rPr>
          <w:lang w:val="pt-BR"/>
        </w:rPr>
        <w:t xml:space="preserve"> ào</w:t>
      </w:r>
      <w:r w:rsidRPr="00D83953">
        <w:rPr>
          <w:lang w:val="pt-BR"/>
        </w:rPr>
        <w:t xml:space="preserve"> gây ảnh hưởng đến người khác</w:t>
      </w:r>
      <w:r w:rsidR="002A75D0">
        <w:rPr>
          <w:lang w:val="pt-BR"/>
        </w:rPr>
        <w:t>, không ăn</w:t>
      </w:r>
      <w:r w:rsidR="00DE0904">
        <w:rPr>
          <w:lang w:val="pt-BR"/>
        </w:rPr>
        <w:t xml:space="preserve"> đồ ăn</w:t>
      </w:r>
      <w:r w:rsidRPr="00D83953">
        <w:rPr>
          <w:lang w:val="pt-BR"/>
        </w:rPr>
        <w:t xml:space="preserve"> trong quá trình học</w:t>
      </w:r>
      <w:r w:rsidR="00B92175">
        <w:rPr>
          <w:lang w:val="vi-VN"/>
        </w:rPr>
        <w:t>.</w:t>
      </w:r>
    </w:p>
    <w:p w14:paraId="785EC4A9"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66AB845F" w14:textId="77777777" w:rsidR="00755C08" w:rsidRPr="000A76A7" w:rsidRDefault="003D61BA" w:rsidP="000A76A7">
      <w:pPr>
        <w:pStyle w:val="Heading2"/>
      </w:pPr>
      <w:r w:rsidRPr="000A76A7">
        <w:t>10</w:t>
      </w:r>
      <w:r w:rsidR="00755C08" w:rsidRPr="000A76A7">
        <w:t>.4. Quy định về nộp bài tập lớn</w:t>
      </w:r>
    </w:p>
    <w:p w14:paraId="5D022FD0" w14:textId="7EC27710"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w:t>
      </w:r>
      <w:r w:rsidR="00C341AE">
        <w:rPr>
          <w:bCs/>
          <w:lang w:val="pt-BR"/>
        </w:rPr>
        <w:t xml:space="preserve"> bài làm </w:t>
      </w:r>
      <w:r w:rsidRPr="00D83953">
        <w:rPr>
          <w:bCs/>
          <w:lang w:val="pt-BR"/>
        </w:rPr>
        <w:t>nhóm</w:t>
      </w:r>
      <w:r w:rsidR="00755C08" w:rsidRPr="00D83953">
        <w:rPr>
          <w:bCs/>
          <w:lang w:val="pt-BR"/>
        </w:rPr>
        <w:t xml:space="preserve"> theo yêu cầu sẽ nhận điểm 0 (không)</w:t>
      </w:r>
      <w:r w:rsidR="00B92175">
        <w:rPr>
          <w:bCs/>
          <w:lang w:val="vi-VN"/>
        </w:rPr>
        <w:t>.</w:t>
      </w:r>
    </w:p>
    <w:p w14:paraId="37F12FB4"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3ABFF0DF" w14:textId="77777777" w:rsidR="00074EEC" w:rsidRPr="00D83953" w:rsidRDefault="00074EEC" w:rsidP="00D83953">
      <w:pPr>
        <w:spacing w:before="60" w:after="40" w:line="288" w:lineRule="auto"/>
        <w:jc w:val="both"/>
        <w:rPr>
          <w:b/>
          <w:bCs/>
          <w:lang w:val="pt-BR"/>
        </w:rPr>
      </w:pPr>
    </w:p>
    <w:p w14:paraId="708864BD" w14:textId="77777777" w:rsidR="0026051A" w:rsidRPr="00615309" w:rsidRDefault="00415329" w:rsidP="003D4083">
      <w:pPr>
        <w:pStyle w:val="Heading1"/>
        <w:rPr>
          <w:b w:val="0"/>
          <w:bCs/>
          <w:lang w:val="vi-VN"/>
        </w:rPr>
      </w:pPr>
      <w:r w:rsidRPr="00D83953">
        <w:rPr>
          <w:lang w:val="pt-BR"/>
        </w:rPr>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3B8D9CAC"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3C30F43B" w14:textId="77777777" w:rsidTr="001D2C0F">
        <w:tc>
          <w:tcPr>
            <w:tcW w:w="2388" w:type="pct"/>
          </w:tcPr>
          <w:p w14:paraId="42C04F9F" w14:textId="07901D93" w:rsidR="001D2C0F" w:rsidRPr="00131250" w:rsidRDefault="00131250" w:rsidP="001A0796">
            <w:pPr>
              <w:widowControl w:val="0"/>
              <w:spacing w:before="60" w:after="40" w:line="288" w:lineRule="auto"/>
              <w:jc w:val="center"/>
              <w:rPr>
                <w:b/>
              </w:rPr>
            </w:pPr>
            <w:r>
              <w:rPr>
                <w:b/>
              </w:rPr>
              <w:t>PHỤ TRÁCH KHOA</w:t>
            </w:r>
          </w:p>
        </w:tc>
        <w:tc>
          <w:tcPr>
            <w:tcW w:w="2612" w:type="pct"/>
          </w:tcPr>
          <w:p w14:paraId="66BB5822"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70854689" w14:textId="77777777" w:rsidTr="001D2C0F">
        <w:tc>
          <w:tcPr>
            <w:tcW w:w="2388" w:type="pct"/>
          </w:tcPr>
          <w:p w14:paraId="3D165A25" w14:textId="77777777" w:rsidR="001D2C0F" w:rsidRDefault="001D2C0F" w:rsidP="001A0796">
            <w:pPr>
              <w:widowControl w:val="0"/>
              <w:spacing w:before="60" w:after="40" w:line="288" w:lineRule="auto"/>
              <w:jc w:val="center"/>
              <w:rPr>
                <w:b/>
                <w:lang w:val="vi-VN"/>
              </w:rPr>
            </w:pPr>
            <w:bookmarkStart w:id="0" w:name="_Hlk82005844"/>
          </w:p>
          <w:p w14:paraId="1D8D07B3" w14:textId="77777777" w:rsidR="001D0A5B" w:rsidRDefault="001D0A5B" w:rsidP="00B50CE1">
            <w:pPr>
              <w:widowControl w:val="0"/>
              <w:spacing w:before="60" w:after="40" w:line="288" w:lineRule="auto"/>
              <w:rPr>
                <w:b/>
                <w:lang w:val="vi-VN"/>
              </w:rPr>
            </w:pPr>
          </w:p>
          <w:p w14:paraId="466D11BA" w14:textId="77777777" w:rsidR="00B50CE1" w:rsidRPr="001D0A5B" w:rsidRDefault="00B50CE1" w:rsidP="00B50CE1">
            <w:pPr>
              <w:widowControl w:val="0"/>
              <w:spacing w:before="60" w:after="40" w:line="288" w:lineRule="auto"/>
              <w:rPr>
                <w:b/>
                <w:lang w:val="vi-VN"/>
              </w:rPr>
            </w:pPr>
          </w:p>
          <w:p w14:paraId="614DF325" w14:textId="0D5F731C"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131250">
              <w:rPr>
                <w:b/>
                <w:lang w:val="pt-BR"/>
              </w:rPr>
              <w:t>Phạm Xuân Lâm</w:t>
            </w:r>
          </w:p>
          <w:p w14:paraId="0675C5D6" w14:textId="77777777" w:rsidR="001D2C0F" w:rsidRPr="00D83953" w:rsidRDefault="001D2C0F" w:rsidP="00D83953">
            <w:pPr>
              <w:widowControl w:val="0"/>
              <w:spacing w:before="60" w:after="40" w:line="288" w:lineRule="auto"/>
              <w:jc w:val="center"/>
              <w:rPr>
                <w:b/>
                <w:iCs/>
                <w:lang w:val="pt-BR"/>
              </w:rPr>
            </w:pPr>
          </w:p>
        </w:tc>
        <w:tc>
          <w:tcPr>
            <w:tcW w:w="2612" w:type="pct"/>
          </w:tcPr>
          <w:p w14:paraId="6F334BBA" w14:textId="77777777" w:rsidR="001D2C0F" w:rsidRDefault="001D2C0F" w:rsidP="00D83953">
            <w:pPr>
              <w:widowControl w:val="0"/>
              <w:spacing w:before="60" w:after="40" w:line="288" w:lineRule="auto"/>
              <w:jc w:val="center"/>
              <w:rPr>
                <w:b/>
                <w:lang w:val="vi-VN"/>
              </w:rPr>
            </w:pPr>
          </w:p>
          <w:p w14:paraId="1DED0620" w14:textId="77777777" w:rsidR="001D0A5B" w:rsidRDefault="001D0A5B" w:rsidP="00D83953">
            <w:pPr>
              <w:widowControl w:val="0"/>
              <w:spacing w:before="60" w:after="40" w:line="288" w:lineRule="auto"/>
              <w:jc w:val="center"/>
              <w:rPr>
                <w:b/>
                <w:lang w:val="vi-VN"/>
              </w:rPr>
            </w:pPr>
          </w:p>
          <w:p w14:paraId="2910AE4D" w14:textId="77777777" w:rsidR="001D0A5B" w:rsidRPr="001D0A5B" w:rsidRDefault="001D0A5B" w:rsidP="00D83953">
            <w:pPr>
              <w:widowControl w:val="0"/>
              <w:spacing w:before="60" w:after="40" w:line="288" w:lineRule="auto"/>
              <w:jc w:val="center"/>
              <w:rPr>
                <w:b/>
                <w:lang w:val="vi-VN"/>
              </w:rPr>
            </w:pPr>
          </w:p>
          <w:p w14:paraId="7FFB8E0B"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66E76CC6" w14:textId="566E9878" w:rsidR="00865F98" w:rsidRPr="00507223" w:rsidRDefault="006B7612" w:rsidP="00507223">
      <w:pPr>
        <w:spacing w:before="60" w:after="40" w:line="288" w:lineRule="auto"/>
        <w:ind w:left="3600" w:firstLine="720"/>
        <w:rPr>
          <w:b/>
          <w:bCs/>
          <w:lang w:val="x-none" w:eastAsia="x-none"/>
        </w:rPr>
      </w:pPr>
      <w:r w:rsidRPr="00507223">
        <w:rPr>
          <w:b/>
          <w:bCs/>
        </w:rPr>
        <w:t>PHỤ LỤC</w:t>
      </w:r>
    </w:p>
    <w:p w14:paraId="62CD2D13" w14:textId="77777777" w:rsidR="00EA6890" w:rsidRPr="00573AF9" w:rsidRDefault="00EA6890" w:rsidP="00573AF9"/>
    <w:p w14:paraId="59208784" w14:textId="0A382C53" w:rsidR="00FB17E8" w:rsidRPr="00D83953" w:rsidRDefault="00FB17E8" w:rsidP="00C67741">
      <w:pPr>
        <w:pStyle w:val="Heading2"/>
        <w:jc w:val="center"/>
      </w:pPr>
      <w:r w:rsidRPr="00D83953">
        <w:t xml:space="preserve">Phụ lục </w:t>
      </w:r>
      <w:r w:rsidR="00920C82">
        <w:t>1</w:t>
      </w:r>
      <w:r w:rsidRPr="00D83953">
        <w:t>. CÁC RUBRICS</w:t>
      </w:r>
    </w:p>
    <w:p w14:paraId="4FFBBE06"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07B5DBAD"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66B93A1C" w14:textId="3CA402B6" w:rsidR="0067453D" w:rsidRPr="003B261F" w:rsidRDefault="00B63261" w:rsidP="00D83953">
      <w:pPr>
        <w:pStyle w:val="ListParagraph"/>
        <w:numPr>
          <w:ilvl w:val="0"/>
          <w:numId w:val="26"/>
        </w:numPr>
        <w:spacing w:before="60" w:after="40" w:line="288" w:lineRule="auto"/>
        <w:rPr>
          <w:lang w:eastAsia="x-none"/>
        </w:rPr>
      </w:pPr>
      <w:r w:rsidRPr="003B261F">
        <w:rPr>
          <w:lang w:eastAsia="x-none"/>
        </w:rPr>
        <w:t xml:space="preserve">Đánh giá qua </w:t>
      </w:r>
      <w:r w:rsidR="00AE4303">
        <w:rPr>
          <w:lang w:eastAsia="x-none"/>
        </w:rPr>
        <w:t>các</w:t>
      </w:r>
      <w:r w:rsidRPr="00185660">
        <w:rPr>
          <w:lang w:eastAsia="x-none"/>
        </w:rPr>
        <w:t xml:space="preserve"> buổi</w:t>
      </w:r>
      <w:r w:rsidR="00AE4303">
        <w:rPr>
          <w:lang w:eastAsia="x-none"/>
        </w:rPr>
        <w:t xml:space="preserve"> lecture và</w:t>
      </w:r>
      <w:r w:rsidRPr="00185660">
        <w:rPr>
          <w:lang w:eastAsia="x-none"/>
        </w:rPr>
        <w:t xml:space="preserve"> seminar</w:t>
      </w:r>
      <w:r w:rsidR="00BE1B6E" w:rsidRPr="00185660">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451A1D7F" w14:textId="77777777" w:rsidTr="001B0686">
        <w:tc>
          <w:tcPr>
            <w:tcW w:w="909" w:type="pct"/>
            <w:vMerge w:val="restart"/>
            <w:shd w:val="clear" w:color="auto" w:fill="FBE4D5" w:themeFill="accent2" w:themeFillTint="33"/>
          </w:tcPr>
          <w:p w14:paraId="6AF74233"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2AB38C4D" w14:textId="77777777" w:rsidR="009D0F5F" w:rsidRPr="00950D30" w:rsidRDefault="009D0F5F" w:rsidP="0095485E">
            <w:pPr>
              <w:jc w:val="center"/>
              <w:rPr>
                <w:b/>
                <w:bCs/>
              </w:rPr>
            </w:pPr>
            <w:r w:rsidRPr="00950D30">
              <w:rPr>
                <w:b/>
                <w:bCs/>
              </w:rPr>
              <w:t>Tham gia thảo luận (GV seminar đánh giá)</w:t>
            </w:r>
          </w:p>
        </w:tc>
      </w:tr>
      <w:tr w:rsidR="009D0F5F" w:rsidRPr="00936A07" w14:paraId="732C7CD0" w14:textId="77777777" w:rsidTr="001B0686">
        <w:tc>
          <w:tcPr>
            <w:tcW w:w="909" w:type="pct"/>
            <w:vMerge/>
            <w:shd w:val="clear" w:color="auto" w:fill="FBE4D5" w:themeFill="accent2" w:themeFillTint="33"/>
          </w:tcPr>
          <w:p w14:paraId="15EA5B78" w14:textId="77777777" w:rsidR="009D0F5F" w:rsidRPr="00950D30" w:rsidRDefault="009D0F5F" w:rsidP="0095485E">
            <w:pPr>
              <w:jc w:val="center"/>
              <w:rPr>
                <w:b/>
                <w:bCs/>
              </w:rPr>
            </w:pPr>
          </w:p>
        </w:tc>
        <w:tc>
          <w:tcPr>
            <w:tcW w:w="1090" w:type="pct"/>
            <w:shd w:val="clear" w:color="auto" w:fill="FBE4D5" w:themeFill="accent2" w:themeFillTint="33"/>
          </w:tcPr>
          <w:p w14:paraId="5AC3C543"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23737DCC"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20ADC883"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45F2156B" w14:textId="77777777" w:rsidR="009D0F5F" w:rsidRPr="00950D30" w:rsidRDefault="009D0F5F" w:rsidP="0095485E">
            <w:pPr>
              <w:jc w:val="center"/>
              <w:rPr>
                <w:b/>
                <w:bCs/>
              </w:rPr>
            </w:pPr>
            <w:r w:rsidRPr="00950D30">
              <w:rPr>
                <w:b/>
                <w:bCs/>
              </w:rPr>
              <w:t>Không tham gia</w:t>
            </w:r>
          </w:p>
        </w:tc>
      </w:tr>
      <w:tr w:rsidR="009D0F5F" w:rsidRPr="004F77F6" w14:paraId="5D8A658C" w14:textId="77777777" w:rsidTr="001B0686">
        <w:tc>
          <w:tcPr>
            <w:tcW w:w="909" w:type="pct"/>
          </w:tcPr>
          <w:p w14:paraId="0CBD3AB1" w14:textId="77777777" w:rsidR="009D0F5F" w:rsidRPr="004F77F6" w:rsidRDefault="009D0F5F" w:rsidP="0095485E">
            <w:pPr>
              <w:jc w:val="center"/>
              <w:rPr>
                <w:b/>
                <w:bCs/>
              </w:rPr>
            </w:pPr>
            <w:r w:rsidRPr="004F77F6">
              <w:rPr>
                <w:b/>
                <w:bCs/>
              </w:rPr>
              <w:t>0</w:t>
            </w:r>
          </w:p>
        </w:tc>
        <w:tc>
          <w:tcPr>
            <w:tcW w:w="1090" w:type="pct"/>
          </w:tcPr>
          <w:p w14:paraId="528146FB" w14:textId="77777777" w:rsidR="009D0F5F" w:rsidRPr="004F77F6" w:rsidRDefault="009D0F5F" w:rsidP="0095485E">
            <w:pPr>
              <w:jc w:val="center"/>
            </w:pPr>
            <w:r w:rsidRPr="004F77F6">
              <w:t>10, 10+</w:t>
            </w:r>
          </w:p>
        </w:tc>
        <w:tc>
          <w:tcPr>
            <w:tcW w:w="1000" w:type="pct"/>
          </w:tcPr>
          <w:p w14:paraId="448CEB3E" w14:textId="77777777" w:rsidR="009D0F5F" w:rsidRPr="004F77F6" w:rsidRDefault="009D0F5F" w:rsidP="0095485E">
            <w:pPr>
              <w:jc w:val="center"/>
            </w:pPr>
            <w:r w:rsidRPr="004F77F6">
              <w:t>9</w:t>
            </w:r>
          </w:p>
        </w:tc>
        <w:tc>
          <w:tcPr>
            <w:tcW w:w="950" w:type="pct"/>
          </w:tcPr>
          <w:p w14:paraId="6D297E1D" w14:textId="77777777" w:rsidR="009D0F5F" w:rsidRPr="004F77F6" w:rsidRDefault="009D0F5F" w:rsidP="0095485E">
            <w:pPr>
              <w:jc w:val="center"/>
            </w:pPr>
            <w:r w:rsidRPr="004F77F6">
              <w:t>8</w:t>
            </w:r>
          </w:p>
        </w:tc>
        <w:tc>
          <w:tcPr>
            <w:tcW w:w="1051" w:type="pct"/>
          </w:tcPr>
          <w:p w14:paraId="6BD82182" w14:textId="77777777" w:rsidR="009D0F5F" w:rsidRPr="004F77F6" w:rsidRDefault="009D0F5F" w:rsidP="0095485E">
            <w:pPr>
              <w:jc w:val="center"/>
            </w:pPr>
            <w:r w:rsidRPr="004F77F6">
              <w:t>7</w:t>
            </w:r>
          </w:p>
        </w:tc>
      </w:tr>
      <w:tr w:rsidR="009D0F5F" w:rsidRPr="004F77F6" w14:paraId="179A90BC" w14:textId="77777777" w:rsidTr="001B0686">
        <w:tc>
          <w:tcPr>
            <w:tcW w:w="909" w:type="pct"/>
          </w:tcPr>
          <w:p w14:paraId="2166864D" w14:textId="77777777" w:rsidR="009D0F5F" w:rsidRPr="004F77F6" w:rsidRDefault="009D0F5F" w:rsidP="0095485E">
            <w:pPr>
              <w:jc w:val="center"/>
              <w:rPr>
                <w:b/>
                <w:bCs/>
              </w:rPr>
            </w:pPr>
            <w:r w:rsidRPr="004F77F6">
              <w:rPr>
                <w:b/>
                <w:bCs/>
              </w:rPr>
              <w:t>1</w:t>
            </w:r>
          </w:p>
        </w:tc>
        <w:tc>
          <w:tcPr>
            <w:tcW w:w="1090" w:type="pct"/>
          </w:tcPr>
          <w:p w14:paraId="753AF4A9" w14:textId="77777777" w:rsidR="009D0F5F" w:rsidRPr="004F77F6" w:rsidRDefault="009D0F5F" w:rsidP="0095485E">
            <w:pPr>
              <w:jc w:val="center"/>
            </w:pPr>
            <w:r w:rsidRPr="004F77F6">
              <w:t>9, 10</w:t>
            </w:r>
          </w:p>
        </w:tc>
        <w:tc>
          <w:tcPr>
            <w:tcW w:w="1000" w:type="pct"/>
          </w:tcPr>
          <w:p w14:paraId="71C8FC8A" w14:textId="77777777" w:rsidR="009D0F5F" w:rsidRPr="004F77F6" w:rsidRDefault="009D0F5F" w:rsidP="0095485E">
            <w:pPr>
              <w:jc w:val="center"/>
            </w:pPr>
            <w:r w:rsidRPr="004F77F6">
              <w:t>8</w:t>
            </w:r>
          </w:p>
        </w:tc>
        <w:tc>
          <w:tcPr>
            <w:tcW w:w="950" w:type="pct"/>
          </w:tcPr>
          <w:p w14:paraId="468D31CB" w14:textId="77777777" w:rsidR="009D0F5F" w:rsidRPr="004F77F6" w:rsidRDefault="009D0F5F" w:rsidP="0095485E">
            <w:pPr>
              <w:jc w:val="center"/>
            </w:pPr>
            <w:r w:rsidRPr="004F77F6">
              <w:t>7</w:t>
            </w:r>
          </w:p>
        </w:tc>
        <w:tc>
          <w:tcPr>
            <w:tcW w:w="1051" w:type="pct"/>
          </w:tcPr>
          <w:p w14:paraId="31BC15BC" w14:textId="77777777" w:rsidR="009D0F5F" w:rsidRPr="004F77F6" w:rsidRDefault="009D0F5F" w:rsidP="0095485E">
            <w:pPr>
              <w:jc w:val="center"/>
            </w:pPr>
            <w:r w:rsidRPr="004F77F6">
              <w:t>6</w:t>
            </w:r>
          </w:p>
        </w:tc>
      </w:tr>
      <w:tr w:rsidR="009D0F5F" w:rsidRPr="004F77F6" w14:paraId="19AC5C7C" w14:textId="77777777" w:rsidTr="001B0686">
        <w:tc>
          <w:tcPr>
            <w:tcW w:w="909" w:type="pct"/>
          </w:tcPr>
          <w:p w14:paraId="1FAF420F" w14:textId="77777777" w:rsidR="009D0F5F" w:rsidRPr="004F77F6" w:rsidRDefault="009D0F5F" w:rsidP="0095485E">
            <w:pPr>
              <w:jc w:val="center"/>
              <w:rPr>
                <w:b/>
                <w:bCs/>
              </w:rPr>
            </w:pPr>
            <w:r w:rsidRPr="004F77F6">
              <w:rPr>
                <w:b/>
                <w:bCs/>
              </w:rPr>
              <w:t>2</w:t>
            </w:r>
          </w:p>
        </w:tc>
        <w:tc>
          <w:tcPr>
            <w:tcW w:w="1090" w:type="pct"/>
          </w:tcPr>
          <w:p w14:paraId="2185F10C" w14:textId="77777777" w:rsidR="009D0F5F" w:rsidRPr="004F77F6" w:rsidRDefault="009D0F5F" w:rsidP="0095485E">
            <w:pPr>
              <w:jc w:val="center"/>
            </w:pPr>
            <w:r w:rsidRPr="004F77F6">
              <w:t>8, 9</w:t>
            </w:r>
          </w:p>
        </w:tc>
        <w:tc>
          <w:tcPr>
            <w:tcW w:w="1000" w:type="pct"/>
          </w:tcPr>
          <w:p w14:paraId="2A7D2AA9" w14:textId="77777777" w:rsidR="009D0F5F" w:rsidRPr="004F77F6" w:rsidRDefault="009D0F5F" w:rsidP="0095485E">
            <w:pPr>
              <w:jc w:val="center"/>
            </w:pPr>
            <w:r w:rsidRPr="004F77F6">
              <w:t>7</w:t>
            </w:r>
          </w:p>
        </w:tc>
        <w:tc>
          <w:tcPr>
            <w:tcW w:w="950" w:type="pct"/>
          </w:tcPr>
          <w:p w14:paraId="1EDA4BF2" w14:textId="77777777" w:rsidR="009D0F5F" w:rsidRPr="004F77F6" w:rsidRDefault="009D0F5F" w:rsidP="0095485E">
            <w:pPr>
              <w:jc w:val="center"/>
            </w:pPr>
            <w:r w:rsidRPr="004F77F6">
              <w:t>6</w:t>
            </w:r>
          </w:p>
        </w:tc>
        <w:tc>
          <w:tcPr>
            <w:tcW w:w="1051" w:type="pct"/>
          </w:tcPr>
          <w:p w14:paraId="37A03F62" w14:textId="77777777" w:rsidR="009D0F5F" w:rsidRPr="004F77F6" w:rsidRDefault="009D0F5F" w:rsidP="0095485E">
            <w:pPr>
              <w:jc w:val="center"/>
            </w:pPr>
            <w:r w:rsidRPr="004F77F6">
              <w:t>5</w:t>
            </w:r>
          </w:p>
        </w:tc>
      </w:tr>
      <w:tr w:rsidR="009D0F5F" w:rsidRPr="004F77F6" w14:paraId="79E7E69D" w14:textId="77777777" w:rsidTr="001B0686">
        <w:tc>
          <w:tcPr>
            <w:tcW w:w="909" w:type="pct"/>
          </w:tcPr>
          <w:p w14:paraId="0464B846"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26FE03E3" w14:textId="77777777" w:rsidR="009D0F5F" w:rsidRPr="004F77F6" w:rsidRDefault="009D0F5F" w:rsidP="0095485E">
            <w:pPr>
              <w:jc w:val="center"/>
            </w:pPr>
            <w:r w:rsidRPr="004F77F6">
              <w:t>0 điểm, học lại</w:t>
            </w:r>
          </w:p>
        </w:tc>
      </w:tr>
    </w:tbl>
    <w:p w14:paraId="50871C5B" w14:textId="77777777"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6A57AAB2"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2C767FB1" w14:textId="77777777" w:rsidTr="00E07AE9">
        <w:tc>
          <w:tcPr>
            <w:tcW w:w="1308" w:type="pct"/>
            <w:shd w:val="clear" w:color="auto" w:fill="FBE4D5" w:themeFill="accent2" w:themeFillTint="33"/>
          </w:tcPr>
          <w:p w14:paraId="403C4E1F"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648DE4D5"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3290BCF6"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75ADED53" w14:textId="77777777" w:rsidR="009D0F5F" w:rsidRPr="00D917A6" w:rsidRDefault="009D0F5F" w:rsidP="0095485E">
            <w:pPr>
              <w:jc w:val="center"/>
              <w:rPr>
                <w:b/>
                <w:bCs/>
              </w:rPr>
            </w:pPr>
            <w:r w:rsidRPr="00D917A6">
              <w:rPr>
                <w:b/>
                <w:bCs/>
              </w:rPr>
              <w:t>Không tham gia</w:t>
            </w:r>
          </w:p>
        </w:tc>
      </w:tr>
      <w:tr w:rsidR="009D0F5F" w:rsidRPr="00936A07" w14:paraId="4231696E" w14:textId="77777777" w:rsidTr="00E07AE9">
        <w:tc>
          <w:tcPr>
            <w:tcW w:w="1308" w:type="pct"/>
            <w:shd w:val="clear" w:color="auto" w:fill="auto"/>
          </w:tcPr>
          <w:p w14:paraId="590D6A90"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72BDF82B" w14:textId="77777777" w:rsidR="009D0F5F" w:rsidRPr="00C67741" w:rsidRDefault="009D0F5F" w:rsidP="0095485E">
            <w:r w:rsidRPr="00C67741">
              <w:t>- Chủ động trình bày vấn đề và ý kiến cá nhân, thảo luận;</w:t>
            </w:r>
          </w:p>
          <w:p w14:paraId="7CE66C00" w14:textId="77777777" w:rsidR="009D0F5F" w:rsidRPr="00C67741" w:rsidRDefault="009D0F5F" w:rsidP="0095485E">
            <w:r w:rsidRPr="00C67741">
              <w:t>- Đề xuất các vấn đề, chủ đề mới;</w:t>
            </w:r>
          </w:p>
          <w:p w14:paraId="2ECA28DF" w14:textId="77777777" w:rsidR="009D0F5F" w:rsidRPr="00C67741" w:rsidRDefault="009D0F5F" w:rsidP="0095485E">
            <w:r w:rsidRPr="00C67741">
              <w:t>- Hoạt động nổi bật khác.</w:t>
            </w:r>
          </w:p>
        </w:tc>
        <w:tc>
          <w:tcPr>
            <w:tcW w:w="1528" w:type="pct"/>
            <w:shd w:val="clear" w:color="auto" w:fill="auto"/>
          </w:tcPr>
          <w:p w14:paraId="1C8ECA02" w14:textId="77777777" w:rsidR="009D0F5F" w:rsidRPr="00C67741" w:rsidRDefault="009D0F5F" w:rsidP="0095485E">
            <w:r w:rsidRPr="00C67741">
              <w:t>- Xung phong trả lời câu hỏi;</w:t>
            </w:r>
          </w:p>
          <w:p w14:paraId="2CE85DC8" w14:textId="77777777" w:rsidR="009D0F5F" w:rsidRPr="00C67741" w:rsidRDefault="009D0F5F" w:rsidP="0095485E">
            <w:r w:rsidRPr="00C67741">
              <w:t>- Xung phong chữa bài tập;</w:t>
            </w:r>
          </w:p>
          <w:p w14:paraId="69629E31" w14:textId="77777777" w:rsidR="009D0F5F" w:rsidRPr="00C67741" w:rsidRDefault="009D0F5F" w:rsidP="0095485E">
            <w:r w:rsidRPr="00C67741">
              <w:t>- Đặt câu hỏi thảo luận với lớp;</w:t>
            </w:r>
          </w:p>
          <w:p w14:paraId="075BA428" w14:textId="77777777" w:rsidR="00F22B59" w:rsidRPr="00C67741" w:rsidRDefault="009D0F5F" w:rsidP="0095485E">
            <w:r w:rsidRPr="00C67741">
              <w:t>- Trả lời đúng câu hỏi mà các sinh viên khác chưa trả lời được</w:t>
            </w:r>
            <w:r w:rsidR="00F22B59" w:rsidRPr="00C67741">
              <w:t>;</w:t>
            </w:r>
          </w:p>
          <w:p w14:paraId="61B54AA7" w14:textId="77777777" w:rsidR="009D0F5F" w:rsidRPr="00C67741" w:rsidRDefault="00F22B59" w:rsidP="0095485E">
            <w:r w:rsidRPr="00C67741">
              <w:t>- Trả lời tốt về bài tập nhóm</w:t>
            </w:r>
            <w:r w:rsidR="009D0F5F" w:rsidRPr="00C67741">
              <w:t>.</w:t>
            </w:r>
          </w:p>
        </w:tc>
        <w:tc>
          <w:tcPr>
            <w:tcW w:w="1164" w:type="pct"/>
            <w:shd w:val="clear" w:color="auto" w:fill="auto"/>
          </w:tcPr>
          <w:p w14:paraId="02FDC462" w14:textId="77777777" w:rsidR="009D0F5F" w:rsidRPr="00C67741" w:rsidRDefault="009D0F5F" w:rsidP="0095485E">
            <w:r w:rsidRPr="00C67741">
              <w:t>- Trả lời câu hỏi GV yêu cầu trả lời;</w:t>
            </w:r>
          </w:p>
          <w:p w14:paraId="5C63A3AA" w14:textId="77777777" w:rsidR="009D0F5F" w:rsidRPr="00C67741" w:rsidRDefault="009D0F5F" w:rsidP="0095485E">
            <w:r w:rsidRPr="00C67741">
              <w:t>- Trình bày đáp án bài tập do GV yêu cầu làm ở nhà;</w:t>
            </w:r>
          </w:p>
          <w:p w14:paraId="758A9636" w14:textId="77777777" w:rsidR="00F22B59" w:rsidRPr="00C67741" w:rsidRDefault="009D0F5F" w:rsidP="0095485E">
            <w:r w:rsidRPr="00C67741">
              <w:t>- Có phát biểu ý kiến</w:t>
            </w:r>
            <w:r w:rsidR="00F22B59" w:rsidRPr="00C67741">
              <w:t>;</w:t>
            </w:r>
          </w:p>
          <w:p w14:paraId="60B18436" w14:textId="77777777" w:rsidR="009D0F5F" w:rsidRPr="00C67741" w:rsidRDefault="00F22B59" w:rsidP="0095485E">
            <w:r w:rsidRPr="00C67741">
              <w:t>- Có trả lời về bài tập nhóm</w:t>
            </w:r>
            <w:r w:rsidR="009D0F5F" w:rsidRPr="00C67741">
              <w:t>.</w:t>
            </w:r>
          </w:p>
        </w:tc>
        <w:tc>
          <w:tcPr>
            <w:tcW w:w="1000" w:type="pct"/>
            <w:shd w:val="clear" w:color="auto" w:fill="auto"/>
          </w:tcPr>
          <w:p w14:paraId="1529E95B" w14:textId="77777777" w:rsidR="009D0F5F" w:rsidRPr="00C67741" w:rsidRDefault="009D0F5F" w:rsidP="0095485E">
            <w:r w:rsidRPr="00C67741">
              <w:t>- Không trả lời câu hỏi;</w:t>
            </w:r>
          </w:p>
          <w:p w14:paraId="03EA0474" w14:textId="77777777" w:rsidR="009D0F5F" w:rsidRPr="00C67741" w:rsidRDefault="009D0F5F" w:rsidP="0095485E">
            <w:r w:rsidRPr="00C67741">
              <w:t>- Không trình bày đáp án bài tập;</w:t>
            </w:r>
          </w:p>
          <w:p w14:paraId="43B9990D" w14:textId="77777777" w:rsidR="009D0F5F" w:rsidRPr="00C67741" w:rsidRDefault="009D0F5F" w:rsidP="0095485E">
            <w:r w:rsidRPr="00C67741">
              <w:t>- Không tham gia tương tác.</w:t>
            </w:r>
          </w:p>
        </w:tc>
      </w:tr>
    </w:tbl>
    <w:p w14:paraId="7CA67567" w14:textId="77777777" w:rsidR="001E186C" w:rsidRDefault="001E186C" w:rsidP="00D83953">
      <w:pPr>
        <w:spacing w:before="60" w:after="40" w:line="288" w:lineRule="auto"/>
        <w:rPr>
          <w:highlight w:val="yellow"/>
          <w:lang w:val="vi-VN" w:eastAsia="x-none"/>
        </w:rPr>
      </w:pPr>
    </w:p>
    <w:p w14:paraId="33D5FFEF" w14:textId="74166708" w:rsidR="00FB17E8" w:rsidRPr="009E6F2F" w:rsidRDefault="007B1540" w:rsidP="00C67741">
      <w:pPr>
        <w:spacing w:before="60" w:after="40" w:line="288" w:lineRule="auto"/>
        <w:rPr>
          <w:b/>
          <w:bCs/>
          <w:lang w:val="vi-VN" w:eastAsia="x-none"/>
        </w:rPr>
      </w:pPr>
      <w:r w:rsidRPr="00D83953">
        <w:rPr>
          <w:b/>
          <w:bCs/>
          <w:lang w:eastAsia="x-none"/>
        </w:rPr>
        <w:t xml:space="preserve">Rubric </w:t>
      </w:r>
      <w:r w:rsidR="00AA06AF">
        <w:rPr>
          <w:b/>
          <w:bCs/>
          <w:lang w:eastAsia="x-none"/>
        </w:rPr>
        <w:t>2</w:t>
      </w:r>
      <w:r w:rsidRPr="00D83953">
        <w:rPr>
          <w:b/>
          <w:bCs/>
          <w:lang w:eastAsia="x-none"/>
        </w:rPr>
        <w:t xml:space="preserve">. Đánh giá bài tập </w:t>
      </w:r>
      <w:r w:rsidR="009E6F2F">
        <w:rPr>
          <w:b/>
          <w:bCs/>
          <w:lang w:eastAsia="x-none"/>
        </w:rPr>
        <w:t>nhóm</w:t>
      </w:r>
    </w:p>
    <w:p w14:paraId="3A03F1C2" w14:textId="77777777" w:rsidR="00920C82" w:rsidRDefault="005D011B" w:rsidP="00835CF7">
      <w:pPr>
        <w:pStyle w:val="ListParagraph"/>
        <w:numPr>
          <w:ilvl w:val="0"/>
          <w:numId w:val="26"/>
        </w:numPr>
        <w:spacing w:before="60" w:after="40" w:line="288" w:lineRule="auto"/>
        <w:rPr>
          <w:lang w:eastAsia="x-none"/>
        </w:rPr>
      </w:pPr>
      <w:r w:rsidRPr="00C67741">
        <w:rPr>
          <w:lang w:eastAsia="x-none"/>
        </w:rPr>
        <w:t xml:space="preserve">Trọng số: </w:t>
      </w:r>
      <w:r w:rsidR="00920C82" w:rsidRPr="00110896">
        <w:rPr>
          <w:b/>
          <w:bCs/>
          <w:lang w:eastAsia="x-none"/>
        </w:rPr>
        <w:t>9</w:t>
      </w:r>
      <w:r w:rsidRPr="00110896">
        <w:rPr>
          <w:b/>
          <w:bCs/>
          <w:lang w:eastAsia="x-none"/>
        </w:rPr>
        <w:t>0%</w:t>
      </w:r>
      <w:r w:rsidR="00920C82">
        <w:rPr>
          <w:lang w:eastAsia="x-none"/>
        </w:rPr>
        <w:t xml:space="preserve">, trong đó: </w:t>
      </w:r>
    </w:p>
    <w:p w14:paraId="33C839E2" w14:textId="24436709" w:rsidR="008A0697" w:rsidRDefault="00920C82" w:rsidP="00920C82">
      <w:pPr>
        <w:pStyle w:val="ListParagraph"/>
        <w:numPr>
          <w:ilvl w:val="1"/>
          <w:numId w:val="26"/>
        </w:numPr>
        <w:spacing w:before="60" w:after="40" w:line="288" w:lineRule="auto"/>
        <w:rPr>
          <w:lang w:eastAsia="x-none"/>
        </w:rPr>
      </w:pPr>
      <w:r w:rsidRPr="00110896">
        <w:rPr>
          <w:b/>
          <w:bCs/>
          <w:lang w:eastAsia="x-none"/>
        </w:rPr>
        <w:t>60%</w:t>
      </w:r>
      <w:r>
        <w:rPr>
          <w:lang w:eastAsia="x-none"/>
        </w:rPr>
        <w:t>: điểm đánh giá chung cho cả nhóm, bao gồm chất lượng báo cáo, slide trình bày và các mình họa được đánh giá theo tiêu chí tại bảng dưới</w:t>
      </w:r>
      <w:r w:rsidR="00AA06AF">
        <w:rPr>
          <w:lang w:eastAsia="x-none"/>
        </w:rPr>
        <w:t>.</w:t>
      </w:r>
    </w:p>
    <w:p w14:paraId="31B6FC38" w14:textId="1C126F8D" w:rsidR="00920C82" w:rsidRPr="000B130C" w:rsidRDefault="00920C82" w:rsidP="00920C82">
      <w:pPr>
        <w:pStyle w:val="ListParagraph"/>
        <w:numPr>
          <w:ilvl w:val="1"/>
          <w:numId w:val="26"/>
        </w:numPr>
        <w:spacing w:before="60" w:after="40" w:line="288" w:lineRule="auto"/>
        <w:rPr>
          <w:lang w:eastAsia="x-none"/>
        </w:rPr>
      </w:pPr>
      <w:r w:rsidRPr="00110896">
        <w:rPr>
          <w:b/>
          <w:bCs/>
          <w:lang w:eastAsia="x-none"/>
        </w:rPr>
        <w:t>30%</w:t>
      </w:r>
      <w:r>
        <w:rPr>
          <w:lang w:eastAsia="x-none"/>
        </w:rPr>
        <w:t>: điểm đánh giá cho từng cá nhân trong nhóm thông qua việc trả lời câu hỏi và thảo luận,</w:t>
      </w:r>
      <w:r w:rsidR="00AA06AF">
        <w:rPr>
          <w:lang w:eastAsia="x-none"/>
        </w:rPr>
        <w:t xml:space="preserve"> tiêu chí đánh giá tại bảng dưới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B42448" w14:paraId="30EBB417" w14:textId="77777777" w:rsidTr="3A0D2E2A">
        <w:trPr>
          <w:trHeight w:val="230"/>
        </w:trPr>
        <w:tc>
          <w:tcPr>
            <w:tcW w:w="459" w:type="pct"/>
            <w:vMerge w:val="restart"/>
            <w:shd w:val="clear" w:color="auto" w:fill="E2EFD9" w:themeFill="accent6" w:themeFillTint="33"/>
            <w:tcMar>
              <w:left w:w="28" w:type="dxa"/>
              <w:right w:w="28" w:type="dxa"/>
            </w:tcMar>
            <w:vAlign w:val="center"/>
          </w:tcPr>
          <w:p w14:paraId="23616693"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6AA8D637"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6A2EDA63"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227D0313" w14:textId="77777777" w:rsidR="00E87B14" w:rsidRPr="00B42448" w:rsidRDefault="00E87B14" w:rsidP="0000563C">
            <w:pPr>
              <w:jc w:val="center"/>
              <w:rPr>
                <w:b/>
                <w:lang w:val="vi"/>
              </w:rPr>
            </w:pPr>
            <w:r w:rsidRPr="00B42448">
              <w:rPr>
                <w:b/>
                <w:lang w:val="vi"/>
              </w:rPr>
              <w:t>Mô tả mức chất lượng</w:t>
            </w:r>
          </w:p>
        </w:tc>
      </w:tr>
      <w:tr w:rsidR="00E87B14" w:rsidRPr="00B42448" w14:paraId="4F59E97E" w14:textId="77777777" w:rsidTr="3A0D2E2A">
        <w:trPr>
          <w:trHeight w:val="230"/>
        </w:trPr>
        <w:tc>
          <w:tcPr>
            <w:tcW w:w="459" w:type="pct"/>
            <w:vMerge/>
            <w:tcMar>
              <w:left w:w="28" w:type="dxa"/>
              <w:right w:w="28" w:type="dxa"/>
            </w:tcMar>
          </w:tcPr>
          <w:p w14:paraId="5D689512" w14:textId="77777777" w:rsidR="00E87B14" w:rsidRPr="00B42448" w:rsidRDefault="00E87B14" w:rsidP="0000563C">
            <w:pPr>
              <w:jc w:val="center"/>
            </w:pPr>
          </w:p>
        </w:tc>
        <w:tc>
          <w:tcPr>
            <w:tcW w:w="337" w:type="pct"/>
            <w:vMerge/>
            <w:tcMar>
              <w:left w:w="28" w:type="dxa"/>
              <w:right w:w="28" w:type="dxa"/>
            </w:tcMar>
          </w:tcPr>
          <w:p w14:paraId="102BAEA8" w14:textId="77777777" w:rsidR="00E87B14" w:rsidRPr="00B42448" w:rsidRDefault="00E87B14" w:rsidP="0000563C">
            <w:pPr>
              <w:jc w:val="center"/>
            </w:pPr>
          </w:p>
        </w:tc>
        <w:tc>
          <w:tcPr>
            <w:tcW w:w="365" w:type="pct"/>
            <w:vMerge/>
            <w:tcMar>
              <w:left w:w="28" w:type="dxa"/>
              <w:right w:w="28" w:type="dxa"/>
            </w:tcMar>
          </w:tcPr>
          <w:p w14:paraId="76D811B5"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5A2C532D"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717FBA17"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4C12EEE7" w14:textId="77777777" w:rsidR="00E87B14" w:rsidRPr="00B42448" w:rsidRDefault="00E87B14" w:rsidP="0000563C">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0D63F926" w14:textId="77777777" w:rsidR="00E87B14" w:rsidRPr="00B42448" w:rsidRDefault="00E87B14" w:rsidP="0000563C">
            <w:pPr>
              <w:jc w:val="center"/>
              <w:rPr>
                <w:b/>
                <w:lang w:val="vi"/>
              </w:rPr>
            </w:pPr>
            <w:r w:rsidRPr="00B42448">
              <w:rPr>
                <w:b/>
                <w:lang w:val="vi"/>
              </w:rPr>
              <w:t>Yếu</w:t>
            </w:r>
          </w:p>
        </w:tc>
      </w:tr>
      <w:tr w:rsidR="00E87B14" w:rsidRPr="00B42448" w14:paraId="074B0EF7" w14:textId="77777777" w:rsidTr="3A0D2E2A">
        <w:trPr>
          <w:trHeight w:val="230"/>
        </w:trPr>
        <w:tc>
          <w:tcPr>
            <w:tcW w:w="459" w:type="pct"/>
            <w:vMerge/>
            <w:tcMar>
              <w:left w:w="28" w:type="dxa"/>
              <w:right w:w="28" w:type="dxa"/>
            </w:tcMar>
          </w:tcPr>
          <w:p w14:paraId="475F5393" w14:textId="77777777" w:rsidR="00E87B14" w:rsidRPr="00B42448" w:rsidRDefault="00E87B14" w:rsidP="0000563C">
            <w:pPr>
              <w:jc w:val="center"/>
            </w:pPr>
          </w:p>
        </w:tc>
        <w:tc>
          <w:tcPr>
            <w:tcW w:w="337" w:type="pct"/>
            <w:vMerge/>
            <w:tcMar>
              <w:left w:w="28" w:type="dxa"/>
              <w:right w:w="28" w:type="dxa"/>
            </w:tcMar>
          </w:tcPr>
          <w:p w14:paraId="2F160F36" w14:textId="77777777" w:rsidR="00E87B14" w:rsidRPr="00B42448" w:rsidRDefault="00E87B14" w:rsidP="0000563C">
            <w:pPr>
              <w:jc w:val="center"/>
            </w:pPr>
          </w:p>
        </w:tc>
        <w:tc>
          <w:tcPr>
            <w:tcW w:w="365" w:type="pct"/>
            <w:vMerge/>
            <w:tcMar>
              <w:left w:w="28" w:type="dxa"/>
              <w:right w:w="28" w:type="dxa"/>
            </w:tcMar>
          </w:tcPr>
          <w:p w14:paraId="7C52582A"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7E0D4362"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5DDEF7D1"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4DD5F873"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24A9205B" w14:textId="77777777" w:rsidR="00E87B14" w:rsidRPr="00B42448" w:rsidRDefault="00E87B14" w:rsidP="0000563C">
            <w:pPr>
              <w:jc w:val="center"/>
              <w:rPr>
                <w:b/>
                <w:lang w:val="vi"/>
              </w:rPr>
            </w:pPr>
            <w:r w:rsidRPr="00B42448">
              <w:rPr>
                <w:b/>
                <w:spacing w:val="-5"/>
              </w:rPr>
              <w:t>0 - 4,4</w:t>
            </w:r>
          </w:p>
        </w:tc>
      </w:tr>
      <w:tr w:rsidR="00E87B14" w:rsidRPr="00B42448" w14:paraId="47BC7780" w14:textId="77777777" w:rsidTr="3A0D2E2A">
        <w:trPr>
          <w:cantSplit/>
          <w:trHeight w:val="1169"/>
        </w:trPr>
        <w:tc>
          <w:tcPr>
            <w:tcW w:w="459" w:type="pct"/>
            <w:tcMar>
              <w:left w:w="28" w:type="dxa"/>
              <w:right w:w="28" w:type="dxa"/>
            </w:tcMar>
            <w:vAlign w:val="center"/>
          </w:tcPr>
          <w:p w14:paraId="6589CD47" w14:textId="1B344196" w:rsidR="00E87B14" w:rsidRPr="006C0FF7" w:rsidRDefault="00E87B14" w:rsidP="3A0D2E2A">
            <w:pPr>
              <w:jc w:val="center"/>
              <w:rPr>
                <w:b/>
                <w:bCs/>
                <w:lang w:val="vi-VN"/>
              </w:rPr>
            </w:pPr>
            <w:r w:rsidRPr="3A0D2E2A">
              <w:rPr>
                <w:b/>
                <w:bCs/>
                <w:lang w:val="vi-VN"/>
              </w:rPr>
              <w:t>Hiểu biết</w:t>
            </w:r>
            <w:r w:rsidR="32BB6AE4" w:rsidRPr="3A0D2E2A">
              <w:rPr>
                <w:b/>
                <w:bCs/>
                <w:lang w:val="vi-VN"/>
              </w:rPr>
              <w:t xml:space="preserve"> nội dung môn học</w:t>
            </w:r>
          </w:p>
          <w:p w14:paraId="72951BCB" w14:textId="77777777" w:rsidR="00E87B14" w:rsidRPr="006144A6" w:rsidRDefault="00E87B14" w:rsidP="0000563C">
            <w:pPr>
              <w:jc w:val="center"/>
              <w:rPr>
                <w:b/>
                <w:bCs/>
                <w:lang w:val="vi-VN"/>
              </w:rPr>
            </w:pPr>
          </w:p>
        </w:tc>
        <w:tc>
          <w:tcPr>
            <w:tcW w:w="337" w:type="pct"/>
            <w:tcMar>
              <w:left w:w="28" w:type="dxa"/>
              <w:right w:w="28" w:type="dxa"/>
            </w:tcMar>
            <w:vAlign w:val="center"/>
          </w:tcPr>
          <w:p w14:paraId="5D583660" w14:textId="77777777" w:rsidR="00E87B14" w:rsidRPr="006144A6" w:rsidRDefault="00E87B14" w:rsidP="0000563C">
            <w:pPr>
              <w:jc w:val="center"/>
              <w:rPr>
                <w:lang w:val="vi-VN"/>
              </w:rPr>
            </w:pPr>
            <w:r w:rsidRPr="006144A6">
              <w:rPr>
                <w:lang w:val="vi-VN"/>
              </w:rPr>
              <w:t>1.x</w:t>
            </w:r>
          </w:p>
          <w:p w14:paraId="1C2AF5FE" w14:textId="77777777" w:rsidR="00E87B14" w:rsidRPr="006144A6" w:rsidRDefault="00E87B14" w:rsidP="0000563C">
            <w:pPr>
              <w:jc w:val="center"/>
              <w:rPr>
                <w:lang w:val="vi-VN"/>
              </w:rPr>
            </w:pPr>
            <w:r w:rsidRPr="006144A6">
              <w:rPr>
                <w:lang w:val="vi-VN"/>
              </w:rPr>
              <w:t>2.x</w:t>
            </w:r>
          </w:p>
          <w:p w14:paraId="372BC114"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249AF1C3" w14:textId="77777777" w:rsidR="00E87B14" w:rsidRPr="006144A6" w:rsidRDefault="00E87B14" w:rsidP="0000563C">
            <w:pPr>
              <w:jc w:val="center"/>
              <w:rPr>
                <w:lang w:val="vi-VN"/>
              </w:rPr>
            </w:pPr>
            <w:r w:rsidRPr="006144A6">
              <w:rPr>
                <w:lang w:val="vi-VN"/>
              </w:rPr>
              <w:t>25%</w:t>
            </w:r>
          </w:p>
        </w:tc>
        <w:tc>
          <w:tcPr>
            <w:tcW w:w="960" w:type="pct"/>
            <w:tcMar>
              <w:left w:w="0" w:type="dxa"/>
              <w:right w:w="0" w:type="dxa"/>
            </w:tcMar>
          </w:tcPr>
          <w:p w14:paraId="673982FB" w14:textId="67EC4AB9" w:rsidR="00E87B14" w:rsidRPr="006144A6" w:rsidRDefault="00E87B14" w:rsidP="0000563C">
            <w:pPr>
              <w:pStyle w:val="TableParagraph"/>
              <w:ind w:left="119"/>
              <w:rPr>
                <w:sz w:val="24"/>
                <w:szCs w:val="24"/>
                <w:lang w:val="en-US"/>
              </w:rPr>
            </w:pPr>
            <w:r w:rsidRPr="006144A6">
              <w:rPr>
                <w:sz w:val="24"/>
                <w:szCs w:val="24"/>
                <w:lang w:val="en-US"/>
              </w:rPr>
              <w:t>Có hiểu biết sâu rộng về</w:t>
            </w:r>
            <w:r w:rsidR="009E3ED7">
              <w:rPr>
                <w:sz w:val="24"/>
                <w:szCs w:val="24"/>
                <w:lang w:val="en-US"/>
              </w:rPr>
              <w:t xml:space="preserve"> </w:t>
            </w:r>
            <w:r w:rsidR="00B33D34">
              <w:rPr>
                <w:sz w:val="24"/>
                <w:szCs w:val="24"/>
                <w:lang w:val="en-US"/>
              </w:rPr>
              <w:t>vấn đề được giao làm bài tập nhóm</w:t>
            </w:r>
            <w:r w:rsidR="009E3ED7">
              <w:rPr>
                <w:sz w:val="24"/>
                <w:szCs w:val="24"/>
                <w:lang w:val="en-US"/>
              </w:rPr>
              <w:t xml:space="preserve"> v</w:t>
            </w:r>
            <w:r w:rsidRPr="006144A6">
              <w:rPr>
                <w:sz w:val="24"/>
                <w:szCs w:val="24"/>
                <w:lang w:val="en-US"/>
              </w:rPr>
              <w:t>à có thể áp dụng vào các vấn đề phức tạp.</w:t>
            </w:r>
          </w:p>
        </w:tc>
        <w:tc>
          <w:tcPr>
            <w:tcW w:w="960" w:type="pct"/>
            <w:tcMar>
              <w:left w:w="0" w:type="dxa"/>
              <w:right w:w="0" w:type="dxa"/>
            </w:tcMar>
          </w:tcPr>
          <w:p w14:paraId="2462B96B" w14:textId="6BF6285B" w:rsidR="00E87B14" w:rsidRPr="006144A6" w:rsidRDefault="00E87B14" w:rsidP="0000563C">
            <w:pPr>
              <w:pStyle w:val="TableParagraph"/>
              <w:ind w:left="119"/>
              <w:rPr>
                <w:sz w:val="24"/>
                <w:szCs w:val="24"/>
                <w:lang w:val="en-US"/>
              </w:rPr>
            </w:pPr>
            <w:r w:rsidRPr="006144A6">
              <w:rPr>
                <w:sz w:val="24"/>
                <w:szCs w:val="24"/>
                <w:lang w:val="en-US"/>
              </w:rPr>
              <w:t xml:space="preserve">Có kiến thức vững </w:t>
            </w:r>
            <w:r w:rsidR="00DA6B65">
              <w:rPr>
                <w:sz w:val="24"/>
                <w:szCs w:val="24"/>
                <w:lang w:val="en-US"/>
              </w:rPr>
              <w:t>về vấn đề được giao làm bài tập nhóm</w:t>
            </w:r>
            <w:r w:rsidRPr="006144A6">
              <w:rPr>
                <w:sz w:val="24"/>
                <w:szCs w:val="24"/>
                <w:lang w:val="en-US"/>
              </w:rPr>
              <w:t>.</w:t>
            </w:r>
          </w:p>
        </w:tc>
        <w:tc>
          <w:tcPr>
            <w:tcW w:w="960" w:type="pct"/>
            <w:tcMar>
              <w:left w:w="0" w:type="dxa"/>
              <w:right w:w="0" w:type="dxa"/>
            </w:tcMar>
          </w:tcPr>
          <w:p w14:paraId="7A6FF65D" w14:textId="3CF4DB6B" w:rsidR="00E87B14" w:rsidRPr="006144A6" w:rsidRDefault="00E87B14" w:rsidP="0000563C">
            <w:pPr>
              <w:pStyle w:val="TableParagraph"/>
              <w:ind w:left="119"/>
              <w:rPr>
                <w:sz w:val="24"/>
                <w:szCs w:val="24"/>
                <w:lang w:val="en-US"/>
              </w:rPr>
            </w:pPr>
            <w:r w:rsidRPr="006144A6">
              <w:rPr>
                <w:sz w:val="24"/>
                <w:szCs w:val="24"/>
                <w:lang w:val="en-US"/>
              </w:rPr>
              <w:t>Có kiến thức cơ bản về</w:t>
            </w:r>
            <w:r w:rsidR="00115CF6">
              <w:rPr>
                <w:sz w:val="24"/>
                <w:szCs w:val="24"/>
                <w:lang w:val="en-US"/>
              </w:rPr>
              <w:t xml:space="preserve"> </w:t>
            </w:r>
            <w:r w:rsidR="00DA6B65">
              <w:rPr>
                <w:sz w:val="24"/>
                <w:szCs w:val="24"/>
                <w:lang w:val="en-US"/>
              </w:rPr>
              <w:t>vấn đề được giao làm bài tập nhóm</w:t>
            </w:r>
            <w:r w:rsidR="00115CF6">
              <w:rPr>
                <w:sz w:val="24"/>
                <w:szCs w:val="24"/>
                <w:lang w:val="en-US"/>
              </w:rPr>
              <w:t>,</w:t>
            </w:r>
            <w:r w:rsidRPr="006144A6">
              <w:rPr>
                <w:sz w:val="24"/>
                <w:szCs w:val="24"/>
                <w:lang w:val="en-US"/>
              </w:rPr>
              <w:t xml:space="preserve"> cần thêm hỗ trợ để giải quyết các vấn đề phức tạp.</w:t>
            </w:r>
          </w:p>
        </w:tc>
        <w:tc>
          <w:tcPr>
            <w:tcW w:w="960" w:type="pct"/>
            <w:tcMar>
              <w:left w:w="0" w:type="dxa"/>
              <w:right w:w="0" w:type="dxa"/>
            </w:tcMar>
          </w:tcPr>
          <w:p w14:paraId="344B4C57" w14:textId="4546831C" w:rsidR="00E87B14" w:rsidRPr="006144A6" w:rsidRDefault="00E87B14" w:rsidP="0000563C">
            <w:pPr>
              <w:pStyle w:val="TableParagraph"/>
              <w:ind w:left="119"/>
              <w:rPr>
                <w:sz w:val="24"/>
                <w:szCs w:val="24"/>
                <w:lang w:val="en-US"/>
              </w:rPr>
            </w:pPr>
            <w:r w:rsidRPr="006144A6">
              <w:rPr>
                <w:sz w:val="24"/>
                <w:szCs w:val="24"/>
                <w:lang w:val="en-US"/>
              </w:rPr>
              <w:t xml:space="preserve">Thiếu kiến thức cơ bản về </w:t>
            </w:r>
            <w:r w:rsidR="00DA6B65">
              <w:rPr>
                <w:sz w:val="24"/>
                <w:szCs w:val="24"/>
                <w:lang w:val="en-US"/>
              </w:rPr>
              <w:t>vấn đề được giao làm bài tập nhóm</w:t>
            </w:r>
            <w:r w:rsidR="00115CF6">
              <w:rPr>
                <w:sz w:val="24"/>
                <w:szCs w:val="24"/>
                <w:lang w:val="en-US"/>
              </w:rPr>
              <w:t>,</w:t>
            </w:r>
            <w:r w:rsidRPr="006144A6">
              <w:rPr>
                <w:sz w:val="24"/>
                <w:szCs w:val="24"/>
                <w:lang w:val="en-US"/>
              </w:rPr>
              <w:t xml:space="preserve"> cần nhiều hỗ trợ và hướng dẫn để cải thiện khả năng lập trình.</w:t>
            </w:r>
          </w:p>
        </w:tc>
      </w:tr>
      <w:tr w:rsidR="00E87B14" w:rsidRPr="00B42448" w14:paraId="1A836C41" w14:textId="77777777" w:rsidTr="3A0D2E2A">
        <w:trPr>
          <w:cantSplit/>
          <w:trHeight w:val="921"/>
        </w:trPr>
        <w:tc>
          <w:tcPr>
            <w:tcW w:w="459" w:type="pct"/>
            <w:tcMar>
              <w:left w:w="28" w:type="dxa"/>
              <w:right w:w="28" w:type="dxa"/>
            </w:tcMar>
            <w:vAlign w:val="center"/>
          </w:tcPr>
          <w:p w14:paraId="244157CC" w14:textId="77777777" w:rsidR="00E87B14" w:rsidRPr="006144A6" w:rsidRDefault="00E87B14"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79D1EEF8" w14:textId="77777777" w:rsidR="00E87B14" w:rsidRPr="006144A6" w:rsidRDefault="00E87B14" w:rsidP="0000563C">
            <w:pPr>
              <w:jc w:val="center"/>
              <w:rPr>
                <w:lang w:val="vi-VN"/>
              </w:rPr>
            </w:pPr>
            <w:r w:rsidRPr="006144A6">
              <w:rPr>
                <w:lang w:val="vi-VN"/>
              </w:rPr>
              <w:t>1.x</w:t>
            </w:r>
          </w:p>
          <w:p w14:paraId="05C99356" w14:textId="77777777" w:rsidR="00E87B14" w:rsidRPr="006144A6" w:rsidRDefault="00E87B14" w:rsidP="0000563C">
            <w:pPr>
              <w:jc w:val="center"/>
              <w:rPr>
                <w:lang w:val="vi-VN"/>
              </w:rPr>
            </w:pPr>
            <w:r w:rsidRPr="006144A6">
              <w:rPr>
                <w:lang w:val="vi-VN"/>
              </w:rPr>
              <w:t>2.x</w:t>
            </w:r>
          </w:p>
          <w:p w14:paraId="21260BCF"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4B9FB534" w14:textId="77777777" w:rsidR="00E87B14" w:rsidRPr="006144A6" w:rsidRDefault="00E87B14" w:rsidP="0000563C">
            <w:pPr>
              <w:jc w:val="center"/>
            </w:pPr>
            <w:r w:rsidRPr="006144A6">
              <w:rPr>
                <w:lang w:val="vi-VN"/>
              </w:rPr>
              <w:t>25%</w:t>
            </w:r>
          </w:p>
        </w:tc>
        <w:tc>
          <w:tcPr>
            <w:tcW w:w="960" w:type="pct"/>
            <w:tcMar>
              <w:left w:w="0" w:type="dxa"/>
              <w:right w:w="0" w:type="dxa"/>
            </w:tcMar>
          </w:tcPr>
          <w:p w14:paraId="48F75DC9" w14:textId="55886032" w:rsidR="00E87B14" w:rsidRPr="006144A6" w:rsidRDefault="00E87B14" w:rsidP="0000563C">
            <w:pPr>
              <w:pStyle w:val="TableParagraph"/>
              <w:ind w:left="119"/>
              <w:rPr>
                <w:sz w:val="24"/>
                <w:szCs w:val="24"/>
                <w:lang w:val="en-US"/>
              </w:rPr>
            </w:pPr>
            <w:r w:rsidRPr="006144A6">
              <w:rPr>
                <w:sz w:val="24"/>
                <w:szCs w:val="24"/>
                <w:lang w:val="en-US"/>
              </w:rPr>
              <w:t>Tạo ra các giải pháp sáng tạo và đa dạng</w:t>
            </w:r>
            <w:r w:rsidR="00B33D34">
              <w:rPr>
                <w:sz w:val="24"/>
                <w:szCs w:val="24"/>
                <w:lang w:val="en-US"/>
              </w:rPr>
              <w:t xml:space="preserve"> về vấn đề được giao làm bài tập nhóm</w:t>
            </w:r>
            <w:r w:rsidRPr="006144A6">
              <w:rPr>
                <w:sz w:val="24"/>
                <w:szCs w:val="24"/>
                <w:lang w:val="en-US"/>
              </w:rPr>
              <w:t>.</w:t>
            </w:r>
          </w:p>
        </w:tc>
        <w:tc>
          <w:tcPr>
            <w:tcW w:w="960" w:type="pct"/>
            <w:tcMar>
              <w:left w:w="0" w:type="dxa"/>
              <w:right w:w="0" w:type="dxa"/>
            </w:tcMar>
          </w:tcPr>
          <w:p w14:paraId="54D5D650" w14:textId="77777777" w:rsidR="00E87B14" w:rsidRPr="006144A6" w:rsidRDefault="00E87B14" w:rsidP="0000563C">
            <w:pPr>
              <w:pStyle w:val="TableParagraph"/>
              <w:ind w:left="119"/>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2A8BA34A" w14:textId="77777777" w:rsidR="00E87B14" w:rsidRPr="006144A6" w:rsidRDefault="00E87B14" w:rsidP="0000563C">
            <w:pPr>
              <w:pStyle w:val="TableParagraph"/>
              <w:ind w:left="119"/>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4A041AC2" w14:textId="77777777" w:rsidR="00E87B14" w:rsidRPr="006144A6" w:rsidRDefault="00E87B14" w:rsidP="0000563C">
            <w:pPr>
              <w:pStyle w:val="TableParagraph"/>
              <w:ind w:left="119"/>
              <w:rPr>
                <w:sz w:val="24"/>
                <w:szCs w:val="24"/>
                <w:lang w:val="en-US"/>
              </w:rPr>
            </w:pPr>
            <w:r w:rsidRPr="006144A6">
              <w:rPr>
                <w:sz w:val="24"/>
                <w:szCs w:val="24"/>
                <w:lang w:val="en-US"/>
              </w:rPr>
              <w:t>Thiếu khả năng tạo ra các giải pháp, gặp khó khăn trong việc áp dụng kiến thức vào việc giải quyết vấn đề</w:t>
            </w:r>
          </w:p>
        </w:tc>
      </w:tr>
      <w:tr w:rsidR="00E87B14" w:rsidRPr="00B42448" w14:paraId="2DFF5BFC" w14:textId="77777777" w:rsidTr="3A0D2E2A">
        <w:trPr>
          <w:cantSplit/>
          <w:trHeight w:val="921"/>
        </w:trPr>
        <w:tc>
          <w:tcPr>
            <w:tcW w:w="459" w:type="pct"/>
            <w:tcMar>
              <w:left w:w="28" w:type="dxa"/>
              <w:right w:w="28" w:type="dxa"/>
            </w:tcMar>
            <w:vAlign w:val="center"/>
          </w:tcPr>
          <w:p w14:paraId="3EDCC30B" w14:textId="77777777" w:rsidR="00E87B14" w:rsidRPr="006144A6" w:rsidRDefault="0086346C" w:rsidP="0000563C">
            <w:pPr>
              <w:jc w:val="center"/>
              <w:rPr>
                <w:b/>
                <w:bCs/>
                <w:lang w:val="vi-VN"/>
              </w:rPr>
            </w:pPr>
            <w:r>
              <w:rPr>
                <w:b/>
                <w:bCs/>
                <w:lang w:val="vi-VN"/>
              </w:rPr>
              <w:t>Minh</w:t>
            </w:r>
            <w:r w:rsidR="00E87B14" w:rsidRPr="006144A6">
              <w:rPr>
                <w:b/>
                <w:bCs/>
                <w:lang w:val="vi-VN"/>
              </w:rPr>
              <w:t xml:space="preserve"> hoạ</w:t>
            </w:r>
          </w:p>
        </w:tc>
        <w:tc>
          <w:tcPr>
            <w:tcW w:w="337" w:type="pct"/>
            <w:tcMar>
              <w:left w:w="28" w:type="dxa"/>
              <w:right w:w="28" w:type="dxa"/>
            </w:tcMar>
            <w:vAlign w:val="center"/>
          </w:tcPr>
          <w:p w14:paraId="36335723" w14:textId="77777777" w:rsidR="00E87B14" w:rsidRPr="006144A6" w:rsidRDefault="00E87B14" w:rsidP="0000563C">
            <w:pPr>
              <w:jc w:val="center"/>
              <w:rPr>
                <w:lang w:val="vi-VN"/>
              </w:rPr>
            </w:pPr>
            <w:r w:rsidRPr="006144A6">
              <w:rPr>
                <w:lang w:val="vi-VN"/>
              </w:rPr>
              <w:t>1.x</w:t>
            </w:r>
          </w:p>
          <w:p w14:paraId="6AA2A0E5" w14:textId="77777777" w:rsidR="00E87B14" w:rsidRPr="006144A6" w:rsidRDefault="00E87B14" w:rsidP="0000563C">
            <w:pPr>
              <w:jc w:val="center"/>
              <w:rPr>
                <w:lang w:val="vi-VN"/>
              </w:rPr>
            </w:pPr>
            <w:r w:rsidRPr="006144A6">
              <w:rPr>
                <w:lang w:val="vi-VN"/>
              </w:rPr>
              <w:t>2.x</w:t>
            </w:r>
          </w:p>
          <w:p w14:paraId="7C036075"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28985E98" w14:textId="77777777" w:rsidR="00E87B14" w:rsidRPr="006144A6" w:rsidRDefault="00E87B14" w:rsidP="0000563C">
            <w:pPr>
              <w:jc w:val="center"/>
            </w:pPr>
            <w:r w:rsidRPr="006144A6">
              <w:rPr>
                <w:lang w:val="vi-VN"/>
              </w:rPr>
              <w:t>25%</w:t>
            </w:r>
          </w:p>
        </w:tc>
        <w:tc>
          <w:tcPr>
            <w:tcW w:w="960" w:type="pct"/>
            <w:tcMar>
              <w:left w:w="0" w:type="dxa"/>
              <w:right w:w="0" w:type="dxa"/>
            </w:tcMar>
          </w:tcPr>
          <w:p w14:paraId="7871AAE2" w14:textId="1E6A3EA2" w:rsidR="00E87B14" w:rsidRPr="006144A6" w:rsidRDefault="00E87B14" w:rsidP="0000563C">
            <w:pPr>
              <w:pStyle w:val="TableParagraph"/>
              <w:ind w:left="119"/>
              <w:rPr>
                <w:sz w:val="24"/>
                <w:szCs w:val="24"/>
                <w:lang w:val="en-US"/>
              </w:rPr>
            </w:pPr>
            <w:r w:rsidRPr="006144A6">
              <w:rPr>
                <w:sz w:val="24"/>
                <w:szCs w:val="24"/>
                <w:lang w:val="en-US"/>
              </w:rPr>
              <w:t>Tạo ra cá</w:t>
            </w:r>
            <w:r w:rsidR="00B33D34">
              <w:rPr>
                <w:sz w:val="24"/>
                <w:szCs w:val="24"/>
                <w:lang w:val="en-US"/>
              </w:rPr>
              <w:t>c</w:t>
            </w:r>
            <w:r w:rsidRPr="006144A6">
              <w:rPr>
                <w:sz w:val="24"/>
                <w:szCs w:val="24"/>
                <w:lang w:val="en-US"/>
              </w:rPr>
              <w:t xml:space="preserve"> minh hoạ phức tạp và độc đáo, chất lượng cao.</w:t>
            </w:r>
          </w:p>
        </w:tc>
        <w:tc>
          <w:tcPr>
            <w:tcW w:w="960" w:type="pct"/>
            <w:tcMar>
              <w:left w:w="0" w:type="dxa"/>
              <w:right w:w="0" w:type="dxa"/>
            </w:tcMar>
          </w:tcPr>
          <w:p w14:paraId="3BB58CC0" w14:textId="3F3FA3A2" w:rsidR="00E87B14" w:rsidRPr="006144A6" w:rsidRDefault="00E87B14" w:rsidP="0000563C">
            <w:pPr>
              <w:pStyle w:val="TableParagraph"/>
              <w:ind w:left="119"/>
              <w:rPr>
                <w:sz w:val="24"/>
                <w:szCs w:val="24"/>
                <w:lang w:val="en-US"/>
              </w:rPr>
            </w:pPr>
            <w:r w:rsidRPr="006144A6">
              <w:rPr>
                <w:sz w:val="24"/>
                <w:szCs w:val="24"/>
                <w:lang w:val="en-US"/>
              </w:rPr>
              <w:t>Viết minh hoạ có chất lượng tốt, đáp ứng yêu cầu và sử dụng các công cụ linh hoạt.</w:t>
            </w:r>
          </w:p>
        </w:tc>
        <w:tc>
          <w:tcPr>
            <w:tcW w:w="960" w:type="pct"/>
            <w:tcMar>
              <w:left w:w="0" w:type="dxa"/>
              <w:right w:w="0" w:type="dxa"/>
            </w:tcMar>
          </w:tcPr>
          <w:p w14:paraId="3EE563E9" w14:textId="77777777" w:rsidR="00E87B14" w:rsidRPr="006144A6" w:rsidRDefault="00E87B14" w:rsidP="0000563C">
            <w:pPr>
              <w:pStyle w:val="TableParagraph"/>
              <w:ind w:left="119"/>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0136CA66" w14:textId="77777777" w:rsidR="00E87B14" w:rsidRPr="006144A6" w:rsidRDefault="00E87B14" w:rsidP="0000563C">
            <w:pPr>
              <w:pStyle w:val="TableParagraph"/>
              <w:ind w:left="119"/>
              <w:rPr>
                <w:sz w:val="24"/>
                <w:szCs w:val="24"/>
                <w:lang w:val="en-US"/>
              </w:rPr>
            </w:pPr>
            <w:r w:rsidRPr="006144A6">
              <w:rPr>
                <w:sz w:val="24"/>
                <w:szCs w:val="24"/>
                <w:lang w:val="en-US"/>
              </w:rPr>
              <w:t>Gặp khó khăn trong việc viết chương trình và minh hoạ, cần sự hỗ trợ lớn để hoàn thành.</w:t>
            </w:r>
          </w:p>
        </w:tc>
      </w:tr>
      <w:tr w:rsidR="00E87B14" w:rsidRPr="00B42448" w14:paraId="4648D6B5" w14:textId="77777777" w:rsidTr="3A0D2E2A">
        <w:trPr>
          <w:cantSplit/>
          <w:trHeight w:val="921"/>
        </w:trPr>
        <w:tc>
          <w:tcPr>
            <w:tcW w:w="459" w:type="pct"/>
            <w:tcMar>
              <w:left w:w="28" w:type="dxa"/>
              <w:right w:w="28" w:type="dxa"/>
            </w:tcMar>
            <w:vAlign w:val="center"/>
          </w:tcPr>
          <w:p w14:paraId="38789D7A" w14:textId="77777777" w:rsidR="00E87B14" w:rsidRPr="006144A6" w:rsidRDefault="00E87B14" w:rsidP="0000563C">
            <w:pPr>
              <w:jc w:val="center"/>
              <w:rPr>
                <w:b/>
                <w:bCs/>
                <w:lang w:val="vi-VN"/>
              </w:rPr>
            </w:pPr>
            <w:r w:rsidRPr="006144A6">
              <w:rPr>
                <w:b/>
                <w:bCs/>
                <w:lang w:val="vi-VN"/>
              </w:rPr>
              <w:t>Trình bày báo cáo</w:t>
            </w:r>
          </w:p>
        </w:tc>
        <w:tc>
          <w:tcPr>
            <w:tcW w:w="337" w:type="pct"/>
            <w:tcMar>
              <w:left w:w="28" w:type="dxa"/>
              <w:right w:w="28" w:type="dxa"/>
            </w:tcMar>
            <w:vAlign w:val="center"/>
          </w:tcPr>
          <w:p w14:paraId="063E28E1" w14:textId="77777777" w:rsidR="00E87B14" w:rsidRPr="006144A6" w:rsidRDefault="00E87B14" w:rsidP="0000563C">
            <w:pPr>
              <w:jc w:val="center"/>
              <w:rPr>
                <w:lang w:val="vi-VN"/>
              </w:rPr>
            </w:pPr>
            <w:r w:rsidRPr="006144A6">
              <w:rPr>
                <w:lang w:val="vi-VN"/>
              </w:rPr>
              <w:t>1.x</w:t>
            </w:r>
          </w:p>
          <w:p w14:paraId="19B2E98D" w14:textId="77777777" w:rsidR="00E87B14" w:rsidRPr="006144A6" w:rsidRDefault="00E87B14" w:rsidP="0000563C">
            <w:pPr>
              <w:jc w:val="center"/>
              <w:rPr>
                <w:lang w:val="vi-VN"/>
              </w:rPr>
            </w:pPr>
            <w:r w:rsidRPr="006144A6">
              <w:rPr>
                <w:lang w:val="vi-VN"/>
              </w:rPr>
              <w:t>2.x</w:t>
            </w:r>
          </w:p>
          <w:p w14:paraId="7FB68755"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1872C22A" w14:textId="77777777" w:rsidR="00E87B14" w:rsidRPr="006144A6" w:rsidRDefault="00E87B14" w:rsidP="0000563C">
            <w:pPr>
              <w:jc w:val="center"/>
            </w:pPr>
            <w:r w:rsidRPr="006144A6">
              <w:rPr>
                <w:lang w:val="vi-VN"/>
              </w:rPr>
              <w:t>25%</w:t>
            </w:r>
          </w:p>
        </w:tc>
        <w:tc>
          <w:tcPr>
            <w:tcW w:w="960" w:type="pct"/>
            <w:tcMar>
              <w:left w:w="0" w:type="dxa"/>
              <w:right w:w="0" w:type="dxa"/>
            </w:tcMar>
          </w:tcPr>
          <w:p w14:paraId="058F8985" w14:textId="77777777" w:rsidR="00E87B14" w:rsidRPr="006144A6" w:rsidRDefault="00E87B14" w:rsidP="0000563C">
            <w:pPr>
              <w:pStyle w:val="TableParagraph"/>
              <w:ind w:left="119"/>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6E9B78FF" w14:textId="77777777" w:rsidR="00E87B14" w:rsidRPr="006144A6" w:rsidRDefault="00E87B14" w:rsidP="0000563C">
            <w:pPr>
              <w:pStyle w:val="TableParagraph"/>
              <w:ind w:left="119"/>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5D7DCBFE" w14:textId="77777777" w:rsidR="00E87B14" w:rsidRPr="006144A6" w:rsidRDefault="00E87B14" w:rsidP="0000563C">
            <w:pPr>
              <w:pStyle w:val="TableParagraph"/>
              <w:ind w:left="119"/>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3E07A4C4" w14:textId="77777777" w:rsidR="00E87B14" w:rsidRPr="006144A6" w:rsidRDefault="00E87B14" w:rsidP="0000563C">
            <w:pPr>
              <w:pStyle w:val="TableParagraph"/>
              <w:ind w:left="119"/>
              <w:rPr>
                <w:sz w:val="24"/>
                <w:szCs w:val="24"/>
                <w:lang w:val="en-US"/>
              </w:rPr>
            </w:pPr>
            <w:r w:rsidRPr="006144A6">
              <w:rPr>
                <w:sz w:val="24"/>
                <w:szCs w:val="24"/>
                <w:lang w:val="en-US"/>
              </w:rPr>
              <w:t>Trình bày thiếu logic, không tự tin, và thiếu sự kết nối giữa các ý kiến.</w:t>
            </w:r>
          </w:p>
        </w:tc>
      </w:tr>
    </w:tbl>
    <w:p w14:paraId="7361BFFB" w14:textId="77777777" w:rsidR="000B130C" w:rsidRDefault="000B130C" w:rsidP="00435D2B">
      <w:pPr>
        <w:spacing w:before="60" w:after="40" w:line="288" w:lineRule="auto"/>
        <w:rPr>
          <w:lang w:val="vi-VN" w:eastAsia="x-none"/>
        </w:rPr>
      </w:pPr>
    </w:p>
    <w:sectPr w:rsidR="000B130C" w:rsidSect="003C0C4A">
      <w:footerReference w:type="default" r:id="rId8"/>
      <w:pgSz w:w="11909" w:h="16834" w:code="9"/>
      <w:pgMar w:top="1135"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96E62" w14:textId="77777777" w:rsidR="00063783" w:rsidRDefault="00063783" w:rsidP="00D74E36">
      <w:r>
        <w:separator/>
      </w:r>
    </w:p>
  </w:endnote>
  <w:endnote w:type="continuationSeparator" w:id="0">
    <w:p w14:paraId="6AD270A7" w14:textId="77777777" w:rsidR="00063783" w:rsidRDefault="00063783"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850CD"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29E0C515"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C8FAD0" w14:textId="77777777" w:rsidR="00063783" w:rsidRDefault="00063783" w:rsidP="00D74E36">
      <w:r>
        <w:separator/>
      </w:r>
    </w:p>
  </w:footnote>
  <w:footnote w:type="continuationSeparator" w:id="0">
    <w:p w14:paraId="58F64562" w14:textId="77777777" w:rsidR="00063783" w:rsidRDefault="00063783"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66C09"/>
    <w:multiLevelType w:val="hybridMultilevel"/>
    <w:tmpl w:val="F7EA8E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2143762888">
    <w:abstractNumId w:val="5"/>
  </w:num>
  <w:num w:numId="2" w16cid:durableId="1591114386">
    <w:abstractNumId w:val="23"/>
  </w:num>
  <w:num w:numId="3" w16cid:durableId="820736807">
    <w:abstractNumId w:val="10"/>
  </w:num>
  <w:num w:numId="4" w16cid:durableId="785849342">
    <w:abstractNumId w:val="1"/>
  </w:num>
  <w:num w:numId="5" w16cid:durableId="791096168">
    <w:abstractNumId w:val="8"/>
  </w:num>
  <w:num w:numId="6" w16cid:durableId="1595361792">
    <w:abstractNumId w:val="15"/>
  </w:num>
  <w:num w:numId="7" w16cid:durableId="2134640436">
    <w:abstractNumId w:val="24"/>
  </w:num>
  <w:num w:numId="8" w16cid:durableId="1032269611">
    <w:abstractNumId w:val="16"/>
  </w:num>
  <w:num w:numId="9" w16cid:durableId="826870847">
    <w:abstractNumId w:val="28"/>
  </w:num>
  <w:num w:numId="10" w16cid:durableId="1106461718">
    <w:abstractNumId w:val="26"/>
  </w:num>
  <w:num w:numId="11" w16cid:durableId="1460799117">
    <w:abstractNumId w:val="11"/>
  </w:num>
  <w:num w:numId="12" w16cid:durableId="2074353445">
    <w:abstractNumId w:val="33"/>
  </w:num>
  <w:num w:numId="13" w16cid:durableId="1490897986">
    <w:abstractNumId w:val="22"/>
  </w:num>
  <w:num w:numId="14" w16cid:durableId="563684297">
    <w:abstractNumId w:val="32"/>
  </w:num>
  <w:num w:numId="15" w16cid:durableId="455412165">
    <w:abstractNumId w:val="6"/>
  </w:num>
  <w:num w:numId="16" w16cid:durableId="1167942436">
    <w:abstractNumId w:val="4"/>
  </w:num>
  <w:num w:numId="17" w16cid:durableId="696076346">
    <w:abstractNumId w:val="20"/>
  </w:num>
  <w:num w:numId="18" w16cid:durableId="1604924403">
    <w:abstractNumId w:val="2"/>
  </w:num>
  <w:num w:numId="19" w16cid:durableId="1579443803">
    <w:abstractNumId w:val="21"/>
  </w:num>
  <w:num w:numId="20" w16cid:durableId="761875516">
    <w:abstractNumId w:val="25"/>
  </w:num>
  <w:num w:numId="21" w16cid:durableId="1227104249">
    <w:abstractNumId w:val="29"/>
  </w:num>
  <w:num w:numId="22" w16cid:durableId="1140877340">
    <w:abstractNumId w:val="13"/>
  </w:num>
  <w:num w:numId="23" w16cid:durableId="602490793">
    <w:abstractNumId w:val="7"/>
  </w:num>
  <w:num w:numId="24" w16cid:durableId="554856880">
    <w:abstractNumId w:val="9"/>
  </w:num>
  <w:num w:numId="25" w16cid:durableId="402071371">
    <w:abstractNumId w:val="12"/>
  </w:num>
  <w:num w:numId="26" w16cid:durableId="1062485748">
    <w:abstractNumId w:val="31"/>
  </w:num>
  <w:num w:numId="27" w16cid:durableId="542984099">
    <w:abstractNumId w:val="27"/>
  </w:num>
  <w:num w:numId="28" w16cid:durableId="1059012523">
    <w:abstractNumId w:val="19"/>
  </w:num>
  <w:num w:numId="29" w16cid:durableId="1956017092">
    <w:abstractNumId w:val="3"/>
  </w:num>
  <w:num w:numId="30" w16cid:durableId="886455132">
    <w:abstractNumId w:val="14"/>
  </w:num>
  <w:num w:numId="31" w16cid:durableId="689913102">
    <w:abstractNumId w:val="0"/>
  </w:num>
  <w:num w:numId="32" w16cid:durableId="867722010">
    <w:abstractNumId w:val="30"/>
  </w:num>
  <w:num w:numId="33" w16cid:durableId="1649437385">
    <w:abstractNumId w:val="18"/>
  </w:num>
  <w:num w:numId="34" w16cid:durableId="1809130761">
    <w:abstractNumId w:val="29"/>
  </w:num>
  <w:num w:numId="35" w16cid:durableId="18167519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63B3"/>
    <w:rsid w:val="0003747A"/>
    <w:rsid w:val="00037DE5"/>
    <w:rsid w:val="00040D48"/>
    <w:rsid w:val="000420F7"/>
    <w:rsid w:val="00042B6B"/>
    <w:rsid w:val="000438CD"/>
    <w:rsid w:val="0004510D"/>
    <w:rsid w:val="00045C8B"/>
    <w:rsid w:val="00046F07"/>
    <w:rsid w:val="00047526"/>
    <w:rsid w:val="00050756"/>
    <w:rsid w:val="00054829"/>
    <w:rsid w:val="00054DC6"/>
    <w:rsid w:val="00055A0A"/>
    <w:rsid w:val="0005621C"/>
    <w:rsid w:val="000571AB"/>
    <w:rsid w:val="00061486"/>
    <w:rsid w:val="00061B3A"/>
    <w:rsid w:val="00063783"/>
    <w:rsid w:val="000645B1"/>
    <w:rsid w:val="000647E0"/>
    <w:rsid w:val="00064A8D"/>
    <w:rsid w:val="000706F0"/>
    <w:rsid w:val="0007310F"/>
    <w:rsid w:val="0007325E"/>
    <w:rsid w:val="000733AF"/>
    <w:rsid w:val="00074A02"/>
    <w:rsid w:val="00074EEC"/>
    <w:rsid w:val="00075664"/>
    <w:rsid w:val="00076B91"/>
    <w:rsid w:val="000777B6"/>
    <w:rsid w:val="0008087F"/>
    <w:rsid w:val="00083DA8"/>
    <w:rsid w:val="00085151"/>
    <w:rsid w:val="00085477"/>
    <w:rsid w:val="00085E50"/>
    <w:rsid w:val="00086AD8"/>
    <w:rsid w:val="00087328"/>
    <w:rsid w:val="0008781C"/>
    <w:rsid w:val="00087D94"/>
    <w:rsid w:val="00090E9C"/>
    <w:rsid w:val="00091599"/>
    <w:rsid w:val="00092B88"/>
    <w:rsid w:val="0009418F"/>
    <w:rsid w:val="00096F3D"/>
    <w:rsid w:val="00097DFE"/>
    <w:rsid w:val="000A0342"/>
    <w:rsid w:val="000A334A"/>
    <w:rsid w:val="000A696F"/>
    <w:rsid w:val="000A76A7"/>
    <w:rsid w:val="000B130C"/>
    <w:rsid w:val="000B1B17"/>
    <w:rsid w:val="000B1E93"/>
    <w:rsid w:val="000B3A63"/>
    <w:rsid w:val="000B736B"/>
    <w:rsid w:val="000C27BE"/>
    <w:rsid w:val="000C2C29"/>
    <w:rsid w:val="000C2D79"/>
    <w:rsid w:val="000C3867"/>
    <w:rsid w:val="000C50FB"/>
    <w:rsid w:val="000C5479"/>
    <w:rsid w:val="000D0784"/>
    <w:rsid w:val="000D21CE"/>
    <w:rsid w:val="000D4AB1"/>
    <w:rsid w:val="000D57CE"/>
    <w:rsid w:val="000D7014"/>
    <w:rsid w:val="000E06BA"/>
    <w:rsid w:val="000E093E"/>
    <w:rsid w:val="000E1780"/>
    <w:rsid w:val="000E1937"/>
    <w:rsid w:val="000E1BF9"/>
    <w:rsid w:val="000E2D3C"/>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896"/>
    <w:rsid w:val="0011097A"/>
    <w:rsid w:val="00115363"/>
    <w:rsid w:val="00115397"/>
    <w:rsid w:val="001155E9"/>
    <w:rsid w:val="00115CF6"/>
    <w:rsid w:val="00117441"/>
    <w:rsid w:val="00117FC1"/>
    <w:rsid w:val="00121AA5"/>
    <w:rsid w:val="00123875"/>
    <w:rsid w:val="001240F6"/>
    <w:rsid w:val="001242B3"/>
    <w:rsid w:val="00126E0A"/>
    <w:rsid w:val="001311FE"/>
    <w:rsid w:val="00131250"/>
    <w:rsid w:val="00132B8D"/>
    <w:rsid w:val="00133AD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53C0"/>
    <w:rsid w:val="0018000A"/>
    <w:rsid w:val="001830F6"/>
    <w:rsid w:val="0018339C"/>
    <w:rsid w:val="00184395"/>
    <w:rsid w:val="001847F2"/>
    <w:rsid w:val="001848E1"/>
    <w:rsid w:val="0018511E"/>
    <w:rsid w:val="00185660"/>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2FD7"/>
    <w:rsid w:val="001B3D7A"/>
    <w:rsid w:val="001B5C43"/>
    <w:rsid w:val="001B71EC"/>
    <w:rsid w:val="001B7896"/>
    <w:rsid w:val="001B7E5C"/>
    <w:rsid w:val="001B7F16"/>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4C3A"/>
    <w:rsid w:val="001E5222"/>
    <w:rsid w:val="001F1161"/>
    <w:rsid w:val="001F253C"/>
    <w:rsid w:val="001F371F"/>
    <w:rsid w:val="001F4226"/>
    <w:rsid w:val="001F51B8"/>
    <w:rsid w:val="001F792F"/>
    <w:rsid w:val="001F7E51"/>
    <w:rsid w:val="00201497"/>
    <w:rsid w:val="002015BA"/>
    <w:rsid w:val="00202182"/>
    <w:rsid w:val="00202816"/>
    <w:rsid w:val="00204271"/>
    <w:rsid w:val="00207979"/>
    <w:rsid w:val="002129AA"/>
    <w:rsid w:val="00220A9A"/>
    <w:rsid w:val="00220CC3"/>
    <w:rsid w:val="00222D25"/>
    <w:rsid w:val="002236BB"/>
    <w:rsid w:val="0022546A"/>
    <w:rsid w:val="00225E61"/>
    <w:rsid w:val="00226621"/>
    <w:rsid w:val="00226734"/>
    <w:rsid w:val="00227CB2"/>
    <w:rsid w:val="00230A84"/>
    <w:rsid w:val="00230F68"/>
    <w:rsid w:val="00231A20"/>
    <w:rsid w:val="00232C68"/>
    <w:rsid w:val="00232EF4"/>
    <w:rsid w:val="00233848"/>
    <w:rsid w:val="00234A94"/>
    <w:rsid w:val="002363CF"/>
    <w:rsid w:val="002370D9"/>
    <w:rsid w:val="00240F33"/>
    <w:rsid w:val="0024422C"/>
    <w:rsid w:val="00244246"/>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67C6E"/>
    <w:rsid w:val="002723CA"/>
    <w:rsid w:val="002737E3"/>
    <w:rsid w:val="002753A4"/>
    <w:rsid w:val="0027591F"/>
    <w:rsid w:val="002801BA"/>
    <w:rsid w:val="00280D2E"/>
    <w:rsid w:val="00281407"/>
    <w:rsid w:val="00281B16"/>
    <w:rsid w:val="00284633"/>
    <w:rsid w:val="002849FB"/>
    <w:rsid w:val="002864B1"/>
    <w:rsid w:val="00287800"/>
    <w:rsid w:val="00287DFA"/>
    <w:rsid w:val="00290D68"/>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5F05"/>
    <w:rsid w:val="002B773A"/>
    <w:rsid w:val="002B7E91"/>
    <w:rsid w:val="002C0211"/>
    <w:rsid w:val="002C3D2A"/>
    <w:rsid w:val="002C4F88"/>
    <w:rsid w:val="002C6652"/>
    <w:rsid w:val="002C6B1B"/>
    <w:rsid w:val="002D0D8C"/>
    <w:rsid w:val="002D35D1"/>
    <w:rsid w:val="002D36BA"/>
    <w:rsid w:val="002D39D2"/>
    <w:rsid w:val="002D405E"/>
    <w:rsid w:val="002D4537"/>
    <w:rsid w:val="002D4D76"/>
    <w:rsid w:val="002E004E"/>
    <w:rsid w:val="002E10CA"/>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7D1"/>
    <w:rsid w:val="0032080C"/>
    <w:rsid w:val="003241F3"/>
    <w:rsid w:val="0032502D"/>
    <w:rsid w:val="00325F88"/>
    <w:rsid w:val="00326440"/>
    <w:rsid w:val="00330033"/>
    <w:rsid w:val="00330A3D"/>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75AF"/>
    <w:rsid w:val="0036787A"/>
    <w:rsid w:val="00370ABB"/>
    <w:rsid w:val="003719BA"/>
    <w:rsid w:val="00373103"/>
    <w:rsid w:val="0037380D"/>
    <w:rsid w:val="00374107"/>
    <w:rsid w:val="0037528A"/>
    <w:rsid w:val="00375642"/>
    <w:rsid w:val="003759A9"/>
    <w:rsid w:val="00376F93"/>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0C4A"/>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14BB"/>
    <w:rsid w:val="003F2599"/>
    <w:rsid w:val="003F2EAD"/>
    <w:rsid w:val="003F3905"/>
    <w:rsid w:val="003F3A31"/>
    <w:rsid w:val="003F62DF"/>
    <w:rsid w:val="003F639E"/>
    <w:rsid w:val="003F77E5"/>
    <w:rsid w:val="003F79FC"/>
    <w:rsid w:val="00400710"/>
    <w:rsid w:val="00400EE1"/>
    <w:rsid w:val="004015D2"/>
    <w:rsid w:val="004047BD"/>
    <w:rsid w:val="0040580D"/>
    <w:rsid w:val="00405BE1"/>
    <w:rsid w:val="004071CE"/>
    <w:rsid w:val="00407B8E"/>
    <w:rsid w:val="00412466"/>
    <w:rsid w:val="004135F8"/>
    <w:rsid w:val="00415329"/>
    <w:rsid w:val="00415D36"/>
    <w:rsid w:val="00416476"/>
    <w:rsid w:val="004176F6"/>
    <w:rsid w:val="00423181"/>
    <w:rsid w:val="00425D67"/>
    <w:rsid w:val="00425EC6"/>
    <w:rsid w:val="00427053"/>
    <w:rsid w:val="00427175"/>
    <w:rsid w:val="004302A7"/>
    <w:rsid w:val="00430509"/>
    <w:rsid w:val="00430CDD"/>
    <w:rsid w:val="00432017"/>
    <w:rsid w:val="00433276"/>
    <w:rsid w:val="00434621"/>
    <w:rsid w:val="00435D2B"/>
    <w:rsid w:val="004427DB"/>
    <w:rsid w:val="00446718"/>
    <w:rsid w:val="004511DB"/>
    <w:rsid w:val="00451F0C"/>
    <w:rsid w:val="0045260A"/>
    <w:rsid w:val="00453A06"/>
    <w:rsid w:val="0045627A"/>
    <w:rsid w:val="00462E55"/>
    <w:rsid w:val="004637BE"/>
    <w:rsid w:val="0046556D"/>
    <w:rsid w:val="004663DB"/>
    <w:rsid w:val="0046706E"/>
    <w:rsid w:val="0047075A"/>
    <w:rsid w:val="0047211C"/>
    <w:rsid w:val="00473D7E"/>
    <w:rsid w:val="00476484"/>
    <w:rsid w:val="0047755F"/>
    <w:rsid w:val="00480D9D"/>
    <w:rsid w:val="00482E6F"/>
    <w:rsid w:val="004841B8"/>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682"/>
    <w:rsid w:val="004B6826"/>
    <w:rsid w:val="004C0432"/>
    <w:rsid w:val="004C3DFC"/>
    <w:rsid w:val="004C53C7"/>
    <w:rsid w:val="004C5519"/>
    <w:rsid w:val="004C7559"/>
    <w:rsid w:val="004D0931"/>
    <w:rsid w:val="004D1C99"/>
    <w:rsid w:val="004D1E39"/>
    <w:rsid w:val="004D2DE8"/>
    <w:rsid w:val="004D3A9B"/>
    <w:rsid w:val="004D3F2F"/>
    <w:rsid w:val="004E0679"/>
    <w:rsid w:val="004E0EF8"/>
    <w:rsid w:val="004E2AF2"/>
    <w:rsid w:val="004E3257"/>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22EF"/>
    <w:rsid w:val="005024D2"/>
    <w:rsid w:val="00503A3C"/>
    <w:rsid w:val="00504966"/>
    <w:rsid w:val="005056EC"/>
    <w:rsid w:val="00505E53"/>
    <w:rsid w:val="00506811"/>
    <w:rsid w:val="00507223"/>
    <w:rsid w:val="0051092E"/>
    <w:rsid w:val="005113B7"/>
    <w:rsid w:val="005126BD"/>
    <w:rsid w:val="00512B2B"/>
    <w:rsid w:val="00513D8B"/>
    <w:rsid w:val="005143D6"/>
    <w:rsid w:val="0051449B"/>
    <w:rsid w:val="00515E22"/>
    <w:rsid w:val="00515E40"/>
    <w:rsid w:val="0051638C"/>
    <w:rsid w:val="00520160"/>
    <w:rsid w:val="00520533"/>
    <w:rsid w:val="00520A94"/>
    <w:rsid w:val="0052230C"/>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1DBA"/>
    <w:rsid w:val="00543BF0"/>
    <w:rsid w:val="0054451D"/>
    <w:rsid w:val="00544C8E"/>
    <w:rsid w:val="005472CB"/>
    <w:rsid w:val="00551D71"/>
    <w:rsid w:val="00552C64"/>
    <w:rsid w:val="00552E83"/>
    <w:rsid w:val="00554B2D"/>
    <w:rsid w:val="00556B6C"/>
    <w:rsid w:val="00561664"/>
    <w:rsid w:val="00562E8F"/>
    <w:rsid w:val="00563467"/>
    <w:rsid w:val="0056658C"/>
    <w:rsid w:val="00567572"/>
    <w:rsid w:val="0057106D"/>
    <w:rsid w:val="00572009"/>
    <w:rsid w:val="00573AF9"/>
    <w:rsid w:val="00573EA9"/>
    <w:rsid w:val="00574FB5"/>
    <w:rsid w:val="00577164"/>
    <w:rsid w:val="005779B4"/>
    <w:rsid w:val="00581E19"/>
    <w:rsid w:val="00583C51"/>
    <w:rsid w:val="005874A8"/>
    <w:rsid w:val="00594065"/>
    <w:rsid w:val="00595265"/>
    <w:rsid w:val="00596A15"/>
    <w:rsid w:val="00596CBC"/>
    <w:rsid w:val="00596DEA"/>
    <w:rsid w:val="005974BB"/>
    <w:rsid w:val="005A0038"/>
    <w:rsid w:val="005A054A"/>
    <w:rsid w:val="005A1AB1"/>
    <w:rsid w:val="005A2351"/>
    <w:rsid w:val="005A3D5D"/>
    <w:rsid w:val="005A7AA5"/>
    <w:rsid w:val="005B1BA4"/>
    <w:rsid w:val="005B2209"/>
    <w:rsid w:val="005B31C1"/>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D"/>
    <w:rsid w:val="005F6E8B"/>
    <w:rsid w:val="005F7314"/>
    <w:rsid w:val="00600FEB"/>
    <w:rsid w:val="00602A64"/>
    <w:rsid w:val="0060366A"/>
    <w:rsid w:val="00605764"/>
    <w:rsid w:val="006117BA"/>
    <w:rsid w:val="0061271E"/>
    <w:rsid w:val="00613FA6"/>
    <w:rsid w:val="00615309"/>
    <w:rsid w:val="00616507"/>
    <w:rsid w:val="00617F65"/>
    <w:rsid w:val="006204E4"/>
    <w:rsid w:val="006226D0"/>
    <w:rsid w:val="006235C7"/>
    <w:rsid w:val="00624023"/>
    <w:rsid w:val="00625C55"/>
    <w:rsid w:val="00625CD7"/>
    <w:rsid w:val="00627B29"/>
    <w:rsid w:val="0063099F"/>
    <w:rsid w:val="00631D99"/>
    <w:rsid w:val="00632F51"/>
    <w:rsid w:val="00633ED8"/>
    <w:rsid w:val="00634744"/>
    <w:rsid w:val="00635543"/>
    <w:rsid w:val="00635B40"/>
    <w:rsid w:val="00636AD9"/>
    <w:rsid w:val="0063771F"/>
    <w:rsid w:val="00637D40"/>
    <w:rsid w:val="006402AC"/>
    <w:rsid w:val="00640988"/>
    <w:rsid w:val="006436D1"/>
    <w:rsid w:val="00652E61"/>
    <w:rsid w:val="00653B6C"/>
    <w:rsid w:val="00653B76"/>
    <w:rsid w:val="00655658"/>
    <w:rsid w:val="00655760"/>
    <w:rsid w:val="00656231"/>
    <w:rsid w:val="00657C5E"/>
    <w:rsid w:val="00660F21"/>
    <w:rsid w:val="00663A2F"/>
    <w:rsid w:val="006701A3"/>
    <w:rsid w:val="00670976"/>
    <w:rsid w:val="00670CD3"/>
    <w:rsid w:val="00671655"/>
    <w:rsid w:val="00671C15"/>
    <w:rsid w:val="00672F61"/>
    <w:rsid w:val="0067453D"/>
    <w:rsid w:val="00675762"/>
    <w:rsid w:val="0067649C"/>
    <w:rsid w:val="00676C9D"/>
    <w:rsid w:val="00680CDA"/>
    <w:rsid w:val="00685B66"/>
    <w:rsid w:val="00686274"/>
    <w:rsid w:val="006873B0"/>
    <w:rsid w:val="006878DD"/>
    <w:rsid w:val="00687BA2"/>
    <w:rsid w:val="00691CFC"/>
    <w:rsid w:val="0069334B"/>
    <w:rsid w:val="006960C7"/>
    <w:rsid w:val="00696E33"/>
    <w:rsid w:val="00697E24"/>
    <w:rsid w:val="00697F0A"/>
    <w:rsid w:val="006A0044"/>
    <w:rsid w:val="006A0A11"/>
    <w:rsid w:val="006A375E"/>
    <w:rsid w:val="006A4E97"/>
    <w:rsid w:val="006B0582"/>
    <w:rsid w:val="006B0719"/>
    <w:rsid w:val="006B0980"/>
    <w:rsid w:val="006B31F1"/>
    <w:rsid w:val="006B34FD"/>
    <w:rsid w:val="006B63C1"/>
    <w:rsid w:val="006B7612"/>
    <w:rsid w:val="006C0FF7"/>
    <w:rsid w:val="006C2832"/>
    <w:rsid w:val="006C2D20"/>
    <w:rsid w:val="006C3B32"/>
    <w:rsid w:val="006C4589"/>
    <w:rsid w:val="006C6A28"/>
    <w:rsid w:val="006C6D72"/>
    <w:rsid w:val="006D0A29"/>
    <w:rsid w:val="006D1D2F"/>
    <w:rsid w:val="006D42EB"/>
    <w:rsid w:val="006D5936"/>
    <w:rsid w:val="006D5FEE"/>
    <w:rsid w:val="006E00A4"/>
    <w:rsid w:val="006E1597"/>
    <w:rsid w:val="006E3B41"/>
    <w:rsid w:val="006E4B78"/>
    <w:rsid w:val="006E503B"/>
    <w:rsid w:val="006E7A21"/>
    <w:rsid w:val="006F1368"/>
    <w:rsid w:val="006F2450"/>
    <w:rsid w:val="006F4F95"/>
    <w:rsid w:val="006F62D4"/>
    <w:rsid w:val="006F702D"/>
    <w:rsid w:val="006F7291"/>
    <w:rsid w:val="006F7E20"/>
    <w:rsid w:val="00700002"/>
    <w:rsid w:val="00700AC1"/>
    <w:rsid w:val="0070168D"/>
    <w:rsid w:val="00702478"/>
    <w:rsid w:val="007036ED"/>
    <w:rsid w:val="00706510"/>
    <w:rsid w:val="00710902"/>
    <w:rsid w:val="00710FC2"/>
    <w:rsid w:val="007151A0"/>
    <w:rsid w:val="00716D16"/>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02A6"/>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49A9"/>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4B8E"/>
    <w:rsid w:val="007A5890"/>
    <w:rsid w:val="007A68B9"/>
    <w:rsid w:val="007A7EC7"/>
    <w:rsid w:val="007B0D2A"/>
    <w:rsid w:val="007B1540"/>
    <w:rsid w:val="007B1765"/>
    <w:rsid w:val="007B1E76"/>
    <w:rsid w:val="007B3D52"/>
    <w:rsid w:val="007B5F40"/>
    <w:rsid w:val="007B6335"/>
    <w:rsid w:val="007B7371"/>
    <w:rsid w:val="007C09BD"/>
    <w:rsid w:val="007C0AE5"/>
    <w:rsid w:val="007C16B6"/>
    <w:rsid w:val="007C1D0B"/>
    <w:rsid w:val="007C28E2"/>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EDA"/>
    <w:rsid w:val="007F4607"/>
    <w:rsid w:val="007F6B23"/>
    <w:rsid w:val="007F71DD"/>
    <w:rsid w:val="007F745C"/>
    <w:rsid w:val="00800259"/>
    <w:rsid w:val="00800B14"/>
    <w:rsid w:val="00801837"/>
    <w:rsid w:val="0080210D"/>
    <w:rsid w:val="00802247"/>
    <w:rsid w:val="00802601"/>
    <w:rsid w:val="008041D3"/>
    <w:rsid w:val="00805746"/>
    <w:rsid w:val="008062FA"/>
    <w:rsid w:val="00810377"/>
    <w:rsid w:val="00811EF1"/>
    <w:rsid w:val="0081399E"/>
    <w:rsid w:val="00814084"/>
    <w:rsid w:val="008142ED"/>
    <w:rsid w:val="00815213"/>
    <w:rsid w:val="00817C83"/>
    <w:rsid w:val="00820625"/>
    <w:rsid w:val="0082260B"/>
    <w:rsid w:val="008231E4"/>
    <w:rsid w:val="00823383"/>
    <w:rsid w:val="00826136"/>
    <w:rsid w:val="008273EE"/>
    <w:rsid w:val="00831076"/>
    <w:rsid w:val="00832F91"/>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2B5"/>
    <w:rsid w:val="00864447"/>
    <w:rsid w:val="00864C7E"/>
    <w:rsid w:val="00865321"/>
    <w:rsid w:val="00865358"/>
    <w:rsid w:val="00865B01"/>
    <w:rsid w:val="00865F98"/>
    <w:rsid w:val="00867AE7"/>
    <w:rsid w:val="00867D23"/>
    <w:rsid w:val="00867E6E"/>
    <w:rsid w:val="008702C7"/>
    <w:rsid w:val="0087079B"/>
    <w:rsid w:val="008712E3"/>
    <w:rsid w:val="008716CD"/>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79"/>
    <w:rsid w:val="008A1B3A"/>
    <w:rsid w:val="008A33C3"/>
    <w:rsid w:val="008A5EF3"/>
    <w:rsid w:val="008A6311"/>
    <w:rsid w:val="008A7AFB"/>
    <w:rsid w:val="008B089C"/>
    <w:rsid w:val="008B0AA9"/>
    <w:rsid w:val="008B2170"/>
    <w:rsid w:val="008B2DBB"/>
    <w:rsid w:val="008B5569"/>
    <w:rsid w:val="008B6437"/>
    <w:rsid w:val="008B6790"/>
    <w:rsid w:val="008B6FDB"/>
    <w:rsid w:val="008C1CBA"/>
    <w:rsid w:val="008C1F45"/>
    <w:rsid w:val="008C484A"/>
    <w:rsid w:val="008C5E09"/>
    <w:rsid w:val="008C6083"/>
    <w:rsid w:val="008C6BBE"/>
    <w:rsid w:val="008D170A"/>
    <w:rsid w:val="008D2004"/>
    <w:rsid w:val="008D2732"/>
    <w:rsid w:val="008D284E"/>
    <w:rsid w:val="008D31BC"/>
    <w:rsid w:val="008D3515"/>
    <w:rsid w:val="008D6E3C"/>
    <w:rsid w:val="008E0761"/>
    <w:rsid w:val="008E14E3"/>
    <w:rsid w:val="008E176B"/>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4E65"/>
    <w:rsid w:val="0091520D"/>
    <w:rsid w:val="00920A8F"/>
    <w:rsid w:val="00920C82"/>
    <w:rsid w:val="009236F3"/>
    <w:rsid w:val="009254A1"/>
    <w:rsid w:val="00925880"/>
    <w:rsid w:val="009258EB"/>
    <w:rsid w:val="00930A60"/>
    <w:rsid w:val="0093223B"/>
    <w:rsid w:val="00934159"/>
    <w:rsid w:val="00934D01"/>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3E8C"/>
    <w:rsid w:val="009640C8"/>
    <w:rsid w:val="00964A5E"/>
    <w:rsid w:val="00964C1B"/>
    <w:rsid w:val="0096644E"/>
    <w:rsid w:val="00967A29"/>
    <w:rsid w:val="0097082A"/>
    <w:rsid w:val="00972CF0"/>
    <w:rsid w:val="00972E96"/>
    <w:rsid w:val="009735C5"/>
    <w:rsid w:val="009754D6"/>
    <w:rsid w:val="00980663"/>
    <w:rsid w:val="009812FA"/>
    <w:rsid w:val="009815E9"/>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B73B9"/>
    <w:rsid w:val="009C0988"/>
    <w:rsid w:val="009C0FB8"/>
    <w:rsid w:val="009C1E7B"/>
    <w:rsid w:val="009C270D"/>
    <w:rsid w:val="009C4AF0"/>
    <w:rsid w:val="009C4AF5"/>
    <w:rsid w:val="009C4D13"/>
    <w:rsid w:val="009C714B"/>
    <w:rsid w:val="009D069F"/>
    <w:rsid w:val="009D071F"/>
    <w:rsid w:val="009D0F5F"/>
    <w:rsid w:val="009D3CCB"/>
    <w:rsid w:val="009D4879"/>
    <w:rsid w:val="009D510E"/>
    <w:rsid w:val="009D54B9"/>
    <w:rsid w:val="009D5734"/>
    <w:rsid w:val="009D6E10"/>
    <w:rsid w:val="009E051E"/>
    <w:rsid w:val="009E0E5D"/>
    <w:rsid w:val="009E3208"/>
    <w:rsid w:val="009E343E"/>
    <w:rsid w:val="009E35C3"/>
    <w:rsid w:val="009E3ED7"/>
    <w:rsid w:val="009E5ED0"/>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3296"/>
    <w:rsid w:val="00A24028"/>
    <w:rsid w:val="00A25103"/>
    <w:rsid w:val="00A27168"/>
    <w:rsid w:val="00A30D37"/>
    <w:rsid w:val="00A30F58"/>
    <w:rsid w:val="00A31267"/>
    <w:rsid w:val="00A31A6B"/>
    <w:rsid w:val="00A3447B"/>
    <w:rsid w:val="00A3607E"/>
    <w:rsid w:val="00A364A3"/>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5684"/>
    <w:rsid w:val="00A55A03"/>
    <w:rsid w:val="00A60806"/>
    <w:rsid w:val="00A60A04"/>
    <w:rsid w:val="00A630A6"/>
    <w:rsid w:val="00A633C0"/>
    <w:rsid w:val="00A63E8B"/>
    <w:rsid w:val="00A64F86"/>
    <w:rsid w:val="00A66A26"/>
    <w:rsid w:val="00A67D24"/>
    <w:rsid w:val="00A71E30"/>
    <w:rsid w:val="00A762C8"/>
    <w:rsid w:val="00A80E88"/>
    <w:rsid w:val="00A84CF2"/>
    <w:rsid w:val="00A85456"/>
    <w:rsid w:val="00A8577D"/>
    <w:rsid w:val="00A85AE0"/>
    <w:rsid w:val="00A86676"/>
    <w:rsid w:val="00A87D5D"/>
    <w:rsid w:val="00A9231C"/>
    <w:rsid w:val="00A93AF7"/>
    <w:rsid w:val="00A970EF"/>
    <w:rsid w:val="00A974C6"/>
    <w:rsid w:val="00A979FF"/>
    <w:rsid w:val="00AA0647"/>
    <w:rsid w:val="00AA06AF"/>
    <w:rsid w:val="00AA2D44"/>
    <w:rsid w:val="00AA61CD"/>
    <w:rsid w:val="00AA6D6B"/>
    <w:rsid w:val="00AB13C3"/>
    <w:rsid w:val="00AB1999"/>
    <w:rsid w:val="00AB2785"/>
    <w:rsid w:val="00AB3142"/>
    <w:rsid w:val="00AB3E71"/>
    <w:rsid w:val="00AB7C60"/>
    <w:rsid w:val="00AC0E50"/>
    <w:rsid w:val="00AC1685"/>
    <w:rsid w:val="00AC298D"/>
    <w:rsid w:val="00AC4741"/>
    <w:rsid w:val="00AC515F"/>
    <w:rsid w:val="00AC52DD"/>
    <w:rsid w:val="00AC6FCC"/>
    <w:rsid w:val="00AC7CD1"/>
    <w:rsid w:val="00AC7F4F"/>
    <w:rsid w:val="00AC7FA9"/>
    <w:rsid w:val="00AC7FD4"/>
    <w:rsid w:val="00AD0766"/>
    <w:rsid w:val="00AD0F10"/>
    <w:rsid w:val="00AD1864"/>
    <w:rsid w:val="00AD1F12"/>
    <w:rsid w:val="00AD2D15"/>
    <w:rsid w:val="00AD2F74"/>
    <w:rsid w:val="00AD3157"/>
    <w:rsid w:val="00AD50E5"/>
    <w:rsid w:val="00AD56FF"/>
    <w:rsid w:val="00AE2A75"/>
    <w:rsid w:val="00AE34EE"/>
    <w:rsid w:val="00AE37F6"/>
    <w:rsid w:val="00AE4303"/>
    <w:rsid w:val="00AE526B"/>
    <w:rsid w:val="00AE5A91"/>
    <w:rsid w:val="00AF0347"/>
    <w:rsid w:val="00AF15D5"/>
    <w:rsid w:val="00AF28FB"/>
    <w:rsid w:val="00AF40D4"/>
    <w:rsid w:val="00AF47C6"/>
    <w:rsid w:val="00AF4B65"/>
    <w:rsid w:val="00B00EC6"/>
    <w:rsid w:val="00B011E5"/>
    <w:rsid w:val="00B01CCC"/>
    <w:rsid w:val="00B01DED"/>
    <w:rsid w:val="00B01E0C"/>
    <w:rsid w:val="00B05565"/>
    <w:rsid w:val="00B06918"/>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27BAD"/>
    <w:rsid w:val="00B30910"/>
    <w:rsid w:val="00B30DA8"/>
    <w:rsid w:val="00B33D34"/>
    <w:rsid w:val="00B340F8"/>
    <w:rsid w:val="00B35D69"/>
    <w:rsid w:val="00B414AF"/>
    <w:rsid w:val="00B42C0C"/>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3B91"/>
    <w:rsid w:val="00B743A4"/>
    <w:rsid w:val="00B75037"/>
    <w:rsid w:val="00B76564"/>
    <w:rsid w:val="00B81962"/>
    <w:rsid w:val="00B8239A"/>
    <w:rsid w:val="00B82B03"/>
    <w:rsid w:val="00B830FB"/>
    <w:rsid w:val="00B8624C"/>
    <w:rsid w:val="00B9091F"/>
    <w:rsid w:val="00B92175"/>
    <w:rsid w:val="00B92CCB"/>
    <w:rsid w:val="00B92E3C"/>
    <w:rsid w:val="00B930EF"/>
    <w:rsid w:val="00B932FB"/>
    <w:rsid w:val="00B93446"/>
    <w:rsid w:val="00B93C61"/>
    <w:rsid w:val="00B95599"/>
    <w:rsid w:val="00B9581C"/>
    <w:rsid w:val="00B96BE8"/>
    <w:rsid w:val="00B978A1"/>
    <w:rsid w:val="00BA2136"/>
    <w:rsid w:val="00BA262C"/>
    <w:rsid w:val="00BA3424"/>
    <w:rsid w:val="00BA4E18"/>
    <w:rsid w:val="00BA603E"/>
    <w:rsid w:val="00BA69A1"/>
    <w:rsid w:val="00BB0A44"/>
    <w:rsid w:val="00BB28F7"/>
    <w:rsid w:val="00BB2D7B"/>
    <w:rsid w:val="00BB5AE8"/>
    <w:rsid w:val="00BB5F2B"/>
    <w:rsid w:val="00BB6C70"/>
    <w:rsid w:val="00BB6D5B"/>
    <w:rsid w:val="00BB6DE9"/>
    <w:rsid w:val="00BC0244"/>
    <w:rsid w:val="00BC0361"/>
    <w:rsid w:val="00BC0ABF"/>
    <w:rsid w:val="00BC7922"/>
    <w:rsid w:val="00BD0DD3"/>
    <w:rsid w:val="00BD0FCA"/>
    <w:rsid w:val="00BD5CD7"/>
    <w:rsid w:val="00BD679D"/>
    <w:rsid w:val="00BE1B6E"/>
    <w:rsid w:val="00BE1C4B"/>
    <w:rsid w:val="00BE2702"/>
    <w:rsid w:val="00BE2E3D"/>
    <w:rsid w:val="00BE3B53"/>
    <w:rsid w:val="00BE4EB5"/>
    <w:rsid w:val="00BE5BF9"/>
    <w:rsid w:val="00BE5CAE"/>
    <w:rsid w:val="00BE70D3"/>
    <w:rsid w:val="00BE7D99"/>
    <w:rsid w:val="00BF43F0"/>
    <w:rsid w:val="00BF516A"/>
    <w:rsid w:val="00BF6B59"/>
    <w:rsid w:val="00BF71F9"/>
    <w:rsid w:val="00C036B5"/>
    <w:rsid w:val="00C03DB7"/>
    <w:rsid w:val="00C056EC"/>
    <w:rsid w:val="00C075B1"/>
    <w:rsid w:val="00C105F6"/>
    <w:rsid w:val="00C10F28"/>
    <w:rsid w:val="00C123EA"/>
    <w:rsid w:val="00C13EA6"/>
    <w:rsid w:val="00C1468B"/>
    <w:rsid w:val="00C16DD5"/>
    <w:rsid w:val="00C2677C"/>
    <w:rsid w:val="00C30099"/>
    <w:rsid w:val="00C30A70"/>
    <w:rsid w:val="00C30D7C"/>
    <w:rsid w:val="00C3243F"/>
    <w:rsid w:val="00C32D15"/>
    <w:rsid w:val="00C341AE"/>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48DA"/>
    <w:rsid w:val="00C56AC0"/>
    <w:rsid w:val="00C607C4"/>
    <w:rsid w:val="00C61C32"/>
    <w:rsid w:val="00C626B1"/>
    <w:rsid w:val="00C63858"/>
    <w:rsid w:val="00C640B6"/>
    <w:rsid w:val="00C65BE5"/>
    <w:rsid w:val="00C662D9"/>
    <w:rsid w:val="00C66AFA"/>
    <w:rsid w:val="00C67741"/>
    <w:rsid w:val="00C70BD8"/>
    <w:rsid w:val="00C730E6"/>
    <w:rsid w:val="00C74CC5"/>
    <w:rsid w:val="00C7564C"/>
    <w:rsid w:val="00C760E6"/>
    <w:rsid w:val="00C776FD"/>
    <w:rsid w:val="00C8048A"/>
    <w:rsid w:val="00C80BA1"/>
    <w:rsid w:val="00C81A2F"/>
    <w:rsid w:val="00C82C1F"/>
    <w:rsid w:val="00C83388"/>
    <w:rsid w:val="00C83AE6"/>
    <w:rsid w:val="00C840F3"/>
    <w:rsid w:val="00C85267"/>
    <w:rsid w:val="00C85CAB"/>
    <w:rsid w:val="00C863DB"/>
    <w:rsid w:val="00C86533"/>
    <w:rsid w:val="00C90742"/>
    <w:rsid w:val="00C91D0D"/>
    <w:rsid w:val="00C95A8E"/>
    <w:rsid w:val="00C966DB"/>
    <w:rsid w:val="00C969C7"/>
    <w:rsid w:val="00C97E76"/>
    <w:rsid w:val="00CA04D7"/>
    <w:rsid w:val="00CA09CD"/>
    <w:rsid w:val="00CA0EAD"/>
    <w:rsid w:val="00CA133B"/>
    <w:rsid w:val="00CA1637"/>
    <w:rsid w:val="00CA280B"/>
    <w:rsid w:val="00CA2C63"/>
    <w:rsid w:val="00CA2CCB"/>
    <w:rsid w:val="00CA49AC"/>
    <w:rsid w:val="00CA4CC8"/>
    <w:rsid w:val="00CA5746"/>
    <w:rsid w:val="00CA628E"/>
    <w:rsid w:val="00CA7D8D"/>
    <w:rsid w:val="00CB08F6"/>
    <w:rsid w:val="00CB09FF"/>
    <w:rsid w:val="00CB4ADC"/>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0090"/>
    <w:rsid w:val="00CF20AB"/>
    <w:rsid w:val="00CF5BD4"/>
    <w:rsid w:val="00CF6623"/>
    <w:rsid w:val="00CF718E"/>
    <w:rsid w:val="00D02961"/>
    <w:rsid w:val="00D02F59"/>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13C7"/>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3BBD"/>
    <w:rsid w:val="00D8532D"/>
    <w:rsid w:val="00D863AA"/>
    <w:rsid w:val="00D864AA"/>
    <w:rsid w:val="00D87336"/>
    <w:rsid w:val="00D90245"/>
    <w:rsid w:val="00D90960"/>
    <w:rsid w:val="00D909B3"/>
    <w:rsid w:val="00D90DA7"/>
    <w:rsid w:val="00D917A6"/>
    <w:rsid w:val="00D91B55"/>
    <w:rsid w:val="00D92BDE"/>
    <w:rsid w:val="00D9301A"/>
    <w:rsid w:val="00D96765"/>
    <w:rsid w:val="00D97A64"/>
    <w:rsid w:val="00DA065D"/>
    <w:rsid w:val="00DA0CD0"/>
    <w:rsid w:val="00DA12E2"/>
    <w:rsid w:val="00DA1933"/>
    <w:rsid w:val="00DA26B5"/>
    <w:rsid w:val="00DA2EFF"/>
    <w:rsid w:val="00DA340A"/>
    <w:rsid w:val="00DA590A"/>
    <w:rsid w:val="00DA6667"/>
    <w:rsid w:val="00DA6AD8"/>
    <w:rsid w:val="00DA6B65"/>
    <w:rsid w:val="00DA73C0"/>
    <w:rsid w:val="00DB051D"/>
    <w:rsid w:val="00DB0D3C"/>
    <w:rsid w:val="00DB12E0"/>
    <w:rsid w:val="00DB1CB0"/>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D7A03"/>
    <w:rsid w:val="00DE0226"/>
    <w:rsid w:val="00DE0904"/>
    <w:rsid w:val="00DE2DDA"/>
    <w:rsid w:val="00DE3538"/>
    <w:rsid w:val="00DE44E0"/>
    <w:rsid w:val="00DE6B2A"/>
    <w:rsid w:val="00DE7789"/>
    <w:rsid w:val="00DE7A68"/>
    <w:rsid w:val="00DF243F"/>
    <w:rsid w:val="00DF2B17"/>
    <w:rsid w:val="00DF2C52"/>
    <w:rsid w:val="00DF56C5"/>
    <w:rsid w:val="00DF62AE"/>
    <w:rsid w:val="00DF6748"/>
    <w:rsid w:val="00DF7A60"/>
    <w:rsid w:val="00E00995"/>
    <w:rsid w:val="00E015E4"/>
    <w:rsid w:val="00E022EF"/>
    <w:rsid w:val="00E02908"/>
    <w:rsid w:val="00E04A2E"/>
    <w:rsid w:val="00E04AF0"/>
    <w:rsid w:val="00E05353"/>
    <w:rsid w:val="00E053C5"/>
    <w:rsid w:val="00E07AE9"/>
    <w:rsid w:val="00E1022F"/>
    <w:rsid w:val="00E123DB"/>
    <w:rsid w:val="00E136A2"/>
    <w:rsid w:val="00E14295"/>
    <w:rsid w:val="00E1441E"/>
    <w:rsid w:val="00E16C35"/>
    <w:rsid w:val="00E17842"/>
    <w:rsid w:val="00E21583"/>
    <w:rsid w:val="00E2180E"/>
    <w:rsid w:val="00E2243B"/>
    <w:rsid w:val="00E2267E"/>
    <w:rsid w:val="00E2385B"/>
    <w:rsid w:val="00E2413C"/>
    <w:rsid w:val="00E245B8"/>
    <w:rsid w:val="00E256D2"/>
    <w:rsid w:val="00E327CA"/>
    <w:rsid w:val="00E32A93"/>
    <w:rsid w:val="00E33EA5"/>
    <w:rsid w:val="00E34114"/>
    <w:rsid w:val="00E35B3D"/>
    <w:rsid w:val="00E36061"/>
    <w:rsid w:val="00E3624E"/>
    <w:rsid w:val="00E401EA"/>
    <w:rsid w:val="00E41FE4"/>
    <w:rsid w:val="00E42334"/>
    <w:rsid w:val="00E42C1B"/>
    <w:rsid w:val="00E4381B"/>
    <w:rsid w:val="00E44A9C"/>
    <w:rsid w:val="00E458B3"/>
    <w:rsid w:val="00E45CBC"/>
    <w:rsid w:val="00E469C3"/>
    <w:rsid w:val="00E50B70"/>
    <w:rsid w:val="00E518BE"/>
    <w:rsid w:val="00E54BEB"/>
    <w:rsid w:val="00E626C3"/>
    <w:rsid w:val="00E636F2"/>
    <w:rsid w:val="00E66CC1"/>
    <w:rsid w:val="00E67103"/>
    <w:rsid w:val="00E7104C"/>
    <w:rsid w:val="00E71F54"/>
    <w:rsid w:val="00E7322E"/>
    <w:rsid w:val="00E74B00"/>
    <w:rsid w:val="00E76638"/>
    <w:rsid w:val="00E76C0A"/>
    <w:rsid w:val="00E77686"/>
    <w:rsid w:val="00E77B50"/>
    <w:rsid w:val="00E77B67"/>
    <w:rsid w:val="00E8197F"/>
    <w:rsid w:val="00E81F61"/>
    <w:rsid w:val="00E8215C"/>
    <w:rsid w:val="00E84C75"/>
    <w:rsid w:val="00E859DC"/>
    <w:rsid w:val="00E85DA2"/>
    <w:rsid w:val="00E863DE"/>
    <w:rsid w:val="00E87B14"/>
    <w:rsid w:val="00E87D00"/>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4FB1"/>
    <w:rsid w:val="00EA66DF"/>
    <w:rsid w:val="00EA6890"/>
    <w:rsid w:val="00EA6B1D"/>
    <w:rsid w:val="00EA6D85"/>
    <w:rsid w:val="00EA7D89"/>
    <w:rsid w:val="00EA7E85"/>
    <w:rsid w:val="00EB158C"/>
    <w:rsid w:val="00EB343C"/>
    <w:rsid w:val="00EB5026"/>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333B"/>
    <w:rsid w:val="00EF6A26"/>
    <w:rsid w:val="00F0293F"/>
    <w:rsid w:val="00F03951"/>
    <w:rsid w:val="00F04D4C"/>
    <w:rsid w:val="00F058C7"/>
    <w:rsid w:val="00F05BEB"/>
    <w:rsid w:val="00F072A1"/>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21CCC"/>
    <w:rsid w:val="00F22B59"/>
    <w:rsid w:val="00F2473D"/>
    <w:rsid w:val="00F26E31"/>
    <w:rsid w:val="00F272B1"/>
    <w:rsid w:val="00F273B7"/>
    <w:rsid w:val="00F275BC"/>
    <w:rsid w:val="00F3169D"/>
    <w:rsid w:val="00F32CF7"/>
    <w:rsid w:val="00F32FD0"/>
    <w:rsid w:val="00F33801"/>
    <w:rsid w:val="00F34CB6"/>
    <w:rsid w:val="00F361F5"/>
    <w:rsid w:val="00F362E7"/>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0973"/>
    <w:rsid w:val="00F744AD"/>
    <w:rsid w:val="00F74C7A"/>
    <w:rsid w:val="00F7601A"/>
    <w:rsid w:val="00F76A18"/>
    <w:rsid w:val="00F77A0B"/>
    <w:rsid w:val="00F81D14"/>
    <w:rsid w:val="00F84346"/>
    <w:rsid w:val="00F855F8"/>
    <w:rsid w:val="00F85DD0"/>
    <w:rsid w:val="00F86492"/>
    <w:rsid w:val="00F92657"/>
    <w:rsid w:val="00F94011"/>
    <w:rsid w:val="00F954CF"/>
    <w:rsid w:val="00F964F6"/>
    <w:rsid w:val="00FA1115"/>
    <w:rsid w:val="00FA17A3"/>
    <w:rsid w:val="00FA1CC4"/>
    <w:rsid w:val="00FA1EB7"/>
    <w:rsid w:val="00FA2038"/>
    <w:rsid w:val="00FA3AD8"/>
    <w:rsid w:val="00FA458F"/>
    <w:rsid w:val="00FA4C8E"/>
    <w:rsid w:val="00FA5E47"/>
    <w:rsid w:val="00FA63A4"/>
    <w:rsid w:val="00FA6440"/>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2802"/>
    <w:rsid w:val="00FF2F5D"/>
    <w:rsid w:val="00FF318C"/>
    <w:rsid w:val="00FF3EAA"/>
    <w:rsid w:val="00FF4C43"/>
    <w:rsid w:val="00FF70CB"/>
    <w:rsid w:val="32BB6AE4"/>
    <w:rsid w:val="3A0D2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AD6E"/>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5076837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31</TotalTime>
  <Pages>9</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926</cp:revision>
  <cp:lastPrinted>2015-08-11T15:14:00Z</cp:lastPrinted>
  <dcterms:created xsi:type="dcterms:W3CDTF">2024-02-27T05:10:00Z</dcterms:created>
  <dcterms:modified xsi:type="dcterms:W3CDTF">2024-09-07T04:57:00Z</dcterms:modified>
</cp:coreProperties>
</file>