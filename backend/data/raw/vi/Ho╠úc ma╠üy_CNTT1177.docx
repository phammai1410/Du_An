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3B4B30" w14:paraId="75972FE7" w14:textId="77777777" w:rsidTr="007B3ED6">
        <w:trPr>
          <w:jc w:val="center"/>
        </w:trPr>
        <w:tc>
          <w:tcPr>
            <w:tcW w:w="4164" w:type="dxa"/>
          </w:tcPr>
          <w:p w14:paraId="18CADF96" w14:textId="77777777" w:rsidR="005B1BA4" w:rsidRPr="003B4B30" w:rsidRDefault="005B1BA4" w:rsidP="00D83953">
            <w:pPr>
              <w:tabs>
                <w:tab w:val="left" w:pos="720"/>
              </w:tabs>
              <w:spacing w:before="60" w:after="40" w:line="288" w:lineRule="auto"/>
              <w:jc w:val="center"/>
            </w:pPr>
            <w:r w:rsidRPr="003B4B30">
              <w:t>BỘ GIÁO DỤC VÀ ĐÀO TẠO</w:t>
            </w:r>
          </w:p>
          <w:p w14:paraId="39F03A8F" w14:textId="77777777" w:rsidR="005B1BA4" w:rsidRPr="003B4B30" w:rsidRDefault="005B1BA4" w:rsidP="00D83953">
            <w:pPr>
              <w:tabs>
                <w:tab w:val="left" w:pos="720"/>
              </w:tabs>
              <w:spacing w:before="60" w:after="40" w:line="288" w:lineRule="auto"/>
              <w:jc w:val="center"/>
              <w:rPr>
                <w:b/>
              </w:rPr>
            </w:pPr>
            <w:r w:rsidRPr="003B4B30">
              <w:rPr>
                <w:b/>
              </w:rPr>
              <w:t>TRƯỜNG ĐH KINH TẾ QUỐC DÂN</w:t>
            </w:r>
          </w:p>
          <w:p w14:paraId="2BCF0999" w14:textId="5049DC7A" w:rsidR="005B1BA4" w:rsidRPr="003B4B30" w:rsidRDefault="005B1BA4" w:rsidP="007A5890">
            <w:pPr>
              <w:tabs>
                <w:tab w:val="left" w:pos="720"/>
              </w:tabs>
              <w:spacing w:before="60" w:after="40" w:line="288" w:lineRule="auto"/>
              <w:jc w:val="center"/>
              <w:rPr>
                <w:b/>
                <w:lang w:val="vi-VN"/>
              </w:rPr>
            </w:pPr>
            <w:r w:rsidRPr="003B4B30">
              <w:rPr>
                <w:b/>
              </w:rPr>
              <w:t>_______________________</w:t>
            </w:r>
          </w:p>
        </w:tc>
        <w:tc>
          <w:tcPr>
            <w:tcW w:w="5353" w:type="dxa"/>
          </w:tcPr>
          <w:p w14:paraId="40B00A66" w14:textId="77777777" w:rsidR="005B1BA4" w:rsidRPr="003B4B30" w:rsidRDefault="005B1BA4" w:rsidP="00D83953">
            <w:pPr>
              <w:tabs>
                <w:tab w:val="left" w:pos="720"/>
              </w:tabs>
              <w:spacing w:before="60" w:after="40" w:line="288" w:lineRule="auto"/>
              <w:jc w:val="center"/>
              <w:rPr>
                <w:b/>
              </w:rPr>
            </w:pPr>
            <w:r w:rsidRPr="003B4B30">
              <w:rPr>
                <w:b/>
              </w:rPr>
              <w:t>CỘNG HÒA XÃ HỘI CHỦ NGHĨA VIỆT NAM</w:t>
            </w:r>
          </w:p>
          <w:p w14:paraId="3C8BC066" w14:textId="77777777" w:rsidR="005B1BA4" w:rsidRPr="003B4B30" w:rsidRDefault="005B1BA4" w:rsidP="00D83953">
            <w:pPr>
              <w:tabs>
                <w:tab w:val="left" w:pos="720"/>
              </w:tabs>
              <w:spacing w:before="60" w:after="40" w:line="288" w:lineRule="auto"/>
              <w:jc w:val="center"/>
              <w:rPr>
                <w:b/>
              </w:rPr>
            </w:pPr>
            <w:r w:rsidRPr="003B4B30">
              <w:rPr>
                <w:b/>
              </w:rPr>
              <w:t>Độc lập – Tự do – Hạnh phúc</w:t>
            </w:r>
          </w:p>
          <w:p w14:paraId="1749643D" w14:textId="3C9C0B3D" w:rsidR="005B1BA4" w:rsidRPr="003B4B30" w:rsidRDefault="005B1BA4" w:rsidP="007A5890">
            <w:pPr>
              <w:tabs>
                <w:tab w:val="left" w:pos="720"/>
              </w:tabs>
              <w:spacing w:before="60" w:after="40" w:line="288" w:lineRule="auto"/>
              <w:jc w:val="center"/>
              <w:rPr>
                <w:b/>
                <w:lang w:val="vi-VN"/>
              </w:rPr>
            </w:pPr>
            <w:r w:rsidRPr="003B4B30">
              <w:rPr>
                <w:b/>
              </w:rPr>
              <w:t>_______________________</w:t>
            </w:r>
          </w:p>
        </w:tc>
      </w:tr>
    </w:tbl>
    <w:p w14:paraId="33ACCE55" w14:textId="77777777" w:rsidR="007A5890" w:rsidRPr="003B4B30" w:rsidRDefault="007A5890" w:rsidP="007A5890"/>
    <w:p w14:paraId="29888551" w14:textId="77777777" w:rsidR="00CA59D9" w:rsidRPr="003B4B30" w:rsidRDefault="00CA59D9" w:rsidP="007A5890"/>
    <w:p w14:paraId="1007BAB3" w14:textId="4967F19C" w:rsidR="005B1BA4" w:rsidRPr="003B4B30" w:rsidRDefault="005B1BA4" w:rsidP="00B61FCD">
      <w:pPr>
        <w:pStyle w:val="Title"/>
        <w:rPr>
          <w:sz w:val="28"/>
        </w:rPr>
      </w:pPr>
      <w:r w:rsidRPr="003B4B30">
        <w:rPr>
          <w:sz w:val="28"/>
        </w:rPr>
        <w:t>ĐỀ CƯƠNG HỌC PHẦN</w:t>
      </w:r>
      <w:r w:rsidR="00D26932" w:rsidRPr="003B4B30">
        <w:rPr>
          <w:sz w:val="28"/>
        </w:rPr>
        <w:t xml:space="preserve"> CHI TIẾT</w:t>
      </w:r>
    </w:p>
    <w:p w14:paraId="31D91783" w14:textId="738D8100" w:rsidR="002E51D6" w:rsidRPr="003B4B30" w:rsidRDefault="002E51D6" w:rsidP="00D83953">
      <w:pPr>
        <w:tabs>
          <w:tab w:val="left" w:pos="720"/>
          <w:tab w:val="left" w:pos="4690"/>
          <w:tab w:val="left" w:pos="11323"/>
          <w:tab w:val="left" w:pos="12938"/>
        </w:tabs>
        <w:spacing w:before="60" w:after="40" w:line="288" w:lineRule="auto"/>
        <w:ind w:left="108"/>
        <w:jc w:val="center"/>
        <w:rPr>
          <w:b/>
          <w:bCs/>
        </w:rPr>
      </w:pPr>
      <w:r w:rsidRPr="003B4B30">
        <w:rPr>
          <w:b/>
          <w:bCs/>
        </w:rPr>
        <w:t>(</w:t>
      </w:r>
      <w:r w:rsidR="00A80E88" w:rsidRPr="003B4B30">
        <w:rPr>
          <w:b/>
          <w:bCs/>
        </w:rPr>
        <w:t>Detailed Course Syllabus</w:t>
      </w:r>
      <w:r w:rsidRPr="003B4B30">
        <w:rPr>
          <w:b/>
          <w:bCs/>
        </w:rPr>
        <w:t>)</w:t>
      </w:r>
    </w:p>
    <w:p w14:paraId="13922937" w14:textId="369ECBF7" w:rsidR="005B1BA4" w:rsidRPr="003B4B30" w:rsidRDefault="005B1BA4" w:rsidP="00D83953">
      <w:pPr>
        <w:tabs>
          <w:tab w:val="left" w:pos="720"/>
          <w:tab w:val="left" w:pos="4690"/>
          <w:tab w:val="left" w:pos="11323"/>
          <w:tab w:val="left" w:pos="12938"/>
        </w:tabs>
        <w:spacing w:before="60" w:after="40" w:line="288" w:lineRule="auto"/>
        <w:ind w:left="108"/>
        <w:jc w:val="center"/>
      </w:pPr>
      <w:r w:rsidRPr="00A72F32">
        <w:t>(</w:t>
      </w:r>
      <w:r w:rsidR="00FB53C2" w:rsidRPr="00C93F86">
        <w:rPr>
          <w:i/>
          <w:iCs/>
        </w:rPr>
        <w:t xml:space="preserve">Ban hành kèm theo </w:t>
      </w:r>
      <w:r w:rsidR="00FB53C2" w:rsidRPr="006B48E3">
        <w:rPr>
          <w:i/>
          <w:iCs/>
        </w:rPr>
        <w:t>Quyết định 628/QĐ-ĐHKTQD ngày 18 tháng 06 năm 2024</w:t>
      </w:r>
      <w:r w:rsidRPr="003B4B30">
        <w:t>)</w:t>
      </w:r>
    </w:p>
    <w:p w14:paraId="01212F61" w14:textId="77777777" w:rsidR="00E66678" w:rsidRPr="003B4B30" w:rsidRDefault="00E66678" w:rsidP="00D83953">
      <w:pPr>
        <w:tabs>
          <w:tab w:val="left" w:pos="720"/>
          <w:tab w:val="left" w:pos="4690"/>
          <w:tab w:val="left" w:pos="11323"/>
          <w:tab w:val="left" w:pos="12938"/>
        </w:tabs>
        <w:spacing w:before="60" w:after="40" w:line="288" w:lineRule="auto"/>
        <w:ind w:left="108"/>
        <w:jc w:val="center"/>
        <w:rPr>
          <w:sz w:val="14"/>
        </w:rPr>
      </w:pPr>
    </w:p>
    <w:p w14:paraId="1131D261" w14:textId="74A02BC3" w:rsidR="005B1BA4" w:rsidRPr="003B4B30" w:rsidRDefault="005B1BA4" w:rsidP="00B61FCD">
      <w:pPr>
        <w:pStyle w:val="Heading1"/>
      </w:pPr>
      <w:r w:rsidRPr="003B4B30">
        <w:t>1. THÔNG TIN TỔNG QUÁT (G</w:t>
      </w:r>
      <w:r w:rsidR="00A80E88" w:rsidRPr="003B4B30">
        <w:t>eneral</w:t>
      </w:r>
      <w:r w:rsidRPr="003B4B30">
        <w:t xml:space="preserve"> I</w:t>
      </w:r>
      <w:r w:rsidR="00A80E88" w:rsidRPr="003B4B30">
        <w:t>nformation</w:t>
      </w:r>
      <w:r w:rsidRPr="003B4B30">
        <w:t>)</w:t>
      </w:r>
    </w:p>
    <w:p w14:paraId="3F608883" w14:textId="01706D0A" w:rsidR="005B1BA4" w:rsidRPr="003B4B30" w:rsidRDefault="005B1BA4" w:rsidP="00E13ED8">
      <w:pPr>
        <w:pStyle w:val="ListParagraph"/>
        <w:numPr>
          <w:ilvl w:val="0"/>
          <w:numId w:val="2"/>
        </w:numPr>
        <w:tabs>
          <w:tab w:val="left" w:pos="709"/>
        </w:tabs>
        <w:spacing w:before="60" w:after="40" w:line="288" w:lineRule="auto"/>
        <w:rPr>
          <w:b/>
        </w:rPr>
      </w:pPr>
      <w:r w:rsidRPr="003B4B30">
        <w:t xml:space="preserve">Tên học phần (tiếng Việt): </w:t>
      </w:r>
      <w:r w:rsidR="00014B19" w:rsidRPr="003B4B30">
        <w:tab/>
      </w:r>
      <w:r w:rsidR="0089532C" w:rsidRPr="003B4B30">
        <w:rPr>
          <w:b/>
        </w:rPr>
        <w:t>Học máy</w:t>
      </w:r>
      <w:r w:rsidRPr="003B4B30">
        <w:rPr>
          <w:rStyle w:val="PlaceholderText"/>
          <w:b/>
          <w:color w:val="auto"/>
        </w:rPr>
        <w:t xml:space="preserve"> </w:t>
      </w:r>
    </w:p>
    <w:p w14:paraId="7561E90C" w14:textId="217608B2" w:rsidR="005B1BA4" w:rsidRPr="003B4B30" w:rsidRDefault="005B1BA4" w:rsidP="00E13ED8">
      <w:pPr>
        <w:pStyle w:val="ListParagraph"/>
        <w:numPr>
          <w:ilvl w:val="0"/>
          <w:numId w:val="2"/>
        </w:numPr>
        <w:tabs>
          <w:tab w:val="left" w:pos="709"/>
        </w:tabs>
        <w:spacing w:before="60" w:after="40" w:line="288" w:lineRule="auto"/>
      </w:pPr>
      <w:r w:rsidRPr="003B4B30">
        <w:t>Tên học phần (tiếng Anh):</w:t>
      </w:r>
      <w:r w:rsidR="00014B19" w:rsidRPr="003B4B30">
        <w:tab/>
      </w:r>
      <w:r w:rsidR="0089532C" w:rsidRPr="003B4B30">
        <w:rPr>
          <w:b/>
        </w:rPr>
        <w:t>Machine Learning</w:t>
      </w:r>
    </w:p>
    <w:p w14:paraId="0BDD48E6" w14:textId="3F6CB503" w:rsidR="00362676" w:rsidRPr="003B4B30" w:rsidRDefault="00362676" w:rsidP="00E13ED8">
      <w:pPr>
        <w:pStyle w:val="ListParagraph"/>
        <w:numPr>
          <w:ilvl w:val="0"/>
          <w:numId w:val="2"/>
        </w:numPr>
        <w:tabs>
          <w:tab w:val="left" w:pos="709"/>
        </w:tabs>
        <w:spacing w:before="60" w:after="40" w:line="288" w:lineRule="auto"/>
        <w:rPr>
          <w:caps/>
        </w:rPr>
      </w:pPr>
      <w:r w:rsidRPr="003B4B30">
        <w:rPr>
          <w:caps/>
        </w:rPr>
        <w:t>T</w:t>
      </w:r>
      <w:r w:rsidR="00C966DB" w:rsidRPr="003B4B30">
        <w:t xml:space="preserve">rình độ đào tạo </w:t>
      </w:r>
      <w:r w:rsidR="00C966DB" w:rsidRPr="003B4B30">
        <w:tab/>
      </w:r>
      <w:r w:rsidR="00267B77" w:rsidRPr="003B4B30">
        <w:tab/>
      </w:r>
      <w:r w:rsidR="006436D1" w:rsidRPr="003B4B30">
        <w:rPr>
          <w:b/>
          <w:bCs/>
        </w:rPr>
        <w:t>Đại học</w:t>
      </w:r>
      <w:r w:rsidR="006436D1" w:rsidRPr="003B4B30">
        <w:t xml:space="preserve"> </w:t>
      </w:r>
    </w:p>
    <w:p w14:paraId="5BD184E7" w14:textId="30B7C8ED" w:rsidR="00894914" w:rsidRPr="003B4B30" w:rsidRDefault="005B1BA4" w:rsidP="00E13ED8">
      <w:pPr>
        <w:pStyle w:val="ListParagraph"/>
        <w:numPr>
          <w:ilvl w:val="0"/>
          <w:numId w:val="2"/>
        </w:numPr>
        <w:tabs>
          <w:tab w:val="left" w:pos="709"/>
        </w:tabs>
        <w:spacing w:before="60" w:after="40" w:line="288" w:lineRule="auto"/>
        <w:rPr>
          <w:caps/>
        </w:rPr>
      </w:pPr>
      <w:r w:rsidRPr="003B4B30">
        <w:t xml:space="preserve">Mã học phần: </w:t>
      </w:r>
      <w:r w:rsidR="00014B19" w:rsidRPr="003B4B30">
        <w:tab/>
      </w:r>
      <w:r w:rsidR="00014B19" w:rsidRPr="003B4B30">
        <w:tab/>
      </w:r>
      <w:r w:rsidR="00014B19" w:rsidRPr="003B4B30">
        <w:tab/>
      </w:r>
      <w:r w:rsidR="0089532C" w:rsidRPr="003B4B30">
        <w:rPr>
          <w:b/>
        </w:rPr>
        <w:t>CNTT1177</w:t>
      </w:r>
    </w:p>
    <w:p w14:paraId="06783792" w14:textId="1E667635" w:rsidR="004047BD" w:rsidRPr="003B4B30" w:rsidRDefault="004047BD" w:rsidP="00E13ED8">
      <w:pPr>
        <w:pStyle w:val="ListParagraph"/>
        <w:numPr>
          <w:ilvl w:val="0"/>
          <w:numId w:val="2"/>
        </w:numPr>
        <w:tabs>
          <w:tab w:val="left" w:pos="709"/>
        </w:tabs>
        <w:spacing w:before="60" w:after="40" w:line="288" w:lineRule="auto"/>
        <w:rPr>
          <w:caps/>
        </w:rPr>
      </w:pPr>
      <w:r w:rsidRPr="003B4B30">
        <w:t>Số tín chỉ:</w:t>
      </w:r>
      <w:r w:rsidRPr="003B4B30">
        <w:rPr>
          <w:caps/>
        </w:rPr>
        <w:t xml:space="preserve"> </w:t>
      </w:r>
      <w:r w:rsidRPr="003B4B30">
        <w:rPr>
          <w:caps/>
        </w:rPr>
        <w:tab/>
      </w:r>
      <w:r w:rsidRPr="003B4B30">
        <w:rPr>
          <w:caps/>
        </w:rPr>
        <w:tab/>
      </w:r>
      <w:r w:rsidRPr="003B4B30">
        <w:rPr>
          <w:caps/>
        </w:rPr>
        <w:tab/>
      </w:r>
      <w:r w:rsidRPr="003B4B30">
        <w:rPr>
          <w:b/>
          <w:bCs/>
          <w:caps/>
        </w:rPr>
        <w:t>03</w:t>
      </w:r>
    </w:p>
    <w:p w14:paraId="722F529E" w14:textId="6A6076D6" w:rsidR="004047BD" w:rsidRPr="003B4B30" w:rsidRDefault="008D3515" w:rsidP="00E13ED8">
      <w:pPr>
        <w:pStyle w:val="ListParagraph"/>
        <w:numPr>
          <w:ilvl w:val="1"/>
          <w:numId w:val="2"/>
        </w:numPr>
        <w:tabs>
          <w:tab w:val="left" w:pos="709"/>
        </w:tabs>
        <w:spacing w:before="60" w:after="40" w:line="288" w:lineRule="auto"/>
        <w:rPr>
          <w:caps/>
        </w:rPr>
      </w:pPr>
      <w:r w:rsidRPr="003B4B30">
        <w:t>Số giờ trên lớp:</w:t>
      </w:r>
      <w:r w:rsidRPr="003B4B30">
        <w:tab/>
      </w:r>
      <w:r w:rsidRPr="003B4B30">
        <w:rPr>
          <w:b/>
          <w:bCs/>
        </w:rPr>
        <w:t>45</w:t>
      </w:r>
    </w:p>
    <w:p w14:paraId="7024FD47" w14:textId="4DBB4C64" w:rsidR="008D3515" w:rsidRPr="003B4B30" w:rsidRDefault="008D3515" w:rsidP="00E13ED8">
      <w:pPr>
        <w:pStyle w:val="ListParagraph"/>
        <w:numPr>
          <w:ilvl w:val="1"/>
          <w:numId w:val="2"/>
        </w:numPr>
        <w:tabs>
          <w:tab w:val="left" w:pos="709"/>
        </w:tabs>
        <w:spacing w:before="60" w:after="40" w:line="288" w:lineRule="auto"/>
        <w:rPr>
          <w:caps/>
        </w:rPr>
      </w:pPr>
      <w:r w:rsidRPr="003B4B30">
        <w:t>Số giờ tự học:</w:t>
      </w:r>
      <w:r w:rsidRPr="003B4B30">
        <w:tab/>
      </w:r>
      <w:r w:rsidRPr="003B4B30">
        <w:tab/>
      </w:r>
      <w:r w:rsidR="007B3ED6" w:rsidRPr="003B4B30">
        <w:rPr>
          <w:b/>
          <w:bCs/>
        </w:rPr>
        <w:t>105</w:t>
      </w:r>
    </w:p>
    <w:p w14:paraId="0C87A7B0" w14:textId="774E7571" w:rsidR="00CF20AB" w:rsidRPr="003B4B30" w:rsidRDefault="00CF20AB" w:rsidP="00861783">
      <w:pPr>
        <w:spacing w:before="60" w:after="40" w:line="288" w:lineRule="auto"/>
        <w:jc w:val="center"/>
      </w:pPr>
      <w:r w:rsidRPr="003B4B30">
        <w:t>(</w:t>
      </w:r>
      <w:r w:rsidRPr="003B4B30">
        <w:rPr>
          <w:i/>
          <w:iCs/>
        </w:rPr>
        <w:t>01 tín chỉ bằng 50 giờ định mức, 01 giờ định mức bằng 50 phút</w:t>
      </w:r>
      <w:r w:rsidRPr="003B4B30">
        <w:t>)</w:t>
      </w:r>
    </w:p>
    <w:p w14:paraId="1B7CAE80" w14:textId="77777777" w:rsidR="009F0E43" w:rsidRPr="003B4B30" w:rsidRDefault="005B1BA4" w:rsidP="00E13ED8">
      <w:pPr>
        <w:pStyle w:val="ListParagraph"/>
        <w:numPr>
          <w:ilvl w:val="0"/>
          <w:numId w:val="2"/>
        </w:numPr>
        <w:tabs>
          <w:tab w:val="left" w:pos="709"/>
        </w:tabs>
        <w:spacing w:before="60" w:after="240" w:line="288" w:lineRule="auto"/>
        <w:rPr>
          <w:rStyle w:val="PlaceholderText"/>
          <w:color w:val="auto"/>
        </w:rPr>
      </w:pPr>
      <w:r w:rsidRPr="003B4B30">
        <w:t>Các học phần tiên quyết:</w:t>
      </w:r>
      <w:r w:rsidR="00EB08DD" w:rsidRPr="003B4B30">
        <w:rPr>
          <w:rStyle w:val="PlaceholderText"/>
          <w:b/>
          <w:color w:val="auto"/>
        </w:rPr>
        <w:t xml:space="preserve"> </w:t>
      </w:r>
    </w:p>
    <w:p w14:paraId="768C003C" w14:textId="2473A5B7" w:rsidR="00014CF0" w:rsidRPr="00AA2DE7" w:rsidRDefault="00014CF0" w:rsidP="00084A10">
      <w:pPr>
        <w:pStyle w:val="ListParagraph"/>
        <w:numPr>
          <w:ilvl w:val="1"/>
          <w:numId w:val="2"/>
        </w:numPr>
      </w:pPr>
      <w:r w:rsidRPr="00AA2DE7">
        <w:t>Đại số</w:t>
      </w:r>
    </w:p>
    <w:p w14:paraId="11C83BAB" w14:textId="49A5BE8D" w:rsidR="00014CF0" w:rsidRPr="00AA2DE7" w:rsidRDefault="00014CF0" w:rsidP="00084A10">
      <w:pPr>
        <w:pStyle w:val="ListParagraph"/>
        <w:numPr>
          <w:ilvl w:val="1"/>
          <w:numId w:val="2"/>
        </w:numPr>
      </w:pPr>
      <w:r w:rsidRPr="00AA2DE7">
        <w:t>Lý thuyết xác suất và thống kê toán</w:t>
      </w:r>
    </w:p>
    <w:p w14:paraId="27B3C83C" w14:textId="77777777" w:rsidR="009F0E43" w:rsidRPr="00AA2DE7" w:rsidRDefault="007B3ED6" w:rsidP="00084A10">
      <w:pPr>
        <w:pStyle w:val="ListParagraph"/>
        <w:numPr>
          <w:ilvl w:val="1"/>
          <w:numId w:val="2"/>
        </w:numPr>
      </w:pPr>
      <w:r w:rsidRPr="00AA2DE7">
        <w:t>Cơ sở lập trình</w:t>
      </w:r>
    </w:p>
    <w:p w14:paraId="69074296" w14:textId="371564BD" w:rsidR="007E0BBA" w:rsidRPr="00AA2DE7" w:rsidRDefault="009F0E43" w:rsidP="00084A10">
      <w:pPr>
        <w:pStyle w:val="ListParagraph"/>
        <w:numPr>
          <w:ilvl w:val="1"/>
          <w:numId w:val="2"/>
        </w:numPr>
      </w:pPr>
      <w:r w:rsidRPr="00AA2DE7">
        <w:t>Cấu trúc dữ liệu và giải thuật</w:t>
      </w:r>
    </w:p>
    <w:p w14:paraId="4C1BAF1B" w14:textId="334D9FF7" w:rsidR="00555D12" w:rsidRPr="00AA2DE7" w:rsidRDefault="00555D12" w:rsidP="00084A10">
      <w:pPr>
        <w:pStyle w:val="ListParagraph"/>
        <w:numPr>
          <w:ilvl w:val="1"/>
          <w:numId w:val="2"/>
        </w:numPr>
      </w:pPr>
      <w:r w:rsidRPr="00AA2DE7">
        <w:t>Trí tuệ nhân tạo</w:t>
      </w:r>
    </w:p>
    <w:p w14:paraId="40A245F7" w14:textId="6E4C0913" w:rsidR="005B1BA4" w:rsidRPr="003B4B30" w:rsidRDefault="005B1BA4" w:rsidP="00A41507">
      <w:pPr>
        <w:pStyle w:val="Heading1"/>
      </w:pPr>
      <w:r w:rsidRPr="003B4B30">
        <w:t xml:space="preserve">2. </w:t>
      </w:r>
      <w:r w:rsidR="00780592" w:rsidRPr="003B4B30">
        <w:t>KHOA/VIỆN</w:t>
      </w:r>
      <w:r w:rsidR="009B073F" w:rsidRPr="003B4B30">
        <w:t xml:space="preserve"> </w:t>
      </w:r>
      <w:r w:rsidRPr="003B4B30">
        <w:t>QUẢN LÝ VÀ GIẢNG VIÊN GIẢNG DẠY</w:t>
      </w:r>
      <w:r w:rsidR="00B96BE8" w:rsidRPr="003B4B30">
        <w:t xml:space="preserve"> (</w:t>
      </w:r>
      <w:r w:rsidR="00A80E88" w:rsidRPr="003B4B30">
        <w:t xml:space="preserve">Management </w:t>
      </w:r>
      <w:r w:rsidR="00780592" w:rsidRPr="003B4B30">
        <w:t>Faculty</w:t>
      </w:r>
      <w:r w:rsidR="00A80E88" w:rsidRPr="003B4B30">
        <w:t xml:space="preserve"> and Teachers</w:t>
      </w:r>
      <w:r w:rsidR="008A33C3" w:rsidRPr="003B4B30">
        <w:t>)</w:t>
      </w:r>
    </w:p>
    <w:p w14:paraId="2B5825AE" w14:textId="77777777" w:rsidR="00FB53C2" w:rsidRPr="007340AB" w:rsidRDefault="00FB53C2" w:rsidP="00FB53C2">
      <w:pPr>
        <w:pStyle w:val="ListParagraph"/>
        <w:numPr>
          <w:ilvl w:val="0"/>
          <w:numId w:val="2"/>
        </w:numPr>
        <w:tabs>
          <w:tab w:val="left" w:pos="720"/>
        </w:tabs>
        <w:spacing w:before="60" w:after="40" w:line="288" w:lineRule="auto"/>
        <w:ind w:right="-7"/>
        <w:jc w:val="both"/>
        <w:rPr>
          <w:b/>
          <w:bCs/>
          <w:lang w:val="vi-VN"/>
        </w:rPr>
      </w:pPr>
      <w:r w:rsidRPr="00C93F86">
        <w:t xml:space="preserve">Khoa/Viện quản lý học phần: </w:t>
      </w:r>
      <w:r w:rsidRPr="007340AB">
        <w:rPr>
          <w:b/>
          <w:bCs/>
          <w:lang w:val="vi-VN"/>
        </w:rPr>
        <w:t>Khoa Công nghệ thông tin</w:t>
      </w:r>
    </w:p>
    <w:p w14:paraId="6B8C5B84" w14:textId="6FAA46BF" w:rsidR="005B1BA4" w:rsidRPr="003B4B30" w:rsidRDefault="00FB53C2" w:rsidP="00FB53C2">
      <w:pPr>
        <w:pStyle w:val="ListParagraph"/>
        <w:numPr>
          <w:ilvl w:val="0"/>
          <w:numId w:val="2"/>
        </w:numPr>
        <w:tabs>
          <w:tab w:val="left" w:pos="720"/>
        </w:tabs>
        <w:spacing w:before="60" w:after="40" w:line="288" w:lineRule="auto"/>
        <w:ind w:right="-7"/>
        <w:jc w:val="both"/>
      </w:pPr>
      <w:r w:rsidRPr="00C93F86">
        <w:t xml:space="preserve">Địa chỉ: </w:t>
      </w:r>
      <w:r w:rsidRPr="007340AB">
        <w:rPr>
          <w:b/>
          <w:bCs/>
        </w:rPr>
        <w:t>P.1310 - P.1311, Tòa nhà A1, Trường Đại học KTQD, 207 Giải Phóng, Hai Bà Trưng, Hà Nội</w:t>
      </w:r>
    </w:p>
    <w:p w14:paraId="029FD85C" w14:textId="26FBBAF0" w:rsidR="005B1BA4" w:rsidRPr="003B4B30" w:rsidRDefault="005B1BA4" w:rsidP="00E13ED8">
      <w:pPr>
        <w:pStyle w:val="ListParagraph"/>
        <w:numPr>
          <w:ilvl w:val="0"/>
          <w:numId w:val="2"/>
        </w:numPr>
        <w:tabs>
          <w:tab w:val="left" w:pos="720"/>
        </w:tabs>
        <w:spacing w:before="60" w:after="40" w:line="288" w:lineRule="auto"/>
        <w:ind w:right="-7"/>
        <w:jc w:val="both"/>
      </w:pPr>
      <w:r w:rsidRPr="003B4B30">
        <w:t>Giảng viên</w:t>
      </w:r>
      <w:r w:rsidR="006D5FEE" w:rsidRPr="003B4B30">
        <w:t xml:space="preserve"> </w:t>
      </w:r>
      <w:r w:rsidR="00DA590A" w:rsidRPr="003B4B30">
        <w:t xml:space="preserve">giảng </w:t>
      </w:r>
      <w:r w:rsidR="006D5FEE" w:rsidRPr="003B4B30">
        <w:t>dạy học phần</w:t>
      </w:r>
      <w:r w:rsidRPr="003B4B30">
        <w:t xml:space="preserve">: </w:t>
      </w:r>
    </w:p>
    <w:tbl>
      <w:tblPr>
        <w:tblStyle w:val="TableGrid"/>
        <w:tblW w:w="5000" w:type="pct"/>
        <w:tblLook w:val="04A0" w:firstRow="1" w:lastRow="0" w:firstColumn="1" w:lastColumn="0" w:noHBand="0" w:noVBand="1"/>
      </w:tblPr>
      <w:tblGrid>
        <w:gridCol w:w="696"/>
        <w:gridCol w:w="6347"/>
        <w:gridCol w:w="2813"/>
      </w:tblGrid>
      <w:tr w:rsidR="003B4B30" w:rsidRPr="003B4B30" w14:paraId="067CF0D8" w14:textId="77777777" w:rsidTr="007A5890">
        <w:tc>
          <w:tcPr>
            <w:tcW w:w="353" w:type="pct"/>
            <w:shd w:val="clear" w:color="auto" w:fill="DEEAF6" w:themeFill="accent1" w:themeFillTint="33"/>
          </w:tcPr>
          <w:p w14:paraId="251B9ED6" w14:textId="07285A4D" w:rsidR="000F1F71" w:rsidRPr="003B4B30" w:rsidRDefault="000F1F71" w:rsidP="005F3E08">
            <w:pPr>
              <w:tabs>
                <w:tab w:val="left" w:pos="720"/>
              </w:tabs>
              <w:jc w:val="center"/>
              <w:rPr>
                <w:b/>
                <w:bCs/>
              </w:rPr>
            </w:pPr>
            <w:r w:rsidRPr="003B4B30">
              <w:rPr>
                <w:b/>
                <w:bCs/>
              </w:rPr>
              <w:t>STT</w:t>
            </w:r>
          </w:p>
        </w:tc>
        <w:tc>
          <w:tcPr>
            <w:tcW w:w="3220" w:type="pct"/>
            <w:shd w:val="clear" w:color="auto" w:fill="DEEAF6" w:themeFill="accent1" w:themeFillTint="33"/>
          </w:tcPr>
          <w:p w14:paraId="2FA94751" w14:textId="3F6359DA" w:rsidR="000F1F71" w:rsidRPr="003B4B30" w:rsidRDefault="000F1F71" w:rsidP="005115F8">
            <w:pPr>
              <w:tabs>
                <w:tab w:val="left" w:pos="720"/>
              </w:tabs>
              <w:spacing w:before="60" w:after="60"/>
              <w:jc w:val="center"/>
              <w:rPr>
                <w:b/>
                <w:bCs/>
              </w:rPr>
            </w:pPr>
            <w:r w:rsidRPr="003B4B30">
              <w:rPr>
                <w:b/>
                <w:bCs/>
              </w:rPr>
              <w:t>Họ và tên</w:t>
            </w:r>
          </w:p>
        </w:tc>
        <w:tc>
          <w:tcPr>
            <w:tcW w:w="1427" w:type="pct"/>
            <w:shd w:val="clear" w:color="auto" w:fill="DEEAF6" w:themeFill="accent1" w:themeFillTint="33"/>
          </w:tcPr>
          <w:p w14:paraId="0C21C486" w14:textId="48E0DE21" w:rsidR="000F1F71" w:rsidRPr="003B4B30" w:rsidRDefault="000F1F71" w:rsidP="005F3E08">
            <w:pPr>
              <w:tabs>
                <w:tab w:val="left" w:pos="720"/>
              </w:tabs>
              <w:jc w:val="center"/>
              <w:rPr>
                <w:b/>
                <w:bCs/>
                <w:lang w:val="vi-VN"/>
              </w:rPr>
            </w:pPr>
            <w:r w:rsidRPr="003B4B30">
              <w:rPr>
                <w:b/>
                <w:bCs/>
              </w:rPr>
              <w:t>Email</w:t>
            </w:r>
          </w:p>
        </w:tc>
      </w:tr>
      <w:tr w:rsidR="003B4B30" w:rsidRPr="003B4B30" w14:paraId="25F351A4" w14:textId="77777777" w:rsidTr="00555D12">
        <w:tc>
          <w:tcPr>
            <w:tcW w:w="353" w:type="pct"/>
            <w:vAlign w:val="center"/>
          </w:tcPr>
          <w:p w14:paraId="02304FBC" w14:textId="0BEB0752" w:rsidR="0089532C" w:rsidRPr="003B4B30" w:rsidRDefault="0089532C" w:rsidP="005F3E08">
            <w:pPr>
              <w:pStyle w:val="ListParagraph"/>
              <w:ind w:left="0"/>
              <w:jc w:val="center"/>
            </w:pPr>
            <w:r w:rsidRPr="003B4B30">
              <w:rPr>
                <w:lang w:val="vi-VN"/>
              </w:rPr>
              <w:t>1</w:t>
            </w:r>
          </w:p>
        </w:tc>
        <w:tc>
          <w:tcPr>
            <w:tcW w:w="3220" w:type="pct"/>
            <w:vAlign w:val="center"/>
          </w:tcPr>
          <w:p w14:paraId="126F9ACB" w14:textId="2328B40C" w:rsidR="0089532C" w:rsidRPr="003B4B30" w:rsidRDefault="0089532C" w:rsidP="00F64ECB">
            <w:pPr>
              <w:tabs>
                <w:tab w:val="left" w:pos="720"/>
              </w:tabs>
              <w:spacing w:before="60" w:after="60"/>
              <w:jc w:val="both"/>
              <w:rPr>
                <w:b/>
                <w:bCs/>
              </w:rPr>
            </w:pPr>
            <w:r w:rsidRPr="003B4B30">
              <w:rPr>
                <w:b/>
                <w:bCs/>
              </w:rPr>
              <w:t>TS. Lưu Minh Tuấn</w:t>
            </w:r>
          </w:p>
        </w:tc>
        <w:tc>
          <w:tcPr>
            <w:tcW w:w="1427" w:type="pct"/>
          </w:tcPr>
          <w:p w14:paraId="5E9219C4" w14:textId="31AC89FE" w:rsidR="0089532C" w:rsidRPr="003B4B30" w:rsidRDefault="0089532C" w:rsidP="0089532C">
            <w:pPr>
              <w:tabs>
                <w:tab w:val="left" w:pos="720"/>
              </w:tabs>
              <w:spacing w:before="60" w:after="60"/>
              <w:jc w:val="both"/>
              <w:rPr>
                <w:bCs/>
              </w:rPr>
            </w:pPr>
            <w:r w:rsidRPr="003B4B30">
              <w:rPr>
                <w:bCs/>
              </w:rPr>
              <w:t>tuanlm@neu.edu.vn</w:t>
            </w:r>
          </w:p>
        </w:tc>
      </w:tr>
      <w:tr w:rsidR="003B4B30" w:rsidRPr="003B4B30" w14:paraId="0D65EB65" w14:textId="77777777" w:rsidTr="00555D12">
        <w:tc>
          <w:tcPr>
            <w:tcW w:w="353" w:type="pct"/>
            <w:vAlign w:val="center"/>
          </w:tcPr>
          <w:p w14:paraId="028FC777" w14:textId="5284984C" w:rsidR="0089532C" w:rsidRPr="003B4B30" w:rsidRDefault="0089532C" w:rsidP="005F3E08">
            <w:pPr>
              <w:pStyle w:val="ListParagraph"/>
              <w:ind w:left="0"/>
              <w:jc w:val="center"/>
            </w:pPr>
            <w:r w:rsidRPr="003B4B30">
              <w:rPr>
                <w:lang w:val="vi-VN"/>
              </w:rPr>
              <w:t>2</w:t>
            </w:r>
          </w:p>
        </w:tc>
        <w:tc>
          <w:tcPr>
            <w:tcW w:w="3220" w:type="pct"/>
            <w:vAlign w:val="center"/>
          </w:tcPr>
          <w:p w14:paraId="60E3CD43" w14:textId="3A995BB2" w:rsidR="0089532C" w:rsidRPr="003B4B30" w:rsidRDefault="0089532C" w:rsidP="0089532C">
            <w:pPr>
              <w:tabs>
                <w:tab w:val="left" w:pos="720"/>
              </w:tabs>
              <w:spacing w:before="60" w:after="60"/>
              <w:jc w:val="both"/>
              <w:rPr>
                <w:b/>
                <w:bCs/>
              </w:rPr>
            </w:pPr>
            <w:r w:rsidRPr="003B4B30">
              <w:rPr>
                <w:b/>
                <w:bCs/>
              </w:rPr>
              <w:t>ThS. Cao Thị Thu Hương</w:t>
            </w:r>
          </w:p>
        </w:tc>
        <w:tc>
          <w:tcPr>
            <w:tcW w:w="1427" w:type="pct"/>
          </w:tcPr>
          <w:p w14:paraId="1E46638D" w14:textId="22423038" w:rsidR="0089532C" w:rsidRPr="003B4B30" w:rsidRDefault="0089532C" w:rsidP="0089532C">
            <w:pPr>
              <w:tabs>
                <w:tab w:val="left" w:pos="720"/>
              </w:tabs>
              <w:spacing w:before="60" w:after="60"/>
              <w:jc w:val="both"/>
              <w:rPr>
                <w:bCs/>
              </w:rPr>
            </w:pPr>
            <w:r w:rsidRPr="003B4B30">
              <w:rPr>
                <w:bCs/>
              </w:rPr>
              <w:t>huongct@neu.edu.vn</w:t>
            </w:r>
          </w:p>
        </w:tc>
      </w:tr>
    </w:tbl>
    <w:p w14:paraId="4D478812" w14:textId="04328A9B" w:rsidR="00AA2D44" w:rsidRPr="003B4B30" w:rsidRDefault="00AA2D44" w:rsidP="00E66678">
      <w:pPr>
        <w:pStyle w:val="Heading1"/>
        <w:spacing w:before="120"/>
      </w:pPr>
      <w:r w:rsidRPr="003B4B30">
        <w:t>3. MÔ TẢ HỌC PHẦN</w:t>
      </w:r>
      <w:r w:rsidR="00AF40D4" w:rsidRPr="003B4B30">
        <w:t xml:space="preserve"> (C</w:t>
      </w:r>
      <w:r w:rsidR="00A80E88" w:rsidRPr="003B4B30">
        <w:t xml:space="preserve">ourse </w:t>
      </w:r>
      <w:r w:rsidR="00A63E8B" w:rsidRPr="003B4B30">
        <w:t>D</w:t>
      </w:r>
      <w:r w:rsidR="00A80E88" w:rsidRPr="003B4B30">
        <w:t>escriptions</w:t>
      </w:r>
      <w:r w:rsidR="00AF40D4" w:rsidRPr="003B4B30">
        <w:t>)</w:t>
      </w:r>
    </w:p>
    <w:p w14:paraId="4B7069E1" w14:textId="77777777" w:rsidR="00160A0B" w:rsidRPr="003B4B30" w:rsidRDefault="00160A0B" w:rsidP="00160A0B">
      <w:pPr>
        <w:spacing w:line="312" w:lineRule="auto"/>
        <w:ind w:firstLine="720"/>
        <w:jc w:val="both"/>
      </w:pPr>
      <w:r w:rsidRPr="003B4B30">
        <w:t>Học phần trang bị cho sinh viên những kiến thức cơ bản và chuyên sâu về lĩnh vực học máy đó là các thuật toán, kỹ thuật cài đặt và đánh giá hiệu năng của hệ thống học máy bao gồm tổng quan về học máy và công cụ hỗ trợ lập trình để giải quyết bài toán học máy trên máy tính; các phương pháp học có giám sát; các phương pháp học không giám sát; đánh giá hiệu năng các hệ thống học máy bao gồm các kỹ thuật đánh giá, vấn đề lựa chọn tham số, đánh giá, lựa chọn mô hình và các tiêu chí đánh giá hiệu năng hệ thống học máy.</w:t>
      </w:r>
    </w:p>
    <w:p w14:paraId="14EF4054" w14:textId="35A2A54E" w:rsidR="00EF6878" w:rsidRPr="003B4B30" w:rsidRDefault="00160A0B" w:rsidP="00160A0B">
      <w:pPr>
        <w:widowControl w:val="0"/>
        <w:spacing w:line="312" w:lineRule="auto"/>
        <w:ind w:firstLine="720"/>
        <w:jc w:val="both"/>
        <w:rPr>
          <w:bCs/>
          <w:lang w:val="fr-FR"/>
        </w:rPr>
      </w:pPr>
      <w:r w:rsidRPr="003B4B30">
        <w:t xml:space="preserve">Học phần rèn luyện kỹ năng tư duy, khả năng nghiên cứu, phát triển, phân tích, tổng hợp, </w:t>
      </w:r>
      <w:r w:rsidRPr="003B4B30">
        <w:lastRenderedPageBreak/>
        <w:t>giải quyết và đánh giá các bài toán về học máy trong thực tế. Đồng thời học phần cũng phát triển kỹ năng làm việc độc lập, làm việc nhóm và khả năng tự chủ, tự chịu trách nhiệm</w:t>
      </w:r>
      <w:r w:rsidR="00EF6878" w:rsidRPr="003B4B30">
        <w:rPr>
          <w:bCs/>
          <w:lang w:val="fr-FR"/>
        </w:rPr>
        <w:t>.</w:t>
      </w:r>
    </w:p>
    <w:p w14:paraId="520150A4" w14:textId="6D8FE4B4" w:rsidR="0060366A" w:rsidRPr="003B4B30" w:rsidRDefault="0060366A" w:rsidP="00DE6B2A">
      <w:pPr>
        <w:spacing w:before="60" w:after="40" w:line="288" w:lineRule="auto"/>
        <w:jc w:val="both"/>
        <w:rPr>
          <w:b/>
          <w:bCs/>
          <w:lang w:val="vi-VN"/>
        </w:rPr>
      </w:pPr>
      <w:r w:rsidRPr="003B4B30">
        <w:rPr>
          <w:b/>
          <w:bCs/>
        </w:rPr>
        <w:t>Nội dung chính</w:t>
      </w:r>
      <w:r w:rsidR="00DA590A" w:rsidRPr="003B4B30">
        <w:rPr>
          <w:b/>
          <w:bCs/>
        </w:rPr>
        <w:t>:</w:t>
      </w:r>
    </w:p>
    <w:p w14:paraId="0E09C431" w14:textId="1BFD592C" w:rsidR="000E69AC" w:rsidRDefault="00160A0B" w:rsidP="00E13ED8">
      <w:pPr>
        <w:pStyle w:val="ListParagraph"/>
        <w:widowControl w:val="0"/>
        <w:numPr>
          <w:ilvl w:val="0"/>
          <w:numId w:val="6"/>
        </w:numPr>
        <w:spacing w:line="312" w:lineRule="auto"/>
        <w:ind w:left="714" w:hanging="357"/>
        <w:jc w:val="both"/>
        <w:rPr>
          <w:bCs/>
          <w:lang w:val="fr-FR"/>
        </w:rPr>
      </w:pPr>
      <w:r w:rsidRPr="003B4B30">
        <w:rPr>
          <w:bCs/>
          <w:lang w:val="fr-FR"/>
        </w:rPr>
        <w:t xml:space="preserve">Tổng quan </w:t>
      </w:r>
      <w:r w:rsidR="000E69AC">
        <w:rPr>
          <w:bCs/>
          <w:lang w:val="fr-FR"/>
        </w:rPr>
        <w:t xml:space="preserve">chung </w:t>
      </w:r>
      <w:r w:rsidRPr="003B4B30">
        <w:rPr>
          <w:bCs/>
          <w:lang w:val="fr-FR"/>
        </w:rPr>
        <w:t>về học máy</w:t>
      </w:r>
    </w:p>
    <w:p w14:paraId="0C02D0C2" w14:textId="154AC2DF" w:rsidR="00984EAD" w:rsidRPr="003B4B30" w:rsidRDefault="000E69AC" w:rsidP="00E13ED8">
      <w:pPr>
        <w:pStyle w:val="ListParagraph"/>
        <w:widowControl w:val="0"/>
        <w:numPr>
          <w:ilvl w:val="0"/>
          <w:numId w:val="6"/>
        </w:numPr>
        <w:spacing w:line="312" w:lineRule="auto"/>
        <w:ind w:left="714" w:hanging="357"/>
        <w:jc w:val="both"/>
        <w:rPr>
          <w:bCs/>
          <w:lang w:val="fr-FR"/>
        </w:rPr>
      </w:pPr>
      <w:r>
        <w:rPr>
          <w:bCs/>
          <w:lang w:val="fr-FR"/>
        </w:rPr>
        <w:t>Ngôn ngữ</w:t>
      </w:r>
      <w:r w:rsidR="00160A0B" w:rsidRPr="003B4B30">
        <w:rPr>
          <w:bCs/>
          <w:lang w:val="fr-FR"/>
        </w:rPr>
        <w:t xml:space="preserve"> lập trình</w:t>
      </w:r>
      <w:r>
        <w:rPr>
          <w:bCs/>
          <w:lang w:val="fr-FR"/>
        </w:rPr>
        <w:t xml:space="preserve"> Python và các thư viện hỗ trợ</w:t>
      </w:r>
    </w:p>
    <w:p w14:paraId="49CA0EF3" w14:textId="31F42647" w:rsidR="00160A0B" w:rsidRDefault="00160A0B" w:rsidP="00E13ED8">
      <w:pPr>
        <w:pStyle w:val="ListParagraph"/>
        <w:widowControl w:val="0"/>
        <w:numPr>
          <w:ilvl w:val="0"/>
          <w:numId w:val="6"/>
        </w:numPr>
        <w:spacing w:line="312" w:lineRule="auto"/>
        <w:ind w:left="714" w:hanging="357"/>
        <w:jc w:val="both"/>
        <w:rPr>
          <w:bCs/>
          <w:lang w:val="fr-FR"/>
        </w:rPr>
      </w:pPr>
      <w:r w:rsidRPr="003B4B30">
        <w:rPr>
          <w:bCs/>
          <w:lang w:val="fr-FR"/>
        </w:rPr>
        <w:t xml:space="preserve">Các </w:t>
      </w:r>
      <w:r w:rsidR="000E69AC">
        <w:rPr>
          <w:bCs/>
          <w:lang w:val="fr-FR"/>
        </w:rPr>
        <w:t xml:space="preserve">kỹ thuật hồi quy trong </w:t>
      </w:r>
      <w:r w:rsidRPr="003B4B30">
        <w:rPr>
          <w:bCs/>
          <w:lang w:val="fr-FR"/>
        </w:rPr>
        <w:t xml:space="preserve">học </w:t>
      </w:r>
      <w:r w:rsidR="000E69AC">
        <w:rPr>
          <w:bCs/>
          <w:lang w:val="fr-FR"/>
        </w:rPr>
        <w:t xml:space="preserve">máy </w:t>
      </w:r>
      <w:r w:rsidRPr="003B4B30">
        <w:rPr>
          <w:bCs/>
          <w:lang w:val="fr-FR"/>
        </w:rPr>
        <w:t>có giám sát</w:t>
      </w:r>
    </w:p>
    <w:p w14:paraId="79419D2E" w14:textId="3B950927" w:rsidR="000E69AC" w:rsidRDefault="000E69AC" w:rsidP="000E69AC">
      <w:pPr>
        <w:pStyle w:val="ListParagraph"/>
        <w:widowControl w:val="0"/>
        <w:numPr>
          <w:ilvl w:val="0"/>
          <w:numId w:val="6"/>
        </w:numPr>
        <w:spacing w:line="312" w:lineRule="auto"/>
        <w:ind w:left="714" w:hanging="357"/>
        <w:jc w:val="both"/>
        <w:rPr>
          <w:bCs/>
          <w:lang w:val="fr-FR"/>
        </w:rPr>
      </w:pPr>
      <w:r w:rsidRPr="003B4B30">
        <w:rPr>
          <w:bCs/>
          <w:lang w:val="fr-FR"/>
        </w:rPr>
        <w:t xml:space="preserve">Các </w:t>
      </w:r>
      <w:r>
        <w:rPr>
          <w:bCs/>
          <w:lang w:val="fr-FR"/>
        </w:rPr>
        <w:t xml:space="preserve">kỹ thuật phân lớp trong </w:t>
      </w:r>
      <w:r w:rsidRPr="003B4B30">
        <w:rPr>
          <w:bCs/>
          <w:lang w:val="fr-FR"/>
        </w:rPr>
        <w:t xml:space="preserve">học </w:t>
      </w:r>
      <w:r>
        <w:rPr>
          <w:bCs/>
          <w:lang w:val="fr-FR"/>
        </w:rPr>
        <w:t xml:space="preserve">máy </w:t>
      </w:r>
      <w:r w:rsidRPr="003B4B30">
        <w:rPr>
          <w:bCs/>
          <w:lang w:val="fr-FR"/>
        </w:rPr>
        <w:t>có giám sát</w:t>
      </w:r>
    </w:p>
    <w:p w14:paraId="49BE04AF" w14:textId="509CE62A" w:rsidR="000E69AC" w:rsidRPr="000E69AC" w:rsidRDefault="000E69AC" w:rsidP="000E69AC">
      <w:pPr>
        <w:pStyle w:val="ListParagraph"/>
        <w:widowControl w:val="0"/>
        <w:numPr>
          <w:ilvl w:val="0"/>
          <w:numId w:val="6"/>
        </w:numPr>
        <w:spacing w:line="312" w:lineRule="auto"/>
        <w:ind w:left="714" w:hanging="357"/>
        <w:jc w:val="both"/>
        <w:rPr>
          <w:bCs/>
          <w:lang w:val="fr-FR"/>
        </w:rPr>
      </w:pPr>
      <w:r w:rsidRPr="000E69AC">
        <w:rPr>
          <w:bCs/>
          <w:lang w:val="fr-FR"/>
        </w:rPr>
        <w:t>Mạng nơ ron nhân tạo và kỹ thuật học sâu</w:t>
      </w:r>
    </w:p>
    <w:p w14:paraId="2976D610" w14:textId="625FB2DB" w:rsidR="000E69AC" w:rsidRPr="000E69AC" w:rsidRDefault="000E69AC" w:rsidP="00E13ED8">
      <w:pPr>
        <w:pStyle w:val="ListParagraph"/>
        <w:widowControl w:val="0"/>
        <w:numPr>
          <w:ilvl w:val="0"/>
          <w:numId w:val="6"/>
        </w:numPr>
        <w:spacing w:line="312" w:lineRule="auto"/>
        <w:ind w:left="714" w:hanging="357"/>
        <w:jc w:val="both"/>
        <w:rPr>
          <w:bCs/>
          <w:lang w:val="fr-FR"/>
        </w:rPr>
      </w:pPr>
      <w:r w:rsidRPr="008848C7">
        <w:rPr>
          <w:bCs/>
          <w:lang w:val="fr-FR"/>
        </w:rPr>
        <w:t>Các kỹ thuật giảm chiều dữ liệu</w:t>
      </w:r>
      <w:r w:rsidRPr="000E69AC">
        <w:rPr>
          <w:bCs/>
          <w:lang w:val="fr-FR"/>
        </w:rPr>
        <w:t xml:space="preserve"> </w:t>
      </w:r>
      <w:r>
        <w:rPr>
          <w:bCs/>
          <w:lang w:val="fr-FR"/>
        </w:rPr>
        <w:t xml:space="preserve">trong </w:t>
      </w:r>
      <w:r w:rsidRPr="003B4B30">
        <w:rPr>
          <w:bCs/>
          <w:lang w:val="fr-FR"/>
        </w:rPr>
        <w:t xml:space="preserve">học </w:t>
      </w:r>
      <w:r>
        <w:rPr>
          <w:bCs/>
          <w:lang w:val="fr-FR"/>
        </w:rPr>
        <w:t xml:space="preserve">máy không </w:t>
      </w:r>
      <w:r w:rsidRPr="003B4B30">
        <w:rPr>
          <w:bCs/>
          <w:lang w:val="fr-FR"/>
        </w:rPr>
        <w:t>giám sát</w:t>
      </w:r>
    </w:p>
    <w:p w14:paraId="2558D262" w14:textId="6876BEF4" w:rsidR="000E69AC" w:rsidRDefault="000E69AC" w:rsidP="00E13ED8">
      <w:pPr>
        <w:pStyle w:val="ListParagraph"/>
        <w:widowControl w:val="0"/>
        <w:numPr>
          <w:ilvl w:val="0"/>
          <w:numId w:val="6"/>
        </w:numPr>
        <w:spacing w:line="312" w:lineRule="auto"/>
        <w:ind w:left="714" w:hanging="357"/>
        <w:jc w:val="both"/>
        <w:rPr>
          <w:bCs/>
          <w:lang w:val="fr-FR"/>
        </w:rPr>
      </w:pPr>
      <w:r w:rsidRPr="008848C7">
        <w:rPr>
          <w:bCs/>
          <w:lang w:val="fr-FR"/>
        </w:rPr>
        <w:t>Các kỹ thuật phân cụm dữ liệu</w:t>
      </w:r>
      <w:r w:rsidRPr="000E69AC">
        <w:rPr>
          <w:bCs/>
          <w:lang w:val="fr-FR"/>
        </w:rPr>
        <w:t xml:space="preserve"> </w:t>
      </w:r>
      <w:r>
        <w:rPr>
          <w:bCs/>
          <w:lang w:val="fr-FR"/>
        </w:rPr>
        <w:t xml:space="preserve">trong </w:t>
      </w:r>
      <w:r w:rsidRPr="003B4B30">
        <w:rPr>
          <w:bCs/>
          <w:lang w:val="fr-FR"/>
        </w:rPr>
        <w:t xml:space="preserve">học </w:t>
      </w:r>
      <w:r>
        <w:rPr>
          <w:bCs/>
          <w:lang w:val="fr-FR"/>
        </w:rPr>
        <w:t xml:space="preserve">máy không </w:t>
      </w:r>
      <w:r w:rsidRPr="003B4B30">
        <w:rPr>
          <w:bCs/>
          <w:lang w:val="fr-FR"/>
        </w:rPr>
        <w:t>giám sát</w:t>
      </w:r>
    </w:p>
    <w:p w14:paraId="4935EFA7" w14:textId="54555C40" w:rsidR="008848C7" w:rsidRPr="008848C7" w:rsidRDefault="004B358D" w:rsidP="008848C7">
      <w:pPr>
        <w:pStyle w:val="ListParagraph"/>
        <w:widowControl w:val="0"/>
        <w:numPr>
          <w:ilvl w:val="0"/>
          <w:numId w:val="6"/>
        </w:numPr>
        <w:spacing w:line="312" w:lineRule="auto"/>
        <w:ind w:left="714" w:hanging="357"/>
        <w:jc w:val="both"/>
        <w:rPr>
          <w:bCs/>
          <w:lang w:val="fr-FR"/>
        </w:rPr>
      </w:pPr>
      <w:r>
        <w:rPr>
          <w:bCs/>
          <w:lang w:val="fr-FR"/>
        </w:rPr>
        <w:t>Kỹ thuật h</w:t>
      </w:r>
      <w:r w:rsidR="008848C7" w:rsidRPr="008848C7">
        <w:rPr>
          <w:bCs/>
          <w:lang w:val="fr-FR"/>
        </w:rPr>
        <w:t>ọc</w:t>
      </w:r>
      <w:r w:rsidR="00B15BDB">
        <w:rPr>
          <w:bCs/>
          <w:lang w:val="fr-FR"/>
        </w:rPr>
        <w:t xml:space="preserve"> máy</w:t>
      </w:r>
      <w:r w:rsidR="008848C7" w:rsidRPr="008848C7">
        <w:rPr>
          <w:bCs/>
          <w:lang w:val="fr-FR"/>
        </w:rPr>
        <w:t xml:space="preserve"> bán giám sát và học </w:t>
      </w:r>
      <w:r w:rsidR="00B15BDB">
        <w:rPr>
          <w:bCs/>
          <w:lang w:val="fr-FR"/>
        </w:rPr>
        <w:t xml:space="preserve">máy </w:t>
      </w:r>
      <w:r w:rsidR="008848C7" w:rsidRPr="008848C7">
        <w:rPr>
          <w:bCs/>
          <w:lang w:val="fr-FR"/>
        </w:rPr>
        <w:t>tăng cường</w:t>
      </w:r>
    </w:p>
    <w:p w14:paraId="15E96D8A" w14:textId="7940832B" w:rsidR="008848C7" w:rsidRDefault="008848C7" w:rsidP="00E13ED8">
      <w:pPr>
        <w:pStyle w:val="ListParagraph"/>
        <w:widowControl w:val="0"/>
        <w:numPr>
          <w:ilvl w:val="0"/>
          <w:numId w:val="6"/>
        </w:numPr>
        <w:spacing w:line="312" w:lineRule="auto"/>
        <w:ind w:left="714" w:hanging="357"/>
        <w:jc w:val="both"/>
        <w:rPr>
          <w:bCs/>
          <w:lang w:val="fr-FR"/>
        </w:rPr>
      </w:pPr>
      <w:r w:rsidRPr="004B358D">
        <w:rPr>
          <w:bCs/>
          <w:lang w:val="fr-FR"/>
        </w:rPr>
        <w:t>Các kỹ thuật đánh giá hiệu năng</w:t>
      </w:r>
      <w:r w:rsidRPr="008848C7">
        <w:rPr>
          <w:bCs/>
          <w:lang w:val="fr-FR"/>
        </w:rPr>
        <w:t xml:space="preserve"> </w:t>
      </w:r>
      <w:r w:rsidRPr="003B4B30">
        <w:rPr>
          <w:bCs/>
          <w:lang w:val="fr-FR"/>
        </w:rPr>
        <w:t>các phương pháp học máy</w:t>
      </w:r>
    </w:p>
    <w:p w14:paraId="1D280039" w14:textId="7CA05CF8" w:rsidR="004B358D" w:rsidRPr="004B358D" w:rsidRDefault="008848C7" w:rsidP="008848C7">
      <w:pPr>
        <w:pStyle w:val="ListParagraph"/>
        <w:widowControl w:val="0"/>
        <w:numPr>
          <w:ilvl w:val="0"/>
          <w:numId w:val="6"/>
        </w:numPr>
        <w:spacing w:line="312" w:lineRule="auto"/>
        <w:ind w:left="714" w:hanging="357"/>
        <w:jc w:val="both"/>
        <w:rPr>
          <w:bCs/>
          <w:lang w:val="fr-FR"/>
        </w:rPr>
      </w:pPr>
      <w:r w:rsidRPr="004B358D">
        <w:rPr>
          <w:bCs/>
          <w:lang w:val="fr-FR"/>
        </w:rPr>
        <w:t xml:space="preserve">Lựa chọn tham số và </w:t>
      </w:r>
      <w:r w:rsidR="004B358D" w:rsidRPr="004B358D">
        <w:rPr>
          <w:bCs/>
          <w:lang w:val="fr-FR"/>
        </w:rPr>
        <w:t>mô hình đánh giá</w:t>
      </w:r>
      <w:r w:rsidR="00FC6AA8">
        <w:rPr>
          <w:bCs/>
          <w:lang w:val="fr-FR"/>
        </w:rPr>
        <w:t xml:space="preserve"> hiệu năng</w:t>
      </w:r>
    </w:p>
    <w:p w14:paraId="196B6BF9" w14:textId="56ECA0B8" w:rsidR="008848C7" w:rsidRDefault="004B358D" w:rsidP="008848C7">
      <w:pPr>
        <w:pStyle w:val="ListParagraph"/>
        <w:widowControl w:val="0"/>
        <w:numPr>
          <w:ilvl w:val="0"/>
          <w:numId w:val="6"/>
        </w:numPr>
        <w:spacing w:line="312" w:lineRule="auto"/>
        <w:ind w:left="714" w:hanging="357"/>
        <w:jc w:val="both"/>
        <w:rPr>
          <w:bCs/>
          <w:lang w:val="fr-FR"/>
        </w:rPr>
      </w:pPr>
      <w:r w:rsidRPr="004B358D">
        <w:rPr>
          <w:bCs/>
          <w:lang w:val="fr-FR"/>
        </w:rPr>
        <w:t>C</w:t>
      </w:r>
      <w:r w:rsidR="008848C7" w:rsidRPr="004B358D">
        <w:rPr>
          <w:bCs/>
          <w:lang w:val="fr-FR"/>
        </w:rPr>
        <w:t>ác tiêu chí đánh giá hiệu năng</w:t>
      </w:r>
      <w:r w:rsidR="008848C7" w:rsidRPr="008848C7">
        <w:rPr>
          <w:bCs/>
          <w:lang w:val="fr-FR"/>
        </w:rPr>
        <w:t xml:space="preserve"> </w:t>
      </w:r>
      <w:r w:rsidR="008848C7" w:rsidRPr="003B4B30">
        <w:rPr>
          <w:bCs/>
          <w:lang w:val="fr-FR"/>
        </w:rPr>
        <w:t xml:space="preserve">các </w:t>
      </w:r>
      <w:r>
        <w:rPr>
          <w:bCs/>
          <w:lang w:val="fr-FR"/>
        </w:rPr>
        <w:t>hệ thống</w:t>
      </w:r>
      <w:r w:rsidR="008848C7" w:rsidRPr="003B4B30">
        <w:rPr>
          <w:bCs/>
          <w:lang w:val="fr-FR"/>
        </w:rPr>
        <w:t xml:space="preserve"> học máy</w:t>
      </w:r>
    </w:p>
    <w:p w14:paraId="28E3AE55" w14:textId="79C35613" w:rsidR="00DE2DDA" w:rsidRPr="003B4B30" w:rsidRDefault="00234A94" w:rsidP="00414FE3">
      <w:pPr>
        <w:pStyle w:val="Heading1"/>
        <w:spacing w:before="120"/>
      </w:pPr>
      <w:r w:rsidRPr="003B4B30">
        <w:t>4</w:t>
      </w:r>
      <w:r w:rsidR="00DE2DDA" w:rsidRPr="003B4B30">
        <w:t xml:space="preserve">. </w:t>
      </w:r>
      <w:r w:rsidR="007C3369" w:rsidRPr="003B4B30">
        <w:t>TÀI LIỆU</w:t>
      </w:r>
      <w:r w:rsidRPr="003B4B30">
        <w:t xml:space="preserve"> </w:t>
      </w:r>
      <w:r w:rsidR="00F74C7A" w:rsidRPr="003B4B30">
        <w:t>HỌC TẬP (</w:t>
      </w:r>
      <w:r w:rsidR="00A80E88" w:rsidRPr="003B4B30">
        <w:t xml:space="preserve">Learning </w:t>
      </w:r>
      <w:r w:rsidR="00867E6E" w:rsidRPr="003B4B30">
        <w:t>r</w:t>
      </w:r>
      <w:r w:rsidR="00A80E88" w:rsidRPr="003B4B30">
        <w:t>esources:</w:t>
      </w:r>
      <w:r w:rsidR="00330033" w:rsidRPr="003B4B30">
        <w:t xml:space="preserve"> Course </w:t>
      </w:r>
      <w:r w:rsidR="001B5C43" w:rsidRPr="003B4B30">
        <w:t>B</w:t>
      </w:r>
      <w:r w:rsidR="00330033" w:rsidRPr="003B4B30">
        <w:t xml:space="preserve">ooks, Reference </w:t>
      </w:r>
      <w:r w:rsidR="00A46D17" w:rsidRPr="003B4B30">
        <w:t>B</w:t>
      </w:r>
      <w:r w:rsidR="00330033" w:rsidRPr="003B4B30">
        <w:t>ooks, and Softwares</w:t>
      </w:r>
      <w:r w:rsidR="00717D5A" w:rsidRPr="003B4B30">
        <w:t>)</w:t>
      </w:r>
    </w:p>
    <w:p w14:paraId="28E3AE56" w14:textId="6CD164B6" w:rsidR="007C3369" w:rsidRPr="003B4B30" w:rsidRDefault="00717D5A" w:rsidP="00D83953">
      <w:pPr>
        <w:autoSpaceDE w:val="0"/>
        <w:autoSpaceDN w:val="0"/>
        <w:adjustRightInd w:val="0"/>
        <w:spacing w:before="60" w:after="40" w:line="288" w:lineRule="auto"/>
        <w:jc w:val="both"/>
        <w:rPr>
          <w:b/>
          <w:bCs/>
        </w:rPr>
      </w:pPr>
      <w:r w:rsidRPr="003B4B30">
        <w:rPr>
          <w:b/>
          <w:bCs/>
        </w:rPr>
        <w:t xml:space="preserve">4.1. </w:t>
      </w:r>
      <w:r w:rsidR="007151A0" w:rsidRPr="003B4B30">
        <w:rPr>
          <w:b/>
          <w:bCs/>
        </w:rPr>
        <w:t>Giáo trình</w:t>
      </w:r>
    </w:p>
    <w:p w14:paraId="0423A256" w14:textId="2036C6B3" w:rsidR="000319A7" w:rsidRPr="003B4B30" w:rsidRDefault="000319A7" w:rsidP="000319A7">
      <w:pPr>
        <w:spacing w:line="312" w:lineRule="auto"/>
        <w:jc w:val="both"/>
        <w:rPr>
          <w:lang w:val="pt-BR"/>
        </w:rPr>
      </w:pPr>
      <w:r w:rsidRPr="003B4B30">
        <w:rPr>
          <w:lang w:val="pt-BR"/>
        </w:rPr>
        <w:t xml:space="preserve">[1] Hoàng Xuân Huấn (2015), Giáo trình Học máy, Trường Đại học công nghệ, Đại học Quốc </w:t>
      </w:r>
      <w:r w:rsidR="00731087">
        <w:rPr>
          <w:lang w:val="pt-BR"/>
        </w:rPr>
        <w:t>g</w:t>
      </w:r>
      <w:r w:rsidRPr="003B4B30">
        <w:rPr>
          <w:lang w:val="pt-BR"/>
        </w:rPr>
        <w:t>ia Hà Nội.</w:t>
      </w:r>
    </w:p>
    <w:p w14:paraId="6322BBB8" w14:textId="77777777" w:rsidR="00EF6878" w:rsidRPr="003B4B30" w:rsidRDefault="00EF6878" w:rsidP="00680897">
      <w:pPr>
        <w:widowControl w:val="0"/>
        <w:spacing w:before="60" w:after="40" w:line="288" w:lineRule="auto"/>
        <w:jc w:val="both"/>
        <w:rPr>
          <w:b/>
          <w:i/>
          <w:lang w:val="pt-BR"/>
        </w:rPr>
      </w:pPr>
      <w:r w:rsidRPr="003B4B30">
        <w:rPr>
          <w:b/>
          <w:i/>
          <w:lang w:val="pt-BR"/>
        </w:rPr>
        <w:t xml:space="preserve">Tài liệu khác: </w:t>
      </w:r>
    </w:p>
    <w:p w14:paraId="7F571845" w14:textId="77777777" w:rsidR="000319A7" w:rsidRPr="003B4B30" w:rsidRDefault="000319A7" w:rsidP="000319A7">
      <w:pPr>
        <w:spacing w:line="312" w:lineRule="auto"/>
        <w:rPr>
          <w:lang w:val="pt-BR"/>
        </w:rPr>
      </w:pPr>
      <w:r w:rsidRPr="003B4B30">
        <w:rPr>
          <w:lang w:val="pt-BR"/>
        </w:rPr>
        <w:t>[2] E. Alpaydın (2010), Introduction to Machine Learning, Massachusetts Institute of Technology (Second Edition).</w:t>
      </w:r>
    </w:p>
    <w:p w14:paraId="28E3AE58" w14:textId="45CFB70C" w:rsidR="00DE2DDA" w:rsidRPr="003B4B30" w:rsidRDefault="00F34CB6" w:rsidP="00D83953">
      <w:pPr>
        <w:autoSpaceDE w:val="0"/>
        <w:autoSpaceDN w:val="0"/>
        <w:adjustRightInd w:val="0"/>
        <w:spacing w:before="60" w:after="40" w:line="288" w:lineRule="auto"/>
        <w:jc w:val="both"/>
        <w:rPr>
          <w:b/>
          <w:bCs/>
        </w:rPr>
      </w:pPr>
      <w:r w:rsidRPr="003B4B30">
        <w:rPr>
          <w:b/>
          <w:bCs/>
        </w:rPr>
        <w:t xml:space="preserve">4.2. </w:t>
      </w:r>
      <w:r w:rsidR="00B76564" w:rsidRPr="003B4B30">
        <w:rPr>
          <w:b/>
          <w:bCs/>
        </w:rPr>
        <w:t xml:space="preserve">Tài liệu </w:t>
      </w:r>
      <w:r w:rsidRPr="003B4B30">
        <w:rPr>
          <w:b/>
          <w:bCs/>
        </w:rPr>
        <w:t>tham khảo</w:t>
      </w:r>
    </w:p>
    <w:p w14:paraId="392D1D73" w14:textId="77777777" w:rsidR="000319A7" w:rsidRPr="003B4B30" w:rsidRDefault="000319A7" w:rsidP="000319A7">
      <w:pPr>
        <w:spacing w:line="312" w:lineRule="auto"/>
        <w:jc w:val="both"/>
        <w:rPr>
          <w:lang w:val="pt-BR"/>
        </w:rPr>
      </w:pPr>
      <w:r w:rsidRPr="003B4B30">
        <w:rPr>
          <w:lang w:val="pt-BR"/>
        </w:rPr>
        <w:t>[3] Thân Quang Khoát (2017), Bài giảng môn học máy, Viện CNTT &amp; truyền thông - Đại học Bách khoa Hà Nội.</w:t>
      </w:r>
    </w:p>
    <w:p w14:paraId="12CF85D1" w14:textId="77777777" w:rsidR="000319A7" w:rsidRPr="003B4B30" w:rsidRDefault="000319A7" w:rsidP="000319A7">
      <w:pPr>
        <w:spacing w:line="312" w:lineRule="auto"/>
        <w:jc w:val="both"/>
        <w:rPr>
          <w:lang w:val="pt-BR"/>
        </w:rPr>
      </w:pPr>
      <w:r w:rsidRPr="003B4B30">
        <w:rPr>
          <w:lang w:val="pt-BR"/>
        </w:rPr>
        <w:t>[4] Chris Mellish (1997), Machine learning, Department of Artificial Intelligence - University of Edinburgh.</w:t>
      </w:r>
    </w:p>
    <w:p w14:paraId="72DC5E50" w14:textId="48B51192" w:rsidR="005D6A23" w:rsidRPr="003B4B30" w:rsidRDefault="000319A7" w:rsidP="000319A7">
      <w:pPr>
        <w:spacing w:line="300" w:lineRule="auto"/>
        <w:rPr>
          <w:lang w:val="pt-BR"/>
        </w:rPr>
      </w:pPr>
      <w:r w:rsidRPr="003B4B30">
        <w:rPr>
          <w:lang w:val="pt-BR"/>
        </w:rPr>
        <w:t>[5] Tom M. Mitchell (1997), Machine learning, McGraw-Hill</w:t>
      </w:r>
      <w:r w:rsidR="00680897" w:rsidRPr="003B4B30">
        <w:rPr>
          <w:lang w:val="pt-BR"/>
        </w:rPr>
        <w:t>.</w:t>
      </w:r>
      <w:r w:rsidR="00EF6878" w:rsidRPr="003B4B30">
        <w:rPr>
          <w:lang w:val="pt-BR"/>
        </w:rPr>
        <w:t xml:space="preserve">  </w:t>
      </w:r>
    </w:p>
    <w:p w14:paraId="12417D2F" w14:textId="5127FD15" w:rsidR="00F34CB6" w:rsidRPr="003B4B30" w:rsidRDefault="00F34CB6" w:rsidP="00D83953">
      <w:pPr>
        <w:spacing w:before="60" w:after="40" w:line="288" w:lineRule="auto"/>
        <w:jc w:val="both"/>
        <w:rPr>
          <w:b/>
          <w:bCs/>
        </w:rPr>
      </w:pPr>
      <w:r w:rsidRPr="003B4B30">
        <w:rPr>
          <w:b/>
          <w:bCs/>
        </w:rPr>
        <w:t>4.3. Phần mềm</w:t>
      </w:r>
    </w:p>
    <w:p w14:paraId="1CB61987" w14:textId="7FCFEE63" w:rsidR="00C41DF5" w:rsidRPr="003B4B30" w:rsidRDefault="00C41339" w:rsidP="00C41339">
      <w:pPr>
        <w:autoSpaceDE w:val="0"/>
        <w:autoSpaceDN w:val="0"/>
        <w:adjustRightInd w:val="0"/>
        <w:spacing w:before="60" w:after="40" w:line="288" w:lineRule="auto"/>
        <w:jc w:val="both"/>
        <w:rPr>
          <w:i/>
        </w:rPr>
      </w:pPr>
      <w:r w:rsidRPr="003B4B30">
        <w:t>[</w:t>
      </w:r>
      <w:r w:rsidR="00DA127D" w:rsidRPr="003B4B30">
        <w:t>6</w:t>
      </w:r>
      <w:r w:rsidRPr="003B4B30">
        <w:t xml:space="preserve">]  </w:t>
      </w:r>
      <w:r w:rsidR="00A8611F" w:rsidRPr="003B4B30">
        <w:t>Python</w:t>
      </w:r>
      <w:r w:rsidR="00D921AA" w:rsidRPr="003B4B30">
        <w:t xml:space="preserve">. </w:t>
      </w:r>
      <w:hyperlink r:id="rId8" w:history="1">
        <w:r w:rsidR="00DA127D" w:rsidRPr="003B4B30">
          <w:rPr>
            <w:i/>
          </w:rPr>
          <w:t>https://www.python.org/</w:t>
        </w:r>
      </w:hyperlink>
    </w:p>
    <w:p w14:paraId="04A99EB9" w14:textId="2F6DF9D4" w:rsidR="00C25E83" w:rsidRPr="003B4B30" w:rsidRDefault="00C25E83" w:rsidP="00C41339">
      <w:pPr>
        <w:autoSpaceDE w:val="0"/>
        <w:autoSpaceDN w:val="0"/>
        <w:adjustRightInd w:val="0"/>
        <w:spacing w:before="60" w:after="40" w:line="288" w:lineRule="auto"/>
        <w:jc w:val="both"/>
      </w:pPr>
      <w:r w:rsidRPr="003B4B30">
        <w:t>[</w:t>
      </w:r>
      <w:r w:rsidR="00DA127D" w:rsidRPr="003B4B30">
        <w:t>7</w:t>
      </w:r>
      <w:r w:rsidRPr="003B4B30">
        <w:t xml:space="preserve">]  Pandas. </w:t>
      </w:r>
      <w:r w:rsidRPr="003B4B30">
        <w:rPr>
          <w:i/>
        </w:rPr>
        <w:t>https://pandas.pydata.org/</w:t>
      </w:r>
    </w:p>
    <w:p w14:paraId="6CA08D91" w14:textId="4A8F5D93" w:rsidR="00C25E83" w:rsidRPr="003B4B30" w:rsidRDefault="00C25E83" w:rsidP="00C41339">
      <w:pPr>
        <w:autoSpaceDE w:val="0"/>
        <w:autoSpaceDN w:val="0"/>
        <w:adjustRightInd w:val="0"/>
        <w:spacing w:before="60" w:after="40" w:line="288" w:lineRule="auto"/>
        <w:jc w:val="both"/>
      </w:pPr>
      <w:r w:rsidRPr="003B4B30">
        <w:t>[</w:t>
      </w:r>
      <w:r w:rsidR="00DA127D" w:rsidRPr="003B4B30">
        <w:t>8</w:t>
      </w:r>
      <w:r w:rsidRPr="003B4B30">
        <w:t xml:space="preserve">]  Matplotlib. </w:t>
      </w:r>
      <w:r w:rsidRPr="003B4B30">
        <w:rPr>
          <w:i/>
        </w:rPr>
        <w:t>https://matplotlib.org/</w:t>
      </w:r>
    </w:p>
    <w:p w14:paraId="6F2FD48E" w14:textId="67475661" w:rsidR="00C25E83" w:rsidRPr="003B4B30" w:rsidRDefault="00C25E83" w:rsidP="00C41339">
      <w:pPr>
        <w:autoSpaceDE w:val="0"/>
        <w:autoSpaceDN w:val="0"/>
        <w:adjustRightInd w:val="0"/>
        <w:spacing w:before="60" w:after="40" w:line="288" w:lineRule="auto"/>
        <w:jc w:val="both"/>
        <w:rPr>
          <w:i/>
        </w:rPr>
      </w:pPr>
      <w:r w:rsidRPr="003B4B30">
        <w:t>[</w:t>
      </w:r>
      <w:r w:rsidR="00DA127D" w:rsidRPr="003B4B30">
        <w:t>9</w:t>
      </w:r>
      <w:r w:rsidRPr="003B4B30">
        <w:t xml:space="preserve">]  Seaborn. </w:t>
      </w:r>
      <w:r w:rsidRPr="003B4B30">
        <w:rPr>
          <w:i/>
        </w:rPr>
        <w:t>https://seaborn.pydata.org/</w:t>
      </w:r>
    </w:p>
    <w:p w14:paraId="174B5F17" w14:textId="03961054" w:rsidR="00A8611F" w:rsidRPr="003B4B30" w:rsidRDefault="00C41339" w:rsidP="00A8611F">
      <w:pPr>
        <w:autoSpaceDE w:val="0"/>
        <w:autoSpaceDN w:val="0"/>
        <w:adjustRightInd w:val="0"/>
        <w:spacing w:before="60" w:after="40" w:line="288" w:lineRule="auto"/>
        <w:jc w:val="both"/>
        <w:rPr>
          <w:i/>
        </w:rPr>
      </w:pPr>
      <w:r w:rsidRPr="003B4B30">
        <w:t>[</w:t>
      </w:r>
      <w:r w:rsidR="00DB3A55" w:rsidRPr="003B4B30">
        <w:t>1</w:t>
      </w:r>
      <w:r w:rsidR="00E66678" w:rsidRPr="003B4B30">
        <w:t>0</w:t>
      </w:r>
      <w:r w:rsidRPr="003B4B30">
        <w:t xml:space="preserve">] </w:t>
      </w:r>
      <w:r w:rsidR="00A8611F" w:rsidRPr="003B4B30">
        <w:t xml:space="preserve">Scikit-learn. </w:t>
      </w:r>
      <w:r w:rsidR="00A8611F" w:rsidRPr="003B4B30">
        <w:rPr>
          <w:i/>
        </w:rPr>
        <w:t>https://scikit-learn.org/</w:t>
      </w:r>
    </w:p>
    <w:p w14:paraId="62041550" w14:textId="3E092063" w:rsidR="00322F19" w:rsidRPr="003B4B30" w:rsidRDefault="00C41339" w:rsidP="00C41339">
      <w:pPr>
        <w:autoSpaceDE w:val="0"/>
        <w:autoSpaceDN w:val="0"/>
        <w:adjustRightInd w:val="0"/>
        <w:spacing w:before="60" w:after="40" w:line="288" w:lineRule="auto"/>
        <w:jc w:val="both"/>
        <w:rPr>
          <w:i/>
        </w:rPr>
      </w:pPr>
      <w:r w:rsidRPr="003B4B30">
        <w:t>[</w:t>
      </w:r>
      <w:r w:rsidR="00DB3A55" w:rsidRPr="003B4B30">
        <w:t>1</w:t>
      </w:r>
      <w:r w:rsidR="00E66678" w:rsidRPr="003B4B30">
        <w:t>1</w:t>
      </w:r>
      <w:r w:rsidRPr="003B4B30">
        <w:t xml:space="preserve">] </w:t>
      </w:r>
      <w:r w:rsidR="00A8611F" w:rsidRPr="003B4B30">
        <w:t xml:space="preserve">Tensorflow. </w:t>
      </w:r>
      <w:r w:rsidR="00A8611F" w:rsidRPr="003B4B30">
        <w:rPr>
          <w:i/>
        </w:rPr>
        <w:t>https://www.tensorflow.org/</w:t>
      </w:r>
    </w:p>
    <w:p w14:paraId="1954B1C1" w14:textId="61044EC2" w:rsidR="00C25E83" w:rsidRPr="003B4B30" w:rsidRDefault="00C25E83" w:rsidP="00C41339">
      <w:pPr>
        <w:autoSpaceDE w:val="0"/>
        <w:autoSpaceDN w:val="0"/>
        <w:adjustRightInd w:val="0"/>
        <w:spacing w:before="60" w:after="40" w:line="288" w:lineRule="auto"/>
        <w:jc w:val="both"/>
      </w:pPr>
      <w:r w:rsidRPr="003B4B30">
        <w:t>[1</w:t>
      </w:r>
      <w:r w:rsidR="00E66678" w:rsidRPr="003B4B30">
        <w:t>2</w:t>
      </w:r>
      <w:r w:rsidRPr="003B4B30">
        <w:t xml:space="preserve">] PyTorch. </w:t>
      </w:r>
      <w:r w:rsidR="00E27ED2" w:rsidRPr="003B4B30">
        <w:rPr>
          <w:i/>
        </w:rPr>
        <w:t>https://pytorch.org/</w:t>
      </w:r>
    </w:p>
    <w:p w14:paraId="7DD3E160" w14:textId="404158DB" w:rsidR="007E15AA" w:rsidRPr="003B4B30" w:rsidRDefault="0058117A" w:rsidP="00C41339">
      <w:pPr>
        <w:autoSpaceDE w:val="0"/>
        <w:autoSpaceDN w:val="0"/>
        <w:adjustRightInd w:val="0"/>
        <w:spacing w:before="60" w:after="40" w:line="288" w:lineRule="auto"/>
        <w:jc w:val="both"/>
        <w:rPr>
          <w:i/>
        </w:rPr>
      </w:pPr>
      <w:r w:rsidRPr="003B4B30">
        <w:t>[1</w:t>
      </w:r>
      <w:r w:rsidR="00E66678" w:rsidRPr="003B4B30">
        <w:t>3</w:t>
      </w:r>
      <w:r w:rsidRPr="003B4B30">
        <w:t xml:space="preserve">] Keras. </w:t>
      </w:r>
      <w:hyperlink r:id="rId9" w:history="1">
        <w:r w:rsidR="00DA127D" w:rsidRPr="003B4B30">
          <w:rPr>
            <w:i/>
          </w:rPr>
          <w:t>https://keras.io/</w:t>
        </w:r>
      </w:hyperlink>
    </w:p>
    <w:p w14:paraId="104206A1" w14:textId="77777777" w:rsidR="001C2CF6" w:rsidRPr="00F305A4" w:rsidRDefault="001C2CF6" w:rsidP="00F305A4"/>
    <w:p w14:paraId="28E3AE5D" w14:textId="4BF777CE" w:rsidR="007C3369" w:rsidRPr="003B4B30" w:rsidRDefault="00D33CF0" w:rsidP="00B61FCD">
      <w:pPr>
        <w:pStyle w:val="Heading1"/>
      </w:pPr>
      <w:r w:rsidRPr="003B4B30">
        <w:t>5</w:t>
      </w:r>
      <w:r w:rsidR="007D1AB3" w:rsidRPr="003B4B30">
        <w:t>. MỤC TIÊU HỌC PHẦN</w:t>
      </w:r>
      <w:r w:rsidR="00A15AD5" w:rsidRPr="003B4B30">
        <w:t xml:space="preserve"> (C</w:t>
      </w:r>
      <w:r w:rsidR="00330033" w:rsidRPr="003B4B30">
        <w:t>ourse Goals</w:t>
      </w:r>
      <w:r w:rsidR="00A15AD5" w:rsidRPr="003B4B30">
        <w:t>)</w:t>
      </w:r>
    </w:p>
    <w:p w14:paraId="1933AA18" w14:textId="56147B59" w:rsidR="002D405E" w:rsidRPr="003B4B30" w:rsidRDefault="00A03988" w:rsidP="00BA413C">
      <w:pPr>
        <w:spacing w:before="60" w:after="40" w:line="288" w:lineRule="auto"/>
        <w:ind w:right="-7"/>
        <w:jc w:val="center"/>
        <w:rPr>
          <w:b/>
        </w:rPr>
      </w:pPr>
      <w:r w:rsidRPr="003B4B30">
        <w:rPr>
          <w:b/>
        </w:rPr>
        <w:lastRenderedPageBreak/>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3B4B30" w:rsidRPr="003B4B30" w14:paraId="06496612" w14:textId="5F1070BD" w:rsidTr="00142903">
        <w:trPr>
          <w:jc w:val="center"/>
        </w:trPr>
        <w:tc>
          <w:tcPr>
            <w:tcW w:w="876" w:type="dxa"/>
            <w:shd w:val="clear" w:color="auto" w:fill="DEEAF6" w:themeFill="accent1" w:themeFillTint="33"/>
            <w:vAlign w:val="center"/>
          </w:tcPr>
          <w:p w14:paraId="1C1C040B" w14:textId="30EA509D" w:rsidR="00903D75" w:rsidRPr="003B4B30" w:rsidRDefault="00903D75" w:rsidP="005F3E08">
            <w:pPr>
              <w:widowControl w:val="0"/>
              <w:jc w:val="center"/>
              <w:rPr>
                <w:b/>
              </w:rPr>
            </w:pPr>
            <w:r w:rsidRPr="003B4B30">
              <w:rPr>
                <w:b/>
              </w:rPr>
              <w:t>Mã / Code</w:t>
            </w:r>
          </w:p>
        </w:tc>
        <w:tc>
          <w:tcPr>
            <w:tcW w:w="7483" w:type="dxa"/>
            <w:shd w:val="clear" w:color="auto" w:fill="DEEAF6" w:themeFill="accent1" w:themeFillTint="33"/>
            <w:vAlign w:val="center"/>
          </w:tcPr>
          <w:p w14:paraId="79D3EA2B" w14:textId="7A10DCE2" w:rsidR="00903D75" w:rsidRPr="003B4B30" w:rsidRDefault="00903D75" w:rsidP="005F3E08">
            <w:pPr>
              <w:widowControl w:val="0"/>
              <w:jc w:val="center"/>
              <w:rPr>
                <w:b/>
              </w:rPr>
            </w:pPr>
            <w:r w:rsidRPr="003B4B30">
              <w:rPr>
                <w:b/>
              </w:rPr>
              <w:t>Mô tả mục tiêu học phần (CG)</w:t>
            </w:r>
          </w:p>
        </w:tc>
        <w:tc>
          <w:tcPr>
            <w:tcW w:w="1176" w:type="dxa"/>
            <w:shd w:val="clear" w:color="auto" w:fill="DEEAF6" w:themeFill="accent1" w:themeFillTint="33"/>
            <w:vAlign w:val="center"/>
          </w:tcPr>
          <w:p w14:paraId="14C1E68B" w14:textId="1469AD4F" w:rsidR="00903D75" w:rsidRPr="003B4B30" w:rsidRDefault="00DA590A" w:rsidP="005F3E08">
            <w:pPr>
              <w:widowControl w:val="0"/>
              <w:jc w:val="center"/>
              <w:rPr>
                <w:b/>
              </w:rPr>
            </w:pPr>
            <w:r w:rsidRPr="003B4B30">
              <w:rPr>
                <w:b/>
              </w:rPr>
              <w:t>CĐR của CTĐT</w:t>
            </w:r>
          </w:p>
        </w:tc>
      </w:tr>
      <w:tr w:rsidR="003B4B30" w:rsidRPr="003B4B30" w14:paraId="396EF2B8" w14:textId="3AFB0EB1" w:rsidTr="00142903">
        <w:trPr>
          <w:trHeight w:val="278"/>
          <w:jc w:val="center"/>
        </w:trPr>
        <w:tc>
          <w:tcPr>
            <w:tcW w:w="876" w:type="dxa"/>
            <w:shd w:val="clear" w:color="auto" w:fill="auto"/>
          </w:tcPr>
          <w:p w14:paraId="48DD846D" w14:textId="77777777" w:rsidR="00903D75" w:rsidRPr="003B4B30" w:rsidRDefault="00903D75" w:rsidP="005F3E08">
            <w:pPr>
              <w:widowControl w:val="0"/>
              <w:jc w:val="center"/>
              <w:rPr>
                <w:bCs/>
              </w:rPr>
            </w:pPr>
            <w:r w:rsidRPr="003B4B30">
              <w:rPr>
                <w:bCs/>
              </w:rPr>
              <w:t>[1]</w:t>
            </w:r>
          </w:p>
        </w:tc>
        <w:tc>
          <w:tcPr>
            <w:tcW w:w="7483" w:type="dxa"/>
            <w:shd w:val="clear" w:color="auto" w:fill="auto"/>
          </w:tcPr>
          <w:p w14:paraId="752E1E4C" w14:textId="77777777" w:rsidR="00903D75" w:rsidRPr="003B4B30" w:rsidRDefault="00903D75" w:rsidP="005F3E08">
            <w:pPr>
              <w:widowControl w:val="0"/>
              <w:jc w:val="center"/>
              <w:rPr>
                <w:bCs/>
              </w:rPr>
            </w:pPr>
            <w:r w:rsidRPr="003B4B30">
              <w:rPr>
                <w:bCs/>
              </w:rPr>
              <w:t>[2]</w:t>
            </w:r>
          </w:p>
        </w:tc>
        <w:tc>
          <w:tcPr>
            <w:tcW w:w="1176" w:type="dxa"/>
          </w:tcPr>
          <w:p w14:paraId="4C6F6D4C" w14:textId="41A99C6C" w:rsidR="00903D75" w:rsidRPr="003B4B30" w:rsidRDefault="00FA63A4" w:rsidP="005F3E08">
            <w:pPr>
              <w:widowControl w:val="0"/>
              <w:jc w:val="center"/>
              <w:rPr>
                <w:bCs/>
              </w:rPr>
            </w:pPr>
            <w:r w:rsidRPr="003B4B30">
              <w:rPr>
                <w:bCs/>
              </w:rPr>
              <w:t>[3]</w:t>
            </w:r>
          </w:p>
        </w:tc>
      </w:tr>
      <w:tr w:rsidR="003B4B30" w:rsidRPr="003B4B30" w14:paraId="28F12B37" w14:textId="7325B260" w:rsidTr="00142903">
        <w:trPr>
          <w:jc w:val="center"/>
        </w:trPr>
        <w:tc>
          <w:tcPr>
            <w:tcW w:w="876" w:type="dxa"/>
            <w:shd w:val="clear" w:color="auto" w:fill="auto"/>
            <w:vAlign w:val="center"/>
          </w:tcPr>
          <w:p w14:paraId="70624BE4" w14:textId="222E9401" w:rsidR="00B61D4C" w:rsidRPr="003B4B30" w:rsidRDefault="00B61D4C" w:rsidP="00322F19">
            <w:pPr>
              <w:widowControl w:val="0"/>
              <w:jc w:val="center"/>
              <w:rPr>
                <w:b/>
                <w:bCs/>
                <w:lang w:val="vi-VN"/>
              </w:rPr>
            </w:pPr>
            <w:r w:rsidRPr="003B4B30">
              <w:rPr>
                <w:b/>
                <w:bCs/>
              </w:rPr>
              <w:t>CG1</w:t>
            </w:r>
          </w:p>
        </w:tc>
        <w:tc>
          <w:tcPr>
            <w:tcW w:w="7483" w:type="dxa"/>
            <w:shd w:val="clear" w:color="auto" w:fill="auto"/>
          </w:tcPr>
          <w:p w14:paraId="06065BDF" w14:textId="361FB5E7" w:rsidR="00B61D4C" w:rsidRPr="003B4B30" w:rsidRDefault="00B61D4C" w:rsidP="001C2CF6">
            <w:pPr>
              <w:widowControl w:val="0"/>
              <w:spacing w:before="60" w:after="60"/>
              <w:jc w:val="both"/>
              <w:rPr>
                <w:lang w:val="fr-FR"/>
              </w:rPr>
            </w:pPr>
            <w:r w:rsidRPr="003B4B30">
              <w:rPr>
                <w:lang w:val="fr-FR"/>
              </w:rPr>
              <w:t>Học phần cung cấp các kiến thức cơ bản và chuyên sâu</w:t>
            </w:r>
            <w:r w:rsidR="00D235B1">
              <w:rPr>
                <w:lang w:val="fr-FR"/>
              </w:rPr>
              <w:t xml:space="preserve"> về</w:t>
            </w:r>
            <w:r w:rsidRPr="003B4B30">
              <w:rPr>
                <w:lang w:val="fr-FR"/>
              </w:rPr>
              <w:t>: Các phương pháp học máy</w:t>
            </w:r>
            <w:r w:rsidR="00A776FE" w:rsidRPr="003B4B30">
              <w:rPr>
                <w:lang w:val="fr-FR"/>
              </w:rPr>
              <w:t xml:space="preserve"> có giám sát; học máy không giám sát;</w:t>
            </w:r>
            <w:r w:rsidRPr="003B4B30">
              <w:rPr>
                <w:lang w:val="fr-FR"/>
              </w:rPr>
              <w:t xml:space="preserve"> </w:t>
            </w:r>
            <w:r w:rsidR="00A776FE" w:rsidRPr="003B4B30">
              <w:rPr>
                <w:lang w:val="fr-FR"/>
              </w:rPr>
              <w:t xml:space="preserve">các phương pháp </w:t>
            </w:r>
            <w:r w:rsidRPr="003B4B30">
              <w:rPr>
                <w:lang w:val="fr-FR"/>
              </w:rPr>
              <w:t xml:space="preserve">đánh giá hiệu </w:t>
            </w:r>
            <w:r w:rsidR="00A776FE" w:rsidRPr="003B4B30">
              <w:rPr>
                <w:lang w:val="fr-FR"/>
              </w:rPr>
              <w:t>năng</w:t>
            </w:r>
            <w:r w:rsidRPr="003B4B30">
              <w:rPr>
                <w:lang w:val="fr-FR"/>
              </w:rPr>
              <w:t xml:space="preserve"> </w:t>
            </w:r>
            <w:r w:rsidR="00A776FE" w:rsidRPr="003B4B30">
              <w:rPr>
                <w:lang w:val="fr-FR"/>
              </w:rPr>
              <w:t xml:space="preserve">của </w:t>
            </w:r>
            <w:r w:rsidRPr="003B4B30">
              <w:rPr>
                <w:lang w:val="fr-FR"/>
              </w:rPr>
              <w:t>hệ thống học máy</w:t>
            </w:r>
          </w:p>
        </w:tc>
        <w:tc>
          <w:tcPr>
            <w:tcW w:w="1176" w:type="dxa"/>
          </w:tcPr>
          <w:p w14:paraId="0838F88D" w14:textId="67781700" w:rsidR="00B61D4C" w:rsidRPr="003B4B30" w:rsidRDefault="00B61D4C" w:rsidP="00C3294D">
            <w:pPr>
              <w:widowControl w:val="0"/>
              <w:jc w:val="center"/>
              <w:rPr>
                <w:bCs/>
              </w:rPr>
            </w:pPr>
          </w:p>
        </w:tc>
      </w:tr>
      <w:tr w:rsidR="003B4B30" w:rsidRPr="003B4B30" w14:paraId="791F8DFC" w14:textId="2F96AF53" w:rsidTr="00142903">
        <w:trPr>
          <w:jc w:val="center"/>
        </w:trPr>
        <w:tc>
          <w:tcPr>
            <w:tcW w:w="876" w:type="dxa"/>
            <w:shd w:val="clear" w:color="auto" w:fill="auto"/>
            <w:vAlign w:val="center"/>
          </w:tcPr>
          <w:p w14:paraId="0200B054" w14:textId="6FF0B4EA" w:rsidR="00A776FE" w:rsidRPr="003B4B30" w:rsidRDefault="00A776FE" w:rsidP="001C2CF6">
            <w:pPr>
              <w:widowControl w:val="0"/>
              <w:spacing w:before="60" w:after="60"/>
              <w:jc w:val="both"/>
              <w:rPr>
                <w:lang w:val="fr-FR"/>
              </w:rPr>
            </w:pPr>
            <w:r w:rsidRPr="003B4B30">
              <w:rPr>
                <w:lang w:val="fr-FR"/>
              </w:rPr>
              <w:t>CG2</w:t>
            </w:r>
          </w:p>
        </w:tc>
        <w:tc>
          <w:tcPr>
            <w:tcW w:w="7483" w:type="dxa"/>
            <w:shd w:val="clear" w:color="auto" w:fill="auto"/>
          </w:tcPr>
          <w:p w14:paraId="6F7942E8" w14:textId="4B8E8F90" w:rsidR="00A776FE" w:rsidRPr="003B4B30" w:rsidRDefault="00A776FE" w:rsidP="004C35CE">
            <w:pPr>
              <w:widowControl w:val="0"/>
              <w:spacing w:before="60" w:after="120"/>
              <w:jc w:val="both"/>
              <w:rPr>
                <w:lang w:val="fr-FR"/>
              </w:rPr>
            </w:pPr>
            <w:r w:rsidRPr="003B4B30">
              <w:rPr>
                <w:lang w:val="fr-FR"/>
              </w:rPr>
              <w:t xml:space="preserve">Học phần phát triển kỹ năng tìm hiểu, nghiên cứu, phân tích, tổng hợp, giải quyết và đánh giá các vấn đề của </w:t>
            </w:r>
            <w:r w:rsidR="004C35CE">
              <w:rPr>
                <w:lang w:val="fr-FR"/>
              </w:rPr>
              <w:t>học máy</w:t>
            </w:r>
          </w:p>
        </w:tc>
        <w:tc>
          <w:tcPr>
            <w:tcW w:w="1176" w:type="dxa"/>
          </w:tcPr>
          <w:p w14:paraId="42D0D520" w14:textId="05174600" w:rsidR="00A776FE" w:rsidRPr="003B4B30" w:rsidRDefault="00A776FE" w:rsidP="00C3294D">
            <w:pPr>
              <w:jc w:val="center"/>
            </w:pPr>
          </w:p>
        </w:tc>
      </w:tr>
      <w:tr w:rsidR="00A27A55" w:rsidRPr="003B4B30" w14:paraId="2DE21EBB" w14:textId="03F51746" w:rsidTr="001A08E6">
        <w:trPr>
          <w:trHeight w:val="722"/>
          <w:jc w:val="center"/>
        </w:trPr>
        <w:tc>
          <w:tcPr>
            <w:tcW w:w="876" w:type="dxa"/>
            <w:shd w:val="clear" w:color="auto" w:fill="auto"/>
            <w:vAlign w:val="center"/>
          </w:tcPr>
          <w:p w14:paraId="4A96F269" w14:textId="00596AF3" w:rsidR="00A776FE" w:rsidRPr="003B4B30" w:rsidRDefault="00A776FE" w:rsidP="001C2CF6">
            <w:pPr>
              <w:widowControl w:val="0"/>
              <w:spacing w:before="60" w:after="60"/>
              <w:jc w:val="both"/>
              <w:rPr>
                <w:lang w:val="fr-FR"/>
              </w:rPr>
            </w:pPr>
            <w:r w:rsidRPr="003B4B30">
              <w:rPr>
                <w:lang w:val="fr-FR"/>
              </w:rPr>
              <w:t>CG3</w:t>
            </w:r>
          </w:p>
        </w:tc>
        <w:tc>
          <w:tcPr>
            <w:tcW w:w="7483" w:type="dxa"/>
            <w:shd w:val="clear" w:color="auto" w:fill="auto"/>
          </w:tcPr>
          <w:p w14:paraId="1BDE7559" w14:textId="38D56CD4" w:rsidR="00A776FE" w:rsidRPr="003B4B30" w:rsidRDefault="00A776FE" w:rsidP="001A08E6">
            <w:pPr>
              <w:widowControl w:val="0"/>
              <w:spacing w:before="60" w:after="120"/>
              <w:jc w:val="both"/>
              <w:rPr>
                <w:lang w:val="fr-FR"/>
              </w:rPr>
            </w:pPr>
            <w:r w:rsidRPr="003B4B30">
              <w:rPr>
                <w:lang w:val="fr-FR"/>
              </w:rPr>
              <w:t>Thể hiện khả năng làm việc độc lập và làm việc theo nhóm, hiểu và thực hiện đúng đắn trách nhiệm thực thi công việc và đạo đức nghề nghiệp</w:t>
            </w:r>
          </w:p>
        </w:tc>
        <w:tc>
          <w:tcPr>
            <w:tcW w:w="1176" w:type="dxa"/>
          </w:tcPr>
          <w:p w14:paraId="6C8A9651" w14:textId="68E53029" w:rsidR="00A776FE" w:rsidRPr="003B4B30" w:rsidRDefault="00A776FE" w:rsidP="00C3294D">
            <w:pPr>
              <w:jc w:val="center"/>
            </w:pPr>
          </w:p>
        </w:tc>
      </w:tr>
    </w:tbl>
    <w:p w14:paraId="3D10EB52" w14:textId="034077AC" w:rsidR="003F77E5" w:rsidRPr="003B4B30" w:rsidRDefault="00B61FCD" w:rsidP="00C84C79">
      <w:pPr>
        <w:pStyle w:val="Heading1"/>
        <w:spacing w:before="120" w:after="120"/>
      </w:pPr>
      <w:r w:rsidRPr="003B4B30">
        <w:rPr>
          <w:lang w:val="vi-VN"/>
        </w:rPr>
        <w:t xml:space="preserve">6. </w:t>
      </w:r>
      <w:r w:rsidR="0005621C" w:rsidRPr="003B4B30">
        <w:t>C</w:t>
      </w:r>
      <w:r w:rsidR="00DE2DDA" w:rsidRPr="003B4B30">
        <w:t xml:space="preserve">HUẨN ĐẦU RA HỌC PHẦN </w:t>
      </w:r>
      <w:r w:rsidR="003411BA" w:rsidRPr="003B4B30">
        <w:t>(</w:t>
      </w:r>
      <w:r w:rsidR="00154246" w:rsidRPr="003B4B30">
        <w:t>Course Learning Outcomes</w:t>
      </w:r>
      <w:r w:rsidR="003F77E5" w:rsidRPr="003B4B30">
        <w:t xml:space="preserve">) </w:t>
      </w:r>
    </w:p>
    <w:p w14:paraId="346105A0" w14:textId="2248470E" w:rsidR="003F77E5" w:rsidRPr="003B4B30" w:rsidRDefault="003F77E5" w:rsidP="006B5169">
      <w:pPr>
        <w:spacing w:before="180" w:after="180" w:line="288" w:lineRule="auto"/>
        <w:ind w:right="-6"/>
        <w:jc w:val="center"/>
        <w:rPr>
          <w:b/>
        </w:rPr>
      </w:pPr>
      <w:r w:rsidRPr="003B4B30">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1275"/>
        <w:gridCol w:w="5813"/>
        <w:gridCol w:w="1384"/>
      </w:tblGrid>
      <w:tr w:rsidR="003B4B30" w:rsidRPr="003B4B30" w14:paraId="6D6CA6DB" w14:textId="77777777" w:rsidTr="001A08E6">
        <w:tc>
          <w:tcPr>
            <w:tcW w:w="702"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3B4B30" w:rsidRDefault="00D92BDE" w:rsidP="005F3E08">
            <w:pPr>
              <w:widowControl w:val="0"/>
              <w:jc w:val="center"/>
              <w:rPr>
                <w:b/>
              </w:rPr>
            </w:pPr>
            <w:r w:rsidRPr="003B4B30">
              <w:rPr>
                <w:b/>
              </w:rPr>
              <w:t xml:space="preserve">Mục tiêu </w:t>
            </w:r>
          </w:p>
        </w:tc>
        <w:tc>
          <w:tcPr>
            <w:tcW w:w="647"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3B4B30" w:rsidRDefault="00D92BDE" w:rsidP="005F3E08">
            <w:pPr>
              <w:widowControl w:val="0"/>
              <w:jc w:val="center"/>
              <w:rPr>
                <w:b/>
              </w:rPr>
            </w:pPr>
            <w:r w:rsidRPr="003B4B30">
              <w:rPr>
                <w:b/>
              </w:rPr>
              <w:t>CLO</w:t>
            </w:r>
            <w:r w:rsidR="00320034" w:rsidRPr="003B4B30">
              <w:rPr>
                <w:b/>
                <w:vertAlign w:val="subscript"/>
              </w:rPr>
              <w:t>ij</w:t>
            </w:r>
          </w:p>
        </w:tc>
        <w:tc>
          <w:tcPr>
            <w:tcW w:w="294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3B4B30" w:rsidRDefault="00D92BDE" w:rsidP="005F3E08">
            <w:pPr>
              <w:widowControl w:val="0"/>
              <w:jc w:val="center"/>
              <w:rPr>
                <w:b/>
              </w:rPr>
            </w:pPr>
            <w:r w:rsidRPr="003B4B30">
              <w:rPr>
                <w:b/>
              </w:rPr>
              <w:t>Mô tả CLO</w:t>
            </w:r>
          </w:p>
        </w:tc>
        <w:tc>
          <w:tcPr>
            <w:tcW w:w="702"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3B4B30" w:rsidRDefault="00D92BDE" w:rsidP="005F3E08">
            <w:pPr>
              <w:widowControl w:val="0"/>
              <w:jc w:val="center"/>
              <w:rPr>
                <w:b/>
              </w:rPr>
            </w:pPr>
            <w:r w:rsidRPr="003B4B30">
              <w:rPr>
                <w:b/>
              </w:rPr>
              <w:t>Mức độ đạt được</w:t>
            </w:r>
          </w:p>
        </w:tc>
      </w:tr>
      <w:tr w:rsidR="003B4B30" w:rsidRPr="003B4B30" w14:paraId="2C88D9BE" w14:textId="77777777" w:rsidTr="001A08E6">
        <w:trPr>
          <w:trHeight w:val="447"/>
        </w:trPr>
        <w:tc>
          <w:tcPr>
            <w:tcW w:w="702"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3B4B30" w:rsidRDefault="00D92BDE" w:rsidP="005F3E08">
            <w:pPr>
              <w:widowControl w:val="0"/>
              <w:jc w:val="center"/>
            </w:pPr>
            <w:r w:rsidRPr="003B4B30">
              <w:t>[1]</w:t>
            </w:r>
          </w:p>
        </w:tc>
        <w:tc>
          <w:tcPr>
            <w:tcW w:w="64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3B4B30" w:rsidRDefault="00D92BDE" w:rsidP="005F3E08">
            <w:pPr>
              <w:widowControl w:val="0"/>
              <w:jc w:val="center"/>
            </w:pPr>
            <w:r w:rsidRPr="003B4B30">
              <w:t>[2]</w:t>
            </w:r>
          </w:p>
        </w:tc>
        <w:tc>
          <w:tcPr>
            <w:tcW w:w="294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3B4B30" w:rsidRDefault="00D92BDE" w:rsidP="005F3E08">
            <w:pPr>
              <w:widowControl w:val="0"/>
              <w:jc w:val="center"/>
            </w:pPr>
            <w:r w:rsidRPr="003B4B30">
              <w:t>[3]</w:t>
            </w:r>
          </w:p>
        </w:tc>
        <w:tc>
          <w:tcPr>
            <w:tcW w:w="70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3B4B30" w:rsidRDefault="00D92BDE" w:rsidP="005F3E08">
            <w:pPr>
              <w:widowControl w:val="0"/>
              <w:jc w:val="center"/>
            </w:pPr>
            <w:r w:rsidRPr="003B4B30">
              <w:t>[4]</w:t>
            </w:r>
          </w:p>
        </w:tc>
      </w:tr>
      <w:tr w:rsidR="003B4B30" w:rsidRPr="003B4B30" w14:paraId="700D4648" w14:textId="77777777" w:rsidTr="00C84C79">
        <w:trPr>
          <w:trHeight w:val="998"/>
        </w:trPr>
        <w:tc>
          <w:tcPr>
            <w:tcW w:w="702" w:type="pct"/>
            <w:vMerge w:val="restart"/>
            <w:tcBorders>
              <w:top w:val="single" w:sz="4" w:space="0" w:color="auto"/>
              <w:left w:val="single" w:sz="4" w:space="0" w:color="auto"/>
              <w:right w:val="single" w:sz="4" w:space="0" w:color="auto"/>
            </w:tcBorders>
            <w:shd w:val="clear" w:color="auto" w:fill="auto"/>
            <w:vAlign w:val="center"/>
          </w:tcPr>
          <w:p w14:paraId="636E4695" w14:textId="77777777" w:rsidR="009F108D" w:rsidRPr="003B4B30" w:rsidRDefault="009F108D" w:rsidP="00263804">
            <w:pPr>
              <w:widowControl w:val="0"/>
              <w:jc w:val="center"/>
              <w:rPr>
                <w:b/>
                <w:bCs/>
              </w:rPr>
            </w:pPr>
            <w:r w:rsidRPr="003B4B30">
              <w:rPr>
                <w:b/>
                <w:bCs/>
              </w:rPr>
              <w:t>CG1</w:t>
            </w:r>
          </w:p>
          <w:p w14:paraId="19162458" w14:textId="1896B8E5" w:rsidR="009F108D" w:rsidRPr="003B4B30" w:rsidRDefault="009F108D" w:rsidP="00263804">
            <w:pPr>
              <w:widowControl w:val="0"/>
              <w:jc w:val="center"/>
              <w:rPr>
                <w:b/>
                <w:bCs/>
                <w:lang w:val="vi-VN"/>
              </w:rPr>
            </w:pPr>
            <w:r w:rsidRPr="003B4B30">
              <w:t>Kiến thức</w:t>
            </w:r>
          </w:p>
        </w:tc>
        <w:tc>
          <w:tcPr>
            <w:tcW w:w="647"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3FCFD2D9" w:rsidR="009F108D" w:rsidRPr="003B4B30" w:rsidRDefault="009F108D" w:rsidP="009B0D4F">
            <w:pPr>
              <w:widowControl w:val="0"/>
              <w:jc w:val="center"/>
            </w:pPr>
            <w:r w:rsidRPr="003B4B30">
              <w:t>CLO1.1</w:t>
            </w:r>
          </w:p>
        </w:tc>
        <w:tc>
          <w:tcPr>
            <w:tcW w:w="2948" w:type="pct"/>
            <w:tcBorders>
              <w:top w:val="single" w:sz="4" w:space="0" w:color="auto"/>
              <w:left w:val="single" w:sz="4" w:space="0" w:color="auto"/>
              <w:bottom w:val="single" w:sz="4" w:space="0" w:color="auto"/>
              <w:right w:val="single" w:sz="4" w:space="0" w:color="auto"/>
            </w:tcBorders>
            <w:shd w:val="clear" w:color="auto" w:fill="auto"/>
          </w:tcPr>
          <w:p w14:paraId="339D9189" w14:textId="2EADBB32" w:rsidR="009F108D" w:rsidRPr="003B4B30" w:rsidRDefault="007B0195" w:rsidP="008F7B75">
            <w:pPr>
              <w:widowControl w:val="0"/>
              <w:spacing w:before="120" w:after="120"/>
              <w:jc w:val="both"/>
            </w:pPr>
            <w:r w:rsidRPr="003B4B30">
              <w:rPr>
                <w:lang w:val="fr-FR"/>
              </w:rPr>
              <w:t>Xác dịnh được các vấn đề cơ bản của</w:t>
            </w:r>
            <w:r w:rsidR="009F108D" w:rsidRPr="003B4B30">
              <w:rPr>
                <w:lang w:val="es-ES"/>
              </w:rPr>
              <w:t xml:space="preserve"> học máy, </w:t>
            </w:r>
            <w:r w:rsidR="00C76BDD">
              <w:rPr>
                <w:lang w:val="es-ES"/>
              </w:rPr>
              <w:t xml:space="preserve">học sâu, </w:t>
            </w:r>
            <w:r w:rsidR="009F108D" w:rsidRPr="003B4B30">
              <w:rPr>
                <w:lang w:val="es-ES"/>
              </w:rPr>
              <w:t>kiến trúc của hệ thống học máy, các vấn đề trong học máy, các ứng dụng c</w:t>
            </w:r>
            <w:r w:rsidRPr="003B4B30">
              <w:rPr>
                <w:lang w:val="es-ES"/>
              </w:rPr>
              <w:t>ủa học máy</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3EE4F163" w14:textId="1F0A0356" w:rsidR="009F108D" w:rsidRPr="003B4B30" w:rsidRDefault="00CA74D9" w:rsidP="009B0D4F">
            <w:pPr>
              <w:widowControl w:val="0"/>
              <w:jc w:val="center"/>
            </w:pPr>
            <w:r w:rsidRPr="003B4B30">
              <w:rPr>
                <w:lang w:val="fr-FR"/>
              </w:rPr>
              <w:t>4</w:t>
            </w:r>
          </w:p>
        </w:tc>
      </w:tr>
      <w:tr w:rsidR="003B4B30" w:rsidRPr="003B4B30" w14:paraId="3E1E8BD8" w14:textId="77777777" w:rsidTr="001A08E6">
        <w:tc>
          <w:tcPr>
            <w:tcW w:w="702" w:type="pct"/>
            <w:vMerge/>
            <w:tcBorders>
              <w:left w:val="single" w:sz="4" w:space="0" w:color="auto"/>
              <w:right w:val="single" w:sz="4" w:space="0" w:color="auto"/>
            </w:tcBorders>
            <w:shd w:val="clear" w:color="auto" w:fill="auto"/>
            <w:vAlign w:val="center"/>
          </w:tcPr>
          <w:p w14:paraId="484E1C1C" w14:textId="77777777" w:rsidR="009F108D" w:rsidRPr="003B4B30" w:rsidRDefault="009F108D" w:rsidP="00263804">
            <w:pPr>
              <w:widowControl w:val="0"/>
              <w:jc w:val="center"/>
              <w:rPr>
                <w:b/>
                <w:bCs/>
              </w:rPr>
            </w:pPr>
          </w:p>
        </w:tc>
        <w:tc>
          <w:tcPr>
            <w:tcW w:w="64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18B052B4" w:rsidR="009F108D" w:rsidRPr="003B4B30" w:rsidRDefault="009F108D" w:rsidP="009B0D4F">
            <w:pPr>
              <w:widowControl w:val="0"/>
              <w:jc w:val="center"/>
            </w:pPr>
            <w:r w:rsidRPr="003B4B30">
              <w:t>CLO1.2</w:t>
            </w:r>
          </w:p>
        </w:tc>
        <w:tc>
          <w:tcPr>
            <w:tcW w:w="2948" w:type="pct"/>
            <w:tcBorders>
              <w:top w:val="single" w:sz="4" w:space="0" w:color="auto"/>
              <w:left w:val="single" w:sz="4" w:space="0" w:color="auto"/>
              <w:bottom w:val="single" w:sz="4" w:space="0" w:color="auto"/>
              <w:right w:val="single" w:sz="4" w:space="0" w:color="auto"/>
            </w:tcBorders>
            <w:shd w:val="clear" w:color="auto" w:fill="auto"/>
          </w:tcPr>
          <w:p w14:paraId="4DD28812" w14:textId="490F4F60" w:rsidR="009F108D" w:rsidRPr="003B4B30" w:rsidRDefault="007B0195" w:rsidP="00263804">
            <w:pPr>
              <w:widowControl w:val="0"/>
              <w:spacing w:before="120" w:after="120"/>
              <w:jc w:val="both"/>
            </w:pPr>
            <w:r w:rsidRPr="003B4B30">
              <w:rPr>
                <w:lang w:val="fr-FR"/>
              </w:rPr>
              <w:t>Đánh giá được</w:t>
            </w:r>
            <w:r w:rsidR="009F108D" w:rsidRPr="003B4B30">
              <w:rPr>
                <w:lang w:val="fr-FR"/>
              </w:rPr>
              <w:t xml:space="preserve"> các phương học có giám sát, kỹ thuật phân lớp, kỹ thuật hồi quy, mạng nơ ron và học sâu</w:t>
            </w:r>
            <w:r w:rsidR="00E707F0" w:rsidRPr="003B4B30">
              <w:rPr>
                <w:lang w:val="fr-FR"/>
              </w:rPr>
              <w:t xml:space="preserve"> để xây dựng được các hệ thống học máy có giám sát</w:t>
            </w:r>
          </w:p>
        </w:tc>
        <w:tc>
          <w:tcPr>
            <w:tcW w:w="702" w:type="pct"/>
            <w:tcBorders>
              <w:top w:val="single" w:sz="4" w:space="0" w:color="auto"/>
              <w:left w:val="single" w:sz="4" w:space="0" w:color="auto"/>
              <w:bottom w:val="single" w:sz="4" w:space="0" w:color="auto"/>
              <w:right w:val="single" w:sz="4" w:space="0" w:color="auto"/>
            </w:tcBorders>
            <w:shd w:val="clear" w:color="auto" w:fill="auto"/>
            <w:hideMark/>
          </w:tcPr>
          <w:p w14:paraId="20BAECE3" w14:textId="61E54365" w:rsidR="009F108D" w:rsidRPr="003B4B30" w:rsidRDefault="00FA6659" w:rsidP="009B0D4F">
            <w:pPr>
              <w:widowControl w:val="0"/>
              <w:jc w:val="center"/>
            </w:pPr>
            <w:r w:rsidRPr="003B4B30">
              <w:rPr>
                <w:lang w:val="fr-FR"/>
              </w:rPr>
              <w:t>5</w:t>
            </w:r>
          </w:p>
        </w:tc>
      </w:tr>
      <w:tr w:rsidR="003B4B30" w:rsidRPr="003B4B30" w14:paraId="3A89BBC4" w14:textId="77777777" w:rsidTr="001A08E6">
        <w:trPr>
          <w:trHeight w:val="305"/>
        </w:trPr>
        <w:tc>
          <w:tcPr>
            <w:tcW w:w="702" w:type="pct"/>
            <w:vMerge/>
            <w:tcBorders>
              <w:left w:val="single" w:sz="4" w:space="0" w:color="auto"/>
              <w:right w:val="single" w:sz="4" w:space="0" w:color="auto"/>
            </w:tcBorders>
            <w:shd w:val="clear" w:color="auto" w:fill="auto"/>
            <w:vAlign w:val="center"/>
          </w:tcPr>
          <w:p w14:paraId="121656A0" w14:textId="77777777" w:rsidR="009F108D" w:rsidRPr="003B4B30" w:rsidRDefault="009F108D" w:rsidP="00263804">
            <w:pPr>
              <w:widowControl w:val="0"/>
              <w:jc w:val="center"/>
              <w:rPr>
                <w:b/>
                <w:bCs/>
              </w:rPr>
            </w:pPr>
          </w:p>
        </w:tc>
        <w:tc>
          <w:tcPr>
            <w:tcW w:w="647" w:type="pct"/>
            <w:tcBorders>
              <w:top w:val="single" w:sz="4" w:space="0" w:color="auto"/>
              <w:left w:val="single" w:sz="4" w:space="0" w:color="auto"/>
              <w:right w:val="single" w:sz="4" w:space="0" w:color="auto"/>
            </w:tcBorders>
            <w:shd w:val="clear" w:color="auto" w:fill="auto"/>
            <w:vAlign w:val="center"/>
          </w:tcPr>
          <w:p w14:paraId="7E05EDEC" w14:textId="34AF7DCD" w:rsidR="009F108D" w:rsidRPr="003B4B30" w:rsidRDefault="009F108D" w:rsidP="009B0D4F">
            <w:pPr>
              <w:widowControl w:val="0"/>
              <w:jc w:val="center"/>
            </w:pPr>
            <w:r w:rsidRPr="003B4B30">
              <w:t>CLO1.3</w:t>
            </w:r>
          </w:p>
        </w:tc>
        <w:tc>
          <w:tcPr>
            <w:tcW w:w="2948" w:type="pct"/>
            <w:tcBorders>
              <w:top w:val="single" w:sz="4" w:space="0" w:color="auto"/>
              <w:left w:val="single" w:sz="4" w:space="0" w:color="auto"/>
              <w:right w:val="single" w:sz="4" w:space="0" w:color="auto"/>
            </w:tcBorders>
            <w:shd w:val="clear" w:color="auto" w:fill="auto"/>
          </w:tcPr>
          <w:p w14:paraId="4485609C" w14:textId="48D616EB" w:rsidR="009F108D" w:rsidRPr="003B4B30" w:rsidRDefault="007B0195" w:rsidP="00E707F0">
            <w:pPr>
              <w:widowControl w:val="0"/>
              <w:spacing w:before="120" w:after="120"/>
              <w:jc w:val="both"/>
            </w:pPr>
            <w:r w:rsidRPr="003B4B30">
              <w:rPr>
                <w:lang w:val="fr-FR"/>
              </w:rPr>
              <w:t>Đánh giá được</w:t>
            </w:r>
            <w:r w:rsidR="009F108D" w:rsidRPr="003B4B30">
              <w:rPr>
                <w:lang w:val="fr-FR"/>
              </w:rPr>
              <w:t xml:space="preserve"> các phương học không giám sát, giảm chiều dữ liệu, phân cụm dữ liệu, học bán giám sát, học tăng cường và học tập thể</w:t>
            </w:r>
            <w:r w:rsidR="00E707F0" w:rsidRPr="003B4B30">
              <w:rPr>
                <w:lang w:val="fr-FR"/>
              </w:rPr>
              <w:t xml:space="preserve"> để xây dựng được các hệ thống học máy</w:t>
            </w:r>
          </w:p>
        </w:tc>
        <w:tc>
          <w:tcPr>
            <w:tcW w:w="702" w:type="pct"/>
            <w:tcBorders>
              <w:top w:val="single" w:sz="4" w:space="0" w:color="auto"/>
              <w:left w:val="single" w:sz="4" w:space="0" w:color="auto"/>
              <w:right w:val="single" w:sz="4" w:space="0" w:color="auto"/>
            </w:tcBorders>
            <w:shd w:val="clear" w:color="auto" w:fill="auto"/>
          </w:tcPr>
          <w:p w14:paraId="4BD80D79" w14:textId="397F8AD2" w:rsidR="009F108D" w:rsidRPr="003B4B30" w:rsidRDefault="00FA6659" w:rsidP="009B0D4F">
            <w:pPr>
              <w:widowControl w:val="0"/>
              <w:jc w:val="center"/>
            </w:pPr>
            <w:r w:rsidRPr="003B4B30">
              <w:rPr>
                <w:lang w:val="fr-FR"/>
              </w:rPr>
              <w:t>5</w:t>
            </w:r>
          </w:p>
        </w:tc>
      </w:tr>
      <w:tr w:rsidR="003B4B30" w:rsidRPr="003B4B30" w14:paraId="72EDA645" w14:textId="77777777" w:rsidTr="001A08E6">
        <w:trPr>
          <w:trHeight w:val="669"/>
        </w:trPr>
        <w:tc>
          <w:tcPr>
            <w:tcW w:w="702" w:type="pct"/>
            <w:vMerge/>
            <w:tcBorders>
              <w:left w:val="single" w:sz="4" w:space="0" w:color="auto"/>
              <w:right w:val="single" w:sz="4" w:space="0" w:color="auto"/>
            </w:tcBorders>
            <w:shd w:val="clear" w:color="auto" w:fill="auto"/>
            <w:vAlign w:val="center"/>
          </w:tcPr>
          <w:p w14:paraId="34E7ACF8" w14:textId="77777777" w:rsidR="009F108D" w:rsidRPr="003B4B30" w:rsidRDefault="009F108D" w:rsidP="00263804">
            <w:pPr>
              <w:widowControl w:val="0"/>
              <w:jc w:val="center"/>
              <w:rPr>
                <w:b/>
                <w:bCs/>
              </w:rPr>
            </w:pPr>
          </w:p>
        </w:tc>
        <w:tc>
          <w:tcPr>
            <w:tcW w:w="647" w:type="pct"/>
            <w:tcBorders>
              <w:top w:val="single" w:sz="4" w:space="0" w:color="auto"/>
              <w:left w:val="single" w:sz="4" w:space="0" w:color="auto"/>
              <w:right w:val="single" w:sz="4" w:space="0" w:color="auto"/>
            </w:tcBorders>
            <w:shd w:val="clear" w:color="auto" w:fill="auto"/>
            <w:vAlign w:val="center"/>
            <w:hideMark/>
          </w:tcPr>
          <w:p w14:paraId="36E37538" w14:textId="716B0AAD" w:rsidR="009F108D" w:rsidRPr="003B4B30" w:rsidRDefault="009F108D" w:rsidP="009B0D4F">
            <w:pPr>
              <w:widowControl w:val="0"/>
              <w:jc w:val="center"/>
            </w:pPr>
            <w:r w:rsidRPr="003B4B30">
              <w:t>CLO1.4</w:t>
            </w:r>
          </w:p>
        </w:tc>
        <w:tc>
          <w:tcPr>
            <w:tcW w:w="2948" w:type="pct"/>
            <w:tcBorders>
              <w:top w:val="single" w:sz="4" w:space="0" w:color="auto"/>
              <w:left w:val="single" w:sz="4" w:space="0" w:color="auto"/>
              <w:right w:val="single" w:sz="4" w:space="0" w:color="auto"/>
            </w:tcBorders>
            <w:shd w:val="clear" w:color="auto" w:fill="auto"/>
          </w:tcPr>
          <w:p w14:paraId="4F14B7FD" w14:textId="6F602A79" w:rsidR="009F108D" w:rsidRPr="003B4B30" w:rsidRDefault="0029551C" w:rsidP="006129C4">
            <w:pPr>
              <w:widowControl w:val="0"/>
              <w:spacing w:before="120" w:after="120"/>
              <w:jc w:val="both"/>
            </w:pPr>
            <w:r w:rsidRPr="003B4B30">
              <w:rPr>
                <w:lang w:val="fr-FR"/>
              </w:rPr>
              <w:t>Quy</w:t>
            </w:r>
            <w:r w:rsidR="006129C4">
              <w:rPr>
                <w:lang w:val="fr-FR"/>
              </w:rPr>
              <w:t>ế</w:t>
            </w:r>
            <w:r w:rsidRPr="003B4B30">
              <w:rPr>
                <w:lang w:val="fr-FR"/>
              </w:rPr>
              <w:t>t định</w:t>
            </w:r>
            <w:r w:rsidR="00E707F0" w:rsidRPr="003B4B30">
              <w:rPr>
                <w:lang w:val="fr-FR"/>
              </w:rPr>
              <w:t xml:space="preserve"> được</w:t>
            </w:r>
            <w:r w:rsidR="009F108D" w:rsidRPr="003B4B30">
              <w:rPr>
                <w:lang w:val="fr-FR"/>
              </w:rPr>
              <w:t xml:space="preserve"> </w:t>
            </w:r>
            <w:r w:rsidR="00E707F0" w:rsidRPr="003B4B30">
              <w:rPr>
                <w:lang w:val="fr-FR"/>
              </w:rPr>
              <w:t>các phương pháp</w:t>
            </w:r>
            <w:r w:rsidR="009F108D" w:rsidRPr="003B4B30">
              <w:rPr>
                <w:lang w:val="fr-FR"/>
              </w:rPr>
              <w:t xml:space="preserve">, kỹ thuật đánh giá hiệu năng, vấn đề lựa chọn tham số, lựa chọn mô hình, các tiêu chí đánh giá </w:t>
            </w:r>
            <w:r w:rsidRPr="003B4B30">
              <w:rPr>
                <w:lang w:val="fr-FR"/>
              </w:rPr>
              <w:t>sử dụng</w:t>
            </w:r>
            <w:r w:rsidR="00B80E8B" w:rsidRPr="003B4B30">
              <w:rPr>
                <w:lang w:val="fr-FR"/>
              </w:rPr>
              <w:t xml:space="preserve"> để xây dựng được các hệ thống đánh giá hiệu năng</w:t>
            </w:r>
            <w:r w:rsidRPr="003B4B30">
              <w:rPr>
                <w:lang w:val="fr-FR"/>
              </w:rPr>
              <w:t xml:space="preserve"> hệ thống học máy</w:t>
            </w:r>
          </w:p>
        </w:tc>
        <w:tc>
          <w:tcPr>
            <w:tcW w:w="702" w:type="pct"/>
            <w:tcBorders>
              <w:top w:val="single" w:sz="4" w:space="0" w:color="auto"/>
              <w:left w:val="single" w:sz="4" w:space="0" w:color="auto"/>
              <w:right w:val="single" w:sz="4" w:space="0" w:color="auto"/>
            </w:tcBorders>
            <w:shd w:val="clear" w:color="auto" w:fill="auto"/>
            <w:hideMark/>
          </w:tcPr>
          <w:p w14:paraId="68E34C29" w14:textId="4E69152F" w:rsidR="009F108D" w:rsidRPr="003B4B30" w:rsidRDefault="00FA6659" w:rsidP="009B0D4F">
            <w:pPr>
              <w:widowControl w:val="0"/>
              <w:jc w:val="center"/>
            </w:pPr>
            <w:r w:rsidRPr="003B4B30">
              <w:rPr>
                <w:lang w:val="fr-FR"/>
              </w:rPr>
              <w:t>5</w:t>
            </w:r>
          </w:p>
        </w:tc>
      </w:tr>
      <w:tr w:rsidR="003B4B30" w:rsidRPr="003B4B30" w14:paraId="205EF378" w14:textId="77777777" w:rsidTr="001A08E6">
        <w:trPr>
          <w:trHeight w:val="397"/>
        </w:trPr>
        <w:tc>
          <w:tcPr>
            <w:tcW w:w="702" w:type="pct"/>
            <w:vMerge w:val="restart"/>
            <w:tcBorders>
              <w:top w:val="single" w:sz="4" w:space="0" w:color="auto"/>
              <w:left w:val="single" w:sz="4" w:space="0" w:color="auto"/>
              <w:right w:val="single" w:sz="4" w:space="0" w:color="auto"/>
            </w:tcBorders>
            <w:shd w:val="clear" w:color="auto" w:fill="auto"/>
            <w:vAlign w:val="center"/>
          </w:tcPr>
          <w:p w14:paraId="650E53DE" w14:textId="77777777" w:rsidR="009F108D" w:rsidRPr="003B4B30" w:rsidRDefault="009F108D" w:rsidP="00263804">
            <w:pPr>
              <w:widowControl w:val="0"/>
              <w:jc w:val="center"/>
              <w:rPr>
                <w:b/>
                <w:bCs/>
              </w:rPr>
            </w:pPr>
            <w:r w:rsidRPr="003B4B30">
              <w:rPr>
                <w:b/>
                <w:bCs/>
              </w:rPr>
              <w:t>CG2</w:t>
            </w:r>
          </w:p>
          <w:p w14:paraId="4157B4BD" w14:textId="5074E83F" w:rsidR="009F108D" w:rsidRPr="003B4B30" w:rsidRDefault="009F108D" w:rsidP="00263804">
            <w:pPr>
              <w:widowControl w:val="0"/>
              <w:jc w:val="center"/>
              <w:rPr>
                <w:b/>
                <w:bCs/>
              </w:rPr>
            </w:pPr>
            <w:r w:rsidRPr="003B4B30">
              <w:t>Kỹ năng</w:t>
            </w:r>
          </w:p>
        </w:tc>
        <w:tc>
          <w:tcPr>
            <w:tcW w:w="647" w:type="pct"/>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38FC258A" w:rsidR="009F108D" w:rsidRPr="003B4B30" w:rsidRDefault="009F108D" w:rsidP="009B0D4F">
            <w:pPr>
              <w:widowControl w:val="0"/>
              <w:jc w:val="center"/>
            </w:pPr>
            <w:r w:rsidRPr="003B4B30">
              <w:t>CLO2.1</w:t>
            </w:r>
          </w:p>
        </w:tc>
        <w:tc>
          <w:tcPr>
            <w:tcW w:w="2948" w:type="pct"/>
            <w:tcBorders>
              <w:top w:val="single" w:sz="4" w:space="0" w:color="auto"/>
              <w:left w:val="single" w:sz="4" w:space="0" w:color="auto"/>
              <w:bottom w:val="single" w:sz="4" w:space="0" w:color="auto"/>
              <w:right w:val="single" w:sz="4" w:space="0" w:color="auto"/>
            </w:tcBorders>
            <w:shd w:val="clear" w:color="auto" w:fill="auto"/>
          </w:tcPr>
          <w:p w14:paraId="6CFECB75" w14:textId="2FC71CF5" w:rsidR="009F108D" w:rsidRPr="003B4B30" w:rsidRDefault="00B43D47" w:rsidP="00B43D47">
            <w:pPr>
              <w:widowControl w:val="0"/>
              <w:spacing w:before="120" w:after="120"/>
              <w:jc w:val="both"/>
            </w:pPr>
            <w:r w:rsidRPr="003B4B30">
              <w:rPr>
                <w:lang w:val="fr-FR"/>
              </w:rPr>
              <w:t>Chỉ định việc</w:t>
            </w:r>
            <w:r w:rsidR="007562B5" w:rsidRPr="003B4B30">
              <w:rPr>
                <w:lang w:val="fr-FR"/>
              </w:rPr>
              <w:t xml:space="preserve"> </w:t>
            </w:r>
            <w:r w:rsidR="009F108D" w:rsidRPr="003B4B30">
              <w:rPr>
                <w:lang w:val="fr-FR"/>
              </w:rPr>
              <w:t>tìm kiếm, thu thập, tổng hợp, phân tích các bài toán học máy</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05D03A73" w14:textId="5F3E033C" w:rsidR="009F108D" w:rsidRPr="003B4B30" w:rsidRDefault="00FA6659" w:rsidP="009B0D4F">
            <w:pPr>
              <w:widowControl w:val="0"/>
              <w:jc w:val="center"/>
            </w:pPr>
            <w:r w:rsidRPr="003B4B30">
              <w:rPr>
                <w:lang w:val="fr-FR"/>
              </w:rPr>
              <w:t>5</w:t>
            </w:r>
          </w:p>
        </w:tc>
      </w:tr>
      <w:tr w:rsidR="003B4B30" w:rsidRPr="003B4B30" w14:paraId="5A302D49" w14:textId="77777777" w:rsidTr="001A08E6">
        <w:trPr>
          <w:trHeight w:val="397"/>
        </w:trPr>
        <w:tc>
          <w:tcPr>
            <w:tcW w:w="702" w:type="pct"/>
            <w:vMerge/>
            <w:tcBorders>
              <w:left w:val="single" w:sz="4" w:space="0" w:color="auto"/>
              <w:right w:val="single" w:sz="4" w:space="0" w:color="auto"/>
            </w:tcBorders>
            <w:shd w:val="clear" w:color="auto" w:fill="auto"/>
            <w:vAlign w:val="center"/>
          </w:tcPr>
          <w:p w14:paraId="75AF0414" w14:textId="77777777" w:rsidR="009F108D" w:rsidRPr="003B4B30" w:rsidRDefault="009F108D" w:rsidP="00263804">
            <w:pPr>
              <w:widowControl w:val="0"/>
              <w:jc w:val="center"/>
              <w:rPr>
                <w:b/>
                <w:bCs/>
              </w:rPr>
            </w:pPr>
          </w:p>
        </w:tc>
        <w:tc>
          <w:tcPr>
            <w:tcW w:w="647" w:type="pct"/>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6732D933" w:rsidR="009F108D" w:rsidRPr="003B4B30" w:rsidRDefault="009F108D" w:rsidP="009B0D4F">
            <w:pPr>
              <w:widowControl w:val="0"/>
              <w:jc w:val="center"/>
            </w:pPr>
            <w:r w:rsidRPr="003B4B30">
              <w:t>CLO2.2</w:t>
            </w:r>
          </w:p>
        </w:tc>
        <w:tc>
          <w:tcPr>
            <w:tcW w:w="2948" w:type="pct"/>
            <w:tcBorders>
              <w:top w:val="single" w:sz="4" w:space="0" w:color="auto"/>
              <w:left w:val="single" w:sz="4" w:space="0" w:color="auto"/>
              <w:bottom w:val="single" w:sz="4" w:space="0" w:color="auto"/>
              <w:right w:val="single" w:sz="4" w:space="0" w:color="auto"/>
            </w:tcBorders>
            <w:shd w:val="clear" w:color="auto" w:fill="auto"/>
          </w:tcPr>
          <w:p w14:paraId="66BC64A2" w14:textId="6C42A742" w:rsidR="009F108D" w:rsidRPr="003B4B30" w:rsidRDefault="00B43D47" w:rsidP="00B43D47">
            <w:pPr>
              <w:widowControl w:val="0"/>
              <w:spacing w:before="120" w:after="120"/>
              <w:jc w:val="both"/>
            </w:pPr>
            <w:r w:rsidRPr="003B4B30">
              <w:rPr>
                <w:lang w:val="fr-FR"/>
              </w:rPr>
              <w:t xml:space="preserve">Đề xuất thiết kế </w:t>
            </w:r>
            <w:r w:rsidR="007562B5" w:rsidRPr="003B4B30">
              <w:rPr>
                <w:lang w:val="fr-FR"/>
              </w:rPr>
              <w:t xml:space="preserve">mô hình </w:t>
            </w:r>
            <w:r w:rsidR="009F108D" w:rsidRPr="003B4B30">
              <w:rPr>
                <w:lang w:val="fr-FR"/>
              </w:rPr>
              <w:t>và phát triển các hệ thống học máy</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646D8FBD" w14:textId="690EF514" w:rsidR="009F108D" w:rsidRPr="003B4B30" w:rsidRDefault="00FA6659" w:rsidP="009B0D4F">
            <w:pPr>
              <w:widowControl w:val="0"/>
              <w:jc w:val="center"/>
            </w:pPr>
            <w:r w:rsidRPr="003B4B30">
              <w:rPr>
                <w:lang w:val="fr-FR"/>
              </w:rPr>
              <w:t>5</w:t>
            </w:r>
          </w:p>
        </w:tc>
      </w:tr>
      <w:tr w:rsidR="003B4B30" w:rsidRPr="003B4B30" w14:paraId="258B354B" w14:textId="77777777" w:rsidTr="001A08E6">
        <w:trPr>
          <w:trHeight w:val="397"/>
        </w:trPr>
        <w:tc>
          <w:tcPr>
            <w:tcW w:w="702" w:type="pct"/>
            <w:vMerge/>
            <w:tcBorders>
              <w:left w:val="single" w:sz="4" w:space="0" w:color="auto"/>
              <w:right w:val="single" w:sz="4" w:space="0" w:color="auto"/>
            </w:tcBorders>
            <w:shd w:val="clear" w:color="auto" w:fill="auto"/>
            <w:vAlign w:val="center"/>
          </w:tcPr>
          <w:p w14:paraId="05462B61" w14:textId="77777777" w:rsidR="009F108D" w:rsidRPr="003B4B30" w:rsidRDefault="009F108D" w:rsidP="00263804">
            <w:pPr>
              <w:widowControl w:val="0"/>
              <w:jc w:val="center"/>
              <w:rPr>
                <w:b/>
                <w:bCs/>
              </w:rPr>
            </w:pPr>
          </w:p>
        </w:tc>
        <w:tc>
          <w:tcPr>
            <w:tcW w:w="647" w:type="pct"/>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61B13D1E" w:rsidR="009F108D" w:rsidRPr="003B4B30" w:rsidRDefault="009F108D" w:rsidP="009B0D4F">
            <w:pPr>
              <w:widowControl w:val="0"/>
              <w:jc w:val="center"/>
            </w:pPr>
            <w:r w:rsidRPr="003B4B30">
              <w:t>CLO2.3</w:t>
            </w:r>
          </w:p>
        </w:tc>
        <w:tc>
          <w:tcPr>
            <w:tcW w:w="2948" w:type="pct"/>
            <w:tcBorders>
              <w:top w:val="single" w:sz="4" w:space="0" w:color="auto"/>
              <w:left w:val="single" w:sz="4" w:space="0" w:color="auto"/>
              <w:bottom w:val="single" w:sz="4" w:space="0" w:color="auto"/>
              <w:right w:val="single" w:sz="4" w:space="0" w:color="auto"/>
            </w:tcBorders>
            <w:shd w:val="clear" w:color="auto" w:fill="auto"/>
          </w:tcPr>
          <w:p w14:paraId="07137E6A" w14:textId="4E6D9B77" w:rsidR="009F108D" w:rsidRPr="003B4B30" w:rsidRDefault="00B43D47" w:rsidP="00B43D47">
            <w:pPr>
              <w:widowControl w:val="0"/>
              <w:spacing w:before="120" w:after="120"/>
              <w:jc w:val="both"/>
            </w:pPr>
            <w:r w:rsidRPr="003B4B30">
              <w:rPr>
                <w:lang w:val="fr-FR"/>
              </w:rPr>
              <w:t>Chỉ định và phát triển các phương pháp</w:t>
            </w:r>
            <w:r w:rsidR="009F108D" w:rsidRPr="003B4B30">
              <w:rPr>
                <w:lang w:val="fr-FR"/>
              </w:rPr>
              <w:t xml:space="preserve"> đánh giá hiệu năng các hệ thống học máy</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11E55219" w14:textId="7DDCE9C3" w:rsidR="009F108D" w:rsidRPr="003B4B30" w:rsidRDefault="00FA6659" w:rsidP="009B0D4F">
            <w:pPr>
              <w:widowControl w:val="0"/>
              <w:jc w:val="center"/>
            </w:pPr>
            <w:r w:rsidRPr="003B4B30">
              <w:rPr>
                <w:lang w:val="fr-FR"/>
              </w:rPr>
              <w:t>5</w:t>
            </w:r>
          </w:p>
        </w:tc>
      </w:tr>
      <w:tr w:rsidR="003B4B30" w:rsidRPr="003B4B30" w14:paraId="5FDB2DA8" w14:textId="77777777" w:rsidTr="001A08E6">
        <w:trPr>
          <w:trHeight w:val="397"/>
        </w:trPr>
        <w:tc>
          <w:tcPr>
            <w:tcW w:w="702" w:type="pct"/>
            <w:vMerge w:val="restart"/>
            <w:tcBorders>
              <w:top w:val="single" w:sz="4" w:space="0" w:color="auto"/>
              <w:left w:val="single" w:sz="4" w:space="0" w:color="auto"/>
              <w:right w:val="single" w:sz="4" w:space="0" w:color="auto"/>
            </w:tcBorders>
            <w:shd w:val="clear" w:color="auto" w:fill="auto"/>
            <w:vAlign w:val="center"/>
          </w:tcPr>
          <w:p w14:paraId="77C9748A" w14:textId="77777777" w:rsidR="00C84C79" w:rsidRDefault="00C84C79" w:rsidP="00263804">
            <w:pPr>
              <w:widowControl w:val="0"/>
              <w:jc w:val="center"/>
              <w:rPr>
                <w:b/>
                <w:bCs/>
              </w:rPr>
            </w:pPr>
          </w:p>
          <w:p w14:paraId="0688C334" w14:textId="77777777" w:rsidR="00C84C79" w:rsidRDefault="00C84C79" w:rsidP="00263804">
            <w:pPr>
              <w:widowControl w:val="0"/>
              <w:jc w:val="center"/>
              <w:rPr>
                <w:b/>
                <w:bCs/>
              </w:rPr>
            </w:pPr>
          </w:p>
          <w:p w14:paraId="30AC532D" w14:textId="77777777" w:rsidR="00A27A55" w:rsidRPr="003B4B30" w:rsidRDefault="00A27A55" w:rsidP="00263804">
            <w:pPr>
              <w:widowControl w:val="0"/>
              <w:jc w:val="center"/>
              <w:rPr>
                <w:b/>
                <w:bCs/>
              </w:rPr>
            </w:pPr>
            <w:r w:rsidRPr="003B4B30">
              <w:rPr>
                <w:b/>
                <w:bCs/>
              </w:rPr>
              <w:t>CG3</w:t>
            </w:r>
          </w:p>
          <w:p w14:paraId="727078C5" w14:textId="5DFFAE7A" w:rsidR="00A27A55" w:rsidRPr="003B4B30" w:rsidRDefault="00A27A55" w:rsidP="00263804">
            <w:pPr>
              <w:widowControl w:val="0"/>
              <w:jc w:val="center"/>
              <w:rPr>
                <w:b/>
                <w:bCs/>
                <w:lang w:val="vi-VN"/>
              </w:rPr>
            </w:pPr>
            <w:r w:rsidRPr="003B4B30">
              <w:t xml:space="preserve">Năng lực tự </w:t>
            </w:r>
            <w:r w:rsidRPr="003B4B30">
              <w:lastRenderedPageBreak/>
              <w:t>chủ, trách nhiệm</w:t>
            </w:r>
          </w:p>
        </w:tc>
        <w:tc>
          <w:tcPr>
            <w:tcW w:w="647"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42FCA4A7" w:rsidR="00A27A55" w:rsidRPr="003B4B30" w:rsidRDefault="00A27A55" w:rsidP="009B0D4F">
            <w:pPr>
              <w:widowControl w:val="0"/>
              <w:jc w:val="center"/>
            </w:pPr>
            <w:r w:rsidRPr="003B4B30">
              <w:lastRenderedPageBreak/>
              <w:t>CLO3.1</w:t>
            </w:r>
          </w:p>
        </w:tc>
        <w:tc>
          <w:tcPr>
            <w:tcW w:w="2948" w:type="pct"/>
            <w:tcBorders>
              <w:top w:val="single" w:sz="4" w:space="0" w:color="auto"/>
              <w:left w:val="single" w:sz="4" w:space="0" w:color="auto"/>
              <w:bottom w:val="single" w:sz="4" w:space="0" w:color="auto"/>
              <w:right w:val="single" w:sz="4" w:space="0" w:color="auto"/>
            </w:tcBorders>
            <w:shd w:val="clear" w:color="auto" w:fill="auto"/>
          </w:tcPr>
          <w:p w14:paraId="331BAD81" w14:textId="572D32EE" w:rsidR="00A27A55" w:rsidRPr="003B4B30" w:rsidRDefault="00A27A55" w:rsidP="00263804">
            <w:pPr>
              <w:widowControl w:val="0"/>
              <w:spacing w:before="120" w:after="120"/>
              <w:jc w:val="both"/>
            </w:pPr>
            <w:r w:rsidRPr="003B4B30">
              <w:rPr>
                <w:lang w:val="fr-FR"/>
              </w:rPr>
              <w:t>Thể hiện khả năng tự học tập, tìm hiểu, nghiên cứu tài liệu để hoàn thành các bài học và bài tập được giao</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47DC0C93" w14:textId="03C57973" w:rsidR="00A27A55" w:rsidRPr="003B4B30" w:rsidRDefault="00A27A55" w:rsidP="009B0D4F">
            <w:pPr>
              <w:widowControl w:val="0"/>
              <w:jc w:val="center"/>
            </w:pPr>
            <w:r w:rsidRPr="003B4B30">
              <w:rPr>
                <w:lang w:val="fr-FR"/>
              </w:rPr>
              <w:t>5</w:t>
            </w:r>
          </w:p>
        </w:tc>
      </w:tr>
      <w:tr w:rsidR="003B4B30" w:rsidRPr="003B4B30" w14:paraId="15A13CC2" w14:textId="77777777" w:rsidTr="001A08E6">
        <w:trPr>
          <w:trHeight w:val="397"/>
        </w:trPr>
        <w:tc>
          <w:tcPr>
            <w:tcW w:w="702" w:type="pct"/>
            <w:vMerge/>
            <w:tcBorders>
              <w:left w:val="single" w:sz="4" w:space="0" w:color="auto"/>
              <w:right w:val="single" w:sz="4" w:space="0" w:color="auto"/>
            </w:tcBorders>
            <w:shd w:val="clear" w:color="auto" w:fill="auto"/>
            <w:vAlign w:val="center"/>
          </w:tcPr>
          <w:p w14:paraId="76736018" w14:textId="77777777" w:rsidR="00A27A55" w:rsidRPr="003B4B30" w:rsidRDefault="00A27A55" w:rsidP="009B0D4F">
            <w:pPr>
              <w:widowControl w:val="0"/>
              <w:jc w:val="center"/>
            </w:pPr>
          </w:p>
        </w:tc>
        <w:tc>
          <w:tcPr>
            <w:tcW w:w="647" w:type="pct"/>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71457A59" w:rsidR="00A27A55" w:rsidRPr="003B4B30" w:rsidRDefault="00A27A55" w:rsidP="009B0D4F">
            <w:pPr>
              <w:widowControl w:val="0"/>
              <w:jc w:val="center"/>
            </w:pPr>
            <w:r w:rsidRPr="003B4B30">
              <w:t>CLO3.2</w:t>
            </w:r>
          </w:p>
        </w:tc>
        <w:tc>
          <w:tcPr>
            <w:tcW w:w="2948" w:type="pct"/>
            <w:tcBorders>
              <w:top w:val="single" w:sz="4" w:space="0" w:color="auto"/>
              <w:left w:val="single" w:sz="4" w:space="0" w:color="auto"/>
              <w:bottom w:val="single" w:sz="4" w:space="0" w:color="auto"/>
              <w:right w:val="single" w:sz="4" w:space="0" w:color="auto"/>
            </w:tcBorders>
            <w:shd w:val="clear" w:color="auto" w:fill="auto"/>
          </w:tcPr>
          <w:p w14:paraId="3166B3B6" w14:textId="5117CAB7" w:rsidR="00A27A55" w:rsidRPr="003B4B30" w:rsidRDefault="00A27A55" w:rsidP="00263804">
            <w:pPr>
              <w:widowControl w:val="0"/>
              <w:spacing w:before="120" w:after="120"/>
              <w:jc w:val="both"/>
            </w:pPr>
            <w:r w:rsidRPr="003B4B30">
              <w:rPr>
                <w:lang w:val="fr-FR"/>
              </w:rPr>
              <w:t xml:space="preserve">Thể hiện ý thức tổ chức kỷ luật, tuân thủ các nội quy, có </w:t>
            </w:r>
            <w:r w:rsidRPr="003B4B30">
              <w:rPr>
                <w:lang w:val="fr-FR"/>
              </w:rPr>
              <w:lastRenderedPageBreak/>
              <w:t>tinh thần hợp tác và trách nhiệm cá nhân đối với các hoạt động nhóm và hoạt động của lớp học</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4C09236F" w14:textId="6CC32F70" w:rsidR="00A27A55" w:rsidRPr="003B4B30" w:rsidRDefault="00A27A55" w:rsidP="009B0D4F">
            <w:pPr>
              <w:widowControl w:val="0"/>
              <w:jc w:val="center"/>
            </w:pPr>
            <w:r w:rsidRPr="003B4B30">
              <w:rPr>
                <w:lang w:val="fr-FR"/>
              </w:rPr>
              <w:lastRenderedPageBreak/>
              <w:t>5</w:t>
            </w:r>
          </w:p>
        </w:tc>
      </w:tr>
      <w:tr w:rsidR="003B4B30" w:rsidRPr="003B4B30" w14:paraId="68D89EFC" w14:textId="77777777" w:rsidTr="001A08E6">
        <w:trPr>
          <w:trHeight w:val="397"/>
        </w:trPr>
        <w:tc>
          <w:tcPr>
            <w:tcW w:w="702" w:type="pct"/>
            <w:vMerge/>
            <w:tcBorders>
              <w:left w:val="single" w:sz="4" w:space="0" w:color="auto"/>
              <w:right w:val="single" w:sz="4" w:space="0" w:color="auto"/>
            </w:tcBorders>
            <w:shd w:val="clear" w:color="auto" w:fill="auto"/>
            <w:vAlign w:val="center"/>
          </w:tcPr>
          <w:p w14:paraId="65A49360" w14:textId="77777777" w:rsidR="00A27A55" w:rsidRPr="003B4B30" w:rsidRDefault="00A27A55" w:rsidP="009B0D4F">
            <w:pPr>
              <w:widowControl w:val="0"/>
              <w:jc w:val="center"/>
            </w:pPr>
          </w:p>
        </w:tc>
        <w:tc>
          <w:tcPr>
            <w:tcW w:w="647" w:type="pct"/>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110E599F" w:rsidR="00A27A55" w:rsidRPr="003B4B30" w:rsidRDefault="00A27A55" w:rsidP="009B0D4F">
            <w:pPr>
              <w:widowControl w:val="0"/>
              <w:jc w:val="center"/>
            </w:pPr>
            <w:r w:rsidRPr="003B4B30">
              <w:t>CLO3.3</w:t>
            </w:r>
          </w:p>
        </w:tc>
        <w:tc>
          <w:tcPr>
            <w:tcW w:w="2948" w:type="pct"/>
            <w:tcBorders>
              <w:top w:val="single" w:sz="4" w:space="0" w:color="auto"/>
              <w:left w:val="single" w:sz="4" w:space="0" w:color="auto"/>
              <w:bottom w:val="single" w:sz="4" w:space="0" w:color="auto"/>
              <w:right w:val="single" w:sz="4" w:space="0" w:color="auto"/>
            </w:tcBorders>
            <w:shd w:val="clear" w:color="auto" w:fill="auto"/>
          </w:tcPr>
          <w:p w14:paraId="7C12255F" w14:textId="68B3F801" w:rsidR="00A27A55" w:rsidRPr="003B4B30" w:rsidRDefault="00A27A55" w:rsidP="00263804">
            <w:pPr>
              <w:widowControl w:val="0"/>
              <w:spacing w:before="120" w:after="120"/>
              <w:jc w:val="both"/>
            </w:pPr>
            <w:r w:rsidRPr="003B4B30">
              <w:t>Thể hiện khả năng làm việc nhóm</w:t>
            </w:r>
            <w:r w:rsidRPr="003B4B30">
              <w:rPr>
                <w:lang w:val="fr-FR"/>
              </w:rPr>
              <w:t>, p</w:t>
            </w:r>
            <w:r w:rsidRPr="003B4B30">
              <w:t>hối hợp liên kết các thành viên trong nhóm để thực hiện các nhiệm vụ của nhóm</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5F30A937" w14:textId="712205E2" w:rsidR="00A27A55" w:rsidRPr="003B4B30" w:rsidRDefault="00A27A55" w:rsidP="009B0D4F">
            <w:pPr>
              <w:widowControl w:val="0"/>
              <w:jc w:val="center"/>
            </w:pPr>
            <w:r w:rsidRPr="003B4B30">
              <w:rPr>
                <w:lang w:val="fr-FR"/>
              </w:rPr>
              <w:t>4</w:t>
            </w:r>
          </w:p>
        </w:tc>
      </w:tr>
    </w:tbl>
    <w:p w14:paraId="2C86B6B7" w14:textId="302CC5C7" w:rsidR="002B491E" w:rsidRPr="003B4B30" w:rsidRDefault="002B491E" w:rsidP="00D953AF">
      <w:pPr>
        <w:pStyle w:val="Heading1"/>
        <w:spacing w:before="240"/>
      </w:pPr>
      <w:r w:rsidRPr="003B4B30">
        <w:t>7. ĐÁNH GIÁ HỌC PHẦN</w:t>
      </w:r>
      <w:r w:rsidR="00DA6AD8" w:rsidRPr="003B4B30">
        <w:t xml:space="preserve"> (C</w:t>
      </w:r>
      <w:r w:rsidR="00154246" w:rsidRPr="003B4B30">
        <w:t>ourse Assessment</w:t>
      </w:r>
      <w:r w:rsidR="00DA6AD8" w:rsidRPr="003B4B30">
        <w:t>)</w:t>
      </w:r>
    </w:p>
    <w:p w14:paraId="7776C1AE" w14:textId="74FF3560" w:rsidR="00085151" w:rsidRPr="003B4B30" w:rsidRDefault="00085151" w:rsidP="008142ED">
      <w:pPr>
        <w:pStyle w:val="Heading2"/>
      </w:pPr>
      <w:r w:rsidRPr="003B4B30">
        <w:t>7.1. Cơ cấu điểm thành phần</w:t>
      </w:r>
    </w:p>
    <w:p w14:paraId="13289569" w14:textId="33B01BF6" w:rsidR="00085151" w:rsidRPr="003B4B30" w:rsidRDefault="00085151" w:rsidP="00861783">
      <w:pPr>
        <w:spacing w:before="60" w:after="40" w:line="288" w:lineRule="auto"/>
        <w:jc w:val="center"/>
        <w:rPr>
          <w:b/>
          <w:lang w:val="vi-VN"/>
        </w:rPr>
      </w:pPr>
      <w:r w:rsidRPr="003B4B30">
        <w:rPr>
          <w:b/>
        </w:rPr>
        <w:t>Bảng 3. Đánh giá học phần</w:t>
      </w:r>
    </w:p>
    <w:tbl>
      <w:tblPr>
        <w:tblStyle w:val="TableGrid"/>
        <w:tblW w:w="5000" w:type="pct"/>
        <w:tblLayout w:type="fixed"/>
        <w:tblLook w:val="04A0" w:firstRow="1" w:lastRow="0" w:firstColumn="1" w:lastColumn="0" w:noHBand="0" w:noVBand="1"/>
      </w:tblPr>
      <w:tblGrid>
        <w:gridCol w:w="1135"/>
        <w:gridCol w:w="3085"/>
        <w:gridCol w:w="1441"/>
        <w:gridCol w:w="875"/>
        <w:gridCol w:w="1512"/>
        <w:gridCol w:w="852"/>
        <w:gridCol w:w="956"/>
      </w:tblGrid>
      <w:tr w:rsidR="003B4B30" w:rsidRPr="003B4B30" w14:paraId="5A4B67C0" w14:textId="77777777" w:rsidTr="00CA59D9">
        <w:tc>
          <w:tcPr>
            <w:tcW w:w="576" w:type="pct"/>
            <w:shd w:val="clear" w:color="auto" w:fill="DEEAF6" w:themeFill="accent1" w:themeFillTint="33"/>
            <w:vAlign w:val="center"/>
          </w:tcPr>
          <w:p w14:paraId="006F728E" w14:textId="77777777" w:rsidR="003B6970" w:rsidRPr="003B4B30" w:rsidRDefault="003B6970" w:rsidP="005F3E08">
            <w:pPr>
              <w:tabs>
                <w:tab w:val="left" w:pos="720"/>
              </w:tabs>
              <w:jc w:val="center"/>
              <w:rPr>
                <w:b/>
              </w:rPr>
            </w:pPr>
            <w:r w:rsidRPr="003B4B30">
              <w:rPr>
                <w:b/>
              </w:rPr>
              <w:t>Hình thức đánh giá</w:t>
            </w:r>
          </w:p>
        </w:tc>
        <w:tc>
          <w:tcPr>
            <w:tcW w:w="1565" w:type="pct"/>
            <w:shd w:val="clear" w:color="auto" w:fill="DEEAF6" w:themeFill="accent1" w:themeFillTint="33"/>
            <w:vAlign w:val="center"/>
          </w:tcPr>
          <w:p w14:paraId="4E8A673C" w14:textId="77777777" w:rsidR="003B6970" w:rsidRPr="003B4B30" w:rsidRDefault="003B6970" w:rsidP="005F3E08">
            <w:pPr>
              <w:tabs>
                <w:tab w:val="left" w:pos="720"/>
              </w:tabs>
              <w:jc w:val="center"/>
              <w:rPr>
                <w:b/>
              </w:rPr>
            </w:pPr>
            <w:r w:rsidRPr="003B4B30">
              <w:rPr>
                <w:b/>
              </w:rPr>
              <w:t>Nội dung /</w:t>
            </w:r>
          </w:p>
          <w:p w14:paraId="2EA744BD" w14:textId="77777777" w:rsidR="003B6970" w:rsidRPr="003B4B30" w:rsidRDefault="003B6970" w:rsidP="005F3E08">
            <w:pPr>
              <w:tabs>
                <w:tab w:val="left" w:pos="720"/>
              </w:tabs>
              <w:jc w:val="center"/>
              <w:rPr>
                <w:b/>
              </w:rPr>
            </w:pPr>
            <w:r w:rsidRPr="003B4B30">
              <w:rPr>
                <w:b/>
              </w:rPr>
              <w:t>Bài đánh giá</w:t>
            </w:r>
          </w:p>
        </w:tc>
        <w:tc>
          <w:tcPr>
            <w:tcW w:w="731" w:type="pct"/>
            <w:shd w:val="clear" w:color="auto" w:fill="DEEAF6" w:themeFill="accent1" w:themeFillTint="33"/>
            <w:vAlign w:val="center"/>
          </w:tcPr>
          <w:p w14:paraId="6204C0BA" w14:textId="77777777" w:rsidR="003B6970" w:rsidRPr="003B4B30" w:rsidRDefault="003B6970" w:rsidP="005F3E08">
            <w:pPr>
              <w:tabs>
                <w:tab w:val="left" w:pos="720"/>
              </w:tabs>
              <w:jc w:val="center"/>
              <w:rPr>
                <w:b/>
              </w:rPr>
            </w:pPr>
            <w:r w:rsidRPr="003B4B30">
              <w:rPr>
                <w:b/>
              </w:rPr>
              <w:t>Thời điểm</w:t>
            </w:r>
          </w:p>
        </w:tc>
        <w:tc>
          <w:tcPr>
            <w:tcW w:w="444" w:type="pct"/>
            <w:shd w:val="clear" w:color="auto" w:fill="DEEAF6" w:themeFill="accent1" w:themeFillTint="33"/>
            <w:vAlign w:val="center"/>
          </w:tcPr>
          <w:p w14:paraId="6B629701" w14:textId="77777777" w:rsidR="003B6970" w:rsidRPr="003B4B30" w:rsidRDefault="003B6970" w:rsidP="005F3E08">
            <w:pPr>
              <w:tabs>
                <w:tab w:val="left" w:pos="720"/>
              </w:tabs>
              <w:jc w:val="center"/>
              <w:rPr>
                <w:b/>
              </w:rPr>
            </w:pPr>
            <w:r w:rsidRPr="003B4B30">
              <w:rPr>
                <w:b/>
              </w:rPr>
              <w:t>CLOs</w:t>
            </w:r>
          </w:p>
        </w:tc>
        <w:tc>
          <w:tcPr>
            <w:tcW w:w="767" w:type="pct"/>
            <w:shd w:val="clear" w:color="auto" w:fill="DEEAF6" w:themeFill="accent1" w:themeFillTint="33"/>
            <w:vAlign w:val="center"/>
          </w:tcPr>
          <w:p w14:paraId="4047EFBC" w14:textId="4F299A41" w:rsidR="003B6970" w:rsidRPr="003B4B30" w:rsidRDefault="003B6970" w:rsidP="005F3E08">
            <w:pPr>
              <w:tabs>
                <w:tab w:val="left" w:pos="720"/>
              </w:tabs>
              <w:jc w:val="center"/>
              <w:rPr>
                <w:b/>
              </w:rPr>
            </w:pPr>
            <w:r w:rsidRPr="003B4B30">
              <w:rPr>
                <w:b/>
              </w:rPr>
              <w:t>Công cụ và</w:t>
            </w:r>
          </w:p>
          <w:p w14:paraId="22C4C834" w14:textId="77777777" w:rsidR="003B6970" w:rsidRPr="003B4B30" w:rsidRDefault="003B6970" w:rsidP="005F3E08">
            <w:pPr>
              <w:tabs>
                <w:tab w:val="left" w:pos="720"/>
              </w:tabs>
              <w:jc w:val="center"/>
              <w:rPr>
                <w:b/>
              </w:rPr>
            </w:pPr>
            <w:r w:rsidRPr="003B4B30">
              <w:rPr>
                <w:b/>
              </w:rPr>
              <w:t>tiêu chí đánh giá</w:t>
            </w:r>
          </w:p>
        </w:tc>
        <w:tc>
          <w:tcPr>
            <w:tcW w:w="432" w:type="pct"/>
            <w:shd w:val="clear" w:color="auto" w:fill="DEEAF6" w:themeFill="accent1" w:themeFillTint="33"/>
            <w:vAlign w:val="center"/>
          </w:tcPr>
          <w:p w14:paraId="7241429D" w14:textId="0A0F8C27" w:rsidR="003B6970" w:rsidRPr="003B4B30" w:rsidRDefault="003B6970" w:rsidP="005F3E08">
            <w:pPr>
              <w:tabs>
                <w:tab w:val="left" w:pos="720"/>
              </w:tabs>
              <w:jc w:val="center"/>
              <w:rPr>
                <w:b/>
              </w:rPr>
            </w:pPr>
            <w:r w:rsidRPr="003B4B30">
              <w:rPr>
                <w:b/>
              </w:rPr>
              <w:t>Tỷ lệ</w:t>
            </w:r>
          </w:p>
          <w:p w14:paraId="4CA56510" w14:textId="77777777" w:rsidR="003B6970" w:rsidRPr="003B4B30" w:rsidRDefault="003B6970" w:rsidP="005F3E08">
            <w:pPr>
              <w:tabs>
                <w:tab w:val="left" w:pos="720"/>
              </w:tabs>
              <w:jc w:val="center"/>
              <w:rPr>
                <w:b/>
              </w:rPr>
            </w:pPr>
            <w:r w:rsidRPr="003B4B30">
              <w:rPr>
                <w:b/>
              </w:rPr>
              <w:t>(%)</w:t>
            </w:r>
          </w:p>
        </w:tc>
        <w:tc>
          <w:tcPr>
            <w:tcW w:w="486" w:type="pct"/>
            <w:shd w:val="clear" w:color="auto" w:fill="DEEAF6" w:themeFill="accent1" w:themeFillTint="33"/>
            <w:vAlign w:val="center"/>
          </w:tcPr>
          <w:p w14:paraId="0023038A" w14:textId="7F449EF8" w:rsidR="003B6970" w:rsidRPr="003B4B30" w:rsidRDefault="00B43C1E" w:rsidP="005F3E08">
            <w:pPr>
              <w:tabs>
                <w:tab w:val="left" w:pos="720"/>
              </w:tabs>
              <w:jc w:val="center"/>
              <w:rPr>
                <w:b/>
              </w:rPr>
            </w:pPr>
            <w:r w:rsidRPr="003B4B30">
              <w:rPr>
                <w:b/>
              </w:rPr>
              <w:t>CĐR của CTĐT</w:t>
            </w:r>
          </w:p>
        </w:tc>
      </w:tr>
      <w:tr w:rsidR="003B4B30" w:rsidRPr="003B4B30" w14:paraId="1D6B63AE" w14:textId="77777777" w:rsidTr="00CA59D9">
        <w:tc>
          <w:tcPr>
            <w:tcW w:w="576" w:type="pct"/>
          </w:tcPr>
          <w:p w14:paraId="19D80772" w14:textId="77777777" w:rsidR="003B6970" w:rsidRPr="003B4B30" w:rsidRDefault="003B6970" w:rsidP="005F3E08">
            <w:pPr>
              <w:tabs>
                <w:tab w:val="left" w:pos="720"/>
              </w:tabs>
              <w:jc w:val="center"/>
              <w:rPr>
                <w:bCs/>
              </w:rPr>
            </w:pPr>
            <w:r w:rsidRPr="003B4B30">
              <w:rPr>
                <w:bCs/>
              </w:rPr>
              <w:t>[1]</w:t>
            </w:r>
          </w:p>
        </w:tc>
        <w:tc>
          <w:tcPr>
            <w:tcW w:w="1565" w:type="pct"/>
          </w:tcPr>
          <w:p w14:paraId="0FA26859" w14:textId="77777777" w:rsidR="003B6970" w:rsidRPr="003B4B30" w:rsidRDefault="003B6970" w:rsidP="005F3E08">
            <w:pPr>
              <w:tabs>
                <w:tab w:val="left" w:pos="720"/>
              </w:tabs>
              <w:jc w:val="center"/>
              <w:rPr>
                <w:bCs/>
              </w:rPr>
            </w:pPr>
            <w:r w:rsidRPr="003B4B30">
              <w:rPr>
                <w:bCs/>
              </w:rPr>
              <w:t>[2]</w:t>
            </w:r>
          </w:p>
        </w:tc>
        <w:tc>
          <w:tcPr>
            <w:tcW w:w="731" w:type="pct"/>
          </w:tcPr>
          <w:p w14:paraId="6489E031" w14:textId="77777777" w:rsidR="003B6970" w:rsidRPr="003B4B30" w:rsidRDefault="003B6970" w:rsidP="005F3E08">
            <w:pPr>
              <w:tabs>
                <w:tab w:val="left" w:pos="720"/>
              </w:tabs>
              <w:jc w:val="center"/>
              <w:rPr>
                <w:bCs/>
              </w:rPr>
            </w:pPr>
            <w:r w:rsidRPr="003B4B30">
              <w:rPr>
                <w:bCs/>
              </w:rPr>
              <w:t>[3]</w:t>
            </w:r>
          </w:p>
        </w:tc>
        <w:tc>
          <w:tcPr>
            <w:tcW w:w="444" w:type="pct"/>
          </w:tcPr>
          <w:p w14:paraId="186AAB0B" w14:textId="77777777" w:rsidR="003B6970" w:rsidRPr="003B4B30" w:rsidRDefault="003B6970" w:rsidP="005F3E08">
            <w:pPr>
              <w:tabs>
                <w:tab w:val="left" w:pos="720"/>
              </w:tabs>
              <w:jc w:val="center"/>
              <w:rPr>
                <w:bCs/>
              </w:rPr>
            </w:pPr>
            <w:r w:rsidRPr="003B4B30">
              <w:rPr>
                <w:bCs/>
              </w:rPr>
              <w:t>[4]</w:t>
            </w:r>
          </w:p>
        </w:tc>
        <w:tc>
          <w:tcPr>
            <w:tcW w:w="767" w:type="pct"/>
          </w:tcPr>
          <w:p w14:paraId="4F308668" w14:textId="77777777" w:rsidR="003B6970" w:rsidRPr="003B4B30" w:rsidRDefault="003B6970" w:rsidP="005F3E08">
            <w:pPr>
              <w:tabs>
                <w:tab w:val="left" w:pos="720"/>
              </w:tabs>
              <w:jc w:val="center"/>
              <w:rPr>
                <w:bCs/>
              </w:rPr>
            </w:pPr>
            <w:r w:rsidRPr="003B4B30">
              <w:rPr>
                <w:bCs/>
              </w:rPr>
              <w:t>[5]</w:t>
            </w:r>
          </w:p>
        </w:tc>
        <w:tc>
          <w:tcPr>
            <w:tcW w:w="432" w:type="pct"/>
            <w:vAlign w:val="center"/>
          </w:tcPr>
          <w:p w14:paraId="13A13394" w14:textId="77777777" w:rsidR="003B6970" w:rsidRPr="003B4B30" w:rsidRDefault="003B6970" w:rsidP="005F3E08">
            <w:pPr>
              <w:tabs>
                <w:tab w:val="left" w:pos="720"/>
              </w:tabs>
              <w:jc w:val="center"/>
              <w:rPr>
                <w:bCs/>
              </w:rPr>
            </w:pPr>
            <w:r w:rsidRPr="003B4B30">
              <w:rPr>
                <w:bCs/>
              </w:rPr>
              <w:t>[6]</w:t>
            </w:r>
          </w:p>
        </w:tc>
        <w:tc>
          <w:tcPr>
            <w:tcW w:w="486" w:type="pct"/>
          </w:tcPr>
          <w:p w14:paraId="2A44688B" w14:textId="77777777" w:rsidR="003B6970" w:rsidRPr="003B4B30" w:rsidRDefault="003B6970" w:rsidP="005F3E08">
            <w:pPr>
              <w:tabs>
                <w:tab w:val="left" w:pos="720"/>
              </w:tabs>
              <w:jc w:val="center"/>
              <w:rPr>
                <w:bCs/>
              </w:rPr>
            </w:pPr>
            <w:r w:rsidRPr="003B4B30">
              <w:rPr>
                <w:bCs/>
              </w:rPr>
              <w:t>[7]</w:t>
            </w:r>
          </w:p>
        </w:tc>
      </w:tr>
      <w:tr w:rsidR="003B4B30" w:rsidRPr="003B4B30" w14:paraId="6D228528" w14:textId="77777777" w:rsidTr="00CA59D9">
        <w:tc>
          <w:tcPr>
            <w:tcW w:w="576" w:type="pct"/>
            <w:vAlign w:val="center"/>
          </w:tcPr>
          <w:p w14:paraId="3BDBD31E" w14:textId="77777777" w:rsidR="003B6970" w:rsidRPr="003B4B30" w:rsidRDefault="003B6970" w:rsidP="005F3E08">
            <w:pPr>
              <w:tabs>
                <w:tab w:val="left" w:pos="720"/>
              </w:tabs>
              <w:jc w:val="center"/>
              <w:rPr>
                <w:b/>
              </w:rPr>
            </w:pPr>
            <w:r w:rsidRPr="003B4B30">
              <w:rPr>
                <w:b/>
              </w:rPr>
              <w:t>Chuyên cần</w:t>
            </w:r>
          </w:p>
        </w:tc>
        <w:tc>
          <w:tcPr>
            <w:tcW w:w="1565" w:type="pct"/>
            <w:vAlign w:val="center"/>
          </w:tcPr>
          <w:p w14:paraId="7B3EF59E" w14:textId="77777777" w:rsidR="003B6970" w:rsidRPr="003B4B30" w:rsidRDefault="003B6970" w:rsidP="00174F79">
            <w:pPr>
              <w:tabs>
                <w:tab w:val="left" w:pos="720"/>
              </w:tabs>
              <w:jc w:val="both"/>
              <w:rPr>
                <w:bCs/>
              </w:rPr>
            </w:pPr>
            <w:r w:rsidRPr="003B4B30">
              <w:rPr>
                <w:bCs/>
              </w:rPr>
              <w:t>Tham gia lớp seminar</w:t>
            </w:r>
          </w:p>
          <w:p w14:paraId="3961B8CB" w14:textId="3354D900" w:rsidR="003B6970" w:rsidRPr="003B4B30" w:rsidRDefault="003B6970" w:rsidP="00174F79">
            <w:pPr>
              <w:tabs>
                <w:tab w:val="left" w:pos="720"/>
              </w:tabs>
              <w:jc w:val="both"/>
              <w:rPr>
                <w:bCs/>
              </w:rPr>
            </w:pPr>
            <w:r w:rsidRPr="003B4B30">
              <w:rPr>
                <w:bCs/>
              </w:rPr>
              <w:t>Tham gia thảo luận</w:t>
            </w:r>
            <w:r w:rsidR="00DC598B" w:rsidRPr="003B4B30">
              <w:rPr>
                <w:bCs/>
                <w:lang w:val="vi-VN"/>
              </w:rPr>
              <w:t>, làm bài tập</w:t>
            </w:r>
            <w:r w:rsidR="0074127B" w:rsidRPr="003B4B30">
              <w:rPr>
                <w:bCs/>
              </w:rPr>
              <w:t xml:space="preserve"> thực hành</w:t>
            </w:r>
            <w:r w:rsidR="00DC598B" w:rsidRPr="003B4B30">
              <w:rPr>
                <w:bCs/>
                <w:lang w:val="vi-VN"/>
              </w:rPr>
              <w:t xml:space="preserve"> tại</w:t>
            </w:r>
            <w:r w:rsidRPr="003B4B30">
              <w:rPr>
                <w:bCs/>
              </w:rPr>
              <w:t xml:space="preserve"> các buổi seminar</w:t>
            </w:r>
          </w:p>
        </w:tc>
        <w:tc>
          <w:tcPr>
            <w:tcW w:w="731" w:type="pct"/>
            <w:vAlign w:val="center"/>
          </w:tcPr>
          <w:p w14:paraId="74FB0A1A" w14:textId="77777777" w:rsidR="003B6970" w:rsidRPr="003B4B30" w:rsidRDefault="003B6970" w:rsidP="005F3E08">
            <w:pPr>
              <w:tabs>
                <w:tab w:val="left" w:pos="720"/>
              </w:tabs>
              <w:jc w:val="center"/>
              <w:rPr>
                <w:bCs/>
              </w:rPr>
            </w:pPr>
            <w:r w:rsidRPr="003B4B30">
              <w:rPr>
                <w:bCs/>
              </w:rPr>
              <w:t>Tất cả các buổi seminar</w:t>
            </w:r>
          </w:p>
        </w:tc>
        <w:tc>
          <w:tcPr>
            <w:tcW w:w="444" w:type="pct"/>
            <w:vAlign w:val="center"/>
          </w:tcPr>
          <w:p w14:paraId="11BDAF72" w14:textId="510A7B1E" w:rsidR="004A2485" w:rsidRPr="003B4B30" w:rsidRDefault="004A2485" w:rsidP="004A2485">
            <w:pPr>
              <w:tabs>
                <w:tab w:val="left" w:pos="720"/>
              </w:tabs>
              <w:jc w:val="center"/>
              <w:rPr>
                <w:bCs/>
                <w:lang w:val="vi-VN"/>
              </w:rPr>
            </w:pPr>
            <w:r w:rsidRPr="003B4B30">
              <w:rPr>
                <w:bCs/>
                <w:lang w:val="vi-VN"/>
              </w:rPr>
              <w:t>1.1</w:t>
            </w:r>
          </w:p>
          <w:p w14:paraId="35007059" w14:textId="1A21FDA0" w:rsidR="004A2485" w:rsidRPr="003B4B30" w:rsidRDefault="004A2485" w:rsidP="004A2485">
            <w:pPr>
              <w:tabs>
                <w:tab w:val="left" w:pos="720"/>
              </w:tabs>
              <w:jc w:val="center"/>
              <w:rPr>
                <w:bCs/>
                <w:lang w:val="vi-VN"/>
              </w:rPr>
            </w:pPr>
            <w:r w:rsidRPr="003B4B30">
              <w:rPr>
                <w:bCs/>
                <w:lang w:val="vi-VN"/>
              </w:rPr>
              <w:t>1.2</w:t>
            </w:r>
          </w:p>
          <w:p w14:paraId="6CE2C831" w14:textId="250BA0CB" w:rsidR="004A2485" w:rsidRPr="003B4B30" w:rsidRDefault="004A2485" w:rsidP="004A2485">
            <w:pPr>
              <w:tabs>
                <w:tab w:val="left" w:pos="720"/>
              </w:tabs>
              <w:jc w:val="center"/>
              <w:rPr>
                <w:bCs/>
                <w:lang w:val="vi-VN"/>
              </w:rPr>
            </w:pPr>
            <w:r w:rsidRPr="003B4B30">
              <w:rPr>
                <w:bCs/>
                <w:lang w:val="vi-VN"/>
              </w:rPr>
              <w:t>1.3</w:t>
            </w:r>
          </w:p>
          <w:p w14:paraId="5326F30A" w14:textId="4A245207" w:rsidR="004A2485" w:rsidRPr="003B4B30" w:rsidRDefault="004A2485" w:rsidP="004A2485">
            <w:pPr>
              <w:tabs>
                <w:tab w:val="left" w:pos="720"/>
              </w:tabs>
              <w:jc w:val="center"/>
              <w:rPr>
                <w:bCs/>
                <w:lang w:val="vi-VN"/>
              </w:rPr>
            </w:pPr>
            <w:r w:rsidRPr="003B4B30">
              <w:rPr>
                <w:bCs/>
                <w:lang w:val="vi-VN"/>
              </w:rPr>
              <w:t>1.4</w:t>
            </w:r>
          </w:p>
          <w:p w14:paraId="1846AE69" w14:textId="6E6BBEEA" w:rsidR="004A2485" w:rsidRPr="003B4B30" w:rsidRDefault="004A2485" w:rsidP="004A2485">
            <w:pPr>
              <w:tabs>
                <w:tab w:val="left" w:pos="720"/>
              </w:tabs>
              <w:jc w:val="center"/>
              <w:rPr>
                <w:bCs/>
                <w:lang w:val="vi-VN"/>
              </w:rPr>
            </w:pPr>
            <w:r w:rsidRPr="003B4B30">
              <w:rPr>
                <w:bCs/>
                <w:lang w:val="vi-VN"/>
              </w:rPr>
              <w:t>2.1</w:t>
            </w:r>
          </w:p>
          <w:p w14:paraId="5F584A8D" w14:textId="3688182F" w:rsidR="008B6437" w:rsidRPr="003B4B30" w:rsidRDefault="004A2485" w:rsidP="004A2485">
            <w:pPr>
              <w:tabs>
                <w:tab w:val="left" w:pos="720"/>
              </w:tabs>
              <w:jc w:val="center"/>
              <w:rPr>
                <w:bCs/>
                <w:lang w:val="vi-VN"/>
              </w:rPr>
            </w:pPr>
            <w:r w:rsidRPr="003B4B30">
              <w:rPr>
                <w:bCs/>
                <w:lang w:val="vi-VN"/>
              </w:rPr>
              <w:t>3.2</w:t>
            </w:r>
          </w:p>
        </w:tc>
        <w:tc>
          <w:tcPr>
            <w:tcW w:w="767" w:type="pct"/>
            <w:vAlign w:val="center"/>
          </w:tcPr>
          <w:p w14:paraId="137F527A" w14:textId="157B16F1" w:rsidR="003B6970" w:rsidRPr="003B4B30" w:rsidRDefault="003B6970" w:rsidP="005F3E08">
            <w:pPr>
              <w:tabs>
                <w:tab w:val="left" w:pos="720"/>
              </w:tabs>
              <w:jc w:val="center"/>
              <w:rPr>
                <w:bCs/>
              </w:rPr>
            </w:pPr>
            <w:r w:rsidRPr="003B4B30">
              <w:rPr>
                <w:bCs/>
              </w:rPr>
              <w:t>Phụ lục 2</w:t>
            </w:r>
            <w:r w:rsidR="005C0FBD" w:rsidRPr="003B4B30">
              <w:rPr>
                <w:bCs/>
                <w:lang w:val="vi-VN"/>
              </w:rPr>
              <w:t>:</w:t>
            </w:r>
            <w:r w:rsidR="00D877A6" w:rsidRPr="003B4B30">
              <w:rPr>
                <w:bCs/>
              </w:rPr>
              <w:t xml:space="preserve"> R</w:t>
            </w:r>
            <w:r w:rsidRPr="003B4B30">
              <w:rPr>
                <w:bCs/>
              </w:rPr>
              <w:t>ubric 1</w:t>
            </w:r>
          </w:p>
        </w:tc>
        <w:tc>
          <w:tcPr>
            <w:tcW w:w="432" w:type="pct"/>
            <w:vAlign w:val="center"/>
          </w:tcPr>
          <w:p w14:paraId="168BCA85" w14:textId="77777777" w:rsidR="003B6970" w:rsidRPr="003B4B30" w:rsidRDefault="003B6970" w:rsidP="005F3E08">
            <w:pPr>
              <w:tabs>
                <w:tab w:val="left" w:pos="720"/>
              </w:tabs>
              <w:jc w:val="center"/>
              <w:rPr>
                <w:bCs/>
              </w:rPr>
            </w:pPr>
            <w:r w:rsidRPr="003B4B30">
              <w:rPr>
                <w:bCs/>
              </w:rPr>
              <w:t>10%</w:t>
            </w:r>
          </w:p>
        </w:tc>
        <w:tc>
          <w:tcPr>
            <w:tcW w:w="486" w:type="pct"/>
          </w:tcPr>
          <w:p w14:paraId="0BE50CA3" w14:textId="4E6F7BAF" w:rsidR="003B6970" w:rsidRPr="003B4B30" w:rsidRDefault="003B6970" w:rsidP="005F3E08">
            <w:pPr>
              <w:tabs>
                <w:tab w:val="left" w:pos="720"/>
              </w:tabs>
              <w:jc w:val="center"/>
              <w:rPr>
                <w:bCs/>
              </w:rPr>
            </w:pPr>
          </w:p>
        </w:tc>
      </w:tr>
      <w:tr w:rsidR="003B4B30" w:rsidRPr="003B4B30" w14:paraId="0BA43D16" w14:textId="77777777" w:rsidTr="00CA59D9">
        <w:tc>
          <w:tcPr>
            <w:tcW w:w="576" w:type="pct"/>
            <w:vMerge w:val="restart"/>
            <w:vAlign w:val="center"/>
          </w:tcPr>
          <w:p w14:paraId="605B355B" w14:textId="77777777" w:rsidR="00FA5E47" w:rsidRPr="003B4B30" w:rsidRDefault="00FA5E47" w:rsidP="005F3E08">
            <w:pPr>
              <w:tabs>
                <w:tab w:val="left" w:pos="720"/>
              </w:tabs>
              <w:jc w:val="center"/>
              <w:rPr>
                <w:b/>
              </w:rPr>
            </w:pPr>
            <w:r w:rsidRPr="003B4B30">
              <w:rPr>
                <w:b/>
              </w:rPr>
              <w:t>Đánh giá quá trình</w:t>
            </w:r>
          </w:p>
        </w:tc>
        <w:tc>
          <w:tcPr>
            <w:tcW w:w="1565" w:type="pct"/>
            <w:vAlign w:val="center"/>
          </w:tcPr>
          <w:p w14:paraId="63993992" w14:textId="1B276776" w:rsidR="000C50FB" w:rsidRPr="003B4B30" w:rsidRDefault="00D818C6" w:rsidP="00614B39">
            <w:pPr>
              <w:tabs>
                <w:tab w:val="left" w:pos="720"/>
              </w:tabs>
              <w:jc w:val="both"/>
              <w:rPr>
                <w:bCs/>
              </w:rPr>
            </w:pPr>
            <w:r w:rsidRPr="003B4B30">
              <w:rPr>
                <w:bCs/>
              </w:rPr>
              <w:t>Bài kiểm tra cá nhân</w:t>
            </w:r>
            <w:r w:rsidR="008D29ED" w:rsidRPr="003B4B30">
              <w:rPr>
                <w:bCs/>
              </w:rPr>
              <w:t xml:space="preserve"> </w:t>
            </w:r>
            <w:r w:rsidR="008D29ED" w:rsidRPr="003B4B30">
              <w:rPr>
                <w:bCs/>
                <w:lang w:val="vi-VN"/>
              </w:rPr>
              <w:t>– 20%</w:t>
            </w:r>
            <w:r w:rsidR="004A2485" w:rsidRPr="003B4B30">
              <w:rPr>
                <w:bCs/>
              </w:rPr>
              <w:t xml:space="preserve"> </w:t>
            </w:r>
            <w:r w:rsidR="004A2485" w:rsidRPr="003B4B30">
              <w:rPr>
                <w:bCs/>
                <w:lang w:val="vi-VN"/>
              </w:rPr>
              <w:t>(</w:t>
            </w:r>
            <w:r w:rsidR="004A2485" w:rsidRPr="003B4B30">
              <w:rPr>
                <w:bCs/>
              </w:rPr>
              <w:t>tự luận</w:t>
            </w:r>
            <w:r w:rsidR="0059494F" w:rsidRPr="003B4B30">
              <w:rPr>
                <w:bCs/>
              </w:rPr>
              <w:t>,</w:t>
            </w:r>
            <w:r w:rsidR="004A2485" w:rsidRPr="003B4B30">
              <w:rPr>
                <w:bCs/>
              </w:rPr>
              <w:t xml:space="preserve"> </w:t>
            </w:r>
            <w:r w:rsidR="00614B39" w:rsidRPr="003B4B30">
              <w:rPr>
                <w:bCs/>
              </w:rPr>
              <w:t>bao gồm</w:t>
            </w:r>
            <w:r w:rsidR="004A2485" w:rsidRPr="003B4B30">
              <w:rPr>
                <w:bCs/>
              </w:rPr>
              <w:t xml:space="preserve"> chương 1</w:t>
            </w:r>
            <w:r w:rsidR="00614B39" w:rsidRPr="003B4B30">
              <w:rPr>
                <w:bCs/>
              </w:rPr>
              <w:t>, 2, 3</w:t>
            </w:r>
            <w:r w:rsidR="004A2485" w:rsidRPr="003B4B30">
              <w:rPr>
                <w:bCs/>
                <w:lang w:val="vi-VN"/>
              </w:rPr>
              <w:t>)</w:t>
            </w:r>
          </w:p>
        </w:tc>
        <w:tc>
          <w:tcPr>
            <w:tcW w:w="731" w:type="pct"/>
            <w:vAlign w:val="center"/>
          </w:tcPr>
          <w:p w14:paraId="39694A36" w14:textId="565900B7" w:rsidR="00FA5E47" w:rsidRPr="003B4B30" w:rsidRDefault="00FA5E47" w:rsidP="007D3C2A">
            <w:pPr>
              <w:tabs>
                <w:tab w:val="left" w:pos="720"/>
              </w:tabs>
              <w:jc w:val="center"/>
              <w:rPr>
                <w:bCs/>
              </w:rPr>
            </w:pPr>
            <w:r w:rsidRPr="003B4B30">
              <w:rPr>
                <w:bCs/>
                <w:lang w:val="vi-VN"/>
              </w:rPr>
              <w:t>Tuần 1</w:t>
            </w:r>
            <w:r w:rsidR="007D3C2A" w:rsidRPr="003B4B30">
              <w:rPr>
                <w:bCs/>
              </w:rPr>
              <w:t>3</w:t>
            </w:r>
          </w:p>
        </w:tc>
        <w:tc>
          <w:tcPr>
            <w:tcW w:w="444" w:type="pct"/>
            <w:vAlign w:val="center"/>
          </w:tcPr>
          <w:p w14:paraId="2B238373" w14:textId="42FEF8B5" w:rsidR="004A2485" w:rsidRPr="003B4B30" w:rsidRDefault="004A2485" w:rsidP="004A2485">
            <w:pPr>
              <w:widowControl w:val="0"/>
              <w:spacing w:line="312" w:lineRule="auto"/>
              <w:jc w:val="center"/>
              <w:rPr>
                <w:bCs/>
                <w:lang w:val="vi-VN"/>
              </w:rPr>
            </w:pPr>
            <w:r w:rsidRPr="003B4B30">
              <w:rPr>
                <w:bCs/>
                <w:lang w:val="vi-VN"/>
              </w:rPr>
              <w:t>1.1</w:t>
            </w:r>
          </w:p>
          <w:p w14:paraId="0C76A74D" w14:textId="4A9822D3" w:rsidR="004A2485" w:rsidRPr="003B4B30" w:rsidRDefault="004A2485" w:rsidP="004A2485">
            <w:pPr>
              <w:widowControl w:val="0"/>
              <w:spacing w:line="312" w:lineRule="auto"/>
              <w:jc w:val="center"/>
              <w:rPr>
                <w:bCs/>
                <w:lang w:val="vi-VN"/>
              </w:rPr>
            </w:pPr>
            <w:r w:rsidRPr="003B4B30">
              <w:rPr>
                <w:bCs/>
                <w:lang w:val="vi-VN"/>
              </w:rPr>
              <w:t>1.2</w:t>
            </w:r>
          </w:p>
          <w:p w14:paraId="3EFCE441" w14:textId="497CE825" w:rsidR="004A2485" w:rsidRPr="003B4B30" w:rsidRDefault="004A2485" w:rsidP="004A2485">
            <w:pPr>
              <w:widowControl w:val="0"/>
              <w:spacing w:line="312" w:lineRule="auto"/>
              <w:jc w:val="center"/>
              <w:rPr>
                <w:bCs/>
                <w:lang w:val="vi-VN"/>
              </w:rPr>
            </w:pPr>
            <w:r w:rsidRPr="003B4B30">
              <w:rPr>
                <w:bCs/>
                <w:lang w:val="vi-VN"/>
              </w:rPr>
              <w:t>1.3</w:t>
            </w:r>
          </w:p>
          <w:p w14:paraId="06CD5CB2" w14:textId="57E2B812" w:rsidR="004A2485" w:rsidRPr="003B4B30" w:rsidRDefault="004A2485" w:rsidP="004A2485">
            <w:pPr>
              <w:widowControl w:val="0"/>
              <w:spacing w:line="312" w:lineRule="auto"/>
              <w:jc w:val="center"/>
              <w:rPr>
                <w:bCs/>
                <w:lang w:val="vi-VN"/>
              </w:rPr>
            </w:pPr>
            <w:r w:rsidRPr="003B4B30">
              <w:rPr>
                <w:bCs/>
                <w:lang w:val="vi-VN"/>
              </w:rPr>
              <w:t>2.1</w:t>
            </w:r>
          </w:p>
          <w:p w14:paraId="3E2CADC1" w14:textId="2FBC6235" w:rsidR="004A2485" w:rsidRPr="003B4B30" w:rsidRDefault="004A2485" w:rsidP="004A2485">
            <w:pPr>
              <w:tabs>
                <w:tab w:val="left" w:pos="720"/>
              </w:tabs>
              <w:jc w:val="center"/>
              <w:rPr>
                <w:bCs/>
                <w:lang w:val="vi-VN"/>
              </w:rPr>
            </w:pPr>
            <w:r w:rsidRPr="003B4B30">
              <w:rPr>
                <w:bCs/>
                <w:lang w:val="vi-VN"/>
              </w:rPr>
              <w:t>2.2</w:t>
            </w:r>
          </w:p>
        </w:tc>
        <w:tc>
          <w:tcPr>
            <w:tcW w:w="767" w:type="pct"/>
            <w:vAlign w:val="center"/>
          </w:tcPr>
          <w:p w14:paraId="0A0A8011" w14:textId="1043A4A0" w:rsidR="00FA5E47" w:rsidRPr="003B4B30" w:rsidRDefault="00FA5E47" w:rsidP="005F3E08">
            <w:pPr>
              <w:tabs>
                <w:tab w:val="left" w:pos="720"/>
              </w:tabs>
              <w:jc w:val="center"/>
              <w:rPr>
                <w:bCs/>
                <w:lang w:val="vi-VN"/>
              </w:rPr>
            </w:pPr>
            <w:r w:rsidRPr="003B4B30">
              <w:rPr>
                <w:bCs/>
              </w:rPr>
              <w:t>Phụ lục 2</w:t>
            </w:r>
            <w:r w:rsidR="00613FA6" w:rsidRPr="003B4B30">
              <w:rPr>
                <w:bCs/>
                <w:lang w:val="vi-VN"/>
              </w:rPr>
              <w:t>:</w:t>
            </w:r>
            <w:r w:rsidR="00D877A6" w:rsidRPr="003B4B30">
              <w:rPr>
                <w:bCs/>
              </w:rPr>
              <w:t xml:space="preserve"> R</w:t>
            </w:r>
            <w:r w:rsidRPr="003B4B30">
              <w:rPr>
                <w:bCs/>
              </w:rPr>
              <w:t>ubric 2</w:t>
            </w:r>
          </w:p>
        </w:tc>
        <w:tc>
          <w:tcPr>
            <w:tcW w:w="432" w:type="pct"/>
            <w:vMerge w:val="restart"/>
            <w:vAlign w:val="center"/>
          </w:tcPr>
          <w:p w14:paraId="4FDFB550" w14:textId="77777777" w:rsidR="00FA5E47" w:rsidRPr="003B4B30" w:rsidRDefault="00FA5E47" w:rsidP="005F3E08">
            <w:pPr>
              <w:tabs>
                <w:tab w:val="left" w:pos="720"/>
              </w:tabs>
              <w:jc w:val="center"/>
              <w:rPr>
                <w:bCs/>
              </w:rPr>
            </w:pPr>
            <w:r w:rsidRPr="003B4B30">
              <w:rPr>
                <w:bCs/>
              </w:rPr>
              <w:t>40%</w:t>
            </w:r>
          </w:p>
        </w:tc>
        <w:tc>
          <w:tcPr>
            <w:tcW w:w="486" w:type="pct"/>
            <w:vMerge w:val="restart"/>
          </w:tcPr>
          <w:p w14:paraId="543B8D30" w14:textId="5D34D22A" w:rsidR="00FA5E47" w:rsidRPr="003B4B30" w:rsidRDefault="00FA5E47" w:rsidP="005F3E08">
            <w:pPr>
              <w:tabs>
                <w:tab w:val="left" w:pos="720"/>
              </w:tabs>
              <w:jc w:val="center"/>
              <w:rPr>
                <w:bCs/>
              </w:rPr>
            </w:pPr>
          </w:p>
        </w:tc>
      </w:tr>
      <w:tr w:rsidR="003B4B30" w:rsidRPr="003B4B30" w14:paraId="27B9505F" w14:textId="77777777" w:rsidTr="00CA59D9">
        <w:tc>
          <w:tcPr>
            <w:tcW w:w="576" w:type="pct"/>
            <w:vMerge/>
            <w:vAlign w:val="center"/>
          </w:tcPr>
          <w:p w14:paraId="36C835E2" w14:textId="77777777" w:rsidR="00FA5E47" w:rsidRPr="003B4B30" w:rsidRDefault="00FA5E47" w:rsidP="005F3E08">
            <w:pPr>
              <w:tabs>
                <w:tab w:val="left" w:pos="720"/>
              </w:tabs>
              <w:jc w:val="center"/>
              <w:rPr>
                <w:b/>
              </w:rPr>
            </w:pPr>
          </w:p>
        </w:tc>
        <w:tc>
          <w:tcPr>
            <w:tcW w:w="1565" w:type="pct"/>
            <w:vAlign w:val="center"/>
          </w:tcPr>
          <w:p w14:paraId="43A0F585" w14:textId="280F9122" w:rsidR="00FA5E47" w:rsidRPr="003B4B30" w:rsidRDefault="00FA5E47" w:rsidP="000A49CF">
            <w:pPr>
              <w:tabs>
                <w:tab w:val="left" w:pos="720"/>
              </w:tabs>
              <w:jc w:val="both"/>
              <w:rPr>
                <w:bCs/>
                <w:lang w:val="vi-VN"/>
              </w:rPr>
            </w:pPr>
            <w:r w:rsidRPr="003B4B30">
              <w:rPr>
                <w:bCs/>
              </w:rPr>
              <w:t xml:space="preserve">Bài tập </w:t>
            </w:r>
            <w:r w:rsidR="0059494F" w:rsidRPr="003B4B30">
              <w:rPr>
                <w:bCs/>
              </w:rPr>
              <w:t>nhóm</w:t>
            </w:r>
            <w:r w:rsidR="00557BA6" w:rsidRPr="003B4B30">
              <w:rPr>
                <w:bCs/>
              </w:rPr>
              <w:t xml:space="preserve"> </w:t>
            </w:r>
            <w:r w:rsidR="00C817DC" w:rsidRPr="003B4B30">
              <w:rPr>
                <w:bCs/>
              </w:rPr>
              <w:t>-</w:t>
            </w:r>
            <w:r w:rsidR="008D29ED" w:rsidRPr="003B4B30">
              <w:rPr>
                <w:bCs/>
                <w:lang w:val="vi-VN"/>
              </w:rPr>
              <w:t xml:space="preserve"> 20% (nghiên cứu, </w:t>
            </w:r>
            <w:r w:rsidR="004A2485" w:rsidRPr="003B4B30">
              <w:rPr>
                <w:bCs/>
              </w:rPr>
              <w:t xml:space="preserve">giải quyết vấn đề trong </w:t>
            </w:r>
            <w:r w:rsidR="00614B39" w:rsidRPr="003B4B30">
              <w:rPr>
                <w:bCs/>
              </w:rPr>
              <w:t>học máy</w:t>
            </w:r>
            <w:r w:rsidR="004A2485" w:rsidRPr="003B4B30">
              <w:rPr>
                <w:bCs/>
              </w:rPr>
              <w:t xml:space="preserve"> theo các chủ đề gợi ý</w:t>
            </w:r>
            <w:r w:rsidR="008D29ED" w:rsidRPr="003B4B30">
              <w:rPr>
                <w:bCs/>
                <w:lang w:val="vi-VN"/>
              </w:rPr>
              <w:t>, thuyết trình)</w:t>
            </w:r>
          </w:p>
        </w:tc>
        <w:tc>
          <w:tcPr>
            <w:tcW w:w="731" w:type="pct"/>
            <w:vAlign w:val="center"/>
          </w:tcPr>
          <w:p w14:paraId="10F7DA3E" w14:textId="13DF736C" w:rsidR="00FA5E47" w:rsidRPr="003B4B30" w:rsidRDefault="00FA5E47" w:rsidP="005F3E08">
            <w:pPr>
              <w:tabs>
                <w:tab w:val="left" w:pos="720"/>
              </w:tabs>
              <w:jc w:val="center"/>
              <w:rPr>
                <w:bCs/>
                <w:lang w:val="vi-VN"/>
              </w:rPr>
            </w:pPr>
            <w:r w:rsidRPr="003B4B30">
              <w:rPr>
                <w:bCs/>
                <w:lang w:val="vi-VN"/>
              </w:rPr>
              <w:t>Tuần 14</w:t>
            </w:r>
            <w:r w:rsidR="0051092E" w:rsidRPr="003B4B30">
              <w:rPr>
                <w:bCs/>
                <w:lang w:val="vi-VN"/>
              </w:rPr>
              <w:t>-15</w:t>
            </w:r>
          </w:p>
        </w:tc>
        <w:tc>
          <w:tcPr>
            <w:tcW w:w="444" w:type="pct"/>
            <w:vAlign w:val="center"/>
          </w:tcPr>
          <w:p w14:paraId="4733D88D" w14:textId="11B881D2" w:rsidR="00D877A6" w:rsidRPr="003B4B30" w:rsidRDefault="00D877A6" w:rsidP="00D877A6">
            <w:pPr>
              <w:widowControl w:val="0"/>
              <w:spacing w:line="312" w:lineRule="auto"/>
              <w:jc w:val="center"/>
              <w:rPr>
                <w:bCs/>
              </w:rPr>
            </w:pPr>
            <w:r w:rsidRPr="003B4B30">
              <w:t>1</w:t>
            </w:r>
            <w:r w:rsidRPr="003B4B30">
              <w:rPr>
                <w:bCs/>
                <w:lang w:val="vi-VN"/>
              </w:rPr>
              <w:t>.</w:t>
            </w:r>
            <w:r w:rsidR="00A41479" w:rsidRPr="003B4B30">
              <w:rPr>
                <w:bCs/>
              </w:rPr>
              <w:t>x</w:t>
            </w:r>
          </w:p>
          <w:p w14:paraId="4227B546" w14:textId="691F53F5" w:rsidR="00D877A6" w:rsidRPr="003B4B30" w:rsidRDefault="00D877A6" w:rsidP="00D877A6">
            <w:pPr>
              <w:widowControl w:val="0"/>
              <w:spacing w:line="312" w:lineRule="auto"/>
              <w:jc w:val="center"/>
              <w:rPr>
                <w:bCs/>
              </w:rPr>
            </w:pPr>
            <w:r w:rsidRPr="003B4B30">
              <w:rPr>
                <w:bCs/>
                <w:lang w:val="vi-VN"/>
              </w:rPr>
              <w:t>2.</w:t>
            </w:r>
            <w:r w:rsidR="00A41479" w:rsidRPr="003B4B30">
              <w:rPr>
                <w:bCs/>
              </w:rPr>
              <w:t>x</w:t>
            </w:r>
          </w:p>
          <w:p w14:paraId="0F7C37B8" w14:textId="609EF0FA" w:rsidR="00FA5E47" w:rsidRPr="003B4B30" w:rsidRDefault="00D877A6" w:rsidP="00A41479">
            <w:pPr>
              <w:widowControl w:val="0"/>
              <w:spacing w:line="312" w:lineRule="auto"/>
              <w:jc w:val="center"/>
              <w:rPr>
                <w:bCs/>
              </w:rPr>
            </w:pPr>
            <w:r w:rsidRPr="003B4B30">
              <w:rPr>
                <w:bCs/>
                <w:lang w:val="vi-VN"/>
              </w:rPr>
              <w:t>3.</w:t>
            </w:r>
            <w:r w:rsidR="00A41479" w:rsidRPr="003B4B30">
              <w:rPr>
                <w:bCs/>
              </w:rPr>
              <w:t>x</w:t>
            </w:r>
          </w:p>
        </w:tc>
        <w:tc>
          <w:tcPr>
            <w:tcW w:w="767" w:type="pct"/>
            <w:vAlign w:val="center"/>
          </w:tcPr>
          <w:p w14:paraId="5C1AD79C" w14:textId="7515C075" w:rsidR="00FA5E47" w:rsidRPr="003B4B30" w:rsidRDefault="00FA5E47" w:rsidP="005F3E08">
            <w:pPr>
              <w:tabs>
                <w:tab w:val="left" w:pos="720"/>
              </w:tabs>
              <w:jc w:val="center"/>
              <w:rPr>
                <w:bCs/>
                <w:lang w:val="vi-VN"/>
              </w:rPr>
            </w:pPr>
            <w:r w:rsidRPr="003B4B30">
              <w:rPr>
                <w:bCs/>
              </w:rPr>
              <w:t>Phụ lục 2</w:t>
            </w:r>
            <w:r w:rsidR="00D32EE7" w:rsidRPr="003B4B30">
              <w:rPr>
                <w:bCs/>
                <w:lang w:val="vi-VN"/>
              </w:rPr>
              <w:t>:</w:t>
            </w:r>
            <w:r w:rsidR="00D877A6" w:rsidRPr="003B4B30">
              <w:rPr>
                <w:bCs/>
              </w:rPr>
              <w:t xml:space="preserve"> R</w:t>
            </w:r>
            <w:r w:rsidRPr="003B4B30">
              <w:rPr>
                <w:bCs/>
              </w:rPr>
              <w:t xml:space="preserve">ubric </w:t>
            </w:r>
            <w:r w:rsidR="003047A4" w:rsidRPr="003B4B30">
              <w:rPr>
                <w:bCs/>
                <w:lang w:val="vi-VN"/>
              </w:rPr>
              <w:t>3</w:t>
            </w:r>
          </w:p>
        </w:tc>
        <w:tc>
          <w:tcPr>
            <w:tcW w:w="432" w:type="pct"/>
            <w:vMerge/>
          </w:tcPr>
          <w:p w14:paraId="0CCE707D" w14:textId="77777777" w:rsidR="00FA5E47" w:rsidRPr="003B4B30" w:rsidRDefault="00FA5E47" w:rsidP="005F3E08">
            <w:pPr>
              <w:tabs>
                <w:tab w:val="left" w:pos="720"/>
              </w:tabs>
              <w:jc w:val="center"/>
              <w:rPr>
                <w:bCs/>
              </w:rPr>
            </w:pPr>
          </w:p>
        </w:tc>
        <w:tc>
          <w:tcPr>
            <w:tcW w:w="486" w:type="pct"/>
            <w:vMerge/>
          </w:tcPr>
          <w:p w14:paraId="66BE25B4" w14:textId="07F50105" w:rsidR="00FA5E47" w:rsidRPr="003B4B30" w:rsidRDefault="00FA5E47" w:rsidP="005F3E08">
            <w:pPr>
              <w:tabs>
                <w:tab w:val="left" w:pos="720"/>
              </w:tabs>
              <w:jc w:val="center"/>
              <w:rPr>
                <w:bCs/>
              </w:rPr>
            </w:pPr>
          </w:p>
        </w:tc>
      </w:tr>
      <w:tr w:rsidR="003B4B30" w:rsidRPr="003B4B30" w14:paraId="1F515B75" w14:textId="77777777" w:rsidTr="00CA59D9">
        <w:tc>
          <w:tcPr>
            <w:tcW w:w="576" w:type="pct"/>
            <w:vAlign w:val="center"/>
          </w:tcPr>
          <w:p w14:paraId="0B4D0828" w14:textId="77777777" w:rsidR="00091599" w:rsidRPr="003B4B30" w:rsidRDefault="00091599" w:rsidP="005F3E08">
            <w:pPr>
              <w:tabs>
                <w:tab w:val="left" w:pos="720"/>
              </w:tabs>
              <w:jc w:val="center"/>
              <w:rPr>
                <w:b/>
              </w:rPr>
            </w:pPr>
            <w:r w:rsidRPr="003B4B30">
              <w:rPr>
                <w:b/>
              </w:rPr>
              <w:t>Đánh giá cuối kỳ</w:t>
            </w:r>
          </w:p>
        </w:tc>
        <w:tc>
          <w:tcPr>
            <w:tcW w:w="1565" w:type="pct"/>
            <w:vAlign w:val="center"/>
          </w:tcPr>
          <w:p w14:paraId="77B109A4" w14:textId="11E0D909" w:rsidR="00091599" w:rsidRPr="003B4B30" w:rsidRDefault="00515E22" w:rsidP="00174F79">
            <w:pPr>
              <w:tabs>
                <w:tab w:val="left" w:pos="720"/>
              </w:tabs>
              <w:jc w:val="both"/>
              <w:rPr>
                <w:bCs/>
              </w:rPr>
            </w:pPr>
            <w:r w:rsidRPr="003B4B30">
              <w:rPr>
                <w:bCs/>
                <w:lang w:val="vi-VN"/>
              </w:rPr>
              <w:t>Toàn bộ nội dung học</w:t>
            </w:r>
            <w:r w:rsidR="008D29ED" w:rsidRPr="003B4B30">
              <w:rPr>
                <w:bCs/>
              </w:rPr>
              <w:t xml:space="preserve"> </w:t>
            </w:r>
            <w:r w:rsidR="008C781C" w:rsidRPr="003B4B30">
              <w:rPr>
                <w:bCs/>
              </w:rPr>
              <w:t xml:space="preserve">phần </w:t>
            </w:r>
            <w:r w:rsidR="008D29ED" w:rsidRPr="003B4B30">
              <w:rPr>
                <w:bCs/>
              </w:rPr>
              <w:t>(</w:t>
            </w:r>
            <w:r w:rsidR="004A2485" w:rsidRPr="003B4B30">
              <w:rPr>
                <w:bCs/>
              </w:rPr>
              <w:t>tự luận</w:t>
            </w:r>
            <w:r w:rsidR="008D29ED" w:rsidRPr="003B4B30">
              <w:rPr>
                <w:bCs/>
              </w:rPr>
              <w:t>)</w:t>
            </w:r>
          </w:p>
        </w:tc>
        <w:tc>
          <w:tcPr>
            <w:tcW w:w="731" w:type="pct"/>
            <w:vAlign w:val="center"/>
          </w:tcPr>
          <w:p w14:paraId="5DCBCA8B" w14:textId="77777777" w:rsidR="00091599" w:rsidRPr="003B4B30" w:rsidRDefault="00091599" w:rsidP="005F3E08">
            <w:pPr>
              <w:tabs>
                <w:tab w:val="left" w:pos="720"/>
              </w:tabs>
              <w:jc w:val="center"/>
              <w:rPr>
                <w:bCs/>
                <w:lang w:val="vi-VN"/>
              </w:rPr>
            </w:pPr>
            <w:r w:rsidRPr="003B4B30">
              <w:rPr>
                <w:bCs/>
                <w:lang w:val="vi-VN"/>
              </w:rPr>
              <w:t>Theo lịch của Trường</w:t>
            </w:r>
          </w:p>
        </w:tc>
        <w:tc>
          <w:tcPr>
            <w:tcW w:w="444" w:type="pct"/>
            <w:vAlign w:val="center"/>
          </w:tcPr>
          <w:p w14:paraId="5FF13CA0" w14:textId="0B3E06AF" w:rsidR="00D877A6" w:rsidRPr="003B4B30" w:rsidRDefault="00D877A6" w:rsidP="00D877A6">
            <w:pPr>
              <w:widowControl w:val="0"/>
              <w:spacing w:line="312" w:lineRule="auto"/>
              <w:jc w:val="center"/>
              <w:rPr>
                <w:bCs/>
                <w:lang w:val="vi-VN"/>
              </w:rPr>
            </w:pPr>
            <w:r w:rsidRPr="003B4B30">
              <w:rPr>
                <w:bCs/>
                <w:lang w:val="vi-VN"/>
              </w:rPr>
              <w:t>1.1</w:t>
            </w:r>
          </w:p>
          <w:p w14:paraId="44AFAA3B" w14:textId="08731CB4" w:rsidR="00D877A6" w:rsidRPr="003B4B30" w:rsidRDefault="00D877A6" w:rsidP="00D877A6">
            <w:pPr>
              <w:widowControl w:val="0"/>
              <w:spacing w:line="312" w:lineRule="auto"/>
              <w:jc w:val="center"/>
              <w:rPr>
                <w:bCs/>
                <w:lang w:val="vi-VN"/>
              </w:rPr>
            </w:pPr>
            <w:r w:rsidRPr="003B4B30">
              <w:rPr>
                <w:bCs/>
                <w:lang w:val="vi-VN"/>
              </w:rPr>
              <w:t>1.2</w:t>
            </w:r>
          </w:p>
          <w:p w14:paraId="222266B0" w14:textId="3C3F0BAA" w:rsidR="00D877A6" w:rsidRPr="003B4B30" w:rsidRDefault="00D877A6" w:rsidP="00D877A6">
            <w:pPr>
              <w:widowControl w:val="0"/>
              <w:spacing w:line="312" w:lineRule="auto"/>
              <w:jc w:val="center"/>
              <w:rPr>
                <w:bCs/>
                <w:lang w:val="vi-VN"/>
              </w:rPr>
            </w:pPr>
            <w:r w:rsidRPr="003B4B30">
              <w:rPr>
                <w:bCs/>
                <w:lang w:val="vi-VN"/>
              </w:rPr>
              <w:t>1.3</w:t>
            </w:r>
          </w:p>
          <w:p w14:paraId="74FF9ADE" w14:textId="3E7C8CED" w:rsidR="005126BD" w:rsidRPr="003B4B30" w:rsidRDefault="00D877A6" w:rsidP="00D877A6">
            <w:pPr>
              <w:widowControl w:val="0"/>
              <w:spacing w:line="312" w:lineRule="auto"/>
              <w:jc w:val="center"/>
              <w:rPr>
                <w:bCs/>
                <w:lang w:val="vi-VN"/>
              </w:rPr>
            </w:pPr>
            <w:r w:rsidRPr="003B4B30">
              <w:rPr>
                <w:bCs/>
                <w:lang w:val="vi-VN"/>
              </w:rPr>
              <w:t>1.4</w:t>
            </w:r>
          </w:p>
        </w:tc>
        <w:tc>
          <w:tcPr>
            <w:tcW w:w="767" w:type="pct"/>
            <w:vAlign w:val="center"/>
          </w:tcPr>
          <w:p w14:paraId="018DEA5D" w14:textId="391A635E" w:rsidR="00091599" w:rsidRPr="003B4B30" w:rsidRDefault="00091599" w:rsidP="00D877A6">
            <w:pPr>
              <w:tabs>
                <w:tab w:val="left" w:pos="720"/>
              </w:tabs>
              <w:jc w:val="center"/>
              <w:rPr>
                <w:bCs/>
              </w:rPr>
            </w:pPr>
            <w:r w:rsidRPr="003B4B30">
              <w:rPr>
                <w:bCs/>
              </w:rPr>
              <w:t xml:space="preserve">Phụ lục 1: </w:t>
            </w:r>
            <w:r w:rsidR="00D877A6" w:rsidRPr="003B4B30">
              <w:rPr>
                <w:bCs/>
              </w:rPr>
              <w:t>M</w:t>
            </w:r>
            <w:r w:rsidRPr="003B4B30">
              <w:rPr>
                <w:bCs/>
              </w:rPr>
              <w:t>a trận đề thi</w:t>
            </w:r>
          </w:p>
        </w:tc>
        <w:tc>
          <w:tcPr>
            <w:tcW w:w="432" w:type="pct"/>
            <w:vAlign w:val="center"/>
          </w:tcPr>
          <w:p w14:paraId="3C6499F3" w14:textId="77777777" w:rsidR="00091599" w:rsidRPr="003B4B30" w:rsidRDefault="00091599" w:rsidP="005F3E08">
            <w:pPr>
              <w:tabs>
                <w:tab w:val="left" w:pos="720"/>
              </w:tabs>
              <w:jc w:val="center"/>
              <w:rPr>
                <w:bCs/>
              </w:rPr>
            </w:pPr>
            <w:r w:rsidRPr="003B4B30">
              <w:rPr>
                <w:bCs/>
              </w:rPr>
              <w:t>50%</w:t>
            </w:r>
          </w:p>
        </w:tc>
        <w:tc>
          <w:tcPr>
            <w:tcW w:w="486" w:type="pct"/>
          </w:tcPr>
          <w:p w14:paraId="7A72C08A" w14:textId="11807429" w:rsidR="00091599" w:rsidRPr="003B4B30" w:rsidRDefault="00091599" w:rsidP="005F3E08">
            <w:pPr>
              <w:tabs>
                <w:tab w:val="left" w:pos="720"/>
              </w:tabs>
              <w:jc w:val="center"/>
              <w:rPr>
                <w:bCs/>
              </w:rPr>
            </w:pPr>
          </w:p>
        </w:tc>
      </w:tr>
    </w:tbl>
    <w:p w14:paraId="05AF2E0F" w14:textId="663FF828" w:rsidR="002B491E" w:rsidRPr="003B4B30" w:rsidRDefault="000F2724" w:rsidP="00D822AC">
      <w:pPr>
        <w:pStyle w:val="Heading2"/>
        <w:spacing w:before="120"/>
        <w:rPr>
          <w:lang w:val="vi-VN"/>
        </w:rPr>
      </w:pPr>
      <w:r w:rsidRPr="003B4B30">
        <w:rPr>
          <w:lang w:val="pt-BR"/>
        </w:rPr>
        <w:t>7.2. Ma trận đề thi (P</w:t>
      </w:r>
      <w:r w:rsidR="00F36F50" w:rsidRPr="003B4B30">
        <w:rPr>
          <w:lang w:val="pt-BR"/>
        </w:rPr>
        <w:t>hụ lục 1)</w:t>
      </w:r>
    </w:p>
    <w:p w14:paraId="73ECF08D" w14:textId="4ABC36FF" w:rsidR="00E77B50" w:rsidRPr="003B4B30" w:rsidRDefault="00F36F50" w:rsidP="003E3712">
      <w:pPr>
        <w:pStyle w:val="Heading2"/>
        <w:spacing w:after="0"/>
        <w:rPr>
          <w:lang w:val="pt-BR"/>
        </w:rPr>
      </w:pPr>
      <w:r w:rsidRPr="003B4B30">
        <w:rPr>
          <w:lang w:val="pt-BR"/>
        </w:rPr>
        <w:t xml:space="preserve">7.3. Các </w:t>
      </w:r>
      <w:r w:rsidR="00933C77" w:rsidRPr="003B4B30">
        <w:rPr>
          <w:lang w:val="pt-BR"/>
        </w:rPr>
        <w:t>R</w:t>
      </w:r>
      <w:r w:rsidRPr="003B4B30">
        <w:rPr>
          <w:lang w:val="pt-BR"/>
        </w:rPr>
        <w:t>ubrics (</w:t>
      </w:r>
      <w:r w:rsidR="000F2724" w:rsidRPr="003B4B30">
        <w:rPr>
          <w:lang w:val="pt-BR"/>
        </w:rPr>
        <w:t>P</w:t>
      </w:r>
      <w:r w:rsidRPr="003B4B30">
        <w:rPr>
          <w:lang w:val="pt-BR"/>
        </w:rPr>
        <w:t>hụ lục 2)</w:t>
      </w:r>
    </w:p>
    <w:p w14:paraId="58F7DC3E" w14:textId="24F6212A" w:rsidR="00E77B50" w:rsidRPr="003B4B30" w:rsidRDefault="00E77B50" w:rsidP="003E3712">
      <w:pPr>
        <w:pStyle w:val="Heading1"/>
        <w:spacing w:before="0"/>
        <w:rPr>
          <w:lang w:val="pt-BR"/>
        </w:rPr>
      </w:pPr>
      <w:r w:rsidRPr="003B4B30">
        <w:rPr>
          <w:lang w:val="pt-BR"/>
        </w:rPr>
        <w:t>8. KẾ HOẠCH DẠY HỌC (</w:t>
      </w:r>
      <w:r w:rsidR="00154246" w:rsidRPr="003B4B30">
        <w:rPr>
          <w:lang w:val="pt-BR"/>
        </w:rPr>
        <w:t>Lesson Plan</w:t>
      </w:r>
      <w:r w:rsidRPr="003B4B30">
        <w:rPr>
          <w:lang w:val="pt-BR"/>
        </w:rPr>
        <w:t>)</w:t>
      </w:r>
    </w:p>
    <w:p w14:paraId="01E998E8" w14:textId="7BF68B17" w:rsidR="00E77B50" w:rsidRPr="003B4B30" w:rsidRDefault="0029747A" w:rsidP="0029747A">
      <w:pPr>
        <w:tabs>
          <w:tab w:val="left" w:pos="720"/>
        </w:tabs>
        <w:spacing w:before="60" w:after="40" w:line="288" w:lineRule="auto"/>
        <w:jc w:val="center"/>
        <w:rPr>
          <w:b/>
        </w:rPr>
      </w:pPr>
      <w:r w:rsidRPr="003B4B30">
        <w:rPr>
          <w:b/>
        </w:rPr>
        <w:t xml:space="preserve">Bảng 4. Kế hoạch </w:t>
      </w:r>
      <w:r w:rsidR="000F3B0A" w:rsidRPr="003B4B30">
        <w:rPr>
          <w:b/>
        </w:rPr>
        <w:t xml:space="preserve">và nội dung </w:t>
      </w:r>
      <w:r w:rsidRPr="003B4B30">
        <w:rPr>
          <w:b/>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9"/>
        <w:gridCol w:w="2853"/>
        <w:gridCol w:w="1700"/>
        <w:gridCol w:w="2269"/>
        <w:gridCol w:w="1559"/>
        <w:gridCol w:w="676"/>
      </w:tblGrid>
      <w:tr w:rsidR="00ED3051" w:rsidRPr="003B4B30" w14:paraId="25649BA0" w14:textId="77777777" w:rsidTr="00ED3051">
        <w:tc>
          <w:tcPr>
            <w:tcW w:w="405" w:type="pct"/>
            <w:shd w:val="clear" w:color="auto" w:fill="DEEAF6" w:themeFill="accent1" w:themeFillTint="33"/>
            <w:vAlign w:val="center"/>
          </w:tcPr>
          <w:p w14:paraId="19756CCE" w14:textId="77777777" w:rsidR="00A40526" w:rsidRPr="003B4B30" w:rsidRDefault="00A40526" w:rsidP="004A06D9">
            <w:pPr>
              <w:widowControl w:val="0"/>
              <w:tabs>
                <w:tab w:val="left" w:pos="993"/>
              </w:tabs>
              <w:jc w:val="center"/>
              <w:rPr>
                <w:b/>
              </w:rPr>
            </w:pPr>
            <w:r w:rsidRPr="003B4B30">
              <w:rPr>
                <w:b/>
              </w:rPr>
              <w:t>Tuần</w:t>
            </w:r>
          </w:p>
        </w:tc>
        <w:tc>
          <w:tcPr>
            <w:tcW w:w="1447" w:type="pct"/>
            <w:shd w:val="clear" w:color="auto" w:fill="DEEAF6" w:themeFill="accent1" w:themeFillTint="33"/>
            <w:vAlign w:val="center"/>
          </w:tcPr>
          <w:p w14:paraId="48DBE46A" w14:textId="77777777" w:rsidR="00A40526" w:rsidRPr="003B4B30" w:rsidRDefault="00A40526" w:rsidP="004A06D9">
            <w:pPr>
              <w:widowControl w:val="0"/>
              <w:tabs>
                <w:tab w:val="left" w:pos="993"/>
              </w:tabs>
              <w:jc w:val="center"/>
              <w:rPr>
                <w:b/>
              </w:rPr>
            </w:pPr>
            <w:r w:rsidRPr="003B4B30">
              <w:rPr>
                <w:b/>
              </w:rPr>
              <w:t>Nội dung</w:t>
            </w:r>
          </w:p>
        </w:tc>
        <w:tc>
          <w:tcPr>
            <w:tcW w:w="862" w:type="pct"/>
            <w:shd w:val="clear" w:color="auto" w:fill="DEEAF6" w:themeFill="accent1" w:themeFillTint="33"/>
            <w:vAlign w:val="center"/>
          </w:tcPr>
          <w:p w14:paraId="36D69E96" w14:textId="77777777" w:rsidR="00A40526" w:rsidRPr="003B4B30" w:rsidRDefault="00A40526" w:rsidP="004A06D9">
            <w:pPr>
              <w:widowControl w:val="0"/>
              <w:tabs>
                <w:tab w:val="left" w:pos="993"/>
              </w:tabs>
              <w:jc w:val="center"/>
              <w:rPr>
                <w:b/>
              </w:rPr>
            </w:pPr>
            <w:r w:rsidRPr="003B4B30">
              <w:rPr>
                <w:b/>
              </w:rPr>
              <w:t>Tài liệu đọc</w:t>
            </w:r>
          </w:p>
        </w:tc>
        <w:tc>
          <w:tcPr>
            <w:tcW w:w="1151" w:type="pct"/>
            <w:shd w:val="clear" w:color="auto" w:fill="DEEAF6" w:themeFill="accent1" w:themeFillTint="33"/>
            <w:vAlign w:val="center"/>
          </w:tcPr>
          <w:p w14:paraId="628E9F6E" w14:textId="77777777" w:rsidR="00A40526" w:rsidRPr="003B4B30" w:rsidRDefault="00A40526" w:rsidP="004A06D9">
            <w:pPr>
              <w:widowControl w:val="0"/>
              <w:tabs>
                <w:tab w:val="left" w:pos="993"/>
              </w:tabs>
              <w:ind w:left="-198" w:firstLine="96"/>
              <w:jc w:val="center"/>
              <w:rPr>
                <w:b/>
              </w:rPr>
            </w:pPr>
            <w:r w:rsidRPr="003B4B30">
              <w:rPr>
                <w:b/>
              </w:rPr>
              <w:t>Hoạt động</w:t>
            </w:r>
          </w:p>
          <w:p w14:paraId="14872EFB" w14:textId="77777777" w:rsidR="00A40526" w:rsidRPr="003B4B30" w:rsidRDefault="00A40526" w:rsidP="004A06D9">
            <w:pPr>
              <w:widowControl w:val="0"/>
              <w:tabs>
                <w:tab w:val="left" w:pos="993"/>
              </w:tabs>
              <w:jc w:val="center"/>
              <w:rPr>
                <w:b/>
              </w:rPr>
            </w:pPr>
            <w:r w:rsidRPr="003B4B30">
              <w:rPr>
                <w:b/>
              </w:rPr>
              <w:t>dạy và học</w:t>
            </w:r>
          </w:p>
        </w:tc>
        <w:tc>
          <w:tcPr>
            <w:tcW w:w="791" w:type="pct"/>
            <w:shd w:val="clear" w:color="auto" w:fill="DEEAF6" w:themeFill="accent1" w:themeFillTint="33"/>
            <w:vAlign w:val="center"/>
          </w:tcPr>
          <w:p w14:paraId="21221BDE" w14:textId="77777777" w:rsidR="00A40526" w:rsidRPr="003B4B30" w:rsidRDefault="00A40526" w:rsidP="004A06D9">
            <w:pPr>
              <w:widowControl w:val="0"/>
              <w:tabs>
                <w:tab w:val="left" w:pos="993"/>
              </w:tabs>
              <w:jc w:val="center"/>
              <w:rPr>
                <w:b/>
              </w:rPr>
            </w:pPr>
            <w:r w:rsidRPr="003B4B30">
              <w:rPr>
                <w:b/>
              </w:rPr>
              <w:t>Đánh giá</w:t>
            </w:r>
          </w:p>
        </w:tc>
        <w:tc>
          <w:tcPr>
            <w:tcW w:w="343" w:type="pct"/>
            <w:shd w:val="clear" w:color="auto" w:fill="DEEAF6" w:themeFill="accent1" w:themeFillTint="33"/>
            <w:vAlign w:val="center"/>
          </w:tcPr>
          <w:p w14:paraId="3493CE78" w14:textId="77777777" w:rsidR="00A40526" w:rsidRPr="003B4B30" w:rsidRDefault="00A40526" w:rsidP="004A06D9">
            <w:pPr>
              <w:widowControl w:val="0"/>
              <w:tabs>
                <w:tab w:val="left" w:pos="993"/>
              </w:tabs>
              <w:ind w:right="-141" w:hanging="108"/>
              <w:jc w:val="center"/>
              <w:rPr>
                <w:b/>
              </w:rPr>
            </w:pPr>
            <w:r w:rsidRPr="003B4B30">
              <w:rPr>
                <w:b/>
              </w:rPr>
              <w:t>CLOs</w:t>
            </w:r>
          </w:p>
        </w:tc>
      </w:tr>
      <w:tr w:rsidR="00ED3051" w:rsidRPr="003B4B30" w14:paraId="1CADF7E4" w14:textId="77777777" w:rsidTr="00ED3051">
        <w:tc>
          <w:tcPr>
            <w:tcW w:w="405" w:type="pct"/>
            <w:shd w:val="clear" w:color="auto" w:fill="auto"/>
            <w:vAlign w:val="center"/>
          </w:tcPr>
          <w:p w14:paraId="1FB30E49" w14:textId="77777777" w:rsidR="00A40526" w:rsidRPr="003B4B30" w:rsidRDefault="00A40526" w:rsidP="004A06D9">
            <w:pPr>
              <w:widowControl w:val="0"/>
              <w:tabs>
                <w:tab w:val="left" w:pos="993"/>
              </w:tabs>
              <w:jc w:val="center"/>
              <w:rPr>
                <w:lang w:val="pt-BR"/>
              </w:rPr>
            </w:pPr>
            <w:r w:rsidRPr="003B4B30">
              <w:rPr>
                <w:lang w:val="pt-BR"/>
              </w:rPr>
              <w:t>[1]</w:t>
            </w:r>
          </w:p>
        </w:tc>
        <w:tc>
          <w:tcPr>
            <w:tcW w:w="1447" w:type="pct"/>
            <w:shd w:val="clear" w:color="auto" w:fill="auto"/>
            <w:vAlign w:val="center"/>
          </w:tcPr>
          <w:p w14:paraId="3337D319" w14:textId="77777777" w:rsidR="00A40526" w:rsidRPr="003B4B30" w:rsidRDefault="00A40526" w:rsidP="004A06D9">
            <w:pPr>
              <w:widowControl w:val="0"/>
              <w:tabs>
                <w:tab w:val="left" w:pos="720"/>
              </w:tabs>
              <w:jc w:val="center"/>
              <w:rPr>
                <w:lang w:val="pt-BR"/>
              </w:rPr>
            </w:pPr>
            <w:r w:rsidRPr="003B4B30">
              <w:rPr>
                <w:lang w:val="pt-BR"/>
              </w:rPr>
              <w:t>[2]</w:t>
            </w:r>
          </w:p>
        </w:tc>
        <w:tc>
          <w:tcPr>
            <w:tcW w:w="862" w:type="pct"/>
            <w:vAlign w:val="center"/>
          </w:tcPr>
          <w:p w14:paraId="7FAA31FB" w14:textId="77777777" w:rsidR="00A40526" w:rsidRPr="003B4B30" w:rsidRDefault="00A40526" w:rsidP="004A06D9">
            <w:pPr>
              <w:widowControl w:val="0"/>
              <w:tabs>
                <w:tab w:val="left" w:pos="720"/>
              </w:tabs>
              <w:jc w:val="center"/>
              <w:rPr>
                <w:lang w:val="pt-BR"/>
              </w:rPr>
            </w:pPr>
            <w:r w:rsidRPr="003B4B30">
              <w:rPr>
                <w:lang w:val="pt-BR"/>
              </w:rPr>
              <w:t>[3]</w:t>
            </w:r>
          </w:p>
        </w:tc>
        <w:tc>
          <w:tcPr>
            <w:tcW w:w="1151" w:type="pct"/>
            <w:shd w:val="clear" w:color="auto" w:fill="auto"/>
            <w:vAlign w:val="center"/>
          </w:tcPr>
          <w:p w14:paraId="3F4C6A76" w14:textId="77777777" w:rsidR="00A40526" w:rsidRPr="003B4B30" w:rsidRDefault="00A40526" w:rsidP="004A06D9">
            <w:pPr>
              <w:widowControl w:val="0"/>
              <w:tabs>
                <w:tab w:val="left" w:pos="720"/>
              </w:tabs>
              <w:jc w:val="center"/>
              <w:rPr>
                <w:lang w:val="pt-BR"/>
              </w:rPr>
            </w:pPr>
            <w:r w:rsidRPr="003B4B30">
              <w:rPr>
                <w:lang w:val="pt-BR"/>
              </w:rPr>
              <w:t>[4]</w:t>
            </w:r>
          </w:p>
        </w:tc>
        <w:tc>
          <w:tcPr>
            <w:tcW w:w="791" w:type="pct"/>
            <w:shd w:val="clear" w:color="auto" w:fill="auto"/>
            <w:vAlign w:val="center"/>
          </w:tcPr>
          <w:p w14:paraId="719D0981" w14:textId="77777777" w:rsidR="00A40526" w:rsidRPr="003B4B30" w:rsidRDefault="00A40526" w:rsidP="004A06D9">
            <w:pPr>
              <w:widowControl w:val="0"/>
              <w:tabs>
                <w:tab w:val="left" w:pos="993"/>
              </w:tabs>
              <w:jc w:val="center"/>
            </w:pPr>
            <w:r w:rsidRPr="003B4B30">
              <w:t>[5]</w:t>
            </w:r>
          </w:p>
        </w:tc>
        <w:tc>
          <w:tcPr>
            <w:tcW w:w="343" w:type="pct"/>
            <w:vAlign w:val="center"/>
          </w:tcPr>
          <w:p w14:paraId="3082957F" w14:textId="77777777" w:rsidR="00A40526" w:rsidRPr="003B4B30" w:rsidRDefault="00A40526" w:rsidP="004A06D9">
            <w:pPr>
              <w:widowControl w:val="0"/>
              <w:tabs>
                <w:tab w:val="left" w:pos="720"/>
              </w:tabs>
              <w:jc w:val="center"/>
              <w:rPr>
                <w:lang w:val="pt-BR"/>
              </w:rPr>
            </w:pPr>
            <w:r w:rsidRPr="003B4B30">
              <w:rPr>
                <w:lang w:val="pt-BR"/>
              </w:rPr>
              <w:t>[6]</w:t>
            </w:r>
          </w:p>
        </w:tc>
      </w:tr>
      <w:tr w:rsidR="00ED3051" w:rsidRPr="003B4B30" w14:paraId="27EFA6DA" w14:textId="77777777" w:rsidTr="00ED3051">
        <w:trPr>
          <w:trHeight w:val="1408"/>
        </w:trPr>
        <w:tc>
          <w:tcPr>
            <w:tcW w:w="405" w:type="pct"/>
            <w:shd w:val="clear" w:color="auto" w:fill="FFF2CC" w:themeFill="accent4" w:themeFillTint="33"/>
            <w:vAlign w:val="center"/>
          </w:tcPr>
          <w:p w14:paraId="590B95A2" w14:textId="77777777" w:rsidR="00C41339" w:rsidRPr="003B4B30" w:rsidRDefault="00C41339" w:rsidP="004A06D9">
            <w:pPr>
              <w:widowControl w:val="0"/>
              <w:tabs>
                <w:tab w:val="left" w:pos="993"/>
              </w:tabs>
              <w:jc w:val="center"/>
              <w:rPr>
                <w:b/>
                <w:bCs/>
              </w:rPr>
            </w:pPr>
            <w:r w:rsidRPr="003B4B30">
              <w:rPr>
                <w:b/>
                <w:bCs/>
                <w:lang w:val="pt-BR"/>
              </w:rPr>
              <w:t>1</w:t>
            </w:r>
          </w:p>
        </w:tc>
        <w:tc>
          <w:tcPr>
            <w:tcW w:w="1447" w:type="pct"/>
            <w:shd w:val="clear" w:color="auto" w:fill="FFF2CC" w:themeFill="accent4" w:themeFillTint="33"/>
          </w:tcPr>
          <w:p w14:paraId="25D8E074" w14:textId="0E16E777" w:rsidR="00526BE4" w:rsidRPr="003B4B30" w:rsidRDefault="00526BE4" w:rsidP="004A06D9">
            <w:pPr>
              <w:widowControl w:val="0"/>
              <w:tabs>
                <w:tab w:val="left" w:pos="720"/>
              </w:tabs>
              <w:spacing w:before="120"/>
              <w:jc w:val="both"/>
              <w:rPr>
                <w:b/>
                <w:bCs/>
              </w:rPr>
            </w:pPr>
            <w:r w:rsidRPr="003B4B30">
              <w:rPr>
                <w:b/>
                <w:bCs/>
                <w:lang w:val="pt-BR"/>
              </w:rPr>
              <w:t xml:space="preserve">Lecture </w:t>
            </w:r>
            <w:r w:rsidR="005C1E36" w:rsidRPr="003B4B30">
              <w:rPr>
                <w:b/>
                <w:bCs/>
                <w:lang w:val="pt-BR"/>
              </w:rPr>
              <w:t>1</w:t>
            </w:r>
          </w:p>
          <w:p w14:paraId="72133AA9" w14:textId="77777777" w:rsidR="00494759" w:rsidRPr="003B4B30" w:rsidRDefault="00494759" w:rsidP="004A06D9">
            <w:pPr>
              <w:widowControl w:val="0"/>
              <w:rPr>
                <w:b/>
                <w:i/>
                <w:sz w:val="22"/>
              </w:rPr>
            </w:pPr>
            <w:r w:rsidRPr="003B4B30">
              <w:rPr>
                <w:b/>
                <w:i/>
                <w:sz w:val="22"/>
              </w:rPr>
              <w:t>Làm quen, giới thiệu học phần, logic của học phần và vai trò, vị trí của học phần trong CTĐT</w:t>
            </w:r>
          </w:p>
          <w:p w14:paraId="66BE4C1F" w14:textId="77777777" w:rsidR="00494759" w:rsidRPr="003B4B30" w:rsidRDefault="00494759" w:rsidP="004A06D9">
            <w:pPr>
              <w:widowControl w:val="0"/>
              <w:jc w:val="both"/>
              <w:rPr>
                <w:b/>
                <w:i/>
                <w:sz w:val="22"/>
              </w:rPr>
            </w:pPr>
            <w:r w:rsidRPr="003B4B30">
              <w:rPr>
                <w:b/>
                <w:i/>
                <w:sz w:val="22"/>
              </w:rPr>
              <w:lastRenderedPageBreak/>
              <w:t>Chương 1: Tổng quan về học máy và công cụ lập trình</w:t>
            </w:r>
          </w:p>
          <w:p w14:paraId="2D7B1C4D" w14:textId="77777777" w:rsidR="00494759" w:rsidRPr="003B4B30" w:rsidRDefault="00494759" w:rsidP="004A06D9">
            <w:pPr>
              <w:widowControl w:val="0"/>
              <w:numPr>
                <w:ilvl w:val="1"/>
                <w:numId w:val="11"/>
              </w:numPr>
              <w:tabs>
                <w:tab w:val="clear" w:pos="1140"/>
                <w:tab w:val="num" w:pos="431"/>
              </w:tabs>
              <w:spacing w:before="120"/>
              <w:ind w:left="1270" w:hanging="1264"/>
              <w:jc w:val="both"/>
              <w:rPr>
                <w:b/>
                <w:bCs/>
                <w:sz w:val="22"/>
              </w:rPr>
            </w:pPr>
            <w:r w:rsidRPr="003B4B30">
              <w:rPr>
                <w:b/>
                <w:bCs/>
                <w:sz w:val="22"/>
              </w:rPr>
              <w:t>Giới thiệu chung</w:t>
            </w:r>
          </w:p>
          <w:p w14:paraId="66F9840C" w14:textId="77777777" w:rsidR="00494759" w:rsidRPr="003B4B30" w:rsidRDefault="00494759" w:rsidP="004A06D9">
            <w:pPr>
              <w:widowControl w:val="0"/>
              <w:numPr>
                <w:ilvl w:val="1"/>
                <w:numId w:val="11"/>
              </w:numPr>
              <w:tabs>
                <w:tab w:val="clear" w:pos="1140"/>
                <w:tab w:val="num" w:pos="431"/>
              </w:tabs>
              <w:ind w:left="52" w:hanging="46"/>
              <w:jc w:val="both"/>
              <w:rPr>
                <w:b/>
                <w:bCs/>
                <w:sz w:val="22"/>
              </w:rPr>
            </w:pPr>
            <w:r w:rsidRPr="003B4B30">
              <w:rPr>
                <w:b/>
                <w:bCs/>
                <w:sz w:val="22"/>
              </w:rPr>
              <w:t xml:space="preserve"> Lịch sử phát triển của học máy</w:t>
            </w:r>
          </w:p>
          <w:p w14:paraId="0D4BA48B" w14:textId="77777777" w:rsidR="00494759" w:rsidRPr="003B4B30" w:rsidRDefault="00494759" w:rsidP="004A06D9">
            <w:pPr>
              <w:widowControl w:val="0"/>
              <w:numPr>
                <w:ilvl w:val="1"/>
                <w:numId w:val="11"/>
              </w:numPr>
              <w:tabs>
                <w:tab w:val="clear" w:pos="1140"/>
                <w:tab w:val="num" w:pos="431"/>
              </w:tabs>
              <w:ind w:left="52" w:hanging="46"/>
              <w:jc w:val="both"/>
              <w:rPr>
                <w:b/>
                <w:bCs/>
                <w:sz w:val="22"/>
              </w:rPr>
            </w:pPr>
            <w:r w:rsidRPr="003B4B30">
              <w:rPr>
                <w:b/>
                <w:bCs/>
                <w:sz w:val="22"/>
              </w:rPr>
              <w:t xml:space="preserve"> Phân loại học máy</w:t>
            </w:r>
          </w:p>
          <w:p w14:paraId="29F4165B" w14:textId="77777777" w:rsidR="00494759" w:rsidRPr="003B4B30" w:rsidRDefault="00494759" w:rsidP="004A06D9">
            <w:pPr>
              <w:widowControl w:val="0"/>
              <w:numPr>
                <w:ilvl w:val="2"/>
                <w:numId w:val="11"/>
              </w:numPr>
              <w:tabs>
                <w:tab w:val="clear" w:pos="1712"/>
                <w:tab w:val="num" w:pos="572"/>
                <w:tab w:val="num" w:pos="714"/>
                <w:tab w:val="num" w:pos="1881"/>
              </w:tabs>
              <w:ind w:hanging="1712"/>
              <w:jc w:val="both"/>
              <w:rPr>
                <w:sz w:val="22"/>
              </w:rPr>
            </w:pPr>
            <w:r w:rsidRPr="003B4B30">
              <w:rPr>
                <w:sz w:val="22"/>
              </w:rPr>
              <w:t>Học có giám sát</w:t>
            </w:r>
          </w:p>
          <w:p w14:paraId="140A5AD5" w14:textId="77777777" w:rsidR="00494759" w:rsidRPr="003B4B30" w:rsidRDefault="00494759" w:rsidP="004A06D9">
            <w:pPr>
              <w:widowControl w:val="0"/>
              <w:numPr>
                <w:ilvl w:val="2"/>
                <w:numId w:val="11"/>
              </w:numPr>
              <w:tabs>
                <w:tab w:val="clear" w:pos="1712"/>
                <w:tab w:val="num" w:pos="572"/>
                <w:tab w:val="num" w:pos="714"/>
                <w:tab w:val="num" w:pos="1881"/>
              </w:tabs>
              <w:ind w:hanging="1712"/>
              <w:jc w:val="both"/>
              <w:rPr>
                <w:sz w:val="22"/>
              </w:rPr>
            </w:pPr>
            <w:r w:rsidRPr="003B4B30">
              <w:rPr>
                <w:sz w:val="22"/>
              </w:rPr>
              <w:t>Học không giám sát</w:t>
            </w:r>
          </w:p>
          <w:p w14:paraId="6C4B5293" w14:textId="77777777" w:rsidR="00494759" w:rsidRPr="003B4B30" w:rsidRDefault="00494759" w:rsidP="004A06D9">
            <w:pPr>
              <w:widowControl w:val="0"/>
              <w:numPr>
                <w:ilvl w:val="2"/>
                <w:numId w:val="11"/>
              </w:numPr>
              <w:tabs>
                <w:tab w:val="clear" w:pos="1712"/>
                <w:tab w:val="num" w:pos="572"/>
                <w:tab w:val="num" w:pos="714"/>
                <w:tab w:val="num" w:pos="1881"/>
              </w:tabs>
              <w:ind w:hanging="1712"/>
              <w:jc w:val="both"/>
              <w:rPr>
                <w:sz w:val="22"/>
              </w:rPr>
            </w:pPr>
            <w:r w:rsidRPr="003B4B30">
              <w:rPr>
                <w:sz w:val="22"/>
              </w:rPr>
              <w:t>Học bán giám sát</w:t>
            </w:r>
          </w:p>
          <w:p w14:paraId="20ABD042" w14:textId="77777777" w:rsidR="00494759" w:rsidRPr="003B4B30" w:rsidRDefault="00494759" w:rsidP="004A06D9">
            <w:pPr>
              <w:widowControl w:val="0"/>
              <w:numPr>
                <w:ilvl w:val="2"/>
                <w:numId w:val="11"/>
              </w:numPr>
              <w:tabs>
                <w:tab w:val="clear" w:pos="1712"/>
                <w:tab w:val="num" w:pos="572"/>
                <w:tab w:val="num" w:pos="714"/>
                <w:tab w:val="num" w:pos="1881"/>
              </w:tabs>
              <w:ind w:hanging="1712"/>
              <w:jc w:val="both"/>
              <w:rPr>
                <w:sz w:val="22"/>
              </w:rPr>
            </w:pPr>
            <w:r w:rsidRPr="003B4B30">
              <w:rPr>
                <w:sz w:val="22"/>
              </w:rPr>
              <w:t>Học tăng cường</w:t>
            </w:r>
          </w:p>
          <w:p w14:paraId="7A613B61" w14:textId="77777777" w:rsidR="00494759" w:rsidRPr="003B4B30" w:rsidRDefault="00494759" w:rsidP="004A06D9">
            <w:pPr>
              <w:widowControl w:val="0"/>
              <w:numPr>
                <w:ilvl w:val="1"/>
                <w:numId w:val="11"/>
              </w:numPr>
              <w:tabs>
                <w:tab w:val="clear" w:pos="1140"/>
                <w:tab w:val="num" w:pos="431"/>
              </w:tabs>
              <w:ind w:left="1270" w:hanging="1264"/>
              <w:jc w:val="both"/>
              <w:rPr>
                <w:b/>
                <w:bCs/>
                <w:sz w:val="22"/>
              </w:rPr>
            </w:pPr>
            <w:r w:rsidRPr="003B4B30">
              <w:rPr>
                <w:b/>
                <w:bCs/>
                <w:sz w:val="22"/>
              </w:rPr>
              <w:t>Quá trình học máy</w:t>
            </w:r>
          </w:p>
          <w:p w14:paraId="7F2FFC69" w14:textId="77777777" w:rsidR="00494759" w:rsidRPr="003B4B30" w:rsidRDefault="00494759" w:rsidP="004A06D9">
            <w:pPr>
              <w:widowControl w:val="0"/>
              <w:numPr>
                <w:ilvl w:val="1"/>
                <w:numId w:val="11"/>
              </w:numPr>
              <w:tabs>
                <w:tab w:val="clear" w:pos="1140"/>
                <w:tab w:val="num" w:pos="431"/>
              </w:tabs>
              <w:ind w:left="52" w:hanging="46"/>
              <w:jc w:val="both"/>
              <w:rPr>
                <w:b/>
                <w:bCs/>
                <w:sz w:val="22"/>
              </w:rPr>
            </w:pPr>
            <w:r w:rsidRPr="003B4B30">
              <w:rPr>
                <w:b/>
                <w:bCs/>
                <w:sz w:val="22"/>
              </w:rPr>
              <w:t xml:space="preserve"> Kiến trúc và thiết kế hệ thống học máy</w:t>
            </w:r>
          </w:p>
          <w:p w14:paraId="6EF331DE" w14:textId="77777777" w:rsidR="00494759" w:rsidRPr="003B4B30" w:rsidRDefault="00494759" w:rsidP="004A06D9">
            <w:pPr>
              <w:widowControl w:val="0"/>
              <w:numPr>
                <w:ilvl w:val="1"/>
                <w:numId w:val="11"/>
              </w:numPr>
              <w:tabs>
                <w:tab w:val="clear" w:pos="1140"/>
                <w:tab w:val="num" w:pos="431"/>
              </w:tabs>
              <w:ind w:left="52" w:hanging="46"/>
              <w:jc w:val="both"/>
              <w:rPr>
                <w:b/>
                <w:bCs/>
                <w:sz w:val="22"/>
              </w:rPr>
            </w:pPr>
            <w:r w:rsidRPr="003B4B30">
              <w:rPr>
                <w:b/>
                <w:bCs/>
                <w:sz w:val="22"/>
              </w:rPr>
              <w:t xml:space="preserve"> Các vấn đề trong học máy</w:t>
            </w:r>
          </w:p>
          <w:p w14:paraId="02CCF6E1" w14:textId="77777777" w:rsidR="00494759" w:rsidRPr="003B4B30" w:rsidRDefault="00494759" w:rsidP="004A06D9">
            <w:pPr>
              <w:widowControl w:val="0"/>
              <w:numPr>
                <w:ilvl w:val="2"/>
                <w:numId w:val="11"/>
              </w:numPr>
              <w:tabs>
                <w:tab w:val="clear" w:pos="1712"/>
                <w:tab w:val="num" w:pos="1881"/>
              </w:tabs>
              <w:ind w:left="714" w:hanging="709"/>
              <w:jc w:val="both"/>
              <w:rPr>
                <w:sz w:val="22"/>
              </w:rPr>
            </w:pPr>
            <w:r w:rsidRPr="003B4B30">
              <w:rPr>
                <w:sz w:val="22"/>
              </w:rPr>
              <w:t>Giải thuật học máy</w:t>
            </w:r>
          </w:p>
          <w:p w14:paraId="0C27D881" w14:textId="77777777" w:rsidR="00494759" w:rsidRPr="003B4B30" w:rsidRDefault="00494759" w:rsidP="004A06D9">
            <w:pPr>
              <w:widowControl w:val="0"/>
              <w:numPr>
                <w:ilvl w:val="2"/>
                <w:numId w:val="11"/>
              </w:numPr>
              <w:tabs>
                <w:tab w:val="clear" w:pos="1712"/>
                <w:tab w:val="num" w:pos="1881"/>
              </w:tabs>
              <w:ind w:left="714" w:hanging="709"/>
              <w:jc w:val="both"/>
              <w:rPr>
                <w:sz w:val="22"/>
              </w:rPr>
            </w:pPr>
            <w:r w:rsidRPr="003B4B30">
              <w:rPr>
                <w:sz w:val="22"/>
              </w:rPr>
              <w:t>Các mẫu huấn luyện</w:t>
            </w:r>
          </w:p>
          <w:p w14:paraId="6FA97A45" w14:textId="77777777" w:rsidR="00494759" w:rsidRPr="003B4B30" w:rsidRDefault="00494759" w:rsidP="004A06D9">
            <w:pPr>
              <w:widowControl w:val="0"/>
              <w:numPr>
                <w:ilvl w:val="2"/>
                <w:numId w:val="11"/>
              </w:numPr>
              <w:tabs>
                <w:tab w:val="clear" w:pos="1712"/>
                <w:tab w:val="num" w:pos="1881"/>
              </w:tabs>
              <w:ind w:left="714" w:hanging="709"/>
              <w:jc w:val="both"/>
              <w:rPr>
                <w:sz w:val="22"/>
              </w:rPr>
            </w:pPr>
            <w:r w:rsidRPr="003B4B30">
              <w:rPr>
                <w:sz w:val="22"/>
              </w:rPr>
              <w:t>Quá trình học</w:t>
            </w:r>
          </w:p>
          <w:p w14:paraId="53C49CBF" w14:textId="77777777" w:rsidR="00494759" w:rsidRPr="003B4B30" w:rsidRDefault="00494759" w:rsidP="004A06D9">
            <w:pPr>
              <w:widowControl w:val="0"/>
              <w:numPr>
                <w:ilvl w:val="2"/>
                <w:numId w:val="11"/>
              </w:numPr>
              <w:tabs>
                <w:tab w:val="clear" w:pos="1712"/>
                <w:tab w:val="num" w:pos="1881"/>
              </w:tabs>
              <w:ind w:left="714" w:hanging="709"/>
              <w:jc w:val="both"/>
              <w:rPr>
                <w:sz w:val="22"/>
              </w:rPr>
            </w:pPr>
            <w:r w:rsidRPr="003B4B30">
              <w:rPr>
                <w:sz w:val="22"/>
              </w:rPr>
              <w:t>Hạn chế của học máy</w:t>
            </w:r>
          </w:p>
          <w:p w14:paraId="38BE2753" w14:textId="77777777" w:rsidR="00494759" w:rsidRPr="003B4B30" w:rsidRDefault="00494759" w:rsidP="004A06D9">
            <w:pPr>
              <w:widowControl w:val="0"/>
              <w:numPr>
                <w:ilvl w:val="1"/>
                <w:numId w:val="11"/>
              </w:numPr>
              <w:tabs>
                <w:tab w:val="clear" w:pos="1140"/>
                <w:tab w:val="num" w:pos="431"/>
              </w:tabs>
              <w:ind w:left="52" w:hanging="46"/>
              <w:jc w:val="both"/>
              <w:rPr>
                <w:b/>
                <w:bCs/>
                <w:sz w:val="22"/>
              </w:rPr>
            </w:pPr>
            <w:r w:rsidRPr="003B4B30">
              <w:rPr>
                <w:b/>
                <w:bCs/>
                <w:sz w:val="22"/>
              </w:rPr>
              <w:t xml:space="preserve"> Các ứng dụng của học máy</w:t>
            </w:r>
          </w:p>
          <w:p w14:paraId="71F7701E" w14:textId="77777777" w:rsidR="00494759" w:rsidRPr="003B4B30" w:rsidRDefault="00494759" w:rsidP="004A06D9">
            <w:pPr>
              <w:widowControl w:val="0"/>
              <w:numPr>
                <w:ilvl w:val="2"/>
                <w:numId w:val="11"/>
              </w:numPr>
              <w:tabs>
                <w:tab w:val="clear" w:pos="1712"/>
                <w:tab w:val="num" w:pos="1881"/>
              </w:tabs>
              <w:ind w:left="714" w:hanging="709"/>
              <w:jc w:val="both"/>
              <w:rPr>
                <w:sz w:val="22"/>
              </w:rPr>
            </w:pPr>
            <w:r w:rsidRPr="003B4B30">
              <w:rPr>
                <w:sz w:val="22"/>
              </w:rPr>
              <w:t>Xử lý ngôn ngữ tự nhiên</w:t>
            </w:r>
          </w:p>
          <w:p w14:paraId="3C952E5A" w14:textId="77777777" w:rsidR="00494759" w:rsidRPr="003B4B30" w:rsidRDefault="00494759" w:rsidP="004A06D9">
            <w:pPr>
              <w:widowControl w:val="0"/>
              <w:numPr>
                <w:ilvl w:val="2"/>
                <w:numId w:val="11"/>
              </w:numPr>
              <w:tabs>
                <w:tab w:val="clear" w:pos="1712"/>
                <w:tab w:val="num" w:pos="1881"/>
              </w:tabs>
              <w:ind w:left="714" w:hanging="709"/>
              <w:jc w:val="both"/>
              <w:rPr>
                <w:sz w:val="22"/>
              </w:rPr>
            </w:pPr>
            <w:r w:rsidRPr="003B4B30">
              <w:rPr>
                <w:sz w:val="22"/>
              </w:rPr>
              <w:t>Dịch máy</w:t>
            </w:r>
          </w:p>
          <w:p w14:paraId="42200B7C" w14:textId="77777777" w:rsidR="00494759" w:rsidRPr="003B4B30" w:rsidRDefault="00494759" w:rsidP="004A06D9">
            <w:pPr>
              <w:widowControl w:val="0"/>
              <w:numPr>
                <w:ilvl w:val="2"/>
                <w:numId w:val="11"/>
              </w:numPr>
              <w:tabs>
                <w:tab w:val="clear" w:pos="1712"/>
                <w:tab w:val="num" w:pos="1881"/>
              </w:tabs>
              <w:ind w:left="714" w:hanging="709"/>
              <w:jc w:val="both"/>
              <w:rPr>
                <w:sz w:val="22"/>
              </w:rPr>
            </w:pPr>
            <w:r w:rsidRPr="003B4B30">
              <w:rPr>
                <w:sz w:val="22"/>
              </w:rPr>
              <w:t>Nhận dạng và phân tích ảnh</w:t>
            </w:r>
          </w:p>
          <w:p w14:paraId="62657740" w14:textId="77777777" w:rsidR="00494759" w:rsidRPr="003B4B30" w:rsidRDefault="00494759" w:rsidP="004A06D9">
            <w:pPr>
              <w:widowControl w:val="0"/>
              <w:numPr>
                <w:ilvl w:val="2"/>
                <w:numId w:val="11"/>
              </w:numPr>
              <w:tabs>
                <w:tab w:val="clear" w:pos="1712"/>
                <w:tab w:val="num" w:pos="1881"/>
              </w:tabs>
              <w:ind w:left="714" w:hanging="709"/>
              <w:jc w:val="both"/>
              <w:rPr>
                <w:sz w:val="22"/>
              </w:rPr>
            </w:pPr>
            <w:r w:rsidRPr="003B4B30">
              <w:rPr>
                <w:sz w:val="22"/>
              </w:rPr>
              <w:t>Nhận dạng tiếng nói</w:t>
            </w:r>
          </w:p>
          <w:p w14:paraId="699CBEF8" w14:textId="731F9572" w:rsidR="00494759" w:rsidRPr="003B4B30" w:rsidRDefault="00494759" w:rsidP="004A06D9">
            <w:pPr>
              <w:widowControl w:val="0"/>
              <w:numPr>
                <w:ilvl w:val="2"/>
                <w:numId w:val="11"/>
              </w:numPr>
              <w:tabs>
                <w:tab w:val="clear" w:pos="1712"/>
                <w:tab w:val="num" w:pos="1881"/>
              </w:tabs>
              <w:ind w:left="714" w:hanging="709"/>
              <w:jc w:val="both"/>
              <w:rPr>
                <w:sz w:val="22"/>
              </w:rPr>
            </w:pPr>
            <w:r w:rsidRPr="003B4B30">
              <w:rPr>
                <w:sz w:val="22"/>
              </w:rPr>
              <w:t>Một số ứng dụng học máy khác*</w:t>
            </w:r>
          </w:p>
          <w:p w14:paraId="3D571F70" w14:textId="77777777" w:rsidR="00494759" w:rsidRPr="003B4B30" w:rsidRDefault="00494759" w:rsidP="004A06D9">
            <w:pPr>
              <w:widowControl w:val="0"/>
              <w:numPr>
                <w:ilvl w:val="1"/>
                <w:numId w:val="11"/>
              </w:numPr>
              <w:tabs>
                <w:tab w:val="clear" w:pos="1140"/>
                <w:tab w:val="num" w:pos="431"/>
              </w:tabs>
              <w:ind w:left="52" w:hanging="46"/>
              <w:jc w:val="both"/>
              <w:rPr>
                <w:b/>
                <w:bCs/>
                <w:sz w:val="22"/>
              </w:rPr>
            </w:pPr>
            <w:r w:rsidRPr="003B4B30">
              <w:rPr>
                <w:b/>
                <w:bCs/>
                <w:sz w:val="22"/>
              </w:rPr>
              <w:t xml:space="preserve"> Công cụ lập trình</w:t>
            </w:r>
          </w:p>
          <w:p w14:paraId="525DE261" w14:textId="77777777" w:rsidR="00494759" w:rsidRPr="003B4B30" w:rsidRDefault="00494759" w:rsidP="004A06D9">
            <w:pPr>
              <w:widowControl w:val="0"/>
              <w:numPr>
                <w:ilvl w:val="2"/>
                <w:numId w:val="11"/>
              </w:numPr>
              <w:tabs>
                <w:tab w:val="clear" w:pos="1712"/>
                <w:tab w:val="num" w:pos="1881"/>
              </w:tabs>
              <w:ind w:left="714" w:hanging="709"/>
              <w:jc w:val="both"/>
              <w:rPr>
                <w:sz w:val="22"/>
              </w:rPr>
            </w:pPr>
            <w:r w:rsidRPr="003B4B30">
              <w:rPr>
                <w:sz w:val="22"/>
              </w:rPr>
              <w:t>Giới thiệu ngôn ngữ lập trình sử dụng</w:t>
            </w:r>
          </w:p>
          <w:p w14:paraId="52E90BC6" w14:textId="76C28325" w:rsidR="00E4037F" w:rsidRPr="003B4B30" w:rsidRDefault="00494759" w:rsidP="004A06D9">
            <w:pPr>
              <w:widowControl w:val="0"/>
              <w:numPr>
                <w:ilvl w:val="2"/>
                <w:numId w:val="11"/>
              </w:numPr>
              <w:tabs>
                <w:tab w:val="clear" w:pos="1712"/>
                <w:tab w:val="num" w:pos="1881"/>
              </w:tabs>
              <w:ind w:left="714" w:hanging="709"/>
              <w:jc w:val="both"/>
            </w:pPr>
            <w:r w:rsidRPr="003B4B30">
              <w:rPr>
                <w:sz w:val="22"/>
              </w:rPr>
              <w:t>Các thư viện hỗ trợ</w:t>
            </w:r>
          </w:p>
          <w:p w14:paraId="4C060263" w14:textId="34989984" w:rsidR="003F3872" w:rsidRPr="003B4B30" w:rsidRDefault="003F3872" w:rsidP="004A06D9">
            <w:pPr>
              <w:widowControl w:val="0"/>
              <w:jc w:val="both"/>
              <w:rPr>
                <w:b/>
              </w:rPr>
            </w:pPr>
          </w:p>
        </w:tc>
        <w:tc>
          <w:tcPr>
            <w:tcW w:w="862" w:type="pct"/>
            <w:shd w:val="clear" w:color="auto" w:fill="FFF2CC" w:themeFill="accent4" w:themeFillTint="33"/>
            <w:vAlign w:val="center"/>
          </w:tcPr>
          <w:p w14:paraId="24DC5595" w14:textId="40FD7D3F" w:rsidR="00F038C5" w:rsidRPr="003B4B30" w:rsidRDefault="00F038C5" w:rsidP="004A06D9">
            <w:pPr>
              <w:widowControl w:val="0"/>
              <w:tabs>
                <w:tab w:val="num" w:pos="834"/>
              </w:tabs>
              <w:jc w:val="both"/>
              <w:rPr>
                <w:i/>
              </w:rPr>
            </w:pPr>
            <w:r w:rsidRPr="003B4B30">
              <w:rPr>
                <w:i/>
              </w:rPr>
              <w:lastRenderedPageBreak/>
              <w:t>Đề cương chi tiết</w:t>
            </w:r>
            <w:r w:rsidR="004C0701" w:rsidRPr="003B4B30">
              <w:rPr>
                <w:i/>
              </w:rPr>
              <w:t xml:space="preserve"> học phần</w:t>
            </w:r>
          </w:p>
          <w:p w14:paraId="40B8C46B" w14:textId="77777777" w:rsidR="00BE00DB" w:rsidRPr="003B4B30" w:rsidRDefault="00C15F17" w:rsidP="004A06D9">
            <w:pPr>
              <w:widowControl w:val="0"/>
              <w:tabs>
                <w:tab w:val="num" w:pos="834"/>
              </w:tabs>
              <w:spacing w:line="312" w:lineRule="auto"/>
              <w:jc w:val="both"/>
              <w:rPr>
                <w:sz w:val="22"/>
              </w:rPr>
            </w:pPr>
            <w:r w:rsidRPr="003B4B30">
              <w:rPr>
                <w:sz w:val="22"/>
              </w:rPr>
              <w:t xml:space="preserve">[1] </w:t>
            </w:r>
          </w:p>
          <w:p w14:paraId="63042A93" w14:textId="60440C7F" w:rsidR="00C15F17" w:rsidRPr="003B4B30" w:rsidRDefault="00C15F17" w:rsidP="004A06D9">
            <w:pPr>
              <w:widowControl w:val="0"/>
              <w:tabs>
                <w:tab w:val="num" w:pos="834"/>
              </w:tabs>
              <w:spacing w:line="312" w:lineRule="auto"/>
              <w:jc w:val="both"/>
              <w:rPr>
                <w:sz w:val="22"/>
              </w:rPr>
            </w:pPr>
            <w:r w:rsidRPr="003B4B30">
              <w:rPr>
                <w:sz w:val="22"/>
              </w:rPr>
              <w:t>Chương 1</w:t>
            </w:r>
            <w:r w:rsidR="00B87A88" w:rsidRPr="003B4B30">
              <w:rPr>
                <w:sz w:val="22"/>
              </w:rPr>
              <w:t>;</w:t>
            </w:r>
          </w:p>
          <w:p w14:paraId="794B46D2" w14:textId="77777777" w:rsidR="00BE00DB" w:rsidRPr="003B4B30" w:rsidRDefault="00C15F17" w:rsidP="004A06D9">
            <w:pPr>
              <w:widowControl w:val="0"/>
              <w:tabs>
                <w:tab w:val="num" w:pos="834"/>
              </w:tabs>
              <w:spacing w:line="312" w:lineRule="auto"/>
              <w:jc w:val="both"/>
              <w:rPr>
                <w:sz w:val="22"/>
              </w:rPr>
            </w:pPr>
            <w:r w:rsidRPr="003B4B30">
              <w:rPr>
                <w:sz w:val="22"/>
              </w:rPr>
              <w:lastRenderedPageBreak/>
              <w:t xml:space="preserve">[2] </w:t>
            </w:r>
          </w:p>
          <w:p w14:paraId="31E23FB7" w14:textId="786AC67F" w:rsidR="00C15F17" w:rsidRPr="003B4B30" w:rsidRDefault="00C15F17" w:rsidP="004A06D9">
            <w:pPr>
              <w:widowControl w:val="0"/>
              <w:tabs>
                <w:tab w:val="num" w:pos="834"/>
              </w:tabs>
              <w:spacing w:line="312" w:lineRule="auto"/>
              <w:jc w:val="both"/>
              <w:rPr>
                <w:sz w:val="22"/>
              </w:rPr>
            </w:pPr>
            <w:r w:rsidRPr="003B4B30">
              <w:rPr>
                <w:sz w:val="22"/>
              </w:rPr>
              <w:t>Chương 1</w:t>
            </w:r>
            <w:r w:rsidR="00B87A88" w:rsidRPr="003B4B30">
              <w:rPr>
                <w:sz w:val="22"/>
              </w:rPr>
              <w:t>;</w:t>
            </w:r>
          </w:p>
          <w:p w14:paraId="6305F427" w14:textId="77777777" w:rsidR="00BE00DB" w:rsidRPr="003B4B30" w:rsidRDefault="00C15F17" w:rsidP="004A06D9">
            <w:pPr>
              <w:widowControl w:val="0"/>
              <w:tabs>
                <w:tab w:val="num" w:pos="834"/>
              </w:tabs>
              <w:spacing w:line="312" w:lineRule="auto"/>
              <w:jc w:val="both"/>
              <w:rPr>
                <w:sz w:val="22"/>
              </w:rPr>
            </w:pPr>
            <w:r w:rsidRPr="003B4B30">
              <w:rPr>
                <w:sz w:val="22"/>
              </w:rPr>
              <w:t xml:space="preserve">[3] </w:t>
            </w:r>
          </w:p>
          <w:p w14:paraId="4FB3220D" w14:textId="501E62B8" w:rsidR="00C15F17" w:rsidRPr="003B4B30" w:rsidRDefault="00C15F17" w:rsidP="004A06D9">
            <w:pPr>
              <w:widowControl w:val="0"/>
              <w:tabs>
                <w:tab w:val="num" w:pos="834"/>
              </w:tabs>
              <w:spacing w:line="312" w:lineRule="auto"/>
              <w:jc w:val="both"/>
              <w:rPr>
                <w:sz w:val="22"/>
              </w:rPr>
            </w:pPr>
            <w:r w:rsidRPr="003B4B30">
              <w:rPr>
                <w:sz w:val="22"/>
              </w:rPr>
              <w:t>Chương 1</w:t>
            </w:r>
            <w:r w:rsidR="00B87A88" w:rsidRPr="003B4B30">
              <w:rPr>
                <w:sz w:val="22"/>
              </w:rPr>
              <w:t>;</w:t>
            </w:r>
          </w:p>
          <w:p w14:paraId="526B0E6B" w14:textId="77777777" w:rsidR="00BE00DB" w:rsidRPr="003B4B30" w:rsidRDefault="00C15F17" w:rsidP="004A06D9">
            <w:pPr>
              <w:widowControl w:val="0"/>
              <w:tabs>
                <w:tab w:val="num" w:pos="834"/>
              </w:tabs>
              <w:spacing w:line="312" w:lineRule="auto"/>
              <w:jc w:val="both"/>
              <w:rPr>
                <w:sz w:val="22"/>
              </w:rPr>
            </w:pPr>
            <w:r w:rsidRPr="003B4B30">
              <w:rPr>
                <w:sz w:val="22"/>
              </w:rPr>
              <w:t xml:space="preserve">[4] </w:t>
            </w:r>
          </w:p>
          <w:p w14:paraId="262E2D02" w14:textId="6C19247F" w:rsidR="00C15F17" w:rsidRPr="003B4B30" w:rsidRDefault="00C15F17" w:rsidP="004A06D9">
            <w:pPr>
              <w:widowControl w:val="0"/>
              <w:tabs>
                <w:tab w:val="num" w:pos="834"/>
              </w:tabs>
              <w:spacing w:line="312" w:lineRule="auto"/>
              <w:jc w:val="both"/>
              <w:rPr>
                <w:sz w:val="22"/>
              </w:rPr>
            </w:pPr>
            <w:r w:rsidRPr="003B4B30">
              <w:rPr>
                <w:sz w:val="22"/>
              </w:rPr>
              <w:t>Chương 1</w:t>
            </w:r>
            <w:r w:rsidR="00B87A88" w:rsidRPr="003B4B30">
              <w:rPr>
                <w:sz w:val="22"/>
              </w:rPr>
              <w:t>;</w:t>
            </w:r>
          </w:p>
          <w:p w14:paraId="6D087F60" w14:textId="77777777" w:rsidR="00BE00DB" w:rsidRPr="003B4B30" w:rsidRDefault="00C15F17" w:rsidP="004A06D9">
            <w:pPr>
              <w:widowControl w:val="0"/>
              <w:tabs>
                <w:tab w:val="num" w:pos="834"/>
              </w:tabs>
              <w:spacing w:line="312" w:lineRule="auto"/>
              <w:jc w:val="both"/>
              <w:rPr>
                <w:sz w:val="22"/>
              </w:rPr>
            </w:pPr>
            <w:r w:rsidRPr="003B4B30">
              <w:rPr>
                <w:sz w:val="22"/>
              </w:rPr>
              <w:t xml:space="preserve">[5] </w:t>
            </w:r>
          </w:p>
          <w:p w14:paraId="548168DD" w14:textId="7A0B70DF" w:rsidR="00C15F17" w:rsidRPr="003B4B30" w:rsidRDefault="00C15F17" w:rsidP="004A06D9">
            <w:pPr>
              <w:widowControl w:val="0"/>
              <w:tabs>
                <w:tab w:val="num" w:pos="834"/>
              </w:tabs>
              <w:spacing w:line="312" w:lineRule="auto"/>
              <w:jc w:val="both"/>
              <w:rPr>
                <w:sz w:val="22"/>
              </w:rPr>
            </w:pPr>
            <w:r w:rsidRPr="003B4B30">
              <w:rPr>
                <w:sz w:val="22"/>
              </w:rPr>
              <w:t>Chương 1</w:t>
            </w:r>
          </w:p>
          <w:p w14:paraId="16210073" w14:textId="02BA8AEA" w:rsidR="00C41339" w:rsidRPr="003B4B30" w:rsidRDefault="004C0701" w:rsidP="004A06D9">
            <w:pPr>
              <w:widowControl w:val="0"/>
              <w:tabs>
                <w:tab w:val="left" w:pos="720"/>
              </w:tabs>
              <w:jc w:val="both"/>
              <w:rPr>
                <w:b/>
              </w:rPr>
            </w:pPr>
            <w:r w:rsidRPr="003B4B30">
              <w:rPr>
                <w:b/>
              </w:rPr>
              <w:t xml:space="preserve"> </w:t>
            </w:r>
          </w:p>
        </w:tc>
        <w:tc>
          <w:tcPr>
            <w:tcW w:w="1151" w:type="pct"/>
            <w:shd w:val="clear" w:color="auto" w:fill="FFF2CC" w:themeFill="accent4" w:themeFillTint="33"/>
          </w:tcPr>
          <w:p w14:paraId="59E19F80" w14:textId="77777777" w:rsidR="00C41339" w:rsidRPr="003B4B30" w:rsidRDefault="00C41339" w:rsidP="004A06D9">
            <w:pPr>
              <w:widowControl w:val="0"/>
              <w:tabs>
                <w:tab w:val="left" w:pos="720"/>
              </w:tabs>
              <w:spacing w:before="120"/>
              <w:jc w:val="both"/>
              <w:rPr>
                <w:b/>
                <w:bCs/>
                <w:lang w:val="vi-VN"/>
              </w:rPr>
            </w:pPr>
            <w:r w:rsidRPr="003B4B30">
              <w:rPr>
                <w:b/>
                <w:bCs/>
                <w:lang w:val="pt-BR"/>
              </w:rPr>
              <w:lastRenderedPageBreak/>
              <w:t>Giảng viên</w:t>
            </w:r>
            <w:r w:rsidRPr="003B4B30">
              <w:rPr>
                <w:b/>
                <w:bCs/>
                <w:lang w:val="vi-VN"/>
              </w:rPr>
              <w:t>:</w:t>
            </w:r>
          </w:p>
          <w:p w14:paraId="2965362B" w14:textId="77777777" w:rsidR="002D2B95" w:rsidRPr="003B4B30" w:rsidRDefault="002D2B95" w:rsidP="004A06D9">
            <w:pPr>
              <w:widowControl w:val="0"/>
              <w:tabs>
                <w:tab w:val="num" w:pos="834"/>
              </w:tabs>
              <w:jc w:val="both"/>
            </w:pPr>
            <w:r w:rsidRPr="003B4B30">
              <w:t>- Thống nhất nội quy, quy định, yêu cầu học tập</w:t>
            </w:r>
          </w:p>
          <w:p w14:paraId="2ADBD648" w14:textId="6CCEF89A" w:rsidR="002D2B95" w:rsidRPr="003B4B30" w:rsidRDefault="002D2B95" w:rsidP="004A06D9">
            <w:pPr>
              <w:widowControl w:val="0"/>
              <w:tabs>
                <w:tab w:val="num" w:pos="834"/>
              </w:tabs>
              <w:jc w:val="both"/>
            </w:pPr>
            <w:r w:rsidRPr="003B4B30">
              <w:lastRenderedPageBreak/>
              <w:t>- Thống nhất phương pháp giảng dạy</w:t>
            </w:r>
            <w:r w:rsidR="00B11A1E" w:rsidRPr="003B4B30">
              <w:t>,</w:t>
            </w:r>
            <w:r w:rsidRPr="003B4B30">
              <w:t xml:space="preserve"> học tập</w:t>
            </w:r>
          </w:p>
          <w:p w14:paraId="52FEA92A" w14:textId="4ACF8DE6" w:rsidR="00E72A04" w:rsidRPr="003B4B30" w:rsidRDefault="00926B95" w:rsidP="004A06D9">
            <w:pPr>
              <w:widowControl w:val="0"/>
              <w:tabs>
                <w:tab w:val="num" w:pos="834"/>
              </w:tabs>
              <w:jc w:val="both"/>
            </w:pPr>
            <w:r w:rsidRPr="003B4B30">
              <w:t xml:space="preserve">- </w:t>
            </w:r>
            <w:r w:rsidR="00E72A04" w:rsidRPr="003B4B30">
              <w:t>Giới thiệu học phần, đề cương,</w:t>
            </w:r>
            <w:r w:rsidRPr="003B4B30">
              <w:t xml:space="preserve"> bài giảng, </w:t>
            </w:r>
            <w:r w:rsidR="00E72A04" w:rsidRPr="003B4B30">
              <w:t>giáo trình, tài liệu tham khảo</w:t>
            </w:r>
            <w:r w:rsidRPr="003B4B30">
              <w:t xml:space="preserve"> và</w:t>
            </w:r>
            <w:r w:rsidR="00E72A04" w:rsidRPr="003B4B30">
              <w:t xml:space="preserve"> </w:t>
            </w:r>
            <w:r w:rsidRPr="003B4B30">
              <w:t xml:space="preserve">công cụ </w:t>
            </w:r>
            <w:r w:rsidR="00E72A04" w:rsidRPr="003B4B30">
              <w:t>phần mềm</w:t>
            </w:r>
          </w:p>
          <w:p w14:paraId="0E7B1484" w14:textId="5C0C07EE" w:rsidR="002D2B95" w:rsidRPr="003B4B30" w:rsidRDefault="002D2B95" w:rsidP="004A06D9">
            <w:pPr>
              <w:widowControl w:val="0"/>
              <w:tabs>
                <w:tab w:val="num" w:pos="834"/>
              </w:tabs>
              <w:jc w:val="both"/>
            </w:pPr>
            <w:r w:rsidRPr="003B4B30">
              <w:t>- Hướng dẫn tìm kiếm</w:t>
            </w:r>
            <w:r w:rsidR="00BF630F" w:rsidRPr="003B4B30">
              <w:t>, đ</w:t>
            </w:r>
            <w:r w:rsidRPr="003B4B30">
              <w:t>ọc</w:t>
            </w:r>
            <w:r w:rsidR="00BF630F" w:rsidRPr="003B4B30">
              <w:t xml:space="preserve"> và </w:t>
            </w:r>
            <w:r w:rsidRPr="003B4B30">
              <w:t>nghiên cứu tài liệu</w:t>
            </w:r>
          </w:p>
          <w:p w14:paraId="71B50391" w14:textId="167EF6CD" w:rsidR="002D2B95" w:rsidRPr="003B4B30" w:rsidRDefault="002D2B95" w:rsidP="004A06D9">
            <w:pPr>
              <w:widowControl w:val="0"/>
              <w:tabs>
                <w:tab w:val="num" w:pos="834"/>
              </w:tabs>
              <w:jc w:val="both"/>
            </w:pPr>
            <w:r w:rsidRPr="003B4B30">
              <w:t xml:space="preserve">- Giảng viên giảng lý thuyết </w:t>
            </w:r>
            <w:r w:rsidR="00BF630F" w:rsidRPr="003B4B30">
              <w:t xml:space="preserve">theo nội dung bài học </w:t>
            </w:r>
            <w:r w:rsidR="00E72A04" w:rsidRPr="003B4B30">
              <w:t xml:space="preserve">và giải thích các vấn đề </w:t>
            </w:r>
            <w:r w:rsidR="00BF630F" w:rsidRPr="003B4B30">
              <w:t>liên quan</w:t>
            </w:r>
          </w:p>
          <w:p w14:paraId="4C58D1C5" w14:textId="77777777" w:rsidR="002D2B95" w:rsidRPr="003B4B30" w:rsidRDefault="002D2B95" w:rsidP="004A06D9">
            <w:pPr>
              <w:widowControl w:val="0"/>
              <w:tabs>
                <w:tab w:val="num" w:pos="834"/>
              </w:tabs>
              <w:jc w:val="both"/>
            </w:pPr>
            <w:r w:rsidRPr="003B4B30">
              <w:t>- Trả lời các câu hỏi của sinh viên</w:t>
            </w:r>
          </w:p>
          <w:p w14:paraId="06F1848B" w14:textId="0C78B399" w:rsidR="00E72A04" w:rsidRPr="003B4B30" w:rsidRDefault="00FC48EC" w:rsidP="004A06D9">
            <w:pPr>
              <w:widowControl w:val="0"/>
              <w:tabs>
                <w:tab w:val="num" w:pos="834"/>
              </w:tabs>
              <w:jc w:val="both"/>
            </w:pPr>
            <w:r w:rsidRPr="003B4B30">
              <w:t xml:space="preserve">- </w:t>
            </w:r>
            <w:r w:rsidR="00E72A04" w:rsidRPr="003B4B30">
              <w:t>Yêu cầu sinh viên xem lại kiến thức các học phần tiên quyết</w:t>
            </w:r>
          </w:p>
          <w:p w14:paraId="7A76887B" w14:textId="35458C8A" w:rsidR="00E72A04" w:rsidRPr="003B4B30" w:rsidRDefault="00FC48EC" w:rsidP="004A06D9">
            <w:pPr>
              <w:widowControl w:val="0"/>
              <w:tabs>
                <w:tab w:val="num" w:pos="834"/>
              </w:tabs>
              <w:jc w:val="both"/>
            </w:pPr>
            <w:r w:rsidRPr="003B4B30">
              <w:t xml:space="preserve">- </w:t>
            </w:r>
            <w:r w:rsidR="00E72A04" w:rsidRPr="003B4B30">
              <w:t xml:space="preserve">Yêu cầu sinh viên xem trước câu hỏi, </w:t>
            </w:r>
            <w:r w:rsidR="00BF630F" w:rsidRPr="003B4B30">
              <w:t xml:space="preserve">ví dụ, </w:t>
            </w:r>
            <w:r w:rsidR="00E72A04" w:rsidRPr="003B4B30">
              <w:t>bài tập dành cho Seminar 1</w:t>
            </w:r>
          </w:p>
          <w:p w14:paraId="305EDB88" w14:textId="3519F5E4" w:rsidR="00E72A04" w:rsidRPr="003B4B30" w:rsidRDefault="00FC48EC" w:rsidP="004A06D9">
            <w:pPr>
              <w:widowControl w:val="0"/>
              <w:tabs>
                <w:tab w:val="num" w:pos="834"/>
              </w:tabs>
              <w:jc w:val="both"/>
            </w:pPr>
            <w:r w:rsidRPr="003B4B30">
              <w:t xml:space="preserve">- </w:t>
            </w:r>
            <w:r w:rsidR="00E72A04" w:rsidRPr="003B4B30">
              <w:t>Giới thiệu các Rubrics</w:t>
            </w:r>
          </w:p>
          <w:p w14:paraId="69AADE35" w14:textId="77777777" w:rsidR="00C41339" w:rsidRPr="003B4B30" w:rsidRDefault="00C41339" w:rsidP="004A06D9">
            <w:pPr>
              <w:widowControl w:val="0"/>
              <w:tabs>
                <w:tab w:val="left" w:pos="720"/>
              </w:tabs>
              <w:jc w:val="both"/>
              <w:rPr>
                <w:b/>
                <w:bCs/>
                <w:lang w:val="vi-VN"/>
              </w:rPr>
            </w:pPr>
            <w:r w:rsidRPr="003B4B30">
              <w:rPr>
                <w:b/>
                <w:bCs/>
                <w:lang w:val="pt-BR"/>
              </w:rPr>
              <w:t>Sinh viên</w:t>
            </w:r>
            <w:r w:rsidRPr="003B4B30">
              <w:rPr>
                <w:b/>
                <w:bCs/>
                <w:lang w:val="vi-VN"/>
              </w:rPr>
              <w:t>:</w:t>
            </w:r>
          </w:p>
          <w:p w14:paraId="5B1B75F6" w14:textId="7222F624" w:rsidR="00C41339" w:rsidRPr="003B4B30" w:rsidRDefault="00FC48EC" w:rsidP="004A06D9">
            <w:pPr>
              <w:widowControl w:val="0"/>
              <w:tabs>
                <w:tab w:val="num" w:pos="834"/>
              </w:tabs>
              <w:jc w:val="both"/>
            </w:pPr>
            <w:r w:rsidRPr="003B4B30">
              <w:t xml:space="preserve">- </w:t>
            </w:r>
            <w:r w:rsidR="00C41339" w:rsidRPr="003B4B30">
              <w:t>Xem trước đề cương</w:t>
            </w:r>
            <w:r w:rsidR="00E72A04" w:rsidRPr="003B4B30">
              <w:t xml:space="preserve"> </w:t>
            </w:r>
            <w:r w:rsidR="00BB6CC3" w:rsidRPr="003B4B30">
              <w:t>học phần</w:t>
            </w:r>
          </w:p>
          <w:p w14:paraId="3F7AA22F" w14:textId="4249C5FA" w:rsidR="00C41339" w:rsidRPr="003B4B30" w:rsidRDefault="00FC48EC" w:rsidP="004A06D9">
            <w:pPr>
              <w:widowControl w:val="0"/>
              <w:tabs>
                <w:tab w:val="num" w:pos="834"/>
              </w:tabs>
              <w:jc w:val="both"/>
            </w:pPr>
            <w:r w:rsidRPr="003B4B30">
              <w:t xml:space="preserve">- </w:t>
            </w:r>
            <w:r w:rsidR="00C41339" w:rsidRPr="003B4B30">
              <w:t xml:space="preserve">Xem lại kiến thức của </w:t>
            </w:r>
            <w:r w:rsidR="00E72A04" w:rsidRPr="003B4B30">
              <w:t xml:space="preserve">các </w:t>
            </w:r>
            <w:r w:rsidR="00C41339" w:rsidRPr="003B4B30">
              <w:t>học phần tiên quyết</w:t>
            </w:r>
          </w:p>
          <w:p w14:paraId="7ADDD6BC" w14:textId="77777777" w:rsidR="00FC48EC" w:rsidRPr="003B4B30" w:rsidRDefault="00FC48EC" w:rsidP="004A06D9">
            <w:pPr>
              <w:widowControl w:val="0"/>
              <w:tabs>
                <w:tab w:val="num" w:pos="834"/>
              </w:tabs>
              <w:jc w:val="both"/>
            </w:pPr>
            <w:r w:rsidRPr="003B4B30">
              <w:t>- Nghe giảng, đọc và nghiên cứu tài liệu học tập</w:t>
            </w:r>
          </w:p>
          <w:p w14:paraId="616C335D" w14:textId="2F4BE8FF" w:rsidR="002D2B95" w:rsidRPr="003B4B30" w:rsidRDefault="002D2B95" w:rsidP="004A06D9">
            <w:pPr>
              <w:widowControl w:val="0"/>
              <w:tabs>
                <w:tab w:val="num" w:pos="834"/>
              </w:tabs>
              <w:jc w:val="both"/>
            </w:pPr>
            <w:r w:rsidRPr="003B4B30">
              <w:t>- Đưa ra các câu hỏi</w:t>
            </w:r>
            <w:r w:rsidR="00FC48EC" w:rsidRPr="003B4B30">
              <w:t>, chủ đề liên quan</w:t>
            </w:r>
            <w:r w:rsidRPr="003B4B30">
              <w:t xml:space="preserve"> bài học</w:t>
            </w:r>
          </w:p>
          <w:p w14:paraId="7511CE4D" w14:textId="6889DF5F" w:rsidR="002D2B95" w:rsidRPr="003B4B30" w:rsidRDefault="002D2B95" w:rsidP="004A06D9">
            <w:pPr>
              <w:widowControl w:val="0"/>
              <w:tabs>
                <w:tab w:val="num" w:pos="834"/>
              </w:tabs>
              <w:jc w:val="both"/>
              <w:rPr>
                <w:b/>
              </w:rPr>
            </w:pPr>
            <w:r w:rsidRPr="003B4B30">
              <w:t xml:space="preserve">- </w:t>
            </w:r>
            <w:r w:rsidR="000A3FC9" w:rsidRPr="003B4B30">
              <w:t>T</w:t>
            </w:r>
            <w:r w:rsidRPr="003B4B30">
              <w:t>rả lời các câu hỏi</w:t>
            </w:r>
            <w:r w:rsidR="00BB6CC3" w:rsidRPr="003B4B30">
              <w:t xml:space="preserve">, </w:t>
            </w:r>
            <w:r w:rsidRPr="003B4B30">
              <w:t>thảo luận các tình huống</w:t>
            </w:r>
          </w:p>
        </w:tc>
        <w:tc>
          <w:tcPr>
            <w:tcW w:w="791" w:type="pct"/>
            <w:shd w:val="clear" w:color="auto" w:fill="FFF2CC" w:themeFill="accent4" w:themeFillTint="33"/>
            <w:vAlign w:val="center"/>
          </w:tcPr>
          <w:p w14:paraId="4724449A" w14:textId="77777777" w:rsidR="00C41339" w:rsidRPr="003B4B30" w:rsidRDefault="00C41339" w:rsidP="004A06D9">
            <w:pPr>
              <w:widowControl w:val="0"/>
              <w:tabs>
                <w:tab w:val="left" w:pos="993"/>
              </w:tabs>
              <w:jc w:val="both"/>
              <w:rPr>
                <w:b/>
              </w:rPr>
            </w:pPr>
          </w:p>
        </w:tc>
        <w:tc>
          <w:tcPr>
            <w:tcW w:w="343" w:type="pct"/>
            <w:shd w:val="clear" w:color="auto" w:fill="FFF2CC" w:themeFill="accent4" w:themeFillTint="33"/>
            <w:vAlign w:val="center"/>
          </w:tcPr>
          <w:p w14:paraId="36B063C1" w14:textId="04D77FA5" w:rsidR="002D2B95" w:rsidRPr="003B4B30" w:rsidRDefault="008F6F60" w:rsidP="004A06D9">
            <w:pPr>
              <w:widowControl w:val="0"/>
              <w:tabs>
                <w:tab w:val="num" w:pos="834"/>
              </w:tabs>
              <w:jc w:val="center"/>
            </w:pPr>
            <w:r w:rsidRPr="003B4B30">
              <w:t>1.1</w:t>
            </w:r>
          </w:p>
        </w:tc>
      </w:tr>
      <w:tr w:rsidR="00ED3051" w:rsidRPr="003B4B30" w14:paraId="022C17CE" w14:textId="77777777" w:rsidTr="00ED3051">
        <w:trPr>
          <w:trHeight w:val="414"/>
        </w:trPr>
        <w:tc>
          <w:tcPr>
            <w:tcW w:w="405" w:type="pct"/>
            <w:shd w:val="clear" w:color="auto" w:fill="auto"/>
            <w:vAlign w:val="center"/>
          </w:tcPr>
          <w:p w14:paraId="2FE0B477" w14:textId="0985CCA5" w:rsidR="00A97117" w:rsidRPr="003B4B30" w:rsidRDefault="00A97117" w:rsidP="004A06D9">
            <w:pPr>
              <w:widowControl w:val="0"/>
              <w:tabs>
                <w:tab w:val="left" w:pos="993"/>
              </w:tabs>
              <w:jc w:val="center"/>
              <w:rPr>
                <w:b/>
              </w:rPr>
            </w:pPr>
            <w:r w:rsidRPr="003B4B30">
              <w:rPr>
                <w:b/>
              </w:rPr>
              <w:t>2</w:t>
            </w:r>
          </w:p>
        </w:tc>
        <w:tc>
          <w:tcPr>
            <w:tcW w:w="1447" w:type="pct"/>
            <w:shd w:val="clear" w:color="auto" w:fill="auto"/>
          </w:tcPr>
          <w:p w14:paraId="3DE67328" w14:textId="77777777" w:rsidR="00A97117" w:rsidRPr="003B4B30" w:rsidRDefault="00A97117" w:rsidP="004A06D9">
            <w:pPr>
              <w:widowControl w:val="0"/>
              <w:tabs>
                <w:tab w:val="left" w:pos="720"/>
              </w:tabs>
              <w:spacing w:before="120"/>
              <w:jc w:val="both"/>
              <w:rPr>
                <w:b/>
                <w:bCs/>
                <w:lang w:val="pt-BR"/>
              </w:rPr>
            </w:pPr>
            <w:r w:rsidRPr="003B4B30">
              <w:rPr>
                <w:b/>
                <w:bCs/>
                <w:lang w:val="pt-BR"/>
              </w:rPr>
              <w:t>Seminar 1</w:t>
            </w:r>
          </w:p>
          <w:p w14:paraId="3178417E" w14:textId="77777777" w:rsidR="00783B37" w:rsidRPr="003B4B30" w:rsidRDefault="00783B37" w:rsidP="004A06D9">
            <w:pPr>
              <w:widowControl w:val="0"/>
              <w:tabs>
                <w:tab w:val="left" w:pos="720"/>
              </w:tabs>
              <w:jc w:val="both"/>
              <w:rPr>
                <w:b/>
                <w:bCs/>
                <w:lang w:val="vi-VN"/>
              </w:rPr>
            </w:pPr>
          </w:p>
          <w:p w14:paraId="4CDCAB0F" w14:textId="41DF0D26" w:rsidR="00A97117" w:rsidRPr="003B4B30" w:rsidRDefault="007927DA" w:rsidP="004A06D9">
            <w:pPr>
              <w:pStyle w:val="ListParagraph"/>
              <w:widowControl w:val="0"/>
              <w:numPr>
                <w:ilvl w:val="0"/>
                <w:numId w:val="7"/>
              </w:numPr>
              <w:ind w:left="142" w:hanging="142"/>
              <w:jc w:val="both"/>
              <w:rPr>
                <w:lang w:val="pt-BR"/>
              </w:rPr>
            </w:pPr>
            <w:r w:rsidRPr="003B4B30">
              <w:rPr>
                <w:lang w:val="pt-BR"/>
              </w:rPr>
              <w:t>Các câu</w:t>
            </w:r>
            <w:r w:rsidR="00A97117" w:rsidRPr="003B4B30">
              <w:rPr>
                <w:lang w:val="pt-BR"/>
              </w:rPr>
              <w:t xml:space="preserve"> hỏi lý thuyết</w:t>
            </w:r>
            <w:r w:rsidR="00FA6E86" w:rsidRPr="003B4B30">
              <w:rPr>
                <w:lang w:val="pt-BR"/>
              </w:rPr>
              <w:t xml:space="preserve"> về chương 1</w:t>
            </w:r>
          </w:p>
          <w:p w14:paraId="6AB8B213" w14:textId="77777777" w:rsidR="002721F2" w:rsidRPr="003B4B30" w:rsidRDefault="00A97117" w:rsidP="004A06D9">
            <w:pPr>
              <w:pStyle w:val="ListParagraph"/>
              <w:widowControl w:val="0"/>
              <w:numPr>
                <w:ilvl w:val="0"/>
                <w:numId w:val="7"/>
              </w:numPr>
              <w:ind w:left="142" w:hanging="142"/>
              <w:jc w:val="both"/>
              <w:rPr>
                <w:b/>
                <w:bCs/>
                <w:sz w:val="22"/>
              </w:rPr>
            </w:pPr>
            <w:r w:rsidRPr="003B4B30">
              <w:rPr>
                <w:lang w:val="pt-BR"/>
              </w:rPr>
              <w:t>Thực hành</w:t>
            </w:r>
            <w:r w:rsidR="000C447A" w:rsidRPr="003B4B30">
              <w:rPr>
                <w:lang w:val="pt-BR"/>
              </w:rPr>
              <w:t>:</w:t>
            </w:r>
            <w:r w:rsidR="00112587" w:rsidRPr="003B4B30">
              <w:rPr>
                <w:lang w:val="pt-BR"/>
              </w:rPr>
              <w:t xml:space="preserve"> </w:t>
            </w:r>
          </w:p>
          <w:p w14:paraId="469E6499" w14:textId="4A946CC7" w:rsidR="002721F2" w:rsidRPr="003B4B30" w:rsidRDefault="000C447A" w:rsidP="004A06D9">
            <w:pPr>
              <w:pStyle w:val="ListParagraph"/>
              <w:widowControl w:val="0"/>
              <w:numPr>
                <w:ilvl w:val="1"/>
                <w:numId w:val="8"/>
              </w:numPr>
              <w:ind w:left="397" w:hanging="283"/>
              <w:jc w:val="both"/>
            </w:pPr>
            <w:r w:rsidRPr="003B4B30">
              <w:t xml:space="preserve">Tìm hiểu, thảo luận </w:t>
            </w:r>
            <w:r w:rsidR="00A0538B" w:rsidRPr="003B4B30">
              <w:t xml:space="preserve">về </w:t>
            </w:r>
            <w:r w:rsidR="002721F2" w:rsidRPr="003B4B30">
              <w:t xml:space="preserve">học máy, quá trình học máy, kiến trúc và thiết kế hệ thống học máy, các vấn đề trong học máy, các ứng dụng của </w:t>
            </w:r>
            <w:r w:rsidR="002721F2" w:rsidRPr="003B4B30">
              <w:lastRenderedPageBreak/>
              <w:t>học máy, xu hướng phát triển của học máy</w:t>
            </w:r>
          </w:p>
          <w:p w14:paraId="79B917DA" w14:textId="700FADAA" w:rsidR="002721F2" w:rsidRPr="003B4B30" w:rsidRDefault="002721F2" w:rsidP="004A06D9">
            <w:pPr>
              <w:pStyle w:val="ListParagraph"/>
              <w:widowControl w:val="0"/>
              <w:numPr>
                <w:ilvl w:val="1"/>
                <w:numId w:val="8"/>
              </w:numPr>
              <w:ind w:left="397" w:hanging="283"/>
              <w:jc w:val="both"/>
            </w:pPr>
            <w:r w:rsidRPr="003B4B30">
              <w:t>Tìm hiểu, thảo luận về công cụ lập trình hỗ trợ</w:t>
            </w:r>
          </w:p>
          <w:p w14:paraId="5911F97E" w14:textId="4A52ED9E" w:rsidR="00A97117" w:rsidRPr="003B4B30" w:rsidRDefault="00A97117" w:rsidP="004A06D9">
            <w:pPr>
              <w:widowControl w:val="0"/>
              <w:jc w:val="both"/>
            </w:pPr>
          </w:p>
        </w:tc>
        <w:tc>
          <w:tcPr>
            <w:tcW w:w="862" w:type="pct"/>
            <w:vAlign w:val="center"/>
          </w:tcPr>
          <w:p w14:paraId="5A4CF154" w14:textId="77777777" w:rsidR="00B87A88" w:rsidRPr="003B4B30" w:rsidRDefault="00B87A88" w:rsidP="004A06D9">
            <w:pPr>
              <w:widowControl w:val="0"/>
              <w:tabs>
                <w:tab w:val="num" w:pos="834"/>
              </w:tabs>
              <w:spacing w:line="312" w:lineRule="auto"/>
              <w:jc w:val="both"/>
            </w:pPr>
            <w:r w:rsidRPr="003B4B30">
              <w:lastRenderedPageBreak/>
              <w:t xml:space="preserve">[1] </w:t>
            </w:r>
          </w:p>
          <w:p w14:paraId="54D31495" w14:textId="77777777" w:rsidR="00B87A88" w:rsidRPr="003B4B30" w:rsidRDefault="00B87A88" w:rsidP="004A06D9">
            <w:pPr>
              <w:widowControl w:val="0"/>
              <w:tabs>
                <w:tab w:val="num" w:pos="834"/>
              </w:tabs>
              <w:spacing w:line="312" w:lineRule="auto"/>
              <w:jc w:val="both"/>
            </w:pPr>
            <w:r w:rsidRPr="003B4B30">
              <w:t>Chương 1;</w:t>
            </w:r>
          </w:p>
          <w:p w14:paraId="40C975A4" w14:textId="77777777" w:rsidR="00B87A88" w:rsidRPr="003B4B30" w:rsidRDefault="00B87A88" w:rsidP="004A06D9">
            <w:pPr>
              <w:widowControl w:val="0"/>
              <w:tabs>
                <w:tab w:val="num" w:pos="834"/>
              </w:tabs>
              <w:spacing w:line="312" w:lineRule="auto"/>
              <w:jc w:val="both"/>
            </w:pPr>
            <w:r w:rsidRPr="003B4B30">
              <w:t xml:space="preserve">[2] </w:t>
            </w:r>
          </w:p>
          <w:p w14:paraId="0BB2E26F" w14:textId="77777777" w:rsidR="00B87A88" w:rsidRPr="003B4B30" w:rsidRDefault="00B87A88" w:rsidP="004A06D9">
            <w:pPr>
              <w:widowControl w:val="0"/>
              <w:tabs>
                <w:tab w:val="num" w:pos="834"/>
              </w:tabs>
              <w:spacing w:line="312" w:lineRule="auto"/>
              <w:jc w:val="both"/>
            </w:pPr>
            <w:r w:rsidRPr="003B4B30">
              <w:t>Chương 1;</w:t>
            </w:r>
          </w:p>
          <w:p w14:paraId="68A5653C" w14:textId="77777777" w:rsidR="00B87A88" w:rsidRPr="003B4B30" w:rsidRDefault="00B87A88" w:rsidP="004A06D9">
            <w:pPr>
              <w:widowControl w:val="0"/>
              <w:tabs>
                <w:tab w:val="num" w:pos="834"/>
              </w:tabs>
              <w:spacing w:line="312" w:lineRule="auto"/>
              <w:jc w:val="both"/>
            </w:pPr>
            <w:r w:rsidRPr="003B4B30">
              <w:t xml:space="preserve">[3] </w:t>
            </w:r>
          </w:p>
          <w:p w14:paraId="2C298F62" w14:textId="77777777" w:rsidR="00B87A88" w:rsidRPr="003B4B30" w:rsidRDefault="00B87A88" w:rsidP="004A06D9">
            <w:pPr>
              <w:widowControl w:val="0"/>
              <w:tabs>
                <w:tab w:val="num" w:pos="834"/>
              </w:tabs>
              <w:spacing w:line="312" w:lineRule="auto"/>
              <w:jc w:val="both"/>
            </w:pPr>
            <w:r w:rsidRPr="003B4B30">
              <w:t>Chương 1;</w:t>
            </w:r>
          </w:p>
          <w:p w14:paraId="516E5B3F" w14:textId="77777777" w:rsidR="00B87A88" w:rsidRPr="003B4B30" w:rsidRDefault="00B87A88" w:rsidP="004A06D9">
            <w:pPr>
              <w:widowControl w:val="0"/>
              <w:tabs>
                <w:tab w:val="num" w:pos="834"/>
              </w:tabs>
              <w:spacing w:line="312" w:lineRule="auto"/>
              <w:jc w:val="both"/>
            </w:pPr>
            <w:r w:rsidRPr="003B4B30">
              <w:t xml:space="preserve">[4] </w:t>
            </w:r>
          </w:p>
          <w:p w14:paraId="11AF6604" w14:textId="77777777" w:rsidR="00B87A88" w:rsidRPr="003B4B30" w:rsidRDefault="00B87A88" w:rsidP="004A06D9">
            <w:pPr>
              <w:widowControl w:val="0"/>
              <w:tabs>
                <w:tab w:val="num" w:pos="834"/>
              </w:tabs>
              <w:spacing w:line="312" w:lineRule="auto"/>
              <w:jc w:val="both"/>
            </w:pPr>
            <w:r w:rsidRPr="003B4B30">
              <w:t>Chương 1;</w:t>
            </w:r>
          </w:p>
          <w:p w14:paraId="10E97109" w14:textId="77777777" w:rsidR="00B87A88" w:rsidRPr="003B4B30" w:rsidRDefault="00B87A88" w:rsidP="004A06D9">
            <w:pPr>
              <w:widowControl w:val="0"/>
              <w:tabs>
                <w:tab w:val="num" w:pos="834"/>
              </w:tabs>
              <w:spacing w:line="312" w:lineRule="auto"/>
              <w:jc w:val="both"/>
            </w:pPr>
            <w:r w:rsidRPr="003B4B30">
              <w:lastRenderedPageBreak/>
              <w:t xml:space="preserve">[5] </w:t>
            </w:r>
          </w:p>
          <w:p w14:paraId="15719048" w14:textId="75E4AD7C" w:rsidR="00BE00DB" w:rsidRPr="003B4B30" w:rsidRDefault="00B87A88" w:rsidP="004A06D9">
            <w:pPr>
              <w:widowControl w:val="0"/>
              <w:tabs>
                <w:tab w:val="num" w:pos="834"/>
              </w:tabs>
              <w:spacing w:line="312" w:lineRule="auto"/>
              <w:jc w:val="both"/>
            </w:pPr>
            <w:r w:rsidRPr="003B4B30">
              <w:t>Chương 1</w:t>
            </w:r>
            <w:r w:rsidR="003B68C8" w:rsidRPr="003B4B30">
              <w:t>;</w:t>
            </w:r>
          </w:p>
          <w:p w14:paraId="3F07D62E" w14:textId="251317EF" w:rsidR="004C0701" w:rsidRPr="003B4B30" w:rsidRDefault="00165E8D" w:rsidP="004A06D9">
            <w:pPr>
              <w:widowControl w:val="0"/>
              <w:tabs>
                <w:tab w:val="num" w:pos="834"/>
              </w:tabs>
              <w:spacing w:line="312" w:lineRule="auto"/>
              <w:jc w:val="both"/>
              <w:rPr>
                <w:sz w:val="22"/>
              </w:rPr>
            </w:pPr>
            <w:r w:rsidRPr="003B4B30">
              <w:t>[6]; [7]; [8]; [9];</w:t>
            </w:r>
            <w:r w:rsidR="009220E2" w:rsidRPr="003B4B30">
              <w:t xml:space="preserve"> </w:t>
            </w:r>
            <w:r w:rsidRPr="003B4B30">
              <w:t>[10];</w:t>
            </w:r>
            <w:r w:rsidR="009220E2" w:rsidRPr="003B4B30">
              <w:t xml:space="preserve"> </w:t>
            </w:r>
            <w:r w:rsidRPr="003B4B30">
              <w:t>[11];</w:t>
            </w:r>
            <w:r w:rsidR="009220E2" w:rsidRPr="003B4B30">
              <w:t xml:space="preserve"> </w:t>
            </w:r>
            <w:r w:rsidRPr="003B4B30">
              <w:t xml:space="preserve"> </w:t>
            </w:r>
            <w:r w:rsidR="003B68C8" w:rsidRPr="003B4B30">
              <w:t>[12];</w:t>
            </w:r>
            <w:r w:rsidR="009220E2" w:rsidRPr="003B4B30">
              <w:t xml:space="preserve"> </w:t>
            </w:r>
            <w:r w:rsidR="003B68C8" w:rsidRPr="003B4B30">
              <w:t>[13]</w:t>
            </w:r>
          </w:p>
        </w:tc>
        <w:tc>
          <w:tcPr>
            <w:tcW w:w="1151" w:type="pct"/>
            <w:shd w:val="clear" w:color="auto" w:fill="auto"/>
          </w:tcPr>
          <w:p w14:paraId="6144F134" w14:textId="77777777" w:rsidR="00A97117" w:rsidRPr="003B4B30" w:rsidRDefault="00A97117" w:rsidP="004A06D9">
            <w:pPr>
              <w:widowControl w:val="0"/>
              <w:tabs>
                <w:tab w:val="left" w:pos="720"/>
              </w:tabs>
              <w:spacing w:before="120"/>
              <w:jc w:val="both"/>
              <w:rPr>
                <w:b/>
                <w:bCs/>
                <w:lang w:val="vi-VN"/>
              </w:rPr>
            </w:pPr>
            <w:r w:rsidRPr="003B4B30">
              <w:rPr>
                <w:b/>
                <w:bCs/>
                <w:lang w:val="pt-BR"/>
              </w:rPr>
              <w:lastRenderedPageBreak/>
              <w:t>Giảng viên</w:t>
            </w:r>
            <w:r w:rsidRPr="003B4B30">
              <w:rPr>
                <w:b/>
                <w:bCs/>
                <w:lang w:val="vi-VN"/>
              </w:rPr>
              <w:t>:</w:t>
            </w:r>
          </w:p>
          <w:p w14:paraId="2CE62FA2" w14:textId="230DF9F8" w:rsidR="00A97117" w:rsidRPr="003B4B30" w:rsidRDefault="00F26CAD" w:rsidP="004A06D9">
            <w:pPr>
              <w:widowControl w:val="0"/>
              <w:jc w:val="both"/>
              <w:rPr>
                <w:lang w:val="pt-BR"/>
              </w:rPr>
            </w:pPr>
            <w:r w:rsidRPr="003B4B30">
              <w:rPr>
                <w:lang w:val="pt-BR"/>
              </w:rPr>
              <w:t xml:space="preserve">- </w:t>
            </w:r>
            <w:r w:rsidR="00A97117" w:rsidRPr="003B4B30">
              <w:rPr>
                <w:lang w:val="pt-BR"/>
              </w:rPr>
              <w:t xml:space="preserve">Nhắc lại một số </w:t>
            </w:r>
            <w:r w:rsidR="00174181" w:rsidRPr="003B4B30">
              <w:rPr>
                <w:lang w:val="pt-BR"/>
              </w:rPr>
              <w:t xml:space="preserve">vấn đề </w:t>
            </w:r>
            <w:r w:rsidR="00A97117" w:rsidRPr="003B4B30">
              <w:rPr>
                <w:lang w:val="pt-BR"/>
              </w:rPr>
              <w:t>lý thuyết</w:t>
            </w:r>
          </w:p>
          <w:p w14:paraId="15BE283B" w14:textId="418AF011" w:rsidR="00A97117" w:rsidRPr="003B4B30" w:rsidRDefault="00F26CAD" w:rsidP="004A06D9">
            <w:pPr>
              <w:widowControl w:val="0"/>
              <w:jc w:val="both"/>
              <w:rPr>
                <w:lang w:val="pt-BR"/>
              </w:rPr>
            </w:pPr>
            <w:r w:rsidRPr="003B4B30">
              <w:rPr>
                <w:lang w:val="pt-BR"/>
              </w:rPr>
              <w:t xml:space="preserve">- </w:t>
            </w:r>
            <w:r w:rsidR="00A97117" w:rsidRPr="003B4B30">
              <w:rPr>
                <w:lang w:val="pt-BR"/>
              </w:rPr>
              <w:t>Hướng dẫn trả lời câu hỏi</w:t>
            </w:r>
          </w:p>
          <w:p w14:paraId="3B1A12C3" w14:textId="6B06E148" w:rsidR="00A97117" w:rsidRPr="003B4B30" w:rsidRDefault="00F26CAD" w:rsidP="004A06D9">
            <w:pPr>
              <w:widowControl w:val="0"/>
              <w:jc w:val="both"/>
              <w:rPr>
                <w:lang w:val="pt-BR"/>
              </w:rPr>
            </w:pPr>
            <w:r w:rsidRPr="003B4B30">
              <w:rPr>
                <w:lang w:val="pt-BR"/>
              </w:rPr>
              <w:t xml:space="preserve">- </w:t>
            </w:r>
            <w:r w:rsidR="00A97117" w:rsidRPr="003B4B30">
              <w:rPr>
                <w:lang w:val="pt-BR"/>
              </w:rPr>
              <w:t>Hướng dẫn thực hành</w:t>
            </w:r>
            <w:r w:rsidR="000A3FC9" w:rsidRPr="003B4B30">
              <w:rPr>
                <w:lang w:val="pt-BR"/>
              </w:rPr>
              <w:t>, thảo luận</w:t>
            </w:r>
          </w:p>
          <w:p w14:paraId="4C9067B5" w14:textId="01FD7574" w:rsidR="000A2E20" w:rsidRPr="003B4B30" w:rsidRDefault="00F26CAD" w:rsidP="004A06D9">
            <w:pPr>
              <w:widowControl w:val="0"/>
              <w:jc w:val="both"/>
              <w:rPr>
                <w:lang w:val="pt-BR"/>
              </w:rPr>
            </w:pPr>
            <w:r w:rsidRPr="003B4B30">
              <w:rPr>
                <w:lang w:val="pt-BR"/>
              </w:rPr>
              <w:t xml:space="preserve">- </w:t>
            </w:r>
            <w:r w:rsidR="000A2E20" w:rsidRPr="003B4B30">
              <w:rPr>
                <w:lang w:val="pt-BR"/>
              </w:rPr>
              <w:t xml:space="preserve">Chữa bài </w:t>
            </w:r>
            <w:r w:rsidR="000B404B" w:rsidRPr="003B4B30">
              <w:rPr>
                <w:lang w:val="pt-BR"/>
              </w:rPr>
              <w:t>thực hành</w:t>
            </w:r>
          </w:p>
          <w:p w14:paraId="724E8693" w14:textId="77777777" w:rsidR="00A97117" w:rsidRPr="003B4B30" w:rsidRDefault="00A97117" w:rsidP="004A06D9">
            <w:pPr>
              <w:widowControl w:val="0"/>
              <w:jc w:val="both"/>
              <w:rPr>
                <w:b/>
                <w:lang w:val="pt-BR"/>
              </w:rPr>
            </w:pPr>
            <w:r w:rsidRPr="003B4B30">
              <w:rPr>
                <w:b/>
                <w:lang w:val="pt-BR"/>
              </w:rPr>
              <w:t>Sinh viên:</w:t>
            </w:r>
          </w:p>
          <w:p w14:paraId="498D9709" w14:textId="278BABB6" w:rsidR="00A97117" w:rsidRPr="003B4B30" w:rsidRDefault="00F26CAD" w:rsidP="004A06D9">
            <w:pPr>
              <w:widowControl w:val="0"/>
              <w:jc w:val="both"/>
              <w:rPr>
                <w:lang w:val="pt-BR"/>
              </w:rPr>
            </w:pPr>
            <w:r w:rsidRPr="003B4B30">
              <w:rPr>
                <w:lang w:val="pt-BR"/>
              </w:rPr>
              <w:t xml:space="preserve">- </w:t>
            </w:r>
            <w:r w:rsidR="00A97117" w:rsidRPr="003B4B30">
              <w:rPr>
                <w:lang w:val="pt-BR"/>
              </w:rPr>
              <w:t>Đọc tài liệu trước</w:t>
            </w:r>
          </w:p>
          <w:p w14:paraId="57E801D2" w14:textId="3447330B" w:rsidR="00A97117" w:rsidRPr="003B4B30" w:rsidRDefault="00F26CAD" w:rsidP="004A06D9">
            <w:pPr>
              <w:widowControl w:val="0"/>
              <w:jc w:val="both"/>
              <w:rPr>
                <w:lang w:val="pt-BR"/>
              </w:rPr>
            </w:pPr>
            <w:r w:rsidRPr="003B4B30">
              <w:rPr>
                <w:lang w:val="pt-BR"/>
              </w:rPr>
              <w:t xml:space="preserve">- </w:t>
            </w:r>
            <w:r w:rsidR="00A97117" w:rsidRPr="003B4B30">
              <w:rPr>
                <w:lang w:val="pt-BR"/>
              </w:rPr>
              <w:t xml:space="preserve">Theo dõi các bước </w:t>
            </w:r>
            <w:r w:rsidR="00A97117" w:rsidRPr="003B4B30">
              <w:rPr>
                <w:lang w:val="pt-BR"/>
              </w:rPr>
              <w:lastRenderedPageBreak/>
              <w:t>thực hành</w:t>
            </w:r>
          </w:p>
          <w:p w14:paraId="0ED25E8C" w14:textId="68B9E43D" w:rsidR="003B5A26" w:rsidRPr="003B4B30" w:rsidRDefault="00F26CAD" w:rsidP="004A06D9">
            <w:pPr>
              <w:widowControl w:val="0"/>
              <w:jc w:val="both"/>
              <w:rPr>
                <w:lang w:val="pt-BR"/>
              </w:rPr>
            </w:pPr>
            <w:r w:rsidRPr="003B4B30">
              <w:rPr>
                <w:lang w:val="pt-BR"/>
              </w:rPr>
              <w:t xml:space="preserve">- </w:t>
            </w:r>
            <w:r w:rsidR="003B5A26" w:rsidRPr="003B4B30">
              <w:rPr>
                <w:lang w:val="pt-BR"/>
              </w:rPr>
              <w:t>Làm bài</w:t>
            </w:r>
            <w:r w:rsidR="006F089C" w:rsidRPr="003B4B30">
              <w:rPr>
                <w:lang w:val="pt-BR"/>
              </w:rPr>
              <w:t xml:space="preserve"> </w:t>
            </w:r>
            <w:r w:rsidR="003B5A26" w:rsidRPr="003B4B30">
              <w:rPr>
                <w:lang w:val="pt-BR"/>
              </w:rPr>
              <w:t>thực hành</w:t>
            </w:r>
          </w:p>
          <w:p w14:paraId="1653DB8F" w14:textId="5E34F154" w:rsidR="00A97117" w:rsidRPr="003B4B30" w:rsidRDefault="00F26CAD" w:rsidP="004A06D9">
            <w:pPr>
              <w:widowControl w:val="0"/>
              <w:jc w:val="both"/>
              <w:rPr>
                <w:bCs/>
                <w:lang w:val="vi-VN"/>
              </w:rPr>
            </w:pPr>
            <w:r w:rsidRPr="003B4B30">
              <w:rPr>
                <w:lang w:val="pt-BR"/>
              </w:rPr>
              <w:t xml:space="preserve">- </w:t>
            </w:r>
            <w:r w:rsidR="00A97117" w:rsidRPr="003B4B30">
              <w:rPr>
                <w:lang w:val="pt-BR"/>
              </w:rPr>
              <w:t>Tham gia thảo luận</w:t>
            </w:r>
            <w:r w:rsidRPr="003B4B30">
              <w:rPr>
                <w:lang w:val="pt-BR"/>
              </w:rPr>
              <w:t xml:space="preserve">, </w:t>
            </w:r>
            <w:r w:rsidR="00A97117" w:rsidRPr="003B4B30">
              <w:rPr>
                <w:lang w:val="pt-BR"/>
              </w:rPr>
              <w:t xml:space="preserve">chữa </w:t>
            </w:r>
            <w:r w:rsidR="00E11135" w:rsidRPr="003B4B30">
              <w:rPr>
                <w:lang w:val="pt-BR"/>
              </w:rPr>
              <w:t xml:space="preserve">bài </w:t>
            </w:r>
            <w:r w:rsidR="000B404B" w:rsidRPr="003B4B30">
              <w:rPr>
                <w:lang w:val="pt-BR"/>
              </w:rPr>
              <w:t>thực hành</w:t>
            </w:r>
          </w:p>
        </w:tc>
        <w:tc>
          <w:tcPr>
            <w:tcW w:w="791" w:type="pct"/>
            <w:shd w:val="clear" w:color="auto" w:fill="auto"/>
            <w:vAlign w:val="center"/>
          </w:tcPr>
          <w:p w14:paraId="74EDFEE9" w14:textId="5B21C763" w:rsidR="00A97117" w:rsidRPr="003B4B30" w:rsidRDefault="00F26CAD" w:rsidP="004A06D9">
            <w:pPr>
              <w:widowControl w:val="0"/>
              <w:jc w:val="both"/>
              <w:rPr>
                <w:lang w:val="pt-BR"/>
              </w:rPr>
            </w:pPr>
            <w:r w:rsidRPr="003B4B30">
              <w:rPr>
                <w:lang w:val="pt-BR"/>
              </w:rPr>
              <w:lastRenderedPageBreak/>
              <w:t xml:space="preserve">- </w:t>
            </w:r>
            <w:r w:rsidR="00A97117" w:rsidRPr="003B4B30">
              <w:rPr>
                <w:lang w:val="pt-BR"/>
              </w:rPr>
              <w:t>Điểm danh</w:t>
            </w:r>
          </w:p>
          <w:p w14:paraId="575A81CA" w14:textId="39EAFDBA" w:rsidR="001317C8" w:rsidRPr="003B4B30" w:rsidRDefault="00F26CAD" w:rsidP="004A06D9">
            <w:pPr>
              <w:widowControl w:val="0"/>
              <w:jc w:val="both"/>
              <w:rPr>
                <w:lang w:val="pt-BR"/>
              </w:rPr>
            </w:pPr>
            <w:r w:rsidRPr="003B4B30">
              <w:rPr>
                <w:lang w:val="pt-BR"/>
              </w:rPr>
              <w:t xml:space="preserve">- </w:t>
            </w:r>
            <w:r w:rsidR="00A97117" w:rsidRPr="003B4B30">
              <w:rPr>
                <w:lang w:val="pt-BR"/>
              </w:rPr>
              <w:t>Trả lời câu hỏi</w:t>
            </w:r>
            <w:r w:rsidR="008169EC" w:rsidRPr="003B4B30">
              <w:rPr>
                <w:lang w:val="pt-BR"/>
              </w:rPr>
              <w:t>, thảo luận</w:t>
            </w:r>
            <w:r w:rsidR="00A97117" w:rsidRPr="003B4B30">
              <w:rPr>
                <w:lang w:val="pt-BR"/>
              </w:rPr>
              <w:t xml:space="preserve"> trong Seminar 1</w:t>
            </w:r>
          </w:p>
          <w:p w14:paraId="6C1F4987" w14:textId="089ECA63" w:rsidR="00F26CAD" w:rsidRPr="003B4B30" w:rsidRDefault="00F26CAD" w:rsidP="004A06D9">
            <w:pPr>
              <w:widowControl w:val="0"/>
              <w:jc w:val="both"/>
              <w:rPr>
                <w:lang w:val="pt-BR"/>
              </w:rPr>
            </w:pPr>
            <w:r w:rsidRPr="003B4B30">
              <w:rPr>
                <w:lang w:val="pt-BR"/>
              </w:rPr>
              <w:t xml:space="preserve">- </w:t>
            </w:r>
            <w:r w:rsidR="00A97117" w:rsidRPr="003B4B30">
              <w:rPr>
                <w:lang w:val="pt-BR"/>
              </w:rPr>
              <w:t>Làm bài thực hành</w:t>
            </w:r>
            <w:r w:rsidR="00B5766F" w:rsidRPr="003B4B30">
              <w:rPr>
                <w:lang w:val="pt-BR"/>
              </w:rPr>
              <w:t>,</w:t>
            </w:r>
            <w:r w:rsidR="000E3CC9" w:rsidRPr="003B4B30">
              <w:rPr>
                <w:lang w:val="pt-BR"/>
              </w:rPr>
              <w:t xml:space="preserve"> </w:t>
            </w:r>
            <w:r w:rsidR="00B5766F" w:rsidRPr="003B4B30">
              <w:rPr>
                <w:lang w:val="pt-BR"/>
              </w:rPr>
              <w:t>thảo luận</w:t>
            </w:r>
          </w:p>
          <w:p w14:paraId="0306A525" w14:textId="5EAC5C59" w:rsidR="000E3CC9" w:rsidRPr="003B4B30" w:rsidRDefault="000E3CC9" w:rsidP="004A06D9">
            <w:pPr>
              <w:widowControl w:val="0"/>
              <w:tabs>
                <w:tab w:val="num" w:pos="834"/>
              </w:tabs>
              <w:jc w:val="both"/>
              <w:rPr>
                <w:lang w:val="pt-BR"/>
              </w:rPr>
            </w:pPr>
          </w:p>
        </w:tc>
        <w:tc>
          <w:tcPr>
            <w:tcW w:w="343" w:type="pct"/>
            <w:vAlign w:val="center"/>
          </w:tcPr>
          <w:p w14:paraId="6C0506BC" w14:textId="77777777" w:rsidR="00783B37" w:rsidRPr="003B4B30" w:rsidRDefault="00783B37" w:rsidP="004A06D9">
            <w:pPr>
              <w:widowControl w:val="0"/>
              <w:tabs>
                <w:tab w:val="num" w:pos="834"/>
              </w:tabs>
              <w:jc w:val="center"/>
            </w:pPr>
            <w:r w:rsidRPr="003B4B30">
              <w:t>1.1</w:t>
            </w:r>
          </w:p>
          <w:p w14:paraId="17E05196" w14:textId="77777777" w:rsidR="00783B37" w:rsidRPr="003B4B30" w:rsidRDefault="00783B37" w:rsidP="004A06D9">
            <w:pPr>
              <w:widowControl w:val="0"/>
              <w:tabs>
                <w:tab w:val="num" w:pos="834"/>
              </w:tabs>
              <w:jc w:val="center"/>
            </w:pPr>
            <w:r w:rsidRPr="003B4B30">
              <w:t>2.1</w:t>
            </w:r>
          </w:p>
          <w:p w14:paraId="13A6A191" w14:textId="77777777" w:rsidR="00783B37" w:rsidRPr="003B4B30" w:rsidRDefault="00783B37" w:rsidP="004A06D9">
            <w:pPr>
              <w:widowControl w:val="0"/>
              <w:tabs>
                <w:tab w:val="num" w:pos="834"/>
              </w:tabs>
              <w:jc w:val="center"/>
            </w:pPr>
            <w:r w:rsidRPr="003B4B30">
              <w:t>3.1</w:t>
            </w:r>
          </w:p>
          <w:p w14:paraId="0690F5A3" w14:textId="7A90E262" w:rsidR="00783B37" w:rsidRPr="003B4B30" w:rsidRDefault="00783B37" w:rsidP="004A06D9">
            <w:pPr>
              <w:widowControl w:val="0"/>
              <w:tabs>
                <w:tab w:val="left" w:pos="993"/>
              </w:tabs>
              <w:jc w:val="center"/>
              <w:rPr>
                <w:b/>
              </w:rPr>
            </w:pPr>
            <w:r w:rsidRPr="003B4B30">
              <w:t>3.2</w:t>
            </w:r>
          </w:p>
        </w:tc>
      </w:tr>
      <w:tr w:rsidR="00ED3051" w:rsidRPr="003B4B30" w14:paraId="1641AC5C" w14:textId="77777777" w:rsidTr="00ED3051">
        <w:trPr>
          <w:trHeight w:val="6226"/>
        </w:trPr>
        <w:tc>
          <w:tcPr>
            <w:tcW w:w="405" w:type="pct"/>
            <w:shd w:val="clear" w:color="auto" w:fill="FFF2CC" w:themeFill="accent4" w:themeFillTint="33"/>
            <w:vAlign w:val="center"/>
          </w:tcPr>
          <w:p w14:paraId="7099E60A" w14:textId="24CD2CE1" w:rsidR="00C41339" w:rsidRPr="003B4B30" w:rsidRDefault="00C41339" w:rsidP="004A06D9">
            <w:pPr>
              <w:widowControl w:val="0"/>
              <w:tabs>
                <w:tab w:val="left" w:pos="993"/>
              </w:tabs>
              <w:jc w:val="center"/>
              <w:rPr>
                <w:b/>
                <w:bCs/>
                <w:lang w:val="vi-VN"/>
              </w:rPr>
            </w:pPr>
            <w:r w:rsidRPr="003B4B30">
              <w:rPr>
                <w:b/>
                <w:bCs/>
                <w:lang w:val="vi-VN"/>
              </w:rPr>
              <w:t>3</w:t>
            </w:r>
          </w:p>
        </w:tc>
        <w:tc>
          <w:tcPr>
            <w:tcW w:w="1447" w:type="pct"/>
            <w:shd w:val="clear" w:color="auto" w:fill="FFF2CC" w:themeFill="accent4" w:themeFillTint="33"/>
            <w:vAlign w:val="center"/>
          </w:tcPr>
          <w:p w14:paraId="06B925AD" w14:textId="77777777" w:rsidR="005F6578" w:rsidRPr="003B4B30" w:rsidRDefault="005F6578" w:rsidP="004A06D9">
            <w:pPr>
              <w:widowControl w:val="0"/>
              <w:tabs>
                <w:tab w:val="left" w:pos="720"/>
              </w:tabs>
              <w:spacing w:before="60"/>
              <w:jc w:val="both"/>
              <w:rPr>
                <w:b/>
                <w:bCs/>
              </w:rPr>
            </w:pPr>
            <w:r w:rsidRPr="003B4B30">
              <w:rPr>
                <w:b/>
                <w:bCs/>
                <w:lang w:val="pt-BR"/>
              </w:rPr>
              <w:t xml:space="preserve">Lecture </w:t>
            </w:r>
            <w:r w:rsidRPr="003B4B30">
              <w:rPr>
                <w:b/>
                <w:bCs/>
                <w:lang w:val="vi-VN"/>
              </w:rPr>
              <w:t>2</w:t>
            </w:r>
          </w:p>
          <w:p w14:paraId="2FEF39B6" w14:textId="77777777" w:rsidR="001E2B48" w:rsidRPr="003B4B30" w:rsidRDefault="001E2B48" w:rsidP="004A06D9">
            <w:pPr>
              <w:widowControl w:val="0"/>
              <w:tabs>
                <w:tab w:val="left" w:pos="720"/>
              </w:tabs>
              <w:jc w:val="both"/>
              <w:rPr>
                <w:b/>
                <w:bCs/>
                <w:sz w:val="10"/>
              </w:rPr>
            </w:pPr>
          </w:p>
          <w:p w14:paraId="0D08D7D2" w14:textId="77777777" w:rsidR="001D65D3" w:rsidRPr="003B4B30" w:rsidRDefault="001D65D3" w:rsidP="004A06D9">
            <w:pPr>
              <w:widowControl w:val="0"/>
              <w:jc w:val="both"/>
              <w:rPr>
                <w:b/>
                <w:i/>
              </w:rPr>
            </w:pPr>
            <w:r w:rsidRPr="003B4B30">
              <w:rPr>
                <w:b/>
                <w:i/>
              </w:rPr>
              <w:t>Chương 2: Các phương pháp học có giám sát</w:t>
            </w:r>
          </w:p>
          <w:p w14:paraId="274C47AA" w14:textId="77777777" w:rsidR="001D65D3" w:rsidRPr="003B4B30" w:rsidRDefault="001D65D3" w:rsidP="004A06D9">
            <w:pPr>
              <w:widowControl w:val="0"/>
              <w:numPr>
                <w:ilvl w:val="1"/>
                <w:numId w:val="13"/>
              </w:numPr>
              <w:tabs>
                <w:tab w:val="clear" w:pos="1140"/>
                <w:tab w:val="num" w:pos="431"/>
              </w:tabs>
              <w:spacing w:before="60"/>
              <w:ind w:hanging="1134"/>
              <w:jc w:val="both"/>
              <w:rPr>
                <w:b/>
                <w:bCs/>
              </w:rPr>
            </w:pPr>
            <w:r w:rsidRPr="003B4B30">
              <w:rPr>
                <w:b/>
                <w:bCs/>
              </w:rPr>
              <w:t>Giới thiệu</w:t>
            </w:r>
          </w:p>
          <w:p w14:paraId="34661D53" w14:textId="77777777" w:rsidR="001D65D3" w:rsidRPr="003B4B30" w:rsidRDefault="001D65D3" w:rsidP="004A06D9">
            <w:pPr>
              <w:widowControl w:val="0"/>
              <w:numPr>
                <w:ilvl w:val="1"/>
                <w:numId w:val="13"/>
              </w:numPr>
              <w:tabs>
                <w:tab w:val="clear" w:pos="1140"/>
                <w:tab w:val="num" w:pos="431"/>
              </w:tabs>
              <w:ind w:hanging="1135"/>
              <w:jc w:val="both"/>
              <w:rPr>
                <w:b/>
                <w:bCs/>
              </w:rPr>
            </w:pPr>
            <w:r w:rsidRPr="003B4B30">
              <w:rPr>
                <w:b/>
                <w:bCs/>
              </w:rPr>
              <w:t xml:space="preserve"> Kỹ thuật phân lớp</w:t>
            </w:r>
          </w:p>
          <w:p w14:paraId="4C7FC774" w14:textId="77777777" w:rsidR="001D65D3" w:rsidRPr="003B4B30" w:rsidRDefault="001D65D3" w:rsidP="004A06D9">
            <w:pPr>
              <w:widowControl w:val="0"/>
              <w:numPr>
                <w:ilvl w:val="2"/>
                <w:numId w:val="12"/>
              </w:numPr>
              <w:tabs>
                <w:tab w:val="num" w:pos="431"/>
              </w:tabs>
              <w:ind w:left="714" w:hanging="709"/>
              <w:jc w:val="both"/>
            </w:pPr>
            <w:r w:rsidRPr="003B4B30">
              <w:t>Cây quyết định</w:t>
            </w:r>
          </w:p>
          <w:p w14:paraId="5D137FDC" w14:textId="630ED173" w:rsidR="001D65D3" w:rsidRPr="003B4B30" w:rsidRDefault="00A344DD" w:rsidP="004A06D9">
            <w:pPr>
              <w:widowControl w:val="0"/>
              <w:numPr>
                <w:ilvl w:val="2"/>
                <w:numId w:val="12"/>
              </w:numPr>
              <w:tabs>
                <w:tab w:val="num" w:pos="431"/>
              </w:tabs>
              <w:ind w:left="714" w:hanging="709"/>
              <w:jc w:val="both"/>
            </w:pPr>
            <w:r w:rsidRPr="003B4B30">
              <w:t xml:space="preserve">Phân lớp </w:t>
            </w:r>
            <w:r w:rsidR="001D65D3" w:rsidRPr="003B4B30">
              <w:t>Naïve Bayes</w:t>
            </w:r>
          </w:p>
          <w:p w14:paraId="501D0924" w14:textId="77777777" w:rsidR="001D65D3" w:rsidRPr="003B4B30" w:rsidRDefault="001D65D3" w:rsidP="004A06D9">
            <w:pPr>
              <w:widowControl w:val="0"/>
              <w:numPr>
                <w:ilvl w:val="2"/>
                <w:numId w:val="12"/>
              </w:numPr>
              <w:tabs>
                <w:tab w:val="num" w:pos="431"/>
              </w:tabs>
              <w:ind w:left="714" w:hanging="709"/>
              <w:jc w:val="both"/>
            </w:pPr>
            <w:r w:rsidRPr="003B4B30">
              <w:t>Máy véc tơ hỗ trợ (SVM)</w:t>
            </w:r>
          </w:p>
          <w:p w14:paraId="04F48B57" w14:textId="47DAAD7C" w:rsidR="001D65D3" w:rsidRPr="003B4B30" w:rsidRDefault="00BE0C76" w:rsidP="004A06D9">
            <w:pPr>
              <w:widowControl w:val="0"/>
              <w:numPr>
                <w:ilvl w:val="2"/>
                <w:numId w:val="12"/>
              </w:numPr>
              <w:tabs>
                <w:tab w:val="num" w:pos="431"/>
              </w:tabs>
              <w:ind w:left="714" w:hanging="709"/>
              <w:jc w:val="both"/>
            </w:pPr>
            <w:r w:rsidRPr="003B4B30">
              <w:t>Phân lớp k - láng giềng gần nhất</w:t>
            </w:r>
          </w:p>
          <w:p w14:paraId="3492333E" w14:textId="77777777" w:rsidR="001D65D3" w:rsidRPr="003B4B30" w:rsidRDefault="001D65D3" w:rsidP="004A06D9">
            <w:pPr>
              <w:widowControl w:val="0"/>
              <w:numPr>
                <w:ilvl w:val="1"/>
                <w:numId w:val="13"/>
              </w:numPr>
              <w:tabs>
                <w:tab w:val="clear" w:pos="1140"/>
                <w:tab w:val="num" w:pos="431"/>
              </w:tabs>
              <w:ind w:hanging="1135"/>
              <w:jc w:val="both"/>
              <w:rPr>
                <w:b/>
                <w:bCs/>
              </w:rPr>
            </w:pPr>
            <w:r w:rsidRPr="003B4B30">
              <w:rPr>
                <w:b/>
                <w:bCs/>
              </w:rPr>
              <w:t xml:space="preserve"> Kỹ thuật hồi quy</w:t>
            </w:r>
          </w:p>
          <w:p w14:paraId="67C4928F" w14:textId="77777777" w:rsidR="001D65D3" w:rsidRPr="003B4B30" w:rsidRDefault="001D65D3" w:rsidP="004A06D9">
            <w:pPr>
              <w:widowControl w:val="0"/>
              <w:numPr>
                <w:ilvl w:val="2"/>
                <w:numId w:val="14"/>
              </w:numPr>
              <w:tabs>
                <w:tab w:val="num" w:pos="431"/>
              </w:tabs>
              <w:ind w:left="714" w:hanging="709"/>
              <w:jc w:val="both"/>
            </w:pPr>
            <w:r w:rsidRPr="003B4B30">
              <w:t>Hồi quy tuyến tính</w:t>
            </w:r>
          </w:p>
          <w:p w14:paraId="7B376B43" w14:textId="77777777" w:rsidR="001D65D3" w:rsidRPr="003B4B30" w:rsidRDefault="001D65D3" w:rsidP="004A06D9">
            <w:pPr>
              <w:widowControl w:val="0"/>
              <w:numPr>
                <w:ilvl w:val="2"/>
                <w:numId w:val="14"/>
              </w:numPr>
              <w:tabs>
                <w:tab w:val="num" w:pos="431"/>
              </w:tabs>
              <w:ind w:left="714" w:hanging="709"/>
              <w:jc w:val="both"/>
            </w:pPr>
            <w:r w:rsidRPr="003B4B30">
              <w:t>Hồi quy logistic</w:t>
            </w:r>
          </w:p>
          <w:p w14:paraId="181AD816" w14:textId="77777777" w:rsidR="001D65D3" w:rsidRPr="003B4B30" w:rsidRDefault="001D65D3" w:rsidP="004A06D9">
            <w:pPr>
              <w:widowControl w:val="0"/>
              <w:numPr>
                <w:ilvl w:val="2"/>
                <w:numId w:val="14"/>
              </w:numPr>
              <w:tabs>
                <w:tab w:val="num" w:pos="431"/>
              </w:tabs>
              <w:ind w:left="714" w:hanging="709"/>
              <w:jc w:val="both"/>
            </w:pPr>
            <w:r w:rsidRPr="003B4B30">
              <w:t>Hồi quy Ridge</w:t>
            </w:r>
          </w:p>
          <w:p w14:paraId="58E0894D" w14:textId="77777777" w:rsidR="001D65D3" w:rsidRPr="003B4B30" w:rsidRDefault="001D65D3" w:rsidP="004A06D9">
            <w:pPr>
              <w:widowControl w:val="0"/>
              <w:numPr>
                <w:ilvl w:val="2"/>
                <w:numId w:val="14"/>
              </w:numPr>
              <w:tabs>
                <w:tab w:val="num" w:pos="5"/>
              </w:tabs>
              <w:ind w:left="5" w:firstLine="0"/>
              <w:jc w:val="both"/>
            </w:pPr>
            <w:r w:rsidRPr="003B4B30">
              <w:t>Hồi quy LASSO (Least Absolute Shrinkage and Selection Operator)</w:t>
            </w:r>
          </w:p>
          <w:p w14:paraId="5B1B1448" w14:textId="5C5ECF4D" w:rsidR="005C6F12" w:rsidRPr="003B4B30" w:rsidRDefault="001D65D3" w:rsidP="004A06D9">
            <w:pPr>
              <w:widowControl w:val="0"/>
              <w:numPr>
                <w:ilvl w:val="2"/>
                <w:numId w:val="14"/>
              </w:numPr>
              <w:tabs>
                <w:tab w:val="num" w:pos="5"/>
              </w:tabs>
              <w:ind w:left="5" w:firstLine="0"/>
              <w:jc w:val="both"/>
            </w:pPr>
            <w:r w:rsidRPr="003B4B30">
              <w:t xml:space="preserve"> Hồi quy LARS (Least Angle Regression)</w:t>
            </w:r>
          </w:p>
        </w:tc>
        <w:tc>
          <w:tcPr>
            <w:tcW w:w="862" w:type="pct"/>
            <w:shd w:val="clear" w:color="auto" w:fill="FFF2CC" w:themeFill="accent4" w:themeFillTint="33"/>
            <w:vAlign w:val="center"/>
          </w:tcPr>
          <w:p w14:paraId="22CA4555" w14:textId="7DF169D4" w:rsidR="005D7AAD" w:rsidRPr="003B4B30" w:rsidRDefault="005D7AAD" w:rsidP="004A06D9">
            <w:pPr>
              <w:widowControl w:val="0"/>
              <w:tabs>
                <w:tab w:val="num" w:pos="834"/>
              </w:tabs>
              <w:jc w:val="both"/>
            </w:pPr>
            <w:r w:rsidRPr="003B4B30">
              <w:t>[1] Chương 2, 3,</w:t>
            </w:r>
            <w:r w:rsidR="00B87A88" w:rsidRPr="003B4B30">
              <w:t xml:space="preserve"> </w:t>
            </w:r>
            <w:r w:rsidRPr="003B4B30">
              <w:t>4, 5, 7;</w:t>
            </w:r>
          </w:p>
          <w:p w14:paraId="44D28FBE" w14:textId="2EF4AE44" w:rsidR="005D7AAD" w:rsidRPr="003B4B30" w:rsidRDefault="005D7AAD" w:rsidP="004A06D9">
            <w:pPr>
              <w:widowControl w:val="0"/>
              <w:tabs>
                <w:tab w:val="num" w:pos="834"/>
              </w:tabs>
              <w:jc w:val="both"/>
            </w:pPr>
            <w:r w:rsidRPr="003B4B30">
              <w:t>[2] Chapter 2, 3, 4, 5, 8, 9, 11, 12, 14, 15, 16;</w:t>
            </w:r>
          </w:p>
          <w:p w14:paraId="13E8037F" w14:textId="77777777" w:rsidR="00E3373F" w:rsidRPr="003B4B30" w:rsidRDefault="005D7AAD" w:rsidP="004A06D9">
            <w:pPr>
              <w:widowControl w:val="0"/>
              <w:tabs>
                <w:tab w:val="num" w:pos="834"/>
              </w:tabs>
              <w:jc w:val="both"/>
            </w:pPr>
            <w:r w:rsidRPr="003B4B30">
              <w:t>[3] Chương 3;</w:t>
            </w:r>
            <w:r w:rsidR="00B87A88" w:rsidRPr="003B4B30">
              <w:t xml:space="preserve"> </w:t>
            </w:r>
          </w:p>
          <w:p w14:paraId="4750B755" w14:textId="46DAE798" w:rsidR="005D7AAD" w:rsidRPr="003B4B30" w:rsidRDefault="005D7AAD" w:rsidP="004A06D9">
            <w:pPr>
              <w:widowControl w:val="0"/>
              <w:tabs>
                <w:tab w:val="num" w:pos="834"/>
              </w:tabs>
              <w:jc w:val="both"/>
            </w:pPr>
            <w:r w:rsidRPr="003B4B30">
              <w:t>[4] Chapter 2, 3, 6, 7, 8, 9, 10, 11, 13;</w:t>
            </w:r>
          </w:p>
          <w:p w14:paraId="38E5E84C" w14:textId="2F52F141" w:rsidR="00C41339" w:rsidRPr="003B4B30" w:rsidRDefault="005D7AAD" w:rsidP="004A06D9">
            <w:pPr>
              <w:widowControl w:val="0"/>
              <w:tabs>
                <w:tab w:val="left" w:pos="993"/>
              </w:tabs>
              <w:jc w:val="both"/>
            </w:pPr>
            <w:r w:rsidRPr="003B4B30">
              <w:t>[5] Chapter 2, 3, 4, 6, 7, 8, 10, 11</w:t>
            </w:r>
          </w:p>
        </w:tc>
        <w:tc>
          <w:tcPr>
            <w:tcW w:w="1151" w:type="pct"/>
            <w:shd w:val="clear" w:color="auto" w:fill="FFF2CC" w:themeFill="accent4" w:themeFillTint="33"/>
          </w:tcPr>
          <w:p w14:paraId="6C6E6925" w14:textId="61517840" w:rsidR="00C41339" w:rsidRPr="003B4B30" w:rsidRDefault="00C41339" w:rsidP="004A06D9">
            <w:pPr>
              <w:widowControl w:val="0"/>
              <w:tabs>
                <w:tab w:val="left" w:pos="720"/>
              </w:tabs>
              <w:spacing w:before="60"/>
              <w:jc w:val="both"/>
              <w:rPr>
                <w:b/>
                <w:bCs/>
                <w:lang w:val="vi-VN"/>
              </w:rPr>
            </w:pPr>
            <w:r w:rsidRPr="003B4B30">
              <w:rPr>
                <w:b/>
                <w:bCs/>
                <w:lang w:val="pt-BR"/>
              </w:rPr>
              <w:t>Giảng viên</w:t>
            </w:r>
            <w:r w:rsidRPr="003B4B30">
              <w:rPr>
                <w:b/>
                <w:bCs/>
                <w:lang w:val="vi-VN"/>
              </w:rPr>
              <w:t>:</w:t>
            </w:r>
          </w:p>
          <w:p w14:paraId="62C4A1BB" w14:textId="77777777" w:rsidR="00C41339" w:rsidRPr="003B4B30" w:rsidRDefault="00C41339" w:rsidP="004A06D9">
            <w:pPr>
              <w:widowControl w:val="0"/>
              <w:tabs>
                <w:tab w:val="left" w:pos="720"/>
              </w:tabs>
              <w:jc w:val="both"/>
              <w:rPr>
                <w:lang w:val="vi-VN"/>
              </w:rPr>
            </w:pPr>
            <w:r w:rsidRPr="003B4B30">
              <w:rPr>
                <w:lang w:val="pt-BR"/>
              </w:rPr>
              <w:t>- Giảng</w:t>
            </w:r>
            <w:r w:rsidRPr="003B4B30">
              <w:rPr>
                <w:lang w:val="vi-VN"/>
              </w:rPr>
              <w:t xml:space="preserve"> lý thuyết</w:t>
            </w:r>
          </w:p>
          <w:p w14:paraId="640BBF2E" w14:textId="4309D0C2" w:rsidR="00C41339" w:rsidRPr="003B4B30" w:rsidRDefault="00C41339" w:rsidP="004A06D9">
            <w:pPr>
              <w:widowControl w:val="0"/>
              <w:tabs>
                <w:tab w:val="left" w:pos="720"/>
              </w:tabs>
              <w:jc w:val="both"/>
            </w:pPr>
            <w:r w:rsidRPr="003B4B30">
              <w:rPr>
                <w:lang w:val="pt-BR"/>
              </w:rPr>
              <w:t>- Giới</w:t>
            </w:r>
            <w:r w:rsidRPr="003B4B30">
              <w:rPr>
                <w:lang w:val="vi-VN"/>
              </w:rPr>
              <w:t xml:space="preserve"> thiệu ví dụ</w:t>
            </w:r>
            <w:r w:rsidR="00D248FC" w:rsidRPr="003B4B30">
              <w:t xml:space="preserve"> </w:t>
            </w:r>
          </w:p>
          <w:p w14:paraId="31B23E79" w14:textId="12C9C32E" w:rsidR="00C41339" w:rsidRPr="003B4B30" w:rsidRDefault="00C41339" w:rsidP="004A06D9">
            <w:pPr>
              <w:widowControl w:val="0"/>
              <w:tabs>
                <w:tab w:val="left" w:pos="720"/>
              </w:tabs>
              <w:jc w:val="both"/>
              <w:rPr>
                <w:b/>
                <w:bCs/>
                <w:lang w:val="vi-VN"/>
              </w:rPr>
            </w:pPr>
            <w:r w:rsidRPr="003B4B30">
              <w:rPr>
                <w:b/>
                <w:bCs/>
                <w:lang w:val="pt-BR"/>
              </w:rPr>
              <w:t>Sinh viên</w:t>
            </w:r>
            <w:r w:rsidRPr="003B4B30">
              <w:rPr>
                <w:b/>
                <w:bCs/>
                <w:lang w:val="vi-VN"/>
              </w:rPr>
              <w:t>:</w:t>
            </w:r>
          </w:p>
          <w:p w14:paraId="1E137DFA" w14:textId="77777777" w:rsidR="00C41339" w:rsidRPr="003B4B30" w:rsidRDefault="00C41339" w:rsidP="004A06D9">
            <w:pPr>
              <w:widowControl w:val="0"/>
              <w:tabs>
                <w:tab w:val="left" w:pos="720"/>
              </w:tabs>
              <w:jc w:val="both"/>
              <w:rPr>
                <w:lang w:val="pt-BR"/>
              </w:rPr>
            </w:pPr>
            <w:r w:rsidRPr="003B4B30">
              <w:rPr>
                <w:lang w:val="pt-BR"/>
              </w:rPr>
              <w:t>- Đọc tài liệu trước</w:t>
            </w:r>
          </w:p>
          <w:p w14:paraId="6CD4A760" w14:textId="77777777" w:rsidR="00C41339" w:rsidRPr="003B4B30" w:rsidRDefault="00C41339" w:rsidP="004A06D9">
            <w:pPr>
              <w:widowControl w:val="0"/>
              <w:tabs>
                <w:tab w:val="left" w:pos="720"/>
              </w:tabs>
              <w:jc w:val="both"/>
              <w:rPr>
                <w:lang w:val="vi-VN"/>
              </w:rPr>
            </w:pPr>
            <w:r w:rsidRPr="003B4B30">
              <w:rPr>
                <w:lang w:val="pt-BR"/>
              </w:rPr>
              <w:t>- Xem</w:t>
            </w:r>
            <w:r w:rsidRPr="003B4B30">
              <w:rPr>
                <w:lang w:val="vi-VN"/>
              </w:rPr>
              <w:t xml:space="preserve"> trước các ví dụ</w:t>
            </w:r>
          </w:p>
          <w:p w14:paraId="670D72CA" w14:textId="0FFB4D31" w:rsidR="00C41339" w:rsidRPr="003B4B30" w:rsidRDefault="00C41339" w:rsidP="004A06D9">
            <w:pPr>
              <w:widowControl w:val="0"/>
              <w:tabs>
                <w:tab w:val="left" w:pos="720"/>
              </w:tabs>
              <w:jc w:val="both"/>
              <w:rPr>
                <w:bCs/>
              </w:rPr>
            </w:pPr>
            <w:r w:rsidRPr="003B4B30">
              <w:rPr>
                <w:bCs/>
                <w:lang w:val="vi-VN"/>
              </w:rPr>
              <w:t>- Làm bài tập được yêu cầu</w:t>
            </w:r>
          </w:p>
        </w:tc>
        <w:tc>
          <w:tcPr>
            <w:tcW w:w="791" w:type="pct"/>
            <w:shd w:val="clear" w:color="auto" w:fill="FFF2CC" w:themeFill="accent4" w:themeFillTint="33"/>
            <w:vAlign w:val="center"/>
          </w:tcPr>
          <w:p w14:paraId="09F99EA8" w14:textId="1BE7118E" w:rsidR="00C41339" w:rsidRPr="003B4B30" w:rsidRDefault="00C41339" w:rsidP="004A06D9">
            <w:pPr>
              <w:widowControl w:val="0"/>
              <w:tabs>
                <w:tab w:val="left" w:pos="288"/>
                <w:tab w:val="left" w:pos="990"/>
              </w:tabs>
              <w:jc w:val="both"/>
            </w:pPr>
          </w:p>
        </w:tc>
        <w:tc>
          <w:tcPr>
            <w:tcW w:w="343" w:type="pct"/>
            <w:shd w:val="clear" w:color="auto" w:fill="FFF2CC" w:themeFill="accent4" w:themeFillTint="33"/>
            <w:vAlign w:val="center"/>
          </w:tcPr>
          <w:p w14:paraId="48483C64" w14:textId="032BC121" w:rsidR="00F322FE" w:rsidRPr="003B4B30" w:rsidRDefault="00307E96" w:rsidP="004A06D9">
            <w:pPr>
              <w:widowControl w:val="0"/>
              <w:tabs>
                <w:tab w:val="left" w:pos="990"/>
              </w:tabs>
              <w:jc w:val="center"/>
              <w:rPr>
                <w:bCs/>
              </w:rPr>
            </w:pPr>
            <w:r w:rsidRPr="003B4B30">
              <w:rPr>
                <w:bCs/>
              </w:rPr>
              <w:t>1.2</w:t>
            </w:r>
          </w:p>
        </w:tc>
      </w:tr>
      <w:tr w:rsidR="00ED3051" w:rsidRPr="003B4B30" w14:paraId="4DD274D8" w14:textId="77777777" w:rsidTr="00ED3051">
        <w:tc>
          <w:tcPr>
            <w:tcW w:w="405" w:type="pct"/>
            <w:shd w:val="clear" w:color="auto" w:fill="auto"/>
            <w:vAlign w:val="center"/>
          </w:tcPr>
          <w:p w14:paraId="707E0BB4" w14:textId="22E6F3C6" w:rsidR="00347FFC" w:rsidRPr="003B4B30" w:rsidRDefault="00347FFC" w:rsidP="004A06D9">
            <w:pPr>
              <w:widowControl w:val="0"/>
              <w:tabs>
                <w:tab w:val="left" w:pos="993"/>
              </w:tabs>
              <w:jc w:val="center"/>
              <w:rPr>
                <w:b/>
                <w:bCs/>
              </w:rPr>
            </w:pPr>
            <w:r w:rsidRPr="003B4B30">
              <w:rPr>
                <w:b/>
                <w:bCs/>
              </w:rPr>
              <w:t>4</w:t>
            </w:r>
          </w:p>
        </w:tc>
        <w:tc>
          <w:tcPr>
            <w:tcW w:w="1447" w:type="pct"/>
            <w:shd w:val="clear" w:color="auto" w:fill="auto"/>
          </w:tcPr>
          <w:p w14:paraId="29C59C09" w14:textId="77777777" w:rsidR="00347FFC" w:rsidRPr="003B4B30" w:rsidRDefault="00347FFC" w:rsidP="004A06D9">
            <w:pPr>
              <w:widowControl w:val="0"/>
              <w:tabs>
                <w:tab w:val="left" w:pos="720"/>
              </w:tabs>
              <w:spacing w:before="120"/>
              <w:jc w:val="both"/>
              <w:rPr>
                <w:b/>
                <w:bCs/>
              </w:rPr>
            </w:pPr>
            <w:r w:rsidRPr="003B4B30">
              <w:rPr>
                <w:b/>
                <w:bCs/>
                <w:lang w:val="pt-BR"/>
              </w:rPr>
              <w:t xml:space="preserve">Seminar </w:t>
            </w:r>
            <w:r w:rsidRPr="003B4B30">
              <w:rPr>
                <w:b/>
                <w:bCs/>
                <w:lang w:val="vi-VN"/>
              </w:rPr>
              <w:t>2</w:t>
            </w:r>
          </w:p>
          <w:p w14:paraId="7ADA9E13" w14:textId="77777777" w:rsidR="001E2B48" w:rsidRPr="003B4B30" w:rsidRDefault="001E2B48" w:rsidP="004A06D9">
            <w:pPr>
              <w:widowControl w:val="0"/>
              <w:tabs>
                <w:tab w:val="left" w:pos="720"/>
              </w:tabs>
              <w:jc w:val="both"/>
              <w:rPr>
                <w:b/>
                <w:bCs/>
              </w:rPr>
            </w:pPr>
          </w:p>
          <w:p w14:paraId="1CFFC915" w14:textId="46C8BBEF" w:rsidR="00347FFC" w:rsidRPr="003B4B30" w:rsidRDefault="007927DA" w:rsidP="004A06D9">
            <w:pPr>
              <w:pStyle w:val="ListParagraph"/>
              <w:widowControl w:val="0"/>
              <w:numPr>
                <w:ilvl w:val="0"/>
                <w:numId w:val="7"/>
              </w:numPr>
              <w:ind w:left="142" w:hanging="142"/>
              <w:jc w:val="both"/>
              <w:rPr>
                <w:lang w:val="pt-BR"/>
              </w:rPr>
            </w:pPr>
            <w:r w:rsidRPr="003B4B30">
              <w:rPr>
                <w:lang w:val="pt-BR"/>
              </w:rPr>
              <w:t>Các câu</w:t>
            </w:r>
            <w:r w:rsidR="00347FFC" w:rsidRPr="003B4B30">
              <w:rPr>
                <w:lang w:val="pt-BR"/>
              </w:rPr>
              <w:t xml:space="preserve"> hỏi lý thuyết </w:t>
            </w:r>
            <w:r w:rsidR="00307E96" w:rsidRPr="003B4B30">
              <w:rPr>
                <w:lang w:val="pt-BR"/>
              </w:rPr>
              <w:t>về</w:t>
            </w:r>
            <w:r w:rsidR="002B7858" w:rsidRPr="003B4B30">
              <w:rPr>
                <w:lang w:val="pt-BR"/>
              </w:rPr>
              <w:t xml:space="preserve"> </w:t>
            </w:r>
            <w:r w:rsidR="00166F23" w:rsidRPr="003B4B30">
              <w:rPr>
                <w:lang w:val="pt-BR"/>
              </w:rPr>
              <w:t xml:space="preserve">học có giám sát, </w:t>
            </w:r>
            <w:r w:rsidR="002B7858" w:rsidRPr="003B4B30">
              <w:rPr>
                <w:lang w:val="pt-BR"/>
              </w:rPr>
              <w:t xml:space="preserve">các </w:t>
            </w:r>
            <w:r w:rsidR="00070E44" w:rsidRPr="003B4B30">
              <w:rPr>
                <w:lang w:val="pt-BR"/>
              </w:rPr>
              <w:t>kỹ thuật</w:t>
            </w:r>
            <w:r w:rsidR="00BE0C76" w:rsidRPr="003B4B30">
              <w:rPr>
                <w:lang w:val="pt-BR"/>
              </w:rPr>
              <w:t xml:space="preserve"> phân lớp, kỹ thuật hồi quy</w:t>
            </w:r>
          </w:p>
          <w:p w14:paraId="1B2AB0EC" w14:textId="1783D30F" w:rsidR="00705A98" w:rsidRPr="003B4B30" w:rsidRDefault="00EE2DA4" w:rsidP="004A06D9">
            <w:pPr>
              <w:pStyle w:val="ListParagraph"/>
              <w:widowControl w:val="0"/>
              <w:numPr>
                <w:ilvl w:val="0"/>
                <w:numId w:val="7"/>
              </w:numPr>
              <w:ind w:left="142" w:hanging="142"/>
              <w:jc w:val="both"/>
              <w:rPr>
                <w:lang w:val="pt-BR"/>
              </w:rPr>
            </w:pPr>
            <w:r w:rsidRPr="003B4B30">
              <w:rPr>
                <w:lang w:val="pt-BR"/>
              </w:rPr>
              <w:t>T</w:t>
            </w:r>
            <w:r w:rsidR="00347FFC" w:rsidRPr="003B4B30">
              <w:rPr>
                <w:lang w:val="pt-BR"/>
              </w:rPr>
              <w:t>hực hành:</w:t>
            </w:r>
          </w:p>
          <w:p w14:paraId="0C9EEA99" w14:textId="22ECB8A1" w:rsidR="002B7858" w:rsidRPr="003B4B30" w:rsidRDefault="002B7858" w:rsidP="004A06D9">
            <w:pPr>
              <w:pStyle w:val="ListParagraph"/>
              <w:widowControl w:val="0"/>
              <w:numPr>
                <w:ilvl w:val="1"/>
                <w:numId w:val="8"/>
              </w:numPr>
              <w:ind w:left="397" w:hanging="283"/>
              <w:jc w:val="both"/>
            </w:pPr>
            <w:r w:rsidRPr="003B4B30">
              <w:t xml:space="preserve">Các </w:t>
            </w:r>
            <w:r w:rsidR="00BE0C76" w:rsidRPr="003B4B30">
              <w:t>kỹ thuật</w:t>
            </w:r>
            <w:r w:rsidRPr="003B4B30">
              <w:t xml:space="preserve"> </w:t>
            </w:r>
            <w:r w:rsidR="00BE0C76" w:rsidRPr="003B4B30">
              <w:t>phân lớp: Cây quyết dịnh và rừng ngẫu nhiên, phân lớp Naïve Bayes, máy véc tơ hỗ trợ (SVM), phân lớp k láng giềng gần nhất</w:t>
            </w:r>
          </w:p>
          <w:p w14:paraId="2E93E0C4" w14:textId="0C362A54" w:rsidR="00077120" w:rsidRPr="003B4B30" w:rsidRDefault="00BE0C76" w:rsidP="004A06D9">
            <w:pPr>
              <w:pStyle w:val="ListParagraph"/>
              <w:widowControl w:val="0"/>
              <w:numPr>
                <w:ilvl w:val="1"/>
                <w:numId w:val="8"/>
              </w:numPr>
              <w:ind w:left="397" w:hanging="283"/>
              <w:jc w:val="both"/>
            </w:pPr>
            <w:r w:rsidRPr="003B4B30">
              <w:t>Các kỹ thuật hồi quy: Hồi quy tuyến tính, hồi quy logistic, hồi quy Ridge, hồi quy LASSO, hồi quy LARS</w:t>
            </w:r>
          </w:p>
        </w:tc>
        <w:tc>
          <w:tcPr>
            <w:tcW w:w="862" w:type="pct"/>
            <w:vAlign w:val="center"/>
          </w:tcPr>
          <w:p w14:paraId="2918D9C1" w14:textId="77777777" w:rsidR="002E1FC3" w:rsidRPr="003B4B30" w:rsidRDefault="002E1FC3" w:rsidP="004A06D9">
            <w:pPr>
              <w:widowControl w:val="0"/>
              <w:tabs>
                <w:tab w:val="num" w:pos="834"/>
              </w:tabs>
              <w:jc w:val="both"/>
            </w:pPr>
          </w:p>
          <w:p w14:paraId="14841196" w14:textId="77777777" w:rsidR="006E4D5A" w:rsidRPr="003B4B30" w:rsidRDefault="006E4D5A" w:rsidP="004A06D9">
            <w:pPr>
              <w:widowControl w:val="0"/>
              <w:tabs>
                <w:tab w:val="num" w:pos="834"/>
              </w:tabs>
              <w:jc w:val="both"/>
            </w:pPr>
            <w:r w:rsidRPr="003B4B30">
              <w:t>[1] Chương 2, 3, 4, 5, 7;</w:t>
            </w:r>
          </w:p>
          <w:p w14:paraId="29A3745F" w14:textId="77777777" w:rsidR="006E4D5A" w:rsidRPr="003B4B30" w:rsidRDefault="006E4D5A" w:rsidP="004A06D9">
            <w:pPr>
              <w:widowControl w:val="0"/>
              <w:tabs>
                <w:tab w:val="num" w:pos="834"/>
              </w:tabs>
              <w:jc w:val="both"/>
            </w:pPr>
            <w:r w:rsidRPr="003B4B30">
              <w:t>[2] Chapter 2, 3, 4, 5, 8, 9, 11, 12, 14, 15, 16;</w:t>
            </w:r>
          </w:p>
          <w:p w14:paraId="17C21897" w14:textId="77777777" w:rsidR="00E3373F" w:rsidRPr="003B4B30" w:rsidRDefault="006E4D5A" w:rsidP="004A06D9">
            <w:pPr>
              <w:widowControl w:val="0"/>
              <w:tabs>
                <w:tab w:val="num" w:pos="834"/>
              </w:tabs>
              <w:jc w:val="both"/>
            </w:pPr>
            <w:r w:rsidRPr="003B4B30">
              <w:t xml:space="preserve">[3] Chương 3; </w:t>
            </w:r>
          </w:p>
          <w:p w14:paraId="7EB421EC" w14:textId="0C3622F7" w:rsidR="006E4D5A" w:rsidRPr="003B4B30" w:rsidRDefault="006E4D5A" w:rsidP="004A06D9">
            <w:pPr>
              <w:widowControl w:val="0"/>
              <w:tabs>
                <w:tab w:val="num" w:pos="834"/>
              </w:tabs>
              <w:jc w:val="both"/>
            </w:pPr>
            <w:r w:rsidRPr="003B4B30">
              <w:t>[4] Chapter 2, 3, 6, 7, 8, 9, 10, 11, 13;</w:t>
            </w:r>
          </w:p>
          <w:p w14:paraId="7A229A17" w14:textId="57DBD1F1" w:rsidR="004C0701" w:rsidRPr="003B4B30" w:rsidRDefault="006E4D5A" w:rsidP="004A06D9">
            <w:pPr>
              <w:widowControl w:val="0"/>
              <w:tabs>
                <w:tab w:val="num" w:pos="834"/>
              </w:tabs>
              <w:spacing w:line="312" w:lineRule="auto"/>
              <w:jc w:val="both"/>
              <w:rPr>
                <w:sz w:val="22"/>
              </w:rPr>
            </w:pPr>
            <w:r w:rsidRPr="003B4B30">
              <w:t>[5] Chapter 2, 3, 4, 6, 7, 8, 10, 11</w:t>
            </w:r>
            <w:r w:rsidR="003B68C8" w:rsidRPr="003B4B30">
              <w:t xml:space="preserve">; </w:t>
            </w:r>
            <w:r w:rsidR="00F52CA1" w:rsidRPr="003B4B30">
              <w:t>[6];</w:t>
            </w:r>
            <w:r w:rsidR="00D822AC" w:rsidRPr="003B4B30">
              <w:t xml:space="preserve"> </w:t>
            </w:r>
            <w:r w:rsidR="00F52CA1" w:rsidRPr="003B4B30">
              <w:t>[7];</w:t>
            </w:r>
            <w:r w:rsidR="00D822AC" w:rsidRPr="003B4B30">
              <w:t xml:space="preserve"> </w:t>
            </w:r>
            <w:r w:rsidR="00E3373F" w:rsidRPr="003B4B30">
              <w:t>[8]; [9];</w:t>
            </w:r>
            <w:r w:rsidR="00D822AC" w:rsidRPr="003B4B30">
              <w:t xml:space="preserve"> </w:t>
            </w:r>
            <w:r w:rsidR="00E3373F" w:rsidRPr="003B4B30">
              <w:t>[10];</w:t>
            </w:r>
            <w:r w:rsidR="00D822AC" w:rsidRPr="003B4B30">
              <w:t xml:space="preserve"> </w:t>
            </w:r>
            <w:r w:rsidR="00E3373F" w:rsidRPr="003B4B30">
              <w:t>[11]; [12];</w:t>
            </w:r>
            <w:r w:rsidR="00D822AC" w:rsidRPr="003B4B30">
              <w:t xml:space="preserve"> </w:t>
            </w:r>
            <w:r w:rsidR="003B68C8" w:rsidRPr="003B4B30">
              <w:t>[13]</w:t>
            </w:r>
          </w:p>
        </w:tc>
        <w:tc>
          <w:tcPr>
            <w:tcW w:w="1151" w:type="pct"/>
            <w:shd w:val="clear" w:color="auto" w:fill="auto"/>
          </w:tcPr>
          <w:p w14:paraId="45CDE492" w14:textId="77777777" w:rsidR="00347FFC" w:rsidRPr="003B4B30" w:rsidRDefault="00347FFC" w:rsidP="004A06D9">
            <w:pPr>
              <w:widowControl w:val="0"/>
              <w:tabs>
                <w:tab w:val="left" w:pos="720"/>
              </w:tabs>
              <w:spacing w:before="120"/>
              <w:jc w:val="both"/>
              <w:rPr>
                <w:b/>
                <w:bCs/>
                <w:lang w:val="vi-VN"/>
              </w:rPr>
            </w:pPr>
            <w:r w:rsidRPr="003B4B30">
              <w:rPr>
                <w:b/>
                <w:bCs/>
                <w:lang w:val="pt-BR"/>
              </w:rPr>
              <w:t>Giảng viên</w:t>
            </w:r>
            <w:r w:rsidRPr="003B4B30">
              <w:rPr>
                <w:b/>
                <w:bCs/>
                <w:lang w:val="vi-VN"/>
              </w:rPr>
              <w:t>:</w:t>
            </w:r>
          </w:p>
          <w:p w14:paraId="06C68750" w14:textId="56EB749F" w:rsidR="00347FFC" w:rsidRPr="003B4B30" w:rsidRDefault="00347FFC" w:rsidP="004A06D9">
            <w:pPr>
              <w:pStyle w:val="ListParagraph"/>
              <w:widowControl w:val="0"/>
              <w:numPr>
                <w:ilvl w:val="0"/>
                <w:numId w:val="7"/>
              </w:numPr>
              <w:ind w:left="142" w:hanging="142"/>
              <w:jc w:val="both"/>
              <w:rPr>
                <w:lang w:val="pt-BR"/>
              </w:rPr>
            </w:pPr>
            <w:r w:rsidRPr="003B4B30">
              <w:rPr>
                <w:lang w:val="pt-BR"/>
              </w:rPr>
              <w:t>Nhắc lại một số lý thuyết</w:t>
            </w:r>
          </w:p>
          <w:p w14:paraId="0941CC7A" w14:textId="5F6ED93D" w:rsidR="00347FFC" w:rsidRPr="003B4B30" w:rsidRDefault="00347FFC" w:rsidP="004A06D9">
            <w:pPr>
              <w:pStyle w:val="ListParagraph"/>
              <w:widowControl w:val="0"/>
              <w:numPr>
                <w:ilvl w:val="0"/>
                <w:numId w:val="7"/>
              </w:numPr>
              <w:ind w:left="142" w:hanging="142"/>
              <w:jc w:val="both"/>
              <w:rPr>
                <w:lang w:val="pt-BR"/>
              </w:rPr>
            </w:pPr>
            <w:r w:rsidRPr="003B4B30">
              <w:rPr>
                <w:lang w:val="pt-BR"/>
              </w:rPr>
              <w:t>Hướng dẫn trả lời câu hỏi</w:t>
            </w:r>
          </w:p>
          <w:p w14:paraId="3C4E1194" w14:textId="4E8C5C0B" w:rsidR="00347FFC" w:rsidRPr="003B4B30" w:rsidRDefault="00347FFC" w:rsidP="004A06D9">
            <w:pPr>
              <w:pStyle w:val="ListParagraph"/>
              <w:widowControl w:val="0"/>
              <w:numPr>
                <w:ilvl w:val="0"/>
                <w:numId w:val="7"/>
              </w:numPr>
              <w:ind w:left="142" w:hanging="142"/>
              <w:jc w:val="both"/>
              <w:rPr>
                <w:lang w:val="pt-BR"/>
              </w:rPr>
            </w:pPr>
            <w:r w:rsidRPr="003B4B30">
              <w:rPr>
                <w:lang w:val="pt-BR"/>
              </w:rPr>
              <w:t>Hướng dẫn thực hành</w:t>
            </w:r>
          </w:p>
          <w:p w14:paraId="4FFD656A" w14:textId="77777777" w:rsidR="006F089C" w:rsidRPr="003B4B30" w:rsidRDefault="006F089C" w:rsidP="004A06D9">
            <w:pPr>
              <w:widowControl w:val="0"/>
              <w:jc w:val="both"/>
              <w:rPr>
                <w:lang w:val="pt-BR"/>
              </w:rPr>
            </w:pPr>
            <w:r w:rsidRPr="003B4B30">
              <w:rPr>
                <w:lang w:val="pt-BR"/>
              </w:rPr>
              <w:t>- Chữa bài thực hành</w:t>
            </w:r>
          </w:p>
          <w:p w14:paraId="1A052985" w14:textId="77777777" w:rsidR="00347FFC" w:rsidRPr="003B4B30" w:rsidRDefault="00347FFC" w:rsidP="004A06D9">
            <w:pPr>
              <w:widowControl w:val="0"/>
              <w:tabs>
                <w:tab w:val="left" w:pos="720"/>
              </w:tabs>
              <w:jc w:val="both"/>
              <w:rPr>
                <w:b/>
                <w:bCs/>
                <w:lang w:val="vi-VN"/>
              </w:rPr>
            </w:pPr>
            <w:r w:rsidRPr="003B4B30">
              <w:rPr>
                <w:b/>
                <w:bCs/>
                <w:lang w:val="pt-BR"/>
              </w:rPr>
              <w:t>Sinh viên</w:t>
            </w:r>
            <w:r w:rsidRPr="003B4B30">
              <w:rPr>
                <w:b/>
                <w:bCs/>
                <w:lang w:val="vi-VN"/>
              </w:rPr>
              <w:t>:</w:t>
            </w:r>
          </w:p>
          <w:p w14:paraId="5316831F" w14:textId="6FABBF5C" w:rsidR="00347FFC" w:rsidRPr="003B4B30" w:rsidRDefault="00347FFC" w:rsidP="004A06D9">
            <w:pPr>
              <w:pStyle w:val="ListParagraph"/>
              <w:widowControl w:val="0"/>
              <w:numPr>
                <w:ilvl w:val="0"/>
                <w:numId w:val="7"/>
              </w:numPr>
              <w:ind w:left="142" w:hanging="142"/>
              <w:jc w:val="both"/>
              <w:rPr>
                <w:lang w:val="pt-BR"/>
              </w:rPr>
            </w:pPr>
            <w:r w:rsidRPr="003B4B30">
              <w:rPr>
                <w:lang w:val="pt-BR"/>
              </w:rPr>
              <w:t>Đọc tài liệu trước</w:t>
            </w:r>
          </w:p>
          <w:p w14:paraId="21B111C2" w14:textId="4C7FAA2F" w:rsidR="00347FFC" w:rsidRPr="003B4B30" w:rsidRDefault="006F089C" w:rsidP="004A06D9">
            <w:pPr>
              <w:pStyle w:val="ListParagraph"/>
              <w:widowControl w:val="0"/>
              <w:numPr>
                <w:ilvl w:val="0"/>
                <w:numId w:val="7"/>
              </w:numPr>
              <w:ind w:left="142" w:hanging="142"/>
              <w:jc w:val="both"/>
              <w:rPr>
                <w:lang w:val="pt-BR"/>
              </w:rPr>
            </w:pPr>
            <w:r w:rsidRPr="003B4B30">
              <w:rPr>
                <w:lang w:val="pt-BR"/>
              </w:rPr>
              <w:t xml:space="preserve">Theo dõi các bước </w:t>
            </w:r>
            <w:r w:rsidR="00347FFC" w:rsidRPr="003B4B30">
              <w:rPr>
                <w:lang w:val="pt-BR"/>
              </w:rPr>
              <w:t>thực hành</w:t>
            </w:r>
          </w:p>
          <w:p w14:paraId="15ECA067" w14:textId="72CFE71C" w:rsidR="00DC5420" w:rsidRPr="003B4B30" w:rsidRDefault="00DC5420" w:rsidP="004A06D9">
            <w:pPr>
              <w:pStyle w:val="ListParagraph"/>
              <w:widowControl w:val="0"/>
              <w:numPr>
                <w:ilvl w:val="0"/>
                <w:numId w:val="7"/>
              </w:numPr>
              <w:ind w:left="142" w:hanging="142"/>
              <w:jc w:val="both"/>
              <w:rPr>
                <w:lang w:val="pt-BR"/>
              </w:rPr>
            </w:pPr>
            <w:r w:rsidRPr="003B4B30">
              <w:rPr>
                <w:lang w:val="pt-BR"/>
              </w:rPr>
              <w:t>L</w:t>
            </w:r>
            <w:r w:rsidR="006F089C" w:rsidRPr="003B4B30">
              <w:rPr>
                <w:lang w:val="pt-BR"/>
              </w:rPr>
              <w:t xml:space="preserve">àm bài </w:t>
            </w:r>
            <w:r w:rsidRPr="003B4B30">
              <w:rPr>
                <w:lang w:val="pt-BR"/>
              </w:rPr>
              <w:t>thực hành</w:t>
            </w:r>
          </w:p>
          <w:p w14:paraId="2102FC9F" w14:textId="02B9B8B8" w:rsidR="00347FFC" w:rsidRPr="003B4B30" w:rsidRDefault="00347FFC" w:rsidP="004A06D9">
            <w:pPr>
              <w:pStyle w:val="ListParagraph"/>
              <w:widowControl w:val="0"/>
              <w:numPr>
                <w:ilvl w:val="0"/>
                <w:numId w:val="7"/>
              </w:numPr>
              <w:ind w:left="142" w:hanging="142"/>
              <w:jc w:val="both"/>
              <w:rPr>
                <w:lang w:val="pt-BR"/>
              </w:rPr>
            </w:pPr>
            <w:r w:rsidRPr="003B4B30">
              <w:rPr>
                <w:lang w:val="pt-BR"/>
              </w:rPr>
              <w:t>Tham gia thảo luận</w:t>
            </w:r>
          </w:p>
          <w:p w14:paraId="1C7E4ADC" w14:textId="367E1212" w:rsidR="00347FFC" w:rsidRPr="003B4B30" w:rsidRDefault="00347FFC" w:rsidP="004A06D9">
            <w:pPr>
              <w:pStyle w:val="ListParagraph"/>
              <w:widowControl w:val="0"/>
              <w:numPr>
                <w:ilvl w:val="0"/>
                <w:numId w:val="7"/>
              </w:numPr>
              <w:ind w:left="142" w:hanging="142"/>
              <w:jc w:val="both"/>
              <w:rPr>
                <w:lang w:val="pt-BR"/>
              </w:rPr>
            </w:pPr>
            <w:r w:rsidRPr="003B4B30">
              <w:rPr>
                <w:lang w:val="pt-BR"/>
              </w:rPr>
              <w:t xml:space="preserve">Tham gia chữa </w:t>
            </w:r>
            <w:r w:rsidR="00DC5420" w:rsidRPr="003B4B30">
              <w:rPr>
                <w:lang w:val="pt-BR"/>
              </w:rPr>
              <w:t>bài thực hành</w:t>
            </w:r>
          </w:p>
        </w:tc>
        <w:tc>
          <w:tcPr>
            <w:tcW w:w="791" w:type="pct"/>
            <w:shd w:val="clear" w:color="auto" w:fill="auto"/>
            <w:vAlign w:val="center"/>
          </w:tcPr>
          <w:p w14:paraId="080ACE5A" w14:textId="6A2AD5E6" w:rsidR="00347FFC" w:rsidRPr="003B4B30" w:rsidRDefault="00347FFC" w:rsidP="004A06D9">
            <w:pPr>
              <w:pStyle w:val="ListParagraph"/>
              <w:widowControl w:val="0"/>
              <w:numPr>
                <w:ilvl w:val="0"/>
                <w:numId w:val="7"/>
              </w:numPr>
              <w:ind w:left="142" w:hanging="142"/>
              <w:jc w:val="both"/>
              <w:rPr>
                <w:lang w:val="pt-BR"/>
              </w:rPr>
            </w:pPr>
            <w:r w:rsidRPr="003B4B30">
              <w:rPr>
                <w:lang w:val="pt-BR"/>
              </w:rPr>
              <w:t>Điểm danh</w:t>
            </w:r>
          </w:p>
          <w:p w14:paraId="219B0486" w14:textId="6C05C6E1" w:rsidR="00347FFC" w:rsidRPr="003B4B30" w:rsidRDefault="00347FFC" w:rsidP="004A06D9">
            <w:pPr>
              <w:pStyle w:val="ListParagraph"/>
              <w:widowControl w:val="0"/>
              <w:numPr>
                <w:ilvl w:val="0"/>
                <w:numId w:val="7"/>
              </w:numPr>
              <w:ind w:left="142" w:hanging="142"/>
              <w:jc w:val="both"/>
              <w:rPr>
                <w:lang w:val="pt-BR"/>
              </w:rPr>
            </w:pPr>
            <w:r w:rsidRPr="003B4B30">
              <w:rPr>
                <w:lang w:val="pt-BR"/>
              </w:rPr>
              <w:t>Trả lời câu hỏi trong Seminar 2</w:t>
            </w:r>
          </w:p>
          <w:p w14:paraId="340A9FFB" w14:textId="172FF4FA" w:rsidR="00347FFC" w:rsidRPr="003B4B30" w:rsidRDefault="006F089C" w:rsidP="004A06D9">
            <w:pPr>
              <w:pStyle w:val="ListParagraph"/>
              <w:widowControl w:val="0"/>
              <w:numPr>
                <w:ilvl w:val="0"/>
                <w:numId w:val="7"/>
              </w:numPr>
              <w:ind w:left="142" w:hanging="142"/>
              <w:jc w:val="both"/>
              <w:rPr>
                <w:lang w:val="pt-BR"/>
              </w:rPr>
            </w:pPr>
            <w:r w:rsidRPr="003B4B30">
              <w:rPr>
                <w:lang w:val="pt-BR"/>
              </w:rPr>
              <w:t xml:space="preserve">Làm bài </w:t>
            </w:r>
            <w:r w:rsidR="00347FFC" w:rsidRPr="003B4B30">
              <w:rPr>
                <w:lang w:val="pt-BR"/>
              </w:rPr>
              <w:t xml:space="preserve">thực hành  </w:t>
            </w:r>
          </w:p>
        </w:tc>
        <w:tc>
          <w:tcPr>
            <w:tcW w:w="343" w:type="pct"/>
            <w:vAlign w:val="center"/>
          </w:tcPr>
          <w:p w14:paraId="41078A02" w14:textId="77777777" w:rsidR="008F6F60" w:rsidRPr="003B4B30" w:rsidRDefault="008F6F60" w:rsidP="004A06D9">
            <w:pPr>
              <w:widowControl w:val="0"/>
              <w:tabs>
                <w:tab w:val="left" w:pos="288"/>
                <w:tab w:val="left" w:pos="990"/>
              </w:tabs>
              <w:jc w:val="center"/>
            </w:pPr>
          </w:p>
          <w:p w14:paraId="08EEF975" w14:textId="59464651" w:rsidR="008F6F60" w:rsidRPr="003B4B30" w:rsidRDefault="008F6F60" w:rsidP="004A06D9">
            <w:pPr>
              <w:widowControl w:val="0"/>
              <w:tabs>
                <w:tab w:val="num" w:pos="834"/>
              </w:tabs>
              <w:jc w:val="center"/>
            </w:pPr>
            <w:r w:rsidRPr="003B4B30">
              <w:t>1.2</w:t>
            </w:r>
          </w:p>
          <w:p w14:paraId="52E4B3AD" w14:textId="78047839" w:rsidR="008F6F60" w:rsidRPr="003B4B30" w:rsidRDefault="008F6F60" w:rsidP="004A06D9">
            <w:pPr>
              <w:widowControl w:val="0"/>
              <w:tabs>
                <w:tab w:val="num" w:pos="834"/>
              </w:tabs>
              <w:jc w:val="center"/>
            </w:pPr>
            <w:r w:rsidRPr="003B4B30">
              <w:t>2.1</w:t>
            </w:r>
          </w:p>
          <w:p w14:paraId="2ACDDA34" w14:textId="5E852B00" w:rsidR="008F6F60" w:rsidRPr="003B4B30" w:rsidRDefault="008F6F60" w:rsidP="004A06D9">
            <w:pPr>
              <w:widowControl w:val="0"/>
              <w:tabs>
                <w:tab w:val="num" w:pos="834"/>
              </w:tabs>
              <w:jc w:val="center"/>
            </w:pPr>
            <w:r w:rsidRPr="003B4B30">
              <w:t>2.2</w:t>
            </w:r>
          </w:p>
          <w:p w14:paraId="3638B503" w14:textId="35CF886D" w:rsidR="008F6F60" w:rsidRPr="003B4B30" w:rsidRDefault="008F6F60" w:rsidP="004A06D9">
            <w:pPr>
              <w:widowControl w:val="0"/>
              <w:tabs>
                <w:tab w:val="num" w:pos="834"/>
              </w:tabs>
              <w:jc w:val="center"/>
            </w:pPr>
            <w:r w:rsidRPr="003B4B30">
              <w:t>3.1</w:t>
            </w:r>
          </w:p>
          <w:p w14:paraId="38850FCE" w14:textId="75B186E0" w:rsidR="008F6F60" w:rsidRPr="003B4B30" w:rsidRDefault="008F6F60" w:rsidP="004A06D9">
            <w:pPr>
              <w:widowControl w:val="0"/>
              <w:tabs>
                <w:tab w:val="num" w:pos="834"/>
              </w:tabs>
              <w:jc w:val="center"/>
            </w:pPr>
            <w:r w:rsidRPr="003B4B30">
              <w:t>3.2</w:t>
            </w:r>
          </w:p>
          <w:p w14:paraId="16A833A8" w14:textId="369031F1" w:rsidR="008F6F60" w:rsidRPr="003B4B30" w:rsidRDefault="008F6F60" w:rsidP="004A06D9">
            <w:pPr>
              <w:widowControl w:val="0"/>
              <w:tabs>
                <w:tab w:val="left" w:pos="288"/>
                <w:tab w:val="left" w:pos="990"/>
              </w:tabs>
              <w:jc w:val="center"/>
            </w:pPr>
            <w:r w:rsidRPr="003B4B30">
              <w:t>3.3</w:t>
            </w:r>
          </w:p>
        </w:tc>
      </w:tr>
      <w:tr w:rsidR="00ED3051" w:rsidRPr="003B4B30" w14:paraId="5C506F46" w14:textId="77777777" w:rsidTr="00ED3051">
        <w:trPr>
          <w:trHeight w:val="2398"/>
        </w:trPr>
        <w:tc>
          <w:tcPr>
            <w:tcW w:w="405" w:type="pct"/>
            <w:shd w:val="clear" w:color="auto" w:fill="FFF2CC" w:themeFill="accent4" w:themeFillTint="33"/>
            <w:vAlign w:val="center"/>
          </w:tcPr>
          <w:p w14:paraId="1DD960E1" w14:textId="516DA013" w:rsidR="00F322FE" w:rsidRPr="003B4B30" w:rsidRDefault="00F322FE" w:rsidP="004A06D9">
            <w:pPr>
              <w:widowControl w:val="0"/>
              <w:tabs>
                <w:tab w:val="left" w:pos="993"/>
              </w:tabs>
              <w:jc w:val="center"/>
              <w:rPr>
                <w:b/>
                <w:bCs/>
                <w:lang w:val="vi-VN"/>
              </w:rPr>
            </w:pPr>
            <w:r w:rsidRPr="003B4B30">
              <w:rPr>
                <w:b/>
                <w:bCs/>
                <w:lang w:val="vi-VN"/>
              </w:rPr>
              <w:lastRenderedPageBreak/>
              <w:t>5</w:t>
            </w:r>
          </w:p>
        </w:tc>
        <w:tc>
          <w:tcPr>
            <w:tcW w:w="1447" w:type="pct"/>
            <w:shd w:val="clear" w:color="auto" w:fill="FFF2CC" w:themeFill="accent4" w:themeFillTint="33"/>
            <w:vAlign w:val="center"/>
          </w:tcPr>
          <w:p w14:paraId="7DAEDB11" w14:textId="227B6758" w:rsidR="00F322FE" w:rsidRPr="003B4B30" w:rsidRDefault="00F322FE" w:rsidP="004A06D9">
            <w:pPr>
              <w:widowControl w:val="0"/>
              <w:tabs>
                <w:tab w:val="left" w:pos="720"/>
              </w:tabs>
              <w:spacing w:before="120"/>
              <w:jc w:val="both"/>
              <w:rPr>
                <w:b/>
                <w:bCs/>
              </w:rPr>
            </w:pPr>
            <w:r w:rsidRPr="003B4B30">
              <w:rPr>
                <w:b/>
                <w:bCs/>
                <w:lang w:val="pt-BR"/>
              </w:rPr>
              <w:t xml:space="preserve">Lecture </w:t>
            </w:r>
            <w:r w:rsidR="005D4225" w:rsidRPr="003B4B30">
              <w:rPr>
                <w:b/>
                <w:bCs/>
                <w:lang w:val="pt-BR"/>
              </w:rPr>
              <w:t>3</w:t>
            </w:r>
          </w:p>
          <w:p w14:paraId="280249EC" w14:textId="77777777" w:rsidR="001E2B48" w:rsidRPr="003B4B30" w:rsidRDefault="001E2B48" w:rsidP="004A06D9">
            <w:pPr>
              <w:widowControl w:val="0"/>
              <w:jc w:val="both"/>
              <w:rPr>
                <w:b/>
              </w:rPr>
            </w:pPr>
          </w:p>
          <w:p w14:paraId="2EFAF59D" w14:textId="0309499E" w:rsidR="001707E2" w:rsidRPr="003B4B30" w:rsidRDefault="001707E2" w:rsidP="004A06D9">
            <w:pPr>
              <w:widowControl w:val="0"/>
              <w:jc w:val="both"/>
              <w:rPr>
                <w:b/>
                <w:i/>
              </w:rPr>
            </w:pPr>
            <w:r w:rsidRPr="003B4B30">
              <w:rPr>
                <w:b/>
                <w:i/>
              </w:rPr>
              <w:t>Chương 2: Các phương pháp học có giám sát</w:t>
            </w:r>
            <w:r w:rsidR="0008341B" w:rsidRPr="003B4B30">
              <w:rPr>
                <w:b/>
                <w:i/>
              </w:rPr>
              <w:t xml:space="preserve"> </w:t>
            </w:r>
          </w:p>
          <w:p w14:paraId="2E897235" w14:textId="3C43AE44" w:rsidR="001707E2" w:rsidRPr="003B4B30" w:rsidRDefault="001707E2" w:rsidP="004A06D9">
            <w:pPr>
              <w:widowControl w:val="0"/>
              <w:numPr>
                <w:ilvl w:val="1"/>
                <w:numId w:val="13"/>
              </w:numPr>
              <w:tabs>
                <w:tab w:val="clear" w:pos="1140"/>
                <w:tab w:val="num" w:pos="431"/>
              </w:tabs>
              <w:spacing w:before="120"/>
              <w:ind w:left="6" w:firstLine="0"/>
              <w:jc w:val="both"/>
              <w:rPr>
                <w:b/>
                <w:bCs/>
              </w:rPr>
            </w:pPr>
            <w:r w:rsidRPr="003B4B30">
              <w:rPr>
                <w:b/>
                <w:bCs/>
              </w:rPr>
              <w:t>Mạng nơ ron nhân tạo và học sâu</w:t>
            </w:r>
          </w:p>
          <w:p w14:paraId="69EF1698" w14:textId="77777777" w:rsidR="001707E2" w:rsidRPr="003B4B30" w:rsidRDefault="001707E2" w:rsidP="004A06D9">
            <w:pPr>
              <w:widowControl w:val="0"/>
              <w:numPr>
                <w:ilvl w:val="2"/>
                <w:numId w:val="15"/>
              </w:numPr>
              <w:tabs>
                <w:tab w:val="num" w:pos="431"/>
              </w:tabs>
              <w:ind w:left="714" w:hanging="709"/>
              <w:jc w:val="both"/>
            </w:pPr>
            <w:r w:rsidRPr="003B4B30">
              <w:t>Mạng nơron nhân tạo</w:t>
            </w:r>
          </w:p>
          <w:p w14:paraId="1442C007" w14:textId="77777777" w:rsidR="001707E2" w:rsidRPr="003B4B30" w:rsidRDefault="001707E2" w:rsidP="004A06D9">
            <w:pPr>
              <w:widowControl w:val="0"/>
              <w:numPr>
                <w:ilvl w:val="2"/>
                <w:numId w:val="15"/>
              </w:numPr>
              <w:tabs>
                <w:tab w:val="num" w:pos="431"/>
              </w:tabs>
              <w:ind w:left="714" w:hanging="709"/>
              <w:jc w:val="both"/>
            </w:pPr>
            <w:r w:rsidRPr="003B4B30">
              <w:t xml:space="preserve">Mạng perceptron </w:t>
            </w:r>
          </w:p>
          <w:p w14:paraId="5FCD9B37" w14:textId="77777777" w:rsidR="001707E2" w:rsidRPr="003B4B30" w:rsidRDefault="001707E2" w:rsidP="004A06D9">
            <w:pPr>
              <w:widowControl w:val="0"/>
              <w:numPr>
                <w:ilvl w:val="2"/>
                <w:numId w:val="15"/>
              </w:numPr>
              <w:tabs>
                <w:tab w:val="num" w:pos="431"/>
              </w:tabs>
              <w:ind w:left="714" w:hanging="709"/>
              <w:jc w:val="both"/>
            </w:pPr>
            <w:r w:rsidRPr="003B4B30">
              <w:t>Mạng perceptron nhiều lớp</w:t>
            </w:r>
          </w:p>
          <w:p w14:paraId="6DC8828A" w14:textId="77777777" w:rsidR="001707E2" w:rsidRPr="003B4B30" w:rsidRDefault="001707E2" w:rsidP="004A06D9">
            <w:pPr>
              <w:widowControl w:val="0"/>
              <w:numPr>
                <w:ilvl w:val="2"/>
                <w:numId w:val="15"/>
              </w:numPr>
              <w:tabs>
                <w:tab w:val="num" w:pos="431"/>
              </w:tabs>
              <w:ind w:left="714" w:hanging="709"/>
              <w:jc w:val="both"/>
            </w:pPr>
            <w:r w:rsidRPr="003B4B30">
              <w:t>Thuật toán lan truyền ngược</w:t>
            </w:r>
          </w:p>
          <w:p w14:paraId="4044E81C" w14:textId="77777777" w:rsidR="001707E2" w:rsidRPr="003B4B30" w:rsidRDefault="001707E2" w:rsidP="004A06D9">
            <w:pPr>
              <w:widowControl w:val="0"/>
              <w:numPr>
                <w:ilvl w:val="2"/>
                <w:numId w:val="15"/>
              </w:numPr>
              <w:tabs>
                <w:tab w:val="num" w:pos="431"/>
              </w:tabs>
              <w:ind w:left="714" w:hanging="709"/>
              <w:jc w:val="both"/>
            </w:pPr>
            <w:r w:rsidRPr="003B4B30">
              <w:t>Giảm lỗi cho mạng nơron</w:t>
            </w:r>
          </w:p>
          <w:p w14:paraId="2E895D4E" w14:textId="77777777" w:rsidR="001707E2" w:rsidRPr="003B4B30" w:rsidRDefault="001707E2" w:rsidP="004A06D9">
            <w:pPr>
              <w:widowControl w:val="0"/>
              <w:numPr>
                <w:ilvl w:val="2"/>
                <w:numId w:val="15"/>
              </w:numPr>
              <w:tabs>
                <w:tab w:val="num" w:pos="431"/>
              </w:tabs>
              <w:ind w:left="714" w:hanging="709"/>
              <w:jc w:val="both"/>
            </w:pPr>
            <w:r w:rsidRPr="003B4B30">
              <w:t>Học sâu</w:t>
            </w:r>
          </w:p>
          <w:p w14:paraId="37666C7C" w14:textId="408961A0" w:rsidR="005C6F12" w:rsidRPr="003B4B30" w:rsidRDefault="001707E2" w:rsidP="004A06D9">
            <w:pPr>
              <w:widowControl w:val="0"/>
              <w:numPr>
                <w:ilvl w:val="1"/>
                <w:numId w:val="13"/>
              </w:numPr>
              <w:tabs>
                <w:tab w:val="clear" w:pos="1140"/>
                <w:tab w:val="num" w:pos="431"/>
              </w:tabs>
              <w:spacing w:before="120"/>
              <w:ind w:left="6" w:firstLine="0"/>
              <w:jc w:val="both"/>
              <w:rPr>
                <w:bCs/>
              </w:rPr>
            </w:pPr>
            <w:r w:rsidRPr="003B4B30">
              <w:rPr>
                <w:b/>
                <w:bCs/>
                <w:i/>
              </w:rPr>
              <w:t>Một số kỹ thuật học có giám sát khác</w:t>
            </w:r>
            <w:r w:rsidR="00A869EB" w:rsidRPr="003B4B30">
              <w:rPr>
                <w:b/>
                <w:bCs/>
                <w:i/>
              </w:rPr>
              <w:t>*</w:t>
            </w:r>
          </w:p>
        </w:tc>
        <w:tc>
          <w:tcPr>
            <w:tcW w:w="862" w:type="pct"/>
            <w:shd w:val="clear" w:color="auto" w:fill="FFF2CC" w:themeFill="accent4" w:themeFillTint="33"/>
            <w:vAlign w:val="center"/>
          </w:tcPr>
          <w:p w14:paraId="3A488D42" w14:textId="77777777" w:rsidR="006E4D5A" w:rsidRPr="003B4B30" w:rsidRDefault="006E4D5A" w:rsidP="004A06D9">
            <w:pPr>
              <w:widowControl w:val="0"/>
              <w:tabs>
                <w:tab w:val="num" w:pos="834"/>
              </w:tabs>
              <w:jc w:val="both"/>
            </w:pPr>
            <w:r w:rsidRPr="003B4B30">
              <w:t>[1] Chương 2, 3, 4, 5, 7;</w:t>
            </w:r>
          </w:p>
          <w:p w14:paraId="0C5FE5E3" w14:textId="77777777" w:rsidR="006E4D5A" w:rsidRPr="003B4B30" w:rsidRDefault="006E4D5A" w:rsidP="004A06D9">
            <w:pPr>
              <w:widowControl w:val="0"/>
              <w:tabs>
                <w:tab w:val="num" w:pos="834"/>
              </w:tabs>
              <w:jc w:val="both"/>
            </w:pPr>
            <w:r w:rsidRPr="003B4B30">
              <w:t>[2] Chapter 2, 3, 4, 5, 8, 9, 11, 12, 14, 15, 16;</w:t>
            </w:r>
          </w:p>
          <w:p w14:paraId="332CD724" w14:textId="77777777" w:rsidR="00E3373F" w:rsidRPr="003B4B30" w:rsidRDefault="006E4D5A" w:rsidP="004A06D9">
            <w:pPr>
              <w:widowControl w:val="0"/>
              <w:tabs>
                <w:tab w:val="num" w:pos="834"/>
              </w:tabs>
              <w:jc w:val="both"/>
            </w:pPr>
            <w:r w:rsidRPr="003B4B30">
              <w:t xml:space="preserve">[3] Chương 3; </w:t>
            </w:r>
          </w:p>
          <w:p w14:paraId="5602DED3" w14:textId="5A465917" w:rsidR="006E4D5A" w:rsidRPr="003B4B30" w:rsidRDefault="006E4D5A" w:rsidP="004A06D9">
            <w:pPr>
              <w:widowControl w:val="0"/>
              <w:tabs>
                <w:tab w:val="num" w:pos="834"/>
              </w:tabs>
              <w:jc w:val="both"/>
            </w:pPr>
            <w:r w:rsidRPr="003B4B30">
              <w:t>[4] Chapter 2, 3, 6, 7, 8, 9, 10, 11, 13;</w:t>
            </w:r>
          </w:p>
          <w:p w14:paraId="6F5C953B" w14:textId="437D3540" w:rsidR="00F322FE" w:rsidRPr="003B4B30" w:rsidRDefault="00AC1227" w:rsidP="004A06D9">
            <w:pPr>
              <w:widowControl w:val="0"/>
              <w:tabs>
                <w:tab w:val="num" w:pos="834"/>
              </w:tabs>
              <w:spacing w:line="312" w:lineRule="auto"/>
              <w:jc w:val="both"/>
            </w:pPr>
            <w:r w:rsidRPr="003B4B30">
              <w:t xml:space="preserve">[5] Chapter 2, 3, 4, 6, 7, 8, 10, </w:t>
            </w:r>
            <w:r w:rsidR="006E4D5A" w:rsidRPr="003B4B30">
              <w:t>11</w:t>
            </w:r>
          </w:p>
        </w:tc>
        <w:tc>
          <w:tcPr>
            <w:tcW w:w="1151" w:type="pct"/>
            <w:shd w:val="clear" w:color="auto" w:fill="FFF2CC" w:themeFill="accent4" w:themeFillTint="33"/>
          </w:tcPr>
          <w:p w14:paraId="6D5ED27C" w14:textId="77777777" w:rsidR="00F322FE" w:rsidRPr="003B4B30" w:rsidRDefault="00F322FE" w:rsidP="004A06D9">
            <w:pPr>
              <w:widowControl w:val="0"/>
              <w:tabs>
                <w:tab w:val="left" w:pos="720"/>
              </w:tabs>
              <w:spacing w:before="120"/>
              <w:jc w:val="both"/>
              <w:rPr>
                <w:b/>
                <w:bCs/>
                <w:lang w:val="vi-VN"/>
              </w:rPr>
            </w:pPr>
            <w:r w:rsidRPr="003B4B30">
              <w:rPr>
                <w:b/>
                <w:bCs/>
                <w:lang w:val="pt-BR"/>
              </w:rPr>
              <w:t>Giảng viên</w:t>
            </w:r>
            <w:r w:rsidRPr="003B4B30">
              <w:rPr>
                <w:b/>
                <w:bCs/>
                <w:lang w:val="vi-VN"/>
              </w:rPr>
              <w:t>:</w:t>
            </w:r>
          </w:p>
          <w:p w14:paraId="69BDBEE1" w14:textId="7C9A12BE" w:rsidR="00F322FE" w:rsidRPr="003B4B30" w:rsidRDefault="00F322FE" w:rsidP="004A06D9">
            <w:pPr>
              <w:pStyle w:val="ListParagraph"/>
              <w:widowControl w:val="0"/>
              <w:numPr>
                <w:ilvl w:val="0"/>
                <w:numId w:val="7"/>
              </w:numPr>
              <w:ind w:left="142" w:hanging="142"/>
              <w:jc w:val="both"/>
              <w:rPr>
                <w:lang w:val="pt-BR"/>
              </w:rPr>
            </w:pPr>
            <w:r w:rsidRPr="003B4B30">
              <w:rPr>
                <w:lang w:val="pt-BR"/>
              </w:rPr>
              <w:t>Giảng lý thuyết</w:t>
            </w:r>
          </w:p>
          <w:p w14:paraId="2F50A3DE" w14:textId="23309BE3" w:rsidR="00F322FE" w:rsidRPr="003B4B30" w:rsidRDefault="00F322FE" w:rsidP="004A06D9">
            <w:pPr>
              <w:pStyle w:val="ListParagraph"/>
              <w:widowControl w:val="0"/>
              <w:numPr>
                <w:ilvl w:val="0"/>
                <w:numId w:val="7"/>
              </w:numPr>
              <w:ind w:left="142" w:hanging="142"/>
              <w:jc w:val="both"/>
              <w:rPr>
                <w:lang w:val="pt-BR"/>
              </w:rPr>
            </w:pPr>
            <w:r w:rsidRPr="003B4B30">
              <w:rPr>
                <w:lang w:val="pt-BR"/>
              </w:rPr>
              <w:t xml:space="preserve">Giới thiệu ví dụ </w:t>
            </w:r>
          </w:p>
          <w:p w14:paraId="43AB453A" w14:textId="77777777" w:rsidR="00F322FE" w:rsidRPr="003B4B30" w:rsidRDefault="00F322FE" w:rsidP="004A06D9">
            <w:pPr>
              <w:widowControl w:val="0"/>
              <w:tabs>
                <w:tab w:val="left" w:pos="720"/>
              </w:tabs>
              <w:jc w:val="both"/>
              <w:rPr>
                <w:b/>
                <w:bCs/>
                <w:lang w:val="vi-VN"/>
              </w:rPr>
            </w:pPr>
            <w:r w:rsidRPr="003B4B30">
              <w:rPr>
                <w:b/>
                <w:bCs/>
                <w:lang w:val="pt-BR"/>
              </w:rPr>
              <w:t>Sinh viên</w:t>
            </w:r>
            <w:r w:rsidRPr="003B4B30">
              <w:rPr>
                <w:b/>
                <w:bCs/>
                <w:lang w:val="vi-VN"/>
              </w:rPr>
              <w:t>:</w:t>
            </w:r>
          </w:p>
          <w:p w14:paraId="1C8BAA26" w14:textId="18080262" w:rsidR="00F322FE" w:rsidRPr="003B4B30" w:rsidRDefault="00F322FE" w:rsidP="004A06D9">
            <w:pPr>
              <w:pStyle w:val="ListParagraph"/>
              <w:widowControl w:val="0"/>
              <w:numPr>
                <w:ilvl w:val="0"/>
                <w:numId w:val="7"/>
              </w:numPr>
              <w:ind w:left="142" w:hanging="142"/>
              <w:jc w:val="both"/>
              <w:rPr>
                <w:lang w:val="pt-BR"/>
              </w:rPr>
            </w:pPr>
            <w:r w:rsidRPr="003B4B30">
              <w:rPr>
                <w:lang w:val="pt-BR"/>
              </w:rPr>
              <w:t>Đọc tài liệu trước</w:t>
            </w:r>
          </w:p>
          <w:p w14:paraId="350B32BF" w14:textId="4B1C3291" w:rsidR="00F322FE" w:rsidRPr="003B4B30" w:rsidRDefault="00F322FE" w:rsidP="004A06D9">
            <w:pPr>
              <w:pStyle w:val="ListParagraph"/>
              <w:widowControl w:val="0"/>
              <w:numPr>
                <w:ilvl w:val="0"/>
                <w:numId w:val="7"/>
              </w:numPr>
              <w:ind w:left="142" w:hanging="142"/>
              <w:jc w:val="both"/>
              <w:rPr>
                <w:lang w:val="pt-BR"/>
              </w:rPr>
            </w:pPr>
            <w:r w:rsidRPr="003B4B30">
              <w:rPr>
                <w:lang w:val="pt-BR"/>
              </w:rPr>
              <w:t>Xem trước các ví dụ</w:t>
            </w:r>
          </w:p>
          <w:p w14:paraId="4DD5DD83" w14:textId="2FEF488D" w:rsidR="00F322FE" w:rsidRPr="003B4B30" w:rsidRDefault="00F322FE" w:rsidP="004A06D9">
            <w:pPr>
              <w:pStyle w:val="ListParagraph"/>
              <w:widowControl w:val="0"/>
              <w:numPr>
                <w:ilvl w:val="0"/>
                <w:numId w:val="7"/>
              </w:numPr>
              <w:ind w:left="142" w:hanging="142"/>
              <w:jc w:val="both"/>
            </w:pPr>
            <w:r w:rsidRPr="003B4B30">
              <w:rPr>
                <w:lang w:val="pt-BR"/>
              </w:rPr>
              <w:t>Làm bài tập được yêu cầu</w:t>
            </w:r>
          </w:p>
        </w:tc>
        <w:tc>
          <w:tcPr>
            <w:tcW w:w="791" w:type="pct"/>
            <w:shd w:val="clear" w:color="auto" w:fill="FFF2CC" w:themeFill="accent4" w:themeFillTint="33"/>
            <w:vAlign w:val="center"/>
          </w:tcPr>
          <w:p w14:paraId="209FC5C8" w14:textId="3D94D613" w:rsidR="00F322FE" w:rsidRPr="003B4B30" w:rsidRDefault="00F322FE" w:rsidP="004A06D9">
            <w:pPr>
              <w:widowControl w:val="0"/>
              <w:tabs>
                <w:tab w:val="left" w:pos="288"/>
                <w:tab w:val="left" w:pos="990"/>
              </w:tabs>
              <w:jc w:val="both"/>
            </w:pPr>
          </w:p>
        </w:tc>
        <w:tc>
          <w:tcPr>
            <w:tcW w:w="343" w:type="pct"/>
            <w:shd w:val="clear" w:color="auto" w:fill="FFF2CC" w:themeFill="accent4" w:themeFillTint="33"/>
            <w:vAlign w:val="center"/>
          </w:tcPr>
          <w:p w14:paraId="2C733F4E" w14:textId="19213FD2" w:rsidR="00F322FE" w:rsidRPr="003B4B30" w:rsidRDefault="00F322FE" w:rsidP="004A06D9">
            <w:pPr>
              <w:widowControl w:val="0"/>
              <w:tabs>
                <w:tab w:val="left" w:pos="990"/>
              </w:tabs>
              <w:jc w:val="center"/>
              <w:rPr>
                <w:bCs/>
              </w:rPr>
            </w:pPr>
            <w:r w:rsidRPr="003B4B30">
              <w:rPr>
                <w:bCs/>
              </w:rPr>
              <w:t>1.2</w:t>
            </w:r>
          </w:p>
        </w:tc>
      </w:tr>
      <w:tr w:rsidR="00ED3051" w:rsidRPr="003B4B30" w14:paraId="2DB758FC" w14:textId="77777777" w:rsidTr="00ED3051">
        <w:tc>
          <w:tcPr>
            <w:tcW w:w="405" w:type="pct"/>
            <w:shd w:val="clear" w:color="auto" w:fill="auto"/>
            <w:vAlign w:val="center"/>
          </w:tcPr>
          <w:p w14:paraId="14C9A567" w14:textId="6A46A2EB" w:rsidR="0042778F" w:rsidRPr="003B4B30" w:rsidRDefault="0042778F" w:rsidP="004A06D9">
            <w:pPr>
              <w:widowControl w:val="0"/>
              <w:tabs>
                <w:tab w:val="left" w:pos="993"/>
              </w:tabs>
              <w:jc w:val="center"/>
              <w:rPr>
                <w:b/>
                <w:bCs/>
              </w:rPr>
            </w:pPr>
            <w:r w:rsidRPr="003B4B30">
              <w:rPr>
                <w:b/>
                <w:bCs/>
                <w:lang w:val="vi-VN"/>
              </w:rPr>
              <w:t>6</w:t>
            </w:r>
          </w:p>
        </w:tc>
        <w:tc>
          <w:tcPr>
            <w:tcW w:w="1447" w:type="pct"/>
            <w:shd w:val="clear" w:color="auto" w:fill="auto"/>
          </w:tcPr>
          <w:p w14:paraId="16C0BE85" w14:textId="77777777" w:rsidR="0042778F" w:rsidRPr="003B4B30" w:rsidRDefault="0042778F" w:rsidP="004A06D9">
            <w:pPr>
              <w:widowControl w:val="0"/>
              <w:tabs>
                <w:tab w:val="left" w:pos="720"/>
              </w:tabs>
              <w:spacing w:before="120"/>
              <w:jc w:val="both"/>
              <w:rPr>
                <w:b/>
                <w:bCs/>
              </w:rPr>
            </w:pPr>
            <w:r w:rsidRPr="003B4B30">
              <w:rPr>
                <w:b/>
                <w:bCs/>
                <w:lang w:val="pt-BR"/>
              </w:rPr>
              <w:t xml:space="preserve">Seminar </w:t>
            </w:r>
            <w:r w:rsidRPr="003B4B30">
              <w:rPr>
                <w:b/>
                <w:bCs/>
                <w:lang w:val="vi-VN"/>
              </w:rPr>
              <w:t>3</w:t>
            </w:r>
          </w:p>
          <w:p w14:paraId="655149FA" w14:textId="77777777" w:rsidR="008C2977" w:rsidRPr="003B4B30" w:rsidRDefault="008C2977" w:rsidP="004A06D9">
            <w:pPr>
              <w:widowControl w:val="0"/>
              <w:tabs>
                <w:tab w:val="left" w:pos="720"/>
              </w:tabs>
              <w:spacing w:before="120"/>
              <w:jc w:val="both"/>
              <w:rPr>
                <w:b/>
                <w:bCs/>
              </w:rPr>
            </w:pPr>
          </w:p>
          <w:p w14:paraId="2724B9C8" w14:textId="02ADDE6C" w:rsidR="00A869EB" w:rsidRPr="003B4B30" w:rsidRDefault="007927DA" w:rsidP="004A06D9">
            <w:pPr>
              <w:pStyle w:val="ListParagraph"/>
              <w:widowControl w:val="0"/>
              <w:numPr>
                <w:ilvl w:val="0"/>
                <w:numId w:val="7"/>
              </w:numPr>
              <w:ind w:left="142" w:hanging="142"/>
              <w:jc w:val="both"/>
              <w:rPr>
                <w:lang w:val="pt-BR"/>
              </w:rPr>
            </w:pPr>
            <w:r w:rsidRPr="003B4B30">
              <w:rPr>
                <w:lang w:val="pt-BR"/>
              </w:rPr>
              <w:t>Các câu</w:t>
            </w:r>
            <w:r w:rsidR="00A869EB" w:rsidRPr="003B4B30">
              <w:rPr>
                <w:lang w:val="pt-BR"/>
              </w:rPr>
              <w:t xml:space="preserve"> hỏi lý thuyết về </w:t>
            </w:r>
            <w:r w:rsidR="00940267" w:rsidRPr="003B4B30">
              <w:rPr>
                <w:lang w:val="pt-BR"/>
              </w:rPr>
              <w:t>chương 2</w:t>
            </w:r>
          </w:p>
          <w:p w14:paraId="591A3ED7" w14:textId="77777777" w:rsidR="00A869EB" w:rsidRPr="003B4B30" w:rsidRDefault="00A869EB" w:rsidP="004A06D9">
            <w:pPr>
              <w:pStyle w:val="ListParagraph"/>
              <w:widowControl w:val="0"/>
              <w:numPr>
                <w:ilvl w:val="0"/>
                <w:numId w:val="7"/>
              </w:numPr>
              <w:ind w:left="142" w:hanging="142"/>
              <w:jc w:val="both"/>
              <w:rPr>
                <w:lang w:val="pt-BR"/>
              </w:rPr>
            </w:pPr>
            <w:r w:rsidRPr="003B4B30">
              <w:rPr>
                <w:lang w:val="pt-BR"/>
              </w:rPr>
              <w:t>Thực hành:</w:t>
            </w:r>
          </w:p>
          <w:p w14:paraId="5BFA0DB0" w14:textId="77777777" w:rsidR="00A869EB" w:rsidRPr="003B4B30" w:rsidRDefault="00A869EB" w:rsidP="004A06D9">
            <w:pPr>
              <w:pStyle w:val="ListParagraph"/>
              <w:widowControl w:val="0"/>
              <w:numPr>
                <w:ilvl w:val="1"/>
                <w:numId w:val="8"/>
              </w:numPr>
              <w:ind w:left="397" w:hanging="283"/>
              <w:jc w:val="both"/>
              <w:rPr>
                <w:lang w:val="pt-BR"/>
              </w:rPr>
            </w:pPr>
            <w:r w:rsidRPr="003B4B30">
              <w:rPr>
                <w:lang w:val="pt-BR"/>
              </w:rPr>
              <w:t>Mạng nơ ron nhân tạo</w:t>
            </w:r>
          </w:p>
          <w:p w14:paraId="753A2BD8" w14:textId="77777777" w:rsidR="00A869EB" w:rsidRPr="003B4B30" w:rsidRDefault="00A869EB" w:rsidP="004A06D9">
            <w:pPr>
              <w:pStyle w:val="ListParagraph"/>
              <w:widowControl w:val="0"/>
              <w:numPr>
                <w:ilvl w:val="1"/>
                <w:numId w:val="8"/>
              </w:numPr>
              <w:ind w:left="397" w:hanging="283"/>
              <w:jc w:val="both"/>
              <w:rPr>
                <w:lang w:val="pt-BR"/>
              </w:rPr>
            </w:pPr>
            <w:r w:rsidRPr="003B4B30">
              <w:rPr>
                <w:lang w:val="pt-BR"/>
              </w:rPr>
              <w:t>Các kỹ thuật học sâu</w:t>
            </w:r>
          </w:p>
          <w:p w14:paraId="16DB1326" w14:textId="4AD16CE3" w:rsidR="0042778F" w:rsidRPr="003B4B30" w:rsidRDefault="00A869EB" w:rsidP="004A06D9">
            <w:pPr>
              <w:pStyle w:val="ListParagraph"/>
              <w:widowControl w:val="0"/>
              <w:numPr>
                <w:ilvl w:val="1"/>
                <w:numId w:val="8"/>
              </w:numPr>
              <w:ind w:left="397" w:hanging="283"/>
              <w:jc w:val="both"/>
              <w:rPr>
                <w:lang w:val="pt-BR"/>
              </w:rPr>
            </w:pPr>
            <w:r w:rsidRPr="003B4B30">
              <w:rPr>
                <w:lang w:val="pt-BR"/>
              </w:rPr>
              <w:t xml:space="preserve"> Một số kỹ thuật học có giám sát khác</w:t>
            </w:r>
          </w:p>
        </w:tc>
        <w:tc>
          <w:tcPr>
            <w:tcW w:w="862" w:type="pct"/>
            <w:vAlign w:val="center"/>
          </w:tcPr>
          <w:p w14:paraId="579CC4EF" w14:textId="77777777" w:rsidR="006E4D5A" w:rsidRPr="003B4B30" w:rsidRDefault="006E4D5A" w:rsidP="004A06D9">
            <w:pPr>
              <w:widowControl w:val="0"/>
              <w:tabs>
                <w:tab w:val="num" w:pos="834"/>
              </w:tabs>
              <w:jc w:val="both"/>
            </w:pPr>
            <w:r w:rsidRPr="003B4B30">
              <w:t>[1] Chương 2, 3, 4, 5, 7;</w:t>
            </w:r>
          </w:p>
          <w:p w14:paraId="343BDFA3" w14:textId="77777777" w:rsidR="006E4D5A" w:rsidRPr="003B4B30" w:rsidRDefault="006E4D5A" w:rsidP="004A06D9">
            <w:pPr>
              <w:widowControl w:val="0"/>
              <w:tabs>
                <w:tab w:val="num" w:pos="834"/>
              </w:tabs>
              <w:jc w:val="both"/>
            </w:pPr>
            <w:r w:rsidRPr="003B4B30">
              <w:t>[2] Chapter 2, 3, 4, 5, 8, 9, 11, 12, 14, 15, 16;</w:t>
            </w:r>
          </w:p>
          <w:p w14:paraId="5F141757" w14:textId="77777777" w:rsidR="00E3373F" w:rsidRPr="003B4B30" w:rsidRDefault="006E4D5A" w:rsidP="004A06D9">
            <w:pPr>
              <w:widowControl w:val="0"/>
              <w:tabs>
                <w:tab w:val="num" w:pos="834"/>
              </w:tabs>
              <w:jc w:val="both"/>
            </w:pPr>
            <w:r w:rsidRPr="003B4B30">
              <w:t xml:space="preserve">[3] Chương 3; </w:t>
            </w:r>
          </w:p>
          <w:p w14:paraId="77FF4FBF" w14:textId="4E1E9DF4" w:rsidR="006E4D5A" w:rsidRPr="003B4B30" w:rsidRDefault="00E3373F" w:rsidP="004A06D9">
            <w:pPr>
              <w:widowControl w:val="0"/>
              <w:tabs>
                <w:tab w:val="num" w:pos="834"/>
              </w:tabs>
              <w:jc w:val="both"/>
            </w:pPr>
            <w:r w:rsidRPr="003B4B30">
              <w:t>[4] Chapter 2, 3, 6, 7, 8, 9,10,11,</w:t>
            </w:r>
            <w:r w:rsidR="006E4D5A" w:rsidRPr="003B4B30">
              <w:t>13;</w:t>
            </w:r>
          </w:p>
          <w:p w14:paraId="71C2F0A2" w14:textId="77777777" w:rsidR="003B68C8" w:rsidRPr="003B4B30" w:rsidRDefault="006E4D5A" w:rsidP="004A06D9">
            <w:pPr>
              <w:widowControl w:val="0"/>
              <w:tabs>
                <w:tab w:val="num" w:pos="834"/>
              </w:tabs>
              <w:spacing w:line="312" w:lineRule="auto"/>
              <w:jc w:val="both"/>
              <w:rPr>
                <w:sz w:val="22"/>
              </w:rPr>
            </w:pPr>
            <w:r w:rsidRPr="003B4B30">
              <w:t>[5] Chapter 2, 3, 4, 6, 7, 8, 10, 11</w:t>
            </w:r>
            <w:r w:rsidR="003B68C8" w:rsidRPr="003B4B30">
              <w:rPr>
                <w:sz w:val="22"/>
              </w:rPr>
              <w:t>;</w:t>
            </w:r>
          </w:p>
          <w:p w14:paraId="6D7A4B27" w14:textId="3E328D9A" w:rsidR="004C0701" w:rsidRPr="003B4B30" w:rsidRDefault="00E3373F" w:rsidP="004A06D9">
            <w:pPr>
              <w:widowControl w:val="0"/>
              <w:tabs>
                <w:tab w:val="num" w:pos="834"/>
              </w:tabs>
              <w:spacing w:line="312" w:lineRule="auto"/>
              <w:jc w:val="both"/>
              <w:rPr>
                <w:sz w:val="22"/>
              </w:rPr>
            </w:pPr>
            <w:r w:rsidRPr="003B4B30">
              <w:rPr>
                <w:sz w:val="22"/>
              </w:rPr>
              <w:t>[6</w:t>
            </w:r>
            <w:r w:rsidRPr="003B4B30">
              <w:t>]; [7]; [8]; [9];</w:t>
            </w:r>
            <w:r w:rsidR="00B3119E" w:rsidRPr="003B4B30">
              <w:t xml:space="preserve"> </w:t>
            </w:r>
            <w:r w:rsidRPr="003B4B30">
              <w:t>[10];</w:t>
            </w:r>
            <w:r w:rsidR="003B68C8" w:rsidRPr="003B4B30">
              <w:t>[11]; [12]; [13]</w:t>
            </w:r>
          </w:p>
        </w:tc>
        <w:tc>
          <w:tcPr>
            <w:tcW w:w="1151" w:type="pct"/>
            <w:shd w:val="clear" w:color="auto" w:fill="auto"/>
            <w:vAlign w:val="center"/>
          </w:tcPr>
          <w:p w14:paraId="7BBF9A5F" w14:textId="77777777" w:rsidR="0042778F" w:rsidRPr="003B4B30" w:rsidRDefault="0042778F" w:rsidP="004A06D9">
            <w:pPr>
              <w:widowControl w:val="0"/>
              <w:tabs>
                <w:tab w:val="left" w:pos="720"/>
              </w:tabs>
              <w:spacing w:before="120"/>
              <w:jc w:val="both"/>
              <w:rPr>
                <w:b/>
                <w:bCs/>
                <w:lang w:val="vi-VN"/>
              </w:rPr>
            </w:pPr>
            <w:r w:rsidRPr="003B4B30">
              <w:rPr>
                <w:b/>
                <w:bCs/>
                <w:lang w:val="pt-BR"/>
              </w:rPr>
              <w:t>Giảng viên</w:t>
            </w:r>
            <w:r w:rsidRPr="003B4B30">
              <w:rPr>
                <w:b/>
                <w:bCs/>
                <w:lang w:val="vi-VN"/>
              </w:rPr>
              <w:t>:</w:t>
            </w:r>
          </w:p>
          <w:p w14:paraId="009223EE" w14:textId="77777777" w:rsidR="0042778F" w:rsidRPr="003B4B30" w:rsidRDefault="0042778F" w:rsidP="004A06D9">
            <w:pPr>
              <w:pStyle w:val="ListParagraph"/>
              <w:widowControl w:val="0"/>
              <w:numPr>
                <w:ilvl w:val="0"/>
                <w:numId w:val="7"/>
              </w:numPr>
              <w:ind w:left="142" w:hanging="142"/>
              <w:jc w:val="both"/>
              <w:rPr>
                <w:lang w:val="pt-BR"/>
              </w:rPr>
            </w:pPr>
            <w:r w:rsidRPr="003B4B30">
              <w:rPr>
                <w:lang w:val="pt-BR"/>
              </w:rPr>
              <w:t>Nhắc lại một số lý thuyết</w:t>
            </w:r>
          </w:p>
          <w:p w14:paraId="017906DB" w14:textId="77777777" w:rsidR="0042778F" w:rsidRPr="003B4B30" w:rsidRDefault="0042778F" w:rsidP="004A06D9">
            <w:pPr>
              <w:pStyle w:val="ListParagraph"/>
              <w:widowControl w:val="0"/>
              <w:numPr>
                <w:ilvl w:val="0"/>
                <w:numId w:val="7"/>
              </w:numPr>
              <w:ind w:left="142" w:hanging="142"/>
              <w:jc w:val="both"/>
              <w:rPr>
                <w:lang w:val="pt-BR"/>
              </w:rPr>
            </w:pPr>
            <w:r w:rsidRPr="003B4B30">
              <w:rPr>
                <w:lang w:val="pt-BR"/>
              </w:rPr>
              <w:t>Hướng dẫn trả lời câu hỏi</w:t>
            </w:r>
          </w:p>
          <w:p w14:paraId="1B08A52D" w14:textId="2C1B6957" w:rsidR="0042778F" w:rsidRPr="003B4B30" w:rsidRDefault="0042778F" w:rsidP="004A06D9">
            <w:pPr>
              <w:pStyle w:val="ListParagraph"/>
              <w:widowControl w:val="0"/>
              <w:numPr>
                <w:ilvl w:val="0"/>
                <w:numId w:val="7"/>
              </w:numPr>
              <w:ind w:left="142" w:hanging="142"/>
              <w:jc w:val="both"/>
              <w:rPr>
                <w:lang w:val="pt-BR"/>
              </w:rPr>
            </w:pPr>
            <w:r w:rsidRPr="003B4B30">
              <w:rPr>
                <w:lang w:val="pt-BR"/>
              </w:rPr>
              <w:t>Hướng dẫn thực hành</w:t>
            </w:r>
          </w:p>
          <w:p w14:paraId="4728797C" w14:textId="1E0BE19F" w:rsidR="006F089C" w:rsidRPr="003B4B30" w:rsidRDefault="006F089C" w:rsidP="004A06D9">
            <w:pPr>
              <w:widowControl w:val="0"/>
              <w:jc w:val="both"/>
              <w:rPr>
                <w:lang w:val="pt-BR"/>
              </w:rPr>
            </w:pPr>
            <w:r w:rsidRPr="003B4B30">
              <w:rPr>
                <w:lang w:val="pt-BR"/>
              </w:rPr>
              <w:t>- Chữa bài thực hành</w:t>
            </w:r>
          </w:p>
          <w:p w14:paraId="7AFCE2B5" w14:textId="77777777" w:rsidR="00501756" w:rsidRPr="003B4B30" w:rsidRDefault="00501756" w:rsidP="004A06D9">
            <w:pPr>
              <w:widowControl w:val="0"/>
              <w:tabs>
                <w:tab w:val="left" w:pos="720"/>
              </w:tabs>
              <w:jc w:val="both"/>
              <w:rPr>
                <w:b/>
                <w:bCs/>
                <w:lang w:val="pt-BR"/>
              </w:rPr>
            </w:pPr>
          </w:p>
          <w:p w14:paraId="35B5755E" w14:textId="77777777" w:rsidR="0042778F" w:rsidRPr="003B4B30" w:rsidRDefault="0042778F" w:rsidP="004A06D9">
            <w:pPr>
              <w:widowControl w:val="0"/>
              <w:tabs>
                <w:tab w:val="left" w:pos="720"/>
              </w:tabs>
              <w:jc w:val="both"/>
              <w:rPr>
                <w:b/>
                <w:bCs/>
                <w:lang w:val="vi-VN"/>
              </w:rPr>
            </w:pPr>
            <w:r w:rsidRPr="003B4B30">
              <w:rPr>
                <w:b/>
                <w:bCs/>
                <w:lang w:val="pt-BR"/>
              </w:rPr>
              <w:t>Sinh viên</w:t>
            </w:r>
            <w:r w:rsidRPr="003B4B30">
              <w:rPr>
                <w:b/>
                <w:bCs/>
                <w:lang w:val="vi-VN"/>
              </w:rPr>
              <w:t>:</w:t>
            </w:r>
          </w:p>
          <w:p w14:paraId="0D646351" w14:textId="77777777" w:rsidR="0042778F" w:rsidRPr="003B4B30" w:rsidRDefault="0042778F" w:rsidP="004A06D9">
            <w:pPr>
              <w:pStyle w:val="ListParagraph"/>
              <w:widowControl w:val="0"/>
              <w:numPr>
                <w:ilvl w:val="0"/>
                <w:numId w:val="7"/>
              </w:numPr>
              <w:ind w:left="142" w:hanging="142"/>
              <w:jc w:val="both"/>
              <w:rPr>
                <w:lang w:val="pt-BR"/>
              </w:rPr>
            </w:pPr>
            <w:r w:rsidRPr="003B4B30">
              <w:rPr>
                <w:lang w:val="pt-BR"/>
              </w:rPr>
              <w:t>Đọc tài liệu trước</w:t>
            </w:r>
          </w:p>
          <w:p w14:paraId="5F42D338" w14:textId="32A4FEC8" w:rsidR="0042778F" w:rsidRPr="003B4B30" w:rsidRDefault="0042778F" w:rsidP="004A06D9">
            <w:pPr>
              <w:pStyle w:val="ListParagraph"/>
              <w:widowControl w:val="0"/>
              <w:numPr>
                <w:ilvl w:val="0"/>
                <w:numId w:val="7"/>
              </w:numPr>
              <w:ind w:left="142" w:hanging="142"/>
              <w:jc w:val="both"/>
              <w:rPr>
                <w:lang w:val="pt-BR"/>
              </w:rPr>
            </w:pPr>
            <w:r w:rsidRPr="003B4B30">
              <w:rPr>
                <w:lang w:val="pt-BR"/>
              </w:rPr>
              <w:t>Theo dõi các bước thực hành</w:t>
            </w:r>
          </w:p>
          <w:p w14:paraId="21ADFF69" w14:textId="6636FC7C" w:rsidR="0042778F" w:rsidRPr="003B4B30" w:rsidRDefault="0042778F" w:rsidP="004A06D9">
            <w:pPr>
              <w:pStyle w:val="ListParagraph"/>
              <w:widowControl w:val="0"/>
              <w:numPr>
                <w:ilvl w:val="0"/>
                <w:numId w:val="7"/>
              </w:numPr>
              <w:ind w:left="142" w:hanging="142"/>
              <w:jc w:val="both"/>
              <w:rPr>
                <w:lang w:val="pt-BR"/>
              </w:rPr>
            </w:pPr>
            <w:r w:rsidRPr="003B4B30">
              <w:rPr>
                <w:lang w:val="pt-BR"/>
              </w:rPr>
              <w:t>Làm bài</w:t>
            </w:r>
            <w:r w:rsidR="00ED4509" w:rsidRPr="003B4B30">
              <w:rPr>
                <w:lang w:val="pt-BR"/>
              </w:rPr>
              <w:t xml:space="preserve"> </w:t>
            </w:r>
            <w:r w:rsidRPr="003B4B30">
              <w:rPr>
                <w:lang w:val="pt-BR"/>
              </w:rPr>
              <w:t>thực hành</w:t>
            </w:r>
          </w:p>
          <w:p w14:paraId="2B2C207C" w14:textId="77777777" w:rsidR="0042778F" w:rsidRPr="003B4B30" w:rsidRDefault="0042778F" w:rsidP="004A06D9">
            <w:pPr>
              <w:pStyle w:val="ListParagraph"/>
              <w:widowControl w:val="0"/>
              <w:numPr>
                <w:ilvl w:val="0"/>
                <w:numId w:val="7"/>
              </w:numPr>
              <w:ind w:left="142" w:hanging="142"/>
              <w:jc w:val="both"/>
              <w:rPr>
                <w:lang w:val="pt-BR"/>
              </w:rPr>
            </w:pPr>
            <w:r w:rsidRPr="003B4B30">
              <w:rPr>
                <w:lang w:val="pt-BR"/>
              </w:rPr>
              <w:t>Tham gia thảo luận</w:t>
            </w:r>
          </w:p>
          <w:p w14:paraId="07A219C6" w14:textId="6A92A787" w:rsidR="0042778F" w:rsidRPr="003B4B30" w:rsidRDefault="0042778F" w:rsidP="004A06D9">
            <w:pPr>
              <w:pStyle w:val="ListParagraph"/>
              <w:widowControl w:val="0"/>
              <w:numPr>
                <w:ilvl w:val="0"/>
                <w:numId w:val="7"/>
              </w:numPr>
              <w:ind w:left="142" w:hanging="142"/>
              <w:jc w:val="both"/>
              <w:rPr>
                <w:lang w:val="pt-BR"/>
              </w:rPr>
            </w:pPr>
            <w:r w:rsidRPr="003B4B30">
              <w:rPr>
                <w:lang w:val="pt-BR"/>
              </w:rPr>
              <w:t xml:space="preserve">Tham gia chữa </w:t>
            </w:r>
            <w:r w:rsidR="00ED4509" w:rsidRPr="003B4B30">
              <w:rPr>
                <w:lang w:val="pt-BR"/>
              </w:rPr>
              <w:t xml:space="preserve">bài </w:t>
            </w:r>
            <w:r w:rsidRPr="003B4B30">
              <w:rPr>
                <w:lang w:val="pt-BR"/>
              </w:rPr>
              <w:t>thực hành</w:t>
            </w:r>
          </w:p>
        </w:tc>
        <w:tc>
          <w:tcPr>
            <w:tcW w:w="791" w:type="pct"/>
            <w:shd w:val="clear" w:color="auto" w:fill="auto"/>
            <w:vAlign w:val="center"/>
          </w:tcPr>
          <w:p w14:paraId="4BC8C638" w14:textId="77777777" w:rsidR="0042778F" w:rsidRPr="003B4B30" w:rsidRDefault="0042778F" w:rsidP="004A06D9">
            <w:pPr>
              <w:pStyle w:val="ListParagraph"/>
              <w:widowControl w:val="0"/>
              <w:numPr>
                <w:ilvl w:val="0"/>
                <w:numId w:val="7"/>
              </w:numPr>
              <w:ind w:left="142" w:hanging="142"/>
              <w:jc w:val="both"/>
              <w:rPr>
                <w:lang w:val="pt-BR"/>
              </w:rPr>
            </w:pPr>
            <w:r w:rsidRPr="003B4B30">
              <w:rPr>
                <w:lang w:val="pt-BR"/>
              </w:rPr>
              <w:t>Điểm danh</w:t>
            </w:r>
          </w:p>
          <w:p w14:paraId="70691ED8" w14:textId="7CBE37CD" w:rsidR="0042778F" w:rsidRPr="003B4B30" w:rsidRDefault="0042778F" w:rsidP="004A06D9">
            <w:pPr>
              <w:pStyle w:val="ListParagraph"/>
              <w:widowControl w:val="0"/>
              <w:numPr>
                <w:ilvl w:val="0"/>
                <w:numId w:val="7"/>
              </w:numPr>
              <w:ind w:left="142" w:hanging="142"/>
              <w:jc w:val="both"/>
              <w:rPr>
                <w:lang w:val="pt-BR"/>
              </w:rPr>
            </w:pPr>
            <w:r w:rsidRPr="003B4B30">
              <w:rPr>
                <w:lang w:val="pt-BR"/>
              </w:rPr>
              <w:t xml:space="preserve">Trả lời câu hỏi trong Seminar </w:t>
            </w:r>
            <w:r w:rsidR="000F15F5" w:rsidRPr="003B4B30">
              <w:rPr>
                <w:lang w:val="pt-BR"/>
              </w:rPr>
              <w:t>3</w:t>
            </w:r>
          </w:p>
          <w:p w14:paraId="70C3651E" w14:textId="1731C98D" w:rsidR="0042778F" w:rsidRPr="003B4B30" w:rsidRDefault="0042778F" w:rsidP="004A06D9">
            <w:pPr>
              <w:pStyle w:val="ListParagraph"/>
              <w:widowControl w:val="0"/>
              <w:numPr>
                <w:ilvl w:val="0"/>
                <w:numId w:val="7"/>
              </w:numPr>
              <w:ind w:left="142" w:hanging="142"/>
              <w:jc w:val="both"/>
            </w:pPr>
            <w:r w:rsidRPr="003B4B30">
              <w:rPr>
                <w:lang w:val="pt-BR"/>
              </w:rPr>
              <w:t xml:space="preserve">Làm bài thực hành  </w:t>
            </w:r>
          </w:p>
        </w:tc>
        <w:tc>
          <w:tcPr>
            <w:tcW w:w="343" w:type="pct"/>
            <w:vAlign w:val="center"/>
          </w:tcPr>
          <w:p w14:paraId="7D697A95" w14:textId="77777777" w:rsidR="0042778F" w:rsidRPr="003B4B30" w:rsidRDefault="0042778F" w:rsidP="004A06D9">
            <w:pPr>
              <w:widowControl w:val="0"/>
              <w:tabs>
                <w:tab w:val="num" w:pos="834"/>
              </w:tabs>
              <w:jc w:val="center"/>
            </w:pPr>
            <w:r w:rsidRPr="003B4B30">
              <w:t>1.2</w:t>
            </w:r>
          </w:p>
          <w:p w14:paraId="5290AB20" w14:textId="77777777" w:rsidR="0042778F" w:rsidRPr="003B4B30" w:rsidRDefault="0042778F" w:rsidP="004A06D9">
            <w:pPr>
              <w:widowControl w:val="0"/>
              <w:tabs>
                <w:tab w:val="num" w:pos="834"/>
              </w:tabs>
              <w:jc w:val="center"/>
            </w:pPr>
            <w:r w:rsidRPr="003B4B30">
              <w:t>2.1</w:t>
            </w:r>
          </w:p>
          <w:p w14:paraId="1301D45A" w14:textId="77777777" w:rsidR="0042778F" w:rsidRPr="003B4B30" w:rsidRDefault="0042778F" w:rsidP="004A06D9">
            <w:pPr>
              <w:widowControl w:val="0"/>
              <w:tabs>
                <w:tab w:val="num" w:pos="834"/>
              </w:tabs>
              <w:jc w:val="center"/>
            </w:pPr>
            <w:r w:rsidRPr="003B4B30">
              <w:t>2.2</w:t>
            </w:r>
          </w:p>
          <w:p w14:paraId="483C3F7C" w14:textId="77777777" w:rsidR="0042778F" w:rsidRPr="003B4B30" w:rsidRDefault="0042778F" w:rsidP="004A06D9">
            <w:pPr>
              <w:widowControl w:val="0"/>
              <w:tabs>
                <w:tab w:val="num" w:pos="834"/>
              </w:tabs>
              <w:jc w:val="center"/>
            </w:pPr>
            <w:r w:rsidRPr="003B4B30">
              <w:t>3.1</w:t>
            </w:r>
          </w:p>
          <w:p w14:paraId="4A5C5A21" w14:textId="77777777" w:rsidR="0042778F" w:rsidRPr="003B4B30" w:rsidRDefault="0042778F" w:rsidP="004A06D9">
            <w:pPr>
              <w:widowControl w:val="0"/>
              <w:tabs>
                <w:tab w:val="num" w:pos="834"/>
              </w:tabs>
              <w:jc w:val="center"/>
            </w:pPr>
            <w:r w:rsidRPr="003B4B30">
              <w:t>3.2</w:t>
            </w:r>
          </w:p>
          <w:p w14:paraId="130B25D7" w14:textId="53FA74E9" w:rsidR="0042778F" w:rsidRPr="003B4B30" w:rsidRDefault="0042778F" w:rsidP="004A06D9">
            <w:pPr>
              <w:widowControl w:val="0"/>
              <w:tabs>
                <w:tab w:val="left" w:pos="288"/>
                <w:tab w:val="left" w:pos="990"/>
              </w:tabs>
              <w:jc w:val="center"/>
            </w:pPr>
            <w:r w:rsidRPr="003B4B30">
              <w:t>3.3</w:t>
            </w:r>
          </w:p>
        </w:tc>
      </w:tr>
      <w:tr w:rsidR="00ED3051" w:rsidRPr="003B4B30" w14:paraId="0BE623B8" w14:textId="77777777" w:rsidTr="00ED3051">
        <w:trPr>
          <w:trHeight w:val="414"/>
        </w:trPr>
        <w:tc>
          <w:tcPr>
            <w:tcW w:w="405" w:type="pct"/>
            <w:shd w:val="clear" w:color="auto" w:fill="FFF2CC" w:themeFill="accent4" w:themeFillTint="33"/>
            <w:vAlign w:val="center"/>
          </w:tcPr>
          <w:p w14:paraId="48057B7F" w14:textId="016DA6F3" w:rsidR="00C60951" w:rsidRPr="003B4B30" w:rsidRDefault="00C60951" w:rsidP="004A06D9">
            <w:pPr>
              <w:widowControl w:val="0"/>
              <w:tabs>
                <w:tab w:val="left" w:pos="993"/>
              </w:tabs>
              <w:jc w:val="center"/>
              <w:rPr>
                <w:b/>
                <w:bCs/>
              </w:rPr>
            </w:pPr>
            <w:r w:rsidRPr="003B4B30">
              <w:rPr>
                <w:b/>
                <w:bCs/>
              </w:rPr>
              <w:t>7</w:t>
            </w:r>
          </w:p>
        </w:tc>
        <w:tc>
          <w:tcPr>
            <w:tcW w:w="1447" w:type="pct"/>
            <w:shd w:val="clear" w:color="auto" w:fill="FFF2CC" w:themeFill="accent4" w:themeFillTint="33"/>
            <w:vAlign w:val="center"/>
          </w:tcPr>
          <w:p w14:paraId="670AF98E" w14:textId="1A420979" w:rsidR="00C60951" w:rsidRPr="003B4B30" w:rsidRDefault="00C60951" w:rsidP="004A06D9">
            <w:pPr>
              <w:widowControl w:val="0"/>
              <w:spacing w:before="120"/>
              <w:jc w:val="both"/>
              <w:rPr>
                <w:b/>
              </w:rPr>
            </w:pPr>
            <w:r w:rsidRPr="003B4B30">
              <w:rPr>
                <w:b/>
              </w:rPr>
              <w:t>Lecture 4</w:t>
            </w:r>
          </w:p>
          <w:p w14:paraId="17B214F6" w14:textId="77777777" w:rsidR="00C60951" w:rsidRPr="003B4B30" w:rsidRDefault="00C60951" w:rsidP="004A06D9">
            <w:pPr>
              <w:widowControl w:val="0"/>
              <w:jc w:val="both"/>
              <w:rPr>
                <w:b/>
              </w:rPr>
            </w:pPr>
          </w:p>
          <w:p w14:paraId="702F5BAD" w14:textId="77777777" w:rsidR="00E06A9B" w:rsidRPr="003B4B30" w:rsidRDefault="00E06A9B" w:rsidP="004A06D9">
            <w:pPr>
              <w:widowControl w:val="0"/>
              <w:jc w:val="both"/>
              <w:rPr>
                <w:b/>
                <w:i/>
              </w:rPr>
            </w:pPr>
            <w:r w:rsidRPr="003B4B30">
              <w:rPr>
                <w:b/>
                <w:i/>
              </w:rPr>
              <w:t>Chương 3: Các phương pháp học không giám sát</w:t>
            </w:r>
          </w:p>
          <w:p w14:paraId="63DCE1AC" w14:textId="77777777" w:rsidR="00E06A9B" w:rsidRPr="003B4B30" w:rsidRDefault="00E06A9B" w:rsidP="004A06D9">
            <w:pPr>
              <w:widowControl w:val="0"/>
              <w:numPr>
                <w:ilvl w:val="1"/>
                <w:numId w:val="17"/>
              </w:numPr>
              <w:tabs>
                <w:tab w:val="clear" w:pos="1140"/>
                <w:tab w:val="num" w:pos="5"/>
              </w:tabs>
              <w:spacing w:before="120"/>
              <w:ind w:left="431" w:hanging="425"/>
              <w:jc w:val="both"/>
              <w:rPr>
                <w:b/>
                <w:bCs/>
              </w:rPr>
            </w:pPr>
            <w:r w:rsidRPr="003B4B30">
              <w:rPr>
                <w:b/>
                <w:bCs/>
              </w:rPr>
              <w:t>Giới thiệu</w:t>
            </w:r>
          </w:p>
          <w:p w14:paraId="2BCA7DFE" w14:textId="77777777" w:rsidR="00E06A9B" w:rsidRPr="003B4B30" w:rsidRDefault="00E06A9B" w:rsidP="004A06D9">
            <w:pPr>
              <w:widowControl w:val="0"/>
              <w:numPr>
                <w:ilvl w:val="1"/>
                <w:numId w:val="17"/>
              </w:numPr>
              <w:tabs>
                <w:tab w:val="clear" w:pos="1140"/>
                <w:tab w:val="num" w:pos="5"/>
              </w:tabs>
              <w:ind w:left="431" w:hanging="425"/>
              <w:jc w:val="both"/>
              <w:rPr>
                <w:b/>
                <w:bCs/>
              </w:rPr>
            </w:pPr>
            <w:r w:rsidRPr="003B4B30">
              <w:rPr>
                <w:b/>
                <w:bCs/>
              </w:rPr>
              <w:t>Giảm chiều dữ liệu</w:t>
            </w:r>
          </w:p>
          <w:p w14:paraId="12505271" w14:textId="77777777" w:rsidR="00E06A9B" w:rsidRPr="003B4B30" w:rsidRDefault="00E06A9B" w:rsidP="004A06D9">
            <w:pPr>
              <w:widowControl w:val="0"/>
              <w:numPr>
                <w:ilvl w:val="2"/>
                <w:numId w:val="17"/>
              </w:numPr>
              <w:tabs>
                <w:tab w:val="clear" w:pos="2160"/>
                <w:tab w:val="num" w:pos="0"/>
              </w:tabs>
              <w:ind w:left="714" w:hanging="709"/>
              <w:jc w:val="both"/>
            </w:pPr>
            <w:r w:rsidRPr="003B4B30">
              <w:t>Phân tích thành phần chính (PCA)</w:t>
            </w:r>
          </w:p>
          <w:p w14:paraId="2E77725F" w14:textId="77777777" w:rsidR="00E06A9B" w:rsidRPr="003B4B30" w:rsidRDefault="00E06A9B" w:rsidP="004A06D9">
            <w:pPr>
              <w:widowControl w:val="0"/>
              <w:numPr>
                <w:ilvl w:val="2"/>
                <w:numId w:val="17"/>
              </w:numPr>
              <w:tabs>
                <w:tab w:val="clear" w:pos="2160"/>
                <w:tab w:val="num" w:pos="0"/>
              </w:tabs>
              <w:ind w:left="714" w:hanging="709"/>
              <w:jc w:val="both"/>
            </w:pPr>
            <w:r w:rsidRPr="003B4B30">
              <w:t>Phân tích thành phần độc lập (ICA)</w:t>
            </w:r>
          </w:p>
          <w:p w14:paraId="376B7EA1" w14:textId="77777777" w:rsidR="00E06A9B" w:rsidRPr="003B4B30" w:rsidRDefault="00E06A9B" w:rsidP="004A06D9">
            <w:pPr>
              <w:widowControl w:val="0"/>
              <w:numPr>
                <w:ilvl w:val="2"/>
                <w:numId w:val="17"/>
              </w:numPr>
              <w:tabs>
                <w:tab w:val="clear" w:pos="2160"/>
                <w:tab w:val="num" w:pos="0"/>
              </w:tabs>
              <w:ind w:left="714" w:hanging="709"/>
              <w:jc w:val="both"/>
            </w:pPr>
            <w:r w:rsidRPr="003B4B30">
              <w:t>Phân tích đặc trưng tuyến tính (</w:t>
            </w:r>
            <w:hyperlink r:id="rId10" w:history="1">
              <w:r w:rsidRPr="003B4B30">
                <w:t>LDA)</w:t>
              </w:r>
            </w:hyperlink>
          </w:p>
          <w:p w14:paraId="155FA1FD" w14:textId="243E485A" w:rsidR="00C60951" w:rsidRPr="003B4B30" w:rsidRDefault="00E06A9B" w:rsidP="004A06D9">
            <w:pPr>
              <w:widowControl w:val="0"/>
              <w:numPr>
                <w:ilvl w:val="2"/>
                <w:numId w:val="17"/>
              </w:numPr>
              <w:tabs>
                <w:tab w:val="clear" w:pos="2160"/>
                <w:tab w:val="num" w:pos="0"/>
              </w:tabs>
              <w:ind w:left="714" w:hanging="709"/>
              <w:jc w:val="both"/>
              <w:rPr>
                <w:lang w:val="nb-NO"/>
              </w:rPr>
            </w:pPr>
            <w:r w:rsidRPr="003B4B30">
              <w:rPr>
                <w:lang w:val="nb-NO"/>
              </w:rPr>
              <w:t>Giải thuật di truyền</w:t>
            </w:r>
            <w:r w:rsidR="0011242A" w:rsidRPr="003B4B30">
              <w:rPr>
                <w:lang w:val="nb-NO"/>
              </w:rPr>
              <w:t xml:space="preserve"> (GA)</w:t>
            </w:r>
          </w:p>
        </w:tc>
        <w:tc>
          <w:tcPr>
            <w:tcW w:w="862" w:type="pct"/>
            <w:shd w:val="clear" w:color="auto" w:fill="FFF2CC" w:themeFill="accent4" w:themeFillTint="33"/>
            <w:vAlign w:val="center"/>
          </w:tcPr>
          <w:p w14:paraId="702BCCFD" w14:textId="77777777" w:rsidR="004C0701" w:rsidRPr="003B4B30" w:rsidRDefault="004C0701" w:rsidP="004A06D9">
            <w:pPr>
              <w:widowControl w:val="0"/>
              <w:tabs>
                <w:tab w:val="num" w:pos="834"/>
              </w:tabs>
              <w:jc w:val="center"/>
            </w:pPr>
          </w:p>
          <w:p w14:paraId="4285DC0D" w14:textId="598E4F89" w:rsidR="00CB22AD" w:rsidRPr="003B4B30" w:rsidRDefault="00CB22AD" w:rsidP="004A06D9">
            <w:pPr>
              <w:widowControl w:val="0"/>
              <w:tabs>
                <w:tab w:val="num" w:pos="834"/>
              </w:tabs>
              <w:jc w:val="both"/>
            </w:pPr>
            <w:r w:rsidRPr="003B4B30">
              <w:t>[1] Chương 6, 8, 9, 10;</w:t>
            </w:r>
          </w:p>
          <w:p w14:paraId="2457ABAD" w14:textId="7089C1DF" w:rsidR="00CB22AD" w:rsidRPr="003B4B30" w:rsidRDefault="00CB22AD" w:rsidP="004A06D9">
            <w:pPr>
              <w:widowControl w:val="0"/>
              <w:tabs>
                <w:tab w:val="num" w:pos="834"/>
              </w:tabs>
              <w:jc w:val="both"/>
            </w:pPr>
            <w:r w:rsidRPr="003B4B30">
              <w:t>[2] Chapter 7, 10, 17, 18;</w:t>
            </w:r>
          </w:p>
          <w:p w14:paraId="5261D43A" w14:textId="6FDF74E1" w:rsidR="00CB22AD" w:rsidRPr="003B4B30" w:rsidRDefault="00CB22AD" w:rsidP="004A06D9">
            <w:pPr>
              <w:widowControl w:val="0"/>
              <w:tabs>
                <w:tab w:val="num" w:pos="834"/>
              </w:tabs>
              <w:jc w:val="both"/>
            </w:pPr>
            <w:r w:rsidRPr="003B4B30">
              <w:t>[3] Chương 2;</w:t>
            </w:r>
          </w:p>
          <w:p w14:paraId="0E17A0BF" w14:textId="1CAB5220" w:rsidR="00CB22AD" w:rsidRPr="003B4B30" w:rsidRDefault="00CB22AD" w:rsidP="004A06D9">
            <w:pPr>
              <w:widowControl w:val="0"/>
              <w:tabs>
                <w:tab w:val="num" w:pos="834"/>
              </w:tabs>
              <w:jc w:val="both"/>
            </w:pPr>
            <w:r w:rsidRPr="003B4B30">
              <w:t>[4] Chapter 12, 16, 18;</w:t>
            </w:r>
          </w:p>
          <w:p w14:paraId="10D61B23" w14:textId="36952DA2" w:rsidR="00C60951" w:rsidRPr="003B4B30" w:rsidRDefault="00CB22AD" w:rsidP="004A06D9">
            <w:pPr>
              <w:widowControl w:val="0"/>
              <w:tabs>
                <w:tab w:val="left" w:pos="993"/>
              </w:tabs>
              <w:jc w:val="both"/>
            </w:pPr>
            <w:r w:rsidRPr="003B4B30">
              <w:t>[5] Chapter 9, 12, 13</w:t>
            </w:r>
          </w:p>
        </w:tc>
        <w:tc>
          <w:tcPr>
            <w:tcW w:w="1151" w:type="pct"/>
            <w:shd w:val="clear" w:color="auto" w:fill="FFF2CC" w:themeFill="accent4" w:themeFillTint="33"/>
          </w:tcPr>
          <w:p w14:paraId="69F093C3" w14:textId="77777777" w:rsidR="00C60951" w:rsidRPr="003B4B30" w:rsidRDefault="00C60951" w:rsidP="004A06D9">
            <w:pPr>
              <w:widowControl w:val="0"/>
              <w:tabs>
                <w:tab w:val="left" w:pos="720"/>
              </w:tabs>
              <w:spacing w:before="120"/>
              <w:jc w:val="both"/>
              <w:rPr>
                <w:b/>
                <w:bCs/>
                <w:lang w:val="vi-VN"/>
              </w:rPr>
            </w:pPr>
            <w:r w:rsidRPr="003B4B30">
              <w:rPr>
                <w:b/>
                <w:bCs/>
                <w:lang w:val="pt-BR"/>
              </w:rPr>
              <w:t>Giảng viên</w:t>
            </w:r>
            <w:r w:rsidRPr="003B4B30">
              <w:rPr>
                <w:b/>
                <w:bCs/>
                <w:lang w:val="vi-VN"/>
              </w:rPr>
              <w:t>:</w:t>
            </w:r>
          </w:p>
          <w:p w14:paraId="4D61A1FD" w14:textId="777BC6AF" w:rsidR="00C60951" w:rsidRPr="003B4B30" w:rsidRDefault="00C60951" w:rsidP="004A06D9">
            <w:pPr>
              <w:pStyle w:val="ListParagraph"/>
              <w:widowControl w:val="0"/>
              <w:numPr>
                <w:ilvl w:val="0"/>
                <w:numId w:val="7"/>
              </w:numPr>
              <w:ind w:left="142" w:hanging="142"/>
              <w:jc w:val="both"/>
              <w:rPr>
                <w:lang w:val="pt-BR"/>
              </w:rPr>
            </w:pPr>
            <w:r w:rsidRPr="003B4B30">
              <w:rPr>
                <w:lang w:val="pt-BR"/>
              </w:rPr>
              <w:t>Giảng lý thuyết</w:t>
            </w:r>
          </w:p>
          <w:p w14:paraId="3590544E" w14:textId="355F7913" w:rsidR="00C60951" w:rsidRPr="003B4B30" w:rsidRDefault="00C60951" w:rsidP="004A06D9">
            <w:pPr>
              <w:pStyle w:val="ListParagraph"/>
              <w:widowControl w:val="0"/>
              <w:numPr>
                <w:ilvl w:val="0"/>
                <w:numId w:val="7"/>
              </w:numPr>
              <w:ind w:left="142" w:hanging="142"/>
              <w:jc w:val="both"/>
              <w:rPr>
                <w:lang w:val="pt-BR"/>
              </w:rPr>
            </w:pPr>
            <w:r w:rsidRPr="003B4B30">
              <w:rPr>
                <w:lang w:val="pt-BR"/>
              </w:rPr>
              <w:t>Giới thiệu ví dụ</w:t>
            </w:r>
          </w:p>
          <w:p w14:paraId="7CFF15AA" w14:textId="77777777" w:rsidR="00C60951" w:rsidRPr="003B4B30" w:rsidRDefault="00C60951" w:rsidP="004A06D9">
            <w:pPr>
              <w:widowControl w:val="0"/>
              <w:tabs>
                <w:tab w:val="left" w:pos="720"/>
              </w:tabs>
              <w:jc w:val="both"/>
              <w:rPr>
                <w:b/>
                <w:bCs/>
                <w:lang w:val="vi-VN"/>
              </w:rPr>
            </w:pPr>
            <w:r w:rsidRPr="003B4B30">
              <w:rPr>
                <w:b/>
                <w:bCs/>
                <w:lang w:val="pt-BR"/>
              </w:rPr>
              <w:t>Sinh viên</w:t>
            </w:r>
            <w:r w:rsidRPr="003B4B30">
              <w:rPr>
                <w:b/>
                <w:bCs/>
                <w:lang w:val="vi-VN"/>
              </w:rPr>
              <w:t>:</w:t>
            </w:r>
          </w:p>
          <w:p w14:paraId="60EF1916" w14:textId="6D692EA7" w:rsidR="00C60951" w:rsidRPr="003B4B30" w:rsidRDefault="00C60951" w:rsidP="004A06D9">
            <w:pPr>
              <w:pStyle w:val="ListParagraph"/>
              <w:widowControl w:val="0"/>
              <w:numPr>
                <w:ilvl w:val="0"/>
                <w:numId w:val="7"/>
              </w:numPr>
              <w:ind w:left="142" w:hanging="142"/>
              <w:jc w:val="both"/>
              <w:rPr>
                <w:lang w:val="pt-BR"/>
              </w:rPr>
            </w:pPr>
            <w:r w:rsidRPr="003B4B30">
              <w:rPr>
                <w:lang w:val="pt-BR"/>
              </w:rPr>
              <w:t>Đọc tài liệu trước</w:t>
            </w:r>
          </w:p>
          <w:p w14:paraId="4FA2446C" w14:textId="7BD27B2D" w:rsidR="00C60951" w:rsidRPr="003B4B30" w:rsidRDefault="00C60951" w:rsidP="004A06D9">
            <w:pPr>
              <w:pStyle w:val="ListParagraph"/>
              <w:widowControl w:val="0"/>
              <w:numPr>
                <w:ilvl w:val="0"/>
                <w:numId w:val="7"/>
              </w:numPr>
              <w:ind w:left="142" w:hanging="142"/>
              <w:jc w:val="both"/>
              <w:rPr>
                <w:lang w:val="pt-BR"/>
              </w:rPr>
            </w:pPr>
            <w:r w:rsidRPr="003B4B30">
              <w:rPr>
                <w:lang w:val="pt-BR"/>
              </w:rPr>
              <w:t>Xem trước các ví dụ</w:t>
            </w:r>
          </w:p>
          <w:p w14:paraId="00DBD859" w14:textId="3DD936E8" w:rsidR="00C60951" w:rsidRPr="003B4B30" w:rsidRDefault="00C60951" w:rsidP="004A06D9">
            <w:pPr>
              <w:pStyle w:val="ListParagraph"/>
              <w:widowControl w:val="0"/>
              <w:numPr>
                <w:ilvl w:val="0"/>
                <w:numId w:val="7"/>
              </w:numPr>
              <w:ind w:left="142" w:hanging="142"/>
              <w:jc w:val="both"/>
            </w:pPr>
            <w:r w:rsidRPr="003B4B30">
              <w:rPr>
                <w:lang w:val="pt-BR"/>
              </w:rPr>
              <w:t>Làm bài tập được yêu cầu</w:t>
            </w:r>
          </w:p>
        </w:tc>
        <w:tc>
          <w:tcPr>
            <w:tcW w:w="791" w:type="pct"/>
            <w:shd w:val="clear" w:color="auto" w:fill="FFF2CC" w:themeFill="accent4" w:themeFillTint="33"/>
            <w:vAlign w:val="center"/>
          </w:tcPr>
          <w:p w14:paraId="0D077E84" w14:textId="77777777" w:rsidR="00C60951" w:rsidRPr="003B4B30" w:rsidRDefault="00C60951" w:rsidP="004A06D9">
            <w:pPr>
              <w:widowControl w:val="0"/>
              <w:tabs>
                <w:tab w:val="left" w:pos="288"/>
                <w:tab w:val="left" w:pos="990"/>
              </w:tabs>
              <w:jc w:val="both"/>
            </w:pPr>
          </w:p>
        </w:tc>
        <w:tc>
          <w:tcPr>
            <w:tcW w:w="343" w:type="pct"/>
            <w:shd w:val="clear" w:color="auto" w:fill="FFF2CC" w:themeFill="accent4" w:themeFillTint="33"/>
            <w:vAlign w:val="center"/>
          </w:tcPr>
          <w:p w14:paraId="29469C88" w14:textId="77777777" w:rsidR="0082085D" w:rsidRPr="003B4B30" w:rsidRDefault="0082085D" w:rsidP="004A06D9">
            <w:pPr>
              <w:widowControl w:val="0"/>
              <w:tabs>
                <w:tab w:val="left" w:pos="288"/>
                <w:tab w:val="left" w:pos="990"/>
              </w:tabs>
              <w:jc w:val="center"/>
              <w:rPr>
                <w:bCs/>
              </w:rPr>
            </w:pPr>
          </w:p>
          <w:p w14:paraId="738D398F" w14:textId="7CF1EA25" w:rsidR="00C60951" w:rsidRPr="003B4B30" w:rsidRDefault="00C60951" w:rsidP="004A06D9">
            <w:pPr>
              <w:widowControl w:val="0"/>
              <w:tabs>
                <w:tab w:val="left" w:pos="288"/>
                <w:tab w:val="left" w:pos="990"/>
              </w:tabs>
              <w:jc w:val="center"/>
              <w:rPr>
                <w:bCs/>
              </w:rPr>
            </w:pPr>
            <w:r w:rsidRPr="003B4B30">
              <w:rPr>
                <w:bCs/>
              </w:rPr>
              <w:t>1.3</w:t>
            </w:r>
          </w:p>
        </w:tc>
      </w:tr>
      <w:tr w:rsidR="00ED3051" w:rsidRPr="003B4B30" w14:paraId="56BEC9C2" w14:textId="77777777" w:rsidTr="00ED3051">
        <w:trPr>
          <w:trHeight w:val="4666"/>
        </w:trPr>
        <w:tc>
          <w:tcPr>
            <w:tcW w:w="405" w:type="pct"/>
            <w:shd w:val="clear" w:color="auto" w:fill="auto"/>
            <w:vAlign w:val="center"/>
          </w:tcPr>
          <w:p w14:paraId="16F4EFFC" w14:textId="0AB3B42B" w:rsidR="00C60951" w:rsidRPr="003B4B30" w:rsidRDefault="00C60951" w:rsidP="004A06D9">
            <w:pPr>
              <w:widowControl w:val="0"/>
              <w:tabs>
                <w:tab w:val="left" w:pos="993"/>
              </w:tabs>
              <w:jc w:val="center"/>
              <w:rPr>
                <w:b/>
                <w:bCs/>
              </w:rPr>
            </w:pPr>
            <w:r w:rsidRPr="003B4B30">
              <w:rPr>
                <w:b/>
                <w:bCs/>
              </w:rPr>
              <w:lastRenderedPageBreak/>
              <w:t>8</w:t>
            </w:r>
          </w:p>
        </w:tc>
        <w:tc>
          <w:tcPr>
            <w:tcW w:w="1447" w:type="pct"/>
            <w:shd w:val="clear" w:color="auto" w:fill="auto"/>
          </w:tcPr>
          <w:p w14:paraId="1980EAF8" w14:textId="347C8234" w:rsidR="00C60951" w:rsidRPr="003B4B30" w:rsidRDefault="00C60951" w:rsidP="004A06D9">
            <w:pPr>
              <w:widowControl w:val="0"/>
              <w:tabs>
                <w:tab w:val="left" w:pos="720"/>
              </w:tabs>
              <w:spacing w:before="120"/>
              <w:jc w:val="both"/>
              <w:rPr>
                <w:b/>
                <w:bCs/>
                <w:lang w:val="pt-BR"/>
              </w:rPr>
            </w:pPr>
            <w:r w:rsidRPr="003B4B30">
              <w:rPr>
                <w:b/>
                <w:bCs/>
                <w:lang w:val="pt-BR"/>
              </w:rPr>
              <w:t>Seminar 4</w:t>
            </w:r>
          </w:p>
          <w:p w14:paraId="7A8FECF5" w14:textId="77777777" w:rsidR="008C2977" w:rsidRPr="003B4B30" w:rsidRDefault="008C2977" w:rsidP="004A06D9">
            <w:pPr>
              <w:widowControl w:val="0"/>
              <w:tabs>
                <w:tab w:val="left" w:pos="720"/>
              </w:tabs>
              <w:jc w:val="both"/>
              <w:rPr>
                <w:b/>
                <w:bCs/>
              </w:rPr>
            </w:pPr>
          </w:p>
          <w:p w14:paraId="0549092A" w14:textId="56177140" w:rsidR="00940267" w:rsidRPr="003B4B30" w:rsidRDefault="007927DA" w:rsidP="004A06D9">
            <w:pPr>
              <w:pStyle w:val="ListParagraph"/>
              <w:widowControl w:val="0"/>
              <w:numPr>
                <w:ilvl w:val="0"/>
                <w:numId w:val="7"/>
              </w:numPr>
              <w:ind w:left="142" w:hanging="142"/>
              <w:jc w:val="both"/>
              <w:rPr>
                <w:lang w:val="pt-BR"/>
              </w:rPr>
            </w:pPr>
            <w:r w:rsidRPr="003B4B30">
              <w:rPr>
                <w:lang w:val="pt-BR"/>
              </w:rPr>
              <w:t>Các câu</w:t>
            </w:r>
            <w:r w:rsidR="00C60951" w:rsidRPr="003B4B30">
              <w:rPr>
                <w:lang w:val="pt-BR"/>
              </w:rPr>
              <w:t xml:space="preserve"> hỏi lý thuyết về </w:t>
            </w:r>
            <w:r w:rsidR="00940267" w:rsidRPr="003B4B30">
              <w:rPr>
                <w:lang w:val="pt-BR"/>
              </w:rPr>
              <w:t>học không giám sát, giảm chiều dữ liệu</w:t>
            </w:r>
          </w:p>
          <w:p w14:paraId="707E2667" w14:textId="44667E08" w:rsidR="00C60951" w:rsidRPr="003B4B30" w:rsidRDefault="00C60951" w:rsidP="004A06D9">
            <w:pPr>
              <w:pStyle w:val="ListParagraph"/>
              <w:widowControl w:val="0"/>
              <w:numPr>
                <w:ilvl w:val="0"/>
                <w:numId w:val="7"/>
              </w:numPr>
              <w:ind w:left="142" w:hanging="142"/>
              <w:jc w:val="both"/>
              <w:rPr>
                <w:lang w:val="vi-VN"/>
              </w:rPr>
            </w:pPr>
            <w:r w:rsidRPr="003B4B30">
              <w:rPr>
                <w:lang w:val="pt-BR"/>
              </w:rPr>
              <w:t xml:space="preserve">Thực hành: </w:t>
            </w:r>
          </w:p>
          <w:p w14:paraId="6A4BE3B6" w14:textId="77777777" w:rsidR="00E63E14" w:rsidRPr="003B4B30" w:rsidRDefault="00E63E14" w:rsidP="004A06D9">
            <w:pPr>
              <w:pStyle w:val="ListParagraph"/>
              <w:widowControl w:val="0"/>
              <w:numPr>
                <w:ilvl w:val="1"/>
                <w:numId w:val="8"/>
              </w:numPr>
              <w:jc w:val="both"/>
              <w:rPr>
                <w:lang w:val="pt-BR"/>
              </w:rPr>
            </w:pPr>
            <w:r w:rsidRPr="003B4B30">
              <w:rPr>
                <w:lang w:val="pt-BR"/>
              </w:rPr>
              <w:t>Phân tích thành phần chính (PCA)</w:t>
            </w:r>
          </w:p>
          <w:p w14:paraId="7C6BAE41" w14:textId="77777777" w:rsidR="00E63E14" w:rsidRPr="003B4B30" w:rsidRDefault="00E63E14" w:rsidP="004A06D9">
            <w:pPr>
              <w:pStyle w:val="ListParagraph"/>
              <w:widowControl w:val="0"/>
              <w:numPr>
                <w:ilvl w:val="1"/>
                <w:numId w:val="8"/>
              </w:numPr>
              <w:jc w:val="both"/>
              <w:rPr>
                <w:lang w:val="pt-BR"/>
              </w:rPr>
            </w:pPr>
            <w:r w:rsidRPr="003B4B30">
              <w:rPr>
                <w:lang w:val="pt-BR"/>
              </w:rPr>
              <w:t>Phân tích thành phần độc lập (ICA)</w:t>
            </w:r>
          </w:p>
          <w:p w14:paraId="4A08FE75" w14:textId="77777777" w:rsidR="00E63E14" w:rsidRPr="003B4B30" w:rsidRDefault="00E63E14" w:rsidP="004A06D9">
            <w:pPr>
              <w:pStyle w:val="ListParagraph"/>
              <w:widowControl w:val="0"/>
              <w:numPr>
                <w:ilvl w:val="1"/>
                <w:numId w:val="8"/>
              </w:numPr>
              <w:jc w:val="both"/>
              <w:rPr>
                <w:lang w:val="pt-BR"/>
              </w:rPr>
            </w:pPr>
            <w:r w:rsidRPr="003B4B30">
              <w:rPr>
                <w:lang w:val="pt-BR"/>
              </w:rPr>
              <w:t>Phân tích đặc trưng tuyến tính (</w:t>
            </w:r>
            <w:hyperlink r:id="rId11" w:history="1">
              <w:r w:rsidRPr="003B4B30">
                <w:rPr>
                  <w:lang w:val="pt-BR"/>
                </w:rPr>
                <w:t>LDA)</w:t>
              </w:r>
            </w:hyperlink>
          </w:p>
          <w:p w14:paraId="4DA75B7B" w14:textId="5616984F" w:rsidR="00E63E14" w:rsidRPr="003B4B30" w:rsidRDefault="00E63E14" w:rsidP="004A06D9">
            <w:pPr>
              <w:pStyle w:val="ListParagraph"/>
              <w:widowControl w:val="0"/>
              <w:numPr>
                <w:ilvl w:val="1"/>
                <w:numId w:val="8"/>
              </w:numPr>
              <w:jc w:val="both"/>
              <w:rPr>
                <w:lang w:val="vi-VN"/>
              </w:rPr>
            </w:pPr>
            <w:r w:rsidRPr="003B4B30">
              <w:rPr>
                <w:lang w:val="nb-NO"/>
              </w:rPr>
              <w:t>Giải thuật di truyền (GA)</w:t>
            </w:r>
          </w:p>
        </w:tc>
        <w:tc>
          <w:tcPr>
            <w:tcW w:w="862" w:type="pct"/>
          </w:tcPr>
          <w:p w14:paraId="396678B6" w14:textId="77777777" w:rsidR="002E1FC3" w:rsidRPr="003B4B30" w:rsidRDefault="002E1FC3" w:rsidP="004A06D9">
            <w:pPr>
              <w:widowControl w:val="0"/>
              <w:tabs>
                <w:tab w:val="num" w:pos="834"/>
              </w:tabs>
              <w:jc w:val="center"/>
            </w:pPr>
          </w:p>
          <w:p w14:paraId="0CE298BA" w14:textId="77777777" w:rsidR="000D6899" w:rsidRPr="003B4B30" w:rsidRDefault="000D6899" w:rsidP="004A06D9">
            <w:pPr>
              <w:widowControl w:val="0"/>
              <w:tabs>
                <w:tab w:val="num" w:pos="834"/>
              </w:tabs>
              <w:jc w:val="both"/>
            </w:pPr>
            <w:r w:rsidRPr="003B4B30">
              <w:t>[1] Chương 6, 8, 9, 10;</w:t>
            </w:r>
          </w:p>
          <w:p w14:paraId="6C09DD1A" w14:textId="4C43FB60" w:rsidR="000D6899" w:rsidRPr="003B4B30" w:rsidRDefault="00E3373F" w:rsidP="004A06D9">
            <w:pPr>
              <w:widowControl w:val="0"/>
              <w:tabs>
                <w:tab w:val="num" w:pos="834"/>
              </w:tabs>
              <w:jc w:val="both"/>
            </w:pPr>
            <w:r w:rsidRPr="003B4B30">
              <w:t>[2] Chapter 7,10,17,</w:t>
            </w:r>
            <w:r w:rsidR="000D6899" w:rsidRPr="003B4B30">
              <w:t>18;</w:t>
            </w:r>
          </w:p>
          <w:p w14:paraId="51741DDD" w14:textId="77777777" w:rsidR="000D6899" w:rsidRPr="003B4B30" w:rsidRDefault="000D6899" w:rsidP="004A06D9">
            <w:pPr>
              <w:widowControl w:val="0"/>
              <w:tabs>
                <w:tab w:val="num" w:pos="834"/>
              </w:tabs>
              <w:jc w:val="both"/>
            </w:pPr>
            <w:r w:rsidRPr="003B4B30">
              <w:t>[3] Chương 2;</w:t>
            </w:r>
          </w:p>
          <w:p w14:paraId="6EAA8505" w14:textId="77777777" w:rsidR="000D6899" w:rsidRPr="003B4B30" w:rsidRDefault="000D6899" w:rsidP="004A06D9">
            <w:pPr>
              <w:widowControl w:val="0"/>
              <w:tabs>
                <w:tab w:val="num" w:pos="834"/>
              </w:tabs>
              <w:jc w:val="both"/>
            </w:pPr>
            <w:r w:rsidRPr="003B4B30">
              <w:t>[4] Chapter 12, 16, 18;</w:t>
            </w:r>
          </w:p>
          <w:p w14:paraId="286D5BB8" w14:textId="591FF3A3" w:rsidR="004C0701" w:rsidRPr="003B4B30" w:rsidRDefault="000D6899" w:rsidP="004A06D9">
            <w:pPr>
              <w:widowControl w:val="0"/>
              <w:tabs>
                <w:tab w:val="left" w:pos="993"/>
              </w:tabs>
              <w:jc w:val="both"/>
            </w:pPr>
            <w:r w:rsidRPr="003B4B30">
              <w:t>[5] Chapter 9, 12, 13</w:t>
            </w:r>
            <w:r w:rsidR="003B68C8" w:rsidRPr="003B4B30">
              <w:t xml:space="preserve">; </w:t>
            </w:r>
            <w:r w:rsidR="00E3373F" w:rsidRPr="003B4B30">
              <w:rPr>
                <w:sz w:val="22"/>
              </w:rPr>
              <w:t>[6]; [</w:t>
            </w:r>
            <w:r w:rsidR="00E3373F" w:rsidRPr="003B4B30">
              <w:t>7]; [8]; [9];</w:t>
            </w:r>
            <w:r w:rsidR="00B3119E" w:rsidRPr="003B4B30">
              <w:t xml:space="preserve"> </w:t>
            </w:r>
            <w:r w:rsidR="00E3373F" w:rsidRPr="003B4B30">
              <w:t>[10];</w:t>
            </w:r>
            <w:r w:rsidR="00B3119E" w:rsidRPr="003B4B30">
              <w:t xml:space="preserve"> </w:t>
            </w:r>
            <w:r w:rsidR="003B68C8" w:rsidRPr="003B4B30">
              <w:t>[11]; [12]; [13]</w:t>
            </w:r>
          </w:p>
        </w:tc>
        <w:tc>
          <w:tcPr>
            <w:tcW w:w="1151" w:type="pct"/>
            <w:shd w:val="clear" w:color="auto" w:fill="auto"/>
            <w:vAlign w:val="center"/>
          </w:tcPr>
          <w:p w14:paraId="74CD11F2" w14:textId="77777777" w:rsidR="00C60951" w:rsidRPr="003B4B30" w:rsidRDefault="00C60951" w:rsidP="004A06D9">
            <w:pPr>
              <w:widowControl w:val="0"/>
              <w:tabs>
                <w:tab w:val="left" w:pos="720"/>
              </w:tabs>
              <w:spacing w:before="120"/>
              <w:jc w:val="both"/>
              <w:rPr>
                <w:b/>
                <w:bCs/>
                <w:lang w:val="vi-VN"/>
              </w:rPr>
            </w:pPr>
            <w:r w:rsidRPr="003B4B30">
              <w:rPr>
                <w:b/>
                <w:bCs/>
                <w:lang w:val="pt-BR"/>
              </w:rPr>
              <w:t>Giảng viên</w:t>
            </w:r>
            <w:r w:rsidRPr="003B4B30">
              <w:rPr>
                <w:b/>
                <w:bCs/>
                <w:lang w:val="vi-VN"/>
              </w:rPr>
              <w:t>:</w:t>
            </w:r>
          </w:p>
          <w:p w14:paraId="7A366DF7"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Nhắc lại một số lý thuyết</w:t>
            </w:r>
          </w:p>
          <w:p w14:paraId="1525A314"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Hướng dẫn trả lời câu hỏi</w:t>
            </w:r>
          </w:p>
          <w:p w14:paraId="5FEE03F7" w14:textId="6C0DE217" w:rsidR="00C60951" w:rsidRPr="003B4B30" w:rsidRDefault="00C60951" w:rsidP="004A06D9">
            <w:pPr>
              <w:pStyle w:val="ListParagraph"/>
              <w:widowControl w:val="0"/>
              <w:numPr>
                <w:ilvl w:val="0"/>
                <w:numId w:val="7"/>
              </w:numPr>
              <w:ind w:left="142" w:hanging="142"/>
              <w:jc w:val="both"/>
              <w:rPr>
                <w:lang w:val="pt-BR"/>
              </w:rPr>
            </w:pPr>
            <w:r w:rsidRPr="003B4B30">
              <w:rPr>
                <w:lang w:val="pt-BR"/>
              </w:rPr>
              <w:t>Hướng dẫn thực hành</w:t>
            </w:r>
          </w:p>
          <w:p w14:paraId="2087B64E" w14:textId="77777777" w:rsidR="006F089C" w:rsidRPr="003B4B30" w:rsidRDefault="006F089C" w:rsidP="004A06D9">
            <w:pPr>
              <w:widowControl w:val="0"/>
              <w:jc w:val="both"/>
              <w:rPr>
                <w:lang w:val="pt-BR"/>
              </w:rPr>
            </w:pPr>
            <w:r w:rsidRPr="003B4B30">
              <w:rPr>
                <w:lang w:val="pt-BR"/>
              </w:rPr>
              <w:t>- Chữa bài thực hành</w:t>
            </w:r>
          </w:p>
          <w:p w14:paraId="491B026E" w14:textId="77777777" w:rsidR="00C60951" w:rsidRPr="003B4B30" w:rsidRDefault="00C60951" w:rsidP="004A06D9">
            <w:pPr>
              <w:widowControl w:val="0"/>
              <w:tabs>
                <w:tab w:val="left" w:pos="720"/>
              </w:tabs>
              <w:jc w:val="both"/>
              <w:rPr>
                <w:b/>
                <w:bCs/>
                <w:lang w:val="vi-VN"/>
              </w:rPr>
            </w:pPr>
            <w:r w:rsidRPr="003B4B30">
              <w:rPr>
                <w:b/>
                <w:bCs/>
                <w:lang w:val="pt-BR"/>
              </w:rPr>
              <w:t>Sinh viên</w:t>
            </w:r>
            <w:r w:rsidRPr="003B4B30">
              <w:rPr>
                <w:b/>
                <w:bCs/>
                <w:lang w:val="vi-VN"/>
              </w:rPr>
              <w:t>:</w:t>
            </w:r>
          </w:p>
          <w:p w14:paraId="2C391ECA"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Đọc tài liệu trước</w:t>
            </w:r>
          </w:p>
          <w:p w14:paraId="265EE348" w14:textId="6BA76B36" w:rsidR="00C60951" w:rsidRPr="003B4B30" w:rsidRDefault="00C60951" w:rsidP="004A06D9">
            <w:pPr>
              <w:pStyle w:val="ListParagraph"/>
              <w:widowControl w:val="0"/>
              <w:numPr>
                <w:ilvl w:val="0"/>
                <w:numId w:val="7"/>
              </w:numPr>
              <w:ind w:left="142" w:hanging="142"/>
              <w:jc w:val="both"/>
              <w:rPr>
                <w:lang w:val="pt-BR"/>
              </w:rPr>
            </w:pPr>
            <w:r w:rsidRPr="003B4B30">
              <w:rPr>
                <w:lang w:val="pt-BR"/>
              </w:rPr>
              <w:t>Theo dõi các bước thực hành</w:t>
            </w:r>
          </w:p>
          <w:p w14:paraId="214207F7" w14:textId="08726AE2" w:rsidR="00C60951" w:rsidRPr="003B4B30" w:rsidRDefault="00C60951" w:rsidP="004A06D9">
            <w:pPr>
              <w:pStyle w:val="ListParagraph"/>
              <w:widowControl w:val="0"/>
              <w:numPr>
                <w:ilvl w:val="0"/>
                <w:numId w:val="7"/>
              </w:numPr>
              <w:ind w:left="142" w:hanging="142"/>
              <w:jc w:val="both"/>
              <w:rPr>
                <w:lang w:val="pt-BR"/>
              </w:rPr>
            </w:pPr>
            <w:r w:rsidRPr="003B4B30">
              <w:rPr>
                <w:lang w:val="pt-BR"/>
              </w:rPr>
              <w:t xml:space="preserve">Làm </w:t>
            </w:r>
            <w:r w:rsidR="00ED4509" w:rsidRPr="003B4B30">
              <w:rPr>
                <w:lang w:val="pt-BR"/>
              </w:rPr>
              <w:t xml:space="preserve">bài </w:t>
            </w:r>
            <w:r w:rsidRPr="003B4B30">
              <w:rPr>
                <w:lang w:val="pt-BR"/>
              </w:rPr>
              <w:t>thực hành</w:t>
            </w:r>
          </w:p>
          <w:p w14:paraId="7D385B27"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Tham gia thảo luận</w:t>
            </w:r>
          </w:p>
          <w:p w14:paraId="06647A1D" w14:textId="287B2809" w:rsidR="00C60951" w:rsidRPr="003B4B30" w:rsidRDefault="00C60951" w:rsidP="004A06D9">
            <w:pPr>
              <w:pStyle w:val="ListParagraph"/>
              <w:widowControl w:val="0"/>
              <w:numPr>
                <w:ilvl w:val="0"/>
                <w:numId w:val="7"/>
              </w:numPr>
              <w:ind w:left="142" w:hanging="142"/>
              <w:jc w:val="both"/>
              <w:rPr>
                <w:lang w:val="pt-BR"/>
              </w:rPr>
            </w:pPr>
            <w:r w:rsidRPr="003B4B30">
              <w:rPr>
                <w:lang w:val="pt-BR"/>
              </w:rPr>
              <w:t>Tham gia chữa bài thực hành</w:t>
            </w:r>
          </w:p>
        </w:tc>
        <w:tc>
          <w:tcPr>
            <w:tcW w:w="791" w:type="pct"/>
            <w:shd w:val="clear" w:color="auto" w:fill="auto"/>
            <w:vAlign w:val="center"/>
          </w:tcPr>
          <w:p w14:paraId="13F6221B"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Điểm danh</w:t>
            </w:r>
          </w:p>
          <w:p w14:paraId="64871E9A" w14:textId="05E7006D" w:rsidR="00C60951" w:rsidRPr="003B4B30" w:rsidRDefault="00C60951" w:rsidP="004A06D9">
            <w:pPr>
              <w:pStyle w:val="ListParagraph"/>
              <w:widowControl w:val="0"/>
              <w:numPr>
                <w:ilvl w:val="0"/>
                <w:numId w:val="7"/>
              </w:numPr>
              <w:ind w:left="142" w:hanging="142"/>
              <w:jc w:val="both"/>
              <w:rPr>
                <w:lang w:val="pt-BR"/>
              </w:rPr>
            </w:pPr>
            <w:r w:rsidRPr="003B4B30">
              <w:rPr>
                <w:lang w:val="pt-BR"/>
              </w:rPr>
              <w:t>Trả lời câu hỏi trong Seminar 4</w:t>
            </w:r>
          </w:p>
          <w:p w14:paraId="57AD5CF6" w14:textId="5FB58243" w:rsidR="00C60951" w:rsidRPr="003B4B30" w:rsidRDefault="00ED4509" w:rsidP="004A06D9">
            <w:pPr>
              <w:pStyle w:val="ListParagraph"/>
              <w:widowControl w:val="0"/>
              <w:numPr>
                <w:ilvl w:val="0"/>
                <w:numId w:val="7"/>
              </w:numPr>
              <w:ind w:left="142" w:hanging="142"/>
              <w:jc w:val="both"/>
              <w:rPr>
                <w:lang w:val="pt-BR"/>
              </w:rPr>
            </w:pPr>
            <w:r w:rsidRPr="003B4B30">
              <w:rPr>
                <w:lang w:val="pt-BR"/>
              </w:rPr>
              <w:t xml:space="preserve">Làm bài </w:t>
            </w:r>
            <w:r w:rsidR="00C60951" w:rsidRPr="003B4B30">
              <w:rPr>
                <w:lang w:val="pt-BR"/>
              </w:rPr>
              <w:t xml:space="preserve">thực hành  </w:t>
            </w:r>
          </w:p>
        </w:tc>
        <w:tc>
          <w:tcPr>
            <w:tcW w:w="343" w:type="pct"/>
            <w:vAlign w:val="center"/>
          </w:tcPr>
          <w:p w14:paraId="3515A889" w14:textId="5E5F03F5" w:rsidR="0082085D" w:rsidRPr="003B4B30" w:rsidRDefault="0082085D" w:rsidP="004A06D9">
            <w:pPr>
              <w:widowControl w:val="0"/>
              <w:tabs>
                <w:tab w:val="num" w:pos="834"/>
              </w:tabs>
              <w:jc w:val="center"/>
            </w:pPr>
            <w:r w:rsidRPr="003B4B30">
              <w:t>1.3</w:t>
            </w:r>
          </w:p>
          <w:p w14:paraId="1AEF5EAC" w14:textId="7E27A897" w:rsidR="0082085D" w:rsidRPr="003B4B30" w:rsidRDefault="0082085D" w:rsidP="004A06D9">
            <w:pPr>
              <w:widowControl w:val="0"/>
              <w:tabs>
                <w:tab w:val="num" w:pos="834"/>
              </w:tabs>
              <w:jc w:val="center"/>
            </w:pPr>
            <w:r w:rsidRPr="003B4B30">
              <w:t>2.1</w:t>
            </w:r>
          </w:p>
          <w:p w14:paraId="6C0FAA39" w14:textId="527B99D9" w:rsidR="0082085D" w:rsidRPr="003B4B30" w:rsidRDefault="0082085D" w:rsidP="004A06D9">
            <w:pPr>
              <w:widowControl w:val="0"/>
              <w:tabs>
                <w:tab w:val="num" w:pos="834"/>
              </w:tabs>
              <w:jc w:val="center"/>
            </w:pPr>
            <w:r w:rsidRPr="003B4B30">
              <w:t>2.2</w:t>
            </w:r>
          </w:p>
          <w:p w14:paraId="30024053" w14:textId="6AC9F05F" w:rsidR="0082085D" w:rsidRPr="003B4B30" w:rsidRDefault="0082085D" w:rsidP="004A06D9">
            <w:pPr>
              <w:widowControl w:val="0"/>
              <w:tabs>
                <w:tab w:val="num" w:pos="834"/>
              </w:tabs>
              <w:jc w:val="center"/>
            </w:pPr>
            <w:r w:rsidRPr="003B4B30">
              <w:t>3.1</w:t>
            </w:r>
          </w:p>
          <w:p w14:paraId="616A6E1E" w14:textId="601764D8" w:rsidR="0082085D" w:rsidRPr="003B4B30" w:rsidRDefault="0082085D" w:rsidP="004A06D9">
            <w:pPr>
              <w:widowControl w:val="0"/>
              <w:tabs>
                <w:tab w:val="num" w:pos="834"/>
              </w:tabs>
              <w:jc w:val="center"/>
            </w:pPr>
            <w:r w:rsidRPr="003B4B30">
              <w:t>3.2</w:t>
            </w:r>
          </w:p>
          <w:p w14:paraId="30D42C93" w14:textId="7C84A7BA" w:rsidR="00C60951" w:rsidRPr="003B4B30" w:rsidRDefault="0082085D" w:rsidP="004A06D9">
            <w:pPr>
              <w:widowControl w:val="0"/>
              <w:tabs>
                <w:tab w:val="left" w:pos="990"/>
              </w:tabs>
              <w:jc w:val="center"/>
            </w:pPr>
            <w:r w:rsidRPr="003B4B30">
              <w:t>3.3</w:t>
            </w:r>
          </w:p>
        </w:tc>
      </w:tr>
      <w:tr w:rsidR="00ED3051" w:rsidRPr="003B4B30" w14:paraId="61B20606" w14:textId="77777777" w:rsidTr="00ED3051">
        <w:trPr>
          <w:cantSplit/>
          <w:trHeight w:val="6367"/>
        </w:trPr>
        <w:tc>
          <w:tcPr>
            <w:tcW w:w="405" w:type="pct"/>
            <w:shd w:val="clear" w:color="auto" w:fill="FFF2CC" w:themeFill="accent4" w:themeFillTint="33"/>
            <w:vAlign w:val="center"/>
          </w:tcPr>
          <w:p w14:paraId="2CE8EAAA" w14:textId="37F3D19B" w:rsidR="00C60951" w:rsidRPr="003B4B30" w:rsidRDefault="00C60951" w:rsidP="004A06D9">
            <w:pPr>
              <w:widowControl w:val="0"/>
              <w:tabs>
                <w:tab w:val="left" w:pos="993"/>
              </w:tabs>
              <w:jc w:val="center"/>
              <w:rPr>
                <w:b/>
                <w:bCs/>
              </w:rPr>
            </w:pPr>
            <w:r w:rsidRPr="003B4B30">
              <w:rPr>
                <w:b/>
                <w:bCs/>
              </w:rPr>
              <w:t>9</w:t>
            </w:r>
          </w:p>
        </w:tc>
        <w:tc>
          <w:tcPr>
            <w:tcW w:w="1447" w:type="pct"/>
            <w:shd w:val="clear" w:color="auto" w:fill="FFF2CC" w:themeFill="accent4" w:themeFillTint="33"/>
            <w:vAlign w:val="center"/>
          </w:tcPr>
          <w:p w14:paraId="1362E693" w14:textId="7021B25B" w:rsidR="00C60951" w:rsidRPr="003B4B30" w:rsidRDefault="00C60951" w:rsidP="004A06D9">
            <w:pPr>
              <w:widowControl w:val="0"/>
              <w:spacing w:before="120"/>
              <w:jc w:val="both"/>
              <w:rPr>
                <w:b/>
              </w:rPr>
            </w:pPr>
            <w:r w:rsidRPr="003B4B30">
              <w:rPr>
                <w:b/>
              </w:rPr>
              <w:t>Lecture 5</w:t>
            </w:r>
          </w:p>
          <w:p w14:paraId="6EE73BD8" w14:textId="77777777" w:rsidR="0040066B" w:rsidRPr="003B4B30" w:rsidRDefault="0040066B" w:rsidP="004A06D9">
            <w:pPr>
              <w:widowControl w:val="0"/>
              <w:jc w:val="both"/>
              <w:rPr>
                <w:b/>
              </w:rPr>
            </w:pPr>
          </w:p>
          <w:p w14:paraId="4C88DBAE" w14:textId="1659ECD8" w:rsidR="00E06A9B" w:rsidRPr="003B4B30" w:rsidRDefault="00E06A9B" w:rsidP="004A06D9">
            <w:pPr>
              <w:widowControl w:val="0"/>
              <w:jc w:val="both"/>
              <w:rPr>
                <w:b/>
                <w:i/>
              </w:rPr>
            </w:pPr>
            <w:r w:rsidRPr="003B4B30">
              <w:rPr>
                <w:b/>
                <w:i/>
              </w:rPr>
              <w:t xml:space="preserve">Chương 3: Các phương pháp học không giám sát </w:t>
            </w:r>
          </w:p>
          <w:p w14:paraId="16E02487" w14:textId="31BEF212" w:rsidR="00E06A9B" w:rsidRPr="003B4B30" w:rsidRDefault="00E06A9B" w:rsidP="004A06D9">
            <w:pPr>
              <w:widowControl w:val="0"/>
              <w:numPr>
                <w:ilvl w:val="1"/>
                <w:numId w:val="17"/>
              </w:numPr>
              <w:tabs>
                <w:tab w:val="clear" w:pos="1140"/>
                <w:tab w:val="num" w:pos="5"/>
              </w:tabs>
              <w:spacing w:before="120"/>
              <w:ind w:left="431" w:hanging="425"/>
              <w:jc w:val="both"/>
              <w:rPr>
                <w:b/>
                <w:bCs/>
              </w:rPr>
            </w:pPr>
            <w:r w:rsidRPr="003B4B30">
              <w:rPr>
                <w:b/>
                <w:bCs/>
              </w:rPr>
              <w:t>Phân cụm dữ liệu</w:t>
            </w:r>
          </w:p>
          <w:p w14:paraId="2FE60FEF" w14:textId="77777777" w:rsidR="00E06A9B" w:rsidRPr="003B4B30" w:rsidRDefault="00E06A9B" w:rsidP="004A06D9">
            <w:pPr>
              <w:widowControl w:val="0"/>
              <w:numPr>
                <w:ilvl w:val="2"/>
                <w:numId w:val="18"/>
              </w:numPr>
              <w:tabs>
                <w:tab w:val="clear" w:pos="2160"/>
                <w:tab w:val="num" w:pos="5"/>
              </w:tabs>
              <w:ind w:left="714" w:hanging="709"/>
              <w:jc w:val="both"/>
            </w:pPr>
            <w:r w:rsidRPr="003B4B30">
              <w:t>Phân cụm phân hoạch</w:t>
            </w:r>
          </w:p>
          <w:p w14:paraId="27FE02D7" w14:textId="77777777" w:rsidR="00E06A9B" w:rsidRPr="003B4B30" w:rsidRDefault="00E06A9B" w:rsidP="004A06D9">
            <w:pPr>
              <w:widowControl w:val="0"/>
              <w:numPr>
                <w:ilvl w:val="2"/>
                <w:numId w:val="18"/>
              </w:numPr>
              <w:tabs>
                <w:tab w:val="clear" w:pos="2160"/>
                <w:tab w:val="num" w:pos="5"/>
              </w:tabs>
              <w:ind w:left="714" w:hanging="709"/>
              <w:jc w:val="both"/>
            </w:pPr>
            <w:r w:rsidRPr="003B4B30">
              <w:t>Phân cụm phân cấp</w:t>
            </w:r>
          </w:p>
          <w:p w14:paraId="56BFC2BA" w14:textId="77777777" w:rsidR="00E06A9B" w:rsidRPr="003B4B30" w:rsidRDefault="00E06A9B" w:rsidP="004A06D9">
            <w:pPr>
              <w:widowControl w:val="0"/>
              <w:numPr>
                <w:ilvl w:val="2"/>
                <w:numId w:val="18"/>
              </w:numPr>
              <w:tabs>
                <w:tab w:val="clear" w:pos="2160"/>
                <w:tab w:val="num" w:pos="5"/>
              </w:tabs>
              <w:ind w:left="714" w:hanging="709"/>
              <w:jc w:val="both"/>
            </w:pPr>
            <w:r w:rsidRPr="003B4B30">
              <w:t>Phân cụm dựa trên mật độ</w:t>
            </w:r>
          </w:p>
          <w:p w14:paraId="159E447F" w14:textId="77777777" w:rsidR="00E06A9B" w:rsidRPr="003B4B30" w:rsidRDefault="00E06A9B" w:rsidP="004A06D9">
            <w:pPr>
              <w:widowControl w:val="0"/>
              <w:numPr>
                <w:ilvl w:val="2"/>
                <w:numId w:val="18"/>
              </w:numPr>
              <w:tabs>
                <w:tab w:val="clear" w:pos="2160"/>
                <w:tab w:val="num" w:pos="5"/>
              </w:tabs>
              <w:ind w:left="714" w:hanging="709"/>
              <w:jc w:val="both"/>
            </w:pPr>
            <w:r w:rsidRPr="003B4B30">
              <w:t>Phân cụm dựa trên lưới</w:t>
            </w:r>
          </w:p>
          <w:p w14:paraId="73B67754" w14:textId="77777777" w:rsidR="00E06A9B" w:rsidRPr="003B4B30" w:rsidRDefault="00E06A9B" w:rsidP="004A06D9">
            <w:pPr>
              <w:widowControl w:val="0"/>
              <w:numPr>
                <w:ilvl w:val="2"/>
                <w:numId w:val="18"/>
              </w:numPr>
              <w:tabs>
                <w:tab w:val="clear" w:pos="2160"/>
                <w:tab w:val="num" w:pos="5"/>
              </w:tabs>
              <w:ind w:left="714" w:hanging="709"/>
              <w:jc w:val="both"/>
            </w:pPr>
            <w:r w:rsidRPr="003B4B30">
              <w:t>Phân cụm dựa trên mô hình</w:t>
            </w:r>
          </w:p>
          <w:p w14:paraId="3A0CBE63" w14:textId="2DB5D91E" w:rsidR="00E06A9B" w:rsidRPr="003B4B30" w:rsidRDefault="00E06A9B" w:rsidP="004A06D9">
            <w:pPr>
              <w:widowControl w:val="0"/>
              <w:numPr>
                <w:ilvl w:val="2"/>
                <w:numId w:val="18"/>
              </w:numPr>
              <w:tabs>
                <w:tab w:val="clear" w:pos="2160"/>
                <w:tab w:val="num" w:pos="5"/>
              </w:tabs>
              <w:ind w:left="714" w:hanging="709"/>
              <w:jc w:val="both"/>
              <w:rPr>
                <w:i/>
              </w:rPr>
            </w:pPr>
            <w:r w:rsidRPr="003B4B30">
              <w:rPr>
                <w:i/>
              </w:rPr>
              <w:t>Một số phương pháp phân cụm khác</w:t>
            </w:r>
            <w:r w:rsidR="000B17FD" w:rsidRPr="003B4B30">
              <w:rPr>
                <w:i/>
              </w:rPr>
              <w:t>*</w:t>
            </w:r>
          </w:p>
          <w:p w14:paraId="15F0B2F6" w14:textId="34573275" w:rsidR="00E06A9B" w:rsidRPr="003B4B30" w:rsidRDefault="00E06A9B" w:rsidP="004A06D9">
            <w:pPr>
              <w:widowControl w:val="0"/>
              <w:numPr>
                <w:ilvl w:val="1"/>
                <w:numId w:val="17"/>
              </w:numPr>
              <w:tabs>
                <w:tab w:val="clear" w:pos="1140"/>
                <w:tab w:val="num" w:pos="5"/>
              </w:tabs>
              <w:ind w:left="431" w:hanging="425"/>
              <w:jc w:val="both"/>
              <w:rPr>
                <w:b/>
                <w:bCs/>
                <w:i/>
              </w:rPr>
            </w:pPr>
            <w:r w:rsidRPr="003B4B30">
              <w:rPr>
                <w:b/>
                <w:bCs/>
                <w:i/>
              </w:rPr>
              <w:t>Một số phương pháp học máy khác</w:t>
            </w:r>
            <w:r w:rsidR="000B17FD" w:rsidRPr="003B4B30">
              <w:rPr>
                <w:b/>
                <w:bCs/>
                <w:i/>
              </w:rPr>
              <w:t>*</w:t>
            </w:r>
          </w:p>
          <w:p w14:paraId="4E0E366C" w14:textId="77777777" w:rsidR="00E06A9B" w:rsidRPr="003B4B30" w:rsidRDefault="00E06A9B" w:rsidP="004A06D9">
            <w:pPr>
              <w:widowControl w:val="0"/>
              <w:numPr>
                <w:ilvl w:val="2"/>
                <w:numId w:val="16"/>
              </w:numPr>
              <w:tabs>
                <w:tab w:val="clear" w:pos="2160"/>
                <w:tab w:val="num" w:pos="5"/>
              </w:tabs>
              <w:ind w:left="714" w:hanging="714"/>
              <w:jc w:val="both"/>
            </w:pPr>
            <w:r w:rsidRPr="003B4B30">
              <w:t xml:space="preserve">Học bán giám sát </w:t>
            </w:r>
          </w:p>
          <w:p w14:paraId="124AA9C6" w14:textId="77777777" w:rsidR="00E06A9B" w:rsidRPr="003B4B30" w:rsidRDefault="00E06A9B" w:rsidP="004A06D9">
            <w:pPr>
              <w:widowControl w:val="0"/>
              <w:numPr>
                <w:ilvl w:val="2"/>
                <w:numId w:val="16"/>
              </w:numPr>
              <w:tabs>
                <w:tab w:val="clear" w:pos="2160"/>
                <w:tab w:val="num" w:pos="5"/>
              </w:tabs>
              <w:ind w:left="714" w:hanging="714"/>
              <w:jc w:val="both"/>
            </w:pPr>
            <w:r w:rsidRPr="003B4B30">
              <w:t>Học tăng cường</w:t>
            </w:r>
          </w:p>
          <w:p w14:paraId="7E7F4569" w14:textId="670F5F20" w:rsidR="00C60951" w:rsidRPr="003B4B30" w:rsidRDefault="00E06A9B" w:rsidP="004A06D9">
            <w:pPr>
              <w:widowControl w:val="0"/>
              <w:numPr>
                <w:ilvl w:val="2"/>
                <w:numId w:val="16"/>
              </w:numPr>
              <w:tabs>
                <w:tab w:val="clear" w:pos="2160"/>
                <w:tab w:val="num" w:pos="5"/>
              </w:tabs>
              <w:ind w:left="714" w:hanging="714"/>
              <w:jc w:val="both"/>
              <w:rPr>
                <w:sz w:val="22"/>
              </w:rPr>
            </w:pPr>
            <w:r w:rsidRPr="003B4B30">
              <w:t>Học nhóm (tập thể)</w:t>
            </w:r>
          </w:p>
        </w:tc>
        <w:tc>
          <w:tcPr>
            <w:tcW w:w="862" w:type="pct"/>
            <w:shd w:val="clear" w:color="auto" w:fill="FFF2CC" w:themeFill="accent4" w:themeFillTint="33"/>
            <w:vAlign w:val="center"/>
          </w:tcPr>
          <w:p w14:paraId="2B31AF6A" w14:textId="77777777" w:rsidR="002E1FC3" w:rsidRPr="003B4B30" w:rsidRDefault="002E1FC3" w:rsidP="004A06D9">
            <w:pPr>
              <w:widowControl w:val="0"/>
              <w:tabs>
                <w:tab w:val="num" w:pos="834"/>
              </w:tabs>
              <w:jc w:val="center"/>
            </w:pPr>
          </w:p>
          <w:p w14:paraId="4D430BC5" w14:textId="77777777" w:rsidR="000D6899" w:rsidRPr="003B4B30" w:rsidRDefault="000D6899" w:rsidP="004A06D9">
            <w:pPr>
              <w:widowControl w:val="0"/>
              <w:tabs>
                <w:tab w:val="num" w:pos="834"/>
              </w:tabs>
              <w:jc w:val="both"/>
            </w:pPr>
            <w:r w:rsidRPr="003B4B30">
              <w:t>[1] Chương 6, 8, 9, 10;</w:t>
            </w:r>
          </w:p>
          <w:p w14:paraId="20275903" w14:textId="484E232B" w:rsidR="000D6899" w:rsidRPr="003B4B30" w:rsidRDefault="00E3373F" w:rsidP="004A06D9">
            <w:pPr>
              <w:widowControl w:val="0"/>
              <w:tabs>
                <w:tab w:val="num" w:pos="834"/>
              </w:tabs>
              <w:jc w:val="both"/>
            </w:pPr>
            <w:r w:rsidRPr="003B4B30">
              <w:t>[2] Chapter 7,10,17,</w:t>
            </w:r>
            <w:r w:rsidR="000D6899" w:rsidRPr="003B4B30">
              <w:t>18;</w:t>
            </w:r>
          </w:p>
          <w:p w14:paraId="208E96C4" w14:textId="77777777" w:rsidR="000D6899" w:rsidRPr="003B4B30" w:rsidRDefault="000D6899" w:rsidP="004A06D9">
            <w:pPr>
              <w:widowControl w:val="0"/>
              <w:tabs>
                <w:tab w:val="num" w:pos="834"/>
              </w:tabs>
              <w:jc w:val="both"/>
            </w:pPr>
            <w:r w:rsidRPr="003B4B30">
              <w:t>[3] Chương 2;</w:t>
            </w:r>
          </w:p>
          <w:p w14:paraId="193AAC68" w14:textId="77777777" w:rsidR="000D6899" w:rsidRPr="003B4B30" w:rsidRDefault="000D6899" w:rsidP="004A06D9">
            <w:pPr>
              <w:widowControl w:val="0"/>
              <w:tabs>
                <w:tab w:val="num" w:pos="834"/>
              </w:tabs>
              <w:jc w:val="both"/>
            </w:pPr>
            <w:r w:rsidRPr="003B4B30">
              <w:t>[4] Chapter 12, 16, 18;</w:t>
            </w:r>
          </w:p>
          <w:p w14:paraId="7396BC2F" w14:textId="7AF4C507" w:rsidR="00C60951" w:rsidRPr="003B4B30" w:rsidRDefault="000D6899" w:rsidP="004A06D9">
            <w:pPr>
              <w:widowControl w:val="0"/>
              <w:tabs>
                <w:tab w:val="left" w:pos="993"/>
              </w:tabs>
              <w:jc w:val="both"/>
            </w:pPr>
            <w:r w:rsidRPr="003B4B30">
              <w:t>[5] Chapter 9, 12, 13</w:t>
            </w:r>
          </w:p>
        </w:tc>
        <w:tc>
          <w:tcPr>
            <w:tcW w:w="1151" w:type="pct"/>
            <w:shd w:val="clear" w:color="auto" w:fill="FFF2CC" w:themeFill="accent4" w:themeFillTint="33"/>
          </w:tcPr>
          <w:p w14:paraId="27667C96" w14:textId="77777777" w:rsidR="00C60951" w:rsidRPr="003B4B30" w:rsidRDefault="00C60951" w:rsidP="004A06D9">
            <w:pPr>
              <w:widowControl w:val="0"/>
              <w:tabs>
                <w:tab w:val="left" w:pos="720"/>
              </w:tabs>
              <w:spacing w:before="120"/>
              <w:jc w:val="both"/>
              <w:rPr>
                <w:b/>
                <w:bCs/>
                <w:lang w:val="vi-VN"/>
              </w:rPr>
            </w:pPr>
            <w:r w:rsidRPr="003B4B30">
              <w:rPr>
                <w:b/>
                <w:bCs/>
                <w:lang w:val="pt-BR"/>
              </w:rPr>
              <w:t>Giảng viên</w:t>
            </w:r>
            <w:r w:rsidRPr="003B4B30">
              <w:rPr>
                <w:b/>
                <w:bCs/>
                <w:lang w:val="vi-VN"/>
              </w:rPr>
              <w:t>:</w:t>
            </w:r>
          </w:p>
          <w:p w14:paraId="21C65A0A"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Giảng lý thuyết</w:t>
            </w:r>
          </w:p>
          <w:p w14:paraId="5178F96A"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Giới thiệu ví dụ</w:t>
            </w:r>
          </w:p>
          <w:p w14:paraId="290531CC" w14:textId="77777777" w:rsidR="00C60951" w:rsidRPr="003B4B30" w:rsidRDefault="00C60951" w:rsidP="004A06D9">
            <w:pPr>
              <w:widowControl w:val="0"/>
              <w:tabs>
                <w:tab w:val="left" w:pos="720"/>
              </w:tabs>
              <w:jc w:val="both"/>
              <w:rPr>
                <w:b/>
                <w:bCs/>
                <w:lang w:val="vi-VN"/>
              </w:rPr>
            </w:pPr>
            <w:r w:rsidRPr="003B4B30">
              <w:rPr>
                <w:b/>
                <w:bCs/>
                <w:lang w:val="pt-BR"/>
              </w:rPr>
              <w:t>Sinh viên</w:t>
            </w:r>
            <w:r w:rsidRPr="003B4B30">
              <w:rPr>
                <w:b/>
                <w:bCs/>
                <w:lang w:val="vi-VN"/>
              </w:rPr>
              <w:t>:</w:t>
            </w:r>
          </w:p>
          <w:p w14:paraId="4754343A"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Đọc tài liệu trước</w:t>
            </w:r>
          </w:p>
          <w:p w14:paraId="435FFCA6"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Xem trước các ví dụ</w:t>
            </w:r>
          </w:p>
          <w:p w14:paraId="78BE5EC4" w14:textId="6F6E11C5" w:rsidR="009F2690" w:rsidRPr="003B4B30" w:rsidRDefault="00C60951" w:rsidP="004A06D9">
            <w:pPr>
              <w:pStyle w:val="ListParagraph"/>
              <w:widowControl w:val="0"/>
              <w:numPr>
                <w:ilvl w:val="0"/>
                <w:numId w:val="7"/>
              </w:numPr>
              <w:ind w:left="142" w:hanging="142"/>
              <w:jc w:val="both"/>
              <w:rPr>
                <w:lang w:val="pt-BR"/>
              </w:rPr>
            </w:pPr>
            <w:r w:rsidRPr="003B4B30">
              <w:rPr>
                <w:lang w:val="pt-BR"/>
              </w:rPr>
              <w:t>Làm bài tập được yêu cầu</w:t>
            </w:r>
          </w:p>
        </w:tc>
        <w:tc>
          <w:tcPr>
            <w:tcW w:w="791" w:type="pct"/>
            <w:shd w:val="clear" w:color="auto" w:fill="FFF2CC" w:themeFill="accent4" w:themeFillTint="33"/>
            <w:vAlign w:val="center"/>
          </w:tcPr>
          <w:p w14:paraId="3A46839C" w14:textId="77777777" w:rsidR="00C60951" w:rsidRPr="003B4B30" w:rsidRDefault="00C60951" w:rsidP="004A06D9">
            <w:pPr>
              <w:widowControl w:val="0"/>
              <w:tabs>
                <w:tab w:val="left" w:pos="720"/>
              </w:tabs>
              <w:jc w:val="both"/>
              <w:rPr>
                <w:lang w:val="pt-BR"/>
              </w:rPr>
            </w:pPr>
          </w:p>
        </w:tc>
        <w:tc>
          <w:tcPr>
            <w:tcW w:w="343" w:type="pct"/>
            <w:shd w:val="clear" w:color="auto" w:fill="FFF2CC" w:themeFill="accent4" w:themeFillTint="33"/>
            <w:vAlign w:val="center"/>
          </w:tcPr>
          <w:p w14:paraId="3E33BBA2" w14:textId="7D1FC7E4" w:rsidR="00C60951" w:rsidRPr="003B4B30" w:rsidRDefault="00C60951" w:rsidP="004A06D9">
            <w:pPr>
              <w:widowControl w:val="0"/>
              <w:tabs>
                <w:tab w:val="left" w:pos="993"/>
              </w:tabs>
              <w:jc w:val="center"/>
              <w:rPr>
                <w:bCs/>
                <w:lang w:val="vi-VN"/>
              </w:rPr>
            </w:pPr>
            <w:r w:rsidRPr="003B4B30">
              <w:rPr>
                <w:bCs/>
              </w:rPr>
              <w:t>1.3</w:t>
            </w:r>
          </w:p>
        </w:tc>
      </w:tr>
      <w:tr w:rsidR="00ED3051" w:rsidRPr="003B4B30" w14:paraId="0B89C6A1" w14:textId="77777777" w:rsidTr="00ED3051">
        <w:trPr>
          <w:cantSplit/>
        </w:trPr>
        <w:tc>
          <w:tcPr>
            <w:tcW w:w="405" w:type="pct"/>
            <w:shd w:val="clear" w:color="auto" w:fill="auto"/>
            <w:vAlign w:val="center"/>
          </w:tcPr>
          <w:p w14:paraId="059DFBA9" w14:textId="01FBF6D7" w:rsidR="00C60951" w:rsidRPr="003B4B30" w:rsidRDefault="00C60951" w:rsidP="004A06D9">
            <w:pPr>
              <w:widowControl w:val="0"/>
              <w:tabs>
                <w:tab w:val="left" w:pos="993"/>
              </w:tabs>
              <w:jc w:val="center"/>
              <w:rPr>
                <w:b/>
                <w:bCs/>
              </w:rPr>
            </w:pPr>
            <w:r w:rsidRPr="003B4B30">
              <w:rPr>
                <w:b/>
                <w:bCs/>
              </w:rPr>
              <w:lastRenderedPageBreak/>
              <w:t>10</w:t>
            </w:r>
          </w:p>
        </w:tc>
        <w:tc>
          <w:tcPr>
            <w:tcW w:w="1447" w:type="pct"/>
            <w:shd w:val="clear" w:color="auto" w:fill="auto"/>
          </w:tcPr>
          <w:p w14:paraId="045A2E42" w14:textId="444419BB" w:rsidR="00C60951" w:rsidRPr="003B4B30" w:rsidRDefault="00C60951" w:rsidP="004A06D9">
            <w:pPr>
              <w:widowControl w:val="0"/>
              <w:tabs>
                <w:tab w:val="left" w:pos="720"/>
              </w:tabs>
              <w:spacing w:before="120"/>
              <w:jc w:val="both"/>
              <w:rPr>
                <w:b/>
                <w:bCs/>
                <w:lang w:val="pt-BR"/>
              </w:rPr>
            </w:pPr>
            <w:r w:rsidRPr="003B4B30">
              <w:rPr>
                <w:b/>
                <w:bCs/>
                <w:lang w:val="pt-BR"/>
              </w:rPr>
              <w:t>Seminar 5</w:t>
            </w:r>
          </w:p>
          <w:p w14:paraId="7E827DD8" w14:textId="77777777" w:rsidR="008C2977" w:rsidRPr="003B4B30" w:rsidRDefault="008C2977" w:rsidP="004A06D9">
            <w:pPr>
              <w:widowControl w:val="0"/>
              <w:tabs>
                <w:tab w:val="left" w:pos="720"/>
              </w:tabs>
              <w:spacing w:before="120"/>
              <w:jc w:val="both"/>
              <w:rPr>
                <w:b/>
                <w:bCs/>
              </w:rPr>
            </w:pPr>
          </w:p>
          <w:p w14:paraId="12AD54A6" w14:textId="7D564413" w:rsidR="00C60951" w:rsidRPr="003B4B30" w:rsidRDefault="007927DA" w:rsidP="004A06D9">
            <w:pPr>
              <w:pStyle w:val="ListParagraph"/>
              <w:widowControl w:val="0"/>
              <w:numPr>
                <w:ilvl w:val="0"/>
                <w:numId w:val="7"/>
              </w:numPr>
              <w:ind w:left="142" w:hanging="142"/>
              <w:jc w:val="both"/>
              <w:rPr>
                <w:lang w:val="pt-BR"/>
              </w:rPr>
            </w:pPr>
            <w:r w:rsidRPr="003B4B30">
              <w:rPr>
                <w:lang w:val="pt-BR"/>
              </w:rPr>
              <w:t>Các câu</w:t>
            </w:r>
            <w:r w:rsidR="00C60951" w:rsidRPr="003B4B30">
              <w:rPr>
                <w:lang w:val="pt-BR"/>
              </w:rPr>
              <w:t xml:space="preserve"> hỏi lý thuyết về chương </w:t>
            </w:r>
            <w:r w:rsidR="001854F3" w:rsidRPr="003B4B30">
              <w:rPr>
                <w:lang w:val="pt-BR"/>
              </w:rPr>
              <w:t>3</w:t>
            </w:r>
          </w:p>
          <w:p w14:paraId="493E7B8D" w14:textId="77777777" w:rsidR="00C2713C" w:rsidRPr="003B4B30" w:rsidRDefault="00C2713C" w:rsidP="004A06D9">
            <w:pPr>
              <w:pStyle w:val="ListParagraph"/>
              <w:widowControl w:val="0"/>
              <w:numPr>
                <w:ilvl w:val="0"/>
                <w:numId w:val="7"/>
              </w:numPr>
              <w:ind w:left="142" w:hanging="142"/>
              <w:jc w:val="both"/>
              <w:rPr>
                <w:lang w:val="pt-BR"/>
              </w:rPr>
            </w:pPr>
            <w:r w:rsidRPr="003B4B30">
              <w:rPr>
                <w:lang w:val="pt-BR"/>
              </w:rPr>
              <w:t xml:space="preserve">Thực hành: </w:t>
            </w:r>
          </w:p>
          <w:p w14:paraId="5FF9C846" w14:textId="2AD55C6E" w:rsidR="00E03BA6" w:rsidRPr="003B4B30" w:rsidRDefault="00C2713C" w:rsidP="004A06D9">
            <w:pPr>
              <w:pStyle w:val="ListParagraph"/>
              <w:widowControl w:val="0"/>
              <w:numPr>
                <w:ilvl w:val="1"/>
                <w:numId w:val="8"/>
              </w:numPr>
              <w:jc w:val="both"/>
            </w:pPr>
            <w:r w:rsidRPr="003B4B30">
              <w:t xml:space="preserve">Các phương pháp </w:t>
            </w:r>
            <w:r w:rsidR="00E03BA6" w:rsidRPr="003B4B30">
              <w:t>phân cụm dữ liệu: Phân cụm phân hoạch, phân cấp, phân cụm dựa trên mật độ, dựa trên lưới, dựa trên mô hình và một số phương pháp phân cụm khác</w:t>
            </w:r>
          </w:p>
          <w:p w14:paraId="1EDF168F" w14:textId="5647BA02" w:rsidR="00E03BA6" w:rsidRPr="003B4B30" w:rsidRDefault="00E03BA6" w:rsidP="004A06D9">
            <w:pPr>
              <w:pStyle w:val="ListParagraph"/>
              <w:widowControl w:val="0"/>
              <w:numPr>
                <w:ilvl w:val="1"/>
                <w:numId w:val="8"/>
              </w:numPr>
              <w:jc w:val="both"/>
            </w:pPr>
            <w:r w:rsidRPr="003B4B30">
              <w:t>Một số phương pháp học máy khác</w:t>
            </w:r>
          </w:p>
          <w:p w14:paraId="0CF13AAC" w14:textId="783F8ABB" w:rsidR="009A1D8D" w:rsidRPr="003B4B30" w:rsidRDefault="009A1D8D" w:rsidP="004A06D9">
            <w:pPr>
              <w:pStyle w:val="ListParagraph"/>
              <w:widowControl w:val="0"/>
              <w:numPr>
                <w:ilvl w:val="0"/>
                <w:numId w:val="7"/>
              </w:numPr>
              <w:ind w:left="142" w:hanging="142"/>
              <w:jc w:val="both"/>
              <w:rPr>
                <w:lang w:val="pt-BR"/>
              </w:rPr>
            </w:pPr>
            <w:r w:rsidRPr="003B4B30">
              <w:rPr>
                <w:b/>
                <w:bCs/>
                <w:i/>
              </w:rPr>
              <w:t>B</w:t>
            </w:r>
            <w:r w:rsidRPr="003B4B30">
              <w:rPr>
                <w:b/>
                <w:i/>
              </w:rPr>
              <w:t>ài tập nhóm</w:t>
            </w:r>
          </w:p>
          <w:p w14:paraId="18CC2FF4" w14:textId="2D1363EB" w:rsidR="00C0792F" w:rsidRPr="003B4B30" w:rsidRDefault="00C0792F" w:rsidP="004A06D9">
            <w:pPr>
              <w:widowControl w:val="0"/>
              <w:jc w:val="both"/>
              <w:rPr>
                <w:lang w:val="pt-BR"/>
              </w:rPr>
            </w:pPr>
          </w:p>
        </w:tc>
        <w:tc>
          <w:tcPr>
            <w:tcW w:w="862" w:type="pct"/>
            <w:shd w:val="clear" w:color="auto" w:fill="auto"/>
          </w:tcPr>
          <w:p w14:paraId="2C23526C" w14:textId="77777777" w:rsidR="002E1FC3" w:rsidRPr="003B4B30" w:rsidRDefault="002E1FC3" w:rsidP="004A06D9">
            <w:pPr>
              <w:widowControl w:val="0"/>
              <w:tabs>
                <w:tab w:val="num" w:pos="834"/>
              </w:tabs>
              <w:jc w:val="center"/>
            </w:pPr>
          </w:p>
          <w:p w14:paraId="410FEA19" w14:textId="77777777" w:rsidR="000D6899" w:rsidRPr="003B4B30" w:rsidRDefault="000D6899" w:rsidP="004A06D9">
            <w:pPr>
              <w:widowControl w:val="0"/>
              <w:tabs>
                <w:tab w:val="num" w:pos="834"/>
              </w:tabs>
              <w:jc w:val="both"/>
            </w:pPr>
            <w:r w:rsidRPr="003B4B30">
              <w:t>[1] Chương 6, 8, 9, 10;</w:t>
            </w:r>
          </w:p>
          <w:p w14:paraId="1A949527" w14:textId="5A3748DA" w:rsidR="000D6899" w:rsidRPr="003B4B30" w:rsidRDefault="00E3373F" w:rsidP="004A06D9">
            <w:pPr>
              <w:widowControl w:val="0"/>
              <w:tabs>
                <w:tab w:val="num" w:pos="834"/>
              </w:tabs>
              <w:jc w:val="both"/>
            </w:pPr>
            <w:r w:rsidRPr="003B4B30">
              <w:t>[2] Chapter 7,10,17,</w:t>
            </w:r>
            <w:r w:rsidR="000D6899" w:rsidRPr="003B4B30">
              <w:t>18;</w:t>
            </w:r>
          </w:p>
          <w:p w14:paraId="512ACB5D" w14:textId="77777777" w:rsidR="000D6899" w:rsidRPr="003B4B30" w:rsidRDefault="000D6899" w:rsidP="004A06D9">
            <w:pPr>
              <w:widowControl w:val="0"/>
              <w:tabs>
                <w:tab w:val="num" w:pos="834"/>
              </w:tabs>
              <w:jc w:val="both"/>
            </w:pPr>
            <w:r w:rsidRPr="003B4B30">
              <w:t>[3] Chương 2;</w:t>
            </w:r>
          </w:p>
          <w:p w14:paraId="71C89296" w14:textId="77777777" w:rsidR="000D6899" w:rsidRPr="003B4B30" w:rsidRDefault="000D6899" w:rsidP="004A06D9">
            <w:pPr>
              <w:widowControl w:val="0"/>
              <w:tabs>
                <w:tab w:val="num" w:pos="834"/>
              </w:tabs>
              <w:jc w:val="both"/>
            </w:pPr>
            <w:r w:rsidRPr="003B4B30">
              <w:t>[4] Chapter 12, 16, 18;</w:t>
            </w:r>
          </w:p>
          <w:p w14:paraId="6C5867E6" w14:textId="013BF53B" w:rsidR="004C0701" w:rsidRPr="003B4B30" w:rsidRDefault="000D6899" w:rsidP="004A06D9">
            <w:pPr>
              <w:widowControl w:val="0"/>
              <w:tabs>
                <w:tab w:val="left" w:pos="993"/>
              </w:tabs>
              <w:jc w:val="both"/>
            </w:pPr>
            <w:r w:rsidRPr="003B4B30">
              <w:t>[5] Chapter 9, 12, 13</w:t>
            </w:r>
            <w:r w:rsidR="003B68C8" w:rsidRPr="003B4B30">
              <w:t>; [6]; [7]; [8]; [9]; [10]; [11]; [12]; [13]</w:t>
            </w:r>
          </w:p>
        </w:tc>
        <w:tc>
          <w:tcPr>
            <w:tcW w:w="1151" w:type="pct"/>
            <w:shd w:val="clear" w:color="auto" w:fill="auto"/>
            <w:vAlign w:val="center"/>
          </w:tcPr>
          <w:p w14:paraId="3AF1BB13" w14:textId="77777777" w:rsidR="00C60951" w:rsidRPr="003B4B30" w:rsidRDefault="00C60951" w:rsidP="004A06D9">
            <w:pPr>
              <w:widowControl w:val="0"/>
              <w:tabs>
                <w:tab w:val="left" w:pos="720"/>
              </w:tabs>
              <w:spacing w:before="120"/>
              <w:jc w:val="both"/>
              <w:rPr>
                <w:b/>
                <w:bCs/>
                <w:lang w:val="vi-VN"/>
              </w:rPr>
            </w:pPr>
            <w:r w:rsidRPr="003B4B30">
              <w:rPr>
                <w:b/>
                <w:bCs/>
                <w:lang w:val="pt-BR"/>
              </w:rPr>
              <w:t>Giảng viên</w:t>
            </w:r>
            <w:r w:rsidRPr="003B4B30">
              <w:rPr>
                <w:b/>
                <w:bCs/>
                <w:lang w:val="vi-VN"/>
              </w:rPr>
              <w:t>:</w:t>
            </w:r>
          </w:p>
          <w:p w14:paraId="66A2A436"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Nhắc lại một số lý thuyết</w:t>
            </w:r>
          </w:p>
          <w:p w14:paraId="0882A36E"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Hướng dẫn trả lời câu hỏi</w:t>
            </w:r>
          </w:p>
          <w:p w14:paraId="16C47773" w14:textId="5B2A317F" w:rsidR="00C60951" w:rsidRPr="003B4B30" w:rsidRDefault="00C60951" w:rsidP="004A06D9">
            <w:pPr>
              <w:pStyle w:val="ListParagraph"/>
              <w:widowControl w:val="0"/>
              <w:numPr>
                <w:ilvl w:val="0"/>
                <w:numId w:val="7"/>
              </w:numPr>
              <w:ind w:left="142" w:hanging="142"/>
              <w:jc w:val="both"/>
              <w:rPr>
                <w:lang w:val="pt-BR"/>
              </w:rPr>
            </w:pPr>
            <w:r w:rsidRPr="003B4B30">
              <w:rPr>
                <w:lang w:val="pt-BR"/>
              </w:rPr>
              <w:t>Hướng dẫn thực hành</w:t>
            </w:r>
          </w:p>
          <w:p w14:paraId="3B23D5E6" w14:textId="521AC83E" w:rsidR="00EF68ED" w:rsidRPr="003B4B30" w:rsidRDefault="00490D05" w:rsidP="004A06D9">
            <w:pPr>
              <w:widowControl w:val="0"/>
              <w:jc w:val="both"/>
              <w:rPr>
                <w:lang w:val="pt-BR"/>
              </w:rPr>
            </w:pPr>
            <w:r w:rsidRPr="003B4B30">
              <w:rPr>
                <w:lang w:val="pt-BR"/>
              </w:rPr>
              <w:t>- Chữa bài thực hành</w:t>
            </w:r>
          </w:p>
          <w:p w14:paraId="7E257241" w14:textId="38BA2FC8" w:rsidR="00874562" w:rsidRPr="003B4B30" w:rsidRDefault="009A1D8D" w:rsidP="004A06D9">
            <w:pPr>
              <w:pStyle w:val="ListParagraph"/>
              <w:widowControl w:val="0"/>
              <w:numPr>
                <w:ilvl w:val="0"/>
                <w:numId w:val="7"/>
              </w:numPr>
              <w:ind w:left="142" w:hanging="142"/>
              <w:jc w:val="both"/>
              <w:rPr>
                <w:lang w:val="pt-BR"/>
              </w:rPr>
            </w:pPr>
            <w:r w:rsidRPr="003B4B30">
              <w:rPr>
                <w:lang w:val="pt-BR"/>
              </w:rPr>
              <w:t>Giao bài tập nhóm</w:t>
            </w:r>
          </w:p>
          <w:p w14:paraId="0A272B02" w14:textId="77777777" w:rsidR="00C60951" w:rsidRPr="003B4B30" w:rsidRDefault="00C60951" w:rsidP="004A06D9">
            <w:pPr>
              <w:widowControl w:val="0"/>
              <w:tabs>
                <w:tab w:val="left" w:pos="720"/>
              </w:tabs>
              <w:jc w:val="both"/>
              <w:rPr>
                <w:b/>
                <w:bCs/>
                <w:lang w:val="vi-VN"/>
              </w:rPr>
            </w:pPr>
            <w:r w:rsidRPr="003B4B30">
              <w:rPr>
                <w:b/>
                <w:bCs/>
                <w:lang w:val="pt-BR"/>
              </w:rPr>
              <w:t>Sinh viên</w:t>
            </w:r>
            <w:r w:rsidRPr="003B4B30">
              <w:rPr>
                <w:b/>
                <w:bCs/>
                <w:lang w:val="vi-VN"/>
              </w:rPr>
              <w:t>:</w:t>
            </w:r>
          </w:p>
          <w:p w14:paraId="1BA98FFF"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Đọc tài liệu trước</w:t>
            </w:r>
          </w:p>
          <w:p w14:paraId="5305D9D1" w14:textId="51531E7A" w:rsidR="00C60951" w:rsidRPr="003B4B30" w:rsidRDefault="00C60951" w:rsidP="004A06D9">
            <w:pPr>
              <w:pStyle w:val="ListParagraph"/>
              <w:widowControl w:val="0"/>
              <w:numPr>
                <w:ilvl w:val="0"/>
                <w:numId w:val="7"/>
              </w:numPr>
              <w:ind w:left="142" w:hanging="142"/>
              <w:jc w:val="both"/>
              <w:rPr>
                <w:lang w:val="pt-BR"/>
              </w:rPr>
            </w:pPr>
            <w:r w:rsidRPr="003B4B30">
              <w:rPr>
                <w:lang w:val="pt-BR"/>
              </w:rPr>
              <w:t>Theo dõi các bước thực hành</w:t>
            </w:r>
          </w:p>
          <w:p w14:paraId="2281F8E6" w14:textId="7CC51BDD" w:rsidR="00C60951" w:rsidRPr="003B4B30" w:rsidRDefault="00C60951" w:rsidP="004A06D9">
            <w:pPr>
              <w:pStyle w:val="ListParagraph"/>
              <w:widowControl w:val="0"/>
              <w:numPr>
                <w:ilvl w:val="0"/>
                <w:numId w:val="7"/>
              </w:numPr>
              <w:ind w:left="142" w:hanging="142"/>
              <w:jc w:val="both"/>
              <w:rPr>
                <w:lang w:val="pt-BR"/>
              </w:rPr>
            </w:pPr>
            <w:r w:rsidRPr="003B4B30">
              <w:rPr>
                <w:lang w:val="pt-BR"/>
              </w:rPr>
              <w:t>Làm bài thực hành</w:t>
            </w:r>
          </w:p>
          <w:p w14:paraId="6F365E74"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Tham gia thảo luận</w:t>
            </w:r>
          </w:p>
          <w:p w14:paraId="13D26C3F" w14:textId="729C231B" w:rsidR="00C60951" w:rsidRPr="003B4B30" w:rsidRDefault="00C60951" w:rsidP="004A06D9">
            <w:pPr>
              <w:pStyle w:val="ListParagraph"/>
              <w:widowControl w:val="0"/>
              <w:numPr>
                <w:ilvl w:val="0"/>
                <w:numId w:val="7"/>
              </w:numPr>
              <w:ind w:left="142" w:hanging="142"/>
              <w:jc w:val="both"/>
              <w:rPr>
                <w:lang w:val="pt-BR"/>
              </w:rPr>
            </w:pPr>
            <w:r w:rsidRPr="003B4B30">
              <w:rPr>
                <w:lang w:val="pt-BR"/>
              </w:rPr>
              <w:t xml:space="preserve">Tham gia chữa </w:t>
            </w:r>
            <w:r w:rsidR="00ED4509" w:rsidRPr="003B4B30">
              <w:rPr>
                <w:lang w:val="pt-BR"/>
              </w:rPr>
              <w:t xml:space="preserve">bài </w:t>
            </w:r>
            <w:r w:rsidRPr="003B4B30">
              <w:rPr>
                <w:lang w:val="pt-BR"/>
              </w:rPr>
              <w:t>thực hành</w:t>
            </w:r>
          </w:p>
          <w:p w14:paraId="1696CE9B" w14:textId="17EBDB79" w:rsidR="00C60951" w:rsidRPr="003B4B30" w:rsidRDefault="009A1D8D" w:rsidP="004A06D9">
            <w:pPr>
              <w:pStyle w:val="ListParagraph"/>
              <w:widowControl w:val="0"/>
              <w:numPr>
                <w:ilvl w:val="0"/>
                <w:numId w:val="7"/>
              </w:numPr>
              <w:ind w:left="142" w:hanging="142"/>
              <w:jc w:val="both"/>
              <w:rPr>
                <w:b/>
                <w:bCs/>
                <w:lang w:val="pt-BR"/>
              </w:rPr>
            </w:pPr>
            <w:r w:rsidRPr="003B4B30">
              <w:t>Chia nhóm và</w:t>
            </w:r>
            <w:r w:rsidR="00A058FC" w:rsidRPr="003B4B30">
              <w:t xml:space="preserve"> nhận </w:t>
            </w:r>
            <w:r w:rsidR="0011242A" w:rsidRPr="003B4B30">
              <w:t xml:space="preserve">nhiệm vụ </w:t>
            </w:r>
            <w:r w:rsidR="00C43ED1" w:rsidRPr="003B4B30">
              <w:t>b</w:t>
            </w:r>
            <w:r w:rsidR="00A058FC" w:rsidRPr="003B4B30">
              <w:t>ài tập nhóm</w:t>
            </w:r>
          </w:p>
        </w:tc>
        <w:tc>
          <w:tcPr>
            <w:tcW w:w="791" w:type="pct"/>
            <w:shd w:val="clear" w:color="auto" w:fill="auto"/>
            <w:vAlign w:val="center"/>
          </w:tcPr>
          <w:p w14:paraId="3D4D74F8"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Điểm danh</w:t>
            </w:r>
          </w:p>
          <w:p w14:paraId="5F8D2948" w14:textId="547C5EEB" w:rsidR="00C60951" w:rsidRPr="003B4B30" w:rsidRDefault="00C60951" w:rsidP="004A06D9">
            <w:pPr>
              <w:pStyle w:val="ListParagraph"/>
              <w:widowControl w:val="0"/>
              <w:numPr>
                <w:ilvl w:val="0"/>
                <w:numId w:val="7"/>
              </w:numPr>
              <w:ind w:left="142" w:hanging="142"/>
              <w:jc w:val="both"/>
              <w:rPr>
                <w:lang w:val="pt-BR"/>
              </w:rPr>
            </w:pPr>
            <w:r w:rsidRPr="003B4B30">
              <w:rPr>
                <w:lang w:val="pt-BR"/>
              </w:rPr>
              <w:t>Trả lời câu hỏi trong Seminar 5</w:t>
            </w:r>
          </w:p>
          <w:p w14:paraId="3280C117" w14:textId="74A03310" w:rsidR="00C60951" w:rsidRPr="003B4B30" w:rsidRDefault="00ED4509" w:rsidP="004A06D9">
            <w:pPr>
              <w:pStyle w:val="ListParagraph"/>
              <w:widowControl w:val="0"/>
              <w:numPr>
                <w:ilvl w:val="0"/>
                <w:numId w:val="7"/>
              </w:numPr>
              <w:ind w:left="142" w:hanging="142"/>
              <w:jc w:val="both"/>
              <w:rPr>
                <w:lang w:val="pt-BR"/>
              </w:rPr>
            </w:pPr>
            <w:r w:rsidRPr="003B4B30">
              <w:rPr>
                <w:lang w:val="pt-BR"/>
              </w:rPr>
              <w:t xml:space="preserve">Làm bài </w:t>
            </w:r>
            <w:r w:rsidR="00C60951" w:rsidRPr="003B4B30">
              <w:rPr>
                <w:lang w:val="pt-BR"/>
              </w:rPr>
              <w:t xml:space="preserve">thực hành  </w:t>
            </w:r>
          </w:p>
        </w:tc>
        <w:tc>
          <w:tcPr>
            <w:tcW w:w="343" w:type="pct"/>
            <w:shd w:val="clear" w:color="auto" w:fill="auto"/>
            <w:vAlign w:val="center"/>
          </w:tcPr>
          <w:p w14:paraId="514F1407" w14:textId="418BBAF0" w:rsidR="00E971AC" w:rsidRPr="003B4B30" w:rsidRDefault="00E971AC" w:rsidP="004A06D9">
            <w:pPr>
              <w:widowControl w:val="0"/>
              <w:tabs>
                <w:tab w:val="num" w:pos="834"/>
              </w:tabs>
              <w:jc w:val="center"/>
            </w:pPr>
            <w:r w:rsidRPr="003B4B30">
              <w:t>1.3</w:t>
            </w:r>
          </w:p>
          <w:p w14:paraId="61C0316C" w14:textId="288F5A56" w:rsidR="00E971AC" w:rsidRPr="003B4B30" w:rsidRDefault="00E971AC" w:rsidP="004A06D9">
            <w:pPr>
              <w:widowControl w:val="0"/>
              <w:tabs>
                <w:tab w:val="num" w:pos="834"/>
              </w:tabs>
              <w:jc w:val="center"/>
            </w:pPr>
            <w:r w:rsidRPr="003B4B30">
              <w:t>2.1</w:t>
            </w:r>
          </w:p>
          <w:p w14:paraId="2534F71E" w14:textId="1E896438" w:rsidR="00E971AC" w:rsidRPr="003B4B30" w:rsidRDefault="00E971AC" w:rsidP="004A06D9">
            <w:pPr>
              <w:widowControl w:val="0"/>
              <w:tabs>
                <w:tab w:val="num" w:pos="834"/>
              </w:tabs>
              <w:jc w:val="center"/>
            </w:pPr>
            <w:r w:rsidRPr="003B4B30">
              <w:t>2.2</w:t>
            </w:r>
          </w:p>
          <w:p w14:paraId="7BF90F8A" w14:textId="17D67D0E" w:rsidR="00E971AC" w:rsidRPr="003B4B30" w:rsidRDefault="00E971AC" w:rsidP="004A06D9">
            <w:pPr>
              <w:widowControl w:val="0"/>
              <w:tabs>
                <w:tab w:val="num" w:pos="834"/>
              </w:tabs>
              <w:jc w:val="center"/>
            </w:pPr>
            <w:r w:rsidRPr="003B4B30">
              <w:t>3.1</w:t>
            </w:r>
          </w:p>
          <w:p w14:paraId="1CD61294" w14:textId="1A884B38" w:rsidR="00E971AC" w:rsidRPr="003B4B30" w:rsidRDefault="00E971AC" w:rsidP="004A06D9">
            <w:pPr>
              <w:widowControl w:val="0"/>
              <w:tabs>
                <w:tab w:val="num" w:pos="834"/>
              </w:tabs>
              <w:jc w:val="center"/>
            </w:pPr>
            <w:r w:rsidRPr="003B4B30">
              <w:t>3.2</w:t>
            </w:r>
          </w:p>
          <w:p w14:paraId="5B936B64" w14:textId="79BA619B" w:rsidR="00E971AC" w:rsidRPr="003B4B30" w:rsidRDefault="00E971AC" w:rsidP="004A06D9">
            <w:pPr>
              <w:widowControl w:val="0"/>
              <w:tabs>
                <w:tab w:val="num" w:pos="834"/>
              </w:tabs>
              <w:jc w:val="center"/>
            </w:pPr>
            <w:r w:rsidRPr="003B4B30">
              <w:t>3.3</w:t>
            </w:r>
          </w:p>
          <w:p w14:paraId="107C4C5A" w14:textId="300F2D71" w:rsidR="00C60951" w:rsidRPr="003B4B30" w:rsidRDefault="00C60951" w:rsidP="004A06D9">
            <w:pPr>
              <w:widowControl w:val="0"/>
              <w:tabs>
                <w:tab w:val="left" w:pos="993"/>
              </w:tabs>
              <w:jc w:val="center"/>
              <w:rPr>
                <w:bCs/>
                <w:lang w:val="vi-VN"/>
              </w:rPr>
            </w:pPr>
          </w:p>
        </w:tc>
      </w:tr>
      <w:tr w:rsidR="00ED3051" w:rsidRPr="003B4B30" w14:paraId="41543786" w14:textId="77777777" w:rsidTr="00ED3051">
        <w:trPr>
          <w:trHeight w:val="8494"/>
        </w:trPr>
        <w:tc>
          <w:tcPr>
            <w:tcW w:w="405" w:type="pct"/>
            <w:shd w:val="clear" w:color="auto" w:fill="FFF2CC" w:themeFill="accent4" w:themeFillTint="33"/>
            <w:vAlign w:val="center"/>
          </w:tcPr>
          <w:p w14:paraId="3D5908EC" w14:textId="19B4A00C" w:rsidR="00C60951" w:rsidRPr="003B4B30" w:rsidRDefault="00C60951" w:rsidP="004A06D9">
            <w:pPr>
              <w:widowControl w:val="0"/>
              <w:tabs>
                <w:tab w:val="left" w:pos="993"/>
              </w:tabs>
              <w:jc w:val="center"/>
              <w:rPr>
                <w:b/>
                <w:bCs/>
              </w:rPr>
            </w:pPr>
            <w:r w:rsidRPr="003B4B30">
              <w:rPr>
                <w:b/>
                <w:bCs/>
                <w:lang w:val="vi-VN"/>
              </w:rPr>
              <w:t>1</w:t>
            </w:r>
            <w:r w:rsidRPr="003B4B30">
              <w:rPr>
                <w:b/>
                <w:bCs/>
              </w:rPr>
              <w:t>1</w:t>
            </w:r>
          </w:p>
        </w:tc>
        <w:tc>
          <w:tcPr>
            <w:tcW w:w="1447" w:type="pct"/>
            <w:shd w:val="clear" w:color="auto" w:fill="FFF2CC" w:themeFill="accent4" w:themeFillTint="33"/>
            <w:vAlign w:val="center"/>
          </w:tcPr>
          <w:p w14:paraId="20A44D64" w14:textId="08E774D5" w:rsidR="00C60951" w:rsidRPr="003B4B30" w:rsidRDefault="00C60951" w:rsidP="004A06D9">
            <w:pPr>
              <w:widowControl w:val="0"/>
              <w:spacing w:before="120"/>
              <w:ind w:left="45"/>
              <w:jc w:val="both"/>
              <w:rPr>
                <w:b/>
              </w:rPr>
            </w:pPr>
            <w:r w:rsidRPr="003B4B30">
              <w:rPr>
                <w:b/>
              </w:rPr>
              <w:t>Lecture 6</w:t>
            </w:r>
          </w:p>
          <w:p w14:paraId="72C52C74" w14:textId="77777777" w:rsidR="00916EA5" w:rsidRPr="003B4B30" w:rsidRDefault="00916EA5" w:rsidP="004A06D9">
            <w:pPr>
              <w:widowControl w:val="0"/>
              <w:ind w:left="45"/>
              <w:jc w:val="both"/>
              <w:rPr>
                <w:b/>
              </w:rPr>
            </w:pPr>
          </w:p>
          <w:p w14:paraId="5B4467D0" w14:textId="77777777" w:rsidR="00FB43D8" w:rsidRPr="003B4B30" w:rsidRDefault="00FB43D8" w:rsidP="004A06D9">
            <w:pPr>
              <w:widowControl w:val="0"/>
              <w:jc w:val="both"/>
              <w:rPr>
                <w:b/>
                <w:i/>
              </w:rPr>
            </w:pPr>
            <w:r w:rsidRPr="003B4B30">
              <w:rPr>
                <w:b/>
                <w:i/>
              </w:rPr>
              <w:t>Chương 4: Đánh giá hiệu năng các phương pháp học máy</w:t>
            </w:r>
          </w:p>
          <w:p w14:paraId="0586865C" w14:textId="77777777" w:rsidR="00FB43D8" w:rsidRPr="003B4B30" w:rsidRDefault="00FB43D8" w:rsidP="004A06D9">
            <w:pPr>
              <w:widowControl w:val="0"/>
              <w:jc w:val="both"/>
              <w:rPr>
                <w:b/>
                <w:bCs/>
              </w:rPr>
            </w:pPr>
            <w:r w:rsidRPr="003B4B30">
              <w:rPr>
                <w:b/>
                <w:bCs/>
              </w:rPr>
              <w:t>4.1. Giới thiệu</w:t>
            </w:r>
          </w:p>
          <w:p w14:paraId="14DD2DAC" w14:textId="77777777" w:rsidR="00FB43D8" w:rsidRPr="003B4B30" w:rsidRDefault="00FB43D8" w:rsidP="004A06D9">
            <w:pPr>
              <w:widowControl w:val="0"/>
              <w:numPr>
                <w:ilvl w:val="2"/>
                <w:numId w:val="19"/>
              </w:numPr>
              <w:tabs>
                <w:tab w:val="clear" w:pos="2160"/>
                <w:tab w:val="num" w:pos="5"/>
              </w:tabs>
              <w:ind w:left="714" w:hanging="714"/>
              <w:jc w:val="both"/>
            </w:pPr>
            <w:r w:rsidRPr="003B4B30">
              <w:t>Bài toán đánh giá</w:t>
            </w:r>
          </w:p>
          <w:p w14:paraId="042DE672" w14:textId="77777777" w:rsidR="00FB43D8" w:rsidRPr="003B4B30" w:rsidRDefault="00FB43D8" w:rsidP="004A06D9">
            <w:pPr>
              <w:widowControl w:val="0"/>
              <w:numPr>
                <w:ilvl w:val="2"/>
                <w:numId w:val="19"/>
              </w:numPr>
              <w:tabs>
                <w:tab w:val="clear" w:pos="2160"/>
                <w:tab w:val="num" w:pos="5"/>
              </w:tabs>
              <w:ind w:left="714" w:hanging="714"/>
              <w:jc w:val="both"/>
            </w:pPr>
            <w:r w:rsidRPr="003B4B30">
              <w:t>Các phương pháp đánh giá</w:t>
            </w:r>
          </w:p>
          <w:p w14:paraId="6FEE5769" w14:textId="77777777" w:rsidR="00FB43D8" w:rsidRPr="003B4B30" w:rsidRDefault="00FB43D8" w:rsidP="004A06D9">
            <w:pPr>
              <w:widowControl w:val="0"/>
              <w:jc w:val="both"/>
              <w:rPr>
                <w:b/>
                <w:bCs/>
              </w:rPr>
            </w:pPr>
            <w:r w:rsidRPr="003B4B30">
              <w:rPr>
                <w:b/>
                <w:bCs/>
              </w:rPr>
              <w:t>4.2. Các kỹ thuật đánh giá hiệu năng</w:t>
            </w:r>
          </w:p>
          <w:p w14:paraId="259C5999" w14:textId="77777777" w:rsidR="00FB43D8" w:rsidRPr="003B4B30" w:rsidRDefault="00FB43D8" w:rsidP="004A06D9">
            <w:pPr>
              <w:widowControl w:val="0"/>
              <w:numPr>
                <w:ilvl w:val="2"/>
                <w:numId w:val="20"/>
              </w:numPr>
              <w:tabs>
                <w:tab w:val="clear" w:pos="2160"/>
                <w:tab w:val="num" w:pos="5"/>
              </w:tabs>
              <w:ind w:left="714" w:hanging="709"/>
              <w:jc w:val="both"/>
            </w:pPr>
            <w:r w:rsidRPr="003B4B30">
              <w:t>Kỹ thuật phân tách</w:t>
            </w:r>
          </w:p>
          <w:p w14:paraId="7A25FF32" w14:textId="77777777" w:rsidR="00FB43D8" w:rsidRPr="003B4B30" w:rsidRDefault="00FB43D8" w:rsidP="004A06D9">
            <w:pPr>
              <w:widowControl w:val="0"/>
              <w:numPr>
                <w:ilvl w:val="2"/>
                <w:numId w:val="20"/>
              </w:numPr>
              <w:tabs>
                <w:tab w:val="clear" w:pos="2160"/>
                <w:tab w:val="num" w:pos="5"/>
              </w:tabs>
              <w:ind w:left="5" w:firstLine="0"/>
              <w:jc w:val="both"/>
            </w:pPr>
            <w:r w:rsidRPr="003B4B30">
              <w:t>Kỹ thuật lấy mẫu phân tầng (stratified sampling)</w:t>
            </w:r>
          </w:p>
          <w:p w14:paraId="1EBC1F58" w14:textId="77777777" w:rsidR="00FB43D8" w:rsidRPr="003B4B30" w:rsidRDefault="00FB43D8" w:rsidP="004A06D9">
            <w:pPr>
              <w:widowControl w:val="0"/>
              <w:numPr>
                <w:ilvl w:val="2"/>
                <w:numId w:val="20"/>
              </w:numPr>
              <w:tabs>
                <w:tab w:val="clear" w:pos="2160"/>
                <w:tab w:val="num" w:pos="5"/>
              </w:tabs>
              <w:ind w:left="5" w:firstLine="0"/>
              <w:jc w:val="both"/>
            </w:pPr>
            <w:r w:rsidRPr="003B4B30">
              <w:t>Kỹ thuật lặp phân tách (repeated hold-out)</w:t>
            </w:r>
          </w:p>
          <w:p w14:paraId="320B4850" w14:textId="77777777" w:rsidR="00FB43D8" w:rsidRPr="003B4B30" w:rsidRDefault="00FB43D8" w:rsidP="004A06D9">
            <w:pPr>
              <w:widowControl w:val="0"/>
              <w:numPr>
                <w:ilvl w:val="2"/>
                <w:numId w:val="20"/>
              </w:numPr>
              <w:tabs>
                <w:tab w:val="clear" w:pos="2160"/>
                <w:tab w:val="num" w:pos="5"/>
              </w:tabs>
              <w:ind w:left="5" w:firstLine="0"/>
              <w:jc w:val="both"/>
            </w:pPr>
            <w:r w:rsidRPr="003B4B30">
              <w:t>Kỹ thuật kiểm tra chéo (cross-validation)</w:t>
            </w:r>
          </w:p>
          <w:p w14:paraId="75E1FAA1" w14:textId="77777777" w:rsidR="00FB43D8" w:rsidRPr="003B4B30" w:rsidRDefault="00FB43D8" w:rsidP="004A06D9">
            <w:pPr>
              <w:widowControl w:val="0"/>
              <w:numPr>
                <w:ilvl w:val="2"/>
                <w:numId w:val="20"/>
              </w:numPr>
              <w:tabs>
                <w:tab w:val="clear" w:pos="2160"/>
                <w:tab w:val="num" w:pos="5"/>
              </w:tabs>
              <w:ind w:left="5" w:firstLine="0"/>
              <w:jc w:val="both"/>
            </w:pPr>
            <w:r w:rsidRPr="003B4B30">
              <w:t>Kỹ thuật lấy mẫu lặp lại (bootstrap sampling)</w:t>
            </w:r>
          </w:p>
          <w:p w14:paraId="7958DCF5" w14:textId="77777777" w:rsidR="00FB43D8" w:rsidRPr="003B4B30" w:rsidRDefault="00FB43D8" w:rsidP="004A06D9">
            <w:pPr>
              <w:widowControl w:val="0"/>
              <w:jc w:val="both"/>
              <w:rPr>
                <w:b/>
                <w:bCs/>
              </w:rPr>
            </w:pPr>
            <w:r w:rsidRPr="003B4B30">
              <w:rPr>
                <w:b/>
                <w:bCs/>
              </w:rPr>
              <w:t>4.3. Lựa chọn tham số</w:t>
            </w:r>
          </w:p>
          <w:p w14:paraId="6121A78D" w14:textId="77777777" w:rsidR="00FB43D8" w:rsidRPr="003B4B30" w:rsidRDefault="00FB43D8" w:rsidP="004A06D9">
            <w:pPr>
              <w:widowControl w:val="0"/>
              <w:jc w:val="both"/>
              <w:rPr>
                <w:b/>
                <w:bCs/>
              </w:rPr>
            </w:pPr>
            <w:r w:rsidRPr="003B4B30">
              <w:rPr>
                <w:b/>
                <w:bCs/>
              </w:rPr>
              <w:t>4.4. Đánh giá và lựa chọn mô hình</w:t>
            </w:r>
          </w:p>
          <w:p w14:paraId="6325B27F" w14:textId="77777777" w:rsidR="00FB43D8" w:rsidRPr="003B4B30" w:rsidRDefault="00FB43D8" w:rsidP="004A06D9">
            <w:pPr>
              <w:widowControl w:val="0"/>
              <w:jc w:val="both"/>
              <w:rPr>
                <w:b/>
                <w:bCs/>
              </w:rPr>
            </w:pPr>
            <w:r w:rsidRPr="003B4B30">
              <w:rPr>
                <w:b/>
                <w:bCs/>
              </w:rPr>
              <w:t>4.5. Các tiêu chí đánh giá hiệu năng</w:t>
            </w:r>
          </w:p>
          <w:p w14:paraId="383DB004" w14:textId="77777777" w:rsidR="00FB43D8" w:rsidRPr="003B4B30" w:rsidRDefault="00FB43D8" w:rsidP="004A06D9">
            <w:pPr>
              <w:widowControl w:val="0"/>
              <w:numPr>
                <w:ilvl w:val="2"/>
                <w:numId w:val="21"/>
              </w:numPr>
              <w:tabs>
                <w:tab w:val="clear" w:pos="2160"/>
                <w:tab w:val="num" w:pos="5"/>
              </w:tabs>
              <w:ind w:left="714" w:hanging="714"/>
              <w:jc w:val="both"/>
            </w:pPr>
            <w:r w:rsidRPr="003B4B30">
              <w:t>Tính chính xác</w:t>
            </w:r>
          </w:p>
          <w:p w14:paraId="3196694A" w14:textId="77777777" w:rsidR="00FB43D8" w:rsidRPr="003B4B30" w:rsidRDefault="00FB43D8" w:rsidP="004A06D9">
            <w:pPr>
              <w:widowControl w:val="0"/>
              <w:numPr>
                <w:ilvl w:val="2"/>
                <w:numId w:val="21"/>
              </w:numPr>
              <w:tabs>
                <w:tab w:val="clear" w:pos="2160"/>
                <w:tab w:val="num" w:pos="5"/>
              </w:tabs>
              <w:ind w:left="714" w:hanging="714"/>
              <w:jc w:val="both"/>
            </w:pPr>
            <w:r w:rsidRPr="003B4B30">
              <w:t>Ma trận nhầm lẫn</w:t>
            </w:r>
          </w:p>
          <w:p w14:paraId="1BB80CD8" w14:textId="7251FB92" w:rsidR="00C60951" w:rsidRPr="003B4B30" w:rsidRDefault="00FB43D8" w:rsidP="004A06D9">
            <w:pPr>
              <w:widowControl w:val="0"/>
              <w:numPr>
                <w:ilvl w:val="2"/>
                <w:numId w:val="21"/>
              </w:numPr>
              <w:tabs>
                <w:tab w:val="clear" w:pos="2160"/>
                <w:tab w:val="num" w:pos="5"/>
              </w:tabs>
              <w:ind w:left="714" w:hanging="714"/>
              <w:jc w:val="both"/>
              <w:rPr>
                <w:b/>
              </w:rPr>
            </w:pPr>
            <w:r w:rsidRPr="003B4B30">
              <w:t>Độ chính xác và độ hồi tưởng</w:t>
            </w:r>
          </w:p>
        </w:tc>
        <w:tc>
          <w:tcPr>
            <w:tcW w:w="862" w:type="pct"/>
            <w:shd w:val="clear" w:color="auto" w:fill="FFF2CC" w:themeFill="accent4" w:themeFillTint="33"/>
            <w:vAlign w:val="center"/>
          </w:tcPr>
          <w:p w14:paraId="032F7B43" w14:textId="77777777" w:rsidR="00F251BF" w:rsidRPr="003B4B30" w:rsidRDefault="00F251BF" w:rsidP="004A06D9">
            <w:pPr>
              <w:widowControl w:val="0"/>
              <w:tabs>
                <w:tab w:val="num" w:pos="834"/>
              </w:tabs>
              <w:jc w:val="both"/>
            </w:pPr>
            <w:r w:rsidRPr="003B4B30">
              <w:t>[2] Chapter 19;</w:t>
            </w:r>
          </w:p>
          <w:p w14:paraId="4F987A01" w14:textId="77777777" w:rsidR="00F251BF" w:rsidRPr="003B4B30" w:rsidRDefault="00F251BF" w:rsidP="004A06D9">
            <w:pPr>
              <w:widowControl w:val="0"/>
              <w:tabs>
                <w:tab w:val="num" w:pos="834"/>
              </w:tabs>
              <w:jc w:val="both"/>
            </w:pPr>
            <w:r w:rsidRPr="003B4B30">
              <w:t>[3] Chương 4;</w:t>
            </w:r>
          </w:p>
          <w:p w14:paraId="278D48D7" w14:textId="77777777" w:rsidR="00F251BF" w:rsidRPr="003B4B30" w:rsidRDefault="00F251BF" w:rsidP="004A06D9">
            <w:pPr>
              <w:widowControl w:val="0"/>
              <w:tabs>
                <w:tab w:val="num" w:pos="834"/>
              </w:tabs>
              <w:jc w:val="both"/>
            </w:pPr>
            <w:r w:rsidRPr="003B4B30">
              <w:t>[4] Chapter 14, 15;</w:t>
            </w:r>
          </w:p>
          <w:p w14:paraId="7ED17C67" w14:textId="72302DBA" w:rsidR="00C60951" w:rsidRPr="003B4B30" w:rsidRDefault="00F251BF" w:rsidP="004A06D9">
            <w:pPr>
              <w:widowControl w:val="0"/>
              <w:tabs>
                <w:tab w:val="left" w:pos="993"/>
              </w:tabs>
              <w:jc w:val="both"/>
            </w:pPr>
            <w:r w:rsidRPr="003B4B30">
              <w:t>[5] Chapter 5, 7</w:t>
            </w:r>
          </w:p>
        </w:tc>
        <w:tc>
          <w:tcPr>
            <w:tcW w:w="1151" w:type="pct"/>
            <w:shd w:val="clear" w:color="auto" w:fill="FFF2CC" w:themeFill="accent4" w:themeFillTint="33"/>
          </w:tcPr>
          <w:p w14:paraId="577E5A1D" w14:textId="77777777" w:rsidR="00C60951" w:rsidRPr="003B4B30" w:rsidRDefault="00C60951" w:rsidP="004A06D9">
            <w:pPr>
              <w:widowControl w:val="0"/>
              <w:tabs>
                <w:tab w:val="left" w:pos="720"/>
              </w:tabs>
              <w:spacing w:before="120"/>
              <w:jc w:val="both"/>
              <w:rPr>
                <w:b/>
                <w:bCs/>
                <w:lang w:val="vi-VN"/>
              </w:rPr>
            </w:pPr>
            <w:r w:rsidRPr="003B4B30">
              <w:rPr>
                <w:b/>
                <w:bCs/>
                <w:lang w:val="pt-BR"/>
              </w:rPr>
              <w:t>Giảng viên</w:t>
            </w:r>
            <w:r w:rsidRPr="003B4B30">
              <w:rPr>
                <w:b/>
                <w:bCs/>
                <w:lang w:val="vi-VN"/>
              </w:rPr>
              <w:t>:</w:t>
            </w:r>
          </w:p>
          <w:p w14:paraId="2553F59C"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Giảng lý thuyết</w:t>
            </w:r>
          </w:p>
          <w:p w14:paraId="21022ACE"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Giới thiệu ví dụ</w:t>
            </w:r>
          </w:p>
          <w:p w14:paraId="6B30DF19" w14:textId="77777777" w:rsidR="00C60951" w:rsidRPr="003B4B30" w:rsidRDefault="00C60951" w:rsidP="004A06D9">
            <w:pPr>
              <w:widowControl w:val="0"/>
              <w:tabs>
                <w:tab w:val="left" w:pos="720"/>
              </w:tabs>
              <w:jc w:val="both"/>
              <w:rPr>
                <w:b/>
                <w:bCs/>
                <w:lang w:val="vi-VN"/>
              </w:rPr>
            </w:pPr>
            <w:r w:rsidRPr="003B4B30">
              <w:rPr>
                <w:b/>
                <w:bCs/>
                <w:lang w:val="pt-BR"/>
              </w:rPr>
              <w:t>Sinh viên</w:t>
            </w:r>
            <w:r w:rsidRPr="003B4B30">
              <w:rPr>
                <w:b/>
                <w:bCs/>
                <w:lang w:val="vi-VN"/>
              </w:rPr>
              <w:t>:</w:t>
            </w:r>
          </w:p>
          <w:p w14:paraId="4CEBC01C"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Đọc tài liệu trước</w:t>
            </w:r>
          </w:p>
          <w:p w14:paraId="5A304EEA"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Xem trước các ví dụ</w:t>
            </w:r>
          </w:p>
          <w:p w14:paraId="459E75A0" w14:textId="5453F5D7" w:rsidR="00B87A93" w:rsidRPr="003B4B30" w:rsidRDefault="00C60951" w:rsidP="004A06D9">
            <w:pPr>
              <w:pStyle w:val="ListParagraph"/>
              <w:widowControl w:val="0"/>
              <w:numPr>
                <w:ilvl w:val="0"/>
                <w:numId w:val="7"/>
              </w:numPr>
              <w:ind w:left="142" w:hanging="142"/>
              <w:jc w:val="both"/>
              <w:rPr>
                <w:lang w:val="pt-BR"/>
              </w:rPr>
            </w:pPr>
            <w:r w:rsidRPr="003B4B30">
              <w:rPr>
                <w:lang w:val="pt-BR"/>
              </w:rPr>
              <w:t>Làm bài tập được yêu cầu</w:t>
            </w:r>
          </w:p>
        </w:tc>
        <w:tc>
          <w:tcPr>
            <w:tcW w:w="791" w:type="pct"/>
            <w:shd w:val="clear" w:color="auto" w:fill="FFF2CC" w:themeFill="accent4" w:themeFillTint="33"/>
            <w:vAlign w:val="center"/>
          </w:tcPr>
          <w:p w14:paraId="6B135EDA" w14:textId="4C41E01F" w:rsidR="00C60951" w:rsidRPr="003B4B30" w:rsidRDefault="00C60951" w:rsidP="004A06D9">
            <w:pPr>
              <w:widowControl w:val="0"/>
              <w:jc w:val="both"/>
              <w:rPr>
                <w:lang w:val="pt-BR"/>
              </w:rPr>
            </w:pPr>
          </w:p>
        </w:tc>
        <w:tc>
          <w:tcPr>
            <w:tcW w:w="343" w:type="pct"/>
            <w:shd w:val="clear" w:color="auto" w:fill="FFF2CC" w:themeFill="accent4" w:themeFillTint="33"/>
            <w:vAlign w:val="center"/>
          </w:tcPr>
          <w:p w14:paraId="612AC854" w14:textId="0F95B2A5" w:rsidR="00C60951" w:rsidRPr="003B4B30" w:rsidRDefault="00C60951" w:rsidP="004A06D9">
            <w:pPr>
              <w:widowControl w:val="0"/>
              <w:tabs>
                <w:tab w:val="left" w:pos="288"/>
                <w:tab w:val="left" w:pos="990"/>
              </w:tabs>
              <w:jc w:val="center"/>
            </w:pPr>
            <w:r w:rsidRPr="003B4B30">
              <w:rPr>
                <w:bCs/>
              </w:rPr>
              <w:t>1.4</w:t>
            </w:r>
          </w:p>
        </w:tc>
      </w:tr>
      <w:tr w:rsidR="00ED3051" w:rsidRPr="003B4B30" w14:paraId="66C5BA2D" w14:textId="77777777" w:rsidTr="00ED3051">
        <w:tc>
          <w:tcPr>
            <w:tcW w:w="405" w:type="pct"/>
            <w:shd w:val="clear" w:color="auto" w:fill="auto"/>
            <w:vAlign w:val="center"/>
          </w:tcPr>
          <w:p w14:paraId="56E2F6EE" w14:textId="7F814657" w:rsidR="00C60951" w:rsidRPr="003B4B30" w:rsidRDefault="00C60951" w:rsidP="004A06D9">
            <w:pPr>
              <w:widowControl w:val="0"/>
              <w:tabs>
                <w:tab w:val="left" w:pos="993"/>
              </w:tabs>
              <w:jc w:val="center"/>
              <w:rPr>
                <w:b/>
                <w:bCs/>
              </w:rPr>
            </w:pPr>
            <w:r w:rsidRPr="003B4B30">
              <w:rPr>
                <w:b/>
                <w:bCs/>
                <w:lang w:val="vi-VN"/>
              </w:rPr>
              <w:lastRenderedPageBreak/>
              <w:t>1</w:t>
            </w:r>
            <w:r w:rsidRPr="003B4B30">
              <w:rPr>
                <w:b/>
                <w:bCs/>
              </w:rPr>
              <w:t>2</w:t>
            </w:r>
          </w:p>
        </w:tc>
        <w:tc>
          <w:tcPr>
            <w:tcW w:w="1447" w:type="pct"/>
            <w:shd w:val="clear" w:color="auto" w:fill="auto"/>
          </w:tcPr>
          <w:p w14:paraId="319EC0F2" w14:textId="5FCAFA0C" w:rsidR="00C60951" w:rsidRPr="003B4B30" w:rsidRDefault="00C60951" w:rsidP="004A06D9">
            <w:pPr>
              <w:widowControl w:val="0"/>
              <w:tabs>
                <w:tab w:val="left" w:pos="720"/>
              </w:tabs>
              <w:spacing w:before="120"/>
              <w:jc w:val="both"/>
              <w:rPr>
                <w:b/>
                <w:bCs/>
                <w:lang w:val="pt-BR"/>
              </w:rPr>
            </w:pPr>
            <w:r w:rsidRPr="003B4B30">
              <w:rPr>
                <w:b/>
                <w:bCs/>
                <w:lang w:val="pt-BR"/>
              </w:rPr>
              <w:t>Seminar 6</w:t>
            </w:r>
          </w:p>
          <w:p w14:paraId="21EBBEE9" w14:textId="77777777" w:rsidR="008C2977" w:rsidRPr="003B4B30" w:rsidRDefault="008C2977" w:rsidP="004A06D9">
            <w:pPr>
              <w:widowControl w:val="0"/>
              <w:tabs>
                <w:tab w:val="left" w:pos="720"/>
              </w:tabs>
              <w:jc w:val="both"/>
              <w:rPr>
                <w:b/>
                <w:bCs/>
              </w:rPr>
            </w:pPr>
          </w:p>
          <w:p w14:paraId="325CD9C8" w14:textId="1F3D1374" w:rsidR="00C60951" w:rsidRPr="003B4B30" w:rsidRDefault="007927DA" w:rsidP="004A06D9">
            <w:pPr>
              <w:pStyle w:val="ListParagraph"/>
              <w:widowControl w:val="0"/>
              <w:numPr>
                <w:ilvl w:val="0"/>
                <w:numId w:val="7"/>
              </w:numPr>
              <w:ind w:left="142" w:hanging="142"/>
              <w:jc w:val="both"/>
              <w:rPr>
                <w:lang w:val="pt-BR"/>
              </w:rPr>
            </w:pPr>
            <w:r w:rsidRPr="003B4B30">
              <w:rPr>
                <w:lang w:val="pt-BR"/>
              </w:rPr>
              <w:t>Các câu</w:t>
            </w:r>
            <w:r w:rsidR="00C60951" w:rsidRPr="003B4B30">
              <w:rPr>
                <w:lang w:val="pt-BR"/>
              </w:rPr>
              <w:t xml:space="preserve"> hỏi lý thuyết về chương </w:t>
            </w:r>
            <w:r w:rsidR="002819F7" w:rsidRPr="003B4B30">
              <w:rPr>
                <w:lang w:val="pt-BR"/>
              </w:rPr>
              <w:t>4</w:t>
            </w:r>
          </w:p>
          <w:p w14:paraId="21517FDD" w14:textId="77777777" w:rsidR="00A010F8" w:rsidRPr="003B4B30" w:rsidRDefault="00A010F8" w:rsidP="004A06D9">
            <w:pPr>
              <w:pStyle w:val="ListParagraph"/>
              <w:widowControl w:val="0"/>
              <w:numPr>
                <w:ilvl w:val="0"/>
                <w:numId w:val="7"/>
              </w:numPr>
              <w:ind w:left="142" w:hanging="142"/>
              <w:jc w:val="both"/>
              <w:rPr>
                <w:lang w:val="vi-VN"/>
              </w:rPr>
            </w:pPr>
            <w:r w:rsidRPr="003B4B30">
              <w:rPr>
                <w:lang w:val="pt-BR"/>
              </w:rPr>
              <w:t xml:space="preserve">Thực hành: </w:t>
            </w:r>
          </w:p>
          <w:p w14:paraId="4EA2FEA7" w14:textId="68FF349D" w:rsidR="00A010F8" w:rsidRPr="003B4B30" w:rsidRDefault="002819F7" w:rsidP="004A06D9">
            <w:pPr>
              <w:pStyle w:val="ListParagraph"/>
              <w:widowControl w:val="0"/>
              <w:numPr>
                <w:ilvl w:val="1"/>
                <w:numId w:val="8"/>
              </w:numPr>
              <w:ind w:left="397" w:hanging="283"/>
              <w:jc w:val="both"/>
            </w:pPr>
            <w:r w:rsidRPr="003B4B30">
              <w:t>Các kỹ thuật đánh giá hiệu năng</w:t>
            </w:r>
          </w:p>
          <w:p w14:paraId="2F03E24D" w14:textId="77777777" w:rsidR="00A010F8" w:rsidRPr="003B4B30" w:rsidRDefault="002819F7" w:rsidP="004A06D9">
            <w:pPr>
              <w:pStyle w:val="ListParagraph"/>
              <w:widowControl w:val="0"/>
              <w:numPr>
                <w:ilvl w:val="1"/>
                <w:numId w:val="8"/>
              </w:numPr>
              <w:ind w:left="397" w:hanging="283"/>
              <w:jc w:val="both"/>
            </w:pPr>
            <w:r w:rsidRPr="003B4B30">
              <w:t>Lựa chọn tham số</w:t>
            </w:r>
          </w:p>
          <w:p w14:paraId="430D71D3" w14:textId="77777777" w:rsidR="005C343F" w:rsidRPr="003B4B30" w:rsidRDefault="005C343F" w:rsidP="004A06D9">
            <w:pPr>
              <w:pStyle w:val="ListParagraph"/>
              <w:widowControl w:val="0"/>
              <w:numPr>
                <w:ilvl w:val="1"/>
                <w:numId w:val="8"/>
              </w:numPr>
              <w:ind w:left="397" w:hanging="284"/>
              <w:jc w:val="both"/>
            </w:pPr>
            <w:r w:rsidRPr="003B4B30">
              <w:t>Đánh giá và lựa chọn mô hình</w:t>
            </w:r>
          </w:p>
          <w:p w14:paraId="5C27EDD6" w14:textId="208E411A" w:rsidR="005C343F" w:rsidRPr="003B4B30" w:rsidRDefault="005C343F" w:rsidP="004A06D9">
            <w:pPr>
              <w:pStyle w:val="ListParagraph"/>
              <w:widowControl w:val="0"/>
              <w:numPr>
                <w:ilvl w:val="1"/>
                <w:numId w:val="8"/>
              </w:numPr>
              <w:ind w:left="397" w:hanging="284"/>
              <w:jc w:val="both"/>
            </w:pPr>
            <w:r w:rsidRPr="003B4B30">
              <w:t>Các tiêu chí đánh giá hiệu năng</w:t>
            </w:r>
          </w:p>
        </w:tc>
        <w:tc>
          <w:tcPr>
            <w:tcW w:w="862" w:type="pct"/>
            <w:shd w:val="clear" w:color="auto" w:fill="auto"/>
            <w:vAlign w:val="center"/>
          </w:tcPr>
          <w:p w14:paraId="6B5C2F6F" w14:textId="77777777" w:rsidR="000911A4" w:rsidRPr="003B4B30" w:rsidRDefault="000911A4" w:rsidP="004A06D9">
            <w:pPr>
              <w:widowControl w:val="0"/>
              <w:tabs>
                <w:tab w:val="num" w:pos="834"/>
              </w:tabs>
              <w:ind w:right="-21"/>
              <w:jc w:val="center"/>
            </w:pPr>
          </w:p>
          <w:p w14:paraId="6D6E02E5" w14:textId="2ACEDE53" w:rsidR="00764CA1" w:rsidRPr="003B4B30" w:rsidRDefault="00764CA1" w:rsidP="004A06D9">
            <w:pPr>
              <w:widowControl w:val="0"/>
              <w:tabs>
                <w:tab w:val="num" w:pos="834"/>
              </w:tabs>
              <w:jc w:val="both"/>
            </w:pPr>
            <w:r w:rsidRPr="003B4B30">
              <w:t>[2] Chapter 19;</w:t>
            </w:r>
          </w:p>
          <w:p w14:paraId="3071F24B" w14:textId="5D33DA8F" w:rsidR="00764CA1" w:rsidRPr="003B4B30" w:rsidRDefault="00764CA1" w:rsidP="004A06D9">
            <w:pPr>
              <w:widowControl w:val="0"/>
              <w:tabs>
                <w:tab w:val="num" w:pos="834"/>
              </w:tabs>
              <w:jc w:val="both"/>
            </w:pPr>
            <w:r w:rsidRPr="003B4B30">
              <w:t>[3] Chương 4;</w:t>
            </w:r>
          </w:p>
          <w:p w14:paraId="1E68FEB1" w14:textId="2DA23493" w:rsidR="00764CA1" w:rsidRPr="003B4B30" w:rsidRDefault="00764CA1" w:rsidP="004A06D9">
            <w:pPr>
              <w:widowControl w:val="0"/>
              <w:tabs>
                <w:tab w:val="num" w:pos="834"/>
              </w:tabs>
              <w:jc w:val="both"/>
            </w:pPr>
            <w:r w:rsidRPr="003B4B30">
              <w:t>[4] Chapter 14, 15;</w:t>
            </w:r>
          </w:p>
          <w:p w14:paraId="02DC21BB" w14:textId="346F29C8" w:rsidR="004742C2" w:rsidRPr="003B4B30" w:rsidRDefault="00764CA1" w:rsidP="004A06D9">
            <w:pPr>
              <w:widowControl w:val="0"/>
              <w:tabs>
                <w:tab w:val="left" w:pos="993"/>
              </w:tabs>
              <w:jc w:val="both"/>
            </w:pPr>
            <w:r w:rsidRPr="003B4B30">
              <w:t>[5] Chapter 5, 7</w:t>
            </w:r>
            <w:r w:rsidR="003B68C8" w:rsidRPr="003B4B30">
              <w:t xml:space="preserve">; </w:t>
            </w:r>
            <w:r w:rsidR="00E3373F" w:rsidRPr="003B4B30">
              <w:t>[6]; [7]; [8]; [9]; [10]; [11];</w:t>
            </w:r>
            <w:r w:rsidR="00B3119E" w:rsidRPr="003B4B30">
              <w:t xml:space="preserve"> </w:t>
            </w:r>
            <w:r w:rsidR="003B68C8" w:rsidRPr="003B4B30">
              <w:t>[12];</w:t>
            </w:r>
            <w:r w:rsidR="00503A7D" w:rsidRPr="003B4B30">
              <w:t xml:space="preserve"> </w:t>
            </w:r>
            <w:r w:rsidR="003B68C8" w:rsidRPr="003B4B30">
              <w:t>[13]</w:t>
            </w:r>
          </w:p>
        </w:tc>
        <w:tc>
          <w:tcPr>
            <w:tcW w:w="1151" w:type="pct"/>
            <w:shd w:val="clear" w:color="auto" w:fill="auto"/>
            <w:vAlign w:val="center"/>
          </w:tcPr>
          <w:p w14:paraId="290B8100" w14:textId="77777777" w:rsidR="00E866B6" w:rsidRPr="003B4B30" w:rsidRDefault="00E866B6" w:rsidP="004A06D9">
            <w:pPr>
              <w:widowControl w:val="0"/>
              <w:tabs>
                <w:tab w:val="left" w:pos="720"/>
              </w:tabs>
              <w:spacing w:before="120"/>
              <w:jc w:val="both"/>
              <w:rPr>
                <w:b/>
                <w:bCs/>
                <w:lang w:val="vi-VN"/>
              </w:rPr>
            </w:pPr>
            <w:r w:rsidRPr="003B4B30">
              <w:rPr>
                <w:b/>
                <w:bCs/>
                <w:lang w:val="pt-BR"/>
              </w:rPr>
              <w:t>Giảng viên</w:t>
            </w:r>
            <w:r w:rsidRPr="003B4B30">
              <w:rPr>
                <w:b/>
                <w:bCs/>
                <w:lang w:val="vi-VN"/>
              </w:rPr>
              <w:t>:</w:t>
            </w:r>
          </w:p>
          <w:p w14:paraId="39609BF1" w14:textId="77777777" w:rsidR="00E866B6" w:rsidRPr="003B4B30" w:rsidRDefault="00E866B6" w:rsidP="004A06D9">
            <w:pPr>
              <w:pStyle w:val="ListParagraph"/>
              <w:widowControl w:val="0"/>
              <w:numPr>
                <w:ilvl w:val="0"/>
                <w:numId w:val="7"/>
              </w:numPr>
              <w:ind w:left="142" w:hanging="142"/>
              <w:jc w:val="both"/>
              <w:rPr>
                <w:lang w:val="pt-BR"/>
              </w:rPr>
            </w:pPr>
            <w:r w:rsidRPr="003B4B30">
              <w:rPr>
                <w:lang w:val="pt-BR"/>
              </w:rPr>
              <w:t>Nhắc lại một số lý thuyết</w:t>
            </w:r>
          </w:p>
          <w:p w14:paraId="4A4B3634" w14:textId="77777777" w:rsidR="00E866B6" w:rsidRPr="003B4B30" w:rsidRDefault="00E866B6" w:rsidP="004A06D9">
            <w:pPr>
              <w:pStyle w:val="ListParagraph"/>
              <w:widowControl w:val="0"/>
              <w:numPr>
                <w:ilvl w:val="0"/>
                <w:numId w:val="7"/>
              </w:numPr>
              <w:ind w:left="142" w:hanging="142"/>
              <w:jc w:val="both"/>
              <w:rPr>
                <w:lang w:val="pt-BR"/>
              </w:rPr>
            </w:pPr>
            <w:r w:rsidRPr="003B4B30">
              <w:rPr>
                <w:lang w:val="pt-BR"/>
              </w:rPr>
              <w:t>Hướng dẫn trả lời câu hỏi</w:t>
            </w:r>
          </w:p>
          <w:p w14:paraId="2B194D02" w14:textId="152AAC7E" w:rsidR="00E866B6" w:rsidRPr="003B4B30" w:rsidRDefault="00E866B6" w:rsidP="004A06D9">
            <w:pPr>
              <w:pStyle w:val="ListParagraph"/>
              <w:widowControl w:val="0"/>
              <w:numPr>
                <w:ilvl w:val="0"/>
                <w:numId w:val="7"/>
              </w:numPr>
              <w:ind w:left="142" w:hanging="142"/>
              <w:jc w:val="both"/>
              <w:rPr>
                <w:lang w:val="pt-BR"/>
              </w:rPr>
            </w:pPr>
            <w:r w:rsidRPr="003B4B30">
              <w:rPr>
                <w:lang w:val="pt-BR"/>
              </w:rPr>
              <w:t>Hướng dẫn thực hành</w:t>
            </w:r>
          </w:p>
          <w:p w14:paraId="6880E41D" w14:textId="77777777" w:rsidR="00490D05" w:rsidRPr="003B4B30" w:rsidRDefault="00490D05" w:rsidP="004A06D9">
            <w:pPr>
              <w:widowControl w:val="0"/>
              <w:jc w:val="both"/>
              <w:rPr>
                <w:lang w:val="pt-BR"/>
              </w:rPr>
            </w:pPr>
            <w:r w:rsidRPr="003B4B30">
              <w:rPr>
                <w:lang w:val="pt-BR"/>
              </w:rPr>
              <w:t>- Chữa bài thực hành</w:t>
            </w:r>
          </w:p>
          <w:p w14:paraId="020CFCFA" w14:textId="036BEB98" w:rsidR="00874562" w:rsidRPr="003B4B30" w:rsidRDefault="00874562" w:rsidP="004A06D9">
            <w:pPr>
              <w:pStyle w:val="ListParagraph"/>
              <w:widowControl w:val="0"/>
              <w:numPr>
                <w:ilvl w:val="0"/>
                <w:numId w:val="7"/>
              </w:numPr>
              <w:ind w:left="142" w:hanging="142"/>
              <w:jc w:val="both"/>
              <w:rPr>
                <w:lang w:val="pt-BR"/>
              </w:rPr>
            </w:pPr>
            <w:r w:rsidRPr="003B4B30">
              <w:rPr>
                <w:lang w:val="pt-BR"/>
              </w:rPr>
              <w:t xml:space="preserve">Trả lời </w:t>
            </w:r>
            <w:r w:rsidR="00A058FC" w:rsidRPr="003B4B30">
              <w:rPr>
                <w:lang w:val="pt-BR"/>
              </w:rPr>
              <w:t>các câu hỏi về bài tập nhóm</w:t>
            </w:r>
          </w:p>
          <w:p w14:paraId="57E54AA2" w14:textId="77777777" w:rsidR="00E866B6" w:rsidRPr="003B4B30" w:rsidRDefault="00E866B6" w:rsidP="004A06D9">
            <w:pPr>
              <w:widowControl w:val="0"/>
              <w:tabs>
                <w:tab w:val="left" w:pos="720"/>
              </w:tabs>
              <w:jc w:val="both"/>
              <w:rPr>
                <w:b/>
                <w:bCs/>
                <w:lang w:val="vi-VN"/>
              </w:rPr>
            </w:pPr>
            <w:r w:rsidRPr="003B4B30">
              <w:rPr>
                <w:b/>
                <w:bCs/>
                <w:lang w:val="pt-BR"/>
              </w:rPr>
              <w:t>Sinh viên</w:t>
            </w:r>
            <w:r w:rsidRPr="003B4B30">
              <w:rPr>
                <w:b/>
                <w:bCs/>
                <w:lang w:val="vi-VN"/>
              </w:rPr>
              <w:t>:</w:t>
            </w:r>
          </w:p>
          <w:p w14:paraId="126D1BCB" w14:textId="77777777" w:rsidR="00E866B6" w:rsidRPr="003B4B30" w:rsidRDefault="00E866B6" w:rsidP="004A06D9">
            <w:pPr>
              <w:pStyle w:val="ListParagraph"/>
              <w:widowControl w:val="0"/>
              <w:numPr>
                <w:ilvl w:val="0"/>
                <w:numId w:val="7"/>
              </w:numPr>
              <w:ind w:left="142" w:hanging="142"/>
              <w:jc w:val="both"/>
              <w:rPr>
                <w:lang w:val="pt-BR"/>
              </w:rPr>
            </w:pPr>
            <w:r w:rsidRPr="003B4B30">
              <w:rPr>
                <w:lang w:val="pt-BR"/>
              </w:rPr>
              <w:t>Đọc tài liệu trước</w:t>
            </w:r>
          </w:p>
          <w:p w14:paraId="7ED006A5" w14:textId="3EC75985" w:rsidR="00E866B6" w:rsidRPr="003B4B30" w:rsidRDefault="00ED4509" w:rsidP="004A06D9">
            <w:pPr>
              <w:pStyle w:val="ListParagraph"/>
              <w:widowControl w:val="0"/>
              <w:numPr>
                <w:ilvl w:val="0"/>
                <w:numId w:val="7"/>
              </w:numPr>
              <w:ind w:left="142" w:hanging="142"/>
              <w:jc w:val="both"/>
              <w:rPr>
                <w:lang w:val="pt-BR"/>
              </w:rPr>
            </w:pPr>
            <w:r w:rsidRPr="003B4B30">
              <w:rPr>
                <w:lang w:val="pt-BR"/>
              </w:rPr>
              <w:t xml:space="preserve">Theo dõi các bước </w:t>
            </w:r>
            <w:r w:rsidR="00E866B6" w:rsidRPr="003B4B30">
              <w:rPr>
                <w:lang w:val="pt-BR"/>
              </w:rPr>
              <w:t>thực hành</w:t>
            </w:r>
          </w:p>
          <w:p w14:paraId="0D9BE839" w14:textId="00C20B07" w:rsidR="00E866B6" w:rsidRPr="003B4B30" w:rsidRDefault="00E866B6" w:rsidP="004A06D9">
            <w:pPr>
              <w:pStyle w:val="ListParagraph"/>
              <w:widowControl w:val="0"/>
              <w:numPr>
                <w:ilvl w:val="0"/>
                <w:numId w:val="7"/>
              </w:numPr>
              <w:ind w:left="142" w:hanging="142"/>
              <w:jc w:val="both"/>
              <w:rPr>
                <w:lang w:val="pt-BR"/>
              </w:rPr>
            </w:pPr>
            <w:r w:rsidRPr="003B4B30">
              <w:rPr>
                <w:lang w:val="pt-BR"/>
              </w:rPr>
              <w:t>Làm bài thực hành</w:t>
            </w:r>
          </w:p>
          <w:p w14:paraId="312884FC" w14:textId="77777777" w:rsidR="00E866B6" w:rsidRPr="003B4B30" w:rsidRDefault="00E866B6" w:rsidP="004A06D9">
            <w:pPr>
              <w:pStyle w:val="ListParagraph"/>
              <w:widowControl w:val="0"/>
              <w:numPr>
                <w:ilvl w:val="0"/>
                <w:numId w:val="7"/>
              </w:numPr>
              <w:ind w:left="142" w:hanging="142"/>
              <w:jc w:val="both"/>
              <w:rPr>
                <w:lang w:val="pt-BR"/>
              </w:rPr>
            </w:pPr>
            <w:r w:rsidRPr="003B4B30">
              <w:rPr>
                <w:lang w:val="pt-BR"/>
              </w:rPr>
              <w:t>Tham gia thảo luận</w:t>
            </w:r>
          </w:p>
          <w:p w14:paraId="7A828CD0" w14:textId="0F36D935" w:rsidR="00E866B6" w:rsidRPr="003B4B30" w:rsidRDefault="00E866B6" w:rsidP="004A06D9">
            <w:pPr>
              <w:pStyle w:val="ListParagraph"/>
              <w:widowControl w:val="0"/>
              <w:numPr>
                <w:ilvl w:val="0"/>
                <w:numId w:val="7"/>
              </w:numPr>
              <w:ind w:left="142" w:hanging="142"/>
              <w:jc w:val="both"/>
              <w:rPr>
                <w:lang w:val="pt-BR"/>
              </w:rPr>
            </w:pPr>
            <w:r w:rsidRPr="003B4B30">
              <w:rPr>
                <w:lang w:val="pt-BR"/>
              </w:rPr>
              <w:t xml:space="preserve">Tham gia chữa </w:t>
            </w:r>
            <w:r w:rsidR="00ED4509" w:rsidRPr="003B4B30">
              <w:rPr>
                <w:lang w:val="pt-BR"/>
              </w:rPr>
              <w:t xml:space="preserve">bài </w:t>
            </w:r>
            <w:r w:rsidRPr="003B4B30">
              <w:rPr>
                <w:lang w:val="pt-BR"/>
              </w:rPr>
              <w:t>thực hành</w:t>
            </w:r>
          </w:p>
          <w:p w14:paraId="5206C77E" w14:textId="5E39C6BC" w:rsidR="00C60951" w:rsidRPr="003B4B30" w:rsidRDefault="00E866B6" w:rsidP="004A06D9">
            <w:pPr>
              <w:pStyle w:val="ListParagraph"/>
              <w:widowControl w:val="0"/>
              <w:numPr>
                <w:ilvl w:val="0"/>
                <w:numId w:val="7"/>
              </w:numPr>
              <w:ind w:left="142" w:hanging="142"/>
              <w:jc w:val="both"/>
              <w:rPr>
                <w:lang w:val="pt-BR"/>
              </w:rPr>
            </w:pPr>
            <w:r w:rsidRPr="003B4B30">
              <w:rPr>
                <w:lang w:val="pt-BR"/>
              </w:rPr>
              <w:t>Hỏi các câu hỏi về bài tập nhóm</w:t>
            </w:r>
          </w:p>
        </w:tc>
        <w:tc>
          <w:tcPr>
            <w:tcW w:w="791" w:type="pct"/>
            <w:shd w:val="clear" w:color="auto" w:fill="auto"/>
            <w:vAlign w:val="center"/>
          </w:tcPr>
          <w:p w14:paraId="7C28FBE5" w14:textId="77777777" w:rsidR="00C60951" w:rsidRPr="003B4B30" w:rsidRDefault="00C60951" w:rsidP="004A06D9">
            <w:pPr>
              <w:pStyle w:val="ListParagraph"/>
              <w:widowControl w:val="0"/>
              <w:numPr>
                <w:ilvl w:val="0"/>
                <w:numId w:val="7"/>
              </w:numPr>
              <w:ind w:left="142" w:hanging="142"/>
              <w:jc w:val="both"/>
              <w:rPr>
                <w:lang w:val="pt-BR"/>
              </w:rPr>
            </w:pPr>
            <w:r w:rsidRPr="003B4B30">
              <w:rPr>
                <w:lang w:val="pt-BR"/>
              </w:rPr>
              <w:t>Điểm danh</w:t>
            </w:r>
          </w:p>
          <w:p w14:paraId="4B547322" w14:textId="1A9E31B0" w:rsidR="00C60951" w:rsidRPr="003B4B30" w:rsidRDefault="00C60951" w:rsidP="004A06D9">
            <w:pPr>
              <w:pStyle w:val="ListParagraph"/>
              <w:widowControl w:val="0"/>
              <w:numPr>
                <w:ilvl w:val="0"/>
                <w:numId w:val="7"/>
              </w:numPr>
              <w:ind w:left="142" w:hanging="142"/>
              <w:jc w:val="both"/>
              <w:rPr>
                <w:lang w:val="pt-BR"/>
              </w:rPr>
            </w:pPr>
            <w:r w:rsidRPr="003B4B30">
              <w:rPr>
                <w:lang w:val="pt-BR"/>
              </w:rPr>
              <w:t>Trả lời câu hỏi trong Seminar 6</w:t>
            </w:r>
          </w:p>
          <w:p w14:paraId="69200E55" w14:textId="463791EE" w:rsidR="00C60951" w:rsidRPr="003B4B30" w:rsidRDefault="00A642FD" w:rsidP="004A06D9">
            <w:pPr>
              <w:pStyle w:val="ListParagraph"/>
              <w:widowControl w:val="0"/>
              <w:numPr>
                <w:ilvl w:val="0"/>
                <w:numId w:val="7"/>
              </w:numPr>
              <w:ind w:left="142" w:hanging="142"/>
              <w:jc w:val="both"/>
              <w:rPr>
                <w:lang w:val="vi-VN"/>
              </w:rPr>
            </w:pPr>
            <w:r w:rsidRPr="003B4B30">
              <w:rPr>
                <w:lang w:val="pt-BR"/>
              </w:rPr>
              <w:t xml:space="preserve">Làm bài </w:t>
            </w:r>
            <w:r w:rsidR="00C60951" w:rsidRPr="003B4B30">
              <w:rPr>
                <w:lang w:val="pt-BR"/>
              </w:rPr>
              <w:t xml:space="preserve">thực hành  </w:t>
            </w:r>
          </w:p>
        </w:tc>
        <w:tc>
          <w:tcPr>
            <w:tcW w:w="343" w:type="pct"/>
            <w:shd w:val="clear" w:color="auto" w:fill="auto"/>
            <w:vAlign w:val="center"/>
          </w:tcPr>
          <w:p w14:paraId="6462C183" w14:textId="25E0BC36" w:rsidR="00331287" w:rsidRPr="003B4B30" w:rsidRDefault="00331287" w:rsidP="004A06D9">
            <w:pPr>
              <w:widowControl w:val="0"/>
              <w:tabs>
                <w:tab w:val="num" w:pos="834"/>
              </w:tabs>
              <w:jc w:val="center"/>
            </w:pPr>
            <w:r w:rsidRPr="003B4B30">
              <w:t>1.4</w:t>
            </w:r>
          </w:p>
          <w:p w14:paraId="3BA69D73" w14:textId="77777777" w:rsidR="00331287" w:rsidRPr="003B4B30" w:rsidRDefault="00331287" w:rsidP="004A06D9">
            <w:pPr>
              <w:widowControl w:val="0"/>
              <w:tabs>
                <w:tab w:val="num" w:pos="834"/>
              </w:tabs>
              <w:jc w:val="center"/>
            </w:pPr>
            <w:r w:rsidRPr="003B4B30">
              <w:t>2.1</w:t>
            </w:r>
          </w:p>
          <w:p w14:paraId="01F31CF9" w14:textId="77777777" w:rsidR="00331287" w:rsidRPr="003B4B30" w:rsidRDefault="00331287" w:rsidP="004A06D9">
            <w:pPr>
              <w:widowControl w:val="0"/>
              <w:tabs>
                <w:tab w:val="num" w:pos="834"/>
              </w:tabs>
              <w:jc w:val="center"/>
            </w:pPr>
            <w:r w:rsidRPr="003B4B30">
              <w:t>2.2</w:t>
            </w:r>
          </w:p>
          <w:p w14:paraId="66AB27EA" w14:textId="77777777" w:rsidR="00331287" w:rsidRPr="003B4B30" w:rsidRDefault="00331287" w:rsidP="004A06D9">
            <w:pPr>
              <w:widowControl w:val="0"/>
              <w:tabs>
                <w:tab w:val="num" w:pos="834"/>
              </w:tabs>
              <w:jc w:val="center"/>
            </w:pPr>
            <w:r w:rsidRPr="003B4B30">
              <w:t>3.1</w:t>
            </w:r>
          </w:p>
          <w:p w14:paraId="4F272356" w14:textId="77777777" w:rsidR="00331287" w:rsidRPr="003B4B30" w:rsidRDefault="00331287" w:rsidP="004A06D9">
            <w:pPr>
              <w:widowControl w:val="0"/>
              <w:tabs>
                <w:tab w:val="num" w:pos="834"/>
              </w:tabs>
              <w:jc w:val="center"/>
            </w:pPr>
            <w:r w:rsidRPr="003B4B30">
              <w:t>3.2</w:t>
            </w:r>
          </w:p>
          <w:p w14:paraId="0DD2B065" w14:textId="6D81D5DE" w:rsidR="00C60951" w:rsidRPr="003B4B30" w:rsidRDefault="00331287" w:rsidP="004A06D9">
            <w:pPr>
              <w:widowControl w:val="0"/>
              <w:tabs>
                <w:tab w:val="num" w:pos="834"/>
              </w:tabs>
              <w:jc w:val="center"/>
            </w:pPr>
            <w:r w:rsidRPr="003B4B30">
              <w:t>3.3</w:t>
            </w:r>
          </w:p>
        </w:tc>
      </w:tr>
      <w:tr w:rsidR="00ED3051" w:rsidRPr="003B4B30" w14:paraId="3AA0C2B7" w14:textId="77777777" w:rsidTr="00ED3051">
        <w:trPr>
          <w:trHeight w:val="6084"/>
        </w:trPr>
        <w:tc>
          <w:tcPr>
            <w:tcW w:w="405" w:type="pct"/>
            <w:shd w:val="clear" w:color="auto" w:fill="auto"/>
            <w:vAlign w:val="center"/>
          </w:tcPr>
          <w:p w14:paraId="46B0C532" w14:textId="7FCA9B4D" w:rsidR="005C343F" w:rsidRPr="003B4B30" w:rsidRDefault="005C343F" w:rsidP="004A06D9">
            <w:pPr>
              <w:widowControl w:val="0"/>
              <w:tabs>
                <w:tab w:val="left" w:pos="993"/>
              </w:tabs>
              <w:jc w:val="center"/>
              <w:rPr>
                <w:b/>
                <w:bCs/>
                <w:lang w:val="vi-VN"/>
              </w:rPr>
            </w:pPr>
            <w:r w:rsidRPr="003B4B30">
              <w:rPr>
                <w:b/>
                <w:bCs/>
                <w:lang w:val="vi-VN"/>
              </w:rPr>
              <w:t>13</w:t>
            </w:r>
          </w:p>
        </w:tc>
        <w:tc>
          <w:tcPr>
            <w:tcW w:w="1447" w:type="pct"/>
            <w:shd w:val="clear" w:color="auto" w:fill="auto"/>
          </w:tcPr>
          <w:p w14:paraId="4705A74E" w14:textId="77777777" w:rsidR="005C343F" w:rsidRPr="003B4B30" w:rsidRDefault="005C343F" w:rsidP="004A06D9">
            <w:pPr>
              <w:widowControl w:val="0"/>
              <w:tabs>
                <w:tab w:val="left" w:pos="720"/>
              </w:tabs>
              <w:spacing w:before="120"/>
              <w:jc w:val="both"/>
              <w:rPr>
                <w:b/>
                <w:bCs/>
              </w:rPr>
            </w:pPr>
            <w:r w:rsidRPr="003B4B30">
              <w:rPr>
                <w:b/>
                <w:bCs/>
                <w:lang w:val="pt-BR"/>
              </w:rPr>
              <w:t xml:space="preserve">Seminar </w:t>
            </w:r>
            <w:r w:rsidRPr="003B4B30">
              <w:rPr>
                <w:b/>
                <w:bCs/>
                <w:lang w:val="vi-VN"/>
              </w:rPr>
              <w:t>7</w:t>
            </w:r>
          </w:p>
          <w:p w14:paraId="2FB1F28B" w14:textId="77777777" w:rsidR="007B7D93" w:rsidRPr="003B4B30" w:rsidRDefault="007B7D93" w:rsidP="004A06D9">
            <w:pPr>
              <w:widowControl w:val="0"/>
              <w:tabs>
                <w:tab w:val="left" w:pos="720"/>
              </w:tabs>
              <w:spacing w:before="120"/>
              <w:jc w:val="both"/>
              <w:rPr>
                <w:b/>
                <w:bCs/>
              </w:rPr>
            </w:pPr>
          </w:p>
          <w:p w14:paraId="54F2BF47" w14:textId="77777777" w:rsidR="007B7D93" w:rsidRPr="003B4B30" w:rsidRDefault="007B7D93" w:rsidP="004A06D9">
            <w:pPr>
              <w:widowControl w:val="0"/>
              <w:tabs>
                <w:tab w:val="left" w:pos="720"/>
              </w:tabs>
              <w:spacing w:before="120"/>
              <w:jc w:val="both"/>
              <w:rPr>
                <w:b/>
                <w:bCs/>
              </w:rPr>
            </w:pPr>
          </w:p>
          <w:p w14:paraId="7FA0E9EB" w14:textId="77777777" w:rsidR="007B7D93" w:rsidRPr="003B4B30" w:rsidRDefault="007B7D93" w:rsidP="004A06D9">
            <w:pPr>
              <w:widowControl w:val="0"/>
              <w:tabs>
                <w:tab w:val="left" w:pos="720"/>
              </w:tabs>
              <w:spacing w:before="120"/>
              <w:jc w:val="both"/>
              <w:rPr>
                <w:b/>
                <w:bCs/>
              </w:rPr>
            </w:pPr>
          </w:p>
          <w:p w14:paraId="3EF03ED7" w14:textId="0A5711EE" w:rsidR="005C343F" w:rsidRPr="003B4B30" w:rsidRDefault="005C343F" w:rsidP="004A06D9">
            <w:pPr>
              <w:pStyle w:val="ListParagraph"/>
              <w:widowControl w:val="0"/>
              <w:numPr>
                <w:ilvl w:val="0"/>
                <w:numId w:val="7"/>
              </w:numPr>
              <w:spacing w:before="60" w:after="40" w:line="288" w:lineRule="auto"/>
              <w:ind w:left="142" w:hanging="142"/>
              <w:jc w:val="both"/>
              <w:rPr>
                <w:lang w:val="pt-BR"/>
              </w:rPr>
            </w:pPr>
            <w:r w:rsidRPr="003B4B30">
              <w:rPr>
                <w:lang w:val="pt-BR"/>
              </w:rPr>
              <w:t>Tổng kết lại các kiến thức chính của học phần</w:t>
            </w:r>
          </w:p>
          <w:p w14:paraId="0689D8F9" w14:textId="3173262A" w:rsidR="005C343F" w:rsidRPr="003B4B30" w:rsidRDefault="005C343F" w:rsidP="004A06D9">
            <w:pPr>
              <w:pStyle w:val="ListParagraph"/>
              <w:widowControl w:val="0"/>
              <w:numPr>
                <w:ilvl w:val="0"/>
                <w:numId w:val="7"/>
              </w:numPr>
              <w:spacing w:before="60" w:after="40" w:line="288" w:lineRule="auto"/>
              <w:ind w:left="142" w:hanging="142"/>
              <w:jc w:val="both"/>
              <w:rPr>
                <w:b/>
                <w:bCs/>
                <w:i/>
                <w:lang w:val="pt-BR"/>
              </w:rPr>
            </w:pPr>
            <w:r w:rsidRPr="003B4B30">
              <w:rPr>
                <w:b/>
                <w:i/>
                <w:lang w:val="pt-BR"/>
              </w:rPr>
              <w:t>Bài kiểm tra cá nhân</w:t>
            </w:r>
          </w:p>
        </w:tc>
        <w:tc>
          <w:tcPr>
            <w:tcW w:w="862" w:type="pct"/>
            <w:vAlign w:val="center"/>
          </w:tcPr>
          <w:p w14:paraId="715578B5" w14:textId="637A3D76" w:rsidR="005C343F" w:rsidRPr="003B4B30" w:rsidRDefault="005C343F" w:rsidP="004A06D9">
            <w:pPr>
              <w:widowControl w:val="0"/>
              <w:tabs>
                <w:tab w:val="left" w:pos="993"/>
              </w:tabs>
              <w:jc w:val="both"/>
            </w:pPr>
          </w:p>
        </w:tc>
        <w:tc>
          <w:tcPr>
            <w:tcW w:w="1151" w:type="pct"/>
            <w:shd w:val="clear" w:color="auto" w:fill="auto"/>
            <w:vAlign w:val="center"/>
          </w:tcPr>
          <w:p w14:paraId="57996430" w14:textId="77777777" w:rsidR="005C343F" w:rsidRPr="003B4B30" w:rsidRDefault="005C343F" w:rsidP="004A06D9">
            <w:pPr>
              <w:widowControl w:val="0"/>
              <w:tabs>
                <w:tab w:val="left" w:pos="720"/>
              </w:tabs>
              <w:spacing w:before="120"/>
              <w:jc w:val="both"/>
              <w:rPr>
                <w:b/>
                <w:bCs/>
                <w:lang w:val="vi-VN"/>
              </w:rPr>
            </w:pPr>
            <w:r w:rsidRPr="003B4B30">
              <w:rPr>
                <w:b/>
                <w:bCs/>
                <w:lang w:val="pt-BR"/>
              </w:rPr>
              <w:t>Giảng viên</w:t>
            </w:r>
            <w:r w:rsidRPr="003B4B30">
              <w:rPr>
                <w:b/>
                <w:bCs/>
                <w:lang w:val="vi-VN"/>
              </w:rPr>
              <w:t>:</w:t>
            </w:r>
          </w:p>
          <w:p w14:paraId="32A57B00" w14:textId="77777777" w:rsidR="005C343F" w:rsidRPr="003B4B30" w:rsidRDefault="005C343F" w:rsidP="004A06D9">
            <w:pPr>
              <w:pStyle w:val="ListParagraph"/>
              <w:widowControl w:val="0"/>
              <w:numPr>
                <w:ilvl w:val="0"/>
                <w:numId w:val="7"/>
              </w:numPr>
              <w:ind w:left="142" w:hanging="142"/>
              <w:jc w:val="both"/>
              <w:rPr>
                <w:lang w:val="pt-BR"/>
              </w:rPr>
            </w:pPr>
            <w:r w:rsidRPr="003B4B30">
              <w:rPr>
                <w:lang w:val="pt-BR"/>
              </w:rPr>
              <w:t>Hướng dẫn trả lời câu hỏi</w:t>
            </w:r>
          </w:p>
          <w:p w14:paraId="116C889E" w14:textId="77777777" w:rsidR="005C343F" w:rsidRPr="003B4B30" w:rsidRDefault="005C343F" w:rsidP="004A06D9">
            <w:pPr>
              <w:pStyle w:val="ListParagraph"/>
              <w:widowControl w:val="0"/>
              <w:numPr>
                <w:ilvl w:val="0"/>
                <w:numId w:val="7"/>
              </w:numPr>
              <w:ind w:left="142" w:hanging="142"/>
              <w:jc w:val="both"/>
              <w:rPr>
                <w:lang w:val="pt-BR"/>
              </w:rPr>
            </w:pPr>
            <w:r w:rsidRPr="003B4B30">
              <w:rPr>
                <w:lang w:val="pt-BR"/>
              </w:rPr>
              <w:t>Trả lời các câu hỏi về bài tập nhóm</w:t>
            </w:r>
          </w:p>
          <w:p w14:paraId="0BC1D22B" w14:textId="77777777" w:rsidR="005C343F" w:rsidRPr="003B4B30" w:rsidRDefault="005C343F" w:rsidP="004A06D9">
            <w:pPr>
              <w:pStyle w:val="ListParagraph"/>
              <w:widowControl w:val="0"/>
              <w:numPr>
                <w:ilvl w:val="0"/>
                <w:numId w:val="7"/>
              </w:numPr>
              <w:ind w:left="142" w:hanging="142"/>
              <w:jc w:val="both"/>
              <w:rPr>
                <w:lang w:val="pt-BR"/>
              </w:rPr>
            </w:pPr>
            <w:r w:rsidRPr="003B4B30">
              <w:rPr>
                <w:lang w:val="pt-BR"/>
              </w:rPr>
              <w:t>Tổng kết lại các kiến thức chính của học phần</w:t>
            </w:r>
          </w:p>
          <w:p w14:paraId="25A87B03" w14:textId="77777777" w:rsidR="005C343F" w:rsidRPr="003B4B30" w:rsidRDefault="005C343F" w:rsidP="004A06D9">
            <w:pPr>
              <w:pStyle w:val="ListParagraph"/>
              <w:widowControl w:val="0"/>
              <w:numPr>
                <w:ilvl w:val="0"/>
                <w:numId w:val="7"/>
              </w:numPr>
              <w:ind w:left="142" w:hanging="142"/>
              <w:jc w:val="both"/>
              <w:rPr>
                <w:lang w:val="pt-BR"/>
              </w:rPr>
            </w:pPr>
            <w:r w:rsidRPr="003B4B30">
              <w:rPr>
                <w:lang w:val="pt-BR"/>
              </w:rPr>
              <w:t>Giới thiệu Rubric 2</w:t>
            </w:r>
          </w:p>
          <w:p w14:paraId="4B83EF31" w14:textId="77777777" w:rsidR="005C343F" w:rsidRPr="003B4B30" w:rsidRDefault="005C343F" w:rsidP="004A06D9">
            <w:pPr>
              <w:pStyle w:val="ListParagraph"/>
              <w:widowControl w:val="0"/>
              <w:numPr>
                <w:ilvl w:val="0"/>
                <w:numId w:val="7"/>
              </w:numPr>
              <w:ind w:left="142" w:hanging="142"/>
              <w:jc w:val="both"/>
              <w:rPr>
                <w:lang w:val="pt-BR"/>
              </w:rPr>
            </w:pPr>
            <w:r w:rsidRPr="003B4B30">
              <w:rPr>
                <w:lang w:val="pt-BR"/>
              </w:rPr>
              <w:t>Giao đề kiểm tra, giám sát sinh viên làm bài kiểm tra</w:t>
            </w:r>
          </w:p>
          <w:p w14:paraId="1F7C011F" w14:textId="754BA49A" w:rsidR="005C343F" w:rsidRPr="003B4B30" w:rsidRDefault="005C343F" w:rsidP="004A06D9">
            <w:pPr>
              <w:pStyle w:val="ListParagraph"/>
              <w:widowControl w:val="0"/>
              <w:numPr>
                <w:ilvl w:val="0"/>
                <w:numId w:val="7"/>
              </w:numPr>
              <w:ind w:left="142" w:hanging="142"/>
              <w:jc w:val="both"/>
              <w:rPr>
                <w:lang w:val="pt-BR"/>
              </w:rPr>
            </w:pPr>
            <w:r w:rsidRPr="003B4B30">
              <w:rPr>
                <w:lang w:val="pt-BR"/>
              </w:rPr>
              <w:t>Chữa bài kiểm tra</w:t>
            </w:r>
          </w:p>
          <w:p w14:paraId="7343BF53" w14:textId="77777777" w:rsidR="005C343F" w:rsidRPr="003B4B30" w:rsidRDefault="005C343F" w:rsidP="004A06D9">
            <w:pPr>
              <w:widowControl w:val="0"/>
              <w:tabs>
                <w:tab w:val="left" w:pos="720"/>
              </w:tabs>
              <w:jc w:val="both"/>
              <w:rPr>
                <w:b/>
                <w:bCs/>
                <w:lang w:val="vi-VN"/>
              </w:rPr>
            </w:pPr>
            <w:r w:rsidRPr="003B4B30">
              <w:rPr>
                <w:b/>
                <w:bCs/>
                <w:lang w:val="pt-BR"/>
              </w:rPr>
              <w:t>Sinh viên</w:t>
            </w:r>
            <w:r w:rsidRPr="003B4B30">
              <w:rPr>
                <w:b/>
                <w:bCs/>
                <w:lang w:val="vi-VN"/>
              </w:rPr>
              <w:t>:</w:t>
            </w:r>
          </w:p>
          <w:p w14:paraId="090FD4C8" w14:textId="77777777" w:rsidR="005C343F" w:rsidRPr="003B4B30" w:rsidRDefault="005C343F" w:rsidP="004A06D9">
            <w:pPr>
              <w:pStyle w:val="ListParagraph"/>
              <w:widowControl w:val="0"/>
              <w:numPr>
                <w:ilvl w:val="0"/>
                <w:numId w:val="7"/>
              </w:numPr>
              <w:ind w:left="142" w:hanging="142"/>
              <w:jc w:val="both"/>
              <w:rPr>
                <w:lang w:val="pt-BR"/>
              </w:rPr>
            </w:pPr>
            <w:r w:rsidRPr="003B4B30">
              <w:rPr>
                <w:lang w:val="pt-BR"/>
              </w:rPr>
              <w:t>Đọc tài liệu trước</w:t>
            </w:r>
          </w:p>
          <w:p w14:paraId="3F62B946" w14:textId="71F69A22" w:rsidR="005C343F" w:rsidRPr="003B4B30" w:rsidRDefault="005C343F" w:rsidP="004A06D9">
            <w:pPr>
              <w:pStyle w:val="ListParagraph"/>
              <w:widowControl w:val="0"/>
              <w:numPr>
                <w:ilvl w:val="0"/>
                <w:numId w:val="7"/>
              </w:numPr>
              <w:ind w:left="142" w:hanging="142"/>
              <w:jc w:val="both"/>
              <w:rPr>
                <w:lang w:val="pt-BR"/>
              </w:rPr>
            </w:pPr>
            <w:r w:rsidRPr="003B4B30">
              <w:rPr>
                <w:lang w:val="pt-BR"/>
              </w:rPr>
              <w:t>Theo dõi việc tổng kết kiến thức chính</w:t>
            </w:r>
          </w:p>
          <w:p w14:paraId="496A8A3F" w14:textId="77777777" w:rsidR="005C343F" w:rsidRPr="003B4B30" w:rsidRDefault="005C343F" w:rsidP="004A06D9">
            <w:pPr>
              <w:pStyle w:val="ListParagraph"/>
              <w:widowControl w:val="0"/>
              <w:numPr>
                <w:ilvl w:val="0"/>
                <w:numId w:val="7"/>
              </w:numPr>
              <w:ind w:left="142" w:hanging="142"/>
              <w:jc w:val="both"/>
              <w:rPr>
                <w:lang w:val="pt-BR"/>
              </w:rPr>
            </w:pPr>
            <w:r w:rsidRPr="003B4B30">
              <w:rPr>
                <w:lang w:val="pt-BR"/>
              </w:rPr>
              <w:t>Tham gia thảo luận</w:t>
            </w:r>
          </w:p>
          <w:p w14:paraId="1746683C" w14:textId="77777777" w:rsidR="005C343F" w:rsidRPr="003B4B30" w:rsidRDefault="005C343F" w:rsidP="004A06D9">
            <w:pPr>
              <w:pStyle w:val="ListParagraph"/>
              <w:widowControl w:val="0"/>
              <w:numPr>
                <w:ilvl w:val="0"/>
                <w:numId w:val="7"/>
              </w:numPr>
              <w:ind w:left="142" w:hanging="142"/>
              <w:jc w:val="both"/>
              <w:rPr>
                <w:lang w:val="pt-BR"/>
              </w:rPr>
            </w:pPr>
            <w:r w:rsidRPr="003B4B30">
              <w:rPr>
                <w:lang w:val="pt-BR"/>
              </w:rPr>
              <w:t>Hỏi các câu hỏi về bài tập nhóm</w:t>
            </w:r>
          </w:p>
          <w:p w14:paraId="7704B70E" w14:textId="24DBE084" w:rsidR="005C343F" w:rsidRPr="003B4B30" w:rsidRDefault="00B61E9F" w:rsidP="004A06D9">
            <w:pPr>
              <w:pStyle w:val="ListParagraph"/>
              <w:widowControl w:val="0"/>
              <w:numPr>
                <w:ilvl w:val="0"/>
                <w:numId w:val="7"/>
              </w:numPr>
              <w:ind w:left="142" w:hanging="142"/>
              <w:jc w:val="both"/>
              <w:rPr>
                <w:b/>
                <w:bCs/>
                <w:lang w:val="pt-BR"/>
              </w:rPr>
            </w:pPr>
            <w:r w:rsidRPr="003B4B30">
              <w:rPr>
                <w:lang w:val="pt-BR"/>
              </w:rPr>
              <w:t>Làm bài kiểm tra</w:t>
            </w:r>
          </w:p>
        </w:tc>
        <w:tc>
          <w:tcPr>
            <w:tcW w:w="791" w:type="pct"/>
            <w:shd w:val="clear" w:color="auto" w:fill="auto"/>
            <w:vAlign w:val="center"/>
          </w:tcPr>
          <w:p w14:paraId="447129D3" w14:textId="77777777" w:rsidR="00E3373F" w:rsidRPr="003B4B30" w:rsidRDefault="00E3373F" w:rsidP="004A06D9">
            <w:pPr>
              <w:pStyle w:val="ListParagraph"/>
              <w:widowControl w:val="0"/>
              <w:ind w:left="142"/>
              <w:jc w:val="both"/>
              <w:rPr>
                <w:lang w:val="pt-BR"/>
              </w:rPr>
            </w:pPr>
          </w:p>
          <w:p w14:paraId="4D1F8568" w14:textId="77777777" w:rsidR="005C343F" w:rsidRPr="003B4B30" w:rsidRDefault="005C343F" w:rsidP="004A06D9">
            <w:pPr>
              <w:pStyle w:val="ListParagraph"/>
              <w:widowControl w:val="0"/>
              <w:numPr>
                <w:ilvl w:val="0"/>
                <w:numId w:val="7"/>
              </w:numPr>
              <w:ind w:left="142" w:hanging="142"/>
              <w:jc w:val="both"/>
              <w:rPr>
                <w:lang w:val="pt-BR"/>
              </w:rPr>
            </w:pPr>
            <w:r w:rsidRPr="003B4B30">
              <w:rPr>
                <w:lang w:val="pt-BR"/>
              </w:rPr>
              <w:t>Điểm danh</w:t>
            </w:r>
          </w:p>
          <w:p w14:paraId="4D4DD11B" w14:textId="77777777" w:rsidR="005C343F" w:rsidRPr="003B4B30" w:rsidRDefault="005C343F" w:rsidP="004A06D9">
            <w:pPr>
              <w:pStyle w:val="ListParagraph"/>
              <w:widowControl w:val="0"/>
              <w:numPr>
                <w:ilvl w:val="0"/>
                <w:numId w:val="7"/>
              </w:numPr>
              <w:ind w:left="142" w:hanging="142"/>
              <w:jc w:val="both"/>
              <w:rPr>
                <w:lang w:val="pt-BR"/>
              </w:rPr>
            </w:pPr>
            <w:r w:rsidRPr="003B4B30">
              <w:rPr>
                <w:lang w:val="pt-BR"/>
              </w:rPr>
              <w:t>Trả lời câu hỏi trong Seminar 7</w:t>
            </w:r>
          </w:p>
          <w:p w14:paraId="0AEF854E" w14:textId="3D5BC8FB" w:rsidR="005C343F" w:rsidRPr="003B4B30" w:rsidRDefault="005C343F" w:rsidP="004A06D9">
            <w:pPr>
              <w:pStyle w:val="ListParagraph"/>
              <w:widowControl w:val="0"/>
              <w:numPr>
                <w:ilvl w:val="0"/>
                <w:numId w:val="7"/>
              </w:numPr>
              <w:ind w:left="142" w:hanging="142"/>
              <w:jc w:val="both"/>
              <w:rPr>
                <w:lang w:val="pt-BR"/>
              </w:rPr>
            </w:pPr>
            <w:r w:rsidRPr="003B4B30">
              <w:rPr>
                <w:lang w:val="pt-BR"/>
              </w:rPr>
              <w:t>Bài kiểm tra cá nhân (Rubric</w:t>
            </w:r>
            <w:r w:rsidRPr="003B4B30">
              <w:rPr>
                <w:lang w:val="vi-VN"/>
              </w:rPr>
              <w:t xml:space="preserve"> 2)</w:t>
            </w:r>
          </w:p>
        </w:tc>
        <w:tc>
          <w:tcPr>
            <w:tcW w:w="343" w:type="pct"/>
            <w:vAlign w:val="center"/>
          </w:tcPr>
          <w:p w14:paraId="3F9CC0EB" w14:textId="77777777" w:rsidR="005C343F" w:rsidRPr="003B4B30" w:rsidRDefault="005C343F" w:rsidP="004A06D9">
            <w:pPr>
              <w:widowControl w:val="0"/>
              <w:jc w:val="center"/>
              <w:rPr>
                <w:bCs/>
              </w:rPr>
            </w:pPr>
            <w:r w:rsidRPr="003B4B30">
              <w:t>1</w:t>
            </w:r>
            <w:r w:rsidRPr="003B4B30">
              <w:rPr>
                <w:bCs/>
                <w:lang w:val="vi-VN"/>
              </w:rPr>
              <w:t>.</w:t>
            </w:r>
            <w:r w:rsidRPr="003B4B30">
              <w:rPr>
                <w:bCs/>
              </w:rPr>
              <w:t>x</w:t>
            </w:r>
          </w:p>
          <w:p w14:paraId="7BA1C4D8" w14:textId="77777777" w:rsidR="005C343F" w:rsidRPr="003B4B30" w:rsidRDefault="005C343F" w:rsidP="004A06D9">
            <w:pPr>
              <w:widowControl w:val="0"/>
              <w:jc w:val="center"/>
              <w:rPr>
                <w:bCs/>
              </w:rPr>
            </w:pPr>
            <w:r w:rsidRPr="003B4B30">
              <w:rPr>
                <w:bCs/>
                <w:lang w:val="vi-VN"/>
              </w:rPr>
              <w:t>2.</w:t>
            </w:r>
            <w:r w:rsidRPr="003B4B30">
              <w:rPr>
                <w:bCs/>
              </w:rPr>
              <w:t>x</w:t>
            </w:r>
          </w:p>
          <w:p w14:paraId="21D9C67F" w14:textId="08098BA2" w:rsidR="005C343F" w:rsidRPr="003B4B30" w:rsidRDefault="005C343F" w:rsidP="004A06D9">
            <w:pPr>
              <w:widowControl w:val="0"/>
              <w:tabs>
                <w:tab w:val="left" w:pos="993"/>
              </w:tabs>
              <w:jc w:val="center"/>
              <w:rPr>
                <w:bCs/>
                <w:lang w:val="vi-VN"/>
              </w:rPr>
            </w:pPr>
            <w:r w:rsidRPr="003B4B30">
              <w:rPr>
                <w:bCs/>
                <w:lang w:val="vi-VN"/>
              </w:rPr>
              <w:t>3.</w:t>
            </w:r>
            <w:r w:rsidRPr="003B4B30">
              <w:rPr>
                <w:bCs/>
              </w:rPr>
              <w:t>x</w:t>
            </w:r>
          </w:p>
        </w:tc>
      </w:tr>
      <w:tr w:rsidR="00ED3051" w:rsidRPr="003B4B30" w14:paraId="5F04A03C" w14:textId="77777777" w:rsidTr="00ED3051">
        <w:trPr>
          <w:trHeight w:val="3672"/>
        </w:trPr>
        <w:tc>
          <w:tcPr>
            <w:tcW w:w="405" w:type="pct"/>
            <w:shd w:val="clear" w:color="auto" w:fill="auto"/>
            <w:vAlign w:val="center"/>
          </w:tcPr>
          <w:p w14:paraId="4A8445FC" w14:textId="24F656B0" w:rsidR="00C60951" w:rsidRPr="003B4B30" w:rsidRDefault="00C60951" w:rsidP="004A06D9">
            <w:pPr>
              <w:widowControl w:val="0"/>
              <w:tabs>
                <w:tab w:val="left" w:pos="993"/>
              </w:tabs>
              <w:jc w:val="center"/>
              <w:rPr>
                <w:b/>
                <w:bCs/>
                <w:lang w:val="vi-VN"/>
              </w:rPr>
            </w:pPr>
            <w:r w:rsidRPr="003B4B30">
              <w:rPr>
                <w:b/>
                <w:bCs/>
                <w:lang w:val="vi-VN"/>
              </w:rPr>
              <w:lastRenderedPageBreak/>
              <w:t>14</w:t>
            </w:r>
          </w:p>
        </w:tc>
        <w:tc>
          <w:tcPr>
            <w:tcW w:w="1447" w:type="pct"/>
            <w:shd w:val="clear" w:color="auto" w:fill="auto"/>
          </w:tcPr>
          <w:p w14:paraId="56636F00" w14:textId="77777777" w:rsidR="00C60951" w:rsidRPr="003B4B30" w:rsidRDefault="00C60951" w:rsidP="004A06D9">
            <w:pPr>
              <w:widowControl w:val="0"/>
              <w:tabs>
                <w:tab w:val="left" w:pos="720"/>
              </w:tabs>
              <w:spacing w:before="120"/>
              <w:jc w:val="both"/>
              <w:rPr>
                <w:b/>
                <w:bCs/>
              </w:rPr>
            </w:pPr>
            <w:r w:rsidRPr="003B4B30">
              <w:rPr>
                <w:b/>
                <w:bCs/>
                <w:lang w:val="pt-BR"/>
              </w:rPr>
              <w:t xml:space="preserve">Seminar </w:t>
            </w:r>
            <w:r w:rsidRPr="003B4B30">
              <w:rPr>
                <w:b/>
                <w:bCs/>
                <w:lang w:val="vi-VN"/>
              </w:rPr>
              <w:t>8</w:t>
            </w:r>
          </w:p>
          <w:p w14:paraId="7D1BC053" w14:textId="77777777" w:rsidR="008C2977" w:rsidRPr="003B4B30" w:rsidRDefault="008C2977" w:rsidP="004A06D9">
            <w:pPr>
              <w:widowControl w:val="0"/>
              <w:tabs>
                <w:tab w:val="left" w:pos="720"/>
              </w:tabs>
              <w:spacing w:before="120"/>
              <w:jc w:val="both"/>
              <w:rPr>
                <w:b/>
                <w:bCs/>
              </w:rPr>
            </w:pPr>
          </w:p>
          <w:p w14:paraId="4F7DB521" w14:textId="1C986D72" w:rsidR="00C60951" w:rsidRPr="003B4B30" w:rsidRDefault="00C60951" w:rsidP="004A06D9">
            <w:pPr>
              <w:pStyle w:val="ListParagraph"/>
              <w:widowControl w:val="0"/>
              <w:numPr>
                <w:ilvl w:val="0"/>
                <w:numId w:val="7"/>
              </w:numPr>
              <w:ind w:left="142" w:hanging="142"/>
              <w:jc w:val="both"/>
              <w:rPr>
                <w:lang w:val="vi-VN"/>
              </w:rPr>
            </w:pPr>
            <w:r w:rsidRPr="003B4B30">
              <w:rPr>
                <w:lang w:val="pt-BR"/>
              </w:rPr>
              <w:t>Trình</w:t>
            </w:r>
            <w:r w:rsidRPr="003B4B30">
              <w:rPr>
                <w:lang w:val="vi-VN"/>
              </w:rPr>
              <w:t xml:space="preserve"> bày bài tập </w:t>
            </w:r>
            <w:r w:rsidRPr="003B4B30">
              <w:t>nhóm</w:t>
            </w:r>
          </w:p>
        </w:tc>
        <w:tc>
          <w:tcPr>
            <w:tcW w:w="862" w:type="pct"/>
            <w:vAlign w:val="center"/>
          </w:tcPr>
          <w:p w14:paraId="249A9200" w14:textId="77777777" w:rsidR="00C60951" w:rsidRPr="003B4B30" w:rsidRDefault="00C60951" w:rsidP="004A06D9">
            <w:pPr>
              <w:widowControl w:val="0"/>
              <w:tabs>
                <w:tab w:val="left" w:pos="993"/>
              </w:tabs>
              <w:jc w:val="center"/>
            </w:pPr>
          </w:p>
        </w:tc>
        <w:tc>
          <w:tcPr>
            <w:tcW w:w="1151" w:type="pct"/>
            <w:shd w:val="clear" w:color="auto" w:fill="auto"/>
            <w:vAlign w:val="center"/>
          </w:tcPr>
          <w:p w14:paraId="3546D768" w14:textId="77777777" w:rsidR="00C60951" w:rsidRPr="003B4B30" w:rsidRDefault="00C60951" w:rsidP="004A06D9">
            <w:pPr>
              <w:widowControl w:val="0"/>
              <w:tabs>
                <w:tab w:val="left" w:pos="720"/>
              </w:tabs>
              <w:spacing w:before="120"/>
              <w:jc w:val="both"/>
              <w:rPr>
                <w:b/>
                <w:bCs/>
                <w:lang w:val="vi-VN"/>
              </w:rPr>
            </w:pPr>
            <w:r w:rsidRPr="003B4B30">
              <w:rPr>
                <w:b/>
                <w:bCs/>
                <w:lang w:val="vi-VN"/>
              </w:rPr>
              <w:t>Giảng</w:t>
            </w:r>
            <w:r w:rsidRPr="003B4B30">
              <w:rPr>
                <w:b/>
                <w:bCs/>
                <w:lang w:val="pt-BR"/>
              </w:rPr>
              <w:t xml:space="preserve"> viên</w:t>
            </w:r>
            <w:r w:rsidRPr="003B4B30">
              <w:rPr>
                <w:b/>
                <w:bCs/>
                <w:lang w:val="vi-VN"/>
              </w:rPr>
              <w:t>:</w:t>
            </w:r>
          </w:p>
          <w:p w14:paraId="79C293D5" w14:textId="1EAB61AB" w:rsidR="00C60951" w:rsidRPr="003B4B30" w:rsidRDefault="00C60951" w:rsidP="004A06D9">
            <w:pPr>
              <w:pStyle w:val="ListParagraph"/>
              <w:widowControl w:val="0"/>
              <w:numPr>
                <w:ilvl w:val="0"/>
                <w:numId w:val="7"/>
              </w:numPr>
              <w:ind w:left="142" w:hanging="142"/>
              <w:jc w:val="both"/>
              <w:rPr>
                <w:lang w:val="pt-BR"/>
              </w:rPr>
            </w:pPr>
            <w:r w:rsidRPr="003B4B30">
              <w:rPr>
                <w:lang w:val="pt-BR"/>
              </w:rPr>
              <w:t>Hướng dẫn trình bày bài tập nhóm</w:t>
            </w:r>
          </w:p>
          <w:p w14:paraId="38AE5787" w14:textId="2998A09A" w:rsidR="00C60951" w:rsidRPr="003B4B30" w:rsidRDefault="00C60951" w:rsidP="004A06D9">
            <w:pPr>
              <w:pStyle w:val="ListParagraph"/>
              <w:widowControl w:val="0"/>
              <w:numPr>
                <w:ilvl w:val="0"/>
                <w:numId w:val="7"/>
              </w:numPr>
              <w:ind w:left="142" w:hanging="142"/>
              <w:jc w:val="both"/>
              <w:rPr>
                <w:lang w:val="pt-BR"/>
              </w:rPr>
            </w:pPr>
            <w:r w:rsidRPr="003B4B30">
              <w:rPr>
                <w:lang w:val="pt-BR"/>
              </w:rPr>
              <w:t>Giới thiệu Rubric 3</w:t>
            </w:r>
          </w:p>
          <w:p w14:paraId="1360A758" w14:textId="004DCCDF" w:rsidR="00C60951" w:rsidRPr="003B4B30" w:rsidRDefault="00C60951" w:rsidP="004A06D9">
            <w:pPr>
              <w:pStyle w:val="ListParagraph"/>
              <w:widowControl w:val="0"/>
              <w:numPr>
                <w:ilvl w:val="0"/>
                <w:numId w:val="7"/>
              </w:numPr>
              <w:ind w:left="142" w:hanging="142"/>
              <w:jc w:val="both"/>
              <w:rPr>
                <w:lang w:val="pt-BR"/>
              </w:rPr>
            </w:pPr>
            <w:r w:rsidRPr="003B4B30">
              <w:rPr>
                <w:lang w:val="pt-BR"/>
              </w:rPr>
              <w:t>Đặt câu hỏi cho các nhóm</w:t>
            </w:r>
          </w:p>
          <w:p w14:paraId="7E009183" w14:textId="77777777" w:rsidR="00C60951" w:rsidRPr="003B4B30" w:rsidRDefault="00C60951" w:rsidP="004A06D9">
            <w:pPr>
              <w:widowControl w:val="0"/>
              <w:tabs>
                <w:tab w:val="left" w:pos="720"/>
              </w:tabs>
              <w:jc w:val="both"/>
              <w:rPr>
                <w:b/>
                <w:bCs/>
                <w:lang w:val="vi-VN"/>
              </w:rPr>
            </w:pPr>
            <w:r w:rsidRPr="003B4B30">
              <w:rPr>
                <w:b/>
                <w:bCs/>
                <w:lang w:val="pt-BR"/>
              </w:rPr>
              <w:t>Sinh viên</w:t>
            </w:r>
            <w:r w:rsidRPr="003B4B30">
              <w:rPr>
                <w:b/>
                <w:bCs/>
                <w:lang w:val="vi-VN"/>
              </w:rPr>
              <w:t>:</w:t>
            </w:r>
          </w:p>
          <w:p w14:paraId="76DB57C8" w14:textId="23F27F38" w:rsidR="00C60951" w:rsidRPr="003B4B30" w:rsidRDefault="00C60951" w:rsidP="004A06D9">
            <w:pPr>
              <w:pStyle w:val="ListParagraph"/>
              <w:widowControl w:val="0"/>
              <w:numPr>
                <w:ilvl w:val="0"/>
                <w:numId w:val="7"/>
              </w:numPr>
              <w:ind w:left="142" w:hanging="142"/>
              <w:jc w:val="both"/>
              <w:rPr>
                <w:lang w:val="pt-BR"/>
              </w:rPr>
            </w:pPr>
            <w:r w:rsidRPr="003B4B30">
              <w:rPr>
                <w:lang w:val="pt-BR"/>
              </w:rPr>
              <w:t>Trình bày bài tập nhóm</w:t>
            </w:r>
          </w:p>
          <w:p w14:paraId="58DFC9C3" w14:textId="7820DCFE" w:rsidR="00C60951" w:rsidRPr="003B4B30" w:rsidRDefault="00C60951" w:rsidP="004A06D9">
            <w:pPr>
              <w:pStyle w:val="ListParagraph"/>
              <w:widowControl w:val="0"/>
              <w:numPr>
                <w:ilvl w:val="0"/>
                <w:numId w:val="7"/>
              </w:numPr>
              <w:ind w:left="142" w:hanging="142"/>
              <w:jc w:val="both"/>
            </w:pPr>
            <w:r w:rsidRPr="003B4B30">
              <w:rPr>
                <w:lang w:val="pt-BR"/>
              </w:rPr>
              <w:t>Thảo luận về phần trình bày của các nhóm</w:t>
            </w:r>
          </w:p>
        </w:tc>
        <w:tc>
          <w:tcPr>
            <w:tcW w:w="791" w:type="pct"/>
            <w:shd w:val="clear" w:color="auto" w:fill="auto"/>
            <w:vAlign w:val="center"/>
          </w:tcPr>
          <w:p w14:paraId="6D643FA8" w14:textId="48B7CC7B" w:rsidR="00C60951" w:rsidRPr="003B4B30" w:rsidRDefault="00C60951" w:rsidP="004A06D9">
            <w:pPr>
              <w:pStyle w:val="ListParagraph"/>
              <w:widowControl w:val="0"/>
              <w:numPr>
                <w:ilvl w:val="0"/>
                <w:numId w:val="7"/>
              </w:numPr>
              <w:ind w:left="142" w:hanging="142"/>
              <w:jc w:val="both"/>
              <w:rPr>
                <w:lang w:val="pt-BR"/>
              </w:rPr>
            </w:pPr>
            <w:r w:rsidRPr="003B4B30">
              <w:rPr>
                <w:lang w:val="pt-BR"/>
              </w:rPr>
              <w:t>Điểm danh</w:t>
            </w:r>
          </w:p>
          <w:p w14:paraId="1C4C2DC9" w14:textId="2FCE99E4" w:rsidR="00C60951" w:rsidRPr="003B4B30" w:rsidRDefault="00C60951" w:rsidP="004A06D9">
            <w:pPr>
              <w:pStyle w:val="ListParagraph"/>
              <w:widowControl w:val="0"/>
              <w:numPr>
                <w:ilvl w:val="0"/>
                <w:numId w:val="7"/>
              </w:numPr>
              <w:ind w:left="142" w:hanging="142"/>
              <w:jc w:val="both"/>
            </w:pPr>
            <w:r w:rsidRPr="003B4B30">
              <w:rPr>
                <w:lang w:val="pt-BR"/>
              </w:rPr>
              <w:t>Bài tập</w:t>
            </w:r>
            <w:r w:rsidR="00BF1D97" w:rsidRPr="003B4B30">
              <w:rPr>
                <w:lang w:val="pt-BR"/>
              </w:rPr>
              <w:t xml:space="preserve"> </w:t>
            </w:r>
            <w:r w:rsidRPr="003B4B30">
              <w:rPr>
                <w:lang w:val="pt-BR"/>
              </w:rPr>
              <w:t>nhóm (Rubric</w:t>
            </w:r>
            <w:r w:rsidRPr="003B4B30">
              <w:rPr>
                <w:lang w:val="vi-VN"/>
              </w:rPr>
              <w:t xml:space="preserve"> 3)</w:t>
            </w:r>
          </w:p>
        </w:tc>
        <w:tc>
          <w:tcPr>
            <w:tcW w:w="343" w:type="pct"/>
            <w:vAlign w:val="center"/>
          </w:tcPr>
          <w:p w14:paraId="031DB013" w14:textId="77777777" w:rsidR="00C60951" w:rsidRPr="003B4B30" w:rsidRDefault="00C60951" w:rsidP="004A06D9">
            <w:pPr>
              <w:widowControl w:val="0"/>
              <w:jc w:val="center"/>
              <w:rPr>
                <w:bCs/>
              </w:rPr>
            </w:pPr>
            <w:r w:rsidRPr="003B4B30">
              <w:t>1</w:t>
            </w:r>
            <w:r w:rsidRPr="003B4B30">
              <w:rPr>
                <w:bCs/>
                <w:lang w:val="vi-VN"/>
              </w:rPr>
              <w:t>.</w:t>
            </w:r>
            <w:r w:rsidRPr="003B4B30">
              <w:rPr>
                <w:bCs/>
              </w:rPr>
              <w:t>x</w:t>
            </w:r>
          </w:p>
          <w:p w14:paraId="24F86FCB" w14:textId="77777777" w:rsidR="00C60951" w:rsidRPr="003B4B30" w:rsidRDefault="00C60951" w:rsidP="004A06D9">
            <w:pPr>
              <w:widowControl w:val="0"/>
              <w:jc w:val="center"/>
              <w:rPr>
                <w:bCs/>
              </w:rPr>
            </w:pPr>
            <w:r w:rsidRPr="003B4B30">
              <w:rPr>
                <w:bCs/>
                <w:lang w:val="vi-VN"/>
              </w:rPr>
              <w:t>2.</w:t>
            </w:r>
            <w:r w:rsidRPr="003B4B30">
              <w:rPr>
                <w:bCs/>
              </w:rPr>
              <w:t>x</w:t>
            </w:r>
          </w:p>
          <w:p w14:paraId="318539BC" w14:textId="69E57CA3" w:rsidR="00C60951" w:rsidRPr="003B4B30" w:rsidRDefault="00C60951" w:rsidP="004A06D9">
            <w:pPr>
              <w:widowControl w:val="0"/>
              <w:tabs>
                <w:tab w:val="left" w:pos="288"/>
                <w:tab w:val="left" w:pos="990"/>
              </w:tabs>
              <w:jc w:val="center"/>
            </w:pPr>
            <w:r w:rsidRPr="003B4B30">
              <w:rPr>
                <w:bCs/>
                <w:lang w:val="vi-VN"/>
              </w:rPr>
              <w:t>3.</w:t>
            </w:r>
            <w:r w:rsidRPr="003B4B30">
              <w:rPr>
                <w:bCs/>
              </w:rPr>
              <w:t>x</w:t>
            </w:r>
          </w:p>
        </w:tc>
      </w:tr>
      <w:tr w:rsidR="00ED3051" w:rsidRPr="003B4B30" w14:paraId="0497D4E3" w14:textId="77777777" w:rsidTr="00ED3051">
        <w:trPr>
          <w:trHeight w:val="3544"/>
        </w:trPr>
        <w:tc>
          <w:tcPr>
            <w:tcW w:w="405" w:type="pct"/>
            <w:shd w:val="clear" w:color="auto" w:fill="auto"/>
            <w:vAlign w:val="center"/>
          </w:tcPr>
          <w:p w14:paraId="4F840DD0" w14:textId="1CD5F463" w:rsidR="00C60951" w:rsidRPr="003B4B30" w:rsidRDefault="00C60951" w:rsidP="004A06D9">
            <w:pPr>
              <w:widowControl w:val="0"/>
              <w:tabs>
                <w:tab w:val="left" w:pos="993"/>
              </w:tabs>
              <w:jc w:val="center"/>
              <w:rPr>
                <w:b/>
                <w:bCs/>
                <w:lang w:val="vi-VN"/>
              </w:rPr>
            </w:pPr>
            <w:r w:rsidRPr="003B4B30">
              <w:rPr>
                <w:b/>
                <w:bCs/>
                <w:lang w:val="vi-VN"/>
              </w:rPr>
              <w:t>15</w:t>
            </w:r>
          </w:p>
        </w:tc>
        <w:tc>
          <w:tcPr>
            <w:tcW w:w="1447" w:type="pct"/>
            <w:shd w:val="clear" w:color="auto" w:fill="auto"/>
            <w:vAlign w:val="center"/>
          </w:tcPr>
          <w:p w14:paraId="33F62749" w14:textId="77777777" w:rsidR="00C60951" w:rsidRPr="003B4B30" w:rsidRDefault="00C60951" w:rsidP="004A06D9">
            <w:pPr>
              <w:widowControl w:val="0"/>
              <w:tabs>
                <w:tab w:val="left" w:pos="720"/>
              </w:tabs>
              <w:spacing w:before="120"/>
              <w:jc w:val="both"/>
              <w:rPr>
                <w:b/>
                <w:bCs/>
              </w:rPr>
            </w:pPr>
            <w:r w:rsidRPr="003B4B30">
              <w:rPr>
                <w:b/>
                <w:bCs/>
                <w:lang w:val="pt-BR"/>
              </w:rPr>
              <w:t xml:space="preserve">Seminar </w:t>
            </w:r>
            <w:r w:rsidRPr="003B4B30">
              <w:rPr>
                <w:b/>
                <w:bCs/>
                <w:lang w:val="vi-VN"/>
              </w:rPr>
              <w:t>9</w:t>
            </w:r>
          </w:p>
          <w:p w14:paraId="2CAE3740" w14:textId="77777777" w:rsidR="008C2977" w:rsidRPr="003B4B30" w:rsidRDefault="008C2977" w:rsidP="004A06D9">
            <w:pPr>
              <w:widowControl w:val="0"/>
              <w:tabs>
                <w:tab w:val="left" w:pos="720"/>
              </w:tabs>
              <w:spacing w:before="120"/>
              <w:jc w:val="both"/>
              <w:rPr>
                <w:b/>
                <w:bCs/>
              </w:rPr>
            </w:pPr>
          </w:p>
          <w:p w14:paraId="054DF8F6" w14:textId="31AE3C5D" w:rsidR="00C60951" w:rsidRPr="003B4B30" w:rsidRDefault="00C60951" w:rsidP="004A06D9">
            <w:pPr>
              <w:pStyle w:val="ListParagraph"/>
              <w:widowControl w:val="0"/>
              <w:numPr>
                <w:ilvl w:val="0"/>
                <w:numId w:val="7"/>
              </w:numPr>
              <w:ind w:left="142" w:hanging="142"/>
              <w:jc w:val="both"/>
              <w:rPr>
                <w:lang w:val="pt-BR"/>
              </w:rPr>
            </w:pPr>
            <w:r w:rsidRPr="003B4B30">
              <w:rPr>
                <w:lang w:val="pt-BR"/>
              </w:rPr>
              <w:t>Trình</w:t>
            </w:r>
            <w:r w:rsidRPr="003B4B30">
              <w:rPr>
                <w:lang w:val="vi-VN"/>
              </w:rPr>
              <w:t xml:space="preserve"> bày bài tập</w:t>
            </w:r>
            <w:r w:rsidRPr="003B4B30">
              <w:t xml:space="preserve"> nhóm</w:t>
            </w:r>
          </w:p>
          <w:p w14:paraId="1B5495E3" w14:textId="27B24B4A" w:rsidR="00C60951" w:rsidRPr="003B4B30" w:rsidRDefault="00C60951" w:rsidP="004A06D9">
            <w:pPr>
              <w:pStyle w:val="ListParagraph"/>
              <w:widowControl w:val="0"/>
              <w:numPr>
                <w:ilvl w:val="0"/>
                <w:numId w:val="7"/>
              </w:numPr>
              <w:ind w:left="142" w:hanging="142"/>
              <w:jc w:val="both"/>
              <w:rPr>
                <w:bCs/>
                <w:lang w:val="vi-VN"/>
              </w:rPr>
            </w:pPr>
            <w:r w:rsidRPr="003B4B30">
              <w:rPr>
                <w:bCs/>
                <w:lang w:val="vi-VN"/>
              </w:rPr>
              <w:t xml:space="preserve">Hệ thống lại </w:t>
            </w:r>
            <w:r w:rsidRPr="003B4B30">
              <w:rPr>
                <w:bCs/>
              </w:rPr>
              <w:t xml:space="preserve">toàn bộ </w:t>
            </w:r>
            <w:r w:rsidR="00E6053C" w:rsidRPr="003B4B30">
              <w:rPr>
                <w:bCs/>
              </w:rPr>
              <w:t>n</w:t>
            </w:r>
            <w:r w:rsidR="000A49CF" w:rsidRPr="003B4B30">
              <w:rPr>
                <w:bCs/>
              </w:rPr>
              <w:t>ộ</w:t>
            </w:r>
            <w:r w:rsidR="00E6053C" w:rsidRPr="003B4B30">
              <w:rPr>
                <w:bCs/>
              </w:rPr>
              <w:t xml:space="preserve">i dung </w:t>
            </w:r>
            <w:r w:rsidRPr="003B4B30">
              <w:rPr>
                <w:bCs/>
                <w:lang w:val="vi-VN"/>
              </w:rPr>
              <w:t>học phần</w:t>
            </w:r>
          </w:p>
          <w:p w14:paraId="1812D39C" w14:textId="61F7E0AF" w:rsidR="00C60951" w:rsidRPr="003B4B30" w:rsidRDefault="00C60951" w:rsidP="004A06D9">
            <w:pPr>
              <w:pStyle w:val="ListParagraph"/>
              <w:widowControl w:val="0"/>
              <w:numPr>
                <w:ilvl w:val="0"/>
                <w:numId w:val="7"/>
              </w:numPr>
              <w:ind w:left="142" w:hanging="142"/>
              <w:jc w:val="both"/>
              <w:rPr>
                <w:b/>
                <w:bCs/>
                <w:lang w:val="vi-VN"/>
              </w:rPr>
            </w:pPr>
            <w:r w:rsidRPr="003B4B30">
              <w:rPr>
                <w:lang w:val="pt-BR"/>
              </w:rPr>
              <w:t>Hướng</w:t>
            </w:r>
            <w:r w:rsidRPr="003B4B30">
              <w:rPr>
                <w:bCs/>
                <w:lang w:val="vi-VN"/>
              </w:rPr>
              <w:t xml:space="preserve"> dẫn làm bài </w:t>
            </w:r>
            <w:r w:rsidRPr="003B4B30">
              <w:rPr>
                <w:bCs/>
              </w:rPr>
              <w:t>thi</w:t>
            </w:r>
            <w:r w:rsidRPr="003B4B30">
              <w:rPr>
                <w:bCs/>
                <w:lang w:val="vi-VN"/>
              </w:rPr>
              <w:t xml:space="preserve"> cuối kỳ</w:t>
            </w:r>
          </w:p>
        </w:tc>
        <w:tc>
          <w:tcPr>
            <w:tcW w:w="862" w:type="pct"/>
            <w:vAlign w:val="center"/>
          </w:tcPr>
          <w:p w14:paraId="254CC27E" w14:textId="77777777" w:rsidR="00C60951" w:rsidRPr="003B4B30" w:rsidRDefault="00C60951" w:rsidP="004A06D9">
            <w:pPr>
              <w:widowControl w:val="0"/>
              <w:tabs>
                <w:tab w:val="left" w:pos="993"/>
              </w:tabs>
              <w:jc w:val="center"/>
            </w:pPr>
          </w:p>
        </w:tc>
        <w:tc>
          <w:tcPr>
            <w:tcW w:w="1151" w:type="pct"/>
            <w:shd w:val="clear" w:color="auto" w:fill="auto"/>
            <w:vAlign w:val="center"/>
          </w:tcPr>
          <w:p w14:paraId="0A5A0486" w14:textId="77777777" w:rsidR="00C60951" w:rsidRPr="003B4B30" w:rsidRDefault="00C60951" w:rsidP="004A06D9">
            <w:pPr>
              <w:widowControl w:val="0"/>
              <w:tabs>
                <w:tab w:val="left" w:pos="720"/>
              </w:tabs>
              <w:spacing w:before="120"/>
              <w:jc w:val="both"/>
              <w:rPr>
                <w:b/>
                <w:bCs/>
                <w:lang w:val="vi-VN"/>
              </w:rPr>
            </w:pPr>
            <w:r w:rsidRPr="003B4B30">
              <w:rPr>
                <w:b/>
                <w:bCs/>
                <w:lang w:val="pt-BR"/>
              </w:rPr>
              <w:t>G</w:t>
            </w:r>
            <w:r w:rsidRPr="003B4B30">
              <w:rPr>
                <w:b/>
                <w:bCs/>
                <w:lang w:val="vi-VN"/>
              </w:rPr>
              <w:t>i</w:t>
            </w:r>
            <w:r w:rsidRPr="003B4B30">
              <w:rPr>
                <w:b/>
                <w:bCs/>
                <w:lang w:val="pt-BR"/>
              </w:rPr>
              <w:t>ảng viên</w:t>
            </w:r>
            <w:r w:rsidRPr="003B4B30">
              <w:rPr>
                <w:b/>
                <w:bCs/>
                <w:lang w:val="vi-VN"/>
              </w:rPr>
              <w:t>:</w:t>
            </w:r>
          </w:p>
          <w:p w14:paraId="3A6C36B0" w14:textId="29075472" w:rsidR="00C60951" w:rsidRPr="003B4B30" w:rsidRDefault="00C60951" w:rsidP="004A06D9">
            <w:pPr>
              <w:pStyle w:val="ListParagraph"/>
              <w:widowControl w:val="0"/>
              <w:numPr>
                <w:ilvl w:val="0"/>
                <w:numId w:val="7"/>
              </w:numPr>
              <w:ind w:left="142" w:hanging="142"/>
              <w:jc w:val="both"/>
              <w:rPr>
                <w:lang w:val="pt-BR"/>
              </w:rPr>
            </w:pPr>
            <w:r w:rsidRPr="003B4B30">
              <w:rPr>
                <w:lang w:val="pt-BR"/>
              </w:rPr>
              <w:t>Hướng dẫn trình bày bài tập nhóm</w:t>
            </w:r>
          </w:p>
          <w:p w14:paraId="647AD125" w14:textId="61234DF7" w:rsidR="00C60951" w:rsidRPr="003B4B30" w:rsidRDefault="00C60951" w:rsidP="004A06D9">
            <w:pPr>
              <w:pStyle w:val="ListParagraph"/>
              <w:widowControl w:val="0"/>
              <w:numPr>
                <w:ilvl w:val="0"/>
                <w:numId w:val="7"/>
              </w:numPr>
              <w:ind w:left="142" w:hanging="142"/>
              <w:jc w:val="both"/>
              <w:rPr>
                <w:lang w:val="pt-BR"/>
              </w:rPr>
            </w:pPr>
            <w:r w:rsidRPr="003B4B30">
              <w:rPr>
                <w:lang w:val="pt-BR"/>
              </w:rPr>
              <w:t>Giới thiệu Rubric 3</w:t>
            </w:r>
          </w:p>
          <w:p w14:paraId="56B65A72" w14:textId="2C9B39D2" w:rsidR="00C60951" w:rsidRPr="003B4B30" w:rsidRDefault="00C60951" w:rsidP="004A06D9">
            <w:pPr>
              <w:pStyle w:val="ListParagraph"/>
              <w:widowControl w:val="0"/>
              <w:numPr>
                <w:ilvl w:val="0"/>
                <w:numId w:val="7"/>
              </w:numPr>
              <w:ind w:left="142" w:hanging="142"/>
              <w:jc w:val="both"/>
              <w:rPr>
                <w:lang w:val="pt-BR"/>
              </w:rPr>
            </w:pPr>
            <w:r w:rsidRPr="003B4B30">
              <w:rPr>
                <w:lang w:val="pt-BR"/>
              </w:rPr>
              <w:t>Đặt câu hỏi cho các nhóm</w:t>
            </w:r>
          </w:p>
          <w:p w14:paraId="2CB8B7BC" w14:textId="77777777" w:rsidR="00C60951" w:rsidRPr="003B4B30" w:rsidRDefault="00C60951" w:rsidP="004A06D9">
            <w:pPr>
              <w:widowControl w:val="0"/>
              <w:tabs>
                <w:tab w:val="left" w:pos="720"/>
              </w:tabs>
              <w:jc w:val="both"/>
              <w:rPr>
                <w:b/>
                <w:bCs/>
                <w:lang w:val="vi-VN"/>
              </w:rPr>
            </w:pPr>
            <w:r w:rsidRPr="003B4B30">
              <w:rPr>
                <w:b/>
                <w:bCs/>
                <w:lang w:val="pt-BR"/>
              </w:rPr>
              <w:t>Sinh viên</w:t>
            </w:r>
            <w:r w:rsidRPr="003B4B30">
              <w:rPr>
                <w:b/>
                <w:bCs/>
                <w:lang w:val="vi-VN"/>
              </w:rPr>
              <w:t>:</w:t>
            </w:r>
          </w:p>
          <w:p w14:paraId="456D657D" w14:textId="193F6FBC" w:rsidR="00C60951" w:rsidRPr="003B4B30" w:rsidRDefault="00C60951" w:rsidP="004A06D9">
            <w:pPr>
              <w:pStyle w:val="ListParagraph"/>
              <w:widowControl w:val="0"/>
              <w:numPr>
                <w:ilvl w:val="0"/>
                <w:numId w:val="7"/>
              </w:numPr>
              <w:ind w:left="142" w:hanging="142"/>
              <w:jc w:val="both"/>
              <w:rPr>
                <w:lang w:val="pt-BR"/>
              </w:rPr>
            </w:pPr>
            <w:r w:rsidRPr="003B4B30">
              <w:rPr>
                <w:lang w:val="pt-BR"/>
              </w:rPr>
              <w:t>Trình bày bài tập nhóm</w:t>
            </w:r>
          </w:p>
          <w:p w14:paraId="0CCE25CE" w14:textId="0F30149D" w:rsidR="00C60951" w:rsidRPr="003B4B30" w:rsidRDefault="00C60951" w:rsidP="004A06D9">
            <w:pPr>
              <w:pStyle w:val="ListParagraph"/>
              <w:widowControl w:val="0"/>
              <w:numPr>
                <w:ilvl w:val="0"/>
                <w:numId w:val="7"/>
              </w:numPr>
              <w:ind w:left="142" w:hanging="142"/>
              <w:jc w:val="both"/>
            </w:pPr>
            <w:r w:rsidRPr="003B4B30">
              <w:rPr>
                <w:lang w:val="pt-BR"/>
              </w:rPr>
              <w:t>Thảo luận về phần trình bày của các nhóm</w:t>
            </w:r>
          </w:p>
        </w:tc>
        <w:tc>
          <w:tcPr>
            <w:tcW w:w="791" w:type="pct"/>
            <w:shd w:val="clear" w:color="auto" w:fill="auto"/>
            <w:vAlign w:val="center"/>
          </w:tcPr>
          <w:p w14:paraId="110D7E77" w14:textId="2E6964C6" w:rsidR="00C60951" w:rsidRPr="003B4B30" w:rsidRDefault="00C60951" w:rsidP="004A06D9">
            <w:pPr>
              <w:pStyle w:val="ListParagraph"/>
              <w:widowControl w:val="0"/>
              <w:numPr>
                <w:ilvl w:val="0"/>
                <w:numId w:val="7"/>
              </w:numPr>
              <w:ind w:left="142" w:hanging="142"/>
              <w:jc w:val="both"/>
              <w:rPr>
                <w:lang w:val="pt-BR"/>
              </w:rPr>
            </w:pPr>
            <w:r w:rsidRPr="003B4B30">
              <w:rPr>
                <w:lang w:val="pt-BR"/>
              </w:rPr>
              <w:t>Điểm danh</w:t>
            </w:r>
          </w:p>
          <w:p w14:paraId="5B8D14FE" w14:textId="22562A1D" w:rsidR="00C60951" w:rsidRPr="003B4B30" w:rsidRDefault="00C60951" w:rsidP="004A06D9">
            <w:pPr>
              <w:pStyle w:val="ListParagraph"/>
              <w:widowControl w:val="0"/>
              <w:numPr>
                <w:ilvl w:val="0"/>
                <w:numId w:val="7"/>
              </w:numPr>
              <w:ind w:left="142" w:hanging="142"/>
              <w:jc w:val="both"/>
              <w:rPr>
                <w:lang w:val="vi-VN"/>
              </w:rPr>
            </w:pPr>
            <w:r w:rsidRPr="003B4B30">
              <w:rPr>
                <w:lang w:val="pt-BR"/>
              </w:rPr>
              <w:t>Bài tập nhóm (Rubric 3)</w:t>
            </w:r>
          </w:p>
        </w:tc>
        <w:tc>
          <w:tcPr>
            <w:tcW w:w="343" w:type="pct"/>
            <w:vAlign w:val="center"/>
          </w:tcPr>
          <w:p w14:paraId="198447BB" w14:textId="77777777" w:rsidR="00C60951" w:rsidRPr="003B4B30" w:rsidRDefault="00C60951" w:rsidP="004A06D9">
            <w:pPr>
              <w:widowControl w:val="0"/>
              <w:jc w:val="center"/>
              <w:rPr>
                <w:bCs/>
              </w:rPr>
            </w:pPr>
            <w:r w:rsidRPr="003B4B30">
              <w:t>1</w:t>
            </w:r>
            <w:r w:rsidRPr="003B4B30">
              <w:rPr>
                <w:bCs/>
                <w:lang w:val="vi-VN"/>
              </w:rPr>
              <w:t>.</w:t>
            </w:r>
            <w:r w:rsidRPr="003B4B30">
              <w:rPr>
                <w:bCs/>
              </w:rPr>
              <w:t>x</w:t>
            </w:r>
          </w:p>
          <w:p w14:paraId="02C08756" w14:textId="77777777" w:rsidR="00C60951" w:rsidRPr="003B4B30" w:rsidRDefault="00C60951" w:rsidP="004A06D9">
            <w:pPr>
              <w:widowControl w:val="0"/>
              <w:jc w:val="center"/>
              <w:rPr>
                <w:bCs/>
              </w:rPr>
            </w:pPr>
            <w:r w:rsidRPr="003B4B30">
              <w:rPr>
                <w:bCs/>
                <w:lang w:val="vi-VN"/>
              </w:rPr>
              <w:t>2.</w:t>
            </w:r>
            <w:r w:rsidRPr="003B4B30">
              <w:rPr>
                <w:bCs/>
              </w:rPr>
              <w:t>x</w:t>
            </w:r>
          </w:p>
          <w:p w14:paraId="4E6B4736" w14:textId="2F149CC6" w:rsidR="00C60951" w:rsidRPr="003B4B30" w:rsidRDefault="00C60951" w:rsidP="004A06D9">
            <w:pPr>
              <w:widowControl w:val="0"/>
              <w:tabs>
                <w:tab w:val="left" w:pos="288"/>
                <w:tab w:val="left" w:pos="990"/>
              </w:tabs>
              <w:jc w:val="center"/>
            </w:pPr>
            <w:r w:rsidRPr="003B4B30">
              <w:rPr>
                <w:bCs/>
                <w:lang w:val="vi-VN"/>
              </w:rPr>
              <w:t>3.</w:t>
            </w:r>
            <w:r w:rsidRPr="003B4B30">
              <w:rPr>
                <w:bCs/>
              </w:rPr>
              <w:t>x</w:t>
            </w:r>
          </w:p>
        </w:tc>
      </w:tr>
      <w:tr w:rsidR="00ED3051" w:rsidRPr="003B4B30" w14:paraId="5647A27B" w14:textId="77777777" w:rsidTr="00ED3051">
        <w:tc>
          <w:tcPr>
            <w:tcW w:w="405" w:type="pct"/>
            <w:shd w:val="clear" w:color="auto" w:fill="E2EFD9" w:themeFill="accent6" w:themeFillTint="33"/>
            <w:vAlign w:val="center"/>
          </w:tcPr>
          <w:p w14:paraId="6DDD9802" w14:textId="77777777" w:rsidR="00C60951" w:rsidRPr="003B4B30" w:rsidRDefault="00C60951" w:rsidP="004A06D9">
            <w:pPr>
              <w:widowControl w:val="0"/>
              <w:tabs>
                <w:tab w:val="left" w:pos="993"/>
              </w:tabs>
              <w:jc w:val="center"/>
              <w:rPr>
                <w:b/>
                <w:bCs/>
              </w:rPr>
            </w:pPr>
            <w:r w:rsidRPr="003B4B30">
              <w:rPr>
                <w:b/>
                <w:bCs/>
              </w:rPr>
              <w:t>Lịch thi</w:t>
            </w:r>
          </w:p>
        </w:tc>
        <w:tc>
          <w:tcPr>
            <w:tcW w:w="1447" w:type="pct"/>
            <w:shd w:val="clear" w:color="auto" w:fill="E2EFD9" w:themeFill="accent6" w:themeFillTint="33"/>
            <w:vAlign w:val="center"/>
          </w:tcPr>
          <w:p w14:paraId="691D641C" w14:textId="77777777" w:rsidR="00C60951" w:rsidRPr="003B4B30" w:rsidRDefault="00C60951" w:rsidP="004A06D9">
            <w:pPr>
              <w:widowControl w:val="0"/>
              <w:tabs>
                <w:tab w:val="left" w:pos="439"/>
                <w:tab w:val="left" w:pos="993"/>
              </w:tabs>
              <w:rPr>
                <w:bCs/>
                <w:lang w:val="fr-FR"/>
              </w:rPr>
            </w:pPr>
            <w:r w:rsidRPr="003B4B30">
              <w:rPr>
                <w:bCs/>
                <w:lang w:val="fr-FR"/>
              </w:rPr>
              <w:t>Thi cuối kỳ</w:t>
            </w:r>
          </w:p>
        </w:tc>
        <w:tc>
          <w:tcPr>
            <w:tcW w:w="862" w:type="pct"/>
            <w:shd w:val="clear" w:color="auto" w:fill="E2EFD9" w:themeFill="accent6" w:themeFillTint="33"/>
            <w:vAlign w:val="center"/>
          </w:tcPr>
          <w:p w14:paraId="50415580" w14:textId="06929F8D" w:rsidR="00C60951" w:rsidRPr="003B4B30" w:rsidRDefault="00C60951" w:rsidP="004A06D9">
            <w:pPr>
              <w:widowControl w:val="0"/>
              <w:tabs>
                <w:tab w:val="left" w:pos="993"/>
              </w:tabs>
              <w:jc w:val="center"/>
            </w:pPr>
            <w:r w:rsidRPr="003B4B30">
              <w:rPr>
                <w:bCs/>
                <w:lang w:val="vi-VN"/>
              </w:rPr>
              <w:t>Toàn bộ nội dung học</w:t>
            </w:r>
            <w:r w:rsidR="00E6053C" w:rsidRPr="003B4B30">
              <w:rPr>
                <w:bCs/>
              </w:rPr>
              <w:t xml:space="preserve"> phần</w:t>
            </w:r>
          </w:p>
        </w:tc>
        <w:tc>
          <w:tcPr>
            <w:tcW w:w="1151" w:type="pct"/>
            <w:shd w:val="clear" w:color="auto" w:fill="E2EFD9" w:themeFill="accent6" w:themeFillTint="33"/>
            <w:vAlign w:val="center"/>
          </w:tcPr>
          <w:p w14:paraId="7579F553" w14:textId="7BB6D0DA" w:rsidR="00C60951" w:rsidRPr="003B4B30" w:rsidRDefault="00C60951" w:rsidP="004A06D9">
            <w:pPr>
              <w:widowControl w:val="0"/>
              <w:jc w:val="center"/>
              <w:rPr>
                <w:lang w:val="vi-VN"/>
              </w:rPr>
            </w:pPr>
            <w:r w:rsidRPr="003B4B30">
              <w:t>Tự luận</w:t>
            </w:r>
          </w:p>
        </w:tc>
        <w:tc>
          <w:tcPr>
            <w:tcW w:w="791" w:type="pct"/>
            <w:shd w:val="clear" w:color="auto" w:fill="E2EFD9" w:themeFill="accent6" w:themeFillTint="33"/>
            <w:vAlign w:val="center"/>
          </w:tcPr>
          <w:p w14:paraId="62C56B95" w14:textId="7A38B7A1" w:rsidR="00C60951" w:rsidRPr="003B4B30" w:rsidRDefault="00C60951" w:rsidP="004A06D9">
            <w:pPr>
              <w:widowControl w:val="0"/>
              <w:tabs>
                <w:tab w:val="left" w:pos="288"/>
                <w:tab w:val="left" w:pos="990"/>
              </w:tabs>
              <w:jc w:val="center"/>
            </w:pPr>
            <w:r w:rsidRPr="003B4B30">
              <w:t xml:space="preserve">Phụ lục 1: </w:t>
            </w:r>
            <w:r w:rsidRPr="003B4B30">
              <w:rPr>
                <w:lang w:val="vi-VN"/>
              </w:rPr>
              <w:t>M</w:t>
            </w:r>
            <w:r w:rsidRPr="003B4B30">
              <w:t>a trận đề thi</w:t>
            </w:r>
          </w:p>
        </w:tc>
        <w:tc>
          <w:tcPr>
            <w:tcW w:w="343" w:type="pct"/>
            <w:shd w:val="clear" w:color="auto" w:fill="E2EFD9" w:themeFill="accent6" w:themeFillTint="33"/>
            <w:vAlign w:val="center"/>
          </w:tcPr>
          <w:p w14:paraId="40756596" w14:textId="6031B514" w:rsidR="00C60951" w:rsidRPr="003B4B30" w:rsidRDefault="00C60951" w:rsidP="004A06D9">
            <w:pPr>
              <w:widowControl w:val="0"/>
              <w:tabs>
                <w:tab w:val="left" w:pos="993"/>
              </w:tabs>
              <w:jc w:val="center"/>
              <w:rPr>
                <w:bCs/>
              </w:rPr>
            </w:pPr>
            <w:r w:rsidRPr="003B4B30">
              <w:rPr>
                <w:bCs/>
                <w:lang w:val="vi-VN"/>
              </w:rPr>
              <w:t>1.</w:t>
            </w:r>
            <w:r w:rsidRPr="003B4B30">
              <w:rPr>
                <w:bCs/>
              </w:rPr>
              <w:t>1</w:t>
            </w:r>
          </w:p>
          <w:p w14:paraId="72C70208" w14:textId="56A996D9" w:rsidR="00C60951" w:rsidRPr="003B4B30" w:rsidRDefault="00C60951" w:rsidP="004A06D9">
            <w:pPr>
              <w:widowControl w:val="0"/>
              <w:tabs>
                <w:tab w:val="left" w:pos="993"/>
              </w:tabs>
              <w:jc w:val="center"/>
              <w:rPr>
                <w:bCs/>
              </w:rPr>
            </w:pPr>
            <w:r w:rsidRPr="003B4B30">
              <w:rPr>
                <w:bCs/>
              </w:rPr>
              <w:t>1.2</w:t>
            </w:r>
          </w:p>
          <w:p w14:paraId="1D1FB851" w14:textId="77777777" w:rsidR="00C60951" w:rsidRPr="003B4B30" w:rsidRDefault="00C60951" w:rsidP="004A06D9">
            <w:pPr>
              <w:widowControl w:val="0"/>
              <w:tabs>
                <w:tab w:val="left" w:pos="288"/>
                <w:tab w:val="left" w:pos="990"/>
              </w:tabs>
              <w:jc w:val="center"/>
            </w:pPr>
            <w:r w:rsidRPr="003B4B30">
              <w:t>1.3</w:t>
            </w:r>
          </w:p>
          <w:p w14:paraId="4ABD2BD7" w14:textId="2268748F" w:rsidR="00C60951" w:rsidRPr="003B4B30" w:rsidRDefault="00C60951" w:rsidP="004A06D9">
            <w:pPr>
              <w:widowControl w:val="0"/>
              <w:tabs>
                <w:tab w:val="left" w:pos="288"/>
                <w:tab w:val="left" w:pos="990"/>
              </w:tabs>
              <w:jc w:val="center"/>
            </w:pPr>
            <w:r w:rsidRPr="003B4B30">
              <w:t>1.4</w:t>
            </w:r>
          </w:p>
        </w:tc>
      </w:tr>
    </w:tbl>
    <w:p w14:paraId="619F918D" w14:textId="148005FB" w:rsidR="0026051A" w:rsidRPr="003B4B30" w:rsidRDefault="0026051A" w:rsidP="000A76A7">
      <w:pPr>
        <w:pStyle w:val="Heading1"/>
      </w:pPr>
      <w:r w:rsidRPr="003B4B30">
        <w:t xml:space="preserve">9. </w:t>
      </w:r>
      <w:r w:rsidR="00E1022F" w:rsidRPr="003B4B30">
        <w:t>ĐÁNH GIÁ CHUẨN ĐẦU RA HỌC PHẦN</w:t>
      </w:r>
      <w:r w:rsidR="00ED2DCD" w:rsidRPr="003B4B30">
        <w:t xml:space="preserve"> (</w:t>
      </w:r>
      <w:r w:rsidR="00154246" w:rsidRPr="003B4B30">
        <w:t>Course Learning Outcome Assessment</w:t>
      </w:r>
      <w:r w:rsidR="00ED2DCD" w:rsidRPr="003B4B30">
        <w:t>)</w:t>
      </w:r>
    </w:p>
    <w:p w14:paraId="3D766E60" w14:textId="77777777" w:rsidR="00CA04D7" w:rsidRPr="003B4B30" w:rsidRDefault="00CA04D7" w:rsidP="00CA04D7">
      <w:pPr>
        <w:widowControl w:val="0"/>
        <w:jc w:val="both"/>
        <w:rPr>
          <w:bCs/>
        </w:rPr>
      </w:pPr>
      <w:r w:rsidRPr="003B4B30">
        <w:rPr>
          <w:bCs/>
          <w:lang w:val="pt-BR"/>
        </w:rPr>
        <w:t xml:space="preserve">Hệ thống quản lý đào tạo tự động đánh giá mức độ đạt được CLO theo thuật toán chung của Trường. </w:t>
      </w:r>
      <w:r w:rsidRPr="003B4B30">
        <w:rPr>
          <w:bCs/>
          <w:lang w:val="vi-VN"/>
        </w:rPr>
        <w:t>Chuẩn đầu ra của học phần được sinh viên và trường đánh giá sau thi kết thúc học phần.</w:t>
      </w:r>
    </w:p>
    <w:p w14:paraId="31D91DCB" w14:textId="77777777" w:rsidR="00A36BA1" w:rsidRPr="003B4B30" w:rsidRDefault="00A36BA1" w:rsidP="00CA04D7">
      <w:pPr>
        <w:widowControl w:val="0"/>
        <w:jc w:val="both"/>
        <w:rPr>
          <w:bCs/>
        </w:rPr>
      </w:pPr>
    </w:p>
    <w:p w14:paraId="6CC6AC51" w14:textId="1650E71D" w:rsidR="005974BB" w:rsidRPr="003B4B30" w:rsidRDefault="005974BB" w:rsidP="000A76A7">
      <w:pPr>
        <w:pStyle w:val="Heading1"/>
        <w:rPr>
          <w:lang w:val="pt-BR"/>
        </w:rPr>
      </w:pPr>
      <w:r w:rsidRPr="003B4B30">
        <w:rPr>
          <w:lang w:val="pt-BR"/>
        </w:rPr>
        <w:t>10. QUY ĐỊNH CỦA HỌC PHẦN (</w:t>
      </w:r>
      <w:r w:rsidR="00154246" w:rsidRPr="003B4B30">
        <w:rPr>
          <w:lang w:val="pt-BR"/>
        </w:rPr>
        <w:t>Course Requirement</w:t>
      </w:r>
      <w:r w:rsidR="00627B29" w:rsidRPr="003B4B30">
        <w:rPr>
          <w:lang w:val="pt-BR"/>
        </w:rPr>
        <w:t>s</w:t>
      </w:r>
      <w:r w:rsidR="00154246" w:rsidRPr="003B4B30">
        <w:rPr>
          <w:lang w:val="pt-BR"/>
        </w:rPr>
        <w:t xml:space="preserve"> and Expectation</w:t>
      </w:r>
      <w:r w:rsidRPr="003B4B30">
        <w:rPr>
          <w:lang w:val="pt-BR"/>
        </w:rPr>
        <w:t>)</w:t>
      </w:r>
    </w:p>
    <w:p w14:paraId="7DBB00A9" w14:textId="43136103" w:rsidR="007D39F6" w:rsidRPr="003B4B30" w:rsidRDefault="00A84CF2" w:rsidP="000A76A7">
      <w:pPr>
        <w:pStyle w:val="Heading2"/>
      </w:pPr>
      <w:r w:rsidRPr="003B4B30">
        <w:t>10.1. Quy định về điều kiện thi kết thúc học phần</w:t>
      </w:r>
    </w:p>
    <w:p w14:paraId="46055505" w14:textId="0B9B31AC" w:rsidR="0026051A" w:rsidRPr="003B4B30" w:rsidRDefault="00A84CF2" w:rsidP="00E13ED8">
      <w:pPr>
        <w:pStyle w:val="ListParagraph"/>
        <w:numPr>
          <w:ilvl w:val="0"/>
          <w:numId w:val="3"/>
        </w:numPr>
        <w:spacing w:before="60" w:after="40" w:line="288" w:lineRule="auto"/>
        <w:ind w:left="714"/>
        <w:jc w:val="both"/>
        <w:rPr>
          <w:bCs/>
          <w:i/>
          <w:iCs/>
          <w:lang w:val="pt-BR"/>
        </w:rPr>
      </w:pPr>
      <w:r w:rsidRPr="003B4B30">
        <w:rPr>
          <w:bCs/>
          <w:lang w:val="pt-BR"/>
        </w:rPr>
        <w:t>Điểm chuyên cần đạt từ 5 trở lên (theo quy định chung của Trường)</w:t>
      </w:r>
    </w:p>
    <w:p w14:paraId="14433831" w14:textId="54AB6EC5" w:rsidR="002B34B0" w:rsidRPr="003B4B30" w:rsidRDefault="002B34B0" w:rsidP="00E13ED8">
      <w:pPr>
        <w:pStyle w:val="ListParagraph"/>
        <w:numPr>
          <w:ilvl w:val="0"/>
          <w:numId w:val="3"/>
        </w:numPr>
        <w:spacing w:before="60" w:after="40" w:line="288" w:lineRule="auto"/>
        <w:ind w:left="714"/>
        <w:jc w:val="both"/>
        <w:rPr>
          <w:bCs/>
          <w:i/>
          <w:iCs/>
          <w:lang w:val="pt-BR"/>
        </w:rPr>
      </w:pPr>
      <w:r w:rsidRPr="003B4B30">
        <w:rPr>
          <w:bCs/>
          <w:lang w:val="pt-BR"/>
        </w:rPr>
        <w:t>Cách đánh giá điểm chuyên cần</w:t>
      </w:r>
      <w:r w:rsidR="00743481" w:rsidRPr="003B4B30">
        <w:rPr>
          <w:bCs/>
          <w:lang w:val="pt-BR"/>
        </w:rPr>
        <w:t>:</w:t>
      </w:r>
      <w:r w:rsidRPr="003B4B30">
        <w:rPr>
          <w:bCs/>
          <w:lang w:val="pt-BR"/>
        </w:rPr>
        <w:t xml:space="preserve"> </w:t>
      </w:r>
      <w:r w:rsidR="00DA26B5" w:rsidRPr="003B4B30">
        <w:rPr>
          <w:bCs/>
          <w:lang w:val="pt-BR"/>
        </w:rPr>
        <w:t>xem Phụ lục 2, rubrics 1</w:t>
      </w:r>
      <w:r w:rsidR="007C762B" w:rsidRPr="003B4B30">
        <w:rPr>
          <w:bCs/>
          <w:lang w:val="pt-BR"/>
        </w:rPr>
        <w:t>.</w:t>
      </w:r>
    </w:p>
    <w:p w14:paraId="559B775C" w14:textId="43116678" w:rsidR="0026051A" w:rsidRPr="003B4B30" w:rsidRDefault="00FC2A7F" w:rsidP="000A76A7">
      <w:pPr>
        <w:pStyle w:val="Heading2"/>
      </w:pPr>
      <w:r w:rsidRPr="003B4B30">
        <w:t>10</w:t>
      </w:r>
      <w:r w:rsidR="0026051A" w:rsidRPr="003B4B30">
        <w:t>.2. Quy định về tham dự lớp học</w:t>
      </w:r>
    </w:p>
    <w:p w14:paraId="483ED665" w14:textId="77777777" w:rsidR="0026051A" w:rsidRPr="003B4B30" w:rsidRDefault="0026051A" w:rsidP="00E13ED8">
      <w:pPr>
        <w:pStyle w:val="ListParagraph"/>
        <w:numPr>
          <w:ilvl w:val="0"/>
          <w:numId w:val="1"/>
        </w:numPr>
        <w:spacing w:before="60" w:after="40" w:line="288" w:lineRule="auto"/>
        <w:ind w:left="714" w:hanging="357"/>
        <w:jc w:val="both"/>
        <w:rPr>
          <w:bCs/>
          <w:lang w:val="pt-BR"/>
        </w:rPr>
      </w:pPr>
      <w:r w:rsidRPr="003B4B30">
        <w:rPr>
          <w:bCs/>
          <w:lang w:val="pt-BR"/>
        </w:rPr>
        <w:t xml:space="preserve">Học viên có trách nhiệm tham dự đầy đủ các buổi học. </w:t>
      </w:r>
    </w:p>
    <w:p w14:paraId="2DB3AF98" w14:textId="77777777" w:rsidR="0026051A" w:rsidRPr="003B4B30" w:rsidRDefault="0026051A" w:rsidP="00E13ED8">
      <w:pPr>
        <w:pStyle w:val="ListParagraph"/>
        <w:numPr>
          <w:ilvl w:val="0"/>
          <w:numId w:val="1"/>
        </w:numPr>
        <w:spacing w:before="60" w:after="40" w:line="288" w:lineRule="auto"/>
        <w:ind w:left="714" w:hanging="357"/>
        <w:jc w:val="both"/>
        <w:rPr>
          <w:bCs/>
          <w:lang w:val="pt-BR"/>
        </w:rPr>
      </w:pPr>
      <w:r w:rsidRPr="003B4B30">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3B4B30" w:rsidRDefault="00FC2A7F" w:rsidP="000A76A7">
      <w:pPr>
        <w:pStyle w:val="Heading2"/>
        <w:rPr>
          <w:lang w:val="pt-BR"/>
        </w:rPr>
      </w:pPr>
      <w:r w:rsidRPr="003B4B30">
        <w:rPr>
          <w:lang w:val="pt-BR"/>
        </w:rPr>
        <w:t>10</w:t>
      </w:r>
      <w:r w:rsidR="0026051A" w:rsidRPr="003B4B30">
        <w:rPr>
          <w:lang w:val="pt-BR"/>
        </w:rPr>
        <w:t>.3. Quy định về hành vi trong lớp học</w:t>
      </w:r>
    </w:p>
    <w:p w14:paraId="60FC62A7" w14:textId="2AB1A38D" w:rsidR="0026051A" w:rsidRPr="003B4B30" w:rsidRDefault="0026051A" w:rsidP="00E13ED8">
      <w:pPr>
        <w:pStyle w:val="ListParagraph"/>
        <w:numPr>
          <w:ilvl w:val="0"/>
          <w:numId w:val="1"/>
        </w:numPr>
        <w:spacing w:before="60" w:after="40" w:line="288" w:lineRule="auto"/>
        <w:ind w:left="714" w:hanging="357"/>
        <w:jc w:val="both"/>
        <w:rPr>
          <w:bCs/>
          <w:lang w:val="pt-BR"/>
        </w:rPr>
      </w:pPr>
      <w:r w:rsidRPr="003B4B30">
        <w:rPr>
          <w:lang w:val="pt-BR"/>
        </w:rPr>
        <w:t>Học phần được thực hiện trên nguyên tắc tôn trọng người học và người giảng</w:t>
      </w:r>
      <w:r w:rsidR="00B92175" w:rsidRPr="003B4B30">
        <w:rPr>
          <w:lang w:val="vi-VN"/>
        </w:rPr>
        <w:t>.</w:t>
      </w:r>
    </w:p>
    <w:p w14:paraId="4D617BDB" w14:textId="4E3641EF" w:rsidR="0026051A" w:rsidRPr="003B4B30" w:rsidRDefault="0026051A" w:rsidP="00E13ED8">
      <w:pPr>
        <w:pStyle w:val="ListParagraph"/>
        <w:numPr>
          <w:ilvl w:val="0"/>
          <w:numId w:val="1"/>
        </w:numPr>
        <w:spacing w:before="60" w:after="40" w:line="288" w:lineRule="auto"/>
        <w:ind w:left="714" w:hanging="357"/>
        <w:jc w:val="both"/>
        <w:rPr>
          <w:bCs/>
          <w:lang w:val="pt-BR"/>
        </w:rPr>
      </w:pPr>
      <w:r w:rsidRPr="003B4B30">
        <w:rPr>
          <w:lang w:val="pt-BR"/>
        </w:rPr>
        <w:t>Ghi chép đầy đủ, tham gia trả lời câu hỏi</w:t>
      </w:r>
      <w:r w:rsidR="00B92175" w:rsidRPr="003B4B30">
        <w:rPr>
          <w:lang w:val="vi-VN"/>
        </w:rPr>
        <w:t>.</w:t>
      </w:r>
    </w:p>
    <w:p w14:paraId="2FD95C92" w14:textId="2B734487" w:rsidR="0026051A" w:rsidRPr="003B4B30" w:rsidRDefault="0026051A" w:rsidP="00E13ED8">
      <w:pPr>
        <w:pStyle w:val="ListParagraph"/>
        <w:numPr>
          <w:ilvl w:val="0"/>
          <w:numId w:val="1"/>
        </w:numPr>
        <w:spacing w:before="60" w:after="40" w:line="288" w:lineRule="auto"/>
        <w:ind w:left="714" w:hanging="357"/>
        <w:jc w:val="both"/>
        <w:rPr>
          <w:bCs/>
          <w:lang w:val="pt-BR"/>
        </w:rPr>
      </w:pPr>
      <w:r w:rsidRPr="003B4B30">
        <w:rPr>
          <w:lang w:val="pt-BR"/>
        </w:rPr>
        <w:t>Đọc trước tài liệu được yêu cầu</w:t>
      </w:r>
      <w:r w:rsidR="00B92175" w:rsidRPr="003B4B30">
        <w:rPr>
          <w:lang w:val="vi-VN"/>
        </w:rPr>
        <w:t>.</w:t>
      </w:r>
    </w:p>
    <w:p w14:paraId="40C128FA" w14:textId="5E65B67E" w:rsidR="0026051A" w:rsidRPr="003B4B30" w:rsidRDefault="0026051A" w:rsidP="00E13ED8">
      <w:pPr>
        <w:pStyle w:val="ListParagraph"/>
        <w:numPr>
          <w:ilvl w:val="0"/>
          <w:numId w:val="1"/>
        </w:numPr>
        <w:spacing w:before="60" w:after="40" w:line="288" w:lineRule="auto"/>
        <w:ind w:left="714" w:hanging="357"/>
        <w:jc w:val="both"/>
        <w:rPr>
          <w:bCs/>
          <w:lang w:val="pt-BR"/>
        </w:rPr>
      </w:pPr>
      <w:r w:rsidRPr="003B4B30">
        <w:rPr>
          <w:lang w:val="pt-BR"/>
        </w:rPr>
        <w:t>Làm các bài tập về nhà</w:t>
      </w:r>
      <w:r w:rsidR="00B92175" w:rsidRPr="003B4B30">
        <w:rPr>
          <w:lang w:val="vi-VN"/>
        </w:rPr>
        <w:t>.</w:t>
      </w:r>
    </w:p>
    <w:p w14:paraId="3DC2C579" w14:textId="1111780A" w:rsidR="0026051A" w:rsidRPr="003B4B30" w:rsidRDefault="0026051A" w:rsidP="00E13ED8">
      <w:pPr>
        <w:pStyle w:val="ListParagraph"/>
        <w:numPr>
          <w:ilvl w:val="0"/>
          <w:numId w:val="1"/>
        </w:numPr>
        <w:spacing w:before="60" w:after="40" w:line="288" w:lineRule="auto"/>
        <w:ind w:left="714" w:hanging="357"/>
        <w:jc w:val="both"/>
        <w:rPr>
          <w:bCs/>
          <w:lang w:val="pt-BR"/>
        </w:rPr>
      </w:pPr>
      <w:r w:rsidRPr="003B4B30">
        <w:rPr>
          <w:lang w:val="pt-BR"/>
        </w:rPr>
        <w:lastRenderedPageBreak/>
        <w:t>Không làm ồn, gây ảnh hưởng đến người khác</w:t>
      </w:r>
      <w:r w:rsidR="002A75D0" w:rsidRPr="003B4B30">
        <w:rPr>
          <w:lang w:val="pt-BR"/>
        </w:rPr>
        <w:t>, không ăn</w:t>
      </w:r>
      <w:r w:rsidRPr="003B4B30">
        <w:rPr>
          <w:lang w:val="pt-BR"/>
        </w:rPr>
        <w:t xml:space="preserve"> trong quá trình học</w:t>
      </w:r>
      <w:r w:rsidR="00B92175" w:rsidRPr="003B4B30">
        <w:rPr>
          <w:lang w:val="vi-VN"/>
        </w:rPr>
        <w:t>.</w:t>
      </w:r>
    </w:p>
    <w:p w14:paraId="52E121B8" w14:textId="15C0D4E2" w:rsidR="0026051A" w:rsidRPr="003B4B30" w:rsidRDefault="0026051A" w:rsidP="00E13ED8">
      <w:pPr>
        <w:pStyle w:val="ListParagraph"/>
        <w:numPr>
          <w:ilvl w:val="0"/>
          <w:numId w:val="1"/>
        </w:numPr>
        <w:spacing w:before="60" w:after="40" w:line="288" w:lineRule="auto"/>
        <w:ind w:left="714" w:hanging="357"/>
        <w:jc w:val="both"/>
        <w:rPr>
          <w:b/>
          <w:lang w:val="pt-BR"/>
        </w:rPr>
      </w:pPr>
      <w:r w:rsidRPr="003B4B30">
        <w:rPr>
          <w:lang w:val="pt-BR"/>
        </w:rPr>
        <w:t>Laptop, máy tính bảng</w:t>
      </w:r>
      <w:r w:rsidR="00B75037" w:rsidRPr="003B4B30">
        <w:rPr>
          <w:lang w:val="pt-BR"/>
        </w:rPr>
        <w:t>, điện thoại di động</w:t>
      </w:r>
      <w:r w:rsidRPr="003B4B30">
        <w:rPr>
          <w:lang w:val="pt-BR"/>
        </w:rPr>
        <w:t xml:space="preserve"> </w:t>
      </w:r>
      <w:r w:rsidRPr="003B4B30">
        <w:rPr>
          <w:bCs/>
          <w:lang w:val="pt-BR"/>
        </w:rPr>
        <w:t xml:space="preserve">chỉ được </w:t>
      </w:r>
      <w:r w:rsidR="003759A9" w:rsidRPr="003B4B30">
        <w:rPr>
          <w:bCs/>
          <w:lang w:val="pt-BR"/>
        </w:rPr>
        <w:t>sử dụng cho</w:t>
      </w:r>
      <w:r w:rsidRPr="003B4B30">
        <w:rPr>
          <w:bCs/>
          <w:lang w:val="pt-BR"/>
        </w:rPr>
        <w:t xml:space="preserve"> mục đích ghi chép bài giảng, tính toán phục vụ </w:t>
      </w:r>
      <w:r w:rsidR="000D21CE" w:rsidRPr="003B4B30">
        <w:rPr>
          <w:bCs/>
          <w:lang w:val="pt-BR"/>
        </w:rPr>
        <w:t>học tập</w:t>
      </w:r>
      <w:r w:rsidRPr="003B4B30">
        <w:rPr>
          <w:lang w:val="pt-BR"/>
        </w:rPr>
        <w:t xml:space="preserve">, tuyệt đối không dùng vào </w:t>
      </w:r>
      <w:r w:rsidR="000D21CE" w:rsidRPr="003B4B30">
        <w:rPr>
          <w:lang w:val="pt-BR"/>
        </w:rPr>
        <w:t>mục đích</w:t>
      </w:r>
      <w:r w:rsidRPr="003B4B30">
        <w:rPr>
          <w:lang w:val="pt-BR"/>
        </w:rPr>
        <w:t xml:space="preserve"> khác.</w:t>
      </w:r>
    </w:p>
    <w:p w14:paraId="07ECB7D3" w14:textId="2D99036C" w:rsidR="00755C08" w:rsidRPr="003B4B30" w:rsidRDefault="003D61BA" w:rsidP="000A76A7">
      <w:pPr>
        <w:pStyle w:val="Heading2"/>
      </w:pPr>
      <w:r w:rsidRPr="003B4B30">
        <w:t>10</w:t>
      </w:r>
      <w:r w:rsidR="00755C08" w:rsidRPr="003B4B30">
        <w:t xml:space="preserve">.4. Quy định về nộp bài tập </w:t>
      </w:r>
      <w:r w:rsidR="000A49CF" w:rsidRPr="003B4B30">
        <w:t>nhóm</w:t>
      </w:r>
    </w:p>
    <w:p w14:paraId="1F54C424" w14:textId="10F30BCF" w:rsidR="00755C08" w:rsidRPr="003B4B30" w:rsidRDefault="00C863DB" w:rsidP="00E13ED8">
      <w:pPr>
        <w:pStyle w:val="ListParagraph"/>
        <w:numPr>
          <w:ilvl w:val="0"/>
          <w:numId w:val="1"/>
        </w:numPr>
        <w:spacing w:before="60" w:after="40" w:line="288" w:lineRule="auto"/>
        <w:ind w:left="714" w:hanging="357"/>
        <w:jc w:val="both"/>
        <w:rPr>
          <w:b/>
          <w:lang w:val="pt-BR"/>
        </w:rPr>
      </w:pPr>
      <w:r w:rsidRPr="003B4B30">
        <w:rPr>
          <w:bCs/>
          <w:lang w:val="pt-BR"/>
        </w:rPr>
        <w:t>Người học</w:t>
      </w:r>
      <w:r w:rsidR="00755C08" w:rsidRPr="003B4B30">
        <w:rPr>
          <w:bCs/>
          <w:lang w:val="pt-BR"/>
        </w:rPr>
        <w:t xml:space="preserve"> không nộp bài cá nhân</w:t>
      </w:r>
      <w:r w:rsidR="008E6537" w:rsidRPr="003B4B30">
        <w:rPr>
          <w:bCs/>
          <w:lang w:val="pt-BR"/>
        </w:rPr>
        <w:t>/</w:t>
      </w:r>
      <w:r w:rsidRPr="003B4B30">
        <w:rPr>
          <w:bCs/>
          <w:lang w:val="pt-BR"/>
        </w:rPr>
        <w:t>nhóm</w:t>
      </w:r>
      <w:r w:rsidR="00755C08" w:rsidRPr="003B4B30">
        <w:rPr>
          <w:bCs/>
          <w:lang w:val="pt-BR"/>
        </w:rPr>
        <w:t xml:space="preserve"> theo yêu cầu sẽ nhận điểm 0 (không)</w:t>
      </w:r>
      <w:r w:rsidR="00B92175" w:rsidRPr="003B4B30">
        <w:rPr>
          <w:bCs/>
          <w:lang w:val="vi-VN"/>
        </w:rPr>
        <w:t>.</w:t>
      </w:r>
    </w:p>
    <w:p w14:paraId="0A75506A" w14:textId="601FC077" w:rsidR="00A36BA1" w:rsidRPr="003B4B30" w:rsidRDefault="00755C08" w:rsidP="00E13ED8">
      <w:pPr>
        <w:pStyle w:val="ListParagraph"/>
        <w:numPr>
          <w:ilvl w:val="0"/>
          <w:numId w:val="1"/>
        </w:numPr>
        <w:spacing w:before="60" w:after="40" w:line="288" w:lineRule="auto"/>
        <w:ind w:left="714" w:hanging="357"/>
        <w:jc w:val="both"/>
        <w:rPr>
          <w:b/>
          <w:lang w:val="pt-BR"/>
        </w:rPr>
      </w:pPr>
      <w:r w:rsidRPr="003B4B30">
        <w:rPr>
          <w:bCs/>
          <w:lang w:val="pt-BR"/>
        </w:rPr>
        <w:t>Sau thời hạn cuố</w:t>
      </w:r>
      <w:r w:rsidR="002A75D0" w:rsidRPr="003B4B30">
        <w:rPr>
          <w:bCs/>
          <w:lang w:val="pt-BR"/>
        </w:rPr>
        <w:t>i</w:t>
      </w:r>
      <w:r w:rsidR="00500CEC" w:rsidRPr="003B4B30">
        <w:rPr>
          <w:bCs/>
          <w:lang w:val="pt-BR"/>
        </w:rPr>
        <w:t xml:space="preserve"> </w:t>
      </w:r>
      <w:r w:rsidR="008E6537" w:rsidRPr="003B4B30">
        <w:rPr>
          <w:bCs/>
          <w:lang w:val="pt-BR"/>
        </w:rPr>
        <w:t xml:space="preserve">cùng </w:t>
      </w:r>
      <w:r w:rsidR="00500CEC" w:rsidRPr="003B4B30">
        <w:rPr>
          <w:bCs/>
          <w:lang w:val="pt-BR"/>
        </w:rPr>
        <w:t>theo quy định</w:t>
      </w:r>
      <w:r w:rsidRPr="003B4B30">
        <w:rPr>
          <w:bCs/>
          <w:lang w:val="pt-BR"/>
        </w:rPr>
        <w:t xml:space="preserve">, bài nộp muộn mỗi ngày sẽ </w:t>
      </w:r>
      <w:r w:rsidR="008E6537" w:rsidRPr="003B4B30">
        <w:rPr>
          <w:bCs/>
          <w:lang w:val="pt-BR"/>
        </w:rPr>
        <w:t xml:space="preserve">bị </w:t>
      </w:r>
      <w:r w:rsidRPr="003B4B30">
        <w:rPr>
          <w:bCs/>
          <w:lang w:val="pt-BR"/>
        </w:rPr>
        <w:t>trừ một điểm.</w:t>
      </w:r>
    </w:p>
    <w:p w14:paraId="3D279057" w14:textId="77777777" w:rsidR="00A36BA1" w:rsidRPr="003B4B30" w:rsidRDefault="00A36BA1" w:rsidP="00A36BA1">
      <w:pPr>
        <w:pStyle w:val="ListParagraph"/>
        <w:spacing w:before="60" w:after="40" w:line="288" w:lineRule="auto"/>
        <w:ind w:left="714"/>
        <w:jc w:val="both"/>
        <w:rPr>
          <w:b/>
          <w:lang w:val="pt-BR"/>
        </w:rPr>
      </w:pPr>
    </w:p>
    <w:p w14:paraId="63738869" w14:textId="3B258238" w:rsidR="0026051A" w:rsidRPr="003B4B30" w:rsidRDefault="00415329" w:rsidP="003D4083">
      <w:pPr>
        <w:pStyle w:val="Heading1"/>
        <w:rPr>
          <w:b w:val="0"/>
          <w:bCs/>
          <w:lang w:val="vi-VN"/>
        </w:rPr>
      </w:pPr>
      <w:r w:rsidRPr="003B4B30">
        <w:rPr>
          <w:lang w:val="pt-BR"/>
        </w:rPr>
        <w:t>11. THỜI ĐIỂM HIỆU CHỈNH ĐỀ CƯƠNG</w:t>
      </w:r>
      <w:r w:rsidR="006402AC" w:rsidRPr="003B4B30">
        <w:rPr>
          <w:lang w:val="pt-BR"/>
        </w:rPr>
        <w:t xml:space="preserve"> </w:t>
      </w:r>
      <w:r w:rsidR="00ED2DCD" w:rsidRPr="003B4B30">
        <w:rPr>
          <w:lang w:val="pt-BR"/>
        </w:rPr>
        <w:t>(</w:t>
      </w:r>
      <w:r w:rsidR="00C81A2F" w:rsidRPr="003B4B30">
        <w:rPr>
          <w:lang w:val="pt-BR"/>
        </w:rPr>
        <w:t>Syllabus Adjustment Time</w:t>
      </w:r>
      <w:r w:rsidR="00433276" w:rsidRPr="003B4B30">
        <w:rPr>
          <w:lang w:val="pt-BR"/>
        </w:rPr>
        <w:t>)</w:t>
      </w:r>
      <w:r w:rsidR="004A705E" w:rsidRPr="003B4B30">
        <w:rPr>
          <w:lang w:val="vi-VN"/>
        </w:rPr>
        <w:t xml:space="preserve">: </w:t>
      </w:r>
      <w:r w:rsidRPr="003B4B30">
        <w:rPr>
          <w:b w:val="0"/>
          <w:bCs/>
          <w:lang w:val="pt-BR"/>
        </w:rPr>
        <w:t>Tháng 6 năm 2024.</w:t>
      </w:r>
    </w:p>
    <w:p w14:paraId="7C1727A9" w14:textId="77777777" w:rsidR="00A272DB" w:rsidRPr="003B4B30" w:rsidRDefault="00A272DB" w:rsidP="004A705E"/>
    <w:p w14:paraId="1364F516" w14:textId="77777777" w:rsidR="00164457" w:rsidRPr="003B4B30" w:rsidRDefault="00164457" w:rsidP="004A705E"/>
    <w:tbl>
      <w:tblPr>
        <w:tblW w:w="5000" w:type="pct"/>
        <w:tblLook w:val="04A0" w:firstRow="1" w:lastRow="0" w:firstColumn="1" w:lastColumn="0" w:noHBand="0" w:noVBand="1"/>
      </w:tblPr>
      <w:tblGrid>
        <w:gridCol w:w="4707"/>
        <w:gridCol w:w="5149"/>
      </w:tblGrid>
      <w:tr w:rsidR="003B4B30" w:rsidRPr="003B4B30" w14:paraId="0E7FDED6" w14:textId="77777777" w:rsidTr="001D2C0F">
        <w:tc>
          <w:tcPr>
            <w:tcW w:w="2388" w:type="pct"/>
          </w:tcPr>
          <w:p w14:paraId="25F503A7" w14:textId="448EA9BF" w:rsidR="001D2C0F" w:rsidRPr="003B4B30" w:rsidRDefault="00FB53C2" w:rsidP="001A0796">
            <w:pPr>
              <w:widowControl w:val="0"/>
              <w:spacing w:before="60" w:after="40" w:line="288" w:lineRule="auto"/>
              <w:jc w:val="center"/>
              <w:rPr>
                <w:b/>
                <w:lang w:val="vi-VN"/>
              </w:rPr>
            </w:pPr>
            <w:r w:rsidRPr="007340AB">
              <w:rPr>
                <w:b/>
                <w:lang w:val="pt-BR"/>
              </w:rPr>
              <w:t>PHỤ TRÁCH KHOA</w:t>
            </w:r>
          </w:p>
        </w:tc>
        <w:tc>
          <w:tcPr>
            <w:tcW w:w="2612" w:type="pct"/>
          </w:tcPr>
          <w:p w14:paraId="03E8A147" w14:textId="39498D26" w:rsidR="001D2C0F" w:rsidRPr="003B4B30" w:rsidRDefault="001D2C0F" w:rsidP="00D83953">
            <w:pPr>
              <w:widowControl w:val="0"/>
              <w:spacing w:before="60" w:after="40" w:line="288" w:lineRule="auto"/>
              <w:jc w:val="center"/>
              <w:rPr>
                <w:b/>
                <w:lang w:val="pt-BR"/>
              </w:rPr>
            </w:pPr>
            <w:r w:rsidRPr="003B4B30">
              <w:rPr>
                <w:b/>
                <w:lang w:val="pt-BR"/>
              </w:rPr>
              <w:t>HIỆU TRƯỞNG</w:t>
            </w:r>
          </w:p>
        </w:tc>
      </w:tr>
      <w:tr w:rsidR="003B4B30" w:rsidRPr="003B4B30" w14:paraId="36FCB7EE" w14:textId="77777777" w:rsidTr="001D2C0F">
        <w:tc>
          <w:tcPr>
            <w:tcW w:w="2388" w:type="pct"/>
          </w:tcPr>
          <w:p w14:paraId="60AB2170" w14:textId="77777777" w:rsidR="001D2C0F" w:rsidRPr="003B4B30" w:rsidRDefault="001D2C0F" w:rsidP="001A0796">
            <w:pPr>
              <w:widowControl w:val="0"/>
              <w:spacing w:before="60" w:after="40" w:line="288" w:lineRule="auto"/>
              <w:jc w:val="center"/>
              <w:rPr>
                <w:b/>
                <w:lang w:val="vi-VN"/>
              </w:rPr>
            </w:pPr>
            <w:bookmarkStart w:id="0" w:name="_Hlk82005844"/>
          </w:p>
          <w:p w14:paraId="2FD8FD1B" w14:textId="77777777" w:rsidR="001D0A5B" w:rsidRPr="003B4B30" w:rsidRDefault="001D0A5B" w:rsidP="00B50CE1">
            <w:pPr>
              <w:widowControl w:val="0"/>
              <w:spacing w:before="60" w:after="40" w:line="288" w:lineRule="auto"/>
              <w:rPr>
                <w:b/>
                <w:lang w:val="vi-VN"/>
              </w:rPr>
            </w:pPr>
          </w:p>
          <w:p w14:paraId="1D742CA7" w14:textId="77777777" w:rsidR="00B50CE1" w:rsidRPr="003B4B30" w:rsidRDefault="00B50CE1" w:rsidP="00B50CE1">
            <w:pPr>
              <w:widowControl w:val="0"/>
              <w:spacing w:before="60" w:after="40" w:line="288" w:lineRule="auto"/>
              <w:rPr>
                <w:b/>
                <w:lang w:val="vi-VN"/>
              </w:rPr>
            </w:pPr>
          </w:p>
          <w:p w14:paraId="4794E614" w14:textId="7961B65D" w:rsidR="001D2C0F" w:rsidRPr="003B4B30" w:rsidRDefault="00FB53C2" w:rsidP="00A36BA1">
            <w:pPr>
              <w:widowControl w:val="0"/>
              <w:spacing w:before="60" w:after="40" w:line="288" w:lineRule="auto"/>
              <w:jc w:val="center"/>
              <w:rPr>
                <w:b/>
              </w:rPr>
            </w:pPr>
            <w:r w:rsidRPr="007340AB">
              <w:rPr>
                <w:b/>
                <w:lang w:val="pt-BR"/>
              </w:rPr>
              <w:t>TS. Phạm Xuân Lâm</w:t>
            </w:r>
          </w:p>
        </w:tc>
        <w:tc>
          <w:tcPr>
            <w:tcW w:w="2612" w:type="pct"/>
          </w:tcPr>
          <w:p w14:paraId="3FF1E717" w14:textId="77777777" w:rsidR="001D2C0F" w:rsidRPr="003B4B30" w:rsidRDefault="001D2C0F" w:rsidP="00D83953">
            <w:pPr>
              <w:widowControl w:val="0"/>
              <w:spacing w:before="60" w:after="40" w:line="288" w:lineRule="auto"/>
              <w:jc w:val="center"/>
              <w:rPr>
                <w:b/>
                <w:lang w:val="vi-VN"/>
              </w:rPr>
            </w:pPr>
          </w:p>
          <w:p w14:paraId="23BEE5E9" w14:textId="77777777" w:rsidR="001D0A5B" w:rsidRPr="003B4B30" w:rsidRDefault="001D0A5B" w:rsidP="00D83953">
            <w:pPr>
              <w:widowControl w:val="0"/>
              <w:spacing w:before="60" w:after="40" w:line="288" w:lineRule="auto"/>
              <w:jc w:val="center"/>
              <w:rPr>
                <w:b/>
                <w:lang w:val="vi-VN"/>
              </w:rPr>
            </w:pPr>
          </w:p>
          <w:p w14:paraId="6BD53B1E" w14:textId="77777777" w:rsidR="001D0A5B" w:rsidRPr="003B4B30" w:rsidRDefault="001D0A5B" w:rsidP="00D83953">
            <w:pPr>
              <w:widowControl w:val="0"/>
              <w:spacing w:before="60" w:after="40" w:line="288" w:lineRule="auto"/>
              <w:jc w:val="center"/>
              <w:rPr>
                <w:b/>
                <w:lang w:val="vi-VN"/>
              </w:rPr>
            </w:pPr>
          </w:p>
          <w:p w14:paraId="4B1D1D60" w14:textId="475B5CED" w:rsidR="001D2C0F" w:rsidRPr="003B4B30" w:rsidRDefault="001D2C0F" w:rsidP="00D83953">
            <w:pPr>
              <w:widowControl w:val="0"/>
              <w:spacing w:before="60" w:after="40" w:line="288" w:lineRule="auto"/>
              <w:jc w:val="center"/>
              <w:rPr>
                <w:b/>
                <w:lang w:val="pt-BR"/>
              </w:rPr>
            </w:pPr>
            <w:r w:rsidRPr="003B4B30">
              <w:rPr>
                <w:b/>
                <w:lang w:val="pt-BR"/>
              </w:rPr>
              <w:t>GS.TS Phạm Hồng Chương</w:t>
            </w:r>
          </w:p>
        </w:tc>
        <w:bookmarkEnd w:id="0"/>
      </w:tr>
    </w:tbl>
    <w:p w14:paraId="0CD76BD3" w14:textId="1F598BA3" w:rsidR="00865F98" w:rsidRPr="003B4B30" w:rsidRDefault="006B7612" w:rsidP="00A36BA1">
      <w:pPr>
        <w:spacing w:before="60" w:after="40" w:line="288" w:lineRule="auto"/>
        <w:jc w:val="center"/>
        <w:rPr>
          <w:b/>
          <w:sz w:val="28"/>
        </w:rPr>
      </w:pPr>
      <w:r w:rsidRPr="003B4B30">
        <w:br w:type="page"/>
      </w:r>
      <w:r w:rsidRPr="003B4B30">
        <w:rPr>
          <w:b/>
          <w:sz w:val="28"/>
        </w:rPr>
        <w:lastRenderedPageBreak/>
        <w:t>PHỤ LỤC</w:t>
      </w:r>
    </w:p>
    <w:p w14:paraId="4696F369" w14:textId="490F1B7F" w:rsidR="006B7612" w:rsidRPr="003B4B30" w:rsidRDefault="006B7612" w:rsidP="00A36BA1">
      <w:pPr>
        <w:pStyle w:val="Heading2"/>
        <w:spacing w:before="120" w:after="120"/>
        <w:jc w:val="center"/>
      </w:pPr>
      <w:r w:rsidRPr="003B4B30">
        <w:t>Phụ lục 1</w:t>
      </w:r>
      <w:r w:rsidR="00FB17E8" w:rsidRPr="003B4B30">
        <w:t>. MA TRẬN ĐỀ THI</w:t>
      </w:r>
    </w:p>
    <w:p w14:paraId="67B72D18" w14:textId="77777777" w:rsidR="00270900" w:rsidRPr="003B4B30" w:rsidRDefault="00270900" w:rsidP="00E13ED8">
      <w:pPr>
        <w:pStyle w:val="ListParagraph"/>
        <w:numPr>
          <w:ilvl w:val="0"/>
          <w:numId w:val="5"/>
        </w:numPr>
        <w:spacing w:before="60" w:after="40" w:line="288" w:lineRule="auto"/>
        <w:rPr>
          <w:lang w:eastAsia="x-none"/>
        </w:rPr>
      </w:pPr>
      <w:r w:rsidRPr="003B4B30">
        <w:rPr>
          <w:lang w:eastAsia="x-none"/>
        </w:rPr>
        <w:t>Trọng số trong điểm học phần: 50%</w:t>
      </w:r>
    </w:p>
    <w:p w14:paraId="7949EA0D" w14:textId="51D6ABAC" w:rsidR="00270900" w:rsidRPr="003B4B30" w:rsidRDefault="00270900" w:rsidP="00E13ED8">
      <w:pPr>
        <w:pStyle w:val="ListParagraph"/>
        <w:numPr>
          <w:ilvl w:val="0"/>
          <w:numId w:val="5"/>
        </w:numPr>
        <w:spacing w:before="60" w:after="40" w:line="288" w:lineRule="auto"/>
        <w:rPr>
          <w:lang w:eastAsia="x-none"/>
        </w:rPr>
      </w:pPr>
      <w:r w:rsidRPr="003B4B30">
        <w:rPr>
          <w:lang w:eastAsia="x-none"/>
        </w:rPr>
        <w:t>Hình thức: T</w:t>
      </w:r>
      <w:r w:rsidR="000608AB" w:rsidRPr="003B4B30">
        <w:rPr>
          <w:lang w:eastAsia="x-none"/>
        </w:rPr>
        <w:t>ự luận</w:t>
      </w:r>
      <w:r w:rsidR="00F155B8" w:rsidRPr="003B4B30">
        <w:rPr>
          <w:lang w:eastAsia="x-none"/>
        </w:rPr>
        <w:t xml:space="preserve"> trên giấy</w:t>
      </w:r>
    </w:p>
    <w:p w14:paraId="23A4E9FD" w14:textId="0020E1D1" w:rsidR="00270900" w:rsidRPr="003B4B30" w:rsidRDefault="00270900" w:rsidP="00E13ED8">
      <w:pPr>
        <w:pStyle w:val="ListParagraph"/>
        <w:numPr>
          <w:ilvl w:val="0"/>
          <w:numId w:val="5"/>
        </w:numPr>
        <w:spacing w:before="60" w:after="40" w:line="288" w:lineRule="auto"/>
        <w:rPr>
          <w:lang w:eastAsia="x-none"/>
        </w:rPr>
      </w:pPr>
      <w:r w:rsidRPr="003B4B30">
        <w:rPr>
          <w:lang w:eastAsia="x-none"/>
        </w:rPr>
        <w:t xml:space="preserve">Thời gian: </w:t>
      </w:r>
      <w:r w:rsidR="000608AB" w:rsidRPr="003B4B30">
        <w:rPr>
          <w:lang w:eastAsia="x-none"/>
        </w:rPr>
        <w:t>9</w:t>
      </w:r>
      <w:r w:rsidRPr="003B4B30">
        <w:rPr>
          <w:lang w:eastAsia="x-none"/>
        </w:rPr>
        <w:t>0 phút</w:t>
      </w:r>
    </w:p>
    <w:p w14:paraId="088B6BE7" w14:textId="53BA0480" w:rsidR="00270900" w:rsidRPr="003B4B30" w:rsidRDefault="00270900" w:rsidP="00E13ED8">
      <w:pPr>
        <w:pStyle w:val="ListParagraph"/>
        <w:numPr>
          <w:ilvl w:val="0"/>
          <w:numId w:val="5"/>
        </w:numPr>
        <w:spacing w:before="60" w:after="40" w:line="288" w:lineRule="auto"/>
        <w:rPr>
          <w:lang w:eastAsia="x-none"/>
        </w:rPr>
      </w:pPr>
      <w:r w:rsidRPr="003B4B30">
        <w:rPr>
          <w:lang w:eastAsia="x-none"/>
        </w:rPr>
        <w:t xml:space="preserve">Số câu hỏi: </w:t>
      </w:r>
      <w:r w:rsidR="003F61F5" w:rsidRPr="003B4B30">
        <w:rPr>
          <w:lang w:eastAsia="x-none"/>
        </w:rPr>
        <w:t>5 câu</w:t>
      </w:r>
      <w:r w:rsidR="00561EC9" w:rsidRPr="003B4B30">
        <w:rPr>
          <w:lang w:eastAsia="x-none"/>
        </w:rPr>
        <w:t>. Mỗ</w:t>
      </w:r>
      <w:r w:rsidR="00B55C22" w:rsidRPr="003B4B30">
        <w:rPr>
          <w:lang w:eastAsia="x-none"/>
        </w:rPr>
        <w:t>i</w:t>
      </w:r>
      <w:r w:rsidR="00561EC9" w:rsidRPr="003B4B30">
        <w:rPr>
          <w:lang w:eastAsia="x-none"/>
        </w:rPr>
        <w:t xml:space="preserve"> câu 2 điểm.</w:t>
      </w:r>
    </w:p>
    <w:p w14:paraId="23C2B11B" w14:textId="582ED509" w:rsidR="00E44A9C" w:rsidRPr="003B4B30" w:rsidRDefault="00E44A9C" w:rsidP="00E44A9C">
      <w:pPr>
        <w:spacing w:before="60" w:after="40" w:line="288" w:lineRule="auto"/>
        <w:rPr>
          <w:b/>
          <w:bCs/>
          <w:lang w:eastAsia="x-none"/>
        </w:rPr>
      </w:pPr>
      <w:r w:rsidRPr="003B4B30">
        <w:rPr>
          <w:b/>
          <w:bCs/>
          <w:lang w:val="vi-VN" w:eastAsia="x-none"/>
        </w:rPr>
        <w:t>Ma trận đề thi (</w:t>
      </w:r>
      <w:r w:rsidR="003F61F5" w:rsidRPr="003B4B30">
        <w:rPr>
          <w:b/>
          <w:bCs/>
          <w:lang w:eastAsia="x-none"/>
        </w:rPr>
        <w:t>tự luận</w:t>
      </w:r>
      <w:r w:rsidRPr="003B4B30">
        <w:rPr>
          <w:b/>
          <w:bCs/>
          <w:lang w:val="vi-VN" w:eastAsia="x-none"/>
        </w:rPr>
        <w:t>):</w:t>
      </w:r>
    </w:p>
    <w:tbl>
      <w:tblPr>
        <w:tblStyle w:val="TableGrid"/>
        <w:tblW w:w="5017" w:type="pct"/>
        <w:tblInd w:w="-34" w:type="dxa"/>
        <w:tblLayout w:type="fixed"/>
        <w:tblLook w:val="04A0" w:firstRow="1" w:lastRow="0" w:firstColumn="1" w:lastColumn="0" w:noHBand="0" w:noVBand="1"/>
      </w:tblPr>
      <w:tblGrid>
        <w:gridCol w:w="1701"/>
        <w:gridCol w:w="851"/>
        <w:gridCol w:w="1133"/>
        <w:gridCol w:w="851"/>
        <w:gridCol w:w="851"/>
        <w:gridCol w:w="851"/>
        <w:gridCol w:w="849"/>
        <w:gridCol w:w="853"/>
        <w:gridCol w:w="1950"/>
      </w:tblGrid>
      <w:tr w:rsidR="003B4B30" w:rsidRPr="003B4B30" w14:paraId="372BED02" w14:textId="77777777" w:rsidTr="008958CB">
        <w:tc>
          <w:tcPr>
            <w:tcW w:w="860" w:type="pct"/>
            <w:shd w:val="clear" w:color="auto" w:fill="FBE4D5" w:themeFill="accent2" w:themeFillTint="33"/>
            <w:vAlign w:val="center"/>
          </w:tcPr>
          <w:p w14:paraId="40179F12" w14:textId="77777777" w:rsidR="00526D3A" w:rsidRPr="003B4B30" w:rsidRDefault="00526D3A" w:rsidP="008958CB">
            <w:pPr>
              <w:jc w:val="center"/>
              <w:rPr>
                <w:rFonts w:eastAsiaTheme="minorHAnsi"/>
                <w:b/>
                <w:bCs/>
                <w:kern w:val="2"/>
                <w:lang w:val="vi-VN"/>
                <w14:ligatures w14:val="standardContextual"/>
              </w:rPr>
            </w:pPr>
            <w:r w:rsidRPr="003B4B30">
              <w:rPr>
                <w:rFonts w:eastAsiaTheme="minorHAnsi"/>
                <w:b/>
                <w:bCs/>
                <w:kern w:val="2"/>
                <w:lang w:val="vi-VN"/>
                <w14:ligatures w14:val="standardContextual"/>
              </w:rPr>
              <w:t>Câu hỏi</w:t>
            </w:r>
          </w:p>
        </w:tc>
        <w:tc>
          <w:tcPr>
            <w:tcW w:w="430" w:type="pct"/>
            <w:shd w:val="clear" w:color="auto" w:fill="FBE4D5" w:themeFill="accent2" w:themeFillTint="33"/>
            <w:vAlign w:val="center"/>
          </w:tcPr>
          <w:p w14:paraId="653E493B" w14:textId="77777777" w:rsidR="00526D3A" w:rsidRPr="003B4B30" w:rsidRDefault="00526D3A" w:rsidP="008958CB">
            <w:pPr>
              <w:jc w:val="center"/>
              <w:rPr>
                <w:b/>
                <w:bCs/>
                <w:lang w:val="vi-VN"/>
              </w:rPr>
            </w:pPr>
            <w:r w:rsidRPr="003B4B30">
              <w:rPr>
                <w:b/>
                <w:bCs/>
                <w:lang w:val="vi-VN"/>
              </w:rPr>
              <w:t>CLOs</w:t>
            </w:r>
          </w:p>
        </w:tc>
        <w:tc>
          <w:tcPr>
            <w:tcW w:w="573" w:type="pct"/>
            <w:shd w:val="clear" w:color="auto" w:fill="FBE4D5" w:themeFill="accent2" w:themeFillTint="33"/>
            <w:vAlign w:val="center"/>
          </w:tcPr>
          <w:p w14:paraId="218C5884" w14:textId="77777777" w:rsidR="00526D3A" w:rsidRPr="003B4B30" w:rsidRDefault="00526D3A" w:rsidP="008958CB">
            <w:pPr>
              <w:jc w:val="center"/>
              <w:rPr>
                <w:rFonts w:eastAsiaTheme="minorHAnsi"/>
                <w:b/>
                <w:bCs/>
                <w:kern w:val="2"/>
                <w:lang w:val="vi-VN"/>
                <w14:ligatures w14:val="standardContextual"/>
              </w:rPr>
            </w:pPr>
            <w:r w:rsidRPr="003B4B30">
              <w:rPr>
                <w:rFonts w:eastAsiaTheme="minorHAnsi"/>
                <w:b/>
                <w:bCs/>
                <w:kern w:val="2"/>
                <w:lang w:val="vi-VN"/>
                <w14:ligatures w14:val="standardContextual"/>
              </w:rPr>
              <w:t>Số điểm</w:t>
            </w:r>
          </w:p>
        </w:tc>
        <w:tc>
          <w:tcPr>
            <w:tcW w:w="430" w:type="pct"/>
            <w:shd w:val="clear" w:color="auto" w:fill="FBE4D5" w:themeFill="accent2" w:themeFillTint="33"/>
            <w:vAlign w:val="center"/>
          </w:tcPr>
          <w:p w14:paraId="202C9200" w14:textId="77777777" w:rsidR="00526D3A" w:rsidRPr="003B4B30" w:rsidRDefault="00526D3A" w:rsidP="008958CB">
            <w:pPr>
              <w:jc w:val="center"/>
              <w:rPr>
                <w:rFonts w:eastAsiaTheme="minorHAnsi"/>
                <w:b/>
                <w:bCs/>
                <w:kern w:val="2"/>
                <w14:ligatures w14:val="standardContextual"/>
              </w:rPr>
            </w:pPr>
            <w:r w:rsidRPr="003B4B30">
              <w:rPr>
                <w:rFonts w:eastAsiaTheme="minorHAnsi"/>
                <w:b/>
                <w:bCs/>
                <w:kern w:val="2"/>
                <w14:ligatures w14:val="standardContextual"/>
              </w:rPr>
              <w:t>Nhớ</w:t>
            </w:r>
          </w:p>
        </w:tc>
        <w:tc>
          <w:tcPr>
            <w:tcW w:w="430" w:type="pct"/>
            <w:shd w:val="clear" w:color="auto" w:fill="FBE4D5" w:themeFill="accent2" w:themeFillTint="33"/>
            <w:vAlign w:val="center"/>
          </w:tcPr>
          <w:p w14:paraId="68E9DFDE" w14:textId="77777777" w:rsidR="00526D3A" w:rsidRPr="003B4B30" w:rsidRDefault="00526D3A" w:rsidP="008958CB">
            <w:pPr>
              <w:jc w:val="center"/>
              <w:rPr>
                <w:b/>
                <w:bCs/>
              </w:rPr>
            </w:pPr>
            <w:r w:rsidRPr="003B4B30">
              <w:rPr>
                <w:rFonts w:eastAsiaTheme="minorHAnsi"/>
                <w:b/>
                <w:bCs/>
                <w:kern w:val="2"/>
                <w14:ligatures w14:val="standardContextual"/>
              </w:rPr>
              <w:t>Hiểu</w:t>
            </w:r>
          </w:p>
        </w:tc>
        <w:tc>
          <w:tcPr>
            <w:tcW w:w="430" w:type="pct"/>
            <w:shd w:val="clear" w:color="auto" w:fill="FBE4D5" w:themeFill="accent2" w:themeFillTint="33"/>
            <w:vAlign w:val="center"/>
          </w:tcPr>
          <w:p w14:paraId="6F3E27A1" w14:textId="77777777" w:rsidR="00526D3A" w:rsidRPr="003B4B30" w:rsidRDefault="00526D3A" w:rsidP="008958CB">
            <w:pPr>
              <w:jc w:val="center"/>
              <w:rPr>
                <w:rFonts w:eastAsiaTheme="minorHAnsi"/>
                <w:b/>
                <w:bCs/>
                <w:kern w:val="2"/>
                <w14:ligatures w14:val="standardContextual"/>
              </w:rPr>
            </w:pPr>
            <w:r w:rsidRPr="003B4B30">
              <w:rPr>
                <w:rFonts w:eastAsiaTheme="minorHAnsi"/>
                <w:b/>
                <w:bCs/>
                <w:kern w:val="2"/>
                <w14:ligatures w14:val="standardContextual"/>
              </w:rPr>
              <w:t>Vận dụng</w:t>
            </w:r>
          </w:p>
        </w:tc>
        <w:tc>
          <w:tcPr>
            <w:tcW w:w="429" w:type="pct"/>
            <w:shd w:val="clear" w:color="auto" w:fill="FBE4D5" w:themeFill="accent2" w:themeFillTint="33"/>
            <w:vAlign w:val="center"/>
          </w:tcPr>
          <w:p w14:paraId="3E833F7A" w14:textId="77777777" w:rsidR="00526D3A" w:rsidRPr="003B4B30" w:rsidRDefault="00526D3A" w:rsidP="008958CB">
            <w:pPr>
              <w:jc w:val="center"/>
              <w:rPr>
                <w:rFonts w:eastAsiaTheme="minorHAnsi"/>
                <w:b/>
                <w:bCs/>
                <w:kern w:val="2"/>
                <w14:ligatures w14:val="standardContextual"/>
              </w:rPr>
            </w:pPr>
            <w:r w:rsidRPr="003B4B30">
              <w:rPr>
                <w:rFonts w:eastAsiaTheme="minorHAnsi"/>
                <w:b/>
                <w:bCs/>
                <w:kern w:val="2"/>
                <w14:ligatures w14:val="standardContextual"/>
              </w:rPr>
              <w:t>Phân tích</w:t>
            </w:r>
          </w:p>
        </w:tc>
        <w:tc>
          <w:tcPr>
            <w:tcW w:w="431" w:type="pct"/>
            <w:shd w:val="clear" w:color="auto" w:fill="FBE4D5" w:themeFill="accent2" w:themeFillTint="33"/>
          </w:tcPr>
          <w:p w14:paraId="4C270C0D" w14:textId="77777777" w:rsidR="00526D3A" w:rsidRPr="003B4B30" w:rsidRDefault="00526D3A" w:rsidP="008958CB">
            <w:pPr>
              <w:jc w:val="center"/>
              <w:rPr>
                <w:b/>
                <w:bCs/>
                <w:lang w:eastAsia="x-none"/>
              </w:rPr>
            </w:pPr>
            <w:r w:rsidRPr="003B4B30">
              <w:rPr>
                <w:b/>
                <w:bCs/>
                <w:lang w:eastAsia="x-none"/>
              </w:rPr>
              <w:t>Đánh giá</w:t>
            </w:r>
          </w:p>
        </w:tc>
        <w:tc>
          <w:tcPr>
            <w:tcW w:w="986" w:type="pct"/>
            <w:shd w:val="clear" w:color="auto" w:fill="FBE4D5" w:themeFill="accent2" w:themeFillTint="33"/>
            <w:vAlign w:val="center"/>
          </w:tcPr>
          <w:p w14:paraId="11063BAC" w14:textId="77777777" w:rsidR="00526D3A" w:rsidRPr="003B4B30" w:rsidRDefault="00526D3A" w:rsidP="008958CB">
            <w:pPr>
              <w:jc w:val="center"/>
              <w:rPr>
                <w:rFonts w:eastAsiaTheme="minorHAnsi"/>
                <w:b/>
                <w:bCs/>
                <w:kern w:val="2"/>
                <w14:ligatures w14:val="standardContextual"/>
              </w:rPr>
            </w:pPr>
            <w:r w:rsidRPr="003B4B30">
              <w:rPr>
                <w:b/>
                <w:bCs/>
                <w:lang w:eastAsia="x-none"/>
              </w:rPr>
              <w:t>Tổng</w:t>
            </w:r>
            <w:r w:rsidRPr="003B4B30">
              <w:rPr>
                <w:b/>
                <w:bCs/>
                <w:lang w:val="vi-VN" w:eastAsia="x-none"/>
              </w:rPr>
              <w:t xml:space="preserve"> số câu hỏi thành phần</w:t>
            </w:r>
          </w:p>
        </w:tc>
      </w:tr>
      <w:tr w:rsidR="003B4B30" w:rsidRPr="003B4B30" w14:paraId="7AEBE28E" w14:textId="77777777" w:rsidTr="008958CB">
        <w:tc>
          <w:tcPr>
            <w:tcW w:w="860" w:type="pct"/>
            <w:shd w:val="clear" w:color="auto" w:fill="auto"/>
            <w:vAlign w:val="center"/>
          </w:tcPr>
          <w:p w14:paraId="2B30300F" w14:textId="77777777" w:rsidR="00526D3A" w:rsidRPr="003B4B30" w:rsidRDefault="00526D3A" w:rsidP="008958CB">
            <w:pPr>
              <w:jc w:val="center"/>
              <w:rPr>
                <w:rFonts w:eastAsiaTheme="minorHAnsi"/>
                <w:b/>
                <w:bCs/>
                <w:kern w:val="2"/>
                <w14:ligatures w14:val="standardContextual"/>
              </w:rPr>
            </w:pPr>
            <w:r w:rsidRPr="003B4B30">
              <w:rPr>
                <w:rFonts w:eastAsiaTheme="minorHAnsi"/>
                <w:b/>
                <w:bCs/>
                <w:kern w:val="2"/>
                <w:lang w:val="vi-VN"/>
                <w14:ligatures w14:val="standardContextual"/>
              </w:rPr>
              <w:t xml:space="preserve">Câu </w:t>
            </w:r>
            <w:r w:rsidRPr="003B4B30">
              <w:rPr>
                <w:rFonts w:eastAsiaTheme="minorHAnsi"/>
                <w:b/>
                <w:bCs/>
                <w:kern w:val="2"/>
                <w14:ligatures w14:val="standardContextual"/>
              </w:rPr>
              <w:t>1</w:t>
            </w:r>
          </w:p>
        </w:tc>
        <w:tc>
          <w:tcPr>
            <w:tcW w:w="430" w:type="pct"/>
            <w:vMerge w:val="restart"/>
            <w:shd w:val="clear" w:color="auto" w:fill="auto"/>
            <w:vAlign w:val="center"/>
          </w:tcPr>
          <w:p w14:paraId="6595E775" w14:textId="3616E4D8" w:rsidR="00526D3A" w:rsidRPr="003B4B30" w:rsidRDefault="00526D3A" w:rsidP="008958CB">
            <w:pPr>
              <w:jc w:val="center"/>
            </w:pPr>
            <w:r w:rsidRPr="003B4B30">
              <w:rPr>
                <w:lang w:val="vi-VN"/>
              </w:rPr>
              <w:t>1.</w:t>
            </w:r>
            <w:r w:rsidRPr="003B4B30">
              <w:t>2</w:t>
            </w:r>
          </w:p>
        </w:tc>
        <w:tc>
          <w:tcPr>
            <w:tcW w:w="573" w:type="pct"/>
            <w:shd w:val="clear" w:color="auto" w:fill="auto"/>
            <w:vAlign w:val="center"/>
          </w:tcPr>
          <w:p w14:paraId="42DD65C5" w14:textId="77777777" w:rsidR="00526D3A" w:rsidRPr="003B4B30" w:rsidRDefault="00526D3A" w:rsidP="008958CB">
            <w:pPr>
              <w:jc w:val="center"/>
              <w:rPr>
                <w:rFonts w:eastAsiaTheme="minorHAnsi"/>
                <w:kern w:val="2"/>
                <w:lang w:val="vi-VN"/>
                <w14:ligatures w14:val="standardContextual"/>
              </w:rPr>
            </w:pPr>
            <w:r w:rsidRPr="003B4B30">
              <w:rPr>
                <w:rFonts w:eastAsiaTheme="minorHAnsi"/>
                <w:kern w:val="2"/>
                <w:lang w:val="vi-VN"/>
                <w14:ligatures w14:val="standardContextual"/>
              </w:rPr>
              <w:t>2</w:t>
            </w:r>
          </w:p>
        </w:tc>
        <w:tc>
          <w:tcPr>
            <w:tcW w:w="430" w:type="pct"/>
          </w:tcPr>
          <w:p w14:paraId="4296107B" w14:textId="77777777" w:rsidR="00526D3A" w:rsidRPr="003B4B30" w:rsidRDefault="00526D3A" w:rsidP="008958CB">
            <w:pPr>
              <w:jc w:val="center"/>
            </w:pPr>
          </w:p>
        </w:tc>
        <w:tc>
          <w:tcPr>
            <w:tcW w:w="430" w:type="pct"/>
            <w:shd w:val="clear" w:color="auto" w:fill="auto"/>
            <w:vAlign w:val="center"/>
          </w:tcPr>
          <w:p w14:paraId="12031754" w14:textId="77777777" w:rsidR="00526D3A" w:rsidRPr="003B4B30" w:rsidRDefault="00526D3A" w:rsidP="008958CB">
            <w:pPr>
              <w:jc w:val="center"/>
            </w:pPr>
          </w:p>
        </w:tc>
        <w:tc>
          <w:tcPr>
            <w:tcW w:w="430" w:type="pct"/>
            <w:shd w:val="clear" w:color="auto" w:fill="auto"/>
            <w:vAlign w:val="center"/>
          </w:tcPr>
          <w:p w14:paraId="1BA2A06C" w14:textId="77777777" w:rsidR="00526D3A" w:rsidRPr="003B4B30" w:rsidRDefault="00526D3A" w:rsidP="008958CB">
            <w:pPr>
              <w:jc w:val="center"/>
              <w:rPr>
                <w:rFonts w:eastAsiaTheme="minorHAnsi"/>
                <w:kern w:val="2"/>
                <w14:ligatures w14:val="standardContextual"/>
              </w:rPr>
            </w:pPr>
          </w:p>
        </w:tc>
        <w:tc>
          <w:tcPr>
            <w:tcW w:w="429" w:type="pct"/>
            <w:shd w:val="clear" w:color="auto" w:fill="auto"/>
            <w:vAlign w:val="center"/>
          </w:tcPr>
          <w:p w14:paraId="48F11DD5" w14:textId="77777777" w:rsidR="00526D3A" w:rsidRPr="003B4B30" w:rsidRDefault="00526D3A" w:rsidP="008958CB">
            <w:pPr>
              <w:jc w:val="center"/>
              <w:rPr>
                <w:rFonts w:eastAsiaTheme="minorHAnsi"/>
                <w:kern w:val="2"/>
                <w14:ligatures w14:val="standardContextual"/>
              </w:rPr>
            </w:pPr>
          </w:p>
        </w:tc>
        <w:tc>
          <w:tcPr>
            <w:tcW w:w="431" w:type="pct"/>
            <w:vAlign w:val="center"/>
          </w:tcPr>
          <w:p w14:paraId="651262F9" w14:textId="77777777" w:rsidR="00526D3A" w:rsidRPr="003B4B30" w:rsidRDefault="00526D3A" w:rsidP="008958CB">
            <w:pPr>
              <w:jc w:val="center"/>
              <w:rPr>
                <w:rFonts w:eastAsiaTheme="minorHAnsi"/>
                <w:b/>
                <w:bCs/>
                <w:kern w:val="2"/>
                <w:lang w:val="vi-VN"/>
                <w14:ligatures w14:val="standardContextual"/>
              </w:rPr>
            </w:pPr>
          </w:p>
        </w:tc>
        <w:tc>
          <w:tcPr>
            <w:tcW w:w="986" w:type="pct"/>
            <w:shd w:val="clear" w:color="auto" w:fill="auto"/>
            <w:vAlign w:val="center"/>
          </w:tcPr>
          <w:p w14:paraId="0D6BC832" w14:textId="77777777" w:rsidR="00526D3A" w:rsidRPr="003B4B30" w:rsidRDefault="00526D3A" w:rsidP="008958CB">
            <w:pPr>
              <w:jc w:val="center"/>
              <w:rPr>
                <w:rFonts w:eastAsiaTheme="minorHAnsi"/>
                <w:b/>
                <w:bCs/>
                <w:kern w:val="2"/>
                <w:lang w:val="vi-VN"/>
                <w14:ligatures w14:val="standardContextual"/>
              </w:rPr>
            </w:pPr>
          </w:p>
        </w:tc>
      </w:tr>
      <w:tr w:rsidR="003B4B30" w:rsidRPr="003B4B30" w14:paraId="6D946080" w14:textId="77777777" w:rsidTr="008958CB">
        <w:tc>
          <w:tcPr>
            <w:tcW w:w="860" w:type="pct"/>
            <w:shd w:val="clear" w:color="auto" w:fill="auto"/>
            <w:vAlign w:val="center"/>
          </w:tcPr>
          <w:p w14:paraId="465F4ADC" w14:textId="77777777" w:rsidR="00526D3A" w:rsidRPr="003B4B30" w:rsidRDefault="00526D3A" w:rsidP="008958CB">
            <w:pPr>
              <w:jc w:val="center"/>
              <w:rPr>
                <w:lang w:val="vi-VN"/>
              </w:rPr>
            </w:pPr>
            <w:r w:rsidRPr="003B4B30">
              <w:rPr>
                <w:lang w:val="vi-VN"/>
              </w:rPr>
              <w:t>a.</w:t>
            </w:r>
          </w:p>
        </w:tc>
        <w:tc>
          <w:tcPr>
            <w:tcW w:w="430" w:type="pct"/>
            <w:vMerge/>
            <w:shd w:val="clear" w:color="auto" w:fill="auto"/>
            <w:vAlign w:val="center"/>
          </w:tcPr>
          <w:p w14:paraId="50C7BBB4" w14:textId="77777777" w:rsidR="00526D3A" w:rsidRPr="003B4B30" w:rsidRDefault="00526D3A" w:rsidP="008958CB">
            <w:pPr>
              <w:jc w:val="center"/>
              <w:rPr>
                <w:lang w:val="vi-VN"/>
              </w:rPr>
            </w:pPr>
          </w:p>
        </w:tc>
        <w:tc>
          <w:tcPr>
            <w:tcW w:w="573" w:type="pct"/>
            <w:shd w:val="clear" w:color="auto" w:fill="auto"/>
            <w:vAlign w:val="center"/>
          </w:tcPr>
          <w:p w14:paraId="1978C3CE" w14:textId="77777777" w:rsidR="00526D3A" w:rsidRPr="003B4B30" w:rsidRDefault="00526D3A" w:rsidP="008958CB">
            <w:pPr>
              <w:jc w:val="center"/>
              <w:rPr>
                <w:lang w:val="vi-VN"/>
              </w:rPr>
            </w:pPr>
            <w:r w:rsidRPr="003B4B30">
              <w:rPr>
                <w:lang w:val="vi-VN"/>
              </w:rPr>
              <w:t>1</w:t>
            </w:r>
          </w:p>
        </w:tc>
        <w:tc>
          <w:tcPr>
            <w:tcW w:w="430" w:type="pct"/>
          </w:tcPr>
          <w:p w14:paraId="48FC8064" w14:textId="77777777" w:rsidR="00526D3A" w:rsidRPr="003B4B30" w:rsidRDefault="00526D3A" w:rsidP="008958CB">
            <w:pPr>
              <w:jc w:val="center"/>
              <w:rPr>
                <w:lang w:val="vi-VN"/>
              </w:rPr>
            </w:pPr>
          </w:p>
        </w:tc>
        <w:tc>
          <w:tcPr>
            <w:tcW w:w="430" w:type="pct"/>
            <w:shd w:val="clear" w:color="auto" w:fill="auto"/>
            <w:vAlign w:val="center"/>
          </w:tcPr>
          <w:p w14:paraId="19D64BE8" w14:textId="77777777" w:rsidR="00526D3A" w:rsidRPr="003B4B30" w:rsidRDefault="00526D3A" w:rsidP="008958CB">
            <w:pPr>
              <w:jc w:val="center"/>
              <w:rPr>
                <w:lang w:val="vi-VN"/>
              </w:rPr>
            </w:pPr>
          </w:p>
        </w:tc>
        <w:tc>
          <w:tcPr>
            <w:tcW w:w="430" w:type="pct"/>
            <w:shd w:val="clear" w:color="auto" w:fill="auto"/>
            <w:vAlign w:val="center"/>
          </w:tcPr>
          <w:p w14:paraId="4D2AB303" w14:textId="77777777" w:rsidR="00526D3A" w:rsidRPr="003B4B30" w:rsidRDefault="00526D3A" w:rsidP="008958CB">
            <w:pPr>
              <w:jc w:val="center"/>
              <w:rPr>
                <w:lang w:val="vi-VN"/>
              </w:rPr>
            </w:pPr>
          </w:p>
        </w:tc>
        <w:tc>
          <w:tcPr>
            <w:tcW w:w="429" w:type="pct"/>
            <w:shd w:val="clear" w:color="auto" w:fill="auto"/>
            <w:vAlign w:val="center"/>
          </w:tcPr>
          <w:p w14:paraId="7A22489D" w14:textId="147CA58F" w:rsidR="00526D3A" w:rsidRPr="003B4B30" w:rsidRDefault="00526D3A" w:rsidP="008958CB">
            <w:pPr>
              <w:jc w:val="center"/>
            </w:pPr>
          </w:p>
        </w:tc>
        <w:tc>
          <w:tcPr>
            <w:tcW w:w="431" w:type="pct"/>
            <w:vAlign w:val="center"/>
          </w:tcPr>
          <w:p w14:paraId="104896AA" w14:textId="09120CAB" w:rsidR="00526D3A" w:rsidRPr="0074777B" w:rsidRDefault="008D6D33" w:rsidP="008958CB">
            <w:pPr>
              <w:jc w:val="center"/>
              <w:rPr>
                <w:bCs/>
              </w:rPr>
            </w:pPr>
            <w:r w:rsidRPr="0074777B">
              <w:rPr>
                <w:bCs/>
              </w:rPr>
              <w:t>1</w:t>
            </w:r>
          </w:p>
        </w:tc>
        <w:tc>
          <w:tcPr>
            <w:tcW w:w="986" w:type="pct"/>
            <w:shd w:val="clear" w:color="auto" w:fill="auto"/>
            <w:vAlign w:val="center"/>
          </w:tcPr>
          <w:p w14:paraId="4BC8B353" w14:textId="77777777" w:rsidR="00526D3A" w:rsidRPr="003B4B30" w:rsidRDefault="00526D3A" w:rsidP="008958CB">
            <w:pPr>
              <w:jc w:val="center"/>
              <w:rPr>
                <w:b/>
                <w:bCs/>
                <w:lang w:val="vi-VN"/>
              </w:rPr>
            </w:pPr>
            <w:r w:rsidRPr="003B4B30">
              <w:rPr>
                <w:b/>
                <w:bCs/>
                <w:lang w:val="vi-VN"/>
              </w:rPr>
              <w:t>1</w:t>
            </w:r>
          </w:p>
        </w:tc>
      </w:tr>
      <w:tr w:rsidR="003B4B30" w:rsidRPr="003B4B30" w14:paraId="512FE82A" w14:textId="77777777" w:rsidTr="008958CB">
        <w:tc>
          <w:tcPr>
            <w:tcW w:w="860" w:type="pct"/>
            <w:shd w:val="clear" w:color="auto" w:fill="auto"/>
            <w:vAlign w:val="center"/>
          </w:tcPr>
          <w:p w14:paraId="7046F72C" w14:textId="77777777" w:rsidR="00526D3A" w:rsidRPr="003B4B30" w:rsidRDefault="00526D3A" w:rsidP="008958CB">
            <w:pPr>
              <w:jc w:val="center"/>
              <w:rPr>
                <w:lang w:val="vi-VN"/>
              </w:rPr>
            </w:pPr>
            <w:r w:rsidRPr="003B4B30">
              <w:rPr>
                <w:lang w:val="vi-VN"/>
              </w:rPr>
              <w:t>b.</w:t>
            </w:r>
          </w:p>
        </w:tc>
        <w:tc>
          <w:tcPr>
            <w:tcW w:w="430" w:type="pct"/>
            <w:vMerge/>
            <w:shd w:val="clear" w:color="auto" w:fill="auto"/>
            <w:vAlign w:val="center"/>
          </w:tcPr>
          <w:p w14:paraId="6D8549BE" w14:textId="77777777" w:rsidR="00526D3A" w:rsidRPr="003B4B30" w:rsidRDefault="00526D3A" w:rsidP="008958CB">
            <w:pPr>
              <w:jc w:val="center"/>
              <w:rPr>
                <w:lang w:val="vi-VN"/>
              </w:rPr>
            </w:pPr>
          </w:p>
        </w:tc>
        <w:tc>
          <w:tcPr>
            <w:tcW w:w="573" w:type="pct"/>
            <w:shd w:val="clear" w:color="auto" w:fill="auto"/>
            <w:vAlign w:val="center"/>
          </w:tcPr>
          <w:p w14:paraId="2D6AFA7B" w14:textId="77777777" w:rsidR="00526D3A" w:rsidRPr="003B4B30" w:rsidRDefault="00526D3A" w:rsidP="008958CB">
            <w:pPr>
              <w:jc w:val="center"/>
              <w:rPr>
                <w:lang w:val="vi-VN"/>
              </w:rPr>
            </w:pPr>
            <w:r w:rsidRPr="003B4B30">
              <w:rPr>
                <w:lang w:val="vi-VN"/>
              </w:rPr>
              <w:t>1</w:t>
            </w:r>
          </w:p>
        </w:tc>
        <w:tc>
          <w:tcPr>
            <w:tcW w:w="430" w:type="pct"/>
          </w:tcPr>
          <w:p w14:paraId="7C180F48" w14:textId="77777777" w:rsidR="00526D3A" w:rsidRPr="003B4B30" w:rsidRDefault="00526D3A" w:rsidP="008958CB">
            <w:pPr>
              <w:jc w:val="center"/>
            </w:pPr>
          </w:p>
        </w:tc>
        <w:tc>
          <w:tcPr>
            <w:tcW w:w="430" w:type="pct"/>
            <w:shd w:val="clear" w:color="auto" w:fill="auto"/>
            <w:vAlign w:val="center"/>
          </w:tcPr>
          <w:p w14:paraId="420F2BC0" w14:textId="77777777" w:rsidR="00526D3A" w:rsidRPr="003B4B30" w:rsidRDefault="00526D3A" w:rsidP="008958CB">
            <w:pPr>
              <w:jc w:val="center"/>
            </w:pPr>
          </w:p>
        </w:tc>
        <w:tc>
          <w:tcPr>
            <w:tcW w:w="430" w:type="pct"/>
            <w:shd w:val="clear" w:color="auto" w:fill="auto"/>
            <w:vAlign w:val="center"/>
          </w:tcPr>
          <w:p w14:paraId="5B0E427C" w14:textId="77777777" w:rsidR="00526D3A" w:rsidRPr="003B4B30" w:rsidRDefault="00526D3A" w:rsidP="008958CB">
            <w:pPr>
              <w:jc w:val="center"/>
            </w:pPr>
          </w:p>
        </w:tc>
        <w:tc>
          <w:tcPr>
            <w:tcW w:w="429" w:type="pct"/>
            <w:shd w:val="clear" w:color="auto" w:fill="auto"/>
            <w:vAlign w:val="center"/>
          </w:tcPr>
          <w:p w14:paraId="4D1971CD" w14:textId="785296B9" w:rsidR="00526D3A" w:rsidRPr="003B4B30" w:rsidRDefault="00526D3A" w:rsidP="008958CB">
            <w:pPr>
              <w:jc w:val="center"/>
              <w:rPr>
                <w:lang w:val="vi-VN"/>
              </w:rPr>
            </w:pPr>
          </w:p>
        </w:tc>
        <w:tc>
          <w:tcPr>
            <w:tcW w:w="431" w:type="pct"/>
            <w:vAlign w:val="center"/>
          </w:tcPr>
          <w:p w14:paraId="642FAEBF" w14:textId="418B0026" w:rsidR="00526D3A" w:rsidRPr="0074777B" w:rsidRDefault="00526D3A" w:rsidP="008958CB">
            <w:pPr>
              <w:jc w:val="center"/>
              <w:rPr>
                <w:bCs/>
                <w:lang w:val="vi-VN"/>
              </w:rPr>
            </w:pPr>
            <w:r w:rsidRPr="0074777B">
              <w:t>1</w:t>
            </w:r>
          </w:p>
        </w:tc>
        <w:tc>
          <w:tcPr>
            <w:tcW w:w="986" w:type="pct"/>
            <w:shd w:val="clear" w:color="auto" w:fill="auto"/>
            <w:vAlign w:val="center"/>
          </w:tcPr>
          <w:p w14:paraId="144FB719" w14:textId="77777777" w:rsidR="00526D3A" w:rsidRPr="003B4B30" w:rsidRDefault="00526D3A" w:rsidP="008958CB">
            <w:pPr>
              <w:jc w:val="center"/>
              <w:rPr>
                <w:b/>
                <w:bCs/>
                <w:lang w:val="vi-VN"/>
              </w:rPr>
            </w:pPr>
            <w:r w:rsidRPr="003B4B30">
              <w:rPr>
                <w:b/>
                <w:bCs/>
                <w:lang w:val="vi-VN"/>
              </w:rPr>
              <w:t>1</w:t>
            </w:r>
          </w:p>
        </w:tc>
      </w:tr>
      <w:tr w:rsidR="003B4B30" w:rsidRPr="003B4B30" w14:paraId="4F659746" w14:textId="77777777" w:rsidTr="008958CB">
        <w:tc>
          <w:tcPr>
            <w:tcW w:w="860" w:type="pct"/>
            <w:shd w:val="clear" w:color="auto" w:fill="auto"/>
            <w:vAlign w:val="center"/>
          </w:tcPr>
          <w:p w14:paraId="35EA61EF" w14:textId="77777777" w:rsidR="00526D3A" w:rsidRPr="003B4B30" w:rsidRDefault="00526D3A" w:rsidP="008958CB">
            <w:pPr>
              <w:jc w:val="center"/>
              <w:rPr>
                <w:rFonts w:eastAsiaTheme="minorHAnsi"/>
                <w:b/>
                <w:bCs/>
                <w:kern w:val="2"/>
                <w14:ligatures w14:val="standardContextual"/>
              </w:rPr>
            </w:pPr>
            <w:r w:rsidRPr="003B4B30">
              <w:rPr>
                <w:rFonts w:eastAsiaTheme="minorHAnsi"/>
                <w:b/>
                <w:bCs/>
                <w:kern w:val="2"/>
                <w:lang w:val="vi-VN"/>
                <w14:ligatures w14:val="standardContextual"/>
              </w:rPr>
              <w:t xml:space="preserve">Câu </w:t>
            </w:r>
            <w:r w:rsidRPr="003B4B30">
              <w:rPr>
                <w:rFonts w:eastAsiaTheme="minorHAnsi"/>
                <w:b/>
                <w:bCs/>
                <w:kern w:val="2"/>
                <w14:ligatures w14:val="standardContextual"/>
              </w:rPr>
              <w:t>2</w:t>
            </w:r>
          </w:p>
        </w:tc>
        <w:tc>
          <w:tcPr>
            <w:tcW w:w="430" w:type="pct"/>
            <w:vMerge w:val="restart"/>
            <w:shd w:val="clear" w:color="auto" w:fill="auto"/>
            <w:vAlign w:val="center"/>
          </w:tcPr>
          <w:p w14:paraId="711B08CB" w14:textId="27B64BD1" w:rsidR="00526D3A" w:rsidRPr="003B4B30" w:rsidRDefault="00526D3A" w:rsidP="008958CB">
            <w:pPr>
              <w:jc w:val="center"/>
            </w:pPr>
            <w:r w:rsidRPr="003B4B30">
              <w:t>1.2</w:t>
            </w:r>
          </w:p>
        </w:tc>
        <w:tc>
          <w:tcPr>
            <w:tcW w:w="573" w:type="pct"/>
            <w:shd w:val="clear" w:color="auto" w:fill="auto"/>
            <w:vAlign w:val="center"/>
          </w:tcPr>
          <w:p w14:paraId="352D36E1" w14:textId="77777777" w:rsidR="00526D3A" w:rsidRPr="003B4B30" w:rsidRDefault="00526D3A" w:rsidP="008958CB">
            <w:pPr>
              <w:jc w:val="center"/>
              <w:rPr>
                <w:rFonts w:eastAsiaTheme="minorHAnsi"/>
                <w:kern w:val="2"/>
                <w:lang w:val="vi-VN"/>
                <w14:ligatures w14:val="standardContextual"/>
              </w:rPr>
            </w:pPr>
            <w:r w:rsidRPr="003B4B30">
              <w:rPr>
                <w:rFonts w:eastAsiaTheme="minorHAnsi"/>
                <w:kern w:val="2"/>
                <w:lang w:val="vi-VN"/>
                <w14:ligatures w14:val="standardContextual"/>
              </w:rPr>
              <w:t>2</w:t>
            </w:r>
          </w:p>
        </w:tc>
        <w:tc>
          <w:tcPr>
            <w:tcW w:w="430" w:type="pct"/>
          </w:tcPr>
          <w:p w14:paraId="229F1534" w14:textId="77777777" w:rsidR="00526D3A" w:rsidRPr="003B4B30" w:rsidRDefault="00526D3A" w:rsidP="008958CB">
            <w:pPr>
              <w:jc w:val="center"/>
            </w:pPr>
          </w:p>
        </w:tc>
        <w:tc>
          <w:tcPr>
            <w:tcW w:w="430" w:type="pct"/>
            <w:shd w:val="clear" w:color="auto" w:fill="auto"/>
            <w:vAlign w:val="center"/>
          </w:tcPr>
          <w:p w14:paraId="4BFD3FF6" w14:textId="77777777" w:rsidR="00526D3A" w:rsidRPr="003B4B30" w:rsidRDefault="00526D3A" w:rsidP="008958CB">
            <w:pPr>
              <w:jc w:val="center"/>
            </w:pPr>
          </w:p>
        </w:tc>
        <w:tc>
          <w:tcPr>
            <w:tcW w:w="430" w:type="pct"/>
            <w:shd w:val="clear" w:color="auto" w:fill="auto"/>
            <w:vAlign w:val="center"/>
          </w:tcPr>
          <w:p w14:paraId="4D8B9290" w14:textId="77777777" w:rsidR="00526D3A" w:rsidRPr="003B4B30" w:rsidRDefault="00526D3A" w:rsidP="008958CB">
            <w:pPr>
              <w:jc w:val="center"/>
              <w:rPr>
                <w:rFonts w:eastAsiaTheme="minorHAnsi"/>
                <w:kern w:val="2"/>
                <w14:ligatures w14:val="standardContextual"/>
              </w:rPr>
            </w:pPr>
          </w:p>
        </w:tc>
        <w:tc>
          <w:tcPr>
            <w:tcW w:w="429" w:type="pct"/>
            <w:shd w:val="clear" w:color="auto" w:fill="auto"/>
            <w:vAlign w:val="center"/>
          </w:tcPr>
          <w:p w14:paraId="7E82821D" w14:textId="77777777" w:rsidR="00526D3A" w:rsidRPr="003B4B30" w:rsidRDefault="00526D3A" w:rsidP="008958CB">
            <w:pPr>
              <w:jc w:val="center"/>
              <w:rPr>
                <w:rFonts w:eastAsiaTheme="minorHAnsi"/>
                <w:kern w:val="2"/>
                <w14:ligatures w14:val="standardContextual"/>
              </w:rPr>
            </w:pPr>
          </w:p>
        </w:tc>
        <w:tc>
          <w:tcPr>
            <w:tcW w:w="431" w:type="pct"/>
            <w:vAlign w:val="center"/>
          </w:tcPr>
          <w:p w14:paraId="6FC690A3" w14:textId="77777777" w:rsidR="00526D3A" w:rsidRPr="0074777B" w:rsidRDefault="00526D3A" w:rsidP="008958CB">
            <w:pPr>
              <w:jc w:val="center"/>
              <w:rPr>
                <w:rFonts w:eastAsiaTheme="minorHAnsi"/>
                <w:bCs/>
                <w:kern w:val="2"/>
                <w:lang w:val="vi-VN"/>
                <w14:ligatures w14:val="standardContextual"/>
              </w:rPr>
            </w:pPr>
          </w:p>
        </w:tc>
        <w:tc>
          <w:tcPr>
            <w:tcW w:w="986" w:type="pct"/>
            <w:shd w:val="clear" w:color="auto" w:fill="auto"/>
            <w:vAlign w:val="center"/>
          </w:tcPr>
          <w:p w14:paraId="2FA7B208" w14:textId="77777777" w:rsidR="00526D3A" w:rsidRPr="003B4B30" w:rsidRDefault="00526D3A" w:rsidP="008958CB">
            <w:pPr>
              <w:jc w:val="center"/>
              <w:rPr>
                <w:rFonts w:eastAsiaTheme="minorHAnsi"/>
                <w:b/>
                <w:bCs/>
                <w:kern w:val="2"/>
                <w:lang w:val="vi-VN"/>
                <w14:ligatures w14:val="standardContextual"/>
              </w:rPr>
            </w:pPr>
          </w:p>
        </w:tc>
      </w:tr>
      <w:tr w:rsidR="003B4B30" w:rsidRPr="003B4B30" w14:paraId="3748D5CD" w14:textId="77777777" w:rsidTr="008958CB">
        <w:tc>
          <w:tcPr>
            <w:tcW w:w="860" w:type="pct"/>
            <w:shd w:val="clear" w:color="auto" w:fill="auto"/>
            <w:vAlign w:val="center"/>
          </w:tcPr>
          <w:p w14:paraId="07694561" w14:textId="77777777" w:rsidR="00526D3A" w:rsidRPr="003B4B30" w:rsidRDefault="00526D3A" w:rsidP="008958CB">
            <w:pPr>
              <w:jc w:val="center"/>
              <w:rPr>
                <w:rFonts w:eastAsiaTheme="minorHAnsi"/>
                <w:b/>
                <w:bCs/>
                <w:kern w:val="2"/>
                <w:lang w:val="vi-VN"/>
                <w14:ligatures w14:val="standardContextual"/>
              </w:rPr>
            </w:pPr>
            <w:r w:rsidRPr="003B4B30">
              <w:rPr>
                <w:lang w:val="vi-VN"/>
              </w:rPr>
              <w:t>a.</w:t>
            </w:r>
          </w:p>
        </w:tc>
        <w:tc>
          <w:tcPr>
            <w:tcW w:w="430" w:type="pct"/>
            <w:vMerge/>
            <w:shd w:val="clear" w:color="auto" w:fill="auto"/>
            <w:vAlign w:val="center"/>
          </w:tcPr>
          <w:p w14:paraId="6C9751C2" w14:textId="77777777" w:rsidR="00526D3A" w:rsidRPr="003B4B30" w:rsidRDefault="00526D3A" w:rsidP="008958CB">
            <w:pPr>
              <w:jc w:val="center"/>
              <w:rPr>
                <w:lang w:val="vi-VN"/>
              </w:rPr>
            </w:pPr>
          </w:p>
        </w:tc>
        <w:tc>
          <w:tcPr>
            <w:tcW w:w="573" w:type="pct"/>
            <w:shd w:val="clear" w:color="auto" w:fill="auto"/>
            <w:vAlign w:val="center"/>
          </w:tcPr>
          <w:p w14:paraId="0428702C" w14:textId="77777777" w:rsidR="00526D3A" w:rsidRPr="003B4B30" w:rsidRDefault="00526D3A" w:rsidP="008958CB">
            <w:pPr>
              <w:jc w:val="center"/>
              <w:rPr>
                <w:rFonts w:eastAsiaTheme="minorHAnsi"/>
                <w:kern w:val="2"/>
                <w:lang w:val="vi-VN"/>
                <w14:ligatures w14:val="standardContextual"/>
              </w:rPr>
            </w:pPr>
            <w:r w:rsidRPr="003B4B30">
              <w:rPr>
                <w:rFonts w:eastAsiaTheme="minorHAnsi"/>
                <w:kern w:val="2"/>
                <w:lang w:val="vi-VN"/>
                <w14:ligatures w14:val="standardContextual"/>
              </w:rPr>
              <w:t>1</w:t>
            </w:r>
          </w:p>
        </w:tc>
        <w:tc>
          <w:tcPr>
            <w:tcW w:w="430" w:type="pct"/>
          </w:tcPr>
          <w:p w14:paraId="1E6402A8" w14:textId="77777777" w:rsidR="00526D3A" w:rsidRPr="003B4B30" w:rsidRDefault="00526D3A" w:rsidP="008958CB">
            <w:pPr>
              <w:jc w:val="center"/>
            </w:pPr>
          </w:p>
        </w:tc>
        <w:tc>
          <w:tcPr>
            <w:tcW w:w="430" w:type="pct"/>
            <w:shd w:val="clear" w:color="auto" w:fill="auto"/>
            <w:vAlign w:val="center"/>
          </w:tcPr>
          <w:p w14:paraId="7DC6A31F" w14:textId="77777777" w:rsidR="00526D3A" w:rsidRPr="003B4B30" w:rsidRDefault="00526D3A" w:rsidP="008958CB">
            <w:pPr>
              <w:jc w:val="center"/>
            </w:pPr>
          </w:p>
        </w:tc>
        <w:tc>
          <w:tcPr>
            <w:tcW w:w="430" w:type="pct"/>
            <w:shd w:val="clear" w:color="auto" w:fill="auto"/>
            <w:vAlign w:val="center"/>
          </w:tcPr>
          <w:p w14:paraId="486CD007" w14:textId="77777777" w:rsidR="00526D3A" w:rsidRPr="003B4B30" w:rsidRDefault="00526D3A" w:rsidP="008958CB">
            <w:pPr>
              <w:jc w:val="center"/>
              <w:rPr>
                <w:rFonts w:eastAsiaTheme="minorHAnsi"/>
                <w:kern w:val="2"/>
                <w:lang w:val="vi-VN"/>
                <w14:ligatures w14:val="standardContextual"/>
              </w:rPr>
            </w:pPr>
          </w:p>
        </w:tc>
        <w:tc>
          <w:tcPr>
            <w:tcW w:w="429" w:type="pct"/>
            <w:shd w:val="clear" w:color="auto" w:fill="auto"/>
            <w:vAlign w:val="center"/>
          </w:tcPr>
          <w:p w14:paraId="11756873" w14:textId="0CE82396" w:rsidR="00526D3A" w:rsidRPr="003B4B30" w:rsidRDefault="00526D3A" w:rsidP="008958CB">
            <w:pPr>
              <w:jc w:val="center"/>
              <w:rPr>
                <w:rFonts w:eastAsiaTheme="minorHAnsi"/>
                <w:kern w:val="2"/>
                <w14:ligatures w14:val="standardContextual"/>
              </w:rPr>
            </w:pPr>
          </w:p>
        </w:tc>
        <w:tc>
          <w:tcPr>
            <w:tcW w:w="431" w:type="pct"/>
            <w:vAlign w:val="center"/>
          </w:tcPr>
          <w:p w14:paraId="6034B754" w14:textId="40A9F3A7" w:rsidR="00526D3A" w:rsidRPr="0074777B" w:rsidRDefault="008D6D33" w:rsidP="008958CB">
            <w:pPr>
              <w:jc w:val="center"/>
              <w:rPr>
                <w:bCs/>
              </w:rPr>
            </w:pPr>
            <w:r w:rsidRPr="0074777B">
              <w:rPr>
                <w:bCs/>
              </w:rPr>
              <w:t>1</w:t>
            </w:r>
          </w:p>
        </w:tc>
        <w:tc>
          <w:tcPr>
            <w:tcW w:w="986" w:type="pct"/>
            <w:shd w:val="clear" w:color="auto" w:fill="auto"/>
            <w:vAlign w:val="center"/>
          </w:tcPr>
          <w:p w14:paraId="6169EA27" w14:textId="77777777" w:rsidR="00526D3A" w:rsidRPr="003B4B30" w:rsidRDefault="00526D3A" w:rsidP="008958CB">
            <w:pPr>
              <w:jc w:val="center"/>
              <w:rPr>
                <w:rFonts w:eastAsiaTheme="minorHAnsi"/>
                <w:b/>
                <w:bCs/>
                <w:kern w:val="2"/>
                <w:lang w:val="vi-VN"/>
                <w14:ligatures w14:val="standardContextual"/>
              </w:rPr>
            </w:pPr>
            <w:r w:rsidRPr="003B4B30">
              <w:rPr>
                <w:b/>
                <w:bCs/>
                <w:lang w:val="vi-VN"/>
              </w:rPr>
              <w:t>1</w:t>
            </w:r>
          </w:p>
        </w:tc>
      </w:tr>
      <w:tr w:rsidR="003B4B30" w:rsidRPr="003B4B30" w14:paraId="7000000C" w14:textId="77777777" w:rsidTr="008958CB">
        <w:tc>
          <w:tcPr>
            <w:tcW w:w="860" w:type="pct"/>
            <w:shd w:val="clear" w:color="auto" w:fill="auto"/>
            <w:vAlign w:val="center"/>
          </w:tcPr>
          <w:p w14:paraId="003EE814" w14:textId="77777777" w:rsidR="00526D3A" w:rsidRPr="003B4B30" w:rsidRDefault="00526D3A" w:rsidP="008958CB">
            <w:pPr>
              <w:jc w:val="center"/>
              <w:rPr>
                <w:rFonts w:eastAsiaTheme="minorHAnsi"/>
                <w:b/>
                <w:bCs/>
                <w:kern w:val="2"/>
                <w:lang w:val="vi-VN"/>
                <w14:ligatures w14:val="standardContextual"/>
              </w:rPr>
            </w:pPr>
            <w:r w:rsidRPr="003B4B30">
              <w:rPr>
                <w:lang w:val="vi-VN"/>
              </w:rPr>
              <w:t>b.</w:t>
            </w:r>
          </w:p>
        </w:tc>
        <w:tc>
          <w:tcPr>
            <w:tcW w:w="430" w:type="pct"/>
            <w:vMerge/>
            <w:shd w:val="clear" w:color="auto" w:fill="auto"/>
            <w:vAlign w:val="center"/>
          </w:tcPr>
          <w:p w14:paraId="0859E923" w14:textId="77777777" w:rsidR="00526D3A" w:rsidRPr="003B4B30" w:rsidRDefault="00526D3A" w:rsidP="008958CB">
            <w:pPr>
              <w:jc w:val="center"/>
              <w:rPr>
                <w:lang w:val="vi-VN"/>
              </w:rPr>
            </w:pPr>
          </w:p>
        </w:tc>
        <w:tc>
          <w:tcPr>
            <w:tcW w:w="573" w:type="pct"/>
            <w:shd w:val="clear" w:color="auto" w:fill="auto"/>
            <w:vAlign w:val="center"/>
          </w:tcPr>
          <w:p w14:paraId="7C519B16" w14:textId="77777777" w:rsidR="00526D3A" w:rsidRPr="003B4B30" w:rsidRDefault="00526D3A" w:rsidP="008958CB">
            <w:pPr>
              <w:jc w:val="center"/>
              <w:rPr>
                <w:rFonts w:eastAsiaTheme="minorHAnsi"/>
                <w:kern w:val="2"/>
                <w:lang w:val="vi-VN"/>
                <w14:ligatures w14:val="standardContextual"/>
              </w:rPr>
            </w:pPr>
            <w:r w:rsidRPr="003B4B30">
              <w:rPr>
                <w:rFonts w:eastAsiaTheme="minorHAnsi"/>
                <w:kern w:val="2"/>
                <w:lang w:val="vi-VN"/>
                <w14:ligatures w14:val="standardContextual"/>
              </w:rPr>
              <w:t>1</w:t>
            </w:r>
          </w:p>
        </w:tc>
        <w:tc>
          <w:tcPr>
            <w:tcW w:w="430" w:type="pct"/>
          </w:tcPr>
          <w:p w14:paraId="61B78C1F" w14:textId="77777777" w:rsidR="00526D3A" w:rsidRPr="003B4B30" w:rsidRDefault="00526D3A" w:rsidP="008958CB">
            <w:pPr>
              <w:jc w:val="center"/>
            </w:pPr>
          </w:p>
        </w:tc>
        <w:tc>
          <w:tcPr>
            <w:tcW w:w="430" w:type="pct"/>
            <w:shd w:val="clear" w:color="auto" w:fill="auto"/>
            <w:vAlign w:val="center"/>
          </w:tcPr>
          <w:p w14:paraId="59877CD1" w14:textId="77777777" w:rsidR="00526D3A" w:rsidRPr="003B4B30" w:rsidRDefault="00526D3A" w:rsidP="008958CB">
            <w:pPr>
              <w:jc w:val="center"/>
            </w:pPr>
          </w:p>
        </w:tc>
        <w:tc>
          <w:tcPr>
            <w:tcW w:w="430" w:type="pct"/>
            <w:shd w:val="clear" w:color="auto" w:fill="auto"/>
            <w:vAlign w:val="center"/>
          </w:tcPr>
          <w:p w14:paraId="3DCC4BEC" w14:textId="77777777" w:rsidR="00526D3A" w:rsidRPr="003B4B30" w:rsidRDefault="00526D3A" w:rsidP="008958CB">
            <w:pPr>
              <w:jc w:val="center"/>
              <w:rPr>
                <w:rFonts w:eastAsiaTheme="minorHAnsi"/>
                <w:kern w:val="2"/>
                <w14:ligatures w14:val="standardContextual"/>
              </w:rPr>
            </w:pPr>
          </w:p>
        </w:tc>
        <w:tc>
          <w:tcPr>
            <w:tcW w:w="429" w:type="pct"/>
            <w:shd w:val="clear" w:color="auto" w:fill="auto"/>
            <w:vAlign w:val="center"/>
          </w:tcPr>
          <w:p w14:paraId="61896916" w14:textId="77777777" w:rsidR="00526D3A" w:rsidRPr="003B4B30" w:rsidRDefault="00526D3A" w:rsidP="008958CB">
            <w:pPr>
              <w:jc w:val="center"/>
              <w:rPr>
                <w:rFonts w:eastAsiaTheme="minorHAnsi"/>
                <w:kern w:val="2"/>
                <w:lang w:val="vi-VN"/>
                <w14:ligatures w14:val="standardContextual"/>
              </w:rPr>
            </w:pPr>
          </w:p>
        </w:tc>
        <w:tc>
          <w:tcPr>
            <w:tcW w:w="431" w:type="pct"/>
            <w:vAlign w:val="center"/>
          </w:tcPr>
          <w:p w14:paraId="6F914E5A" w14:textId="77777777" w:rsidR="00526D3A" w:rsidRPr="0074777B" w:rsidRDefault="00526D3A" w:rsidP="008958CB">
            <w:pPr>
              <w:jc w:val="center"/>
              <w:rPr>
                <w:bCs/>
                <w:lang w:val="vi-VN"/>
              </w:rPr>
            </w:pPr>
            <w:r w:rsidRPr="0074777B">
              <w:rPr>
                <w:rFonts w:eastAsiaTheme="minorHAnsi"/>
                <w:kern w:val="2"/>
                <w:lang w:val="vi-VN"/>
                <w14:ligatures w14:val="standardContextual"/>
              </w:rPr>
              <w:t>1</w:t>
            </w:r>
          </w:p>
        </w:tc>
        <w:tc>
          <w:tcPr>
            <w:tcW w:w="986" w:type="pct"/>
            <w:shd w:val="clear" w:color="auto" w:fill="auto"/>
            <w:vAlign w:val="center"/>
          </w:tcPr>
          <w:p w14:paraId="3477B8F9" w14:textId="77777777" w:rsidR="00526D3A" w:rsidRPr="003B4B30" w:rsidRDefault="00526D3A" w:rsidP="008958CB">
            <w:pPr>
              <w:jc w:val="center"/>
              <w:rPr>
                <w:rFonts w:eastAsiaTheme="minorHAnsi"/>
                <w:b/>
                <w:bCs/>
                <w:kern w:val="2"/>
                <w:lang w:val="vi-VN"/>
                <w14:ligatures w14:val="standardContextual"/>
              </w:rPr>
            </w:pPr>
            <w:r w:rsidRPr="003B4B30">
              <w:rPr>
                <w:b/>
                <w:bCs/>
                <w:lang w:val="vi-VN"/>
              </w:rPr>
              <w:t>1</w:t>
            </w:r>
          </w:p>
        </w:tc>
      </w:tr>
      <w:tr w:rsidR="003B4B30" w:rsidRPr="003B4B30" w14:paraId="5980ABEB" w14:textId="77777777" w:rsidTr="008958CB">
        <w:tc>
          <w:tcPr>
            <w:tcW w:w="860" w:type="pct"/>
            <w:shd w:val="clear" w:color="auto" w:fill="auto"/>
            <w:vAlign w:val="center"/>
          </w:tcPr>
          <w:p w14:paraId="4B0EB329" w14:textId="77777777" w:rsidR="00526D3A" w:rsidRPr="003B4B30" w:rsidRDefault="00526D3A" w:rsidP="008958CB">
            <w:pPr>
              <w:jc w:val="center"/>
              <w:rPr>
                <w:rFonts w:eastAsiaTheme="minorHAnsi"/>
                <w:b/>
                <w:bCs/>
                <w:kern w:val="2"/>
                <w:lang w:val="vi-VN"/>
                <w14:ligatures w14:val="standardContextual"/>
              </w:rPr>
            </w:pPr>
            <w:r w:rsidRPr="003B4B30">
              <w:rPr>
                <w:rFonts w:eastAsiaTheme="minorHAnsi"/>
                <w:b/>
                <w:bCs/>
                <w:kern w:val="2"/>
                <w:lang w:val="vi-VN"/>
                <w14:ligatures w14:val="standardContextual"/>
              </w:rPr>
              <w:t>Câu 3</w:t>
            </w:r>
          </w:p>
        </w:tc>
        <w:tc>
          <w:tcPr>
            <w:tcW w:w="430" w:type="pct"/>
            <w:vMerge w:val="restart"/>
            <w:shd w:val="clear" w:color="auto" w:fill="auto"/>
            <w:vAlign w:val="center"/>
          </w:tcPr>
          <w:p w14:paraId="0DFC0DD4" w14:textId="3FAAA34D" w:rsidR="00526D3A" w:rsidRPr="003B4B30" w:rsidRDefault="00526D3A" w:rsidP="008958CB">
            <w:pPr>
              <w:jc w:val="center"/>
            </w:pPr>
            <w:r w:rsidRPr="003B4B30">
              <w:rPr>
                <w:lang w:val="vi-VN"/>
              </w:rPr>
              <w:t>1.</w:t>
            </w:r>
            <w:r w:rsidRPr="003B4B30">
              <w:t>3</w:t>
            </w:r>
          </w:p>
        </w:tc>
        <w:tc>
          <w:tcPr>
            <w:tcW w:w="573" w:type="pct"/>
            <w:shd w:val="clear" w:color="auto" w:fill="auto"/>
            <w:vAlign w:val="center"/>
          </w:tcPr>
          <w:p w14:paraId="19AB4101" w14:textId="77777777" w:rsidR="00526D3A" w:rsidRPr="003B4B30" w:rsidRDefault="00526D3A" w:rsidP="008958CB">
            <w:pPr>
              <w:jc w:val="center"/>
              <w:rPr>
                <w:rFonts w:eastAsiaTheme="minorHAnsi"/>
                <w:kern w:val="2"/>
                <w:lang w:val="vi-VN"/>
                <w14:ligatures w14:val="standardContextual"/>
              </w:rPr>
            </w:pPr>
            <w:r w:rsidRPr="003B4B30">
              <w:rPr>
                <w:rFonts w:eastAsiaTheme="minorHAnsi"/>
                <w:kern w:val="2"/>
                <w:lang w:val="vi-VN"/>
                <w14:ligatures w14:val="standardContextual"/>
              </w:rPr>
              <w:t>2</w:t>
            </w:r>
          </w:p>
        </w:tc>
        <w:tc>
          <w:tcPr>
            <w:tcW w:w="430" w:type="pct"/>
          </w:tcPr>
          <w:p w14:paraId="59E985AC" w14:textId="77777777" w:rsidR="00526D3A" w:rsidRPr="003B4B30" w:rsidRDefault="00526D3A" w:rsidP="008958CB">
            <w:pPr>
              <w:jc w:val="center"/>
            </w:pPr>
          </w:p>
        </w:tc>
        <w:tc>
          <w:tcPr>
            <w:tcW w:w="430" w:type="pct"/>
            <w:shd w:val="clear" w:color="auto" w:fill="auto"/>
            <w:vAlign w:val="center"/>
          </w:tcPr>
          <w:p w14:paraId="6EBA0E2B" w14:textId="77777777" w:rsidR="00526D3A" w:rsidRPr="003B4B30" w:rsidRDefault="00526D3A" w:rsidP="008958CB">
            <w:pPr>
              <w:jc w:val="center"/>
            </w:pPr>
          </w:p>
        </w:tc>
        <w:tc>
          <w:tcPr>
            <w:tcW w:w="430" w:type="pct"/>
            <w:shd w:val="clear" w:color="auto" w:fill="auto"/>
            <w:vAlign w:val="center"/>
          </w:tcPr>
          <w:p w14:paraId="72BE7D08" w14:textId="77777777" w:rsidR="00526D3A" w:rsidRPr="003B4B30" w:rsidRDefault="00526D3A" w:rsidP="008958CB">
            <w:pPr>
              <w:jc w:val="center"/>
              <w:rPr>
                <w:rFonts w:eastAsiaTheme="minorHAnsi"/>
                <w:kern w:val="2"/>
                <w14:ligatures w14:val="standardContextual"/>
              </w:rPr>
            </w:pPr>
          </w:p>
        </w:tc>
        <w:tc>
          <w:tcPr>
            <w:tcW w:w="429" w:type="pct"/>
            <w:shd w:val="clear" w:color="auto" w:fill="auto"/>
            <w:vAlign w:val="center"/>
          </w:tcPr>
          <w:p w14:paraId="10CF8E06" w14:textId="77777777" w:rsidR="00526D3A" w:rsidRPr="003B4B30" w:rsidRDefault="00526D3A" w:rsidP="008958CB">
            <w:pPr>
              <w:jc w:val="center"/>
              <w:rPr>
                <w:rFonts w:eastAsiaTheme="minorHAnsi"/>
                <w:kern w:val="2"/>
                <w14:ligatures w14:val="standardContextual"/>
              </w:rPr>
            </w:pPr>
          </w:p>
        </w:tc>
        <w:tc>
          <w:tcPr>
            <w:tcW w:w="431" w:type="pct"/>
            <w:vAlign w:val="center"/>
          </w:tcPr>
          <w:p w14:paraId="0588483C" w14:textId="77777777" w:rsidR="00526D3A" w:rsidRPr="0074777B" w:rsidRDefault="00526D3A" w:rsidP="008958CB">
            <w:pPr>
              <w:jc w:val="center"/>
              <w:rPr>
                <w:rFonts w:eastAsiaTheme="minorHAnsi"/>
                <w:bCs/>
                <w:kern w:val="2"/>
                <w:lang w:val="vi-VN"/>
                <w14:ligatures w14:val="standardContextual"/>
              </w:rPr>
            </w:pPr>
          </w:p>
        </w:tc>
        <w:tc>
          <w:tcPr>
            <w:tcW w:w="986" w:type="pct"/>
            <w:shd w:val="clear" w:color="auto" w:fill="auto"/>
            <w:vAlign w:val="center"/>
          </w:tcPr>
          <w:p w14:paraId="5847E748" w14:textId="77777777" w:rsidR="00526D3A" w:rsidRPr="003B4B30" w:rsidRDefault="00526D3A" w:rsidP="008958CB">
            <w:pPr>
              <w:jc w:val="center"/>
              <w:rPr>
                <w:rFonts w:eastAsiaTheme="minorHAnsi"/>
                <w:b/>
                <w:bCs/>
                <w:kern w:val="2"/>
                <w:lang w:val="vi-VN"/>
                <w14:ligatures w14:val="standardContextual"/>
              </w:rPr>
            </w:pPr>
          </w:p>
        </w:tc>
      </w:tr>
      <w:tr w:rsidR="003B4B30" w:rsidRPr="003B4B30" w14:paraId="65EE32CC" w14:textId="77777777" w:rsidTr="008958CB">
        <w:tc>
          <w:tcPr>
            <w:tcW w:w="860" w:type="pct"/>
            <w:shd w:val="clear" w:color="auto" w:fill="auto"/>
            <w:vAlign w:val="center"/>
          </w:tcPr>
          <w:p w14:paraId="38502C64" w14:textId="77777777" w:rsidR="00526D3A" w:rsidRPr="003B4B30" w:rsidRDefault="00526D3A" w:rsidP="008958CB">
            <w:pPr>
              <w:jc w:val="center"/>
              <w:rPr>
                <w:rFonts w:eastAsiaTheme="minorHAnsi"/>
                <w:b/>
                <w:bCs/>
                <w:kern w:val="2"/>
                <w:lang w:val="vi-VN"/>
                <w14:ligatures w14:val="standardContextual"/>
              </w:rPr>
            </w:pPr>
            <w:r w:rsidRPr="003B4B30">
              <w:rPr>
                <w:lang w:val="vi-VN"/>
              </w:rPr>
              <w:t>a.</w:t>
            </w:r>
          </w:p>
        </w:tc>
        <w:tc>
          <w:tcPr>
            <w:tcW w:w="430" w:type="pct"/>
            <w:vMerge/>
            <w:shd w:val="clear" w:color="auto" w:fill="auto"/>
            <w:vAlign w:val="center"/>
          </w:tcPr>
          <w:p w14:paraId="76C3BFE2" w14:textId="77777777" w:rsidR="00526D3A" w:rsidRPr="003B4B30" w:rsidRDefault="00526D3A" w:rsidP="008958CB">
            <w:pPr>
              <w:jc w:val="center"/>
              <w:rPr>
                <w:lang w:val="vi-VN"/>
              </w:rPr>
            </w:pPr>
          </w:p>
        </w:tc>
        <w:tc>
          <w:tcPr>
            <w:tcW w:w="573" w:type="pct"/>
            <w:shd w:val="clear" w:color="auto" w:fill="auto"/>
            <w:vAlign w:val="center"/>
          </w:tcPr>
          <w:p w14:paraId="4EA52CD9" w14:textId="77777777" w:rsidR="00526D3A" w:rsidRPr="003B4B30" w:rsidRDefault="00526D3A" w:rsidP="008958CB">
            <w:pPr>
              <w:jc w:val="center"/>
              <w:rPr>
                <w:rFonts w:eastAsiaTheme="minorHAnsi"/>
                <w:kern w:val="2"/>
                <w:lang w:val="vi-VN"/>
                <w14:ligatures w14:val="standardContextual"/>
              </w:rPr>
            </w:pPr>
            <w:r w:rsidRPr="003B4B30">
              <w:rPr>
                <w:rFonts w:eastAsiaTheme="minorHAnsi"/>
                <w:kern w:val="2"/>
                <w:lang w:val="vi-VN"/>
                <w14:ligatures w14:val="standardContextual"/>
              </w:rPr>
              <w:t>1</w:t>
            </w:r>
          </w:p>
        </w:tc>
        <w:tc>
          <w:tcPr>
            <w:tcW w:w="430" w:type="pct"/>
          </w:tcPr>
          <w:p w14:paraId="31B66251" w14:textId="77777777" w:rsidR="00526D3A" w:rsidRPr="003B4B30" w:rsidRDefault="00526D3A" w:rsidP="008958CB">
            <w:pPr>
              <w:jc w:val="center"/>
            </w:pPr>
          </w:p>
        </w:tc>
        <w:tc>
          <w:tcPr>
            <w:tcW w:w="430" w:type="pct"/>
            <w:shd w:val="clear" w:color="auto" w:fill="auto"/>
            <w:vAlign w:val="center"/>
          </w:tcPr>
          <w:p w14:paraId="3CE67CF7" w14:textId="77777777" w:rsidR="00526D3A" w:rsidRPr="003B4B30" w:rsidRDefault="00526D3A" w:rsidP="008958CB">
            <w:pPr>
              <w:jc w:val="center"/>
            </w:pPr>
          </w:p>
        </w:tc>
        <w:tc>
          <w:tcPr>
            <w:tcW w:w="430" w:type="pct"/>
            <w:shd w:val="clear" w:color="auto" w:fill="auto"/>
            <w:vAlign w:val="center"/>
          </w:tcPr>
          <w:p w14:paraId="7154EAC4" w14:textId="77777777" w:rsidR="00526D3A" w:rsidRPr="003B4B30" w:rsidRDefault="00526D3A" w:rsidP="008958CB">
            <w:pPr>
              <w:jc w:val="center"/>
              <w:rPr>
                <w:rFonts w:eastAsiaTheme="minorHAnsi"/>
                <w:kern w:val="2"/>
                <w:lang w:val="vi-VN"/>
                <w14:ligatures w14:val="standardContextual"/>
              </w:rPr>
            </w:pPr>
          </w:p>
        </w:tc>
        <w:tc>
          <w:tcPr>
            <w:tcW w:w="429" w:type="pct"/>
            <w:shd w:val="clear" w:color="auto" w:fill="auto"/>
            <w:vAlign w:val="center"/>
          </w:tcPr>
          <w:p w14:paraId="61BF55A4" w14:textId="24357E2A" w:rsidR="00526D3A" w:rsidRPr="003B4B30" w:rsidRDefault="00526D3A" w:rsidP="008958CB">
            <w:pPr>
              <w:jc w:val="center"/>
              <w:rPr>
                <w:rFonts w:eastAsiaTheme="minorHAnsi"/>
                <w:kern w:val="2"/>
                <w14:ligatures w14:val="standardContextual"/>
              </w:rPr>
            </w:pPr>
          </w:p>
        </w:tc>
        <w:tc>
          <w:tcPr>
            <w:tcW w:w="431" w:type="pct"/>
            <w:vAlign w:val="center"/>
          </w:tcPr>
          <w:p w14:paraId="044558C3" w14:textId="52F5366B" w:rsidR="00526D3A" w:rsidRPr="0074777B" w:rsidRDefault="008D6D33" w:rsidP="008958CB">
            <w:pPr>
              <w:jc w:val="center"/>
              <w:rPr>
                <w:bCs/>
              </w:rPr>
            </w:pPr>
            <w:r w:rsidRPr="0074777B">
              <w:rPr>
                <w:bCs/>
              </w:rPr>
              <w:t>1</w:t>
            </w:r>
          </w:p>
        </w:tc>
        <w:tc>
          <w:tcPr>
            <w:tcW w:w="986" w:type="pct"/>
            <w:shd w:val="clear" w:color="auto" w:fill="auto"/>
            <w:vAlign w:val="center"/>
          </w:tcPr>
          <w:p w14:paraId="736ADEB1" w14:textId="77777777" w:rsidR="00526D3A" w:rsidRPr="003B4B30" w:rsidRDefault="00526D3A" w:rsidP="008958CB">
            <w:pPr>
              <w:jc w:val="center"/>
              <w:rPr>
                <w:rFonts w:eastAsiaTheme="minorHAnsi"/>
                <w:b/>
                <w:bCs/>
                <w:kern w:val="2"/>
                <w:lang w:val="vi-VN"/>
                <w14:ligatures w14:val="standardContextual"/>
              </w:rPr>
            </w:pPr>
            <w:r w:rsidRPr="003B4B30">
              <w:rPr>
                <w:b/>
                <w:bCs/>
                <w:lang w:val="vi-VN"/>
              </w:rPr>
              <w:t>1</w:t>
            </w:r>
          </w:p>
        </w:tc>
      </w:tr>
      <w:tr w:rsidR="003B4B30" w:rsidRPr="003B4B30" w14:paraId="63DEFFBC" w14:textId="77777777" w:rsidTr="008958CB">
        <w:tc>
          <w:tcPr>
            <w:tcW w:w="860" w:type="pct"/>
            <w:shd w:val="clear" w:color="auto" w:fill="auto"/>
            <w:vAlign w:val="center"/>
          </w:tcPr>
          <w:p w14:paraId="7E1F97BE" w14:textId="77777777" w:rsidR="00526D3A" w:rsidRPr="003B4B30" w:rsidRDefault="00526D3A" w:rsidP="008958CB">
            <w:pPr>
              <w:jc w:val="center"/>
              <w:rPr>
                <w:rFonts w:eastAsiaTheme="minorHAnsi"/>
                <w:b/>
                <w:bCs/>
                <w:kern w:val="2"/>
                <w:lang w:val="vi-VN"/>
                <w14:ligatures w14:val="standardContextual"/>
              </w:rPr>
            </w:pPr>
            <w:r w:rsidRPr="003B4B30">
              <w:rPr>
                <w:lang w:val="vi-VN"/>
              </w:rPr>
              <w:t>b.</w:t>
            </w:r>
          </w:p>
        </w:tc>
        <w:tc>
          <w:tcPr>
            <w:tcW w:w="430" w:type="pct"/>
            <w:vMerge/>
            <w:shd w:val="clear" w:color="auto" w:fill="auto"/>
            <w:vAlign w:val="center"/>
          </w:tcPr>
          <w:p w14:paraId="1D0D59D9" w14:textId="77777777" w:rsidR="00526D3A" w:rsidRPr="003B4B30" w:rsidRDefault="00526D3A" w:rsidP="008958CB">
            <w:pPr>
              <w:jc w:val="center"/>
              <w:rPr>
                <w:lang w:val="vi-VN"/>
              </w:rPr>
            </w:pPr>
          </w:p>
        </w:tc>
        <w:tc>
          <w:tcPr>
            <w:tcW w:w="573" w:type="pct"/>
            <w:shd w:val="clear" w:color="auto" w:fill="auto"/>
            <w:vAlign w:val="center"/>
          </w:tcPr>
          <w:p w14:paraId="243C9D0B" w14:textId="77777777" w:rsidR="00526D3A" w:rsidRPr="003B4B30" w:rsidRDefault="00526D3A" w:rsidP="008958CB">
            <w:pPr>
              <w:jc w:val="center"/>
              <w:rPr>
                <w:rFonts w:eastAsiaTheme="minorHAnsi"/>
                <w:kern w:val="2"/>
                <w:lang w:val="vi-VN"/>
                <w14:ligatures w14:val="standardContextual"/>
              </w:rPr>
            </w:pPr>
            <w:r w:rsidRPr="003B4B30">
              <w:rPr>
                <w:rFonts w:eastAsiaTheme="minorHAnsi"/>
                <w:kern w:val="2"/>
                <w:lang w:val="vi-VN"/>
                <w14:ligatures w14:val="standardContextual"/>
              </w:rPr>
              <w:t>1</w:t>
            </w:r>
          </w:p>
        </w:tc>
        <w:tc>
          <w:tcPr>
            <w:tcW w:w="430" w:type="pct"/>
          </w:tcPr>
          <w:p w14:paraId="44618636" w14:textId="77777777" w:rsidR="00526D3A" w:rsidRPr="003B4B30" w:rsidRDefault="00526D3A" w:rsidP="008958CB">
            <w:pPr>
              <w:jc w:val="center"/>
            </w:pPr>
          </w:p>
        </w:tc>
        <w:tc>
          <w:tcPr>
            <w:tcW w:w="430" w:type="pct"/>
            <w:shd w:val="clear" w:color="auto" w:fill="auto"/>
            <w:vAlign w:val="center"/>
          </w:tcPr>
          <w:p w14:paraId="6C66AFF0" w14:textId="77777777" w:rsidR="00526D3A" w:rsidRPr="003B4B30" w:rsidRDefault="00526D3A" w:rsidP="008958CB">
            <w:pPr>
              <w:jc w:val="center"/>
            </w:pPr>
          </w:p>
        </w:tc>
        <w:tc>
          <w:tcPr>
            <w:tcW w:w="430" w:type="pct"/>
            <w:shd w:val="clear" w:color="auto" w:fill="auto"/>
            <w:vAlign w:val="center"/>
          </w:tcPr>
          <w:p w14:paraId="3A7880BA" w14:textId="77777777" w:rsidR="00526D3A" w:rsidRPr="003B4B30" w:rsidRDefault="00526D3A" w:rsidP="008958CB">
            <w:pPr>
              <w:jc w:val="center"/>
              <w:rPr>
                <w:rFonts w:eastAsiaTheme="minorHAnsi"/>
                <w:kern w:val="2"/>
                <w14:ligatures w14:val="standardContextual"/>
              </w:rPr>
            </w:pPr>
          </w:p>
        </w:tc>
        <w:tc>
          <w:tcPr>
            <w:tcW w:w="429" w:type="pct"/>
            <w:shd w:val="clear" w:color="auto" w:fill="auto"/>
            <w:vAlign w:val="center"/>
          </w:tcPr>
          <w:p w14:paraId="3BEF20AF" w14:textId="77777777" w:rsidR="00526D3A" w:rsidRPr="003B4B30" w:rsidRDefault="00526D3A" w:rsidP="008958CB">
            <w:pPr>
              <w:jc w:val="center"/>
              <w:rPr>
                <w:rFonts w:eastAsiaTheme="minorHAnsi"/>
                <w:kern w:val="2"/>
                <w:lang w:val="vi-VN"/>
                <w14:ligatures w14:val="standardContextual"/>
              </w:rPr>
            </w:pPr>
          </w:p>
        </w:tc>
        <w:tc>
          <w:tcPr>
            <w:tcW w:w="431" w:type="pct"/>
            <w:vAlign w:val="center"/>
          </w:tcPr>
          <w:p w14:paraId="5FC5AD7E" w14:textId="77777777" w:rsidR="00526D3A" w:rsidRPr="0074777B" w:rsidRDefault="00526D3A" w:rsidP="008958CB">
            <w:pPr>
              <w:jc w:val="center"/>
              <w:rPr>
                <w:bCs/>
                <w:lang w:val="vi-VN"/>
              </w:rPr>
            </w:pPr>
            <w:r w:rsidRPr="0074777B">
              <w:rPr>
                <w:rFonts w:eastAsiaTheme="minorHAnsi"/>
                <w:kern w:val="2"/>
                <w:lang w:val="vi-VN"/>
                <w14:ligatures w14:val="standardContextual"/>
              </w:rPr>
              <w:t>1</w:t>
            </w:r>
          </w:p>
        </w:tc>
        <w:tc>
          <w:tcPr>
            <w:tcW w:w="986" w:type="pct"/>
            <w:shd w:val="clear" w:color="auto" w:fill="auto"/>
            <w:vAlign w:val="center"/>
          </w:tcPr>
          <w:p w14:paraId="3D9DA566" w14:textId="77777777" w:rsidR="00526D3A" w:rsidRPr="003B4B30" w:rsidRDefault="00526D3A" w:rsidP="008958CB">
            <w:pPr>
              <w:jc w:val="center"/>
              <w:rPr>
                <w:rFonts w:eastAsiaTheme="minorHAnsi"/>
                <w:b/>
                <w:bCs/>
                <w:kern w:val="2"/>
                <w:lang w:val="vi-VN"/>
                <w14:ligatures w14:val="standardContextual"/>
              </w:rPr>
            </w:pPr>
            <w:r w:rsidRPr="003B4B30">
              <w:rPr>
                <w:b/>
                <w:bCs/>
                <w:lang w:val="vi-VN"/>
              </w:rPr>
              <w:t>1</w:t>
            </w:r>
          </w:p>
        </w:tc>
      </w:tr>
      <w:tr w:rsidR="003B4B30" w:rsidRPr="003B4B30" w14:paraId="65084C1C" w14:textId="77777777" w:rsidTr="008958CB">
        <w:tc>
          <w:tcPr>
            <w:tcW w:w="860" w:type="pct"/>
            <w:shd w:val="clear" w:color="auto" w:fill="auto"/>
            <w:vAlign w:val="center"/>
          </w:tcPr>
          <w:p w14:paraId="7D05CCA6" w14:textId="77777777" w:rsidR="00526D3A" w:rsidRPr="003B4B30" w:rsidRDefault="00526D3A" w:rsidP="008958CB">
            <w:pPr>
              <w:jc w:val="center"/>
              <w:rPr>
                <w:rFonts w:eastAsiaTheme="minorHAnsi"/>
                <w:b/>
                <w:bCs/>
                <w:kern w:val="2"/>
                <w:lang w:val="vi-VN"/>
                <w14:ligatures w14:val="standardContextual"/>
              </w:rPr>
            </w:pPr>
            <w:r w:rsidRPr="003B4B30">
              <w:rPr>
                <w:rFonts w:eastAsiaTheme="minorHAnsi"/>
                <w:b/>
                <w:bCs/>
                <w:kern w:val="2"/>
                <w:lang w:val="vi-VN"/>
                <w14:ligatures w14:val="standardContextual"/>
              </w:rPr>
              <w:t>Câu 4</w:t>
            </w:r>
          </w:p>
        </w:tc>
        <w:tc>
          <w:tcPr>
            <w:tcW w:w="430" w:type="pct"/>
            <w:vMerge w:val="restart"/>
            <w:shd w:val="clear" w:color="auto" w:fill="auto"/>
            <w:vAlign w:val="center"/>
          </w:tcPr>
          <w:p w14:paraId="6288F816" w14:textId="23EBA7AE" w:rsidR="00526D3A" w:rsidRPr="003B4B30" w:rsidRDefault="00526D3A" w:rsidP="008958CB">
            <w:pPr>
              <w:jc w:val="center"/>
            </w:pPr>
            <w:r w:rsidRPr="003B4B30">
              <w:rPr>
                <w:lang w:val="vi-VN"/>
              </w:rPr>
              <w:t>1.</w:t>
            </w:r>
            <w:r w:rsidRPr="003B4B30">
              <w:t>3</w:t>
            </w:r>
          </w:p>
        </w:tc>
        <w:tc>
          <w:tcPr>
            <w:tcW w:w="573" w:type="pct"/>
            <w:shd w:val="clear" w:color="auto" w:fill="auto"/>
            <w:vAlign w:val="center"/>
          </w:tcPr>
          <w:p w14:paraId="3BA24087" w14:textId="77777777" w:rsidR="00526D3A" w:rsidRPr="003B4B30" w:rsidRDefault="00526D3A" w:rsidP="008958CB">
            <w:pPr>
              <w:jc w:val="center"/>
              <w:rPr>
                <w:rFonts w:eastAsiaTheme="minorHAnsi"/>
                <w:kern w:val="2"/>
                <w:lang w:val="vi-VN"/>
                <w14:ligatures w14:val="standardContextual"/>
              </w:rPr>
            </w:pPr>
            <w:r w:rsidRPr="003B4B30">
              <w:rPr>
                <w:rFonts w:eastAsiaTheme="minorHAnsi"/>
                <w:kern w:val="2"/>
                <w:lang w:val="vi-VN"/>
                <w14:ligatures w14:val="standardContextual"/>
              </w:rPr>
              <w:t>2</w:t>
            </w:r>
          </w:p>
        </w:tc>
        <w:tc>
          <w:tcPr>
            <w:tcW w:w="430" w:type="pct"/>
          </w:tcPr>
          <w:p w14:paraId="5A926165" w14:textId="77777777" w:rsidR="00526D3A" w:rsidRPr="003B4B30" w:rsidRDefault="00526D3A" w:rsidP="008958CB">
            <w:pPr>
              <w:jc w:val="center"/>
            </w:pPr>
          </w:p>
        </w:tc>
        <w:tc>
          <w:tcPr>
            <w:tcW w:w="430" w:type="pct"/>
            <w:shd w:val="clear" w:color="auto" w:fill="auto"/>
            <w:vAlign w:val="center"/>
          </w:tcPr>
          <w:p w14:paraId="3CAF3E2D" w14:textId="77777777" w:rsidR="00526D3A" w:rsidRPr="003B4B30" w:rsidRDefault="00526D3A" w:rsidP="008958CB">
            <w:pPr>
              <w:jc w:val="center"/>
            </w:pPr>
          </w:p>
        </w:tc>
        <w:tc>
          <w:tcPr>
            <w:tcW w:w="430" w:type="pct"/>
            <w:shd w:val="clear" w:color="auto" w:fill="auto"/>
            <w:vAlign w:val="center"/>
          </w:tcPr>
          <w:p w14:paraId="29F12010" w14:textId="77777777" w:rsidR="00526D3A" w:rsidRPr="003B4B30" w:rsidRDefault="00526D3A" w:rsidP="008958CB">
            <w:pPr>
              <w:jc w:val="center"/>
              <w:rPr>
                <w:rFonts w:eastAsiaTheme="minorHAnsi"/>
                <w:kern w:val="2"/>
                <w14:ligatures w14:val="standardContextual"/>
              </w:rPr>
            </w:pPr>
          </w:p>
        </w:tc>
        <w:tc>
          <w:tcPr>
            <w:tcW w:w="429" w:type="pct"/>
            <w:shd w:val="clear" w:color="auto" w:fill="auto"/>
            <w:vAlign w:val="center"/>
          </w:tcPr>
          <w:p w14:paraId="2267C5E1" w14:textId="77777777" w:rsidR="00526D3A" w:rsidRPr="003B4B30" w:rsidRDefault="00526D3A" w:rsidP="008958CB">
            <w:pPr>
              <w:jc w:val="center"/>
              <w:rPr>
                <w:rFonts w:eastAsiaTheme="minorHAnsi"/>
                <w:kern w:val="2"/>
                <w14:ligatures w14:val="standardContextual"/>
              </w:rPr>
            </w:pPr>
          </w:p>
        </w:tc>
        <w:tc>
          <w:tcPr>
            <w:tcW w:w="431" w:type="pct"/>
            <w:vAlign w:val="center"/>
          </w:tcPr>
          <w:p w14:paraId="021F07D5" w14:textId="77777777" w:rsidR="00526D3A" w:rsidRPr="0074777B" w:rsidRDefault="00526D3A" w:rsidP="008958CB">
            <w:pPr>
              <w:jc w:val="center"/>
              <w:rPr>
                <w:rFonts w:eastAsiaTheme="minorHAnsi"/>
                <w:bCs/>
                <w:kern w:val="2"/>
                <w:lang w:val="vi-VN"/>
                <w14:ligatures w14:val="standardContextual"/>
              </w:rPr>
            </w:pPr>
          </w:p>
        </w:tc>
        <w:tc>
          <w:tcPr>
            <w:tcW w:w="986" w:type="pct"/>
            <w:shd w:val="clear" w:color="auto" w:fill="auto"/>
            <w:vAlign w:val="center"/>
          </w:tcPr>
          <w:p w14:paraId="7B7C279A" w14:textId="77777777" w:rsidR="00526D3A" w:rsidRPr="003B4B30" w:rsidRDefault="00526D3A" w:rsidP="008958CB">
            <w:pPr>
              <w:jc w:val="center"/>
              <w:rPr>
                <w:rFonts w:eastAsiaTheme="minorHAnsi"/>
                <w:b/>
                <w:bCs/>
                <w:kern w:val="2"/>
                <w:lang w:val="vi-VN"/>
                <w14:ligatures w14:val="standardContextual"/>
              </w:rPr>
            </w:pPr>
          </w:p>
        </w:tc>
      </w:tr>
      <w:tr w:rsidR="003B4B30" w:rsidRPr="003B4B30" w14:paraId="23F3D2F6" w14:textId="77777777" w:rsidTr="008958CB">
        <w:tc>
          <w:tcPr>
            <w:tcW w:w="860" w:type="pct"/>
            <w:shd w:val="clear" w:color="auto" w:fill="auto"/>
            <w:vAlign w:val="center"/>
          </w:tcPr>
          <w:p w14:paraId="0A5CC709" w14:textId="77777777" w:rsidR="00526D3A" w:rsidRPr="003B4B30" w:rsidRDefault="00526D3A" w:rsidP="008958CB">
            <w:pPr>
              <w:jc w:val="center"/>
              <w:rPr>
                <w:rFonts w:eastAsiaTheme="minorHAnsi"/>
                <w:b/>
                <w:bCs/>
                <w:kern w:val="2"/>
                <w:lang w:val="vi-VN"/>
                <w14:ligatures w14:val="standardContextual"/>
              </w:rPr>
            </w:pPr>
            <w:r w:rsidRPr="003B4B30">
              <w:rPr>
                <w:lang w:val="vi-VN"/>
              </w:rPr>
              <w:t>a.</w:t>
            </w:r>
          </w:p>
        </w:tc>
        <w:tc>
          <w:tcPr>
            <w:tcW w:w="430" w:type="pct"/>
            <w:vMerge/>
            <w:shd w:val="clear" w:color="auto" w:fill="auto"/>
            <w:vAlign w:val="center"/>
          </w:tcPr>
          <w:p w14:paraId="244C5739" w14:textId="77777777" w:rsidR="00526D3A" w:rsidRPr="003B4B30" w:rsidRDefault="00526D3A" w:rsidP="008958CB">
            <w:pPr>
              <w:jc w:val="center"/>
              <w:rPr>
                <w:lang w:val="vi-VN"/>
              </w:rPr>
            </w:pPr>
          </w:p>
        </w:tc>
        <w:tc>
          <w:tcPr>
            <w:tcW w:w="573" w:type="pct"/>
            <w:shd w:val="clear" w:color="auto" w:fill="auto"/>
            <w:vAlign w:val="center"/>
          </w:tcPr>
          <w:p w14:paraId="1FBAECF7" w14:textId="77777777" w:rsidR="00526D3A" w:rsidRPr="003B4B30" w:rsidRDefault="00526D3A" w:rsidP="008958CB">
            <w:pPr>
              <w:jc w:val="center"/>
              <w:rPr>
                <w:rFonts w:eastAsiaTheme="minorHAnsi"/>
                <w:kern w:val="2"/>
                <w:lang w:val="vi-VN"/>
                <w14:ligatures w14:val="standardContextual"/>
              </w:rPr>
            </w:pPr>
            <w:r w:rsidRPr="003B4B30">
              <w:rPr>
                <w:rFonts w:eastAsiaTheme="minorHAnsi"/>
                <w:kern w:val="2"/>
                <w:lang w:val="vi-VN"/>
                <w14:ligatures w14:val="standardContextual"/>
              </w:rPr>
              <w:t>1</w:t>
            </w:r>
          </w:p>
        </w:tc>
        <w:tc>
          <w:tcPr>
            <w:tcW w:w="430" w:type="pct"/>
          </w:tcPr>
          <w:p w14:paraId="61218F9A" w14:textId="77777777" w:rsidR="00526D3A" w:rsidRPr="003B4B30" w:rsidRDefault="00526D3A" w:rsidP="008958CB">
            <w:pPr>
              <w:jc w:val="center"/>
            </w:pPr>
          </w:p>
        </w:tc>
        <w:tc>
          <w:tcPr>
            <w:tcW w:w="430" w:type="pct"/>
            <w:shd w:val="clear" w:color="auto" w:fill="auto"/>
            <w:vAlign w:val="center"/>
          </w:tcPr>
          <w:p w14:paraId="5F8EF8E9" w14:textId="77777777" w:rsidR="00526D3A" w:rsidRPr="003B4B30" w:rsidRDefault="00526D3A" w:rsidP="008958CB">
            <w:pPr>
              <w:jc w:val="center"/>
            </w:pPr>
          </w:p>
        </w:tc>
        <w:tc>
          <w:tcPr>
            <w:tcW w:w="430" w:type="pct"/>
            <w:shd w:val="clear" w:color="auto" w:fill="auto"/>
            <w:vAlign w:val="center"/>
          </w:tcPr>
          <w:p w14:paraId="0AEFE70D" w14:textId="77777777" w:rsidR="00526D3A" w:rsidRPr="003B4B30" w:rsidRDefault="00526D3A" w:rsidP="008958CB">
            <w:pPr>
              <w:jc w:val="center"/>
              <w:rPr>
                <w:rFonts w:eastAsiaTheme="minorHAnsi"/>
                <w:kern w:val="2"/>
                <w:lang w:val="vi-VN"/>
                <w14:ligatures w14:val="standardContextual"/>
              </w:rPr>
            </w:pPr>
          </w:p>
        </w:tc>
        <w:tc>
          <w:tcPr>
            <w:tcW w:w="429" w:type="pct"/>
            <w:shd w:val="clear" w:color="auto" w:fill="auto"/>
            <w:vAlign w:val="center"/>
          </w:tcPr>
          <w:p w14:paraId="307FA07C" w14:textId="344CE97E" w:rsidR="00526D3A" w:rsidRPr="003B4B30" w:rsidRDefault="00526D3A" w:rsidP="008958CB">
            <w:pPr>
              <w:jc w:val="center"/>
              <w:rPr>
                <w:rFonts w:eastAsiaTheme="minorHAnsi"/>
                <w:kern w:val="2"/>
                <w14:ligatures w14:val="standardContextual"/>
              </w:rPr>
            </w:pPr>
          </w:p>
        </w:tc>
        <w:tc>
          <w:tcPr>
            <w:tcW w:w="431" w:type="pct"/>
            <w:vAlign w:val="center"/>
          </w:tcPr>
          <w:p w14:paraId="2B3C88D1" w14:textId="3335DC30" w:rsidR="00526D3A" w:rsidRPr="0074777B" w:rsidRDefault="008D6D33" w:rsidP="008958CB">
            <w:pPr>
              <w:jc w:val="center"/>
              <w:rPr>
                <w:bCs/>
              </w:rPr>
            </w:pPr>
            <w:r w:rsidRPr="0074777B">
              <w:rPr>
                <w:bCs/>
              </w:rPr>
              <w:t>1</w:t>
            </w:r>
          </w:p>
        </w:tc>
        <w:tc>
          <w:tcPr>
            <w:tcW w:w="986" w:type="pct"/>
            <w:shd w:val="clear" w:color="auto" w:fill="auto"/>
            <w:vAlign w:val="center"/>
          </w:tcPr>
          <w:p w14:paraId="4C59969D" w14:textId="77777777" w:rsidR="00526D3A" w:rsidRPr="003B4B30" w:rsidRDefault="00526D3A" w:rsidP="008958CB">
            <w:pPr>
              <w:jc w:val="center"/>
              <w:rPr>
                <w:rFonts w:eastAsiaTheme="minorHAnsi"/>
                <w:b/>
                <w:bCs/>
                <w:kern w:val="2"/>
                <w:lang w:val="vi-VN"/>
                <w14:ligatures w14:val="standardContextual"/>
              </w:rPr>
            </w:pPr>
            <w:r w:rsidRPr="003B4B30">
              <w:rPr>
                <w:b/>
                <w:bCs/>
                <w:lang w:val="vi-VN"/>
              </w:rPr>
              <w:t>1</w:t>
            </w:r>
          </w:p>
        </w:tc>
      </w:tr>
      <w:tr w:rsidR="003B4B30" w:rsidRPr="003B4B30" w14:paraId="34540CBC" w14:textId="77777777" w:rsidTr="008958CB">
        <w:tc>
          <w:tcPr>
            <w:tcW w:w="860" w:type="pct"/>
            <w:shd w:val="clear" w:color="auto" w:fill="auto"/>
            <w:vAlign w:val="center"/>
          </w:tcPr>
          <w:p w14:paraId="5BF0FD9C" w14:textId="77777777" w:rsidR="00526D3A" w:rsidRPr="003B4B30" w:rsidRDefault="00526D3A" w:rsidP="008958CB">
            <w:pPr>
              <w:jc w:val="center"/>
              <w:rPr>
                <w:rFonts w:eastAsiaTheme="minorHAnsi"/>
                <w:b/>
                <w:bCs/>
                <w:kern w:val="2"/>
                <w:lang w:val="vi-VN"/>
                <w14:ligatures w14:val="standardContextual"/>
              </w:rPr>
            </w:pPr>
            <w:r w:rsidRPr="003B4B30">
              <w:rPr>
                <w:lang w:val="vi-VN"/>
              </w:rPr>
              <w:t>b.</w:t>
            </w:r>
          </w:p>
        </w:tc>
        <w:tc>
          <w:tcPr>
            <w:tcW w:w="430" w:type="pct"/>
            <w:vMerge/>
            <w:shd w:val="clear" w:color="auto" w:fill="auto"/>
            <w:vAlign w:val="center"/>
          </w:tcPr>
          <w:p w14:paraId="473E2622" w14:textId="77777777" w:rsidR="00526D3A" w:rsidRPr="003B4B30" w:rsidRDefault="00526D3A" w:rsidP="008958CB">
            <w:pPr>
              <w:jc w:val="center"/>
              <w:rPr>
                <w:lang w:val="vi-VN"/>
              </w:rPr>
            </w:pPr>
          </w:p>
        </w:tc>
        <w:tc>
          <w:tcPr>
            <w:tcW w:w="573" w:type="pct"/>
            <w:shd w:val="clear" w:color="auto" w:fill="auto"/>
            <w:vAlign w:val="center"/>
          </w:tcPr>
          <w:p w14:paraId="3649C5BC" w14:textId="77777777" w:rsidR="00526D3A" w:rsidRPr="003B4B30" w:rsidRDefault="00526D3A" w:rsidP="008958CB">
            <w:pPr>
              <w:jc w:val="center"/>
              <w:rPr>
                <w:rFonts w:eastAsiaTheme="minorHAnsi"/>
                <w:kern w:val="2"/>
                <w:lang w:val="vi-VN"/>
                <w14:ligatures w14:val="standardContextual"/>
              </w:rPr>
            </w:pPr>
            <w:r w:rsidRPr="003B4B30">
              <w:rPr>
                <w:rFonts w:eastAsiaTheme="minorHAnsi"/>
                <w:kern w:val="2"/>
                <w:lang w:val="vi-VN"/>
                <w14:ligatures w14:val="standardContextual"/>
              </w:rPr>
              <w:t>1</w:t>
            </w:r>
          </w:p>
        </w:tc>
        <w:tc>
          <w:tcPr>
            <w:tcW w:w="430" w:type="pct"/>
          </w:tcPr>
          <w:p w14:paraId="47339FE7" w14:textId="77777777" w:rsidR="00526D3A" w:rsidRPr="003B4B30" w:rsidRDefault="00526D3A" w:rsidP="008958CB">
            <w:pPr>
              <w:jc w:val="center"/>
            </w:pPr>
          </w:p>
        </w:tc>
        <w:tc>
          <w:tcPr>
            <w:tcW w:w="430" w:type="pct"/>
            <w:shd w:val="clear" w:color="auto" w:fill="auto"/>
            <w:vAlign w:val="center"/>
          </w:tcPr>
          <w:p w14:paraId="228A3C42" w14:textId="77777777" w:rsidR="00526D3A" w:rsidRPr="003B4B30" w:rsidRDefault="00526D3A" w:rsidP="008958CB">
            <w:pPr>
              <w:jc w:val="center"/>
            </w:pPr>
          </w:p>
        </w:tc>
        <w:tc>
          <w:tcPr>
            <w:tcW w:w="430" w:type="pct"/>
            <w:shd w:val="clear" w:color="auto" w:fill="auto"/>
            <w:vAlign w:val="center"/>
          </w:tcPr>
          <w:p w14:paraId="2C367390" w14:textId="77777777" w:rsidR="00526D3A" w:rsidRPr="003B4B30" w:rsidRDefault="00526D3A" w:rsidP="008958CB">
            <w:pPr>
              <w:jc w:val="center"/>
              <w:rPr>
                <w:rFonts w:eastAsiaTheme="minorHAnsi"/>
                <w:kern w:val="2"/>
                <w14:ligatures w14:val="standardContextual"/>
              </w:rPr>
            </w:pPr>
          </w:p>
        </w:tc>
        <w:tc>
          <w:tcPr>
            <w:tcW w:w="429" w:type="pct"/>
            <w:shd w:val="clear" w:color="auto" w:fill="auto"/>
            <w:vAlign w:val="center"/>
          </w:tcPr>
          <w:p w14:paraId="3FFC2F02" w14:textId="77777777" w:rsidR="00526D3A" w:rsidRPr="003B4B30" w:rsidRDefault="00526D3A" w:rsidP="008958CB">
            <w:pPr>
              <w:jc w:val="center"/>
              <w:rPr>
                <w:rFonts w:eastAsiaTheme="minorHAnsi"/>
                <w:kern w:val="2"/>
                <w:lang w:val="vi-VN"/>
                <w14:ligatures w14:val="standardContextual"/>
              </w:rPr>
            </w:pPr>
          </w:p>
        </w:tc>
        <w:tc>
          <w:tcPr>
            <w:tcW w:w="431" w:type="pct"/>
            <w:vAlign w:val="center"/>
          </w:tcPr>
          <w:p w14:paraId="48A43572" w14:textId="77777777" w:rsidR="00526D3A" w:rsidRPr="0074777B" w:rsidRDefault="00526D3A" w:rsidP="008958CB">
            <w:pPr>
              <w:jc w:val="center"/>
              <w:rPr>
                <w:bCs/>
                <w:lang w:val="vi-VN"/>
              </w:rPr>
            </w:pPr>
            <w:r w:rsidRPr="0074777B">
              <w:rPr>
                <w:rFonts w:eastAsiaTheme="minorHAnsi"/>
                <w:kern w:val="2"/>
                <w:lang w:val="vi-VN"/>
                <w14:ligatures w14:val="standardContextual"/>
              </w:rPr>
              <w:t>1</w:t>
            </w:r>
          </w:p>
        </w:tc>
        <w:tc>
          <w:tcPr>
            <w:tcW w:w="986" w:type="pct"/>
            <w:shd w:val="clear" w:color="auto" w:fill="auto"/>
            <w:vAlign w:val="center"/>
          </w:tcPr>
          <w:p w14:paraId="5EA32876" w14:textId="77777777" w:rsidR="00526D3A" w:rsidRPr="003B4B30" w:rsidRDefault="00526D3A" w:rsidP="008958CB">
            <w:pPr>
              <w:jc w:val="center"/>
              <w:rPr>
                <w:rFonts w:eastAsiaTheme="minorHAnsi"/>
                <w:b/>
                <w:bCs/>
                <w:kern w:val="2"/>
                <w:lang w:val="vi-VN"/>
                <w14:ligatures w14:val="standardContextual"/>
              </w:rPr>
            </w:pPr>
            <w:r w:rsidRPr="003B4B30">
              <w:rPr>
                <w:b/>
                <w:bCs/>
                <w:lang w:val="vi-VN"/>
              </w:rPr>
              <w:t>1</w:t>
            </w:r>
          </w:p>
        </w:tc>
      </w:tr>
      <w:tr w:rsidR="003B4B30" w:rsidRPr="003B4B30" w14:paraId="4FD086D3" w14:textId="77777777" w:rsidTr="008958CB">
        <w:tc>
          <w:tcPr>
            <w:tcW w:w="860" w:type="pct"/>
            <w:shd w:val="clear" w:color="auto" w:fill="auto"/>
            <w:vAlign w:val="center"/>
          </w:tcPr>
          <w:p w14:paraId="17796848" w14:textId="77777777" w:rsidR="00526D3A" w:rsidRPr="003B4B30" w:rsidRDefault="00526D3A" w:rsidP="008958CB">
            <w:pPr>
              <w:jc w:val="center"/>
              <w:rPr>
                <w:rFonts w:eastAsiaTheme="minorHAnsi"/>
                <w:b/>
                <w:bCs/>
                <w:kern w:val="2"/>
                <w:lang w:val="vi-VN"/>
                <w14:ligatures w14:val="standardContextual"/>
              </w:rPr>
            </w:pPr>
            <w:r w:rsidRPr="003B4B30">
              <w:rPr>
                <w:rFonts w:eastAsiaTheme="minorHAnsi"/>
                <w:b/>
                <w:bCs/>
                <w:kern w:val="2"/>
                <w:lang w:val="vi-VN"/>
                <w14:ligatures w14:val="standardContextual"/>
              </w:rPr>
              <w:t>Câu 5</w:t>
            </w:r>
          </w:p>
        </w:tc>
        <w:tc>
          <w:tcPr>
            <w:tcW w:w="430" w:type="pct"/>
            <w:vMerge w:val="restart"/>
            <w:shd w:val="clear" w:color="auto" w:fill="auto"/>
            <w:vAlign w:val="center"/>
          </w:tcPr>
          <w:p w14:paraId="27A25FC9" w14:textId="029E8B58" w:rsidR="00526D3A" w:rsidRPr="003B4B30" w:rsidRDefault="00526D3A" w:rsidP="008958CB">
            <w:pPr>
              <w:jc w:val="center"/>
            </w:pPr>
            <w:r w:rsidRPr="003B4B30">
              <w:rPr>
                <w:lang w:val="vi-VN"/>
              </w:rPr>
              <w:t>1.</w:t>
            </w:r>
            <w:r w:rsidRPr="003B4B30">
              <w:t>4</w:t>
            </w:r>
          </w:p>
        </w:tc>
        <w:tc>
          <w:tcPr>
            <w:tcW w:w="573" w:type="pct"/>
            <w:shd w:val="clear" w:color="auto" w:fill="auto"/>
            <w:vAlign w:val="center"/>
          </w:tcPr>
          <w:p w14:paraId="1B415C64" w14:textId="77777777" w:rsidR="00526D3A" w:rsidRPr="003B4B30" w:rsidRDefault="00526D3A" w:rsidP="008958CB">
            <w:pPr>
              <w:jc w:val="center"/>
              <w:rPr>
                <w:rFonts w:eastAsiaTheme="minorHAnsi"/>
                <w:kern w:val="2"/>
                <w:lang w:val="vi-VN"/>
                <w14:ligatures w14:val="standardContextual"/>
              </w:rPr>
            </w:pPr>
            <w:r w:rsidRPr="003B4B30">
              <w:rPr>
                <w:rFonts w:eastAsiaTheme="minorHAnsi"/>
                <w:kern w:val="2"/>
                <w:lang w:val="vi-VN"/>
                <w14:ligatures w14:val="standardContextual"/>
              </w:rPr>
              <w:t>2</w:t>
            </w:r>
          </w:p>
        </w:tc>
        <w:tc>
          <w:tcPr>
            <w:tcW w:w="430" w:type="pct"/>
          </w:tcPr>
          <w:p w14:paraId="35822EE9" w14:textId="77777777" w:rsidR="00526D3A" w:rsidRPr="003B4B30" w:rsidRDefault="00526D3A" w:rsidP="008958CB">
            <w:pPr>
              <w:jc w:val="center"/>
            </w:pPr>
          </w:p>
        </w:tc>
        <w:tc>
          <w:tcPr>
            <w:tcW w:w="430" w:type="pct"/>
            <w:shd w:val="clear" w:color="auto" w:fill="auto"/>
            <w:vAlign w:val="center"/>
          </w:tcPr>
          <w:p w14:paraId="5E4E7E87" w14:textId="77777777" w:rsidR="00526D3A" w:rsidRPr="003B4B30" w:rsidRDefault="00526D3A" w:rsidP="008958CB">
            <w:pPr>
              <w:jc w:val="center"/>
            </w:pPr>
          </w:p>
        </w:tc>
        <w:tc>
          <w:tcPr>
            <w:tcW w:w="430" w:type="pct"/>
            <w:shd w:val="clear" w:color="auto" w:fill="auto"/>
            <w:vAlign w:val="center"/>
          </w:tcPr>
          <w:p w14:paraId="0458F1BD" w14:textId="77777777" w:rsidR="00526D3A" w:rsidRPr="003B4B30" w:rsidRDefault="00526D3A" w:rsidP="008958CB">
            <w:pPr>
              <w:jc w:val="center"/>
              <w:rPr>
                <w:rFonts w:eastAsiaTheme="minorHAnsi"/>
                <w:kern w:val="2"/>
                <w14:ligatures w14:val="standardContextual"/>
              </w:rPr>
            </w:pPr>
          </w:p>
        </w:tc>
        <w:tc>
          <w:tcPr>
            <w:tcW w:w="429" w:type="pct"/>
            <w:shd w:val="clear" w:color="auto" w:fill="auto"/>
            <w:vAlign w:val="center"/>
          </w:tcPr>
          <w:p w14:paraId="633E9A54" w14:textId="77777777" w:rsidR="00526D3A" w:rsidRPr="003B4B30" w:rsidRDefault="00526D3A" w:rsidP="008958CB">
            <w:pPr>
              <w:jc w:val="center"/>
              <w:rPr>
                <w:rFonts w:eastAsiaTheme="minorHAnsi"/>
                <w:kern w:val="2"/>
                <w14:ligatures w14:val="standardContextual"/>
              </w:rPr>
            </w:pPr>
          </w:p>
        </w:tc>
        <w:tc>
          <w:tcPr>
            <w:tcW w:w="431" w:type="pct"/>
            <w:vAlign w:val="center"/>
          </w:tcPr>
          <w:p w14:paraId="73B36AF8" w14:textId="77777777" w:rsidR="00526D3A" w:rsidRPr="0074777B" w:rsidRDefault="00526D3A" w:rsidP="008958CB">
            <w:pPr>
              <w:jc w:val="center"/>
              <w:rPr>
                <w:rFonts w:eastAsiaTheme="minorHAnsi"/>
                <w:bCs/>
                <w:kern w:val="2"/>
                <w:lang w:val="vi-VN"/>
                <w14:ligatures w14:val="standardContextual"/>
              </w:rPr>
            </w:pPr>
          </w:p>
        </w:tc>
        <w:tc>
          <w:tcPr>
            <w:tcW w:w="986" w:type="pct"/>
            <w:shd w:val="clear" w:color="auto" w:fill="auto"/>
            <w:vAlign w:val="center"/>
          </w:tcPr>
          <w:p w14:paraId="451B9FDC" w14:textId="77777777" w:rsidR="00526D3A" w:rsidRPr="003B4B30" w:rsidRDefault="00526D3A" w:rsidP="008958CB">
            <w:pPr>
              <w:jc w:val="center"/>
              <w:rPr>
                <w:rFonts w:eastAsiaTheme="minorHAnsi"/>
                <w:b/>
                <w:bCs/>
                <w:kern w:val="2"/>
                <w:lang w:val="vi-VN"/>
                <w14:ligatures w14:val="standardContextual"/>
              </w:rPr>
            </w:pPr>
          </w:p>
        </w:tc>
      </w:tr>
      <w:tr w:rsidR="003B4B30" w:rsidRPr="003B4B30" w14:paraId="572B0CE0" w14:textId="77777777" w:rsidTr="008958CB">
        <w:tc>
          <w:tcPr>
            <w:tcW w:w="860" w:type="pct"/>
            <w:shd w:val="clear" w:color="auto" w:fill="auto"/>
            <w:vAlign w:val="center"/>
          </w:tcPr>
          <w:p w14:paraId="0DD12692" w14:textId="77777777" w:rsidR="00526D3A" w:rsidRPr="003B4B30" w:rsidRDefault="00526D3A" w:rsidP="008958CB">
            <w:pPr>
              <w:jc w:val="center"/>
              <w:rPr>
                <w:rFonts w:eastAsiaTheme="minorHAnsi"/>
                <w:b/>
                <w:bCs/>
                <w:kern w:val="2"/>
                <w:lang w:val="vi-VN"/>
                <w14:ligatures w14:val="standardContextual"/>
              </w:rPr>
            </w:pPr>
            <w:r w:rsidRPr="003B4B30">
              <w:rPr>
                <w:lang w:val="vi-VN"/>
              </w:rPr>
              <w:t>a.</w:t>
            </w:r>
          </w:p>
        </w:tc>
        <w:tc>
          <w:tcPr>
            <w:tcW w:w="430" w:type="pct"/>
            <w:vMerge/>
            <w:shd w:val="clear" w:color="auto" w:fill="auto"/>
            <w:vAlign w:val="center"/>
          </w:tcPr>
          <w:p w14:paraId="2BC16151" w14:textId="77777777" w:rsidR="00526D3A" w:rsidRPr="003B4B30" w:rsidRDefault="00526D3A" w:rsidP="008958CB">
            <w:pPr>
              <w:jc w:val="center"/>
              <w:rPr>
                <w:lang w:val="vi-VN"/>
              </w:rPr>
            </w:pPr>
          </w:p>
        </w:tc>
        <w:tc>
          <w:tcPr>
            <w:tcW w:w="573" w:type="pct"/>
            <w:shd w:val="clear" w:color="auto" w:fill="auto"/>
            <w:vAlign w:val="center"/>
          </w:tcPr>
          <w:p w14:paraId="34BF35B2" w14:textId="77777777" w:rsidR="00526D3A" w:rsidRPr="003B4B30" w:rsidRDefault="00526D3A" w:rsidP="008958CB">
            <w:pPr>
              <w:jc w:val="center"/>
              <w:rPr>
                <w:rFonts w:eastAsiaTheme="minorHAnsi"/>
                <w:kern w:val="2"/>
                <w:lang w:val="vi-VN"/>
                <w14:ligatures w14:val="standardContextual"/>
              </w:rPr>
            </w:pPr>
            <w:r w:rsidRPr="003B4B30">
              <w:rPr>
                <w:rFonts w:eastAsiaTheme="minorHAnsi"/>
                <w:kern w:val="2"/>
                <w:lang w:val="vi-VN"/>
                <w14:ligatures w14:val="standardContextual"/>
              </w:rPr>
              <w:t>1</w:t>
            </w:r>
          </w:p>
        </w:tc>
        <w:tc>
          <w:tcPr>
            <w:tcW w:w="430" w:type="pct"/>
          </w:tcPr>
          <w:p w14:paraId="267BBC44" w14:textId="77777777" w:rsidR="00526D3A" w:rsidRPr="003B4B30" w:rsidRDefault="00526D3A" w:rsidP="008958CB">
            <w:pPr>
              <w:jc w:val="center"/>
            </w:pPr>
          </w:p>
        </w:tc>
        <w:tc>
          <w:tcPr>
            <w:tcW w:w="430" w:type="pct"/>
            <w:shd w:val="clear" w:color="auto" w:fill="auto"/>
            <w:vAlign w:val="center"/>
          </w:tcPr>
          <w:p w14:paraId="73F244EE" w14:textId="77777777" w:rsidR="00526D3A" w:rsidRPr="003B4B30" w:rsidRDefault="00526D3A" w:rsidP="008958CB">
            <w:pPr>
              <w:jc w:val="center"/>
            </w:pPr>
          </w:p>
        </w:tc>
        <w:tc>
          <w:tcPr>
            <w:tcW w:w="430" w:type="pct"/>
            <w:shd w:val="clear" w:color="auto" w:fill="auto"/>
            <w:vAlign w:val="center"/>
          </w:tcPr>
          <w:p w14:paraId="304B6290" w14:textId="77777777" w:rsidR="00526D3A" w:rsidRPr="003B4B30" w:rsidRDefault="00526D3A" w:rsidP="008958CB">
            <w:pPr>
              <w:jc w:val="center"/>
              <w:rPr>
                <w:rFonts w:eastAsiaTheme="minorHAnsi"/>
                <w:kern w:val="2"/>
                <w:lang w:val="vi-VN"/>
                <w14:ligatures w14:val="standardContextual"/>
              </w:rPr>
            </w:pPr>
          </w:p>
        </w:tc>
        <w:tc>
          <w:tcPr>
            <w:tcW w:w="429" w:type="pct"/>
            <w:shd w:val="clear" w:color="auto" w:fill="auto"/>
            <w:vAlign w:val="center"/>
          </w:tcPr>
          <w:p w14:paraId="5710EAC7" w14:textId="169AA242" w:rsidR="00526D3A" w:rsidRPr="003B4B30" w:rsidRDefault="005417D4" w:rsidP="008958CB">
            <w:pPr>
              <w:jc w:val="center"/>
              <w:rPr>
                <w:rFonts w:eastAsiaTheme="minorHAnsi"/>
                <w:kern w:val="2"/>
                <w14:ligatures w14:val="standardContextual"/>
              </w:rPr>
            </w:pPr>
            <w:r>
              <w:rPr>
                <w:rFonts w:eastAsiaTheme="minorHAnsi"/>
                <w:kern w:val="2"/>
                <w14:ligatures w14:val="standardContextual"/>
              </w:rPr>
              <w:t>1</w:t>
            </w:r>
          </w:p>
        </w:tc>
        <w:tc>
          <w:tcPr>
            <w:tcW w:w="431" w:type="pct"/>
            <w:vAlign w:val="center"/>
          </w:tcPr>
          <w:p w14:paraId="3F0BC489" w14:textId="59F5F428" w:rsidR="00526D3A" w:rsidRPr="0074777B" w:rsidRDefault="00526D3A" w:rsidP="008958CB">
            <w:pPr>
              <w:jc w:val="center"/>
              <w:rPr>
                <w:bCs/>
                <w:lang w:val="vi-VN"/>
              </w:rPr>
            </w:pPr>
          </w:p>
        </w:tc>
        <w:tc>
          <w:tcPr>
            <w:tcW w:w="986" w:type="pct"/>
            <w:shd w:val="clear" w:color="auto" w:fill="auto"/>
            <w:vAlign w:val="center"/>
          </w:tcPr>
          <w:p w14:paraId="417F995B" w14:textId="77777777" w:rsidR="00526D3A" w:rsidRPr="003B4B30" w:rsidRDefault="00526D3A" w:rsidP="008958CB">
            <w:pPr>
              <w:jc w:val="center"/>
              <w:rPr>
                <w:rFonts w:eastAsiaTheme="minorHAnsi"/>
                <w:b/>
                <w:bCs/>
                <w:kern w:val="2"/>
                <w:lang w:val="vi-VN"/>
                <w14:ligatures w14:val="standardContextual"/>
              </w:rPr>
            </w:pPr>
            <w:r w:rsidRPr="003B4B30">
              <w:rPr>
                <w:b/>
                <w:bCs/>
                <w:lang w:val="vi-VN"/>
              </w:rPr>
              <w:t>1</w:t>
            </w:r>
          </w:p>
        </w:tc>
      </w:tr>
      <w:tr w:rsidR="003B4B30" w:rsidRPr="003B4B30" w14:paraId="476AA8C3" w14:textId="77777777" w:rsidTr="008958CB">
        <w:tc>
          <w:tcPr>
            <w:tcW w:w="860" w:type="pct"/>
            <w:shd w:val="clear" w:color="auto" w:fill="auto"/>
            <w:vAlign w:val="center"/>
          </w:tcPr>
          <w:p w14:paraId="2999DEE5" w14:textId="77777777" w:rsidR="00526D3A" w:rsidRPr="003B4B30" w:rsidRDefault="00526D3A" w:rsidP="008958CB">
            <w:pPr>
              <w:jc w:val="center"/>
              <w:rPr>
                <w:rFonts w:eastAsiaTheme="minorHAnsi"/>
                <w:b/>
                <w:bCs/>
                <w:kern w:val="2"/>
                <w:lang w:val="vi-VN"/>
                <w14:ligatures w14:val="standardContextual"/>
              </w:rPr>
            </w:pPr>
            <w:r w:rsidRPr="003B4B30">
              <w:rPr>
                <w:lang w:val="vi-VN"/>
              </w:rPr>
              <w:t>b.</w:t>
            </w:r>
          </w:p>
        </w:tc>
        <w:tc>
          <w:tcPr>
            <w:tcW w:w="430" w:type="pct"/>
            <w:vMerge/>
            <w:shd w:val="clear" w:color="auto" w:fill="auto"/>
            <w:vAlign w:val="center"/>
          </w:tcPr>
          <w:p w14:paraId="0F08B1CA" w14:textId="77777777" w:rsidR="00526D3A" w:rsidRPr="003B4B30" w:rsidRDefault="00526D3A" w:rsidP="008958CB">
            <w:pPr>
              <w:jc w:val="center"/>
              <w:rPr>
                <w:lang w:val="vi-VN"/>
              </w:rPr>
            </w:pPr>
          </w:p>
        </w:tc>
        <w:tc>
          <w:tcPr>
            <w:tcW w:w="573" w:type="pct"/>
            <w:shd w:val="clear" w:color="auto" w:fill="auto"/>
            <w:vAlign w:val="center"/>
          </w:tcPr>
          <w:p w14:paraId="5B994781" w14:textId="77777777" w:rsidR="00526D3A" w:rsidRPr="003B4B30" w:rsidRDefault="00526D3A" w:rsidP="008958CB">
            <w:pPr>
              <w:jc w:val="center"/>
              <w:rPr>
                <w:rFonts w:eastAsiaTheme="minorHAnsi"/>
                <w:kern w:val="2"/>
                <w:lang w:val="vi-VN"/>
                <w14:ligatures w14:val="standardContextual"/>
              </w:rPr>
            </w:pPr>
            <w:r w:rsidRPr="003B4B30">
              <w:rPr>
                <w:rFonts w:eastAsiaTheme="minorHAnsi"/>
                <w:kern w:val="2"/>
                <w:lang w:val="vi-VN"/>
                <w14:ligatures w14:val="standardContextual"/>
              </w:rPr>
              <w:t>1</w:t>
            </w:r>
          </w:p>
        </w:tc>
        <w:tc>
          <w:tcPr>
            <w:tcW w:w="430" w:type="pct"/>
          </w:tcPr>
          <w:p w14:paraId="225917C0" w14:textId="77777777" w:rsidR="00526D3A" w:rsidRPr="003B4B30" w:rsidRDefault="00526D3A" w:rsidP="008958CB">
            <w:pPr>
              <w:jc w:val="center"/>
            </w:pPr>
          </w:p>
        </w:tc>
        <w:tc>
          <w:tcPr>
            <w:tcW w:w="430" w:type="pct"/>
            <w:shd w:val="clear" w:color="auto" w:fill="auto"/>
            <w:vAlign w:val="center"/>
          </w:tcPr>
          <w:p w14:paraId="4EF0EC34" w14:textId="77777777" w:rsidR="00526D3A" w:rsidRPr="003B4B30" w:rsidRDefault="00526D3A" w:rsidP="008958CB">
            <w:pPr>
              <w:jc w:val="center"/>
            </w:pPr>
          </w:p>
        </w:tc>
        <w:tc>
          <w:tcPr>
            <w:tcW w:w="430" w:type="pct"/>
            <w:shd w:val="clear" w:color="auto" w:fill="auto"/>
            <w:vAlign w:val="center"/>
          </w:tcPr>
          <w:p w14:paraId="0BA25D5D" w14:textId="77777777" w:rsidR="00526D3A" w:rsidRPr="003B4B30" w:rsidRDefault="00526D3A" w:rsidP="008958CB">
            <w:pPr>
              <w:jc w:val="center"/>
              <w:rPr>
                <w:rFonts w:eastAsiaTheme="minorHAnsi"/>
                <w:kern w:val="2"/>
                <w14:ligatures w14:val="standardContextual"/>
              </w:rPr>
            </w:pPr>
          </w:p>
        </w:tc>
        <w:tc>
          <w:tcPr>
            <w:tcW w:w="429" w:type="pct"/>
            <w:shd w:val="clear" w:color="auto" w:fill="auto"/>
            <w:vAlign w:val="center"/>
          </w:tcPr>
          <w:p w14:paraId="6EE45D6C" w14:textId="77777777" w:rsidR="00526D3A" w:rsidRPr="003B4B30" w:rsidRDefault="00526D3A" w:rsidP="008958CB">
            <w:pPr>
              <w:jc w:val="center"/>
              <w:rPr>
                <w:rFonts w:eastAsiaTheme="minorHAnsi"/>
                <w:kern w:val="2"/>
                <w:lang w:val="vi-VN"/>
                <w14:ligatures w14:val="standardContextual"/>
              </w:rPr>
            </w:pPr>
          </w:p>
        </w:tc>
        <w:tc>
          <w:tcPr>
            <w:tcW w:w="431" w:type="pct"/>
            <w:vAlign w:val="center"/>
          </w:tcPr>
          <w:p w14:paraId="49E0F19E" w14:textId="77777777" w:rsidR="00526D3A" w:rsidRPr="0074777B" w:rsidRDefault="00526D3A" w:rsidP="008958CB">
            <w:pPr>
              <w:jc w:val="center"/>
              <w:rPr>
                <w:bCs/>
                <w:lang w:val="vi-VN"/>
              </w:rPr>
            </w:pPr>
            <w:r w:rsidRPr="0074777B">
              <w:rPr>
                <w:rFonts w:eastAsiaTheme="minorHAnsi"/>
                <w:kern w:val="2"/>
                <w:lang w:val="vi-VN"/>
                <w14:ligatures w14:val="standardContextual"/>
              </w:rPr>
              <w:t>1</w:t>
            </w:r>
          </w:p>
        </w:tc>
        <w:tc>
          <w:tcPr>
            <w:tcW w:w="986" w:type="pct"/>
            <w:shd w:val="clear" w:color="auto" w:fill="auto"/>
            <w:vAlign w:val="center"/>
          </w:tcPr>
          <w:p w14:paraId="55A21E21" w14:textId="77777777" w:rsidR="00526D3A" w:rsidRPr="003B4B30" w:rsidRDefault="00526D3A" w:rsidP="008958CB">
            <w:pPr>
              <w:jc w:val="center"/>
              <w:rPr>
                <w:rFonts w:eastAsiaTheme="minorHAnsi"/>
                <w:b/>
                <w:bCs/>
                <w:kern w:val="2"/>
                <w:lang w:val="vi-VN"/>
                <w14:ligatures w14:val="standardContextual"/>
              </w:rPr>
            </w:pPr>
            <w:r w:rsidRPr="003B4B30">
              <w:rPr>
                <w:b/>
                <w:bCs/>
                <w:lang w:val="vi-VN"/>
              </w:rPr>
              <w:t>1</w:t>
            </w:r>
          </w:p>
        </w:tc>
      </w:tr>
      <w:tr w:rsidR="003B4B30" w:rsidRPr="003B4B30" w14:paraId="7713CEEF" w14:textId="77777777" w:rsidTr="008958CB">
        <w:tc>
          <w:tcPr>
            <w:tcW w:w="860" w:type="pct"/>
            <w:shd w:val="clear" w:color="auto" w:fill="auto"/>
            <w:vAlign w:val="center"/>
          </w:tcPr>
          <w:p w14:paraId="61D91356" w14:textId="77777777" w:rsidR="00526D3A" w:rsidRPr="003B4B30" w:rsidRDefault="00526D3A" w:rsidP="008958CB">
            <w:pPr>
              <w:jc w:val="center"/>
              <w:rPr>
                <w:lang w:val="vi-VN"/>
              </w:rPr>
            </w:pPr>
            <w:r w:rsidRPr="003B4B30">
              <w:rPr>
                <w:lang w:val="vi-VN"/>
              </w:rPr>
              <w:t>Tổng số câu hỏi thành phần</w:t>
            </w:r>
          </w:p>
        </w:tc>
        <w:tc>
          <w:tcPr>
            <w:tcW w:w="430" w:type="pct"/>
            <w:shd w:val="clear" w:color="auto" w:fill="auto"/>
            <w:vAlign w:val="center"/>
          </w:tcPr>
          <w:p w14:paraId="5FC7A38E" w14:textId="77777777" w:rsidR="00526D3A" w:rsidRPr="003B4B30" w:rsidRDefault="00526D3A" w:rsidP="008958CB">
            <w:pPr>
              <w:jc w:val="center"/>
              <w:rPr>
                <w:b/>
                <w:bCs/>
                <w:lang w:val="vi-VN"/>
              </w:rPr>
            </w:pPr>
          </w:p>
        </w:tc>
        <w:tc>
          <w:tcPr>
            <w:tcW w:w="573" w:type="pct"/>
            <w:shd w:val="clear" w:color="auto" w:fill="auto"/>
            <w:vAlign w:val="center"/>
          </w:tcPr>
          <w:p w14:paraId="08DA6C36" w14:textId="77777777" w:rsidR="00526D3A" w:rsidRPr="003B4B30" w:rsidRDefault="00526D3A" w:rsidP="008958CB">
            <w:pPr>
              <w:jc w:val="center"/>
              <w:rPr>
                <w:b/>
                <w:bCs/>
                <w:lang w:val="vi-VN"/>
              </w:rPr>
            </w:pPr>
            <w:r w:rsidRPr="003B4B30">
              <w:rPr>
                <w:b/>
                <w:bCs/>
                <w:lang w:val="vi-VN"/>
              </w:rPr>
              <w:t>10</w:t>
            </w:r>
          </w:p>
        </w:tc>
        <w:tc>
          <w:tcPr>
            <w:tcW w:w="430" w:type="pct"/>
            <w:vAlign w:val="center"/>
          </w:tcPr>
          <w:p w14:paraId="3E75FD21" w14:textId="77777777" w:rsidR="00526D3A" w:rsidRPr="003B4B30" w:rsidRDefault="00526D3A" w:rsidP="008958CB">
            <w:pPr>
              <w:jc w:val="center"/>
              <w:rPr>
                <w:b/>
                <w:bCs/>
                <w:lang w:val="vi-VN"/>
              </w:rPr>
            </w:pPr>
            <w:r w:rsidRPr="003B4B30">
              <w:rPr>
                <w:b/>
                <w:bCs/>
                <w:lang w:val="vi-VN"/>
              </w:rPr>
              <w:t>0</w:t>
            </w:r>
          </w:p>
        </w:tc>
        <w:tc>
          <w:tcPr>
            <w:tcW w:w="430" w:type="pct"/>
            <w:shd w:val="clear" w:color="auto" w:fill="auto"/>
            <w:vAlign w:val="center"/>
          </w:tcPr>
          <w:p w14:paraId="4F7CA697" w14:textId="77777777" w:rsidR="00526D3A" w:rsidRPr="003B4B30" w:rsidRDefault="00526D3A" w:rsidP="008958CB">
            <w:pPr>
              <w:jc w:val="center"/>
              <w:rPr>
                <w:b/>
                <w:bCs/>
                <w:lang w:val="vi-VN"/>
              </w:rPr>
            </w:pPr>
            <w:r w:rsidRPr="003B4B30">
              <w:rPr>
                <w:b/>
                <w:bCs/>
                <w:lang w:val="vi-VN"/>
              </w:rPr>
              <w:t>0</w:t>
            </w:r>
          </w:p>
        </w:tc>
        <w:tc>
          <w:tcPr>
            <w:tcW w:w="430" w:type="pct"/>
            <w:shd w:val="clear" w:color="auto" w:fill="auto"/>
            <w:vAlign w:val="center"/>
          </w:tcPr>
          <w:p w14:paraId="7C0FD342" w14:textId="77777777" w:rsidR="00526D3A" w:rsidRPr="003B4B30" w:rsidRDefault="00526D3A" w:rsidP="008958CB">
            <w:pPr>
              <w:jc w:val="center"/>
              <w:rPr>
                <w:b/>
                <w:bCs/>
              </w:rPr>
            </w:pPr>
            <w:r w:rsidRPr="003B4B30">
              <w:rPr>
                <w:b/>
                <w:bCs/>
                <w:lang w:val="vi-VN"/>
              </w:rPr>
              <w:t>0</w:t>
            </w:r>
          </w:p>
        </w:tc>
        <w:tc>
          <w:tcPr>
            <w:tcW w:w="429" w:type="pct"/>
            <w:shd w:val="clear" w:color="auto" w:fill="auto"/>
            <w:vAlign w:val="center"/>
          </w:tcPr>
          <w:p w14:paraId="0628741B" w14:textId="48A8D4AC" w:rsidR="00526D3A" w:rsidRPr="003B4B30" w:rsidRDefault="0074777B" w:rsidP="008958CB">
            <w:pPr>
              <w:jc w:val="center"/>
              <w:rPr>
                <w:b/>
                <w:bCs/>
                <w:lang w:val="vi-VN"/>
              </w:rPr>
            </w:pPr>
            <w:r>
              <w:rPr>
                <w:b/>
                <w:bCs/>
              </w:rPr>
              <w:t>1</w:t>
            </w:r>
          </w:p>
        </w:tc>
        <w:tc>
          <w:tcPr>
            <w:tcW w:w="431" w:type="pct"/>
            <w:vAlign w:val="center"/>
          </w:tcPr>
          <w:p w14:paraId="58FADD4A" w14:textId="105E5C8D" w:rsidR="00526D3A" w:rsidRPr="003B4B30" w:rsidRDefault="0074777B" w:rsidP="008958CB">
            <w:pPr>
              <w:jc w:val="center"/>
              <w:rPr>
                <w:b/>
                <w:bCs/>
                <w:lang w:val="vi-VN"/>
              </w:rPr>
            </w:pPr>
            <w:r>
              <w:rPr>
                <w:b/>
                <w:bCs/>
              </w:rPr>
              <w:t>9</w:t>
            </w:r>
          </w:p>
        </w:tc>
        <w:tc>
          <w:tcPr>
            <w:tcW w:w="986" w:type="pct"/>
            <w:shd w:val="clear" w:color="auto" w:fill="auto"/>
            <w:vAlign w:val="center"/>
          </w:tcPr>
          <w:p w14:paraId="2B08438A" w14:textId="77777777" w:rsidR="00526D3A" w:rsidRPr="003B4B30" w:rsidRDefault="00526D3A" w:rsidP="008958CB">
            <w:pPr>
              <w:jc w:val="center"/>
              <w:rPr>
                <w:b/>
                <w:bCs/>
                <w:lang w:val="vi-VN"/>
              </w:rPr>
            </w:pPr>
            <w:r w:rsidRPr="003B4B30">
              <w:rPr>
                <w:b/>
                <w:bCs/>
                <w:lang w:val="vi-VN"/>
              </w:rPr>
              <w:t>10</w:t>
            </w:r>
          </w:p>
        </w:tc>
      </w:tr>
      <w:tr w:rsidR="003B4B30" w:rsidRPr="003B4B30" w14:paraId="31A802DB" w14:textId="77777777" w:rsidTr="008958CB">
        <w:tc>
          <w:tcPr>
            <w:tcW w:w="860" w:type="pct"/>
            <w:shd w:val="clear" w:color="auto" w:fill="auto"/>
            <w:vAlign w:val="center"/>
          </w:tcPr>
          <w:p w14:paraId="4DF6A3CE" w14:textId="77777777" w:rsidR="00526D3A" w:rsidRPr="003B4B30" w:rsidRDefault="00526D3A" w:rsidP="008958CB">
            <w:pPr>
              <w:jc w:val="center"/>
              <w:rPr>
                <w:b/>
                <w:bCs/>
                <w:i/>
                <w:iCs/>
              </w:rPr>
            </w:pPr>
            <w:r w:rsidRPr="003B4B30">
              <w:rPr>
                <w:b/>
                <w:bCs/>
                <w:i/>
                <w:iCs/>
              </w:rPr>
              <w:t>Tổng số điểm</w:t>
            </w:r>
          </w:p>
        </w:tc>
        <w:tc>
          <w:tcPr>
            <w:tcW w:w="430" w:type="pct"/>
            <w:shd w:val="clear" w:color="auto" w:fill="auto"/>
            <w:vAlign w:val="center"/>
          </w:tcPr>
          <w:p w14:paraId="09F6EEC8" w14:textId="77777777" w:rsidR="00526D3A" w:rsidRPr="003B4B30" w:rsidRDefault="00526D3A" w:rsidP="008958CB">
            <w:pPr>
              <w:jc w:val="center"/>
              <w:rPr>
                <w:b/>
                <w:bCs/>
                <w:i/>
                <w:iCs/>
                <w:lang w:val="vi-VN"/>
              </w:rPr>
            </w:pPr>
          </w:p>
        </w:tc>
        <w:tc>
          <w:tcPr>
            <w:tcW w:w="573" w:type="pct"/>
            <w:shd w:val="clear" w:color="auto" w:fill="auto"/>
            <w:vAlign w:val="center"/>
          </w:tcPr>
          <w:p w14:paraId="61331312" w14:textId="77777777" w:rsidR="00526D3A" w:rsidRPr="003B4B30" w:rsidRDefault="00526D3A" w:rsidP="008958CB">
            <w:pPr>
              <w:jc w:val="center"/>
              <w:rPr>
                <w:b/>
                <w:bCs/>
                <w:i/>
                <w:iCs/>
                <w:lang w:val="vi-VN"/>
              </w:rPr>
            </w:pPr>
            <w:r w:rsidRPr="003B4B30">
              <w:rPr>
                <w:b/>
                <w:bCs/>
                <w:i/>
                <w:iCs/>
                <w:lang w:val="vi-VN"/>
              </w:rPr>
              <w:t>10</w:t>
            </w:r>
          </w:p>
        </w:tc>
        <w:tc>
          <w:tcPr>
            <w:tcW w:w="430" w:type="pct"/>
            <w:vAlign w:val="center"/>
          </w:tcPr>
          <w:p w14:paraId="7F6F7E04" w14:textId="77777777" w:rsidR="00526D3A" w:rsidRPr="003B4B30" w:rsidRDefault="00526D3A" w:rsidP="008958CB">
            <w:pPr>
              <w:jc w:val="center"/>
              <w:rPr>
                <w:b/>
                <w:bCs/>
                <w:i/>
                <w:iCs/>
                <w:lang w:val="vi-VN"/>
              </w:rPr>
            </w:pPr>
            <w:r w:rsidRPr="003B4B30">
              <w:rPr>
                <w:b/>
                <w:bCs/>
                <w:i/>
                <w:iCs/>
                <w:lang w:val="vi-VN"/>
              </w:rPr>
              <w:t>0</w:t>
            </w:r>
          </w:p>
        </w:tc>
        <w:tc>
          <w:tcPr>
            <w:tcW w:w="430" w:type="pct"/>
            <w:shd w:val="clear" w:color="auto" w:fill="auto"/>
            <w:vAlign w:val="center"/>
          </w:tcPr>
          <w:p w14:paraId="73424F8B" w14:textId="77777777" w:rsidR="00526D3A" w:rsidRPr="003B4B30" w:rsidRDefault="00526D3A" w:rsidP="008958CB">
            <w:pPr>
              <w:jc w:val="center"/>
              <w:rPr>
                <w:b/>
                <w:bCs/>
                <w:i/>
                <w:iCs/>
                <w:lang w:val="vi-VN"/>
              </w:rPr>
            </w:pPr>
            <w:r w:rsidRPr="003B4B30">
              <w:rPr>
                <w:b/>
                <w:bCs/>
                <w:i/>
                <w:iCs/>
                <w:lang w:val="vi-VN"/>
              </w:rPr>
              <w:t>0</w:t>
            </w:r>
          </w:p>
        </w:tc>
        <w:tc>
          <w:tcPr>
            <w:tcW w:w="430" w:type="pct"/>
            <w:shd w:val="clear" w:color="auto" w:fill="auto"/>
            <w:vAlign w:val="center"/>
          </w:tcPr>
          <w:p w14:paraId="51F27D82" w14:textId="77777777" w:rsidR="00526D3A" w:rsidRPr="003B4B30" w:rsidRDefault="00526D3A" w:rsidP="008958CB">
            <w:pPr>
              <w:jc w:val="center"/>
              <w:rPr>
                <w:b/>
                <w:bCs/>
                <w:i/>
                <w:iCs/>
              </w:rPr>
            </w:pPr>
            <w:r w:rsidRPr="003B4B30">
              <w:rPr>
                <w:b/>
                <w:bCs/>
                <w:i/>
                <w:iCs/>
                <w:lang w:val="vi-VN"/>
              </w:rPr>
              <w:t>0</w:t>
            </w:r>
          </w:p>
        </w:tc>
        <w:tc>
          <w:tcPr>
            <w:tcW w:w="429" w:type="pct"/>
            <w:shd w:val="clear" w:color="auto" w:fill="auto"/>
            <w:vAlign w:val="center"/>
          </w:tcPr>
          <w:p w14:paraId="5EC5C15C" w14:textId="0AB30319" w:rsidR="00526D3A" w:rsidRPr="003B4B30" w:rsidRDefault="0074777B" w:rsidP="008958CB">
            <w:pPr>
              <w:jc w:val="center"/>
              <w:rPr>
                <w:b/>
                <w:bCs/>
                <w:i/>
                <w:iCs/>
                <w:lang w:val="vi-VN"/>
              </w:rPr>
            </w:pPr>
            <w:r>
              <w:rPr>
                <w:b/>
                <w:bCs/>
                <w:i/>
                <w:iCs/>
              </w:rPr>
              <w:t>1</w:t>
            </w:r>
          </w:p>
        </w:tc>
        <w:tc>
          <w:tcPr>
            <w:tcW w:w="431" w:type="pct"/>
            <w:vAlign w:val="center"/>
          </w:tcPr>
          <w:p w14:paraId="6397DE28" w14:textId="2C6794A9" w:rsidR="00526D3A" w:rsidRPr="003B4B30" w:rsidRDefault="0074777B" w:rsidP="008958CB">
            <w:pPr>
              <w:jc w:val="center"/>
              <w:rPr>
                <w:b/>
                <w:bCs/>
                <w:lang w:val="vi-VN"/>
              </w:rPr>
            </w:pPr>
            <w:r>
              <w:rPr>
                <w:b/>
                <w:bCs/>
                <w:i/>
                <w:iCs/>
              </w:rPr>
              <w:t>9</w:t>
            </w:r>
          </w:p>
        </w:tc>
        <w:tc>
          <w:tcPr>
            <w:tcW w:w="986" w:type="pct"/>
            <w:shd w:val="clear" w:color="auto" w:fill="auto"/>
            <w:vAlign w:val="center"/>
          </w:tcPr>
          <w:p w14:paraId="54328869" w14:textId="77777777" w:rsidR="00526D3A" w:rsidRPr="003B4B30" w:rsidRDefault="00526D3A" w:rsidP="008958CB">
            <w:pPr>
              <w:jc w:val="center"/>
              <w:rPr>
                <w:b/>
                <w:bCs/>
                <w:lang w:val="vi-VN"/>
              </w:rPr>
            </w:pPr>
          </w:p>
        </w:tc>
      </w:tr>
      <w:tr w:rsidR="003B4B30" w:rsidRPr="003B4B30" w14:paraId="164A4499" w14:textId="77777777" w:rsidTr="008958CB">
        <w:tc>
          <w:tcPr>
            <w:tcW w:w="860" w:type="pct"/>
            <w:shd w:val="clear" w:color="auto" w:fill="auto"/>
            <w:vAlign w:val="center"/>
          </w:tcPr>
          <w:p w14:paraId="158255D1" w14:textId="77777777" w:rsidR="00526D3A" w:rsidRPr="003B4B30" w:rsidRDefault="00526D3A" w:rsidP="008958CB">
            <w:pPr>
              <w:jc w:val="center"/>
              <w:rPr>
                <w:rFonts w:eastAsiaTheme="minorHAnsi"/>
                <w:b/>
                <w:bCs/>
                <w:i/>
                <w:iCs/>
                <w:kern w:val="2"/>
                <w:lang w:val="vi-VN"/>
                <w14:ligatures w14:val="standardContextual"/>
              </w:rPr>
            </w:pPr>
            <w:r w:rsidRPr="003B4B30">
              <w:rPr>
                <w:rFonts w:eastAsiaTheme="minorHAnsi"/>
                <w:b/>
                <w:bCs/>
                <w:i/>
                <w:iCs/>
                <w:kern w:val="2"/>
                <w14:ligatures w14:val="standardContextual"/>
              </w:rPr>
              <w:t xml:space="preserve">Tỷ </w:t>
            </w:r>
            <w:r w:rsidRPr="003B4B30">
              <w:rPr>
                <w:rFonts w:eastAsiaTheme="minorHAnsi"/>
                <w:b/>
                <w:bCs/>
                <w:i/>
                <w:iCs/>
                <w:kern w:val="2"/>
                <w:lang w:val="vi-VN"/>
                <w14:ligatures w14:val="standardContextual"/>
              </w:rPr>
              <w:t>trọng</w:t>
            </w:r>
          </w:p>
        </w:tc>
        <w:tc>
          <w:tcPr>
            <w:tcW w:w="430" w:type="pct"/>
            <w:shd w:val="clear" w:color="auto" w:fill="auto"/>
            <w:vAlign w:val="center"/>
          </w:tcPr>
          <w:p w14:paraId="4422E6A0" w14:textId="77777777" w:rsidR="00526D3A" w:rsidRPr="003B4B30" w:rsidRDefault="00526D3A" w:rsidP="008958CB">
            <w:pPr>
              <w:jc w:val="center"/>
              <w:rPr>
                <w:b/>
                <w:bCs/>
                <w:i/>
                <w:iCs/>
                <w:lang w:val="vi-VN"/>
              </w:rPr>
            </w:pPr>
          </w:p>
        </w:tc>
        <w:tc>
          <w:tcPr>
            <w:tcW w:w="573" w:type="pct"/>
            <w:shd w:val="clear" w:color="auto" w:fill="auto"/>
            <w:vAlign w:val="center"/>
          </w:tcPr>
          <w:p w14:paraId="09F66EB5" w14:textId="77777777" w:rsidR="00526D3A" w:rsidRPr="003B4B30" w:rsidRDefault="00526D3A" w:rsidP="008958CB">
            <w:pPr>
              <w:jc w:val="center"/>
              <w:rPr>
                <w:rFonts w:eastAsiaTheme="minorHAnsi"/>
                <w:b/>
                <w:bCs/>
                <w:i/>
                <w:iCs/>
                <w:kern w:val="2"/>
                <w14:ligatures w14:val="standardContextual"/>
              </w:rPr>
            </w:pPr>
            <w:r w:rsidRPr="003B4B30">
              <w:rPr>
                <w:rFonts w:eastAsiaTheme="minorHAnsi"/>
                <w:b/>
                <w:bCs/>
                <w:i/>
                <w:iCs/>
                <w:kern w:val="2"/>
                <w:lang w:val="vi-VN"/>
                <w14:ligatures w14:val="standardContextual"/>
              </w:rPr>
              <w:t>100</w:t>
            </w:r>
            <w:r w:rsidRPr="003B4B30">
              <w:rPr>
                <w:rFonts w:eastAsiaTheme="minorHAnsi"/>
                <w:b/>
                <w:bCs/>
                <w:i/>
                <w:iCs/>
                <w:kern w:val="2"/>
                <w14:ligatures w14:val="standardContextual"/>
              </w:rPr>
              <w:t>%</w:t>
            </w:r>
          </w:p>
        </w:tc>
        <w:tc>
          <w:tcPr>
            <w:tcW w:w="430" w:type="pct"/>
            <w:vAlign w:val="center"/>
          </w:tcPr>
          <w:p w14:paraId="4E01BC6B" w14:textId="77777777" w:rsidR="00526D3A" w:rsidRPr="003B4B30" w:rsidRDefault="00526D3A" w:rsidP="008958CB">
            <w:pPr>
              <w:jc w:val="center"/>
              <w:rPr>
                <w:b/>
                <w:bCs/>
                <w:i/>
                <w:iCs/>
                <w:lang w:val="vi-VN"/>
              </w:rPr>
            </w:pPr>
            <w:r w:rsidRPr="003B4B30">
              <w:rPr>
                <w:b/>
                <w:bCs/>
                <w:i/>
                <w:iCs/>
                <w:lang w:val="vi-VN"/>
              </w:rPr>
              <w:t>0%</w:t>
            </w:r>
          </w:p>
        </w:tc>
        <w:tc>
          <w:tcPr>
            <w:tcW w:w="430" w:type="pct"/>
            <w:shd w:val="clear" w:color="auto" w:fill="auto"/>
            <w:vAlign w:val="center"/>
          </w:tcPr>
          <w:p w14:paraId="33A62439" w14:textId="77777777" w:rsidR="00526D3A" w:rsidRPr="003B4B30" w:rsidRDefault="00526D3A" w:rsidP="008958CB">
            <w:pPr>
              <w:jc w:val="center"/>
              <w:rPr>
                <w:b/>
                <w:bCs/>
                <w:i/>
                <w:iCs/>
                <w:lang w:val="vi-VN"/>
              </w:rPr>
            </w:pPr>
            <w:r w:rsidRPr="003B4B30">
              <w:rPr>
                <w:b/>
                <w:bCs/>
                <w:i/>
                <w:iCs/>
                <w:lang w:val="vi-VN"/>
              </w:rPr>
              <w:t>0%</w:t>
            </w:r>
          </w:p>
        </w:tc>
        <w:tc>
          <w:tcPr>
            <w:tcW w:w="430" w:type="pct"/>
            <w:shd w:val="clear" w:color="auto" w:fill="auto"/>
            <w:vAlign w:val="center"/>
          </w:tcPr>
          <w:p w14:paraId="07C85FE6" w14:textId="77777777" w:rsidR="00526D3A" w:rsidRPr="003B4B30" w:rsidRDefault="00526D3A" w:rsidP="008958CB">
            <w:pPr>
              <w:jc w:val="center"/>
              <w:rPr>
                <w:rFonts w:eastAsiaTheme="minorHAnsi"/>
                <w:b/>
                <w:bCs/>
                <w:i/>
                <w:iCs/>
                <w:kern w:val="2"/>
                <w14:ligatures w14:val="standardContextual"/>
              </w:rPr>
            </w:pPr>
            <w:r w:rsidRPr="003B4B30">
              <w:rPr>
                <w:b/>
                <w:bCs/>
                <w:i/>
                <w:iCs/>
                <w:lang w:val="vi-VN"/>
              </w:rPr>
              <w:t>0%</w:t>
            </w:r>
          </w:p>
        </w:tc>
        <w:tc>
          <w:tcPr>
            <w:tcW w:w="429" w:type="pct"/>
            <w:shd w:val="clear" w:color="auto" w:fill="auto"/>
            <w:vAlign w:val="center"/>
          </w:tcPr>
          <w:p w14:paraId="2D13AF15" w14:textId="274BE9FF" w:rsidR="00526D3A" w:rsidRPr="003B4B30" w:rsidRDefault="0074777B" w:rsidP="008958CB">
            <w:pPr>
              <w:jc w:val="center"/>
              <w:rPr>
                <w:rFonts w:eastAsiaTheme="minorHAnsi"/>
                <w:b/>
                <w:bCs/>
                <w:i/>
                <w:iCs/>
                <w:kern w:val="2"/>
                <w14:ligatures w14:val="standardContextual"/>
              </w:rPr>
            </w:pPr>
            <w:r>
              <w:rPr>
                <w:rFonts w:eastAsiaTheme="minorHAnsi"/>
                <w:b/>
                <w:bCs/>
                <w:i/>
                <w:iCs/>
                <w:kern w:val="2"/>
                <w14:ligatures w14:val="standardContextual"/>
              </w:rPr>
              <w:t>1</w:t>
            </w:r>
            <w:r w:rsidR="00526D3A" w:rsidRPr="003B4B30">
              <w:rPr>
                <w:rFonts w:eastAsiaTheme="minorHAnsi"/>
                <w:b/>
                <w:bCs/>
                <w:i/>
                <w:iCs/>
                <w:kern w:val="2"/>
                <w:lang w:val="vi-VN"/>
                <w14:ligatures w14:val="standardContextual"/>
              </w:rPr>
              <w:t>0</w:t>
            </w:r>
            <w:r w:rsidR="00526D3A" w:rsidRPr="003B4B30">
              <w:rPr>
                <w:rFonts w:eastAsiaTheme="minorHAnsi"/>
                <w:b/>
                <w:bCs/>
                <w:i/>
                <w:iCs/>
                <w:kern w:val="2"/>
                <w14:ligatures w14:val="standardContextual"/>
              </w:rPr>
              <w:t>%</w:t>
            </w:r>
          </w:p>
        </w:tc>
        <w:tc>
          <w:tcPr>
            <w:tcW w:w="431" w:type="pct"/>
            <w:vAlign w:val="center"/>
          </w:tcPr>
          <w:p w14:paraId="673078C4" w14:textId="603FCA40" w:rsidR="00526D3A" w:rsidRPr="003B4B30" w:rsidRDefault="0074777B" w:rsidP="008958CB">
            <w:pPr>
              <w:jc w:val="center"/>
              <w:rPr>
                <w:rFonts w:eastAsiaTheme="minorHAnsi"/>
                <w:b/>
                <w:bCs/>
                <w:i/>
                <w:iCs/>
                <w:kern w:val="2"/>
                <w:lang w:val="vi-VN"/>
                <w14:ligatures w14:val="standardContextual"/>
              </w:rPr>
            </w:pPr>
            <w:r>
              <w:rPr>
                <w:rFonts w:eastAsiaTheme="minorHAnsi"/>
                <w:b/>
                <w:bCs/>
                <w:i/>
                <w:iCs/>
                <w:kern w:val="2"/>
                <w14:ligatures w14:val="standardContextual"/>
              </w:rPr>
              <w:t>9</w:t>
            </w:r>
            <w:r w:rsidR="00526D3A" w:rsidRPr="003B4B30">
              <w:rPr>
                <w:rFonts w:eastAsiaTheme="minorHAnsi"/>
                <w:b/>
                <w:bCs/>
                <w:i/>
                <w:iCs/>
                <w:kern w:val="2"/>
                <w:lang w:val="vi-VN"/>
                <w14:ligatures w14:val="standardContextual"/>
              </w:rPr>
              <w:t>0</w:t>
            </w:r>
            <w:r w:rsidR="00526D3A" w:rsidRPr="003B4B30">
              <w:rPr>
                <w:rFonts w:eastAsiaTheme="minorHAnsi"/>
                <w:b/>
                <w:bCs/>
                <w:i/>
                <w:iCs/>
                <w:kern w:val="2"/>
                <w14:ligatures w14:val="standardContextual"/>
              </w:rPr>
              <w:t>%</w:t>
            </w:r>
          </w:p>
        </w:tc>
        <w:tc>
          <w:tcPr>
            <w:tcW w:w="986" w:type="pct"/>
            <w:shd w:val="clear" w:color="auto" w:fill="auto"/>
            <w:vAlign w:val="center"/>
          </w:tcPr>
          <w:p w14:paraId="4995E3A0" w14:textId="77777777" w:rsidR="00526D3A" w:rsidRPr="003B4B30" w:rsidRDefault="00526D3A" w:rsidP="008958CB">
            <w:pPr>
              <w:jc w:val="center"/>
              <w:rPr>
                <w:rFonts w:eastAsiaTheme="minorHAnsi"/>
                <w:b/>
                <w:bCs/>
                <w:i/>
                <w:iCs/>
                <w:kern w:val="2"/>
                <w:lang w:val="vi-VN"/>
                <w14:ligatures w14:val="standardContextual"/>
              </w:rPr>
            </w:pPr>
            <w:r w:rsidRPr="003B4B30">
              <w:rPr>
                <w:rFonts w:eastAsiaTheme="minorHAnsi"/>
                <w:b/>
                <w:bCs/>
                <w:i/>
                <w:iCs/>
                <w:kern w:val="2"/>
                <w:lang w:val="vi-VN"/>
                <w14:ligatures w14:val="standardContextual"/>
              </w:rPr>
              <w:t>100%</w:t>
            </w:r>
          </w:p>
        </w:tc>
      </w:tr>
    </w:tbl>
    <w:p w14:paraId="26519B61" w14:textId="0FB45EB6" w:rsidR="00E44A9C" w:rsidRPr="003B4B30" w:rsidRDefault="00E44A9C" w:rsidP="00E44A9C">
      <w:pPr>
        <w:rPr>
          <w:lang w:val="vi-VN"/>
        </w:rPr>
      </w:pPr>
    </w:p>
    <w:p w14:paraId="78F2EA99" w14:textId="4F65F4C2" w:rsidR="00FB17E8" w:rsidRPr="003B4B30" w:rsidRDefault="00FB17E8" w:rsidP="00821386">
      <w:pPr>
        <w:pStyle w:val="Heading2"/>
        <w:jc w:val="center"/>
      </w:pPr>
      <w:r w:rsidRPr="003B4B30">
        <w:t>Phụ lục 2. CÁC RUBRICS</w:t>
      </w:r>
    </w:p>
    <w:p w14:paraId="56BFCB4C" w14:textId="77777777" w:rsidR="00D05DF5" w:rsidRPr="003B4B30" w:rsidRDefault="00D05DF5" w:rsidP="00A36BA1">
      <w:pPr>
        <w:spacing w:before="120" w:after="40" w:line="288" w:lineRule="auto"/>
        <w:rPr>
          <w:b/>
          <w:bCs/>
          <w:lang w:eastAsia="x-none"/>
        </w:rPr>
      </w:pPr>
      <w:r w:rsidRPr="003B4B30">
        <w:rPr>
          <w:b/>
          <w:bCs/>
          <w:lang w:eastAsia="x-none"/>
        </w:rPr>
        <w:t>Rubric 1. Đánh giá điểm chuyên cần</w:t>
      </w:r>
    </w:p>
    <w:p w14:paraId="16E6F4E2" w14:textId="77777777" w:rsidR="00D05DF5" w:rsidRPr="003B4B30" w:rsidRDefault="00D05DF5" w:rsidP="00E13ED8">
      <w:pPr>
        <w:pStyle w:val="ListParagraph"/>
        <w:numPr>
          <w:ilvl w:val="0"/>
          <w:numId w:val="4"/>
        </w:numPr>
        <w:spacing w:before="60" w:after="40" w:line="288" w:lineRule="auto"/>
        <w:rPr>
          <w:lang w:eastAsia="x-none"/>
        </w:rPr>
      </w:pPr>
      <w:r w:rsidRPr="003B4B30">
        <w:rPr>
          <w:lang w:eastAsia="x-none"/>
        </w:rPr>
        <w:t>Trọng số trong điểm học phần: 10%</w:t>
      </w:r>
    </w:p>
    <w:p w14:paraId="354D4683" w14:textId="60FC8C0A" w:rsidR="00D05DF5" w:rsidRPr="003B4B30" w:rsidRDefault="00D05DF5" w:rsidP="00E13ED8">
      <w:pPr>
        <w:pStyle w:val="ListParagraph"/>
        <w:numPr>
          <w:ilvl w:val="0"/>
          <w:numId w:val="4"/>
        </w:numPr>
        <w:spacing w:before="60" w:after="40" w:line="288" w:lineRule="auto"/>
        <w:rPr>
          <w:lang w:eastAsia="x-none"/>
        </w:rPr>
      </w:pPr>
      <w:r w:rsidRPr="003B4B30">
        <w:rPr>
          <w:lang w:eastAsia="x-none"/>
        </w:rPr>
        <w:t xml:space="preserve">Đánh giá qua </w:t>
      </w:r>
      <w:r w:rsidRPr="003B4B30">
        <w:rPr>
          <w:lang w:val="vi-VN" w:eastAsia="x-none"/>
        </w:rPr>
        <w:t>9</w:t>
      </w:r>
      <w:r w:rsidR="00F2202C" w:rsidRPr="003B4B30">
        <w:rPr>
          <w:lang w:eastAsia="x-none"/>
        </w:rPr>
        <w:t xml:space="preserve"> buổi seminar</w:t>
      </w:r>
    </w:p>
    <w:tbl>
      <w:tblPr>
        <w:tblStyle w:val="TableGrid"/>
        <w:tblW w:w="5000" w:type="pct"/>
        <w:tblLook w:val="04A0" w:firstRow="1" w:lastRow="0" w:firstColumn="1" w:lastColumn="0" w:noHBand="0" w:noVBand="1"/>
      </w:tblPr>
      <w:tblGrid>
        <w:gridCol w:w="1791"/>
        <w:gridCol w:w="2149"/>
        <w:gridCol w:w="1971"/>
        <w:gridCol w:w="1873"/>
        <w:gridCol w:w="2072"/>
      </w:tblGrid>
      <w:tr w:rsidR="003B4B30" w:rsidRPr="003B4B30" w14:paraId="34E5B564" w14:textId="77777777" w:rsidTr="007B3ED6">
        <w:tc>
          <w:tcPr>
            <w:tcW w:w="909" w:type="pct"/>
            <w:vMerge w:val="restart"/>
            <w:shd w:val="clear" w:color="auto" w:fill="FBE4D5" w:themeFill="accent2" w:themeFillTint="33"/>
          </w:tcPr>
          <w:p w14:paraId="7096E335" w14:textId="77777777" w:rsidR="00D05DF5" w:rsidRPr="003B4B30" w:rsidRDefault="00D05DF5" w:rsidP="007B3ED6">
            <w:pPr>
              <w:jc w:val="center"/>
              <w:rPr>
                <w:b/>
                <w:bCs/>
              </w:rPr>
            </w:pPr>
            <w:r w:rsidRPr="003B4B30">
              <w:rPr>
                <w:lang w:eastAsia="x-none"/>
              </w:rPr>
              <w:t xml:space="preserve"> </w:t>
            </w:r>
            <w:r w:rsidRPr="003B4B30">
              <w:rPr>
                <w:b/>
                <w:bCs/>
              </w:rPr>
              <w:t>Số buổi vắng (điểm danh)</w:t>
            </w:r>
          </w:p>
        </w:tc>
        <w:tc>
          <w:tcPr>
            <w:tcW w:w="4091" w:type="pct"/>
            <w:gridSpan w:val="4"/>
            <w:shd w:val="clear" w:color="auto" w:fill="FBE4D5" w:themeFill="accent2" w:themeFillTint="33"/>
          </w:tcPr>
          <w:p w14:paraId="67975D5D" w14:textId="77777777" w:rsidR="00D05DF5" w:rsidRPr="003B4B30" w:rsidRDefault="00D05DF5" w:rsidP="007B3ED6">
            <w:pPr>
              <w:jc w:val="center"/>
              <w:rPr>
                <w:b/>
                <w:bCs/>
              </w:rPr>
            </w:pPr>
            <w:r w:rsidRPr="003B4B30">
              <w:rPr>
                <w:b/>
                <w:bCs/>
              </w:rPr>
              <w:t>Tham gia thảo luận (GV seminar đánh giá)</w:t>
            </w:r>
          </w:p>
        </w:tc>
      </w:tr>
      <w:tr w:rsidR="003B4B30" w:rsidRPr="003B4B30" w14:paraId="2368F1BE" w14:textId="77777777" w:rsidTr="007B3ED6">
        <w:tc>
          <w:tcPr>
            <w:tcW w:w="909" w:type="pct"/>
            <w:vMerge/>
            <w:shd w:val="clear" w:color="auto" w:fill="FBE4D5" w:themeFill="accent2" w:themeFillTint="33"/>
          </w:tcPr>
          <w:p w14:paraId="6B6C99CA" w14:textId="77777777" w:rsidR="00D05DF5" w:rsidRPr="003B4B30" w:rsidRDefault="00D05DF5" w:rsidP="007B3ED6">
            <w:pPr>
              <w:jc w:val="center"/>
              <w:rPr>
                <w:b/>
                <w:bCs/>
              </w:rPr>
            </w:pPr>
          </w:p>
        </w:tc>
        <w:tc>
          <w:tcPr>
            <w:tcW w:w="1090" w:type="pct"/>
            <w:shd w:val="clear" w:color="auto" w:fill="FBE4D5" w:themeFill="accent2" w:themeFillTint="33"/>
          </w:tcPr>
          <w:p w14:paraId="4054B9C4" w14:textId="77777777" w:rsidR="00D05DF5" w:rsidRPr="003B4B30" w:rsidRDefault="00D05DF5" w:rsidP="007B3ED6">
            <w:pPr>
              <w:jc w:val="center"/>
              <w:rPr>
                <w:b/>
                <w:bCs/>
              </w:rPr>
            </w:pPr>
            <w:r w:rsidRPr="003B4B30">
              <w:rPr>
                <w:b/>
                <w:bCs/>
              </w:rPr>
              <w:t>Rất tích cực</w:t>
            </w:r>
          </w:p>
        </w:tc>
        <w:tc>
          <w:tcPr>
            <w:tcW w:w="1000" w:type="pct"/>
            <w:shd w:val="clear" w:color="auto" w:fill="FBE4D5" w:themeFill="accent2" w:themeFillTint="33"/>
          </w:tcPr>
          <w:p w14:paraId="0D6776E3" w14:textId="77777777" w:rsidR="00D05DF5" w:rsidRPr="003B4B30" w:rsidRDefault="00D05DF5" w:rsidP="007B3ED6">
            <w:pPr>
              <w:jc w:val="center"/>
              <w:rPr>
                <w:b/>
                <w:bCs/>
              </w:rPr>
            </w:pPr>
            <w:r w:rsidRPr="003B4B30">
              <w:rPr>
                <w:b/>
                <w:bCs/>
              </w:rPr>
              <w:t>Tích cực</w:t>
            </w:r>
          </w:p>
        </w:tc>
        <w:tc>
          <w:tcPr>
            <w:tcW w:w="950" w:type="pct"/>
            <w:shd w:val="clear" w:color="auto" w:fill="FBE4D5" w:themeFill="accent2" w:themeFillTint="33"/>
          </w:tcPr>
          <w:p w14:paraId="55489E68" w14:textId="77777777" w:rsidR="00D05DF5" w:rsidRPr="003B4B30" w:rsidRDefault="00D05DF5" w:rsidP="007B3ED6">
            <w:pPr>
              <w:jc w:val="center"/>
              <w:rPr>
                <w:b/>
                <w:bCs/>
              </w:rPr>
            </w:pPr>
            <w:r w:rsidRPr="003B4B30">
              <w:rPr>
                <w:b/>
                <w:bCs/>
              </w:rPr>
              <w:t>Có tham gia</w:t>
            </w:r>
          </w:p>
        </w:tc>
        <w:tc>
          <w:tcPr>
            <w:tcW w:w="1051" w:type="pct"/>
            <w:shd w:val="clear" w:color="auto" w:fill="FBE4D5" w:themeFill="accent2" w:themeFillTint="33"/>
          </w:tcPr>
          <w:p w14:paraId="5DF1E19B" w14:textId="77777777" w:rsidR="00D05DF5" w:rsidRPr="003B4B30" w:rsidRDefault="00D05DF5" w:rsidP="007B3ED6">
            <w:pPr>
              <w:jc w:val="center"/>
              <w:rPr>
                <w:b/>
                <w:bCs/>
              </w:rPr>
            </w:pPr>
            <w:r w:rsidRPr="003B4B30">
              <w:rPr>
                <w:b/>
                <w:bCs/>
              </w:rPr>
              <w:t>Không tham gia</w:t>
            </w:r>
          </w:p>
        </w:tc>
      </w:tr>
      <w:tr w:rsidR="003B4B30" w:rsidRPr="003B4B30" w14:paraId="5FFED825" w14:textId="77777777" w:rsidTr="007B3ED6">
        <w:tc>
          <w:tcPr>
            <w:tcW w:w="909" w:type="pct"/>
          </w:tcPr>
          <w:p w14:paraId="0C0ED839" w14:textId="77777777" w:rsidR="00D05DF5" w:rsidRPr="003B4B30" w:rsidRDefault="00D05DF5" w:rsidP="007B3ED6">
            <w:pPr>
              <w:jc w:val="center"/>
              <w:rPr>
                <w:b/>
                <w:bCs/>
              </w:rPr>
            </w:pPr>
            <w:r w:rsidRPr="003B4B30">
              <w:rPr>
                <w:b/>
                <w:bCs/>
              </w:rPr>
              <w:t>0</w:t>
            </w:r>
          </w:p>
        </w:tc>
        <w:tc>
          <w:tcPr>
            <w:tcW w:w="1090" w:type="pct"/>
          </w:tcPr>
          <w:p w14:paraId="3089C026" w14:textId="77777777" w:rsidR="00D05DF5" w:rsidRPr="003B4B30" w:rsidRDefault="00D05DF5" w:rsidP="007B3ED6">
            <w:pPr>
              <w:jc w:val="center"/>
            </w:pPr>
            <w:r w:rsidRPr="003B4B30">
              <w:t>10, 10+</w:t>
            </w:r>
          </w:p>
        </w:tc>
        <w:tc>
          <w:tcPr>
            <w:tcW w:w="1000" w:type="pct"/>
          </w:tcPr>
          <w:p w14:paraId="2F9D498C" w14:textId="77777777" w:rsidR="00D05DF5" w:rsidRPr="003B4B30" w:rsidRDefault="00D05DF5" w:rsidP="007B3ED6">
            <w:pPr>
              <w:jc w:val="center"/>
            </w:pPr>
            <w:r w:rsidRPr="003B4B30">
              <w:t>9</w:t>
            </w:r>
          </w:p>
        </w:tc>
        <w:tc>
          <w:tcPr>
            <w:tcW w:w="950" w:type="pct"/>
          </w:tcPr>
          <w:p w14:paraId="401B4E3C" w14:textId="77777777" w:rsidR="00D05DF5" w:rsidRPr="003B4B30" w:rsidRDefault="00D05DF5" w:rsidP="007B3ED6">
            <w:pPr>
              <w:jc w:val="center"/>
            </w:pPr>
            <w:r w:rsidRPr="003B4B30">
              <w:t>8</w:t>
            </w:r>
          </w:p>
        </w:tc>
        <w:tc>
          <w:tcPr>
            <w:tcW w:w="1051" w:type="pct"/>
          </w:tcPr>
          <w:p w14:paraId="72952D7C" w14:textId="77777777" w:rsidR="00D05DF5" w:rsidRPr="003B4B30" w:rsidRDefault="00D05DF5" w:rsidP="007B3ED6">
            <w:pPr>
              <w:jc w:val="center"/>
            </w:pPr>
            <w:r w:rsidRPr="003B4B30">
              <w:t>7</w:t>
            </w:r>
          </w:p>
        </w:tc>
      </w:tr>
      <w:tr w:rsidR="003B4B30" w:rsidRPr="003B4B30" w14:paraId="1FA2DEEF" w14:textId="77777777" w:rsidTr="007B3ED6">
        <w:tc>
          <w:tcPr>
            <w:tcW w:w="909" w:type="pct"/>
          </w:tcPr>
          <w:p w14:paraId="4EB6E513" w14:textId="77777777" w:rsidR="00D05DF5" w:rsidRPr="003B4B30" w:rsidRDefault="00D05DF5" w:rsidP="007B3ED6">
            <w:pPr>
              <w:jc w:val="center"/>
              <w:rPr>
                <w:b/>
                <w:bCs/>
              </w:rPr>
            </w:pPr>
            <w:r w:rsidRPr="003B4B30">
              <w:rPr>
                <w:b/>
                <w:bCs/>
              </w:rPr>
              <w:t>1</w:t>
            </w:r>
          </w:p>
        </w:tc>
        <w:tc>
          <w:tcPr>
            <w:tcW w:w="1090" w:type="pct"/>
          </w:tcPr>
          <w:p w14:paraId="597ED761" w14:textId="77777777" w:rsidR="00D05DF5" w:rsidRPr="003B4B30" w:rsidRDefault="00D05DF5" w:rsidP="007B3ED6">
            <w:pPr>
              <w:jc w:val="center"/>
            </w:pPr>
            <w:r w:rsidRPr="003B4B30">
              <w:t>9, 10</w:t>
            </w:r>
          </w:p>
        </w:tc>
        <w:tc>
          <w:tcPr>
            <w:tcW w:w="1000" w:type="pct"/>
          </w:tcPr>
          <w:p w14:paraId="72197708" w14:textId="77777777" w:rsidR="00D05DF5" w:rsidRPr="003B4B30" w:rsidRDefault="00D05DF5" w:rsidP="007B3ED6">
            <w:pPr>
              <w:jc w:val="center"/>
            </w:pPr>
            <w:r w:rsidRPr="003B4B30">
              <w:t>8</w:t>
            </w:r>
          </w:p>
        </w:tc>
        <w:tc>
          <w:tcPr>
            <w:tcW w:w="950" w:type="pct"/>
          </w:tcPr>
          <w:p w14:paraId="55F86318" w14:textId="77777777" w:rsidR="00D05DF5" w:rsidRPr="003B4B30" w:rsidRDefault="00D05DF5" w:rsidP="007B3ED6">
            <w:pPr>
              <w:jc w:val="center"/>
            </w:pPr>
            <w:r w:rsidRPr="003B4B30">
              <w:t>7</w:t>
            </w:r>
          </w:p>
        </w:tc>
        <w:tc>
          <w:tcPr>
            <w:tcW w:w="1051" w:type="pct"/>
          </w:tcPr>
          <w:p w14:paraId="34FE6CDB" w14:textId="77777777" w:rsidR="00D05DF5" w:rsidRPr="003B4B30" w:rsidRDefault="00D05DF5" w:rsidP="007B3ED6">
            <w:pPr>
              <w:jc w:val="center"/>
            </w:pPr>
            <w:r w:rsidRPr="003B4B30">
              <w:t>6</w:t>
            </w:r>
          </w:p>
        </w:tc>
      </w:tr>
      <w:tr w:rsidR="003B4B30" w:rsidRPr="003B4B30" w14:paraId="4A93AFC1" w14:textId="77777777" w:rsidTr="007B3ED6">
        <w:tc>
          <w:tcPr>
            <w:tcW w:w="909" w:type="pct"/>
          </w:tcPr>
          <w:p w14:paraId="464F3457" w14:textId="77777777" w:rsidR="00D05DF5" w:rsidRPr="003B4B30" w:rsidRDefault="00D05DF5" w:rsidP="007B3ED6">
            <w:pPr>
              <w:jc w:val="center"/>
              <w:rPr>
                <w:b/>
                <w:bCs/>
              </w:rPr>
            </w:pPr>
            <w:r w:rsidRPr="003B4B30">
              <w:rPr>
                <w:b/>
                <w:bCs/>
              </w:rPr>
              <w:t>2</w:t>
            </w:r>
          </w:p>
        </w:tc>
        <w:tc>
          <w:tcPr>
            <w:tcW w:w="1090" w:type="pct"/>
          </w:tcPr>
          <w:p w14:paraId="6797CC50" w14:textId="77777777" w:rsidR="00D05DF5" w:rsidRPr="003B4B30" w:rsidRDefault="00D05DF5" w:rsidP="007B3ED6">
            <w:pPr>
              <w:jc w:val="center"/>
            </w:pPr>
            <w:r w:rsidRPr="003B4B30">
              <w:t>8, 9</w:t>
            </w:r>
          </w:p>
        </w:tc>
        <w:tc>
          <w:tcPr>
            <w:tcW w:w="1000" w:type="pct"/>
          </w:tcPr>
          <w:p w14:paraId="458609AE" w14:textId="77777777" w:rsidR="00D05DF5" w:rsidRPr="003B4B30" w:rsidRDefault="00D05DF5" w:rsidP="007B3ED6">
            <w:pPr>
              <w:jc w:val="center"/>
            </w:pPr>
            <w:r w:rsidRPr="003B4B30">
              <w:t>7</w:t>
            </w:r>
          </w:p>
        </w:tc>
        <w:tc>
          <w:tcPr>
            <w:tcW w:w="950" w:type="pct"/>
          </w:tcPr>
          <w:p w14:paraId="422E3246" w14:textId="77777777" w:rsidR="00D05DF5" w:rsidRPr="003B4B30" w:rsidRDefault="00D05DF5" w:rsidP="007B3ED6">
            <w:pPr>
              <w:jc w:val="center"/>
            </w:pPr>
            <w:r w:rsidRPr="003B4B30">
              <w:t>6</w:t>
            </w:r>
          </w:p>
        </w:tc>
        <w:tc>
          <w:tcPr>
            <w:tcW w:w="1051" w:type="pct"/>
          </w:tcPr>
          <w:p w14:paraId="014B8E03" w14:textId="77777777" w:rsidR="00D05DF5" w:rsidRPr="003B4B30" w:rsidRDefault="00D05DF5" w:rsidP="007B3ED6">
            <w:pPr>
              <w:jc w:val="center"/>
            </w:pPr>
            <w:r w:rsidRPr="003B4B30">
              <w:t>5</w:t>
            </w:r>
          </w:p>
        </w:tc>
      </w:tr>
      <w:tr w:rsidR="003B4B30" w:rsidRPr="003B4B30" w14:paraId="3BA26BF9" w14:textId="77777777" w:rsidTr="007B3ED6">
        <w:tc>
          <w:tcPr>
            <w:tcW w:w="909" w:type="pct"/>
          </w:tcPr>
          <w:p w14:paraId="1ECA4E77" w14:textId="77777777" w:rsidR="00D05DF5" w:rsidRPr="003B4B30" w:rsidRDefault="00D05DF5" w:rsidP="007B3ED6">
            <w:pPr>
              <w:jc w:val="center"/>
              <w:rPr>
                <w:b/>
                <w:bCs/>
                <w:lang w:val="vi-VN"/>
              </w:rPr>
            </w:pPr>
            <w:r w:rsidRPr="003B4B30">
              <w:rPr>
                <w:b/>
                <w:bCs/>
              </w:rPr>
              <w:t xml:space="preserve">&gt; </w:t>
            </w:r>
            <w:r w:rsidRPr="003B4B30">
              <w:rPr>
                <w:b/>
                <w:bCs/>
                <w:lang w:val="vi-VN"/>
              </w:rPr>
              <w:t>2</w:t>
            </w:r>
          </w:p>
        </w:tc>
        <w:tc>
          <w:tcPr>
            <w:tcW w:w="4091" w:type="pct"/>
            <w:gridSpan w:val="4"/>
          </w:tcPr>
          <w:p w14:paraId="5230F7E2" w14:textId="77777777" w:rsidR="00D05DF5" w:rsidRPr="003B4B30" w:rsidRDefault="00D05DF5" w:rsidP="007B3ED6">
            <w:pPr>
              <w:jc w:val="center"/>
            </w:pPr>
            <w:r w:rsidRPr="003B4B30">
              <w:t>0 điểm, học lại</w:t>
            </w:r>
          </w:p>
        </w:tc>
      </w:tr>
    </w:tbl>
    <w:p w14:paraId="61150540" w14:textId="1ACE21CA" w:rsidR="00D05DF5" w:rsidRPr="003B4B30" w:rsidRDefault="008462A3" w:rsidP="00D05DF5">
      <w:pPr>
        <w:spacing w:before="60" w:after="40" w:line="288" w:lineRule="auto"/>
      </w:pPr>
      <w:r w:rsidRPr="003B4B30">
        <w:t>* Ghi chú: 10+</w:t>
      </w:r>
      <w:r w:rsidR="00D05DF5" w:rsidRPr="003B4B30">
        <w:t xml:space="preserve">: </w:t>
      </w:r>
      <w:r w:rsidRPr="003B4B30">
        <w:t>C</w:t>
      </w:r>
      <w:r w:rsidR="00D05DF5" w:rsidRPr="003B4B30">
        <w:t>ó thể xem xét để cộng điểm vào điểm đánh giá 40% khi điểm chuyên cần là 10.</w:t>
      </w:r>
    </w:p>
    <w:p w14:paraId="7E774143" w14:textId="77777777" w:rsidR="00D05DF5" w:rsidRPr="003B4B30" w:rsidRDefault="00D05DF5" w:rsidP="00D05DF5">
      <w:pPr>
        <w:spacing w:before="60" w:after="40" w:line="288" w:lineRule="auto"/>
      </w:pPr>
      <w:r w:rsidRPr="003B4B30">
        <w:t>Tiêu chí đánh giá tham gia thảo luận</w:t>
      </w:r>
    </w:p>
    <w:tbl>
      <w:tblPr>
        <w:tblStyle w:val="TableGrid"/>
        <w:tblW w:w="5000" w:type="pct"/>
        <w:tblLook w:val="04A0" w:firstRow="1" w:lastRow="0" w:firstColumn="1" w:lastColumn="0" w:noHBand="0" w:noVBand="1"/>
      </w:tblPr>
      <w:tblGrid>
        <w:gridCol w:w="2659"/>
        <w:gridCol w:w="2695"/>
        <w:gridCol w:w="2409"/>
        <w:gridCol w:w="2093"/>
      </w:tblGrid>
      <w:tr w:rsidR="003B4B30" w:rsidRPr="003B4B30" w14:paraId="2FD67888" w14:textId="77777777" w:rsidTr="00267E25">
        <w:tc>
          <w:tcPr>
            <w:tcW w:w="1349" w:type="pct"/>
            <w:shd w:val="clear" w:color="auto" w:fill="FBE4D5" w:themeFill="accent2" w:themeFillTint="33"/>
          </w:tcPr>
          <w:p w14:paraId="400F9F73" w14:textId="77777777" w:rsidR="00D05DF5" w:rsidRPr="003B4B30" w:rsidRDefault="00D05DF5" w:rsidP="007B3ED6">
            <w:pPr>
              <w:jc w:val="center"/>
              <w:rPr>
                <w:b/>
                <w:bCs/>
              </w:rPr>
            </w:pPr>
            <w:r w:rsidRPr="003B4B30">
              <w:rPr>
                <w:b/>
                <w:bCs/>
              </w:rPr>
              <w:t>Rất tích cực</w:t>
            </w:r>
          </w:p>
        </w:tc>
        <w:tc>
          <w:tcPr>
            <w:tcW w:w="1367" w:type="pct"/>
            <w:shd w:val="clear" w:color="auto" w:fill="FBE4D5" w:themeFill="accent2" w:themeFillTint="33"/>
          </w:tcPr>
          <w:p w14:paraId="3264DF36" w14:textId="77777777" w:rsidR="00D05DF5" w:rsidRPr="003B4B30" w:rsidRDefault="00D05DF5" w:rsidP="007B3ED6">
            <w:pPr>
              <w:jc w:val="center"/>
              <w:rPr>
                <w:b/>
                <w:bCs/>
              </w:rPr>
            </w:pPr>
            <w:r w:rsidRPr="003B4B30">
              <w:rPr>
                <w:b/>
                <w:bCs/>
              </w:rPr>
              <w:t>Tích cực</w:t>
            </w:r>
          </w:p>
        </w:tc>
        <w:tc>
          <w:tcPr>
            <w:tcW w:w="1222" w:type="pct"/>
            <w:shd w:val="clear" w:color="auto" w:fill="FBE4D5" w:themeFill="accent2" w:themeFillTint="33"/>
          </w:tcPr>
          <w:p w14:paraId="62D3EBB0" w14:textId="77777777" w:rsidR="00D05DF5" w:rsidRPr="003B4B30" w:rsidRDefault="00D05DF5" w:rsidP="007B3ED6">
            <w:pPr>
              <w:jc w:val="center"/>
              <w:rPr>
                <w:b/>
                <w:bCs/>
              </w:rPr>
            </w:pPr>
            <w:r w:rsidRPr="003B4B30">
              <w:rPr>
                <w:b/>
                <w:bCs/>
              </w:rPr>
              <w:t>Có tham gia</w:t>
            </w:r>
          </w:p>
        </w:tc>
        <w:tc>
          <w:tcPr>
            <w:tcW w:w="1062" w:type="pct"/>
            <w:shd w:val="clear" w:color="auto" w:fill="FBE4D5" w:themeFill="accent2" w:themeFillTint="33"/>
          </w:tcPr>
          <w:p w14:paraId="7705AD4E" w14:textId="77777777" w:rsidR="00D05DF5" w:rsidRPr="003B4B30" w:rsidRDefault="00D05DF5" w:rsidP="007B3ED6">
            <w:pPr>
              <w:jc w:val="center"/>
              <w:rPr>
                <w:b/>
                <w:bCs/>
              </w:rPr>
            </w:pPr>
            <w:r w:rsidRPr="003B4B30">
              <w:rPr>
                <w:b/>
                <w:bCs/>
              </w:rPr>
              <w:t>Không tham gia</w:t>
            </w:r>
          </w:p>
        </w:tc>
      </w:tr>
      <w:tr w:rsidR="003B4B30" w:rsidRPr="003B4B30" w14:paraId="55E90214" w14:textId="77777777" w:rsidTr="00267E25">
        <w:tc>
          <w:tcPr>
            <w:tcW w:w="1349" w:type="pct"/>
            <w:shd w:val="clear" w:color="auto" w:fill="auto"/>
          </w:tcPr>
          <w:p w14:paraId="51DAC229" w14:textId="6A08AD13" w:rsidR="00D05DF5" w:rsidRPr="003B4B30" w:rsidRDefault="00D05DF5" w:rsidP="00E13ED8">
            <w:pPr>
              <w:pStyle w:val="ListParagraph"/>
              <w:numPr>
                <w:ilvl w:val="0"/>
                <w:numId w:val="4"/>
              </w:numPr>
              <w:spacing w:before="60" w:after="40" w:line="288" w:lineRule="auto"/>
              <w:ind w:left="170" w:hanging="142"/>
              <w:jc w:val="both"/>
              <w:rPr>
                <w:lang w:eastAsia="x-none"/>
              </w:rPr>
            </w:pPr>
            <w:r w:rsidRPr="003B4B30">
              <w:rPr>
                <w:lang w:eastAsia="x-none"/>
              </w:rPr>
              <w:t>Xung phong trả lời, chữa bài tập từ hai lần trở lên;</w:t>
            </w:r>
          </w:p>
          <w:p w14:paraId="5057870B" w14:textId="01DFD208" w:rsidR="00D05DF5" w:rsidRPr="003B4B30" w:rsidRDefault="00D05DF5" w:rsidP="00E13ED8">
            <w:pPr>
              <w:pStyle w:val="ListParagraph"/>
              <w:numPr>
                <w:ilvl w:val="0"/>
                <w:numId w:val="4"/>
              </w:numPr>
              <w:spacing w:before="60" w:after="40" w:line="288" w:lineRule="auto"/>
              <w:ind w:left="170" w:hanging="142"/>
              <w:jc w:val="both"/>
              <w:rPr>
                <w:lang w:eastAsia="x-none"/>
              </w:rPr>
            </w:pPr>
            <w:r w:rsidRPr="003B4B30">
              <w:rPr>
                <w:lang w:eastAsia="x-none"/>
              </w:rPr>
              <w:lastRenderedPageBreak/>
              <w:t>Chủ động trình bày vấn đề và ý kiến cá nhân, thảo luận;</w:t>
            </w:r>
          </w:p>
          <w:p w14:paraId="48E49D44" w14:textId="65F7BB6B" w:rsidR="00D05DF5" w:rsidRPr="003B4B30" w:rsidRDefault="00D05DF5" w:rsidP="00E13ED8">
            <w:pPr>
              <w:pStyle w:val="ListParagraph"/>
              <w:numPr>
                <w:ilvl w:val="0"/>
                <w:numId w:val="4"/>
              </w:numPr>
              <w:spacing w:before="60" w:after="40" w:line="288" w:lineRule="auto"/>
              <w:ind w:left="170" w:hanging="142"/>
              <w:jc w:val="both"/>
              <w:rPr>
                <w:lang w:eastAsia="x-none"/>
              </w:rPr>
            </w:pPr>
            <w:r w:rsidRPr="003B4B30">
              <w:rPr>
                <w:lang w:eastAsia="x-none"/>
              </w:rPr>
              <w:t>Đề xuất các vấn đề, chủ đề mới;</w:t>
            </w:r>
          </w:p>
          <w:p w14:paraId="0572259B" w14:textId="3A40FA13" w:rsidR="00D05DF5" w:rsidRPr="003B4B30" w:rsidRDefault="00D05DF5" w:rsidP="00E13ED8">
            <w:pPr>
              <w:pStyle w:val="ListParagraph"/>
              <w:numPr>
                <w:ilvl w:val="0"/>
                <w:numId w:val="4"/>
              </w:numPr>
              <w:spacing w:before="60" w:after="40" w:line="288" w:lineRule="auto"/>
              <w:ind w:left="170" w:hanging="142"/>
              <w:jc w:val="both"/>
            </w:pPr>
            <w:r w:rsidRPr="003B4B30">
              <w:rPr>
                <w:lang w:eastAsia="x-none"/>
              </w:rPr>
              <w:t>Hoạt động nổi bật khác.</w:t>
            </w:r>
          </w:p>
        </w:tc>
        <w:tc>
          <w:tcPr>
            <w:tcW w:w="1367" w:type="pct"/>
            <w:shd w:val="clear" w:color="auto" w:fill="auto"/>
          </w:tcPr>
          <w:p w14:paraId="07194E01" w14:textId="54E71ED5" w:rsidR="00D05DF5" w:rsidRPr="003B4B30" w:rsidRDefault="00D05DF5" w:rsidP="00E13ED8">
            <w:pPr>
              <w:pStyle w:val="ListParagraph"/>
              <w:numPr>
                <w:ilvl w:val="0"/>
                <w:numId w:val="4"/>
              </w:numPr>
              <w:spacing w:before="60" w:after="40" w:line="288" w:lineRule="auto"/>
              <w:ind w:left="170" w:hanging="142"/>
              <w:jc w:val="both"/>
              <w:rPr>
                <w:lang w:eastAsia="x-none"/>
              </w:rPr>
            </w:pPr>
            <w:r w:rsidRPr="003B4B30">
              <w:rPr>
                <w:lang w:eastAsia="x-none"/>
              </w:rPr>
              <w:lastRenderedPageBreak/>
              <w:t>Xung phong trả lời câu hỏi;</w:t>
            </w:r>
          </w:p>
          <w:p w14:paraId="70D233A8" w14:textId="4AFFC2DA" w:rsidR="00D05DF5" w:rsidRPr="003B4B30" w:rsidRDefault="00D05DF5" w:rsidP="00E13ED8">
            <w:pPr>
              <w:pStyle w:val="ListParagraph"/>
              <w:numPr>
                <w:ilvl w:val="0"/>
                <w:numId w:val="4"/>
              </w:numPr>
              <w:spacing w:before="60" w:after="40" w:line="288" w:lineRule="auto"/>
              <w:ind w:left="170" w:hanging="142"/>
              <w:jc w:val="both"/>
              <w:rPr>
                <w:lang w:eastAsia="x-none"/>
              </w:rPr>
            </w:pPr>
            <w:r w:rsidRPr="003B4B30">
              <w:rPr>
                <w:lang w:eastAsia="x-none"/>
              </w:rPr>
              <w:t xml:space="preserve">Xung phong chữa bài </w:t>
            </w:r>
            <w:r w:rsidRPr="003B4B30">
              <w:rPr>
                <w:lang w:eastAsia="x-none"/>
              </w:rPr>
              <w:lastRenderedPageBreak/>
              <w:t>tập;</w:t>
            </w:r>
          </w:p>
          <w:p w14:paraId="4B14B62E" w14:textId="3224CE00" w:rsidR="00D05DF5" w:rsidRPr="003B4B30" w:rsidRDefault="00D05DF5" w:rsidP="00E13ED8">
            <w:pPr>
              <w:pStyle w:val="ListParagraph"/>
              <w:numPr>
                <w:ilvl w:val="0"/>
                <w:numId w:val="4"/>
              </w:numPr>
              <w:spacing w:before="60" w:after="40" w:line="288" w:lineRule="auto"/>
              <w:ind w:left="170" w:hanging="142"/>
              <w:jc w:val="both"/>
              <w:rPr>
                <w:lang w:eastAsia="x-none"/>
              </w:rPr>
            </w:pPr>
            <w:r w:rsidRPr="003B4B30">
              <w:rPr>
                <w:lang w:eastAsia="x-none"/>
              </w:rPr>
              <w:t>Đặt câu hỏi thảo luận với lớp;</w:t>
            </w:r>
          </w:p>
          <w:p w14:paraId="749DF02E" w14:textId="10E7A0DD" w:rsidR="00D05DF5" w:rsidRPr="003B4B30" w:rsidRDefault="00D05DF5" w:rsidP="00E13ED8">
            <w:pPr>
              <w:pStyle w:val="ListParagraph"/>
              <w:numPr>
                <w:ilvl w:val="0"/>
                <w:numId w:val="4"/>
              </w:numPr>
              <w:spacing w:before="60" w:after="40" w:line="288" w:lineRule="auto"/>
              <w:ind w:left="170" w:hanging="142"/>
              <w:jc w:val="both"/>
              <w:rPr>
                <w:lang w:eastAsia="x-none"/>
              </w:rPr>
            </w:pPr>
            <w:r w:rsidRPr="003B4B30">
              <w:rPr>
                <w:lang w:eastAsia="x-none"/>
              </w:rPr>
              <w:t>Trả lời đúng câu hỏi mà các sinh viên khác chưa trả lời được;</w:t>
            </w:r>
          </w:p>
          <w:p w14:paraId="6A13FD02" w14:textId="75A57CA8" w:rsidR="00D05DF5" w:rsidRPr="003B4B30" w:rsidRDefault="00D05DF5" w:rsidP="00E13ED8">
            <w:pPr>
              <w:pStyle w:val="ListParagraph"/>
              <w:numPr>
                <w:ilvl w:val="0"/>
                <w:numId w:val="4"/>
              </w:numPr>
              <w:spacing w:before="60" w:after="40" w:line="288" w:lineRule="auto"/>
              <w:ind w:left="170" w:hanging="142"/>
              <w:jc w:val="both"/>
            </w:pPr>
            <w:r w:rsidRPr="003B4B30">
              <w:rPr>
                <w:lang w:eastAsia="x-none"/>
              </w:rPr>
              <w:t>Trả lời tốt về bài tập nhóm.</w:t>
            </w:r>
          </w:p>
        </w:tc>
        <w:tc>
          <w:tcPr>
            <w:tcW w:w="1222" w:type="pct"/>
            <w:shd w:val="clear" w:color="auto" w:fill="auto"/>
          </w:tcPr>
          <w:p w14:paraId="1BDE2FF0" w14:textId="33E1200C" w:rsidR="00D05DF5" w:rsidRPr="003B4B30" w:rsidRDefault="00D05DF5" w:rsidP="00E13ED8">
            <w:pPr>
              <w:pStyle w:val="ListParagraph"/>
              <w:numPr>
                <w:ilvl w:val="0"/>
                <w:numId w:val="4"/>
              </w:numPr>
              <w:spacing w:before="60" w:after="40" w:line="288" w:lineRule="auto"/>
              <w:ind w:left="170" w:hanging="142"/>
              <w:jc w:val="both"/>
              <w:rPr>
                <w:lang w:eastAsia="x-none"/>
              </w:rPr>
            </w:pPr>
            <w:r w:rsidRPr="003B4B30">
              <w:rPr>
                <w:lang w:eastAsia="x-none"/>
              </w:rPr>
              <w:lastRenderedPageBreak/>
              <w:t xml:space="preserve">Trả lời câu hỏi </w:t>
            </w:r>
            <w:r w:rsidR="00946B59" w:rsidRPr="003B4B30">
              <w:rPr>
                <w:lang w:eastAsia="x-none"/>
              </w:rPr>
              <w:t>do giảng viên</w:t>
            </w:r>
            <w:r w:rsidRPr="003B4B30">
              <w:rPr>
                <w:lang w:eastAsia="x-none"/>
              </w:rPr>
              <w:t xml:space="preserve"> yêu cầu trả lời;</w:t>
            </w:r>
          </w:p>
          <w:p w14:paraId="35E1C77B" w14:textId="2E80039D" w:rsidR="00D05DF5" w:rsidRPr="003B4B30" w:rsidRDefault="00D05DF5" w:rsidP="00E13ED8">
            <w:pPr>
              <w:pStyle w:val="ListParagraph"/>
              <w:numPr>
                <w:ilvl w:val="0"/>
                <w:numId w:val="4"/>
              </w:numPr>
              <w:spacing w:before="60" w:after="40" w:line="288" w:lineRule="auto"/>
              <w:ind w:left="170" w:hanging="142"/>
              <w:jc w:val="both"/>
              <w:rPr>
                <w:lang w:eastAsia="x-none"/>
              </w:rPr>
            </w:pPr>
            <w:r w:rsidRPr="003B4B30">
              <w:rPr>
                <w:lang w:eastAsia="x-none"/>
              </w:rPr>
              <w:lastRenderedPageBreak/>
              <w:t xml:space="preserve">Trình bày đáp án bài tập do </w:t>
            </w:r>
            <w:r w:rsidR="00946B59" w:rsidRPr="003B4B30">
              <w:rPr>
                <w:lang w:eastAsia="x-none"/>
              </w:rPr>
              <w:t>giảng viên</w:t>
            </w:r>
            <w:r w:rsidRPr="003B4B30">
              <w:rPr>
                <w:lang w:eastAsia="x-none"/>
              </w:rPr>
              <w:t xml:space="preserve"> yêu cầu làm ở nhà;</w:t>
            </w:r>
          </w:p>
          <w:p w14:paraId="31AE837D" w14:textId="33E8851A" w:rsidR="00D05DF5" w:rsidRPr="003B4B30" w:rsidRDefault="00D05DF5" w:rsidP="00E13ED8">
            <w:pPr>
              <w:pStyle w:val="ListParagraph"/>
              <w:numPr>
                <w:ilvl w:val="0"/>
                <w:numId w:val="4"/>
              </w:numPr>
              <w:spacing w:before="60" w:after="40" w:line="288" w:lineRule="auto"/>
              <w:ind w:left="170" w:hanging="142"/>
              <w:jc w:val="both"/>
              <w:rPr>
                <w:lang w:eastAsia="x-none"/>
              </w:rPr>
            </w:pPr>
            <w:r w:rsidRPr="003B4B30">
              <w:rPr>
                <w:lang w:eastAsia="x-none"/>
              </w:rPr>
              <w:t>Có phát biểu ý kiến;</w:t>
            </w:r>
          </w:p>
          <w:p w14:paraId="0EF72908" w14:textId="62251B93" w:rsidR="00D05DF5" w:rsidRPr="003B4B30" w:rsidRDefault="00D05DF5" w:rsidP="00E13ED8">
            <w:pPr>
              <w:pStyle w:val="ListParagraph"/>
              <w:numPr>
                <w:ilvl w:val="0"/>
                <w:numId w:val="4"/>
              </w:numPr>
              <w:spacing w:before="60" w:after="40" w:line="288" w:lineRule="auto"/>
              <w:ind w:left="170" w:hanging="142"/>
              <w:jc w:val="both"/>
            </w:pPr>
            <w:r w:rsidRPr="003B4B30">
              <w:rPr>
                <w:lang w:eastAsia="x-none"/>
              </w:rPr>
              <w:t>Có trả lời về bài tập nhóm.</w:t>
            </w:r>
          </w:p>
        </w:tc>
        <w:tc>
          <w:tcPr>
            <w:tcW w:w="1062" w:type="pct"/>
            <w:shd w:val="clear" w:color="auto" w:fill="auto"/>
          </w:tcPr>
          <w:p w14:paraId="3AEDCA7C" w14:textId="5B02B776" w:rsidR="00D05DF5" w:rsidRPr="003B4B30" w:rsidRDefault="00D05DF5" w:rsidP="00E13ED8">
            <w:pPr>
              <w:pStyle w:val="ListParagraph"/>
              <w:numPr>
                <w:ilvl w:val="0"/>
                <w:numId w:val="4"/>
              </w:numPr>
              <w:spacing w:before="60" w:after="40" w:line="288" w:lineRule="auto"/>
              <w:ind w:left="170" w:hanging="142"/>
              <w:jc w:val="both"/>
              <w:rPr>
                <w:lang w:eastAsia="x-none"/>
              </w:rPr>
            </w:pPr>
            <w:r w:rsidRPr="003B4B30">
              <w:rPr>
                <w:lang w:eastAsia="x-none"/>
              </w:rPr>
              <w:lastRenderedPageBreak/>
              <w:t>Không trả lời câu hỏi;</w:t>
            </w:r>
          </w:p>
          <w:p w14:paraId="4F7DC1D3" w14:textId="7BEE50F5" w:rsidR="00D05DF5" w:rsidRPr="003B4B30" w:rsidRDefault="00D05DF5" w:rsidP="00E13ED8">
            <w:pPr>
              <w:pStyle w:val="ListParagraph"/>
              <w:numPr>
                <w:ilvl w:val="0"/>
                <w:numId w:val="4"/>
              </w:numPr>
              <w:spacing w:before="60" w:after="40" w:line="288" w:lineRule="auto"/>
              <w:ind w:left="170" w:hanging="142"/>
              <w:jc w:val="both"/>
              <w:rPr>
                <w:lang w:eastAsia="x-none"/>
              </w:rPr>
            </w:pPr>
            <w:r w:rsidRPr="003B4B30">
              <w:rPr>
                <w:lang w:eastAsia="x-none"/>
              </w:rPr>
              <w:t xml:space="preserve">Không trình bày </w:t>
            </w:r>
            <w:r w:rsidRPr="003B4B30">
              <w:rPr>
                <w:lang w:eastAsia="x-none"/>
              </w:rPr>
              <w:lastRenderedPageBreak/>
              <w:t>đáp án bài tập;</w:t>
            </w:r>
          </w:p>
          <w:p w14:paraId="2681A022" w14:textId="4CEE08D4" w:rsidR="00D05DF5" w:rsidRPr="003B4B30" w:rsidRDefault="00D05DF5" w:rsidP="00E13ED8">
            <w:pPr>
              <w:pStyle w:val="ListParagraph"/>
              <w:numPr>
                <w:ilvl w:val="0"/>
                <w:numId w:val="4"/>
              </w:numPr>
              <w:spacing w:before="60" w:after="40" w:line="288" w:lineRule="auto"/>
              <w:ind w:left="170" w:hanging="142"/>
              <w:jc w:val="both"/>
            </w:pPr>
            <w:r w:rsidRPr="003B4B30">
              <w:rPr>
                <w:lang w:eastAsia="x-none"/>
              </w:rPr>
              <w:t>Không tham gia tương tác.</w:t>
            </w:r>
          </w:p>
        </w:tc>
      </w:tr>
    </w:tbl>
    <w:p w14:paraId="46AE13DB" w14:textId="77777777" w:rsidR="00D05DF5" w:rsidRPr="003B4B30" w:rsidRDefault="00D05DF5" w:rsidP="00D52329">
      <w:pPr>
        <w:tabs>
          <w:tab w:val="left" w:pos="3836"/>
        </w:tabs>
        <w:spacing w:before="240" w:line="300" w:lineRule="auto"/>
        <w:jc w:val="both"/>
        <w:rPr>
          <w:b/>
          <w:bCs/>
        </w:rPr>
      </w:pPr>
      <w:r w:rsidRPr="003B4B30">
        <w:rPr>
          <w:b/>
          <w:bCs/>
          <w:lang w:val="vi-VN"/>
        </w:rPr>
        <w:lastRenderedPageBreak/>
        <w:t>Rubric 2. Đánh giá bài kiểm tra cá nhân</w:t>
      </w:r>
    </w:p>
    <w:p w14:paraId="1F3C82F7" w14:textId="29E706A3" w:rsidR="00D05DF5" w:rsidRPr="003B4B30" w:rsidRDefault="00D05DF5" w:rsidP="00E13ED8">
      <w:pPr>
        <w:pStyle w:val="ListParagraph"/>
        <w:numPr>
          <w:ilvl w:val="0"/>
          <w:numId w:val="4"/>
        </w:numPr>
        <w:spacing w:before="60" w:after="40" w:line="288" w:lineRule="auto"/>
        <w:ind w:left="284" w:hanging="284"/>
        <w:jc w:val="both"/>
        <w:rPr>
          <w:lang w:eastAsia="x-none"/>
        </w:rPr>
      </w:pPr>
      <w:r w:rsidRPr="003B4B30">
        <w:rPr>
          <w:lang w:eastAsia="x-none"/>
        </w:rPr>
        <w:t xml:space="preserve">Trọng số: 20% (thành phần thứ </w:t>
      </w:r>
      <w:r w:rsidRPr="003B4B30">
        <w:rPr>
          <w:lang w:val="vi-VN" w:eastAsia="x-none"/>
        </w:rPr>
        <w:t>nhất</w:t>
      </w:r>
      <w:r w:rsidRPr="003B4B30">
        <w:rPr>
          <w:lang w:eastAsia="x-none"/>
        </w:rPr>
        <w:t xml:space="preserve"> của điểm đánh giá 40%)</w:t>
      </w:r>
      <w:r w:rsidR="00821386" w:rsidRPr="003B4B30">
        <w:rPr>
          <w:lang w:eastAsia="x-none"/>
        </w:rPr>
        <w:t>.</w:t>
      </w:r>
    </w:p>
    <w:p w14:paraId="5B951695" w14:textId="17886601" w:rsidR="000138B6" w:rsidRDefault="000138B6" w:rsidP="00C65345">
      <w:pPr>
        <w:spacing w:before="60" w:after="40" w:line="288" w:lineRule="auto"/>
        <w:jc w:val="both"/>
        <w:rPr>
          <w:lang w:eastAsia="x-none"/>
        </w:rPr>
      </w:pPr>
      <w:r w:rsidRPr="001575EB">
        <w:rPr>
          <w:lang w:val="vi-VN" w:eastAsia="x-none"/>
        </w:rPr>
        <w:t xml:space="preserve">Cuối </w:t>
      </w:r>
      <w:r>
        <w:rPr>
          <w:lang w:eastAsia="x-none"/>
        </w:rPr>
        <w:t xml:space="preserve">mỗi </w:t>
      </w:r>
      <w:r w:rsidRPr="001575EB">
        <w:rPr>
          <w:lang w:val="vi-VN" w:eastAsia="x-none"/>
        </w:rPr>
        <w:t>Lecture có 10 câu hỏi</w:t>
      </w:r>
      <w:r>
        <w:rPr>
          <w:lang w:eastAsia="x-none"/>
        </w:rPr>
        <w:t xml:space="preserve"> để đánh giá khả năng của sinh viên, trong đó: Cuối Lecture 1 các </w:t>
      </w:r>
      <w:r w:rsidRPr="001575EB">
        <w:rPr>
          <w:lang w:val="vi-VN" w:eastAsia="x-none"/>
        </w:rPr>
        <w:t xml:space="preserve">câu hỏi đánh giá </w:t>
      </w:r>
      <w:r>
        <w:rPr>
          <w:lang w:eastAsia="x-none"/>
        </w:rPr>
        <w:t xml:space="preserve">đến mức </w:t>
      </w:r>
      <w:r w:rsidRPr="001575EB">
        <w:rPr>
          <w:lang w:val="vi-VN" w:eastAsia="x-none"/>
        </w:rPr>
        <w:t>“</w:t>
      </w:r>
      <w:r w:rsidRPr="001575EB">
        <w:rPr>
          <w:b/>
          <w:bCs/>
          <w:lang w:eastAsia="x-none"/>
        </w:rPr>
        <w:t>Phân tích</w:t>
      </w:r>
      <w:r w:rsidRPr="001575EB">
        <w:rPr>
          <w:lang w:val="vi-VN" w:eastAsia="x-none"/>
        </w:rPr>
        <w:t>”</w:t>
      </w:r>
      <w:r>
        <w:rPr>
          <w:lang w:eastAsia="x-none"/>
        </w:rPr>
        <w:t xml:space="preserve">. </w:t>
      </w:r>
      <w:r w:rsidRPr="001575EB">
        <w:rPr>
          <w:lang w:val="vi-VN" w:eastAsia="x-none"/>
        </w:rPr>
        <w:t xml:space="preserve">Cuối Lecture </w:t>
      </w:r>
      <w:r>
        <w:rPr>
          <w:lang w:eastAsia="x-none"/>
        </w:rPr>
        <w:t>2, 3, 4, 5, 6 các</w:t>
      </w:r>
      <w:r w:rsidRPr="001575EB">
        <w:rPr>
          <w:lang w:val="vi-VN" w:eastAsia="x-none"/>
        </w:rPr>
        <w:t xml:space="preserve"> câu hỏi đánh giá khả năng “</w:t>
      </w:r>
      <w:r w:rsidRPr="001575EB">
        <w:rPr>
          <w:b/>
          <w:bCs/>
          <w:lang w:eastAsia="x-none"/>
        </w:rPr>
        <w:t>Nhớ</w:t>
      </w:r>
      <w:r w:rsidRPr="001575EB">
        <w:rPr>
          <w:lang w:val="vi-VN" w:eastAsia="x-none"/>
        </w:rPr>
        <w:t>”, “</w:t>
      </w:r>
      <w:r w:rsidRPr="001575EB">
        <w:rPr>
          <w:b/>
          <w:bCs/>
          <w:lang w:eastAsia="x-none"/>
        </w:rPr>
        <w:t>Hiểu</w:t>
      </w:r>
      <w:r w:rsidRPr="001575EB">
        <w:rPr>
          <w:lang w:val="vi-VN" w:eastAsia="x-none"/>
        </w:rPr>
        <w:t>”</w:t>
      </w:r>
      <w:r w:rsidRPr="001575EB">
        <w:rPr>
          <w:lang w:eastAsia="x-none"/>
        </w:rPr>
        <w:t>,</w:t>
      </w:r>
      <w:r w:rsidRPr="001575EB">
        <w:rPr>
          <w:lang w:val="vi-VN" w:eastAsia="x-none"/>
        </w:rPr>
        <w:t xml:space="preserve"> “</w:t>
      </w:r>
      <w:r w:rsidRPr="001575EB">
        <w:rPr>
          <w:b/>
          <w:bCs/>
          <w:lang w:eastAsia="x-none"/>
        </w:rPr>
        <w:t>Vận dụng</w:t>
      </w:r>
      <w:r w:rsidRPr="001575EB">
        <w:rPr>
          <w:lang w:val="vi-VN" w:eastAsia="x-none"/>
        </w:rPr>
        <w:t>”, “</w:t>
      </w:r>
      <w:r w:rsidRPr="001575EB">
        <w:rPr>
          <w:b/>
          <w:bCs/>
          <w:lang w:eastAsia="x-none"/>
        </w:rPr>
        <w:t>Phân tích</w:t>
      </w:r>
      <w:r w:rsidRPr="001575EB">
        <w:rPr>
          <w:lang w:val="vi-VN" w:eastAsia="x-none"/>
        </w:rPr>
        <w:t>”, “</w:t>
      </w:r>
      <w:r w:rsidRPr="001575EB">
        <w:rPr>
          <w:b/>
          <w:bCs/>
          <w:lang w:eastAsia="x-none"/>
        </w:rPr>
        <w:t>Đánh giá</w:t>
      </w:r>
      <w:r w:rsidRPr="001575EB">
        <w:rPr>
          <w:lang w:val="vi-VN" w:eastAsia="x-none"/>
        </w:rPr>
        <w:t xml:space="preserve">”. Bài kiểm tra cá nhân sẽ hỏi lại các câu hỏi </w:t>
      </w:r>
      <w:r w:rsidRPr="001575EB">
        <w:rPr>
          <w:lang w:eastAsia="x-none"/>
        </w:rPr>
        <w:t xml:space="preserve">của </w:t>
      </w:r>
      <w:r w:rsidRPr="001575EB">
        <w:rPr>
          <w:lang w:val="vi-VN" w:eastAsia="x-none"/>
        </w:rPr>
        <w:t>Lecture</w:t>
      </w:r>
      <w:r w:rsidRPr="001575EB">
        <w:rPr>
          <w:lang w:eastAsia="x-none"/>
        </w:rPr>
        <w:t xml:space="preserve"> </w:t>
      </w:r>
      <w:r>
        <w:rPr>
          <w:lang w:eastAsia="x-none"/>
        </w:rPr>
        <w:t xml:space="preserve">1, </w:t>
      </w:r>
      <w:r w:rsidRPr="001575EB">
        <w:rPr>
          <w:lang w:eastAsia="x-none"/>
        </w:rPr>
        <w:t>2, 4</w:t>
      </w:r>
      <w:r>
        <w:rPr>
          <w:lang w:eastAsia="x-none"/>
        </w:rPr>
        <w:t xml:space="preserve"> </w:t>
      </w:r>
      <w:r w:rsidRPr="001575EB">
        <w:rPr>
          <w:lang w:val="vi-VN" w:eastAsia="x-none"/>
        </w:rPr>
        <w:t xml:space="preserve">ở mức độ khó hơn để đánh giá </w:t>
      </w:r>
      <w:r w:rsidRPr="001575EB">
        <w:rPr>
          <w:lang w:eastAsia="x-none"/>
        </w:rPr>
        <w:t xml:space="preserve">khả năng </w:t>
      </w:r>
      <w:r w:rsidRPr="001575EB">
        <w:rPr>
          <w:lang w:val="vi-VN" w:eastAsia="x-none"/>
        </w:rPr>
        <w:t>“</w:t>
      </w:r>
      <w:r w:rsidRPr="001575EB">
        <w:rPr>
          <w:b/>
          <w:bCs/>
          <w:lang w:eastAsia="x-none"/>
        </w:rPr>
        <w:t>Phân tích</w:t>
      </w:r>
      <w:r w:rsidRPr="001575EB">
        <w:rPr>
          <w:lang w:val="vi-VN" w:eastAsia="x-none"/>
        </w:rPr>
        <w:t>”</w:t>
      </w:r>
      <w:r>
        <w:rPr>
          <w:lang w:eastAsia="x-none"/>
        </w:rPr>
        <w:t xml:space="preserve"> của sinh viên.</w:t>
      </w:r>
    </w:p>
    <w:tbl>
      <w:tblPr>
        <w:tblStyle w:val="TableGrid"/>
        <w:tblW w:w="5000" w:type="pct"/>
        <w:tblLayout w:type="fixed"/>
        <w:tblLook w:val="04A0" w:firstRow="1" w:lastRow="0" w:firstColumn="1" w:lastColumn="0" w:noHBand="0" w:noVBand="1"/>
      </w:tblPr>
      <w:tblGrid>
        <w:gridCol w:w="1948"/>
        <w:gridCol w:w="999"/>
        <w:gridCol w:w="708"/>
        <w:gridCol w:w="854"/>
        <w:gridCol w:w="1279"/>
        <w:gridCol w:w="1409"/>
        <w:gridCol w:w="1283"/>
        <w:gridCol w:w="1376"/>
      </w:tblGrid>
      <w:tr w:rsidR="003B4B30" w:rsidRPr="003B4B30" w14:paraId="490967E0" w14:textId="77777777" w:rsidTr="00474AA6">
        <w:tc>
          <w:tcPr>
            <w:tcW w:w="988" w:type="pct"/>
            <w:shd w:val="clear" w:color="auto" w:fill="FBE4D5" w:themeFill="accent2" w:themeFillTint="33"/>
            <w:vAlign w:val="center"/>
          </w:tcPr>
          <w:p w14:paraId="6C255488" w14:textId="77777777" w:rsidR="00F52928" w:rsidRPr="003B4B30" w:rsidRDefault="00F52928" w:rsidP="008958CB">
            <w:pPr>
              <w:jc w:val="center"/>
              <w:rPr>
                <w:b/>
                <w:bCs/>
                <w:lang w:val="vi-VN" w:eastAsia="x-none"/>
              </w:rPr>
            </w:pPr>
            <w:r w:rsidRPr="003B4B30">
              <w:rPr>
                <w:b/>
                <w:bCs/>
                <w:lang w:val="vi-VN" w:eastAsia="x-none"/>
              </w:rPr>
              <w:t>Nội dung</w:t>
            </w:r>
          </w:p>
        </w:tc>
        <w:tc>
          <w:tcPr>
            <w:tcW w:w="507" w:type="pct"/>
            <w:shd w:val="clear" w:color="auto" w:fill="FBE4D5" w:themeFill="accent2" w:themeFillTint="33"/>
            <w:vAlign w:val="center"/>
          </w:tcPr>
          <w:p w14:paraId="6F28DC51" w14:textId="77777777" w:rsidR="00F52928" w:rsidRPr="003B4B30" w:rsidRDefault="00F52928" w:rsidP="008958CB">
            <w:pPr>
              <w:tabs>
                <w:tab w:val="left" w:pos="180"/>
                <w:tab w:val="center" w:pos="485"/>
              </w:tabs>
              <w:spacing w:before="60" w:after="60"/>
              <w:jc w:val="center"/>
              <w:rPr>
                <w:b/>
                <w:bCs/>
                <w:lang w:val="vi-VN" w:eastAsia="x-none"/>
              </w:rPr>
            </w:pPr>
            <w:r w:rsidRPr="003B4B30">
              <w:rPr>
                <w:b/>
                <w:bCs/>
                <w:lang w:eastAsia="x-none"/>
              </w:rPr>
              <w:t>CLO</w:t>
            </w:r>
            <w:r w:rsidRPr="003B4B30">
              <w:rPr>
                <w:b/>
                <w:bCs/>
                <w:lang w:val="vi-VN" w:eastAsia="x-none"/>
              </w:rPr>
              <w:t>s</w:t>
            </w:r>
          </w:p>
        </w:tc>
        <w:tc>
          <w:tcPr>
            <w:tcW w:w="359" w:type="pct"/>
            <w:shd w:val="clear" w:color="auto" w:fill="FBE4D5" w:themeFill="accent2" w:themeFillTint="33"/>
            <w:vAlign w:val="center"/>
          </w:tcPr>
          <w:p w14:paraId="0D98F375" w14:textId="77777777" w:rsidR="00F52928" w:rsidRPr="003B4B30" w:rsidRDefault="00F52928" w:rsidP="008958CB">
            <w:pPr>
              <w:tabs>
                <w:tab w:val="left" w:pos="180"/>
                <w:tab w:val="center" w:pos="485"/>
              </w:tabs>
              <w:jc w:val="center"/>
              <w:rPr>
                <w:b/>
                <w:bCs/>
                <w:lang w:eastAsia="x-none"/>
              </w:rPr>
            </w:pPr>
            <w:r w:rsidRPr="003B4B30">
              <w:rPr>
                <w:b/>
                <w:bCs/>
                <w:lang w:eastAsia="x-none"/>
              </w:rPr>
              <w:t>Nhớ</w:t>
            </w:r>
          </w:p>
        </w:tc>
        <w:tc>
          <w:tcPr>
            <w:tcW w:w="433" w:type="pct"/>
            <w:shd w:val="clear" w:color="auto" w:fill="FBE4D5" w:themeFill="accent2" w:themeFillTint="33"/>
            <w:vAlign w:val="center"/>
          </w:tcPr>
          <w:p w14:paraId="3FC095DD" w14:textId="77777777" w:rsidR="00F52928" w:rsidRPr="003B4B30" w:rsidRDefault="00F52928" w:rsidP="008958CB">
            <w:pPr>
              <w:tabs>
                <w:tab w:val="left" w:pos="180"/>
                <w:tab w:val="center" w:pos="485"/>
              </w:tabs>
              <w:jc w:val="center"/>
              <w:rPr>
                <w:b/>
                <w:bCs/>
                <w:lang w:eastAsia="x-none"/>
              </w:rPr>
            </w:pPr>
            <w:r w:rsidRPr="003B4B30">
              <w:rPr>
                <w:b/>
                <w:bCs/>
                <w:lang w:eastAsia="x-none"/>
              </w:rPr>
              <w:t>Hiểu</w:t>
            </w:r>
          </w:p>
        </w:tc>
        <w:tc>
          <w:tcPr>
            <w:tcW w:w="649" w:type="pct"/>
            <w:shd w:val="clear" w:color="auto" w:fill="FBE4D5" w:themeFill="accent2" w:themeFillTint="33"/>
            <w:vAlign w:val="center"/>
          </w:tcPr>
          <w:p w14:paraId="5A420844" w14:textId="77777777" w:rsidR="00F52928" w:rsidRPr="003B4B30" w:rsidRDefault="00F52928" w:rsidP="008958CB">
            <w:pPr>
              <w:tabs>
                <w:tab w:val="left" w:pos="180"/>
                <w:tab w:val="center" w:pos="485"/>
              </w:tabs>
              <w:jc w:val="center"/>
              <w:rPr>
                <w:b/>
                <w:bCs/>
                <w:lang w:eastAsia="x-none"/>
              </w:rPr>
            </w:pPr>
            <w:r w:rsidRPr="003B4B30">
              <w:rPr>
                <w:b/>
                <w:bCs/>
                <w:lang w:eastAsia="x-none"/>
              </w:rPr>
              <w:t>Vận dụng</w:t>
            </w:r>
          </w:p>
        </w:tc>
        <w:tc>
          <w:tcPr>
            <w:tcW w:w="715" w:type="pct"/>
            <w:shd w:val="clear" w:color="auto" w:fill="FBE4D5" w:themeFill="accent2" w:themeFillTint="33"/>
            <w:vAlign w:val="center"/>
          </w:tcPr>
          <w:p w14:paraId="3243EF65" w14:textId="77777777" w:rsidR="00F52928" w:rsidRPr="003B4B30" w:rsidRDefault="00F52928" w:rsidP="008958CB">
            <w:pPr>
              <w:jc w:val="center"/>
              <w:rPr>
                <w:b/>
                <w:bCs/>
                <w:lang w:eastAsia="x-none"/>
              </w:rPr>
            </w:pPr>
            <w:r w:rsidRPr="003B4B30">
              <w:rPr>
                <w:b/>
                <w:bCs/>
                <w:lang w:eastAsia="x-none"/>
              </w:rPr>
              <w:t>Phân tích</w:t>
            </w:r>
          </w:p>
        </w:tc>
        <w:tc>
          <w:tcPr>
            <w:tcW w:w="651" w:type="pct"/>
            <w:shd w:val="clear" w:color="auto" w:fill="FBE4D5" w:themeFill="accent2" w:themeFillTint="33"/>
            <w:vAlign w:val="center"/>
          </w:tcPr>
          <w:p w14:paraId="7343D599" w14:textId="77777777" w:rsidR="00F52928" w:rsidRPr="003B4B30" w:rsidRDefault="00F52928" w:rsidP="008958CB">
            <w:pPr>
              <w:jc w:val="center"/>
              <w:rPr>
                <w:b/>
                <w:bCs/>
                <w:lang w:eastAsia="x-none"/>
              </w:rPr>
            </w:pPr>
            <w:r w:rsidRPr="003B4B30">
              <w:rPr>
                <w:b/>
                <w:bCs/>
                <w:lang w:eastAsia="x-none"/>
              </w:rPr>
              <w:t>Đánh giá</w:t>
            </w:r>
          </w:p>
        </w:tc>
        <w:tc>
          <w:tcPr>
            <w:tcW w:w="698" w:type="pct"/>
            <w:shd w:val="clear" w:color="auto" w:fill="FBE4D5" w:themeFill="accent2" w:themeFillTint="33"/>
            <w:vAlign w:val="center"/>
          </w:tcPr>
          <w:p w14:paraId="0C663B9B" w14:textId="77777777" w:rsidR="00F52928" w:rsidRPr="003B4B30" w:rsidRDefault="00F52928" w:rsidP="008958CB">
            <w:pPr>
              <w:jc w:val="center"/>
              <w:rPr>
                <w:b/>
                <w:bCs/>
                <w:lang w:eastAsia="x-none"/>
              </w:rPr>
            </w:pPr>
            <w:r w:rsidRPr="003B4B30">
              <w:rPr>
                <w:b/>
                <w:bCs/>
                <w:lang w:eastAsia="x-none"/>
              </w:rPr>
              <w:t>Tổng</w:t>
            </w:r>
            <w:r w:rsidRPr="003B4B30">
              <w:rPr>
                <w:b/>
                <w:bCs/>
                <w:lang w:val="vi-VN" w:eastAsia="x-none"/>
              </w:rPr>
              <w:t xml:space="preserve"> số câu hỏi</w:t>
            </w:r>
          </w:p>
        </w:tc>
      </w:tr>
      <w:tr w:rsidR="003B4B30" w:rsidRPr="003B4B30" w14:paraId="763D312E" w14:textId="77777777" w:rsidTr="00474AA6">
        <w:trPr>
          <w:trHeight w:val="60"/>
        </w:trPr>
        <w:tc>
          <w:tcPr>
            <w:tcW w:w="988" w:type="pct"/>
            <w:vAlign w:val="center"/>
          </w:tcPr>
          <w:p w14:paraId="08E2C98E" w14:textId="77777777" w:rsidR="00F52928" w:rsidRPr="003B4B30" w:rsidRDefault="00F52928" w:rsidP="008958CB">
            <w:pPr>
              <w:jc w:val="center"/>
              <w:rPr>
                <w:lang w:eastAsia="x-none"/>
              </w:rPr>
            </w:pPr>
            <w:r w:rsidRPr="003B4B30">
              <w:rPr>
                <w:lang w:eastAsia="x-none"/>
              </w:rPr>
              <w:t>Lecture 1</w:t>
            </w:r>
          </w:p>
        </w:tc>
        <w:tc>
          <w:tcPr>
            <w:tcW w:w="507" w:type="pct"/>
            <w:vAlign w:val="center"/>
          </w:tcPr>
          <w:p w14:paraId="7F5B0381" w14:textId="77777777" w:rsidR="00F52928" w:rsidRPr="003B4B30" w:rsidRDefault="00F52928" w:rsidP="008958CB">
            <w:pPr>
              <w:spacing w:before="60" w:after="60"/>
              <w:jc w:val="center"/>
              <w:rPr>
                <w:lang w:eastAsia="x-none"/>
              </w:rPr>
            </w:pPr>
            <w:r w:rsidRPr="003B4B30">
              <w:rPr>
                <w:lang w:eastAsia="x-none"/>
              </w:rPr>
              <w:t>1.1</w:t>
            </w:r>
          </w:p>
        </w:tc>
        <w:tc>
          <w:tcPr>
            <w:tcW w:w="359" w:type="pct"/>
          </w:tcPr>
          <w:p w14:paraId="61A27189" w14:textId="77777777" w:rsidR="00F52928" w:rsidRPr="003B4B30" w:rsidRDefault="00F52928" w:rsidP="008958CB">
            <w:pPr>
              <w:jc w:val="center"/>
              <w:rPr>
                <w:lang w:val="vi-VN" w:eastAsia="x-none"/>
              </w:rPr>
            </w:pPr>
          </w:p>
        </w:tc>
        <w:tc>
          <w:tcPr>
            <w:tcW w:w="433" w:type="pct"/>
          </w:tcPr>
          <w:p w14:paraId="2FEA7068" w14:textId="77777777" w:rsidR="00F52928" w:rsidRPr="003B4B30" w:rsidRDefault="00F52928" w:rsidP="008958CB">
            <w:pPr>
              <w:jc w:val="center"/>
              <w:rPr>
                <w:lang w:val="vi-VN" w:eastAsia="x-none"/>
              </w:rPr>
            </w:pPr>
          </w:p>
        </w:tc>
        <w:tc>
          <w:tcPr>
            <w:tcW w:w="649" w:type="pct"/>
            <w:vAlign w:val="center"/>
          </w:tcPr>
          <w:p w14:paraId="4FE7253D" w14:textId="77777777" w:rsidR="00F52928" w:rsidRPr="003B4B30" w:rsidRDefault="00F52928" w:rsidP="008958CB">
            <w:pPr>
              <w:jc w:val="center"/>
              <w:rPr>
                <w:lang w:val="vi-VN" w:eastAsia="x-none"/>
              </w:rPr>
            </w:pPr>
          </w:p>
        </w:tc>
        <w:tc>
          <w:tcPr>
            <w:tcW w:w="715" w:type="pct"/>
            <w:vAlign w:val="center"/>
          </w:tcPr>
          <w:p w14:paraId="718C7EBB" w14:textId="5ECD321B" w:rsidR="00F52928" w:rsidRPr="004D271B" w:rsidRDefault="004D271B" w:rsidP="008958CB">
            <w:pPr>
              <w:jc w:val="center"/>
              <w:rPr>
                <w:lang w:eastAsia="x-none"/>
              </w:rPr>
            </w:pPr>
            <w:r>
              <w:rPr>
                <w:lang w:eastAsia="x-none"/>
              </w:rPr>
              <w:t>1</w:t>
            </w:r>
          </w:p>
        </w:tc>
        <w:tc>
          <w:tcPr>
            <w:tcW w:w="651" w:type="pct"/>
          </w:tcPr>
          <w:p w14:paraId="35E6C984" w14:textId="77777777" w:rsidR="00F52928" w:rsidRPr="003B4B30" w:rsidRDefault="00F52928" w:rsidP="008958CB">
            <w:pPr>
              <w:jc w:val="center"/>
              <w:rPr>
                <w:bCs/>
                <w:iCs/>
                <w:lang w:val="vi-VN" w:eastAsia="x-none"/>
              </w:rPr>
            </w:pPr>
          </w:p>
        </w:tc>
        <w:tc>
          <w:tcPr>
            <w:tcW w:w="698" w:type="pct"/>
            <w:vAlign w:val="center"/>
          </w:tcPr>
          <w:p w14:paraId="71CD90E9" w14:textId="2A4ED69B" w:rsidR="00F52928" w:rsidRPr="00A7580A" w:rsidRDefault="00A7580A" w:rsidP="008958CB">
            <w:pPr>
              <w:jc w:val="center"/>
              <w:rPr>
                <w:bCs/>
                <w:iCs/>
                <w:lang w:eastAsia="x-none"/>
              </w:rPr>
            </w:pPr>
            <w:r>
              <w:rPr>
                <w:bCs/>
                <w:iCs/>
                <w:lang w:eastAsia="x-none"/>
              </w:rPr>
              <w:t>1</w:t>
            </w:r>
          </w:p>
        </w:tc>
      </w:tr>
      <w:tr w:rsidR="003B4B30" w:rsidRPr="003B4B30" w14:paraId="5023D603" w14:textId="77777777" w:rsidTr="00474AA6">
        <w:tc>
          <w:tcPr>
            <w:tcW w:w="988" w:type="pct"/>
            <w:vAlign w:val="center"/>
          </w:tcPr>
          <w:p w14:paraId="24949930" w14:textId="77777777" w:rsidR="00F52928" w:rsidRPr="003B4B30" w:rsidRDefault="00F52928" w:rsidP="008958CB">
            <w:pPr>
              <w:jc w:val="center"/>
              <w:rPr>
                <w:lang w:val="vi-VN" w:eastAsia="x-none"/>
              </w:rPr>
            </w:pPr>
            <w:r w:rsidRPr="003B4B30">
              <w:rPr>
                <w:lang w:eastAsia="x-none"/>
              </w:rPr>
              <w:t xml:space="preserve">Lecture </w:t>
            </w:r>
            <w:r w:rsidRPr="003B4B30">
              <w:rPr>
                <w:lang w:val="vi-VN" w:eastAsia="x-none"/>
              </w:rPr>
              <w:t>2</w:t>
            </w:r>
          </w:p>
        </w:tc>
        <w:tc>
          <w:tcPr>
            <w:tcW w:w="507" w:type="pct"/>
            <w:vAlign w:val="center"/>
          </w:tcPr>
          <w:p w14:paraId="73C59A6E" w14:textId="77777777" w:rsidR="00F52928" w:rsidRPr="003B4B30" w:rsidRDefault="00F52928" w:rsidP="008958CB">
            <w:pPr>
              <w:spacing w:before="60" w:after="60"/>
              <w:jc w:val="center"/>
              <w:rPr>
                <w:lang w:eastAsia="x-none"/>
              </w:rPr>
            </w:pPr>
            <w:r w:rsidRPr="003B4B30">
              <w:rPr>
                <w:lang w:eastAsia="x-none"/>
              </w:rPr>
              <w:t>1.2</w:t>
            </w:r>
          </w:p>
        </w:tc>
        <w:tc>
          <w:tcPr>
            <w:tcW w:w="359" w:type="pct"/>
          </w:tcPr>
          <w:p w14:paraId="7EC25F8C" w14:textId="77777777" w:rsidR="00F52928" w:rsidRPr="003B4B30" w:rsidRDefault="00F52928" w:rsidP="008958CB">
            <w:pPr>
              <w:jc w:val="center"/>
              <w:rPr>
                <w:lang w:val="vi-VN" w:eastAsia="x-none"/>
              </w:rPr>
            </w:pPr>
          </w:p>
        </w:tc>
        <w:tc>
          <w:tcPr>
            <w:tcW w:w="433" w:type="pct"/>
          </w:tcPr>
          <w:p w14:paraId="01D88C27" w14:textId="77777777" w:rsidR="00F52928" w:rsidRPr="003B4B30" w:rsidRDefault="00F52928" w:rsidP="008958CB">
            <w:pPr>
              <w:jc w:val="center"/>
              <w:rPr>
                <w:lang w:val="vi-VN" w:eastAsia="x-none"/>
              </w:rPr>
            </w:pPr>
          </w:p>
        </w:tc>
        <w:tc>
          <w:tcPr>
            <w:tcW w:w="649" w:type="pct"/>
            <w:vAlign w:val="center"/>
          </w:tcPr>
          <w:p w14:paraId="6B85653E" w14:textId="77777777" w:rsidR="00F52928" w:rsidRPr="003B4B30" w:rsidRDefault="00F52928" w:rsidP="008958CB">
            <w:pPr>
              <w:jc w:val="center"/>
              <w:rPr>
                <w:lang w:val="vi-VN" w:eastAsia="x-none"/>
              </w:rPr>
            </w:pPr>
          </w:p>
        </w:tc>
        <w:tc>
          <w:tcPr>
            <w:tcW w:w="715" w:type="pct"/>
            <w:vAlign w:val="center"/>
          </w:tcPr>
          <w:p w14:paraId="7789FAC0" w14:textId="3152CC14" w:rsidR="00F52928" w:rsidRPr="003B4B30" w:rsidRDefault="00027F65" w:rsidP="008958CB">
            <w:pPr>
              <w:jc w:val="center"/>
              <w:rPr>
                <w:lang w:eastAsia="x-none"/>
              </w:rPr>
            </w:pPr>
            <w:r>
              <w:rPr>
                <w:lang w:eastAsia="x-none"/>
              </w:rPr>
              <w:t>1</w:t>
            </w:r>
          </w:p>
        </w:tc>
        <w:tc>
          <w:tcPr>
            <w:tcW w:w="651" w:type="pct"/>
            <w:vAlign w:val="center"/>
          </w:tcPr>
          <w:p w14:paraId="036598DB" w14:textId="75D950C2" w:rsidR="00F52928" w:rsidRPr="003B4B30" w:rsidRDefault="00F52928" w:rsidP="008958CB">
            <w:pPr>
              <w:jc w:val="center"/>
              <w:rPr>
                <w:bCs/>
                <w:iCs/>
                <w:lang w:eastAsia="x-none"/>
              </w:rPr>
            </w:pPr>
          </w:p>
        </w:tc>
        <w:tc>
          <w:tcPr>
            <w:tcW w:w="698" w:type="pct"/>
            <w:vAlign w:val="center"/>
          </w:tcPr>
          <w:p w14:paraId="6BA5BBD5" w14:textId="77777777" w:rsidR="00F52928" w:rsidRPr="003B4B30" w:rsidRDefault="00F52928" w:rsidP="008958CB">
            <w:pPr>
              <w:jc w:val="center"/>
              <w:rPr>
                <w:bCs/>
                <w:iCs/>
                <w:lang w:eastAsia="x-none"/>
              </w:rPr>
            </w:pPr>
            <w:r w:rsidRPr="003B4B30">
              <w:rPr>
                <w:bCs/>
                <w:iCs/>
                <w:lang w:eastAsia="x-none"/>
              </w:rPr>
              <w:t>1</w:t>
            </w:r>
          </w:p>
        </w:tc>
      </w:tr>
      <w:tr w:rsidR="003B4B30" w:rsidRPr="003B4B30" w14:paraId="57961156" w14:textId="77777777" w:rsidTr="00474AA6">
        <w:tc>
          <w:tcPr>
            <w:tcW w:w="988" w:type="pct"/>
            <w:vAlign w:val="center"/>
          </w:tcPr>
          <w:p w14:paraId="09D5FFB1" w14:textId="77777777" w:rsidR="00F52928" w:rsidRPr="003B4B30" w:rsidRDefault="00F52928" w:rsidP="008958CB">
            <w:pPr>
              <w:jc w:val="center"/>
              <w:rPr>
                <w:lang w:val="vi-VN" w:eastAsia="x-none"/>
              </w:rPr>
            </w:pPr>
            <w:r w:rsidRPr="003B4B30">
              <w:rPr>
                <w:lang w:eastAsia="x-none"/>
              </w:rPr>
              <w:t>Lecture</w:t>
            </w:r>
            <w:r w:rsidRPr="003B4B30">
              <w:rPr>
                <w:lang w:val="vi-VN" w:eastAsia="x-none"/>
              </w:rPr>
              <w:t xml:space="preserve"> 3</w:t>
            </w:r>
          </w:p>
        </w:tc>
        <w:tc>
          <w:tcPr>
            <w:tcW w:w="507" w:type="pct"/>
            <w:vAlign w:val="center"/>
          </w:tcPr>
          <w:p w14:paraId="71BEF187" w14:textId="77777777" w:rsidR="00F52928" w:rsidRPr="003B4B30" w:rsidRDefault="00F52928" w:rsidP="008958CB">
            <w:pPr>
              <w:spacing w:before="60" w:after="60"/>
              <w:jc w:val="center"/>
              <w:rPr>
                <w:lang w:eastAsia="x-none"/>
              </w:rPr>
            </w:pPr>
            <w:r w:rsidRPr="003B4B30">
              <w:rPr>
                <w:lang w:eastAsia="x-none"/>
              </w:rPr>
              <w:t>1.2</w:t>
            </w:r>
          </w:p>
        </w:tc>
        <w:tc>
          <w:tcPr>
            <w:tcW w:w="359" w:type="pct"/>
          </w:tcPr>
          <w:p w14:paraId="4544CC24" w14:textId="77777777" w:rsidR="00F52928" w:rsidRPr="003B4B30" w:rsidRDefault="00F52928" w:rsidP="008958CB">
            <w:pPr>
              <w:jc w:val="center"/>
              <w:rPr>
                <w:lang w:val="vi-VN" w:eastAsia="x-none"/>
              </w:rPr>
            </w:pPr>
          </w:p>
        </w:tc>
        <w:tc>
          <w:tcPr>
            <w:tcW w:w="433" w:type="pct"/>
          </w:tcPr>
          <w:p w14:paraId="7B5863E8" w14:textId="77777777" w:rsidR="00F52928" w:rsidRPr="003B4B30" w:rsidRDefault="00F52928" w:rsidP="008958CB">
            <w:pPr>
              <w:jc w:val="center"/>
              <w:rPr>
                <w:lang w:val="vi-VN" w:eastAsia="x-none"/>
              </w:rPr>
            </w:pPr>
          </w:p>
        </w:tc>
        <w:tc>
          <w:tcPr>
            <w:tcW w:w="649" w:type="pct"/>
            <w:vAlign w:val="center"/>
          </w:tcPr>
          <w:p w14:paraId="08FDAB87" w14:textId="77777777" w:rsidR="00F52928" w:rsidRPr="003B4B30" w:rsidRDefault="00F52928" w:rsidP="008958CB">
            <w:pPr>
              <w:jc w:val="center"/>
              <w:rPr>
                <w:lang w:val="vi-VN" w:eastAsia="x-none"/>
              </w:rPr>
            </w:pPr>
          </w:p>
        </w:tc>
        <w:tc>
          <w:tcPr>
            <w:tcW w:w="715" w:type="pct"/>
            <w:vAlign w:val="center"/>
          </w:tcPr>
          <w:p w14:paraId="06AA1145" w14:textId="31C53182" w:rsidR="00F52928" w:rsidRPr="003B4B30" w:rsidRDefault="00F52928" w:rsidP="008958CB">
            <w:pPr>
              <w:jc w:val="center"/>
              <w:rPr>
                <w:lang w:eastAsia="x-none"/>
              </w:rPr>
            </w:pPr>
          </w:p>
        </w:tc>
        <w:tc>
          <w:tcPr>
            <w:tcW w:w="651" w:type="pct"/>
            <w:vAlign w:val="center"/>
          </w:tcPr>
          <w:p w14:paraId="45653286" w14:textId="2CFC156B" w:rsidR="00F52928" w:rsidRPr="003B4B30" w:rsidRDefault="00F52928" w:rsidP="008958CB">
            <w:pPr>
              <w:jc w:val="center"/>
              <w:rPr>
                <w:bCs/>
                <w:iCs/>
                <w:lang w:val="vi-VN" w:eastAsia="x-none"/>
              </w:rPr>
            </w:pPr>
          </w:p>
        </w:tc>
        <w:tc>
          <w:tcPr>
            <w:tcW w:w="698" w:type="pct"/>
            <w:vAlign w:val="center"/>
          </w:tcPr>
          <w:p w14:paraId="565009D5" w14:textId="2D8BBC92" w:rsidR="00F52928" w:rsidRPr="003B4B30" w:rsidRDefault="00F52928" w:rsidP="008958CB">
            <w:pPr>
              <w:jc w:val="center"/>
              <w:rPr>
                <w:bCs/>
                <w:iCs/>
                <w:lang w:eastAsia="x-none"/>
              </w:rPr>
            </w:pPr>
          </w:p>
        </w:tc>
      </w:tr>
      <w:tr w:rsidR="003B4B30" w:rsidRPr="003B4B30" w14:paraId="696B732E" w14:textId="77777777" w:rsidTr="00474AA6">
        <w:tc>
          <w:tcPr>
            <w:tcW w:w="988" w:type="pct"/>
            <w:vAlign w:val="center"/>
          </w:tcPr>
          <w:p w14:paraId="3323EBBB" w14:textId="77777777" w:rsidR="00F52928" w:rsidRPr="003B4B30" w:rsidRDefault="00F52928" w:rsidP="008958CB">
            <w:pPr>
              <w:jc w:val="center"/>
              <w:rPr>
                <w:lang w:val="vi-VN" w:eastAsia="x-none"/>
              </w:rPr>
            </w:pPr>
            <w:r w:rsidRPr="003B4B30">
              <w:rPr>
                <w:lang w:eastAsia="x-none"/>
              </w:rPr>
              <w:t xml:space="preserve">Lecture </w:t>
            </w:r>
            <w:r w:rsidRPr="003B4B30">
              <w:rPr>
                <w:lang w:val="vi-VN" w:eastAsia="x-none"/>
              </w:rPr>
              <w:t>4</w:t>
            </w:r>
          </w:p>
        </w:tc>
        <w:tc>
          <w:tcPr>
            <w:tcW w:w="507" w:type="pct"/>
            <w:vAlign w:val="center"/>
          </w:tcPr>
          <w:p w14:paraId="04173676" w14:textId="77777777" w:rsidR="00F52928" w:rsidRPr="003B4B30" w:rsidRDefault="00F52928" w:rsidP="008958CB">
            <w:pPr>
              <w:spacing w:before="60" w:after="60"/>
              <w:jc w:val="center"/>
              <w:rPr>
                <w:lang w:eastAsia="x-none"/>
              </w:rPr>
            </w:pPr>
            <w:r w:rsidRPr="003B4B30">
              <w:rPr>
                <w:lang w:eastAsia="x-none"/>
              </w:rPr>
              <w:t>1.3</w:t>
            </w:r>
          </w:p>
        </w:tc>
        <w:tc>
          <w:tcPr>
            <w:tcW w:w="359" w:type="pct"/>
          </w:tcPr>
          <w:p w14:paraId="0990F1F6" w14:textId="77777777" w:rsidR="00F52928" w:rsidRPr="003B4B30" w:rsidRDefault="00F52928" w:rsidP="008958CB">
            <w:pPr>
              <w:jc w:val="center"/>
              <w:rPr>
                <w:lang w:val="vi-VN" w:eastAsia="x-none"/>
              </w:rPr>
            </w:pPr>
          </w:p>
        </w:tc>
        <w:tc>
          <w:tcPr>
            <w:tcW w:w="433" w:type="pct"/>
          </w:tcPr>
          <w:p w14:paraId="189F1A79" w14:textId="77777777" w:rsidR="00F52928" w:rsidRPr="003B4B30" w:rsidRDefault="00F52928" w:rsidP="008958CB">
            <w:pPr>
              <w:jc w:val="center"/>
              <w:rPr>
                <w:lang w:val="vi-VN" w:eastAsia="x-none"/>
              </w:rPr>
            </w:pPr>
          </w:p>
        </w:tc>
        <w:tc>
          <w:tcPr>
            <w:tcW w:w="649" w:type="pct"/>
            <w:vAlign w:val="center"/>
          </w:tcPr>
          <w:p w14:paraId="2AC75EF6" w14:textId="77777777" w:rsidR="00F52928" w:rsidRPr="003B4B30" w:rsidRDefault="00F52928" w:rsidP="008958CB">
            <w:pPr>
              <w:jc w:val="center"/>
              <w:rPr>
                <w:lang w:val="vi-VN" w:eastAsia="x-none"/>
              </w:rPr>
            </w:pPr>
          </w:p>
        </w:tc>
        <w:tc>
          <w:tcPr>
            <w:tcW w:w="715" w:type="pct"/>
            <w:vAlign w:val="center"/>
          </w:tcPr>
          <w:p w14:paraId="3D92D663" w14:textId="01082D79" w:rsidR="00F52928" w:rsidRPr="004D271B" w:rsidRDefault="004D271B" w:rsidP="008958CB">
            <w:pPr>
              <w:jc w:val="center"/>
              <w:rPr>
                <w:lang w:eastAsia="x-none"/>
              </w:rPr>
            </w:pPr>
            <w:r>
              <w:rPr>
                <w:lang w:eastAsia="x-none"/>
              </w:rPr>
              <w:t>1</w:t>
            </w:r>
          </w:p>
        </w:tc>
        <w:tc>
          <w:tcPr>
            <w:tcW w:w="651" w:type="pct"/>
            <w:vAlign w:val="center"/>
          </w:tcPr>
          <w:p w14:paraId="453777B2" w14:textId="77777777" w:rsidR="00F52928" w:rsidRPr="003B4B30" w:rsidRDefault="00F52928" w:rsidP="008958CB">
            <w:pPr>
              <w:jc w:val="center"/>
              <w:rPr>
                <w:bCs/>
                <w:iCs/>
                <w:lang w:eastAsia="x-none"/>
              </w:rPr>
            </w:pPr>
          </w:p>
        </w:tc>
        <w:tc>
          <w:tcPr>
            <w:tcW w:w="698" w:type="pct"/>
            <w:vAlign w:val="center"/>
          </w:tcPr>
          <w:p w14:paraId="7BF7B86F" w14:textId="64CDF2B8" w:rsidR="00F52928" w:rsidRPr="00A7580A" w:rsidRDefault="00A7580A" w:rsidP="008958CB">
            <w:pPr>
              <w:jc w:val="center"/>
              <w:rPr>
                <w:bCs/>
                <w:iCs/>
                <w:lang w:eastAsia="x-none"/>
              </w:rPr>
            </w:pPr>
            <w:r>
              <w:rPr>
                <w:bCs/>
                <w:iCs/>
                <w:lang w:eastAsia="x-none"/>
              </w:rPr>
              <w:t>1</w:t>
            </w:r>
          </w:p>
        </w:tc>
      </w:tr>
      <w:tr w:rsidR="003B4B30" w:rsidRPr="003B4B30" w14:paraId="0E9EEFCE" w14:textId="77777777" w:rsidTr="00474AA6">
        <w:tc>
          <w:tcPr>
            <w:tcW w:w="988" w:type="pct"/>
            <w:vAlign w:val="center"/>
          </w:tcPr>
          <w:p w14:paraId="5A2EAB76" w14:textId="77777777" w:rsidR="00F52928" w:rsidRPr="003B4B30" w:rsidRDefault="00F52928" w:rsidP="008958CB">
            <w:pPr>
              <w:jc w:val="center"/>
              <w:rPr>
                <w:lang w:val="vi-VN" w:eastAsia="x-none"/>
              </w:rPr>
            </w:pPr>
            <w:r w:rsidRPr="003B4B30">
              <w:rPr>
                <w:lang w:eastAsia="x-none"/>
              </w:rPr>
              <w:t xml:space="preserve">Lecture </w:t>
            </w:r>
            <w:r w:rsidRPr="003B4B30">
              <w:rPr>
                <w:lang w:val="vi-VN" w:eastAsia="x-none"/>
              </w:rPr>
              <w:t>5</w:t>
            </w:r>
          </w:p>
        </w:tc>
        <w:tc>
          <w:tcPr>
            <w:tcW w:w="507" w:type="pct"/>
          </w:tcPr>
          <w:p w14:paraId="4B74C275" w14:textId="77777777" w:rsidR="00F52928" w:rsidRPr="003B4B30" w:rsidRDefault="00F52928" w:rsidP="008958CB">
            <w:pPr>
              <w:spacing w:before="60" w:after="60"/>
              <w:jc w:val="center"/>
              <w:rPr>
                <w:lang w:eastAsia="x-none"/>
              </w:rPr>
            </w:pPr>
            <w:r w:rsidRPr="003B4B30">
              <w:rPr>
                <w:lang w:eastAsia="x-none"/>
              </w:rPr>
              <w:t>1.3</w:t>
            </w:r>
          </w:p>
        </w:tc>
        <w:tc>
          <w:tcPr>
            <w:tcW w:w="359" w:type="pct"/>
          </w:tcPr>
          <w:p w14:paraId="5954CE41" w14:textId="77777777" w:rsidR="00F52928" w:rsidRPr="003B4B30" w:rsidRDefault="00F52928" w:rsidP="008958CB">
            <w:pPr>
              <w:jc w:val="center"/>
              <w:rPr>
                <w:lang w:eastAsia="x-none"/>
              </w:rPr>
            </w:pPr>
          </w:p>
        </w:tc>
        <w:tc>
          <w:tcPr>
            <w:tcW w:w="433" w:type="pct"/>
          </w:tcPr>
          <w:p w14:paraId="257985F5" w14:textId="77777777" w:rsidR="00F52928" w:rsidRPr="003B4B30" w:rsidRDefault="00F52928" w:rsidP="008958CB">
            <w:pPr>
              <w:jc w:val="center"/>
              <w:rPr>
                <w:lang w:eastAsia="x-none"/>
              </w:rPr>
            </w:pPr>
          </w:p>
        </w:tc>
        <w:tc>
          <w:tcPr>
            <w:tcW w:w="649" w:type="pct"/>
            <w:vAlign w:val="center"/>
          </w:tcPr>
          <w:p w14:paraId="4214C286" w14:textId="77777777" w:rsidR="00F52928" w:rsidRPr="003B4B30" w:rsidRDefault="00F52928" w:rsidP="008958CB">
            <w:pPr>
              <w:jc w:val="center"/>
              <w:rPr>
                <w:lang w:eastAsia="x-none"/>
              </w:rPr>
            </w:pPr>
          </w:p>
        </w:tc>
        <w:tc>
          <w:tcPr>
            <w:tcW w:w="715" w:type="pct"/>
            <w:vAlign w:val="center"/>
          </w:tcPr>
          <w:p w14:paraId="31776333" w14:textId="2F4CA47B" w:rsidR="00F52928" w:rsidRPr="003B4B30" w:rsidRDefault="00F52928" w:rsidP="008958CB">
            <w:pPr>
              <w:jc w:val="center"/>
              <w:rPr>
                <w:lang w:eastAsia="x-none"/>
              </w:rPr>
            </w:pPr>
          </w:p>
        </w:tc>
        <w:tc>
          <w:tcPr>
            <w:tcW w:w="651" w:type="pct"/>
            <w:vAlign w:val="center"/>
          </w:tcPr>
          <w:p w14:paraId="4C25712C" w14:textId="5DCE75C6" w:rsidR="00F52928" w:rsidRPr="003B4B30" w:rsidRDefault="00F52928" w:rsidP="008958CB">
            <w:pPr>
              <w:jc w:val="center"/>
              <w:rPr>
                <w:bCs/>
                <w:iCs/>
                <w:lang w:eastAsia="x-none"/>
              </w:rPr>
            </w:pPr>
          </w:p>
        </w:tc>
        <w:tc>
          <w:tcPr>
            <w:tcW w:w="698" w:type="pct"/>
            <w:vAlign w:val="center"/>
          </w:tcPr>
          <w:p w14:paraId="53737010" w14:textId="4BE57A33" w:rsidR="00F52928" w:rsidRPr="003B4B30" w:rsidRDefault="00F52928" w:rsidP="008958CB">
            <w:pPr>
              <w:jc w:val="center"/>
              <w:rPr>
                <w:bCs/>
                <w:iCs/>
                <w:lang w:eastAsia="x-none"/>
              </w:rPr>
            </w:pPr>
          </w:p>
        </w:tc>
      </w:tr>
      <w:tr w:rsidR="003B4B30" w:rsidRPr="003B4B30" w14:paraId="379AC174" w14:textId="77777777" w:rsidTr="00474AA6">
        <w:tc>
          <w:tcPr>
            <w:tcW w:w="988" w:type="pct"/>
            <w:vAlign w:val="center"/>
          </w:tcPr>
          <w:p w14:paraId="02626B16" w14:textId="77777777" w:rsidR="00F52928" w:rsidRPr="003B4B30" w:rsidRDefault="00F52928" w:rsidP="008958CB">
            <w:pPr>
              <w:jc w:val="center"/>
              <w:rPr>
                <w:lang w:eastAsia="x-none"/>
              </w:rPr>
            </w:pPr>
            <w:r w:rsidRPr="003B4B30">
              <w:rPr>
                <w:lang w:eastAsia="x-none"/>
              </w:rPr>
              <w:t xml:space="preserve">Lecture </w:t>
            </w:r>
            <w:r w:rsidRPr="003B4B30">
              <w:rPr>
                <w:lang w:val="vi-VN" w:eastAsia="x-none"/>
              </w:rPr>
              <w:t>6</w:t>
            </w:r>
          </w:p>
        </w:tc>
        <w:tc>
          <w:tcPr>
            <w:tcW w:w="507" w:type="pct"/>
          </w:tcPr>
          <w:p w14:paraId="14B2D5C7" w14:textId="77777777" w:rsidR="00F52928" w:rsidRPr="003B4B30" w:rsidRDefault="00F52928" w:rsidP="008958CB">
            <w:pPr>
              <w:spacing w:before="60" w:after="60"/>
              <w:jc w:val="center"/>
              <w:rPr>
                <w:lang w:eastAsia="x-none"/>
              </w:rPr>
            </w:pPr>
            <w:r w:rsidRPr="003B4B30">
              <w:rPr>
                <w:lang w:eastAsia="x-none"/>
              </w:rPr>
              <w:t>1.4</w:t>
            </w:r>
          </w:p>
        </w:tc>
        <w:tc>
          <w:tcPr>
            <w:tcW w:w="359" w:type="pct"/>
          </w:tcPr>
          <w:p w14:paraId="2BC00245" w14:textId="77777777" w:rsidR="00F52928" w:rsidRPr="003B4B30" w:rsidRDefault="00F52928" w:rsidP="008958CB">
            <w:pPr>
              <w:jc w:val="center"/>
              <w:rPr>
                <w:lang w:eastAsia="x-none"/>
              </w:rPr>
            </w:pPr>
          </w:p>
        </w:tc>
        <w:tc>
          <w:tcPr>
            <w:tcW w:w="433" w:type="pct"/>
          </w:tcPr>
          <w:p w14:paraId="0023ECC8" w14:textId="77777777" w:rsidR="00F52928" w:rsidRPr="003B4B30" w:rsidRDefault="00F52928" w:rsidP="008958CB">
            <w:pPr>
              <w:jc w:val="center"/>
              <w:rPr>
                <w:lang w:eastAsia="x-none"/>
              </w:rPr>
            </w:pPr>
          </w:p>
        </w:tc>
        <w:tc>
          <w:tcPr>
            <w:tcW w:w="649" w:type="pct"/>
            <w:vAlign w:val="center"/>
          </w:tcPr>
          <w:p w14:paraId="7D3F74B7" w14:textId="77777777" w:rsidR="00F52928" w:rsidRPr="003B4B30" w:rsidRDefault="00F52928" w:rsidP="008958CB">
            <w:pPr>
              <w:jc w:val="center"/>
              <w:rPr>
                <w:lang w:eastAsia="x-none"/>
              </w:rPr>
            </w:pPr>
          </w:p>
        </w:tc>
        <w:tc>
          <w:tcPr>
            <w:tcW w:w="715" w:type="pct"/>
            <w:vAlign w:val="center"/>
          </w:tcPr>
          <w:p w14:paraId="066D9C4D" w14:textId="77777777" w:rsidR="00F52928" w:rsidRPr="003B4B30" w:rsidRDefault="00F52928" w:rsidP="008958CB">
            <w:pPr>
              <w:jc w:val="center"/>
              <w:rPr>
                <w:lang w:eastAsia="x-none"/>
              </w:rPr>
            </w:pPr>
          </w:p>
        </w:tc>
        <w:tc>
          <w:tcPr>
            <w:tcW w:w="651" w:type="pct"/>
          </w:tcPr>
          <w:p w14:paraId="3611F596" w14:textId="77777777" w:rsidR="00F52928" w:rsidRPr="003B4B30" w:rsidRDefault="00F52928" w:rsidP="008958CB">
            <w:pPr>
              <w:jc w:val="center"/>
              <w:rPr>
                <w:b/>
                <w:bCs/>
                <w:i/>
                <w:iCs/>
                <w:lang w:val="vi-VN" w:eastAsia="x-none"/>
              </w:rPr>
            </w:pPr>
          </w:p>
        </w:tc>
        <w:tc>
          <w:tcPr>
            <w:tcW w:w="698" w:type="pct"/>
            <w:vAlign w:val="center"/>
          </w:tcPr>
          <w:p w14:paraId="6A075D7F" w14:textId="77777777" w:rsidR="00F52928" w:rsidRPr="003B4B30" w:rsidRDefault="00F52928" w:rsidP="008958CB">
            <w:pPr>
              <w:jc w:val="center"/>
              <w:rPr>
                <w:b/>
                <w:bCs/>
                <w:i/>
                <w:iCs/>
                <w:lang w:val="vi-VN" w:eastAsia="x-none"/>
              </w:rPr>
            </w:pPr>
          </w:p>
        </w:tc>
      </w:tr>
      <w:tr w:rsidR="003B4B30" w:rsidRPr="003B4B30" w14:paraId="5C404942" w14:textId="77777777" w:rsidTr="00474AA6">
        <w:tc>
          <w:tcPr>
            <w:tcW w:w="988" w:type="pct"/>
            <w:vAlign w:val="center"/>
          </w:tcPr>
          <w:p w14:paraId="46FC63B2" w14:textId="77777777" w:rsidR="00F52928" w:rsidRPr="003B4B30" w:rsidRDefault="00F52928" w:rsidP="008958CB">
            <w:pPr>
              <w:jc w:val="center"/>
              <w:rPr>
                <w:b/>
                <w:bCs/>
                <w:i/>
                <w:iCs/>
                <w:lang w:val="vi-VN" w:eastAsia="x-none"/>
              </w:rPr>
            </w:pPr>
            <w:r w:rsidRPr="003B4B30">
              <w:rPr>
                <w:b/>
                <w:bCs/>
                <w:i/>
                <w:iCs/>
                <w:lang w:val="vi-VN" w:eastAsia="x-none"/>
              </w:rPr>
              <w:t>Tổng số câu hỏi</w:t>
            </w:r>
          </w:p>
        </w:tc>
        <w:tc>
          <w:tcPr>
            <w:tcW w:w="507" w:type="pct"/>
            <w:vAlign w:val="center"/>
          </w:tcPr>
          <w:p w14:paraId="5B89745C" w14:textId="77777777" w:rsidR="00F52928" w:rsidRPr="003B4B30" w:rsidRDefault="00F52928" w:rsidP="008958CB">
            <w:pPr>
              <w:spacing w:before="60" w:after="60"/>
              <w:jc w:val="center"/>
              <w:rPr>
                <w:b/>
                <w:bCs/>
                <w:i/>
                <w:iCs/>
                <w:lang w:val="vi-VN" w:eastAsia="x-none"/>
              </w:rPr>
            </w:pPr>
          </w:p>
        </w:tc>
        <w:tc>
          <w:tcPr>
            <w:tcW w:w="359" w:type="pct"/>
            <w:vAlign w:val="center"/>
          </w:tcPr>
          <w:p w14:paraId="4341DF50" w14:textId="77777777" w:rsidR="00F52928" w:rsidRPr="003B4B30" w:rsidRDefault="00F52928" w:rsidP="008958CB">
            <w:pPr>
              <w:jc w:val="center"/>
              <w:rPr>
                <w:b/>
                <w:bCs/>
                <w:i/>
                <w:iCs/>
                <w:lang w:eastAsia="x-none"/>
              </w:rPr>
            </w:pPr>
            <w:r w:rsidRPr="003B4B30">
              <w:rPr>
                <w:b/>
                <w:bCs/>
                <w:i/>
                <w:iCs/>
                <w:lang w:eastAsia="x-none"/>
              </w:rPr>
              <w:t>0</w:t>
            </w:r>
          </w:p>
        </w:tc>
        <w:tc>
          <w:tcPr>
            <w:tcW w:w="433" w:type="pct"/>
            <w:vAlign w:val="center"/>
          </w:tcPr>
          <w:p w14:paraId="5120DD7F" w14:textId="77777777" w:rsidR="00F52928" w:rsidRPr="003B4B30" w:rsidRDefault="00F52928" w:rsidP="008958CB">
            <w:pPr>
              <w:jc w:val="center"/>
              <w:rPr>
                <w:b/>
                <w:bCs/>
                <w:i/>
                <w:iCs/>
                <w:lang w:eastAsia="x-none"/>
              </w:rPr>
            </w:pPr>
            <w:r w:rsidRPr="003B4B30">
              <w:rPr>
                <w:b/>
                <w:bCs/>
                <w:i/>
                <w:iCs/>
                <w:lang w:eastAsia="x-none"/>
              </w:rPr>
              <w:t>0</w:t>
            </w:r>
          </w:p>
        </w:tc>
        <w:tc>
          <w:tcPr>
            <w:tcW w:w="649" w:type="pct"/>
            <w:vAlign w:val="center"/>
          </w:tcPr>
          <w:p w14:paraId="74DE3E61" w14:textId="77777777" w:rsidR="00F52928" w:rsidRPr="003B4B30" w:rsidRDefault="00F52928" w:rsidP="008958CB">
            <w:pPr>
              <w:jc w:val="center"/>
              <w:rPr>
                <w:b/>
                <w:bCs/>
                <w:i/>
                <w:iCs/>
                <w:lang w:val="vi-VN" w:eastAsia="x-none"/>
              </w:rPr>
            </w:pPr>
            <w:r w:rsidRPr="003B4B30">
              <w:rPr>
                <w:b/>
                <w:bCs/>
                <w:i/>
                <w:iCs/>
                <w:lang w:eastAsia="x-none"/>
              </w:rPr>
              <w:t>0</w:t>
            </w:r>
          </w:p>
        </w:tc>
        <w:tc>
          <w:tcPr>
            <w:tcW w:w="715" w:type="pct"/>
            <w:vAlign w:val="center"/>
          </w:tcPr>
          <w:p w14:paraId="0D0C0900" w14:textId="0D4A1691" w:rsidR="00F52928" w:rsidRPr="003B4B30" w:rsidRDefault="00027F65" w:rsidP="008958CB">
            <w:pPr>
              <w:jc w:val="center"/>
              <w:rPr>
                <w:b/>
                <w:bCs/>
                <w:i/>
                <w:iCs/>
                <w:lang w:val="vi-VN" w:eastAsia="x-none"/>
              </w:rPr>
            </w:pPr>
            <w:r>
              <w:rPr>
                <w:b/>
                <w:bCs/>
                <w:i/>
                <w:iCs/>
                <w:lang w:eastAsia="x-none"/>
              </w:rPr>
              <w:t>3</w:t>
            </w:r>
          </w:p>
        </w:tc>
        <w:tc>
          <w:tcPr>
            <w:tcW w:w="651" w:type="pct"/>
          </w:tcPr>
          <w:p w14:paraId="21C1FEEC" w14:textId="27D8651C" w:rsidR="00F52928" w:rsidRPr="003B4B30" w:rsidRDefault="00551A9F" w:rsidP="008958CB">
            <w:pPr>
              <w:jc w:val="center"/>
              <w:rPr>
                <w:b/>
                <w:bCs/>
                <w:i/>
                <w:iCs/>
                <w:lang w:eastAsia="x-none"/>
              </w:rPr>
            </w:pPr>
            <w:r>
              <w:rPr>
                <w:b/>
                <w:bCs/>
                <w:i/>
                <w:iCs/>
                <w:lang w:eastAsia="x-none"/>
              </w:rPr>
              <w:t>0</w:t>
            </w:r>
          </w:p>
        </w:tc>
        <w:tc>
          <w:tcPr>
            <w:tcW w:w="698" w:type="pct"/>
            <w:vAlign w:val="center"/>
          </w:tcPr>
          <w:p w14:paraId="2A5D66DF" w14:textId="6CB686F2" w:rsidR="00F52928" w:rsidRPr="003B4B30" w:rsidRDefault="00F52928" w:rsidP="008958CB">
            <w:pPr>
              <w:jc w:val="center"/>
              <w:rPr>
                <w:b/>
                <w:bCs/>
                <w:lang w:val="vi-VN" w:eastAsia="x-none"/>
              </w:rPr>
            </w:pPr>
            <w:r w:rsidRPr="003B4B30">
              <w:rPr>
                <w:b/>
                <w:bCs/>
                <w:i/>
                <w:iCs/>
                <w:lang w:eastAsia="x-none"/>
              </w:rPr>
              <w:t>3</w:t>
            </w:r>
          </w:p>
        </w:tc>
      </w:tr>
      <w:tr w:rsidR="003B4B30" w:rsidRPr="003B4B30" w14:paraId="27F66629" w14:textId="77777777" w:rsidTr="00474AA6">
        <w:tc>
          <w:tcPr>
            <w:tcW w:w="988" w:type="pct"/>
            <w:vAlign w:val="center"/>
          </w:tcPr>
          <w:p w14:paraId="2947576C" w14:textId="77777777" w:rsidR="00F52928" w:rsidRPr="003B4B30" w:rsidRDefault="00F52928" w:rsidP="008958CB">
            <w:pPr>
              <w:jc w:val="center"/>
              <w:rPr>
                <w:b/>
                <w:bCs/>
                <w:i/>
                <w:iCs/>
                <w:lang w:val="vi-VN" w:eastAsia="x-none"/>
              </w:rPr>
            </w:pPr>
            <w:r w:rsidRPr="003B4B30">
              <w:rPr>
                <w:b/>
                <w:bCs/>
                <w:i/>
                <w:iCs/>
                <w:lang w:eastAsia="x-none"/>
              </w:rPr>
              <w:t xml:space="preserve">Tỷ </w:t>
            </w:r>
            <w:r w:rsidRPr="003B4B30">
              <w:rPr>
                <w:b/>
                <w:bCs/>
                <w:i/>
                <w:iCs/>
                <w:lang w:val="vi-VN" w:eastAsia="x-none"/>
              </w:rPr>
              <w:t>trọng</w:t>
            </w:r>
          </w:p>
        </w:tc>
        <w:tc>
          <w:tcPr>
            <w:tcW w:w="507" w:type="pct"/>
            <w:vAlign w:val="center"/>
          </w:tcPr>
          <w:p w14:paraId="30F19A09" w14:textId="77777777" w:rsidR="00F52928" w:rsidRPr="003B4B30" w:rsidRDefault="00F52928" w:rsidP="008958CB">
            <w:pPr>
              <w:spacing w:before="60" w:after="60"/>
              <w:jc w:val="center"/>
              <w:rPr>
                <w:b/>
                <w:bCs/>
                <w:i/>
                <w:iCs/>
                <w:lang w:val="vi-VN" w:eastAsia="x-none"/>
              </w:rPr>
            </w:pPr>
          </w:p>
        </w:tc>
        <w:tc>
          <w:tcPr>
            <w:tcW w:w="359" w:type="pct"/>
            <w:vAlign w:val="center"/>
          </w:tcPr>
          <w:p w14:paraId="3FAF0FE7" w14:textId="77777777" w:rsidR="00F52928" w:rsidRPr="003B4B30" w:rsidRDefault="00F52928" w:rsidP="008958CB">
            <w:pPr>
              <w:jc w:val="center"/>
              <w:rPr>
                <w:b/>
                <w:bCs/>
                <w:i/>
                <w:iCs/>
                <w:lang w:eastAsia="x-none"/>
              </w:rPr>
            </w:pPr>
            <w:r w:rsidRPr="003B4B30">
              <w:rPr>
                <w:b/>
                <w:bCs/>
                <w:i/>
                <w:iCs/>
                <w:lang w:eastAsia="x-none"/>
              </w:rPr>
              <w:t>0%</w:t>
            </w:r>
          </w:p>
        </w:tc>
        <w:tc>
          <w:tcPr>
            <w:tcW w:w="433" w:type="pct"/>
            <w:vAlign w:val="center"/>
          </w:tcPr>
          <w:p w14:paraId="3A01F972" w14:textId="77777777" w:rsidR="00F52928" w:rsidRPr="003B4B30" w:rsidRDefault="00F52928" w:rsidP="008958CB">
            <w:pPr>
              <w:jc w:val="center"/>
              <w:rPr>
                <w:b/>
                <w:bCs/>
                <w:i/>
                <w:iCs/>
                <w:lang w:eastAsia="x-none"/>
              </w:rPr>
            </w:pPr>
            <w:r w:rsidRPr="003B4B30">
              <w:rPr>
                <w:b/>
                <w:bCs/>
                <w:i/>
                <w:iCs/>
                <w:lang w:eastAsia="x-none"/>
              </w:rPr>
              <w:t>0%</w:t>
            </w:r>
          </w:p>
        </w:tc>
        <w:tc>
          <w:tcPr>
            <w:tcW w:w="649" w:type="pct"/>
            <w:vAlign w:val="center"/>
          </w:tcPr>
          <w:p w14:paraId="78CB4CCC" w14:textId="77777777" w:rsidR="00F52928" w:rsidRPr="003B4B30" w:rsidRDefault="00F52928" w:rsidP="008958CB">
            <w:pPr>
              <w:jc w:val="center"/>
              <w:rPr>
                <w:b/>
                <w:bCs/>
                <w:i/>
                <w:iCs/>
                <w:lang w:eastAsia="x-none"/>
              </w:rPr>
            </w:pPr>
            <w:r w:rsidRPr="003B4B30">
              <w:rPr>
                <w:b/>
                <w:bCs/>
                <w:i/>
                <w:iCs/>
                <w:lang w:eastAsia="x-none"/>
              </w:rPr>
              <w:t>0%</w:t>
            </w:r>
          </w:p>
        </w:tc>
        <w:tc>
          <w:tcPr>
            <w:tcW w:w="715" w:type="pct"/>
            <w:vAlign w:val="center"/>
          </w:tcPr>
          <w:p w14:paraId="2A4E2BC4" w14:textId="6E508254" w:rsidR="00F52928" w:rsidRPr="003B4B30" w:rsidRDefault="00027F65" w:rsidP="008958CB">
            <w:pPr>
              <w:jc w:val="center"/>
              <w:rPr>
                <w:b/>
                <w:bCs/>
                <w:i/>
                <w:iCs/>
                <w:lang w:eastAsia="x-none"/>
              </w:rPr>
            </w:pPr>
            <w:r>
              <w:rPr>
                <w:b/>
                <w:bCs/>
                <w:i/>
                <w:iCs/>
                <w:lang w:eastAsia="x-none"/>
              </w:rPr>
              <w:t>10</w:t>
            </w:r>
            <w:r w:rsidR="00F52928" w:rsidRPr="003B4B30">
              <w:rPr>
                <w:b/>
                <w:bCs/>
                <w:i/>
                <w:iCs/>
                <w:lang w:val="vi-VN" w:eastAsia="x-none"/>
              </w:rPr>
              <w:t>0</w:t>
            </w:r>
            <w:r w:rsidR="00F52928" w:rsidRPr="003B4B30">
              <w:rPr>
                <w:b/>
                <w:bCs/>
                <w:i/>
                <w:iCs/>
                <w:lang w:eastAsia="x-none"/>
              </w:rPr>
              <w:t>%</w:t>
            </w:r>
          </w:p>
        </w:tc>
        <w:tc>
          <w:tcPr>
            <w:tcW w:w="651" w:type="pct"/>
            <w:vAlign w:val="center"/>
          </w:tcPr>
          <w:p w14:paraId="13F1C936" w14:textId="33ABB871" w:rsidR="00F52928" w:rsidRPr="003B4B30" w:rsidRDefault="00F52928" w:rsidP="008958CB">
            <w:pPr>
              <w:jc w:val="center"/>
              <w:rPr>
                <w:b/>
                <w:bCs/>
                <w:i/>
                <w:iCs/>
                <w:lang w:eastAsia="x-none"/>
              </w:rPr>
            </w:pPr>
            <w:r w:rsidRPr="003B4B30">
              <w:rPr>
                <w:b/>
                <w:bCs/>
                <w:i/>
                <w:iCs/>
                <w:lang w:val="vi-VN" w:eastAsia="x-none"/>
              </w:rPr>
              <w:t>0</w:t>
            </w:r>
            <w:r w:rsidRPr="003B4B30">
              <w:rPr>
                <w:b/>
                <w:bCs/>
                <w:i/>
                <w:iCs/>
                <w:lang w:eastAsia="x-none"/>
              </w:rPr>
              <w:t>%</w:t>
            </w:r>
          </w:p>
        </w:tc>
        <w:tc>
          <w:tcPr>
            <w:tcW w:w="698" w:type="pct"/>
            <w:vAlign w:val="center"/>
          </w:tcPr>
          <w:p w14:paraId="3DC0C946" w14:textId="77777777" w:rsidR="00F52928" w:rsidRPr="003B4B30" w:rsidRDefault="00F52928" w:rsidP="008958CB">
            <w:pPr>
              <w:jc w:val="center"/>
              <w:rPr>
                <w:b/>
                <w:bCs/>
                <w:i/>
                <w:iCs/>
                <w:lang w:val="vi-VN" w:eastAsia="x-none"/>
              </w:rPr>
            </w:pPr>
            <w:r w:rsidRPr="003B4B30">
              <w:rPr>
                <w:b/>
                <w:bCs/>
                <w:i/>
                <w:iCs/>
                <w:lang w:eastAsia="x-none"/>
              </w:rPr>
              <w:t>10</w:t>
            </w:r>
            <w:r w:rsidRPr="003B4B30">
              <w:rPr>
                <w:b/>
                <w:bCs/>
                <w:i/>
                <w:iCs/>
                <w:lang w:val="vi-VN" w:eastAsia="x-none"/>
              </w:rPr>
              <w:t>0</w:t>
            </w:r>
            <w:r w:rsidRPr="003B4B30">
              <w:rPr>
                <w:b/>
                <w:bCs/>
                <w:i/>
                <w:iCs/>
                <w:lang w:eastAsia="x-none"/>
              </w:rPr>
              <w:t>%</w:t>
            </w:r>
          </w:p>
        </w:tc>
      </w:tr>
    </w:tbl>
    <w:p w14:paraId="52FB5284" w14:textId="449FD255" w:rsidR="00D05DF5" w:rsidRPr="003B4B30" w:rsidRDefault="00D05DF5" w:rsidP="00D52329">
      <w:pPr>
        <w:spacing w:before="240" w:after="40" w:line="288" w:lineRule="auto"/>
        <w:rPr>
          <w:b/>
          <w:bCs/>
          <w:lang w:val="vi-VN" w:eastAsia="x-none"/>
        </w:rPr>
      </w:pPr>
      <w:r w:rsidRPr="003B4B30">
        <w:rPr>
          <w:b/>
          <w:bCs/>
          <w:lang w:eastAsia="x-none"/>
        </w:rPr>
        <w:t xml:space="preserve">Rubric </w:t>
      </w:r>
      <w:r w:rsidRPr="003B4B30">
        <w:rPr>
          <w:b/>
          <w:bCs/>
          <w:lang w:val="vi-VN" w:eastAsia="x-none"/>
        </w:rPr>
        <w:t>3</w:t>
      </w:r>
      <w:r w:rsidRPr="003B4B30">
        <w:rPr>
          <w:b/>
          <w:bCs/>
          <w:lang w:eastAsia="x-none"/>
        </w:rPr>
        <w:t xml:space="preserve">. Đánh giá bài tập </w:t>
      </w:r>
      <w:r w:rsidR="00611600" w:rsidRPr="003B4B30">
        <w:rPr>
          <w:b/>
          <w:bCs/>
          <w:lang w:eastAsia="x-none"/>
        </w:rPr>
        <w:t>nhóm</w:t>
      </w:r>
    </w:p>
    <w:p w14:paraId="0E9965A7" w14:textId="14498589" w:rsidR="00D05DF5" w:rsidRPr="003B4B30" w:rsidRDefault="00D05DF5" w:rsidP="00E13ED8">
      <w:pPr>
        <w:pStyle w:val="ListParagraph"/>
        <w:numPr>
          <w:ilvl w:val="0"/>
          <w:numId w:val="4"/>
        </w:numPr>
        <w:spacing w:before="60" w:after="40" w:line="288" w:lineRule="auto"/>
        <w:ind w:left="284" w:hanging="284"/>
        <w:jc w:val="both"/>
        <w:rPr>
          <w:lang w:eastAsia="x-none"/>
        </w:rPr>
      </w:pPr>
      <w:r w:rsidRPr="003B4B30">
        <w:rPr>
          <w:lang w:eastAsia="x-none"/>
        </w:rPr>
        <w:t xml:space="preserve">Trọng số: 20% (thành phần thứ </w:t>
      </w:r>
      <w:r w:rsidRPr="003B4B30">
        <w:rPr>
          <w:lang w:val="vi-VN" w:eastAsia="x-none"/>
        </w:rPr>
        <w:t>hai</w:t>
      </w:r>
      <w:r w:rsidRPr="003B4B30">
        <w:rPr>
          <w:lang w:eastAsia="x-none"/>
        </w:rPr>
        <w:t xml:space="preserve"> của điểm đánh giá 40%)</w:t>
      </w:r>
      <w:r w:rsidR="00AF3929" w:rsidRPr="003B4B30">
        <w:rPr>
          <w:lang w:eastAsia="x-none"/>
        </w:rPr>
        <w:t>.</w:t>
      </w:r>
    </w:p>
    <w:p w14:paraId="1EAE0847" w14:textId="36E04F43" w:rsidR="003E1FF3" w:rsidRPr="003B4B30" w:rsidRDefault="003E1FF3" w:rsidP="00E13ED8">
      <w:pPr>
        <w:pStyle w:val="ListParagraph"/>
        <w:numPr>
          <w:ilvl w:val="0"/>
          <w:numId w:val="4"/>
        </w:numPr>
        <w:spacing w:before="60" w:after="40" w:line="288" w:lineRule="auto"/>
        <w:ind w:left="284" w:hanging="284"/>
        <w:jc w:val="both"/>
        <w:rPr>
          <w:lang w:eastAsia="x-none"/>
        </w:rPr>
      </w:pPr>
      <w:r w:rsidRPr="003B4B30">
        <w:rPr>
          <w:lang w:val="vi-VN" w:eastAsia="x-none"/>
        </w:rPr>
        <w:t>Sinh viên được gợi ý</w:t>
      </w:r>
      <w:r w:rsidRPr="003B4B30">
        <w:rPr>
          <w:lang w:eastAsia="x-none"/>
        </w:rPr>
        <w:t xml:space="preserve"> </w:t>
      </w:r>
      <w:r w:rsidR="006940C0" w:rsidRPr="003B4B30">
        <w:rPr>
          <w:lang w:eastAsia="x-none"/>
        </w:rPr>
        <w:t>một số</w:t>
      </w:r>
      <w:r w:rsidRPr="003B4B30">
        <w:rPr>
          <w:lang w:eastAsia="x-none"/>
        </w:rPr>
        <w:t xml:space="preserve"> chủ đề </w:t>
      </w:r>
      <w:r w:rsidR="00983284" w:rsidRPr="003B4B30">
        <w:rPr>
          <w:lang w:eastAsia="x-none"/>
        </w:rPr>
        <w:t xml:space="preserve">nghiên cứu, </w:t>
      </w:r>
      <w:r w:rsidR="006940C0" w:rsidRPr="003B4B30">
        <w:rPr>
          <w:lang w:eastAsia="x-none"/>
        </w:rPr>
        <w:t>triển khai cài đặt</w:t>
      </w:r>
      <w:r w:rsidRPr="003B4B30">
        <w:rPr>
          <w:lang w:eastAsia="x-none"/>
        </w:rPr>
        <w:t xml:space="preserve"> </w:t>
      </w:r>
      <w:r w:rsidR="006940C0" w:rsidRPr="003B4B30">
        <w:t xml:space="preserve">thử nghiệm </w:t>
      </w:r>
      <w:r w:rsidR="00611600" w:rsidRPr="003B4B30">
        <w:t xml:space="preserve">các </w:t>
      </w:r>
      <w:r w:rsidR="00DF6DAF" w:rsidRPr="003B4B30">
        <w:t>mô hình</w:t>
      </w:r>
      <w:r w:rsidR="006940C0" w:rsidRPr="003B4B30">
        <w:t xml:space="preserve"> sử dụng các </w:t>
      </w:r>
      <w:r w:rsidR="00DF6DAF" w:rsidRPr="003B4B30">
        <w:t xml:space="preserve">kỹ </w:t>
      </w:r>
      <w:r w:rsidR="006940C0" w:rsidRPr="003B4B30">
        <w:t xml:space="preserve">thuật </w:t>
      </w:r>
      <w:r w:rsidR="00DF6DAF" w:rsidRPr="003B4B30">
        <w:t>học máy, học sâu và các phương pháp đánh giá hiệu năng của các hệ thống học máy</w:t>
      </w:r>
      <w:r w:rsidR="00F3521E" w:rsidRPr="003B4B30">
        <w:t xml:space="preserve"> </w:t>
      </w:r>
      <w:r w:rsidR="00267E25" w:rsidRPr="003B4B30">
        <w:t>(tự chọn bộ dữ liệu thử nghiệm)</w:t>
      </w:r>
      <w:r w:rsidR="006940C0" w:rsidRPr="003B4B30">
        <w:t xml:space="preserve"> để giải quyết các </w:t>
      </w:r>
      <w:r w:rsidR="00DF6DAF" w:rsidRPr="003B4B30">
        <w:t>bài toán</w:t>
      </w:r>
      <w:r w:rsidR="006940C0" w:rsidRPr="003B4B30">
        <w:t xml:space="preserve"> trong thực tế. Ví dụ:</w:t>
      </w:r>
    </w:p>
    <w:p w14:paraId="67AF89D9" w14:textId="3A6A7245" w:rsidR="00384B27" w:rsidRPr="003B4B30" w:rsidRDefault="000A3FF0" w:rsidP="00E13ED8">
      <w:pPr>
        <w:pStyle w:val="ListParagraph"/>
        <w:numPr>
          <w:ilvl w:val="0"/>
          <w:numId w:val="10"/>
        </w:numPr>
        <w:spacing w:before="60" w:after="40" w:line="288" w:lineRule="auto"/>
        <w:ind w:left="568" w:hanging="284"/>
        <w:jc w:val="both"/>
      </w:pPr>
      <w:r w:rsidRPr="003B4B30">
        <w:t>X</w:t>
      </w:r>
      <w:r w:rsidR="00913C42" w:rsidRPr="003B4B30">
        <w:t xml:space="preserve">ây dựng </w:t>
      </w:r>
      <w:r w:rsidRPr="003B4B30">
        <w:t>và đánh giá hiệu năng các mô hình</w:t>
      </w:r>
      <w:r w:rsidR="00913C42" w:rsidRPr="003B4B30">
        <w:t>: Hồi quy tuyến tính, Ridge, LASSO</w:t>
      </w:r>
      <w:r w:rsidR="00501B64" w:rsidRPr="003B4B30">
        <w:t>; k-NN</w:t>
      </w:r>
      <w:r w:rsidR="00913C42" w:rsidRPr="003B4B30">
        <w:t xml:space="preserve"> để dự đoán giá </w:t>
      </w:r>
      <w:r w:rsidR="000B0304" w:rsidRPr="003B4B30">
        <w:t>bất động sản</w:t>
      </w:r>
      <w:r w:rsidRPr="003B4B30">
        <w:t>.</w:t>
      </w:r>
    </w:p>
    <w:p w14:paraId="477C2846" w14:textId="20E2C4DB" w:rsidR="00913C42" w:rsidRPr="003B4B30" w:rsidRDefault="000A3FF0" w:rsidP="00E13ED8">
      <w:pPr>
        <w:pStyle w:val="ListParagraph"/>
        <w:numPr>
          <w:ilvl w:val="0"/>
          <w:numId w:val="10"/>
        </w:numPr>
        <w:spacing w:before="60" w:after="40" w:line="288" w:lineRule="auto"/>
        <w:ind w:left="568" w:hanging="284"/>
        <w:jc w:val="both"/>
      </w:pPr>
      <w:r w:rsidRPr="003B4B30">
        <w:t>Xây dựng và đánh giá hiệu năng của các mô hình</w:t>
      </w:r>
      <w:r w:rsidR="00913C42" w:rsidRPr="003B4B30">
        <w:t xml:space="preserve"> sử dụng kỹ thuật cây quyết định (ID3</w:t>
      </w:r>
      <w:r w:rsidRPr="003B4B30">
        <w:t xml:space="preserve">, C4.5, </w:t>
      </w:r>
      <w:r w:rsidR="00913C42" w:rsidRPr="003B4B30">
        <w:t>CART</w:t>
      </w:r>
      <w:r w:rsidRPr="003B4B30">
        <w:t>, rừng nẫu nhiên</w:t>
      </w:r>
      <w:r w:rsidR="00913C42" w:rsidRPr="003B4B30">
        <w:t>)</w:t>
      </w:r>
      <w:r w:rsidR="00836B57" w:rsidRPr="003B4B30">
        <w:t>,</w:t>
      </w:r>
      <w:r w:rsidR="00913C42" w:rsidRPr="003B4B30">
        <w:t xml:space="preserve"> </w:t>
      </w:r>
      <w:r w:rsidR="00836B57" w:rsidRPr="003B4B30">
        <w:t xml:space="preserve">máy véc tơ hỗ trợ (SVM) </w:t>
      </w:r>
      <w:r w:rsidR="00913C42" w:rsidRPr="003B4B30">
        <w:t xml:space="preserve">để phân lớp </w:t>
      </w:r>
      <w:r w:rsidR="00836B57" w:rsidRPr="003B4B30">
        <w:t>khách hàng trong ngân hàng</w:t>
      </w:r>
      <w:r w:rsidRPr="003B4B30">
        <w:t>.</w:t>
      </w:r>
    </w:p>
    <w:p w14:paraId="1BAC42C2" w14:textId="32A5BC65" w:rsidR="00913C42" w:rsidRPr="003B4B30" w:rsidRDefault="000A3FF0" w:rsidP="00E13ED8">
      <w:pPr>
        <w:pStyle w:val="ListParagraph"/>
        <w:numPr>
          <w:ilvl w:val="0"/>
          <w:numId w:val="10"/>
        </w:numPr>
        <w:spacing w:before="60" w:after="40" w:line="288" w:lineRule="auto"/>
        <w:ind w:left="568" w:hanging="284"/>
        <w:jc w:val="both"/>
      </w:pPr>
      <w:r w:rsidRPr="003B4B30">
        <w:t xml:space="preserve">Xây dựng và đánh giá hiệu năng của mô hình </w:t>
      </w:r>
      <w:r w:rsidR="00913C42" w:rsidRPr="003B4B30">
        <w:t xml:space="preserve">sử dụng kỹ thuật phân lớp dựa trên xác suất Naïve Bayes để phân lớp </w:t>
      </w:r>
      <w:r w:rsidR="00FF7D12" w:rsidRPr="003B4B30">
        <w:t>khách hàng trong du lịch.</w:t>
      </w:r>
    </w:p>
    <w:p w14:paraId="4A313620" w14:textId="36E85FA4" w:rsidR="00913C42" w:rsidRPr="003B4B30" w:rsidRDefault="000A3FF0" w:rsidP="00E13ED8">
      <w:pPr>
        <w:pStyle w:val="ListParagraph"/>
        <w:numPr>
          <w:ilvl w:val="0"/>
          <w:numId w:val="10"/>
        </w:numPr>
        <w:spacing w:before="60" w:after="40" w:line="288" w:lineRule="auto"/>
        <w:ind w:left="568" w:hanging="284"/>
        <w:jc w:val="both"/>
      </w:pPr>
      <w:r w:rsidRPr="003B4B30">
        <w:t>Xây dựng và đánh giá hiệu năng của mô hình</w:t>
      </w:r>
      <w:r w:rsidR="00913C42" w:rsidRPr="003B4B30">
        <w:t xml:space="preserve"> phân cụm K-means và giảm chiều dữ liệu bằng </w:t>
      </w:r>
      <w:r w:rsidRPr="003B4B30">
        <w:t xml:space="preserve">kỹ thuật </w:t>
      </w:r>
      <w:r w:rsidR="00913C42" w:rsidRPr="003B4B30">
        <w:t>phân tích thành phần chính (PCA)</w:t>
      </w:r>
      <w:r w:rsidR="00FF7D12" w:rsidRPr="003B4B30">
        <w:t xml:space="preserve"> để xác định giá bán bất động sản</w:t>
      </w:r>
      <w:r w:rsidR="00913C42" w:rsidRPr="003B4B30">
        <w:t>.</w:t>
      </w:r>
    </w:p>
    <w:p w14:paraId="18762D9E" w14:textId="744A5611" w:rsidR="00913C42" w:rsidRPr="003B4B30" w:rsidRDefault="000A3FF0" w:rsidP="00E13ED8">
      <w:pPr>
        <w:pStyle w:val="ListParagraph"/>
        <w:numPr>
          <w:ilvl w:val="0"/>
          <w:numId w:val="10"/>
        </w:numPr>
        <w:spacing w:before="60" w:after="40" w:line="288" w:lineRule="auto"/>
        <w:ind w:left="568" w:hanging="284"/>
        <w:jc w:val="both"/>
      </w:pPr>
      <w:r w:rsidRPr="003B4B30">
        <w:t>Xây dựng và đánh giá hiệu năng của mô hình</w:t>
      </w:r>
      <w:r w:rsidR="00913C42" w:rsidRPr="003B4B30">
        <w:t xml:space="preserve"> thực hiện phân </w:t>
      </w:r>
      <w:r w:rsidRPr="003B4B30">
        <w:t>cụm</w:t>
      </w:r>
      <w:r w:rsidR="00913C42" w:rsidRPr="003B4B30">
        <w:t xml:space="preserve"> khách hàng của ngân hàng bằng phương pháp phân cụm K-means và giảm chiều dữ liệu bằng </w:t>
      </w:r>
      <w:r w:rsidR="00267E25" w:rsidRPr="003B4B30">
        <w:t xml:space="preserve">kỹ thuật </w:t>
      </w:r>
      <w:r w:rsidR="00913C42" w:rsidRPr="003B4B30">
        <w:t>PCA</w:t>
      </w:r>
      <w:r w:rsidRPr="003B4B30">
        <w:t>.</w:t>
      </w:r>
    </w:p>
    <w:p w14:paraId="529B0CB5" w14:textId="433F84B6" w:rsidR="00267E25" w:rsidRPr="003B4B30" w:rsidRDefault="00267E25" w:rsidP="00E13ED8">
      <w:pPr>
        <w:pStyle w:val="ListParagraph"/>
        <w:numPr>
          <w:ilvl w:val="0"/>
          <w:numId w:val="10"/>
        </w:numPr>
        <w:spacing w:before="60" w:after="40" w:line="288" w:lineRule="auto"/>
        <w:ind w:left="568" w:hanging="284"/>
        <w:jc w:val="both"/>
      </w:pPr>
      <w:r w:rsidRPr="003B4B30">
        <w:lastRenderedPageBreak/>
        <w:t>Nghiên cứu xây dựng các mô hình và đánh giá hiệu năng của mô hình phân loại văn bản trong xử lý ngôn ngữ tự nhiên sử dụng các kỹ thuật phân lớp: SVM, cây quyết định,….</w:t>
      </w:r>
    </w:p>
    <w:p w14:paraId="2D8F08AE" w14:textId="608490D5" w:rsidR="003251C1" w:rsidRPr="003B4B30" w:rsidRDefault="009670A5" w:rsidP="000A3FF0">
      <w:pPr>
        <w:spacing w:before="120" w:after="40" w:line="288" w:lineRule="auto"/>
        <w:jc w:val="both"/>
      </w:pPr>
      <w:r w:rsidRPr="003B4B30">
        <w:rPr>
          <w:lang w:val="vi-VN"/>
        </w:rPr>
        <w:t xml:space="preserve">Bên cạnh các </w:t>
      </w:r>
      <w:r w:rsidRPr="003B4B30">
        <w:t>chủ đề</w:t>
      </w:r>
      <w:r w:rsidRPr="003B4B30">
        <w:rPr>
          <w:lang w:val="vi-VN"/>
        </w:rPr>
        <w:t xml:space="preserve"> trên, </w:t>
      </w:r>
      <w:r w:rsidR="00C817DC" w:rsidRPr="003B4B30">
        <w:t xml:space="preserve">các nhóm </w:t>
      </w:r>
      <w:r w:rsidR="00D05DF5" w:rsidRPr="003B4B30">
        <w:rPr>
          <w:lang w:val="vi-VN"/>
        </w:rPr>
        <w:t>sinh viên có thể đề</w:t>
      </w:r>
      <w:r w:rsidR="001A495B" w:rsidRPr="003B4B30">
        <w:t xml:space="preserve"> xuất các </w:t>
      </w:r>
      <w:r w:rsidRPr="003B4B30">
        <w:t>chủ đề</w:t>
      </w:r>
      <w:r w:rsidR="00D05DF5" w:rsidRPr="003B4B30">
        <w:rPr>
          <w:lang w:val="vi-VN"/>
        </w:rPr>
        <w:t xml:space="preserve"> </w:t>
      </w:r>
      <w:r w:rsidR="002054B3" w:rsidRPr="003B4B30">
        <w:t xml:space="preserve">khác cho </w:t>
      </w:r>
      <w:r w:rsidR="000A49CF" w:rsidRPr="003B4B30">
        <w:t>B</w:t>
      </w:r>
      <w:r w:rsidRPr="003B4B30">
        <w:t>ài tập</w:t>
      </w:r>
      <w:r w:rsidR="000A49CF" w:rsidRPr="003B4B30">
        <w:t xml:space="preserve"> </w:t>
      </w:r>
      <w:r w:rsidR="00C817DC" w:rsidRPr="003B4B30">
        <w:t>nhóm</w:t>
      </w:r>
      <w:r w:rsidR="00D05DF5" w:rsidRPr="003B4B30">
        <w:rPr>
          <w:lang w:val="vi-VN"/>
        </w:rPr>
        <w:t>, tuy nhiên cần có sự đồng ý của gi</w:t>
      </w:r>
      <w:r w:rsidRPr="003B4B30">
        <w:t>ảng</w:t>
      </w:r>
      <w:r w:rsidR="00D05DF5" w:rsidRPr="003B4B30">
        <w:rPr>
          <w:lang w:val="vi-VN"/>
        </w:rPr>
        <w:t xml:space="preserve"> viên </w:t>
      </w:r>
      <w:r w:rsidRPr="003B4B30">
        <w:t xml:space="preserve">giảng </w:t>
      </w:r>
      <w:r w:rsidR="00D05DF5" w:rsidRPr="003B4B30">
        <w:rPr>
          <w:lang w:val="vi-VN"/>
        </w:rPr>
        <w:t>dạy. Các tiêu ch</w:t>
      </w:r>
      <w:r w:rsidR="00611600" w:rsidRPr="003B4B30">
        <w:t>ỉ</w:t>
      </w:r>
      <w:r w:rsidR="00D05DF5" w:rsidRPr="003B4B30">
        <w:rPr>
          <w:lang w:val="vi-VN"/>
        </w:rPr>
        <w:t xml:space="preserve"> để đánh giá sản phẩm </w:t>
      </w:r>
      <w:r w:rsidRPr="003B4B30">
        <w:t xml:space="preserve">của Bài tập </w:t>
      </w:r>
      <w:r w:rsidR="002054B3" w:rsidRPr="003B4B30">
        <w:t xml:space="preserve">nhóm </w:t>
      </w:r>
      <w:r w:rsidR="00D05DF5" w:rsidRPr="003B4B30">
        <w:rPr>
          <w:lang w:val="vi-VN"/>
        </w:rPr>
        <w:t>như sau: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28" w:type="dxa"/>
          <w:bottom w:w="28" w:type="dxa"/>
          <w:right w:w="57" w:type="dxa"/>
        </w:tblCellMar>
        <w:tblLook w:val="01E0" w:firstRow="1" w:lastRow="1" w:firstColumn="1" w:lastColumn="1" w:noHBand="0" w:noVBand="0"/>
      </w:tblPr>
      <w:tblGrid>
        <w:gridCol w:w="881"/>
        <w:gridCol w:w="654"/>
        <w:gridCol w:w="708"/>
        <w:gridCol w:w="1862"/>
        <w:gridCol w:w="1862"/>
        <w:gridCol w:w="1862"/>
        <w:gridCol w:w="1867"/>
      </w:tblGrid>
      <w:tr w:rsidR="003B4B30" w:rsidRPr="003B4B30" w14:paraId="59E731FC" w14:textId="77777777" w:rsidTr="00907945">
        <w:trPr>
          <w:trHeight w:val="230"/>
        </w:trPr>
        <w:tc>
          <w:tcPr>
            <w:tcW w:w="454" w:type="pct"/>
            <w:vMerge w:val="restart"/>
            <w:shd w:val="clear" w:color="auto" w:fill="E2EFD9" w:themeFill="accent6" w:themeFillTint="33"/>
            <w:tcMar>
              <w:left w:w="28" w:type="dxa"/>
              <w:right w:w="28" w:type="dxa"/>
            </w:tcMar>
            <w:vAlign w:val="center"/>
          </w:tcPr>
          <w:p w14:paraId="4CCFA22F" w14:textId="77777777" w:rsidR="00C83C05" w:rsidRPr="003B4B30" w:rsidRDefault="00C83C05" w:rsidP="00AF558E">
            <w:pPr>
              <w:jc w:val="center"/>
              <w:rPr>
                <w:b/>
                <w:lang w:val="vi"/>
              </w:rPr>
            </w:pPr>
            <w:r w:rsidRPr="003B4B30">
              <w:rPr>
                <w:b/>
                <w:lang w:val="vi"/>
              </w:rPr>
              <w:t>Tiêu chí đánh giá</w:t>
            </w:r>
          </w:p>
        </w:tc>
        <w:tc>
          <w:tcPr>
            <w:tcW w:w="337" w:type="pct"/>
            <w:vMerge w:val="restart"/>
            <w:shd w:val="clear" w:color="auto" w:fill="E2EFD9" w:themeFill="accent6" w:themeFillTint="33"/>
            <w:tcMar>
              <w:left w:w="28" w:type="dxa"/>
              <w:right w:w="28" w:type="dxa"/>
            </w:tcMar>
            <w:vAlign w:val="center"/>
          </w:tcPr>
          <w:p w14:paraId="548DD504" w14:textId="77777777" w:rsidR="00C83C05" w:rsidRPr="003B4B30" w:rsidRDefault="00C83C05" w:rsidP="00AF558E">
            <w:pPr>
              <w:jc w:val="center"/>
              <w:rPr>
                <w:b/>
                <w:lang w:val="vi"/>
              </w:rPr>
            </w:pPr>
            <w:r w:rsidRPr="003B4B30">
              <w:rPr>
                <w:b/>
                <w:lang w:val="vi"/>
              </w:rPr>
              <w:t>C</w:t>
            </w:r>
            <w:r w:rsidRPr="003B4B30">
              <w:rPr>
                <w:b/>
                <w:lang w:val="vi-VN"/>
              </w:rPr>
              <w:t>LO</w:t>
            </w:r>
          </w:p>
        </w:tc>
        <w:tc>
          <w:tcPr>
            <w:tcW w:w="365" w:type="pct"/>
            <w:vMerge w:val="restart"/>
            <w:shd w:val="clear" w:color="auto" w:fill="E2EFD9" w:themeFill="accent6" w:themeFillTint="33"/>
            <w:tcMar>
              <w:left w:w="28" w:type="dxa"/>
              <w:right w:w="28" w:type="dxa"/>
            </w:tcMar>
            <w:vAlign w:val="center"/>
          </w:tcPr>
          <w:p w14:paraId="6031E287" w14:textId="77777777" w:rsidR="00C83C05" w:rsidRPr="003B4B30" w:rsidRDefault="00C83C05" w:rsidP="00AF558E">
            <w:pPr>
              <w:jc w:val="center"/>
              <w:rPr>
                <w:b/>
                <w:lang w:val="vi-VN"/>
              </w:rPr>
            </w:pPr>
            <w:r w:rsidRPr="003B4B30">
              <w:rPr>
                <w:b/>
                <w:lang w:val="vi"/>
              </w:rPr>
              <w:t>Trọng số</w:t>
            </w:r>
            <w:r w:rsidRPr="003B4B30">
              <w:rPr>
                <w:b/>
                <w:lang w:val="vi-VN"/>
              </w:rPr>
              <w:t xml:space="preserve"> (%)</w:t>
            </w:r>
          </w:p>
        </w:tc>
        <w:tc>
          <w:tcPr>
            <w:tcW w:w="3843" w:type="pct"/>
            <w:gridSpan w:val="4"/>
            <w:shd w:val="clear" w:color="auto" w:fill="E2EFD9" w:themeFill="accent6" w:themeFillTint="33"/>
            <w:tcMar>
              <w:left w:w="28" w:type="dxa"/>
              <w:right w:w="28" w:type="dxa"/>
            </w:tcMar>
            <w:vAlign w:val="center"/>
          </w:tcPr>
          <w:p w14:paraId="74CC3A58" w14:textId="77777777" w:rsidR="00C83C05" w:rsidRPr="003B4B30" w:rsidRDefault="00C83C05" w:rsidP="00AF558E">
            <w:pPr>
              <w:jc w:val="center"/>
              <w:rPr>
                <w:b/>
                <w:lang w:val="vi"/>
              </w:rPr>
            </w:pPr>
            <w:r w:rsidRPr="003B4B30">
              <w:rPr>
                <w:b/>
                <w:lang w:val="vi"/>
              </w:rPr>
              <w:t>Mô tả mức chất lượng</w:t>
            </w:r>
          </w:p>
        </w:tc>
      </w:tr>
      <w:tr w:rsidR="003B4B30" w:rsidRPr="003B4B30" w14:paraId="1890CB96" w14:textId="77777777" w:rsidTr="00907945">
        <w:trPr>
          <w:trHeight w:val="230"/>
        </w:trPr>
        <w:tc>
          <w:tcPr>
            <w:tcW w:w="454" w:type="pct"/>
            <w:vMerge/>
            <w:tcBorders>
              <w:top w:val="nil"/>
            </w:tcBorders>
            <w:shd w:val="clear" w:color="auto" w:fill="E2EFD9" w:themeFill="accent6" w:themeFillTint="33"/>
            <w:tcMar>
              <w:left w:w="28" w:type="dxa"/>
              <w:right w:w="28" w:type="dxa"/>
            </w:tcMar>
          </w:tcPr>
          <w:p w14:paraId="15757FAB" w14:textId="77777777" w:rsidR="00C83C05" w:rsidRPr="003B4B30" w:rsidRDefault="00C83C05" w:rsidP="00AF558E">
            <w:pPr>
              <w:jc w:val="center"/>
            </w:pPr>
          </w:p>
        </w:tc>
        <w:tc>
          <w:tcPr>
            <w:tcW w:w="337" w:type="pct"/>
            <w:vMerge/>
            <w:tcBorders>
              <w:top w:val="nil"/>
            </w:tcBorders>
            <w:shd w:val="clear" w:color="auto" w:fill="E2EFD9" w:themeFill="accent6" w:themeFillTint="33"/>
            <w:tcMar>
              <w:left w:w="28" w:type="dxa"/>
              <w:right w:w="28" w:type="dxa"/>
            </w:tcMar>
          </w:tcPr>
          <w:p w14:paraId="57AF84E8" w14:textId="77777777" w:rsidR="00C83C05" w:rsidRPr="003B4B30" w:rsidRDefault="00C83C05" w:rsidP="00AF558E">
            <w:pPr>
              <w:jc w:val="center"/>
            </w:pPr>
          </w:p>
        </w:tc>
        <w:tc>
          <w:tcPr>
            <w:tcW w:w="365" w:type="pct"/>
            <w:vMerge/>
            <w:tcBorders>
              <w:top w:val="nil"/>
            </w:tcBorders>
            <w:shd w:val="clear" w:color="auto" w:fill="E2EFD9" w:themeFill="accent6" w:themeFillTint="33"/>
            <w:tcMar>
              <w:left w:w="28" w:type="dxa"/>
              <w:right w:w="28" w:type="dxa"/>
            </w:tcMar>
          </w:tcPr>
          <w:p w14:paraId="038AA48F" w14:textId="77777777" w:rsidR="00C83C05" w:rsidRPr="003B4B30" w:rsidRDefault="00C83C05" w:rsidP="00AF558E">
            <w:pPr>
              <w:jc w:val="center"/>
            </w:pPr>
          </w:p>
        </w:tc>
        <w:tc>
          <w:tcPr>
            <w:tcW w:w="960" w:type="pct"/>
            <w:shd w:val="clear" w:color="auto" w:fill="E2EFD9" w:themeFill="accent6" w:themeFillTint="33"/>
            <w:tcMar>
              <w:left w:w="28" w:type="dxa"/>
              <w:right w:w="28" w:type="dxa"/>
            </w:tcMar>
          </w:tcPr>
          <w:p w14:paraId="78D7A11E" w14:textId="77777777" w:rsidR="00C83C05" w:rsidRPr="003B4B30" w:rsidRDefault="00C83C05" w:rsidP="00AF558E">
            <w:pPr>
              <w:jc w:val="center"/>
              <w:rPr>
                <w:b/>
                <w:lang w:val="vi"/>
              </w:rPr>
            </w:pPr>
            <w:r w:rsidRPr="003B4B30">
              <w:rPr>
                <w:b/>
                <w:lang w:val="vi"/>
              </w:rPr>
              <w:t>Giỏi</w:t>
            </w:r>
          </w:p>
        </w:tc>
        <w:tc>
          <w:tcPr>
            <w:tcW w:w="960" w:type="pct"/>
            <w:shd w:val="clear" w:color="auto" w:fill="E2EFD9" w:themeFill="accent6" w:themeFillTint="33"/>
            <w:tcMar>
              <w:left w:w="28" w:type="dxa"/>
              <w:right w:w="28" w:type="dxa"/>
            </w:tcMar>
          </w:tcPr>
          <w:p w14:paraId="034CEB52" w14:textId="77777777" w:rsidR="00C83C05" w:rsidRPr="003B4B30" w:rsidRDefault="00C83C05" w:rsidP="00AF558E">
            <w:pPr>
              <w:jc w:val="center"/>
              <w:rPr>
                <w:b/>
                <w:lang w:val="vi"/>
              </w:rPr>
            </w:pPr>
            <w:r w:rsidRPr="003B4B30">
              <w:rPr>
                <w:b/>
                <w:lang w:val="vi"/>
              </w:rPr>
              <w:t>Khá</w:t>
            </w:r>
          </w:p>
        </w:tc>
        <w:tc>
          <w:tcPr>
            <w:tcW w:w="960" w:type="pct"/>
            <w:shd w:val="clear" w:color="auto" w:fill="E2EFD9" w:themeFill="accent6" w:themeFillTint="33"/>
            <w:tcMar>
              <w:left w:w="28" w:type="dxa"/>
              <w:right w:w="28" w:type="dxa"/>
            </w:tcMar>
          </w:tcPr>
          <w:p w14:paraId="38EC6029" w14:textId="77777777" w:rsidR="00C83C05" w:rsidRPr="003B4B30" w:rsidRDefault="00C83C05" w:rsidP="00AF558E">
            <w:pPr>
              <w:jc w:val="center"/>
              <w:rPr>
                <w:b/>
                <w:lang w:val="vi"/>
              </w:rPr>
            </w:pPr>
            <w:r w:rsidRPr="003B4B30">
              <w:rPr>
                <w:b/>
                <w:lang w:val="vi"/>
              </w:rPr>
              <w:t>Trung bình</w:t>
            </w:r>
          </w:p>
        </w:tc>
        <w:tc>
          <w:tcPr>
            <w:tcW w:w="963" w:type="pct"/>
            <w:shd w:val="clear" w:color="auto" w:fill="E2EFD9" w:themeFill="accent6" w:themeFillTint="33"/>
            <w:tcMar>
              <w:left w:w="28" w:type="dxa"/>
              <w:right w:w="28" w:type="dxa"/>
            </w:tcMar>
          </w:tcPr>
          <w:p w14:paraId="5F31E7A7" w14:textId="77777777" w:rsidR="00C83C05" w:rsidRPr="003B4B30" w:rsidRDefault="00C83C05" w:rsidP="00AF558E">
            <w:pPr>
              <w:jc w:val="center"/>
              <w:rPr>
                <w:b/>
                <w:lang w:val="vi"/>
              </w:rPr>
            </w:pPr>
            <w:r w:rsidRPr="003B4B30">
              <w:rPr>
                <w:b/>
                <w:lang w:val="vi"/>
              </w:rPr>
              <w:t>Yếu</w:t>
            </w:r>
          </w:p>
        </w:tc>
      </w:tr>
      <w:tr w:rsidR="003B4B30" w:rsidRPr="003B4B30" w14:paraId="235F56FB" w14:textId="77777777" w:rsidTr="00907945">
        <w:trPr>
          <w:trHeight w:val="230"/>
        </w:trPr>
        <w:tc>
          <w:tcPr>
            <w:tcW w:w="454" w:type="pct"/>
            <w:vMerge/>
            <w:tcBorders>
              <w:top w:val="nil"/>
            </w:tcBorders>
            <w:shd w:val="clear" w:color="auto" w:fill="E2EFD9" w:themeFill="accent6" w:themeFillTint="33"/>
            <w:tcMar>
              <w:left w:w="28" w:type="dxa"/>
              <w:right w:w="28" w:type="dxa"/>
            </w:tcMar>
          </w:tcPr>
          <w:p w14:paraId="05DEEBC6" w14:textId="77777777" w:rsidR="00C83C05" w:rsidRPr="003B4B30" w:rsidRDefault="00C83C05" w:rsidP="00AF558E">
            <w:pPr>
              <w:jc w:val="center"/>
            </w:pPr>
          </w:p>
        </w:tc>
        <w:tc>
          <w:tcPr>
            <w:tcW w:w="337" w:type="pct"/>
            <w:vMerge/>
            <w:tcBorders>
              <w:top w:val="nil"/>
            </w:tcBorders>
            <w:shd w:val="clear" w:color="auto" w:fill="E2EFD9" w:themeFill="accent6" w:themeFillTint="33"/>
            <w:tcMar>
              <w:left w:w="28" w:type="dxa"/>
              <w:right w:w="28" w:type="dxa"/>
            </w:tcMar>
          </w:tcPr>
          <w:p w14:paraId="5407B9D5" w14:textId="77777777" w:rsidR="00C83C05" w:rsidRPr="003B4B30" w:rsidRDefault="00C83C05" w:rsidP="00AF558E">
            <w:pPr>
              <w:jc w:val="center"/>
            </w:pPr>
          </w:p>
        </w:tc>
        <w:tc>
          <w:tcPr>
            <w:tcW w:w="365" w:type="pct"/>
            <w:vMerge/>
            <w:tcBorders>
              <w:top w:val="nil"/>
            </w:tcBorders>
            <w:shd w:val="clear" w:color="auto" w:fill="E2EFD9" w:themeFill="accent6" w:themeFillTint="33"/>
            <w:tcMar>
              <w:left w:w="28" w:type="dxa"/>
              <w:right w:w="28" w:type="dxa"/>
            </w:tcMar>
          </w:tcPr>
          <w:p w14:paraId="47711558" w14:textId="77777777" w:rsidR="00C83C05" w:rsidRPr="003B4B30" w:rsidRDefault="00C83C05" w:rsidP="00AF558E">
            <w:pPr>
              <w:jc w:val="center"/>
            </w:pPr>
          </w:p>
        </w:tc>
        <w:tc>
          <w:tcPr>
            <w:tcW w:w="960" w:type="pct"/>
            <w:shd w:val="clear" w:color="auto" w:fill="E2EFD9" w:themeFill="accent6" w:themeFillTint="33"/>
            <w:tcMar>
              <w:left w:w="28" w:type="dxa"/>
              <w:right w:w="28" w:type="dxa"/>
            </w:tcMar>
          </w:tcPr>
          <w:p w14:paraId="584C9933" w14:textId="77777777" w:rsidR="00C83C05" w:rsidRPr="003B4B30" w:rsidRDefault="00C83C05" w:rsidP="00AF558E">
            <w:pPr>
              <w:jc w:val="center"/>
              <w:rPr>
                <w:b/>
                <w:lang w:val="vi"/>
              </w:rPr>
            </w:pPr>
            <w:r w:rsidRPr="003B4B30">
              <w:rPr>
                <w:b/>
              </w:rPr>
              <w:t>8,5-10</w:t>
            </w:r>
          </w:p>
        </w:tc>
        <w:tc>
          <w:tcPr>
            <w:tcW w:w="960" w:type="pct"/>
            <w:shd w:val="clear" w:color="auto" w:fill="E2EFD9" w:themeFill="accent6" w:themeFillTint="33"/>
            <w:tcMar>
              <w:left w:w="28" w:type="dxa"/>
              <w:right w:w="28" w:type="dxa"/>
            </w:tcMar>
          </w:tcPr>
          <w:p w14:paraId="0D9E1744" w14:textId="77777777" w:rsidR="00C83C05" w:rsidRPr="003B4B30" w:rsidRDefault="00C83C05" w:rsidP="00AF558E">
            <w:pPr>
              <w:jc w:val="center"/>
              <w:rPr>
                <w:b/>
                <w:lang w:val="vi"/>
              </w:rPr>
            </w:pPr>
            <w:r w:rsidRPr="003B4B30">
              <w:rPr>
                <w:b/>
              </w:rPr>
              <w:t>7,0 –</w:t>
            </w:r>
            <w:r w:rsidRPr="003B4B30">
              <w:rPr>
                <w:b/>
                <w:spacing w:val="-2"/>
              </w:rPr>
              <w:t xml:space="preserve"> 8</w:t>
            </w:r>
            <w:r w:rsidRPr="003B4B30">
              <w:rPr>
                <w:b/>
                <w:spacing w:val="-5"/>
              </w:rPr>
              <w:t>.4</w:t>
            </w:r>
          </w:p>
        </w:tc>
        <w:tc>
          <w:tcPr>
            <w:tcW w:w="960" w:type="pct"/>
            <w:shd w:val="clear" w:color="auto" w:fill="E2EFD9" w:themeFill="accent6" w:themeFillTint="33"/>
            <w:tcMar>
              <w:left w:w="28" w:type="dxa"/>
              <w:right w:w="28" w:type="dxa"/>
            </w:tcMar>
          </w:tcPr>
          <w:p w14:paraId="04EF4819" w14:textId="77777777" w:rsidR="00C83C05" w:rsidRPr="003B4B30" w:rsidRDefault="00C83C05" w:rsidP="00AF558E">
            <w:pPr>
              <w:jc w:val="center"/>
              <w:rPr>
                <w:b/>
                <w:lang w:val="vi-VN"/>
              </w:rPr>
            </w:pPr>
            <w:r w:rsidRPr="003B4B30">
              <w:rPr>
                <w:b/>
              </w:rPr>
              <w:t>4,5 –</w:t>
            </w:r>
            <w:r w:rsidRPr="003B4B30">
              <w:rPr>
                <w:b/>
                <w:spacing w:val="-2"/>
              </w:rPr>
              <w:t xml:space="preserve"> 6,9</w:t>
            </w:r>
          </w:p>
        </w:tc>
        <w:tc>
          <w:tcPr>
            <w:tcW w:w="963" w:type="pct"/>
            <w:shd w:val="clear" w:color="auto" w:fill="E2EFD9" w:themeFill="accent6" w:themeFillTint="33"/>
            <w:tcMar>
              <w:left w:w="28" w:type="dxa"/>
              <w:right w:w="28" w:type="dxa"/>
            </w:tcMar>
          </w:tcPr>
          <w:p w14:paraId="6AADA9FE" w14:textId="77777777" w:rsidR="00C83C05" w:rsidRPr="003B4B30" w:rsidRDefault="00C83C05" w:rsidP="00AF558E">
            <w:pPr>
              <w:jc w:val="center"/>
              <w:rPr>
                <w:b/>
                <w:lang w:val="vi"/>
              </w:rPr>
            </w:pPr>
            <w:r w:rsidRPr="003B4B30">
              <w:rPr>
                <w:b/>
                <w:spacing w:val="-5"/>
              </w:rPr>
              <w:t>0 - 4,4</w:t>
            </w:r>
          </w:p>
        </w:tc>
      </w:tr>
      <w:tr w:rsidR="003B4B30" w:rsidRPr="003B4B30" w14:paraId="2796DE53" w14:textId="77777777" w:rsidTr="00907945">
        <w:trPr>
          <w:cantSplit/>
          <w:trHeight w:val="1169"/>
        </w:trPr>
        <w:tc>
          <w:tcPr>
            <w:tcW w:w="454" w:type="pct"/>
            <w:tcMar>
              <w:left w:w="28" w:type="dxa"/>
              <w:right w:w="28" w:type="dxa"/>
            </w:tcMar>
            <w:vAlign w:val="center"/>
          </w:tcPr>
          <w:p w14:paraId="672F3E4E" w14:textId="627E7A7D" w:rsidR="00AF558E" w:rsidRPr="003B4B30" w:rsidRDefault="00AF558E" w:rsidP="00C1568C">
            <w:pPr>
              <w:jc w:val="both"/>
              <w:rPr>
                <w:b/>
                <w:bCs/>
              </w:rPr>
            </w:pPr>
            <w:r w:rsidRPr="003B4B30">
              <w:rPr>
                <w:b/>
                <w:bCs/>
              </w:rPr>
              <w:t>Cơ sở lý thuyết</w:t>
            </w:r>
            <w:r w:rsidR="006B2739" w:rsidRPr="003B4B30">
              <w:rPr>
                <w:b/>
                <w:bCs/>
              </w:rPr>
              <w:t xml:space="preserve"> và </w:t>
            </w:r>
            <w:r w:rsidR="00EE5987" w:rsidRPr="003B4B30">
              <w:rPr>
                <w:b/>
                <w:bCs/>
              </w:rPr>
              <w:t>lập</w:t>
            </w:r>
            <w:r w:rsidR="006C1AA7" w:rsidRPr="003B4B30">
              <w:rPr>
                <w:b/>
                <w:bCs/>
              </w:rPr>
              <w:t xml:space="preserve"> luận khoa học</w:t>
            </w:r>
          </w:p>
          <w:p w14:paraId="66F6C601" w14:textId="77777777" w:rsidR="00AF558E" w:rsidRPr="003B4B30" w:rsidRDefault="00AF558E" w:rsidP="00C1568C">
            <w:pPr>
              <w:jc w:val="both"/>
              <w:rPr>
                <w:b/>
                <w:bCs/>
              </w:rPr>
            </w:pPr>
          </w:p>
        </w:tc>
        <w:tc>
          <w:tcPr>
            <w:tcW w:w="337" w:type="pct"/>
            <w:tcMar>
              <w:left w:w="28" w:type="dxa"/>
              <w:right w:w="28" w:type="dxa"/>
            </w:tcMar>
            <w:vAlign w:val="center"/>
          </w:tcPr>
          <w:p w14:paraId="1A7632B8" w14:textId="77777777" w:rsidR="00AF558E" w:rsidRPr="003B4B30" w:rsidRDefault="00AF558E" w:rsidP="00AF558E">
            <w:pPr>
              <w:widowControl w:val="0"/>
              <w:spacing w:line="312" w:lineRule="auto"/>
              <w:jc w:val="center"/>
              <w:rPr>
                <w:bCs/>
              </w:rPr>
            </w:pPr>
            <w:r w:rsidRPr="003B4B30">
              <w:t>1</w:t>
            </w:r>
            <w:r w:rsidRPr="003B4B30">
              <w:rPr>
                <w:bCs/>
                <w:lang w:val="vi-VN"/>
              </w:rPr>
              <w:t>.</w:t>
            </w:r>
            <w:r w:rsidRPr="003B4B30">
              <w:rPr>
                <w:bCs/>
              </w:rPr>
              <w:t>x</w:t>
            </w:r>
          </w:p>
          <w:p w14:paraId="43848466" w14:textId="77777777" w:rsidR="00AF558E" w:rsidRPr="003B4B30" w:rsidRDefault="00AF558E" w:rsidP="00AF558E">
            <w:pPr>
              <w:widowControl w:val="0"/>
              <w:spacing w:line="312" w:lineRule="auto"/>
              <w:jc w:val="center"/>
              <w:rPr>
                <w:bCs/>
              </w:rPr>
            </w:pPr>
            <w:r w:rsidRPr="003B4B30">
              <w:rPr>
                <w:bCs/>
                <w:lang w:val="vi-VN"/>
              </w:rPr>
              <w:t>2.</w:t>
            </w:r>
            <w:r w:rsidRPr="003B4B30">
              <w:rPr>
                <w:bCs/>
              </w:rPr>
              <w:t>x</w:t>
            </w:r>
          </w:p>
          <w:p w14:paraId="2416F76C" w14:textId="4DD828CD" w:rsidR="00AF558E" w:rsidRPr="003B4B30" w:rsidRDefault="00AF558E" w:rsidP="00AF558E">
            <w:pPr>
              <w:widowControl w:val="0"/>
              <w:spacing w:line="312" w:lineRule="auto"/>
              <w:jc w:val="center"/>
            </w:pPr>
            <w:r w:rsidRPr="003B4B30">
              <w:rPr>
                <w:bCs/>
                <w:lang w:val="vi-VN"/>
              </w:rPr>
              <w:t>3.</w:t>
            </w:r>
            <w:r w:rsidRPr="003B4B30">
              <w:rPr>
                <w:bCs/>
              </w:rPr>
              <w:t>x</w:t>
            </w:r>
          </w:p>
        </w:tc>
        <w:tc>
          <w:tcPr>
            <w:tcW w:w="365" w:type="pct"/>
            <w:tcMar>
              <w:left w:w="28" w:type="dxa"/>
              <w:right w:w="28" w:type="dxa"/>
            </w:tcMar>
            <w:vAlign w:val="center"/>
          </w:tcPr>
          <w:p w14:paraId="201EA2A8" w14:textId="2F638F6D" w:rsidR="00AF558E" w:rsidRPr="003B4B30" w:rsidRDefault="00EE5987" w:rsidP="00AF558E">
            <w:pPr>
              <w:jc w:val="center"/>
            </w:pPr>
            <w:r w:rsidRPr="003B4B30">
              <w:t>10</w:t>
            </w:r>
            <w:r w:rsidR="00AF558E" w:rsidRPr="003B4B30">
              <w:t>%</w:t>
            </w:r>
          </w:p>
        </w:tc>
        <w:tc>
          <w:tcPr>
            <w:tcW w:w="960" w:type="pct"/>
            <w:tcMar>
              <w:left w:w="0" w:type="dxa"/>
              <w:right w:w="0" w:type="dxa"/>
            </w:tcMar>
          </w:tcPr>
          <w:p w14:paraId="5252D841" w14:textId="36C460C6" w:rsidR="00AF558E" w:rsidRPr="003B4B30" w:rsidRDefault="00AF558E" w:rsidP="00E13ED8">
            <w:pPr>
              <w:pStyle w:val="ListParagraph"/>
              <w:numPr>
                <w:ilvl w:val="0"/>
                <w:numId w:val="4"/>
              </w:numPr>
              <w:ind w:left="170" w:right="162" w:hanging="142"/>
              <w:jc w:val="both"/>
            </w:pPr>
            <w:r w:rsidRPr="003B4B30">
              <w:t xml:space="preserve">Cơ sở lý thuyết, </w:t>
            </w:r>
            <w:r w:rsidR="006B2739" w:rsidRPr="003B4B30">
              <w:t xml:space="preserve">lập </w:t>
            </w:r>
            <w:r w:rsidRPr="003B4B30">
              <w:t xml:space="preserve">luận </w:t>
            </w:r>
            <w:r w:rsidR="00847FF1" w:rsidRPr="003B4B30">
              <w:t xml:space="preserve">khoa học </w:t>
            </w:r>
            <w:r w:rsidRPr="003B4B30">
              <w:t xml:space="preserve">liên quan được trình bày đầy đủ, lôgíc, chặt chẽ. Các thuật toán, kỹ thuật được lựa chọn áp dụng hiệu quả và </w:t>
            </w:r>
            <w:r w:rsidR="00847FF1" w:rsidRPr="003B4B30">
              <w:t>độ</w:t>
            </w:r>
            <w:r w:rsidRPr="003B4B30">
              <w:t xml:space="preserve"> tin cậy</w:t>
            </w:r>
            <w:r w:rsidR="00847FF1" w:rsidRPr="003B4B30">
              <w:t xml:space="preserve"> cao</w:t>
            </w:r>
          </w:p>
        </w:tc>
        <w:tc>
          <w:tcPr>
            <w:tcW w:w="960" w:type="pct"/>
            <w:tcMar>
              <w:left w:w="0" w:type="dxa"/>
              <w:right w:w="0" w:type="dxa"/>
            </w:tcMar>
          </w:tcPr>
          <w:p w14:paraId="4F3F0B8E" w14:textId="60E235DC" w:rsidR="00AF558E" w:rsidRPr="003B4B30" w:rsidRDefault="00AF558E" w:rsidP="00E13ED8">
            <w:pPr>
              <w:pStyle w:val="ListParagraph"/>
              <w:numPr>
                <w:ilvl w:val="0"/>
                <w:numId w:val="4"/>
              </w:numPr>
              <w:ind w:left="170" w:right="162" w:hanging="142"/>
              <w:jc w:val="both"/>
            </w:pPr>
            <w:r w:rsidRPr="003B4B30">
              <w:t xml:space="preserve">Cơ sở lý thuyết, </w:t>
            </w:r>
            <w:r w:rsidR="006B2739" w:rsidRPr="003B4B30">
              <w:rPr>
                <w:b/>
                <w:bCs/>
              </w:rPr>
              <w:t xml:space="preserve">lập </w:t>
            </w:r>
            <w:r w:rsidR="006B2739" w:rsidRPr="003B4B30">
              <w:t>luận</w:t>
            </w:r>
            <w:r w:rsidRPr="003B4B30">
              <w:t xml:space="preserve"> </w:t>
            </w:r>
            <w:r w:rsidR="00847FF1" w:rsidRPr="003B4B30">
              <w:t xml:space="preserve">khoa học </w:t>
            </w:r>
            <w:r w:rsidRPr="003B4B30">
              <w:t xml:space="preserve">liên quan được trình bày tương đối đầy đủ, lôgíc, chặt chẽ. Các thuật toán, kỹ thuật lựa chọn áp dụng </w:t>
            </w:r>
            <w:r w:rsidR="00847FF1" w:rsidRPr="003B4B30">
              <w:t>đáng</w:t>
            </w:r>
            <w:r w:rsidRPr="003B4B30">
              <w:t xml:space="preserve"> tin cậy</w:t>
            </w:r>
          </w:p>
        </w:tc>
        <w:tc>
          <w:tcPr>
            <w:tcW w:w="960" w:type="pct"/>
            <w:tcMar>
              <w:left w:w="0" w:type="dxa"/>
              <w:right w:w="0" w:type="dxa"/>
            </w:tcMar>
          </w:tcPr>
          <w:p w14:paraId="40AB2D8A" w14:textId="7E6DA0F6" w:rsidR="00AF558E" w:rsidRPr="003B4B30" w:rsidRDefault="00AF558E" w:rsidP="00E13ED8">
            <w:pPr>
              <w:pStyle w:val="ListParagraph"/>
              <w:numPr>
                <w:ilvl w:val="0"/>
                <w:numId w:val="4"/>
              </w:numPr>
              <w:ind w:left="170" w:right="162" w:hanging="142"/>
              <w:jc w:val="both"/>
            </w:pPr>
            <w:r w:rsidRPr="003B4B30">
              <w:t xml:space="preserve">Cơ sở lý thuyết, </w:t>
            </w:r>
            <w:r w:rsidR="006B2739" w:rsidRPr="003B4B30">
              <w:rPr>
                <w:b/>
                <w:bCs/>
              </w:rPr>
              <w:t xml:space="preserve">lập </w:t>
            </w:r>
            <w:r w:rsidR="006B2739" w:rsidRPr="003B4B30">
              <w:t xml:space="preserve">luận </w:t>
            </w:r>
            <w:r w:rsidR="00847FF1" w:rsidRPr="003B4B30">
              <w:t xml:space="preserve">khoa học </w:t>
            </w:r>
            <w:r w:rsidRPr="003B4B30">
              <w:t>liên quan được trình bày cơ bản. Các thuật toán, kỹ thuật lựa chọn áp dụng tin cậy</w:t>
            </w:r>
          </w:p>
        </w:tc>
        <w:tc>
          <w:tcPr>
            <w:tcW w:w="963" w:type="pct"/>
            <w:tcMar>
              <w:left w:w="0" w:type="dxa"/>
              <w:right w:w="0" w:type="dxa"/>
            </w:tcMar>
          </w:tcPr>
          <w:p w14:paraId="01FED0A4" w14:textId="46D5BCC8" w:rsidR="00AF558E" w:rsidRPr="003B4B30" w:rsidRDefault="00AF558E" w:rsidP="00E13ED8">
            <w:pPr>
              <w:pStyle w:val="ListParagraph"/>
              <w:numPr>
                <w:ilvl w:val="0"/>
                <w:numId w:val="4"/>
              </w:numPr>
              <w:ind w:left="170" w:right="162" w:hanging="142"/>
              <w:jc w:val="both"/>
            </w:pPr>
            <w:r w:rsidRPr="003B4B30">
              <w:t xml:space="preserve">Không trình bày được cơ sở lý thuyết, </w:t>
            </w:r>
            <w:r w:rsidR="006B2739" w:rsidRPr="003B4B30">
              <w:rPr>
                <w:b/>
                <w:bCs/>
              </w:rPr>
              <w:t xml:space="preserve">lập </w:t>
            </w:r>
            <w:r w:rsidR="006B2739" w:rsidRPr="003B4B30">
              <w:t>luận</w:t>
            </w:r>
            <w:r w:rsidRPr="003B4B30">
              <w:t xml:space="preserve"> </w:t>
            </w:r>
            <w:r w:rsidR="00847FF1" w:rsidRPr="003B4B30">
              <w:t xml:space="preserve">khoa học </w:t>
            </w:r>
            <w:r w:rsidRPr="003B4B30">
              <w:t xml:space="preserve">liên quan cơ bản hoặc quá ít cơ sở lý thuyết, </w:t>
            </w:r>
            <w:r w:rsidR="006B2739" w:rsidRPr="003B4B30">
              <w:rPr>
                <w:b/>
                <w:bCs/>
              </w:rPr>
              <w:t xml:space="preserve">lập </w:t>
            </w:r>
            <w:r w:rsidR="006B2739" w:rsidRPr="003B4B30">
              <w:t>luận</w:t>
            </w:r>
            <w:r w:rsidRPr="003B4B30">
              <w:t xml:space="preserve"> </w:t>
            </w:r>
            <w:r w:rsidR="00847FF1" w:rsidRPr="003B4B30">
              <w:t xml:space="preserve">khoa học </w:t>
            </w:r>
            <w:r w:rsidRPr="003B4B30">
              <w:t>liên quan được trình bày</w:t>
            </w:r>
          </w:p>
        </w:tc>
      </w:tr>
      <w:tr w:rsidR="003B4B30" w:rsidRPr="003B4B30" w14:paraId="51461DF8" w14:textId="77777777" w:rsidTr="00907945">
        <w:trPr>
          <w:cantSplit/>
          <w:trHeight w:val="921"/>
        </w:trPr>
        <w:tc>
          <w:tcPr>
            <w:tcW w:w="454" w:type="pct"/>
            <w:tcMar>
              <w:left w:w="28" w:type="dxa"/>
              <w:right w:w="28" w:type="dxa"/>
            </w:tcMar>
            <w:vAlign w:val="center"/>
          </w:tcPr>
          <w:p w14:paraId="613933DB" w14:textId="44763E02" w:rsidR="00C83C05" w:rsidRPr="003B4B30" w:rsidRDefault="00907945" w:rsidP="00C1568C">
            <w:pPr>
              <w:jc w:val="both"/>
              <w:rPr>
                <w:b/>
                <w:bCs/>
              </w:rPr>
            </w:pPr>
            <w:r w:rsidRPr="003B4B30">
              <w:rPr>
                <w:b/>
                <w:bCs/>
              </w:rPr>
              <w:t>Thu thập, chuẩn bị bộ dữ liệu</w:t>
            </w:r>
            <w:r w:rsidR="005A414C" w:rsidRPr="003B4B30">
              <w:rPr>
                <w:b/>
                <w:bCs/>
              </w:rPr>
              <w:t xml:space="preserve"> thử nghiệm</w:t>
            </w:r>
            <w:r w:rsidR="00204074" w:rsidRPr="003B4B30">
              <w:rPr>
                <w:b/>
                <w:bCs/>
              </w:rPr>
              <w:t xml:space="preserve"> và tiền xử lý</w:t>
            </w:r>
            <w:r w:rsidR="00C83C05" w:rsidRPr="003B4B30">
              <w:rPr>
                <w:b/>
                <w:bCs/>
              </w:rPr>
              <w:t xml:space="preserve"> dữ liệu</w:t>
            </w:r>
          </w:p>
          <w:p w14:paraId="6A87305F" w14:textId="77777777" w:rsidR="00C83C05" w:rsidRPr="003B4B30" w:rsidRDefault="00C83C05" w:rsidP="00C1568C">
            <w:pPr>
              <w:jc w:val="both"/>
              <w:rPr>
                <w:b/>
                <w:bCs/>
                <w:lang w:val="vi-VN"/>
              </w:rPr>
            </w:pPr>
          </w:p>
        </w:tc>
        <w:tc>
          <w:tcPr>
            <w:tcW w:w="337" w:type="pct"/>
            <w:tcMar>
              <w:left w:w="28" w:type="dxa"/>
              <w:right w:w="28" w:type="dxa"/>
            </w:tcMar>
            <w:vAlign w:val="center"/>
          </w:tcPr>
          <w:p w14:paraId="5F57A837" w14:textId="77777777" w:rsidR="00C83C05" w:rsidRPr="003B4B30" w:rsidRDefault="00C83C05" w:rsidP="00AF558E">
            <w:pPr>
              <w:widowControl w:val="0"/>
              <w:spacing w:line="312" w:lineRule="auto"/>
              <w:jc w:val="center"/>
              <w:rPr>
                <w:bCs/>
              </w:rPr>
            </w:pPr>
            <w:r w:rsidRPr="003B4B30">
              <w:t>1</w:t>
            </w:r>
            <w:r w:rsidRPr="003B4B30">
              <w:rPr>
                <w:bCs/>
                <w:lang w:val="vi-VN"/>
              </w:rPr>
              <w:t>.</w:t>
            </w:r>
            <w:r w:rsidRPr="003B4B30">
              <w:rPr>
                <w:bCs/>
              </w:rPr>
              <w:t>x</w:t>
            </w:r>
          </w:p>
          <w:p w14:paraId="40DD41EA" w14:textId="77777777" w:rsidR="00C83C05" w:rsidRPr="003B4B30" w:rsidRDefault="00C83C05" w:rsidP="00AF558E">
            <w:pPr>
              <w:widowControl w:val="0"/>
              <w:spacing w:line="312" w:lineRule="auto"/>
              <w:jc w:val="center"/>
              <w:rPr>
                <w:bCs/>
              </w:rPr>
            </w:pPr>
            <w:r w:rsidRPr="003B4B30">
              <w:rPr>
                <w:bCs/>
                <w:lang w:val="vi-VN"/>
              </w:rPr>
              <w:t>2.</w:t>
            </w:r>
            <w:r w:rsidRPr="003B4B30">
              <w:rPr>
                <w:bCs/>
              </w:rPr>
              <w:t>x</w:t>
            </w:r>
          </w:p>
          <w:p w14:paraId="0336721F" w14:textId="77777777" w:rsidR="00C83C05" w:rsidRPr="003B4B30" w:rsidRDefault="00C83C05" w:rsidP="00AF558E">
            <w:pPr>
              <w:jc w:val="center"/>
              <w:rPr>
                <w:lang w:val="vi-VN"/>
              </w:rPr>
            </w:pPr>
            <w:r w:rsidRPr="003B4B30">
              <w:rPr>
                <w:bCs/>
                <w:lang w:val="vi-VN"/>
              </w:rPr>
              <w:t>3.</w:t>
            </w:r>
            <w:r w:rsidRPr="003B4B30">
              <w:rPr>
                <w:bCs/>
              </w:rPr>
              <w:t>x</w:t>
            </w:r>
          </w:p>
        </w:tc>
        <w:tc>
          <w:tcPr>
            <w:tcW w:w="365" w:type="pct"/>
            <w:tcMar>
              <w:left w:w="28" w:type="dxa"/>
              <w:right w:w="28" w:type="dxa"/>
            </w:tcMar>
            <w:vAlign w:val="center"/>
          </w:tcPr>
          <w:p w14:paraId="5AC4C702" w14:textId="4CE050A0" w:rsidR="00C83C05" w:rsidRPr="003B4B30" w:rsidRDefault="00C83C05" w:rsidP="002A4E49">
            <w:pPr>
              <w:jc w:val="center"/>
            </w:pPr>
            <w:r w:rsidRPr="003B4B30">
              <w:t>1</w:t>
            </w:r>
            <w:r w:rsidR="002A4E49" w:rsidRPr="003B4B30">
              <w:t>0</w:t>
            </w:r>
            <w:r w:rsidRPr="003B4B30">
              <w:t>%</w:t>
            </w:r>
          </w:p>
        </w:tc>
        <w:tc>
          <w:tcPr>
            <w:tcW w:w="960" w:type="pct"/>
            <w:tcMar>
              <w:left w:w="0" w:type="dxa"/>
              <w:right w:w="0" w:type="dxa"/>
            </w:tcMar>
          </w:tcPr>
          <w:p w14:paraId="4A1376F6" w14:textId="45514923" w:rsidR="00C83C05" w:rsidRPr="003B4B30" w:rsidRDefault="00907945" w:rsidP="00E13ED8">
            <w:pPr>
              <w:pStyle w:val="ListParagraph"/>
              <w:numPr>
                <w:ilvl w:val="0"/>
                <w:numId w:val="4"/>
              </w:numPr>
              <w:ind w:left="170" w:right="162" w:hanging="142"/>
              <w:jc w:val="both"/>
            </w:pPr>
            <w:r w:rsidRPr="003B4B30">
              <w:t>Bộ dữ liệu thử nghiệm lớn, đa dạng, phù hợp và độ tin cậy cao. Bộ dữ liệu</w:t>
            </w:r>
            <w:r w:rsidR="00C83C05" w:rsidRPr="003B4B30">
              <w:t xml:space="preserve"> </w:t>
            </w:r>
            <w:r w:rsidRPr="003B4B30">
              <w:t xml:space="preserve">được </w:t>
            </w:r>
            <w:r w:rsidR="00C83C05" w:rsidRPr="003B4B30">
              <w:t>phân tích và tiền xử lý kỹ lưỡng</w:t>
            </w:r>
            <w:r w:rsidRPr="003B4B30">
              <w:t>, được áp dụng</w:t>
            </w:r>
            <w:r w:rsidR="00C83C05" w:rsidRPr="003B4B30">
              <w:t xml:space="preserve"> một cách hiệu quả và đ</w:t>
            </w:r>
            <w:r w:rsidRPr="003B4B30">
              <w:t>ộ</w:t>
            </w:r>
            <w:r w:rsidR="00C83C05" w:rsidRPr="003B4B30">
              <w:t xml:space="preserve"> tin cậy</w:t>
            </w:r>
            <w:r w:rsidR="00501B64" w:rsidRPr="003B4B30">
              <w:t xml:space="preserve"> cao</w:t>
            </w:r>
          </w:p>
        </w:tc>
        <w:tc>
          <w:tcPr>
            <w:tcW w:w="960" w:type="pct"/>
            <w:tcMar>
              <w:left w:w="0" w:type="dxa"/>
              <w:right w:w="0" w:type="dxa"/>
            </w:tcMar>
          </w:tcPr>
          <w:p w14:paraId="67C7A709" w14:textId="08385409" w:rsidR="00C83C05" w:rsidRPr="003B4B30" w:rsidRDefault="00907945" w:rsidP="00E13ED8">
            <w:pPr>
              <w:pStyle w:val="ListParagraph"/>
              <w:numPr>
                <w:ilvl w:val="0"/>
                <w:numId w:val="4"/>
              </w:numPr>
              <w:ind w:left="170" w:right="162" w:hanging="142"/>
              <w:jc w:val="both"/>
            </w:pPr>
            <w:r w:rsidRPr="003B4B30">
              <w:t>Bộ dữ liệu thử nghiệm tương đối lớn, phù hợp, tin cậy.</w:t>
            </w:r>
            <w:r w:rsidR="005A414C" w:rsidRPr="003B4B30">
              <w:t xml:space="preserve"> </w:t>
            </w:r>
            <w:r w:rsidRPr="003B4B30">
              <w:t>Bộ dữ liệu được phân tích và tiền xử lý một cách tương đối kỹ lưỡng, được áp dụ</w:t>
            </w:r>
            <w:r w:rsidR="00501B64" w:rsidRPr="003B4B30">
              <w:t>ng một cách hiệu quả và tin cậy</w:t>
            </w:r>
          </w:p>
        </w:tc>
        <w:tc>
          <w:tcPr>
            <w:tcW w:w="960" w:type="pct"/>
            <w:tcMar>
              <w:left w:w="0" w:type="dxa"/>
              <w:right w:w="0" w:type="dxa"/>
            </w:tcMar>
          </w:tcPr>
          <w:p w14:paraId="71600525" w14:textId="00570844" w:rsidR="00C83C05" w:rsidRPr="003B4B30" w:rsidRDefault="005A414C" w:rsidP="00E13ED8">
            <w:pPr>
              <w:pStyle w:val="ListParagraph"/>
              <w:numPr>
                <w:ilvl w:val="0"/>
                <w:numId w:val="4"/>
              </w:numPr>
              <w:ind w:left="170" w:right="162" w:hanging="142"/>
              <w:jc w:val="both"/>
            </w:pPr>
            <w:r w:rsidRPr="003B4B30">
              <w:t xml:space="preserve">Bộ dữ liệu thử nghiệm cơ bản, </w:t>
            </w:r>
            <w:r w:rsidR="00907945" w:rsidRPr="003B4B30">
              <w:t>tin cậy.</w:t>
            </w:r>
            <w:r w:rsidRPr="003B4B30">
              <w:t xml:space="preserve"> Bộ dữ liệu được phân tích và tiền xử lý </w:t>
            </w:r>
            <w:r w:rsidR="00C83C05" w:rsidRPr="003B4B30">
              <w:t>cơ bản</w:t>
            </w:r>
            <w:r w:rsidRPr="003B4B30">
              <w:t>, bộ d</w:t>
            </w:r>
            <w:r w:rsidR="00C83C05" w:rsidRPr="003B4B30">
              <w:t>ữ liệu có thể còn một số vấn đề ngoại lệ chưa được xử lý</w:t>
            </w:r>
            <w:r w:rsidRPr="003B4B30">
              <w:t>, áp dụng được cho mô hình học máy</w:t>
            </w:r>
          </w:p>
        </w:tc>
        <w:tc>
          <w:tcPr>
            <w:tcW w:w="963" w:type="pct"/>
            <w:tcMar>
              <w:left w:w="0" w:type="dxa"/>
              <w:right w:w="0" w:type="dxa"/>
            </w:tcMar>
          </w:tcPr>
          <w:p w14:paraId="0BB24678" w14:textId="147D54D0" w:rsidR="00C83C05" w:rsidRPr="003B4B30" w:rsidRDefault="00907945" w:rsidP="00E13ED8">
            <w:pPr>
              <w:pStyle w:val="ListParagraph"/>
              <w:numPr>
                <w:ilvl w:val="0"/>
                <w:numId w:val="4"/>
              </w:numPr>
              <w:ind w:left="170" w:right="162" w:hanging="142"/>
              <w:jc w:val="both"/>
            </w:pPr>
            <w:r w:rsidRPr="003B4B30">
              <w:t>Không có bộ dữ liệu thử nghiệm hoặc bộ dữ liệu thử nghiệm không phù hợp, không tin cậy</w:t>
            </w:r>
            <w:r w:rsidR="005A414C" w:rsidRPr="003B4B30">
              <w:t xml:space="preserve">. Bộ dữ liệu không được phân tích và tiền xử lý </w:t>
            </w:r>
            <w:r w:rsidR="00C83C05" w:rsidRPr="003B4B30">
              <w:t xml:space="preserve">hoặc quá ít công việc </w:t>
            </w:r>
            <w:r w:rsidR="005A414C" w:rsidRPr="003B4B30">
              <w:t xml:space="preserve">phân tích, </w:t>
            </w:r>
            <w:r w:rsidR="00C83C05" w:rsidRPr="003B4B30">
              <w:t>tiền xử lý dữ liệu được thực hiện</w:t>
            </w:r>
          </w:p>
        </w:tc>
      </w:tr>
      <w:tr w:rsidR="003B4B30" w:rsidRPr="003B4B30" w14:paraId="4DDB0CC2" w14:textId="77777777" w:rsidTr="00907945">
        <w:trPr>
          <w:cantSplit/>
          <w:trHeight w:val="921"/>
        </w:trPr>
        <w:tc>
          <w:tcPr>
            <w:tcW w:w="454" w:type="pct"/>
            <w:tcMar>
              <w:left w:w="28" w:type="dxa"/>
              <w:right w:w="28" w:type="dxa"/>
            </w:tcMar>
            <w:vAlign w:val="center"/>
          </w:tcPr>
          <w:p w14:paraId="09F88BAA" w14:textId="3317C533" w:rsidR="00C83C05" w:rsidRPr="003B4B30" w:rsidRDefault="00C83C05" w:rsidP="00C1568C">
            <w:pPr>
              <w:jc w:val="both"/>
              <w:rPr>
                <w:b/>
                <w:bCs/>
              </w:rPr>
            </w:pPr>
            <w:r w:rsidRPr="003B4B30">
              <w:rPr>
                <w:b/>
                <w:bCs/>
              </w:rPr>
              <w:lastRenderedPageBreak/>
              <w:t>Phân tích</w:t>
            </w:r>
            <w:r w:rsidR="00470F8D" w:rsidRPr="003B4B30">
              <w:rPr>
                <w:b/>
                <w:bCs/>
              </w:rPr>
              <w:t xml:space="preserve"> </w:t>
            </w:r>
            <w:r w:rsidR="00A20355" w:rsidRPr="003B4B30">
              <w:rPr>
                <w:b/>
                <w:bCs/>
              </w:rPr>
              <w:t xml:space="preserve">xử lý thuật toán, kỹ thuật </w:t>
            </w:r>
            <w:r w:rsidR="00EB0010" w:rsidRPr="003B4B30">
              <w:rPr>
                <w:b/>
                <w:bCs/>
              </w:rPr>
              <w:t>áp</w:t>
            </w:r>
            <w:r w:rsidR="00A20355" w:rsidRPr="003B4B30">
              <w:rPr>
                <w:b/>
                <w:bCs/>
              </w:rPr>
              <w:t xml:space="preserve"> dụng cho</w:t>
            </w:r>
            <w:r w:rsidRPr="003B4B30">
              <w:rPr>
                <w:b/>
                <w:bCs/>
              </w:rPr>
              <w:t xml:space="preserve"> mô </w:t>
            </w:r>
            <w:r w:rsidR="00A20355" w:rsidRPr="003B4B30">
              <w:rPr>
                <w:b/>
                <w:bCs/>
              </w:rPr>
              <w:t>hình học máy</w:t>
            </w:r>
          </w:p>
          <w:p w14:paraId="1F12A0B2" w14:textId="77777777" w:rsidR="00C83C05" w:rsidRPr="003B4B30" w:rsidRDefault="00C83C05" w:rsidP="00C1568C">
            <w:pPr>
              <w:jc w:val="both"/>
              <w:rPr>
                <w:b/>
                <w:bCs/>
                <w:lang w:val="vi-VN"/>
              </w:rPr>
            </w:pPr>
          </w:p>
        </w:tc>
        <w:tc>
          <w:tcPr>
            <w:tcW w:w="337" w:type="pct"/>
            <w:tcMar>
              <w:left w:w="28" w:type="dxa"/>
              <w:right w:w="28" w:type="dxa"/>
            </w:tcMar>
            <w:vAlign w:val="center"/>
          </w:tcPr>
          <w:p w14:paraId="28AB9F63" w14:textId="77777777" w:rsidR="00C83C05" w:rsidRPr="003B4B30" w:rsidRDefault="00C83C05" w:rsidP="00AF558E">
            <w:pPr>
              <w:widowControl w:val="0"/>
              <w:spacing w:line="312" w:lineRule="auto"/>
              <w:jc w:val="center"/>
              <w:rPr>
                <w:bCs/>
              </w:rPr>
            </w:pPr>
            <w:r w:rsidRPr="003B4B30">
              <w:t>1</w:t>
            </w:r>
            <w:r w:rsidRPr="003B4B30">
              <w:rPr>
                <w:bCs/>
                <w:lang w:val="vi-VN"/>
              </w:rPr>
              <w:t>.</w:t>
            </w:r>
            <w:r w:rsidRPr="003B4B30">
              <w:rPr>
                <w:bCs/>
              </w:rPr>
              <w:t>x</w:t>
            </w:r>
          </w:p>
          <w:p w14:paraId="5B0E60D2" w14:textId="77777777" w:rsidR="00C83C05" w:rsidRPr="003B4B30" w:rsidRDefault="00C83C05" w:rsidP="00AF558E">
            <w:pPr>
              <w:widowControl w:val="0"/>
              <w:spacing w:line="312" w:lineRule="auto"/>
              <w:jc w:val="center"/>
              <w:rPr>
                <w:bCs/>
              </w:rPr>
            </w:pPr>
            <w:r w:rsidRPr="003B4B30">
              <w:rPr>
                <w:bCs/>
                <w:lang w:val="vi-VN"/>
              </w:rPr>
              <w:t>2.</w:t>
            </w:r>
            <w:r w:rsidRPr="003B4B30">
              <w:rPr>
                <w:bCs/>
              </w:rPr>
              <w:t>x</w:t>
            </w:r>
          </w:p>
          <w:p w14:paraId="51A5398C" w14:textId="77777777" w:rsidR="00C83C05" w:rsidRPr="003B4B30" w:rsidRDefault="00C83C05" w:rsidP="00AF558E">
            <w:pPr>
              <w:jc w:val="center"/>
              <w:rPr>
                <w:lang w:val="vi-VN"/>
              </w:rPr>
            </w:pPr>
            <w:r w:rsidRPr="003B4B30">
              <w:rPr>
                <w:bCs/>
                <w:lang w:val="vi-VN"/>
              </w:rPr>
              <w:t>3.</w:t>
            </w:r>
            <w:r w:rsidRPr="003B4B30">
              <w:rPr>
                <w:bCs/>
              </w:rPr>
              <w:t>x</w:t>
            </w:r>
          </w:p>
        </w:tc>
        <w:tc>
          <w:tcPr>
            <w:tcW w:w="365" w:type="pct"/>
            <w:tcMar>
              <w:left w:w="28" w:type="dxa"/>
              <w:right w:w="28" w:type="dxa"/>
            </w:tcMar>
            <w:vAlign w:val="center"/>
          </w:tcPr>
          <w:p w14:paraId="4A9D80DB" w14:textId="77777777" w:rsidR="00C83C05" w:rsidRPr="003B4B30" w:rsidRDefault="00C83C05" w:rsidP="00AF558E">
            <w:pPr>
              <w:jc w:val="center"/>
            </w:pPr>
            <w:r w:rsidRPr="003B4B30">
              <w:t>20</w:t>
            </w:r>
            <w:r w:rsidRPr="003B4B30">
              <w:rPr>
                <w:lang w:val="vi-VN"/>
              </w:rPr>
              <w:t>%</w:t>
            </w:r>
          </w:p>
        </w:tc>
        <w:tc>
          <w:tcPr>
            <w:tcW w:w="960" w:type="pct"/>
            <w:tcMar>
              <w:left w:w="0" w:type="dxa"/>
              <w:right w:w="0" w:type="dxa"/>
            </w:tcMar>
          </w:tcPr>
          <w:p w14:paraId="176538F6" w14:textId="09FAA19A" w:rsidR="00C83C05" w:rsidRPr="003B4B30" w:rsidRDefault="00C83C05" w:rsidP="00E13ED8">
            <w:pPr>
              <w:pStyle w:val="ListParagraph"/>
              <w:numPr>
                <w:ilvl w:val="0"/>
                <w:numId w:val="4"/>
              </w:numPr>
              <w:ind w:left="170" w:right="162" w:hanging="142"/>
              <w:jc w:val="both"/>
            </w:pPr>
            <w:r w:rsidRPr="003B4B30">
              <w:t xml:space="preserve">Thực hiện phân tích </w:t>
            </w:r>
            <w:r w:rsidR="00470F8D" w:rsidRPr="003B4B30">
              <w:t xml:space="preserve">xử lý thuật toán, kỹ thuật </w:t>
            </w:r>
            <w:r w:rsidR="00EB0010" w:rsidRPr="003B4B30">
              <w:t>áp</w:t>
            </w:r>
            <w:r w:rsidR="00470F8D" w:rsidRPr="003B4B30">
              <w:t xml:space="preserve"> dụng cho mô hình học máy </w:t>
            </w:r>
            <w:r w:rsidRPr="003B4B30">
              <w:t xml:space="preserve">đầy đủ, phù hợp và có sự sáng tạo trong phân tích </w:t>
            </w:r>
            <w:r w:rsidR="006A7259" w:rsidRPr="003B4B30">
              <w:t>xử lý</w:t>
            </w:r>
            <w:r w:rsidRPr="003B4B30">
              <w:t xml:space="preserve">. Kết quả phân tích </w:t>
            </w:r>
            <w:r w:rsidR="006A7259" w:rsidRPr="003B4B30">
              <w:t>xử lý</w:t>
            </w:r>
            <w:r w:rsidRPr="003B4B30">
              <w:t xml:space="preserve"> có ý nghĩa, lôgíc và hợp </w:t>
            </w:r>
            <w:r w:rsidR="006A7259" w:rsidRPr="003B4B30">
              <w:t xml:space="preserve">lý </w:t>
            </w:r>
            <w:r w:rsidRPr="003B4B30">
              <w:t xml:space="preserve">để triển khai cài đặt </w:t>
            </w:r>
            <w:r w:rsidR="006A7259" w:rsidRPr="003B4B30">
              <w:t>mô hình học máy</w:t>
            </w:r>
          </w:p>
        </w:tc>
        <w:tc>
          <w:tcPr>
            <w:tcW w:w="960" w:type="pct"/>
            <w:tcMar>
              <w:left w:w="0" w:type="dxa"/>
              <w:right w:w="0" w:type="dxa"/>
            </w:tcMar>
          </w:tcPr>
          <w:p w14:paraId="21470252" w14:textId="5F48E15D" w:rsidR="00C83C05" w:rsidRPr="003B4B30" w:rsidRDefault="00C83C05" w:rsidP="00E13ED8">
            <w:pPr>
              <w:pStyle w:val="ListParagraph"/>
              <w:numPr>
                <w:ilvl w:val="0"/>
                <w:numId w:val="4"/>
              </w:numPr>
              <w:ind w:left="170" w:right="162" w:hanging="142"/>
              <w:jc w:val="both"/>
            </w:pPr>
            <w:r w:rsidRPr="003B4B30">
              <w:t xml:space="preserve">Thực hiện phân tích </w:t>
            </w:r>
            <w:r w:rsidR="006A7259" w:rsidRPr="003B4B30">
              <w:t xml:space="preserve">xử lý thuật toán, kỹ thuật </w:t>
            </w:r>
            <w:r w:rsidR="00EB0010" w:rsidRPr="003B4B30">
              <w:t>áp</w:t>
            </w:r>
            <w:r w:rsidR="006A7259" w:rsidRPr="003B4B30">
              <w:t xml:space="preserve"> dụng cho mô hình học máy tương đối đầy đủ, phù hợp</w:t>
            </w:r>
            <w:r w:rsidRPr="003B4B30">
              <w:t>. Kết quả p</w:t>
            </w:r>
            <w:r w:rsidR="006A7259" w:rsidRPr="003B4B30">
              <w:t>hân tích thiết kế có ý nghĩa, lô</w:t>
            </w:r>
            <w:r w:rsidRPr="003B4B30">
              <w:t>g</w:t>
            </w:r>
            <w:r w:rsidR="006A7259" w:rsidRPr="003B4B30">
              <w:t>í</w:t>
            </w:r>
            <w:r w:rsidRPr="003B4B30">
              <w:t xml:space="preserve">c và hợp </w:t>
            </w:r>
            <w:r w:rsidR="006A7259" w:rsidRPr="003B4B30">
              <w:t xml:space="preserve">lý </w:t>
            </w:r>
            <w:r w:rsidRPr="003B4B30">
              <w:t xml:space="preserve">để triển khai cài đặt </w:t>
            </w:r>
            <w:r w:rsidR="006A7259" w:rsidRPr="003B4B30">
              <w:t>mô hình học máy</w:t>
            </w:r>
          </w:p>
        </w:tc>
        <w:tc>
          <w:tcPr>
            <w:tcW w:w="960" w:type="pct"/>
            <w:tcMar>
              <w:left w:w="0" w:type="dxa"/>
              <w:right w:w="0" w:type="dxa"/>
            </w:tcMar>
          </w:tcPr>
          <w:p w14:paraId="3C30CC2C" w14:textId="1A8E4710" w:rsidR="00C83C05" w:rsidRPr="003B4B30" w:rsidRDefault="00C83C05" w:rsidP="00E13ED8">
            <w:pPr>
              <w:pStyle w:val="ListParagraph"/>
              <w:numPr>
                <w:ilvl w:val="0"/>
                <w:numId w:val="4"/>
              </w:numPr>
              <w:ind w:left="170" w:right="162" w:hanging="142"/>
              <w:jc w:val="both"/>
            </w:pPr>
            <w:r w:rsidRPr="003B4B30">
              <w:t xml:space="preserve">Thực hiện </w:t>
            </w:r>
            <w:r w:rsidR="006A7259" w:rsidRPr="003B4B30">
              <w:t xml:space="preserve">phân tích xử lý thuật toán, kỹ thuật </w:t>
            </w:r>
            <w:r w:rsidR="00EB0010" w:rsidRPr="003B4B30">
              <w:t>áp</w:t>
            </w:r>
            <w:r w:rsidR="006A7259" w:rsidRPr="003B4B30">
              <w:t xml:space="preserve"> dụng cho mô hình học máy </w:t>
            </w:r>
            <w:r w:rsidRPr="003B4B30">
              <w:t>cơ bản</w:t>
            </w:r>
            <w:r w:rsidR="006A7259" w:rsidRPr="003B4B30">
              <w:t>, phù hợp</w:t>
            </w:r>
            <w:r w:rsidRPr="003B4B30">
              <w:t xml:space="preserve">. Kết quả phân tích </w:t>
            </w:r>
            <w:r w:rsidR="006A7259" w:rsidRPr="003B4B30">
              <w:t>xử lý</w:t>
            </w:r>
            <w:r w:rsidRPr="003B4B30">
              <w:t xml:space="preserve"> có thể không rõ ràng</w:t>
            </w:r>
            <w:r w:rsidR="006A7259" w:rsidRPr="003B4B30">
              <w:t xml:space="preserve">, </w:t>
            </w:r>
            <w:r w:rsidR="00501B64" w:rsidRPr="003B4B30">
              <w:t>lôgíc</w:t>
            </w:r>
          </w:p>
        </w:tc>
        <w:tc>
          <w:tcPr>
            <w:tcW w:w="963" w:type="pct"/>
            <w:tcMar>
              <w:left w:w="0" w:type="dxa"/>
              <w:right w:w="0" w:type="dxa"/>
            </w:tcMar>
          </w:tcPr>
          <w:p w14:paraId="3715794B" w14:textId="25C266C6" w:rsidR="00C83C05" w:rsidRPr="003B4B30" w:rsidRDefault="00C83C05" w:rsidP="00E13ED8">
            <w:pPr>
              <w:pStyle w:val="ListParagraph"/>
              <w:numPr>
                <w:ilvl w:val="0"/>
                <w:numId w:val="4"/>
              </w:numPr>
              <w:ind w:left="170" w:right="162" w:hanging="142"/>
              <w:jc w:val="both"/>
            </w:pPr>
            <w:r w:rsidRPr="003B4B30">
              <w:t xml:space="preserve">Không thực hiện </w:t>
            </w:r>
            <w:r w:rsidR="006A7259" w:rsidRPr="003B4B30">
              <w:t xml:space="preserve">phân tích xử lý thuật toán, kỹ thuật </w:t>
            </w:r>
            <w:r w:rsidR="00EB0010" w:rsidRPr="003B4B30">
              <w:t>áp</w:t>
            </w:r>
            <w:r w:rsidR="006A7259" w:rsidRPr="003B4B30">
              <w:t xml:space="preserve"> dụng cho mô hình học máy </w:t>
            </w:r>
            <w:r w:rsidRPr="003B4B30">
              <w:t xml:space="preserve">hoặc kết quả phân tích </w:t>
            </w:r>
            <w:r w:rsidR="006A7259" w:rsidRPr="003B4B30">
              <w:t>xử lý</w:t>
            </w:r>
            <w:r w:rsidRPr="003B4B30">
              <w:t xml:space="preserve"> không có ý nghĩa, không </w:t>
            </w:r>
            <w:r w:rsidR="006A7259" w:rsidRPr="003B4B30">
              <w:t>lôgíc</w:t>
            </w:r>
          </w:p>
        </w:tc>
      </w:tr>
      <w:tr w:rsidR="003B4B30" w:rsidRPr="003B4B30" w14:paraId="4EF55032" w14:textId="77777777" w:rsidTr="004063C5">
        <w:trPr>
          <w:cantSplit/>
          <w:trHeight w:val="4213"/>
        </w:trPr>
        <w:tc>
          <w:tcPr>
            <w:tcW w:w="454" w:type="pct"/>
            <w:tcMar>
              <w:left w:w="28" w:type="dxa"/>
              <w:right w:w="28" w:type="dxa"/>
            </w:tcMar>
            <w:vAlign w:val="center"/>
          </w:tcPr>
          <w:p w14:paraId="6785587F" w14:textId="1312A78A" w:rsidR="00C83C05" w:rsidRPr="003B4B30" w:rsidRDefault="00C83C05" w:rsidP="00C1568C">
            <w:pPr>
              <w:jc w:val="both"/>
              <w:rPr>
                <w:b/>
                <w:bCs/>
                <w:lang w:val="vi-VN"/>
              </w:rPr>
            </w:pPr>
            <w:r w:rsidRPr="003B4B30">
              <w:rPr>
                <w:b/>
                <w:bCs/>
              </w:rPr>
              <w:t>Cài đặt mô</w:t>
            </w:r>
            <w:r w:rsidR="00A20355" w:rsidRPr="003B4B30">
              <w:rPr>
                <w:b/>
                <w:bCs/>
              </w:rPr>
              <w:t xml:space="preserve"> hình học máy</w:t>
            </w:r>
            <w:r w:rsidR="00EA0586" w:rsidRPr="003B4B30">
              <w:rPr>
                <w:b/>
                <w:bCs/>
              </w:rPr>
              <w:t xml:space="preserve"> và đánh giá hiệu năng mô hình</w:t>
            </w:r>
          </w:p>
        </w:tc>
        <w:tc>
          <w:tcPr>
            <w:tcW w:w="337" w:type="pct"/>
            <w:tcMar>
              <w:left w:w="28" w:type="dxa"/>
              <w:right w:w="28" w:type="dxa"/>
            </w:tcMar>
            <w:vAlign w:val="center"/>
          </w:tcPr>
          <w:p w14:paraId="01A1012B" w14:textId="77777777" w:rsidR="00C83C05" w:rsidRPr="003B4B30" w:rsidRDefault="00C83C05" w:rsidP="00AF558E">
            <w:pPr>
              <w:widowControl w:val="0"/>
              <w:spacing w:line="312" w:lineRule="auto"/>
              <w:jc w:val="center"/>
              <w:rPr>
                <w:bCs/>
              </w:rPr>
            </w:pPr>
            <w:r w:rsidRPr="003B4B30">
              <w:t>1</w:t>
            </w:r>
            <w:r w:rsidRPr="003B4B30">
              <w:rPr>
                <w:bCs/>
                <w:lang w:val="vi-VN"/>
              </w:rPr>
              <w:t>.</w:t>
            </w:r>
            <w:r w:rsidRPr="003B4B30">
              <w:rPr>
                <w:bCs/>
              </w:rPr>
              <w:t>x</w:t>
            </w:r>
          </w:p>
          <w:p w14:paraId="18B679DC" w14:textId="77777777" w:rsidR="00C83C05" w:rsidRPr="003B4B30" w:rsidRDefault="00C83C05" w:rsidP="00AF558E">
            <w:pPr>
              <w:widowControl w:val="0"/>
              <w:spacing w:line="312" w:lineRule="auto"/>
              <w:jc w:val="center"/>
              <w:rPr>
                <w:bCs/>
              </w:rPr>
            </w:pPr>
            <w:r w:rsidRPr="003B4B30">
              <w:rPr>
                <w:bCs/>
                <w:lang w:val="vi-VN"/>
              </w:rPr>
              <w:t>2.</w:t>
            </w:r>
            <w:r w:rsidRPr="003B4B30">
              <w:rPr>
                <w:bCs/>
              </w:rPr>
              <w:t>x</w:t>
            </w:r>
          </w:p>
          <w:p w14:paraId="2B6D98FC" w14:textId="77777777" w:rsidR="00C83C05" w:rsidRPr="003B4B30" w:rsidRDefault="00C83C05" w:rsidP="00AF558E">
            <w:pPr>
              <w:widowControl w:val="0"/>
              <w:spacing w:line="312" w:lineRule="auto"/>
              <w:jc w:val="center"/>
              <w:rPr>
                <w:bCs/>
              </w:rPr>
            </w:pPr>
            <w:r w:rsidRPr="003B4B30">
              <w:rPr>
                <w:bCs/>
                <w:lang w:val="vi-VN"/>
              </w:rPr>
              <w:t>3.</w:t>
            </w:r>
            <w:r w:rsidRPr="003B4B30">
              <w:rPr>
                <w:bCs/>
              </w:rPr>
              <w:t>x</w:t>
            </w:r>
          </w:p>
          <w:p w14:paraId="2692B308" w14:textId="77777777" w:rsidR="00C83C05" w:rsidRPr="003B4B30" w:rsidRDefault="00C83C05" w:rsidP="00AF558E"/>
        </w:tc>
        <w:tc>
          <w:tcPr>
            <w:tcW w:w="365" w:type="pct"/>
            <w:tcMar>
              <w:left w:w="28" w:type="dxa"/>
              <w:right w:w="28" w:type="dxa"/>
            </w:tcMar>
            <w:vAlign w:val="center"/>
          </w:tcPr>
          <w:p w14:paraId="64EB13EE" w14:textId="77777777" w:rsidR="00C83C05" w:rsidRPr="003B4B30" w:rsidRDefault="00C83C05" w:rsidP="00AF558E">
            <w:pPr>
              <w:jc w:val="center"/>
            </w:pPr>
            <w:r w:rsidRPr="003B4B30">
              <w:t>20%</w:t>
            </w:r>
          </w:p>
        </w:tc>
        <w:tc>
          <w:tcPr>
            <w:tcW w:w="960" w:type="pct"/>
            <w:tcMar>
              <w:left w:w="0" w:type="dxa"/>
              <w:right w:w="0" w:type="dxa"/>
            </w:tcMar>
          </w:tcPr>
          <w:p w14:paraId="296887BD" w14:textId="4FB79A43" w:rsidR="00C83C05" w:rsidRPr="003B4B30" w:rsidRDefault="00C83C05" w:rsidP="00E13ED8">
            <w:pPr>
              <w:pStyle w:val="ListParagraph"/>
              <w:numPr>
                <w:ilvl w:val="0"/>
                <w:numId w:val="4"/>
              </w:numPr>
              <w:ind w:left="170" w:right="162" w:hanging="142"/>
              <w:jc w:val="both"/>
            </w:pPr>
            <w:r w:rsidRPr="003B4B30">
              <w:t xml:space="preserve">Sử dụng ngôn ngữ lập trình, các thư viện hỗ trợ để tạo ra </w:t>
            </w:r>
            <w:r w:rsidR="004D0932" w:rsidRPr="003B4B30">
              <w:t xml:space="preserve">mô hình học máy </w:t>
            </w:r>
            <w:r w:rsidRPr="003B4B30">
              <w:t xml:space="preserve"> đầy đủ và phản ánh rõ các kết quả phân tích </w:t>
            </w:r>
            <w:r w:rsidR="004D0932" w:rsidRPr="003B4B30">
              <w:t>xử lý</w:t>
            </w:r>
            <w:r w:rsidR="00EA0586" w:rsidRPr="003B4B30">
              <w:t>. Hiệu năng của mô hình được đánh giá chính xác và độ tin cậy cao</w:t>
            </w:r>
          </w:p>
        </w:tc>
        <w:tc>
          <w:tcPr>
            <w:tcW w:w="960" w:type="pct"/>
            <w:tcMar>
              <w:left w:w="0" w:type="dxa"/>
              <w:right w:w="0" w:type="dxa"/>
            </w:tcMar>
          </w:tcPr>
          <w:p w14:paraId="2A2C199B" w14:textId="6B23683B" w:rsidR="00C83C05" w:rsidRPr="003B4B30" w:rsidRDefault="00C83C05" w:rsidP="00E13ED8">
            <w:pPr>
              <w:pStyle w:val="ListParagraph"/>
              <w:numPr>
                <w:ilvl w:val="0"/>
                <w:numId w:val="4"/>
              </w:numPr>
              <w:ind w:left="170" w:right="162" w:hanging="142"/>
              <w:jc w:val="both"/>
            </w:pPr>
            <w:r w:rsidRPr="003B4B30">
              <w:t xml:space="preserve">Sử dụng ngôn ngữ lập trình, các thư viện hỗ trợ để tạo ra </w:t>
            </w:r>
            <w:r w:rsidR="004D0932" w:rsidRPr="003B4B30">
              <w:t xml:space="preserve">mô hình học máy tương đối đầy </w:t>
            </w:r>
            <w:r w:rsidRPr="003B4B30">
              <w:t xml:space="preserve">đủ và phản ánh các kết quả phân tích </w:t>
            </w:r>
            <w:r w:rsidR="00EA0586" w:rsidRPr="003B4B30">
              <w:t>xử lý. Hiệu năng của mô hình được đánh giá chính xác và tin cậy</w:t>
            </w:r>
          </w:p>
        </w:tc>
        <w:tc>
          <w:tcPr>
            <w:tcW w:w="960" w:type="pct"/>
            <w:tcMar>
              <w:left w:w="0" w:type="dxa"/>
              <w:right w:w="0" w:type="dxa"/>
            </w:tcMar>
          </w:tcPr>
          <w:p w14:paraId="78DF0EC5" w14:textId="53E3B5A0" w:rsidR="00C83C05" w:rsidRPr="003B4B30" w:rsidRDefault="00C83C05" w:rsidP="00E13ED8">
            <w:pPr>
              <w:pStyle w:val="ListParagraph"/>
              <w:numPr>
                <w:ilvl w:val="0"/>
                <w:numId w:val="4"/>
              </w:numPr>
              <w:ind w:left="170" w:right="162" w:hanging="142"/>
              <w:jc w:val="both"/>
            </w:pPr>
            <w:r w:rsidRPr="003B4B30">
              <w:t xml:space="preserve">Tạo tạo ra </w:t>
            </w:r>
            <w:r w:rsidR="00EA0586" w:rsidRPr="003B4B30">
              <w:t xml:space="preserve">mô hình học máy cơ bản </w:t>
            </w:r>
            <w:r w:rsidRPr="003B4B30">
              <w:t xml:space="preserve">hoặc không </w:t>
            </w:r>
            <w:r w:rsidR="00EA0586" w:rsidRPr="003B4B30">
              <w:t>phản ánh</w:t>
            </w:r>
            <w:r w:rsidRPr="003B4B30">
              <w:t xml:space="preserve"> đầy đủ kết quả phân tích </w:t>
            </w:r>
            <w:r w:rsidR="00EA0586" w:rsidRPr="003B4B30">
              <w:t>xử lý. Hiệu năng của mô hình được đánh giá chính xác và ít tin cậy</w:t>
            </w:r>
          </w:p>
        </w:tc>
        <w:tc>
          <w:tcPr>
            <w:tcW w:w="963" w:type="pct"/>
            <w:tcMar>
              <w:left w:w="0" w:type="dxa"/>
              <w:right w:w="0" w:type="dxa"/>
            </w:tcMar>
          </w:tcPr>
          <w:p w14:paraId="20469600" w14:textId="760385BE" w:rsidR="00C83C05" w:rsidRPr="003B4B30" w:rsidRDefault="00C83C05" w:rsidP="00E13ED8">
            <w:pPr>
              <w:pStyle w:val="ListParagraph"/>
              <w:numPr>
                <w:ilvl w:val="0"/>
                <w:numId w:val="4"/>
              </w:numPr>
              <w:ind w:left="170" w:right="162" w:hanging="142"/>
              <w:jc w:val="both"/>
            </w:pPr>
            <w:r w:rsidRPr="003B4B30">
              <w:t xml:space="preserve">Không tạo ra </w:t>
            </w:r>
            <w:r w:rsidR="00EA0586" w:rsidRPr="003B4B30">
              <w:t>mô hình học máy</w:t>
            </w:r>
            <w:r w:rsidRPr="003B4B30">
              <w:t xml:space="preserve"> hoặc </w:t>
            </w:r>
            <w:r w:rsidR="00EA0586" w:rsidRPr="003B4B30">
              <w:t>mô hình học máy</w:t>
            </w:r>
            <w:r w:rsidRPr="003B4B30">
              <w:t xml:space="preserve"> không phản ánh đúng kết quả phân tích </w:t>
            </w:r>
            <w:r w:rsidR="00EA0586" w:rsidRPr="003B4B30">
              <w:t>xử lý. Hiệu năng của mô hình không được đánh giá hoặc đánh giá không chính xác và không tin cậy</w:t>
            </w:r>
          </w:p>
        </w:tc>
      </w:tr>
      <w:tr w:rsidR="003B4B30" w:rsidRPr="003B4B30" w14:paraId="74776DD2" w14:textId="77777777" w:rsidTr="004063C5">
        <w:trPr>
          <w:cantSplit/>
          <w:trHeight w:val="3905"/>
        </w:trPr>
        <w:tc>
          <w:tcPr>
            <w:tcW w:w="454" w:type="pct"/>
            <w:tcMar>
              <w:left w:w="28" w:type="dxa"/>
              <w:right w:w="28" w:type="dxa"/>
            </w:tcMar>
            <w:vAlign w:val="center"/>
          </w:tcPr>
          <w:p w14:paraId="341271F8" w14:textId="30859F51" w:rsidR="00C83C05" w:rsidRPr="003B4B30" w:rsidRDefault="00C83C05" w:rsidP="00C1568C">
            <w:pPr>
              <w:jc w:val="both"/>
              <w:rPr>
                <w:b/>
                <w:bCs/>
                <w:lang w:val="vi-VN"/>
              </w:rPr>
            </w:pPr>
            <w:r w:rsidRPr="003B4B30">
              <w:rPr>
                <w:b/>
                <w:bCs/>
              </w:rPr>
              <w:t xml:space="preserve">Tính sáng tạo trong phân tích </w:t>
            </w:r>
            <w:r w:rsidR="004047C9" w:rsidRPr="003B4B30">
              <w:rPr>
                <w:b/>
                <w:bCs/>
              </w:rPr>
              <w:t>xử lý</w:t>
            </w:r>
            <w:r w:rsidR="004736DA" w:rsidRPr="003B4B30">
              <w:rPr>
                <w:b/>
                <w:bCs/>
              </w:rPr>
              <w:t>, cài đặt</w:t>
            </w:r>
            <w:r w:rsidR="004047C9" w:rsidRPr="003B4B30">
              <w:rPr>
                <w:b/>
                <w:bCs/>
              </w:rPr>
              <w:t xml:space="preserve"> mô hình</w:t>
            </w:r>
            <w:r w:rsidR="00A20355" w:rsidRPr="003B4B30">
              <w:rPr>
                <w:b/>
                <w:bCs/>
              </w:rPr>
              <w:t xml:space="preserve"> học máy</w:t>
            </w:r>
            <w:r w:rsidRPr="003B4B30">
              <w:rPr>
                <w:b/>
                <w:bCs/>
              </w:rPr>
              <w:t xml:space="preserve"> </w:t>
            </w:r>
          </w:p>
        </w:tc>
        <w:tc>
          <w:tcPr>
            <w:tcW w:w="337" w:type="pct"/>
            <w:tcMar>
              <w:left w:w="28" w:type="dxa"/>
              <w:right w:w="28" w:type="dxa"/>
            </w:tcMar>
            <w:vAlign w:val="center"/>
          </w:tcPr>
          <w:p w14:paraId="42AB0ED6" w14:textId="77777777" w:rsidR="00C83C05" w:rsidRPr="003B4B30" w:rsidRDefault="00C83C05" w:rsidP="00AF558E">
            <w:pPr>
              <w:widowControl w:val="0"/>
              <w:spacing w:line="312" w:lineRule="auto"/>
              <w:jc w:val="center"/>
              <w:rPr>
                <w:bCs/>
              </w:rPr>
            </w:pPr>
            <w:r w:rsidRPr="003B4B30">
              <w:t>1</w:t>
            </w:r>
            <w:r w:rsidRPr="003B4B30">
              <w:rPr>
                <w:bCs/>
                <w:lang w:val="vi-VN"/>
              </w:rPr>
              <w:t>.</w:t>
            </w:r>
            <w:r w:rsidRPr="003B4B30">
              <w:rPr>
                <w:bCs/>
              </w:rPr>
              <w:t>x</w:t>
            </w:r>
          </w:p>
          <w:p w14:paraId="3764F61E" w14:textId="77777777" w:rsidR="00C83C05" w:rsidRPr="003B4B30" w:rsidRDefault="00C83C05" w:rsidP="00AF558E">
            <w:pPr>
              <w:widowControl w:val="0"/>
              <w:spacing w:line="312" w:lineRule="auto"/>
              <w:jc w:val="center"/>
              <w:rPr>
                <w:bCs/>
              </w:rPr>
            </w:pPr>
            <w:r w:rsidRPr="003B4B30">
              <w:rPr>
                <w:bCs/>
                <w:lang w:val="vi-VN"/>
              </w:rPr>
              <w:t>2.</w:t>
            </w:r>
            <w:r w:rsidRPr="003B4B30">
              <w:rPr>
                <w:bCs/>
              </w:rPr>
              <w:t>x</w:t>
            </w:r>
          </w:p>
          <w:p w14:paraId="3742B697" w14:textId="77777777" w:rsidR="00C83C05" w:rsidRPr="003B4B30" w:rsidRDefault="00C83C05" w:rsidP="00AF558E">
            <w:pPr>
              <w:widowControl w:val="0"/>
              <w:spacing w:line="312" w:lineRule="auto"/>
              <w:jc w:val="center"/>
              <w:rPr>
                <w:bCs/>
              </w:rPr>
            </w:pPr>
            <w:r w:rsidRPr="003B4B30">
              <w:rPr>
                <w:bCs/>
                <w:lang w:val="vi-VN"/>
              </w:rPr>
              <w:t>3.</w:t>
            </w:r>
            <w:r w:rsidRPr="003B4B30">
              <w:rPr>
                <w:bCs/>
              </w:rPr>
              <w:t>x</w:t>
            </w:r>
          </w:p>
          <w:p w14:paraId="15638298" w14:textId="77777777" w:rsidR="00C83C05" w:rsidRPr="003B4B30" w:rsidRDefault="00C83C05" w:rsidP="00AF558E">
            <w:pPr>
              <w:jc w:val="both"/>
              <w:rPr>
                <w:lang w:val="vi-VN"/>
              </w:rPr>
            </w:pPr>
          </w:p>
        </w:tc>
        <w:tc>
          <w:tcPr>
            <w:tcW w:w="365" w:type="pct"/>
            <w:tcMar>
              <w:left w:w="28" w:type="dxa"/>
              <w:right w:w="28" w:type="dxa"/>
            </w:tcMar>
            <w:vAlign w:val="center"/>
          </w:tcPr>
          <w:p w14:paraId="2595BC7D" w14:textId="77777777" w:rsidR="00C83C05" w:rsidRPr="003B4B30" w:rsidRDefault="00C83C05" w:rsidP="00AF558E">
            <w:pPr>
              <w:jc w:val="both"/>
            </w:pPr>
            <w:r w:rsidRPr="003B4B30">
              <w:t>10%</w:t>
            </w:r>
          </w:p>
        </w:tc>
        <w:tc>
          <w:tcPr>
            <w:tcW w:w="960" w:type="pct"/>
            <w:tcMar>
              <w:left w:w="0" w:type="dxa"/>
              <w:right w:w="0" w:type="dxa"/>
            </w:tcMar>
          </w:tcPr>
          <w:p w14:paraId="7C6CD4E2" w14:textId="3E43C034" w:rsidR="00C83C05" w:rsidRPr="003B4B30" w:rsidRDefault="00C83C05" w:rsidP="00E13ED8">
            <w:pPr>
              <w:pStyle w:val="ListParagraph"/>
              <w:numPr>
                <w:ilvl w:val="0"/>
                <w:numId w:val="4"/>
              </w:numPr>
              <w:ind w:left="170" w:right="162" w:hanging="142"/>
              <w:jc w:val="both"/>
            </w:pPr>
            <w:r w:rsidRPr="003B4B30">
              <w:t xml:space="preserve">Thể hiện tính sáng tạo trong quá trình </w:t>
            </w:r>
            <w:r w:rsidR="004736DA" w:rsidRPr="003B4B30">
              <w:t>quá trình phân tích xử lý thuật toán, kỹ thuật, cài đặt mô hình</w:t>
            </w:r>
            <w:r w:rsidR="00A20355" w:rsidRPr="003B4B30">
              <w:t xml:space="preserve"> học máy</w:t>
            </w:r>
            <w:r w:rsidRPr="003B4B30">
              <w:t xml:space="preserve">. Phân tích </w:t>
            </w:r>
            <w:r w:rsidR="004736DA" w:rsidRPr="003B4B30">
              <w:t>xử lý</w:t>
            </w:r>
            <w:r w:rsidRPr="003B4B30">
              <w:t>, cài đặt</w:t>
            </w:r>
            <w:r w:rsidR="004736DA" w:rsidRPr="003B4B30">
              <w:t xml:space="preserve"> mô hình</w:t>
            </w:r>
            <w:r w:rsidRPr="003B4B30">
              <w:t xml:space="preserve"> có sự sáng tạo, đưa ra những nhận định mới và có ý nghĩa</w:t>
            </w:r>
          </w:p>
        </w:tc>
        <w:tc>
          <w:tcPr>
            <w:tcW w:w="960" w:type="pct"/>
            <w:tcMar>
              <w:left w:w="0" w:type="dxa"/>
              <w:right w:w="0" w:type="dxa"/>
            </w:tcMar>
          </w:tcPr>
          <w:p w14:paraId="762FDB42" w14:textId="4D6088AB" w:rsidR="00C83C05" w:rsidRPr="003B4B30" w:rsidRDefault="00C83C05" w:rsidP="00E13ED8">
            <w:pPr>
              <w:pStyle w:val="ListParagraph"/>
              <w:numPr>
                <w:ilvl w:val="0"/>
                <w:numId w:val="4"/>
              </w:numPr>
              <w:ind w:left="170" w:right="162" w:hanging="142"/>
              <w:jc w:val="both"/>
            </w:pPr>
            <w:r w:rsidRPr="003B4B30">
              <w:t xml:space="preserve">Thể hiện tính sáng tạo trong </w:t>
            </w:r>
            <w:r w:rsidR="00480C68" w:rsidRPr="003B4B30">
              <w:t>quá trình phân tích xử lý thuật toán, kỹ thuật, cài đặt mô hình</w:t>
            </w:r>
            <w:r w:rsidR="00A20355" w:rsidRPr="003B4B30">
              <w:t xml:space="preserve"> học máy</w:t>
            </w:r>
            <w:r w:rsidR="00480C68" w:rsidRPr="003B4B30">
              <w:t>. Phân tích xử lý, cài đặt mô hình</w:t>
            </w:r>
            <w:r w:rsidRPr="003B4B30">
              <w:t xml:space="preserve"> có ý nghĩa và lôgíc, có thể đưa ra nhận định mới</w:t>
            </w:r>
          </w:p>
        </w:tc>
        <w:tc>
          <w:tcPr>
            <w:tcW w:w="960" w:type="pct"/>
            <w:tcMar>
              <w:left w:w="0" w:type="dxa"/>
              <w:right w:w="0" w:type="dxa"/>
            </w:tcMar>
          </w:tcPr>
          <w:p w14:paraId="24FB683E" w14:textId="2E8D66ED" w:rsidR="00C83C05" w:rsidRPr="003B4B30" w:rsidRDefault="00C83C05" w:rsidP="00E13ED8">
            <w:pPr>
              <w:pStyle w:val="ListParagraph"/>
              <w:numPr>
                <w:ilvl w:val="0"/>
                <w:numId w:val="4"/>
              </w:numPr>
              <w:ind w:left="170" w:right="162" w:hanging="142"/>
              <w:jc w:val="both"/>
            </w:pPr>
            <w:r w:rsidRPr="003B4B30">
              <w:t xml:space="preserve">Thực hiện </w:t>
            </w:r>
            <w:r w:rsidR="00480C68" w:rsidRPr="003B4B30">
              <w:t>phân tích xử lý thuật toán, kỹ thuật, cài đặt mô hình</w:t>
            </w:r>
            <w:r w:rsidRPr="003B4B30">
              <w:t xml:space="preserve"> </w:t>
            </w:r>
            <w:r w:rsidR="00A20355" w:rsidRPr="003B4B30">
              <w:t xml:space="preserve">học máy </w:t>
            </w:r>
            <w:r w:rsidRPr="003B4B30">
              <w:t>cơ bản, không có sự sáng tạo, không có nhận định mới</w:t>
            </w:r>
          </w:p>
        </w:tc>
        <w:tc>
          <w:tcPr>
            <w:tcW w:w="963" w:type="pct"/>
            <w:tcMar>
              <w:left w:w="0" w:type="dxa"/>
              <w:right w:w="0" w:type="dxa"/>
            </w:tcMar>
          </w:tcPr>
          <w:p w14:paraId="5BDAD057" w14:textId="300CBF9A" w:rsidR="00C83C05" w:rsidRPr="003B4B30" w:rsidRDefault="00C83C05" w:rsidP="00E13ED8">
            <w:pPr>
              <w:pStyle w:val="ListParagraph"/>
              <w:numPr>
                <w:ilvl w:val="0"/>
                <w:numId w:val="4"/>
              </w:numPr>
              <w:ind w:left="170" w:right="162" w:hanging="142"/>
              <w:jc w:val="both"/>
            </w:pPr>
            <w:r w:rsidRPr="003B4B30">
              <w:t xml:space="preserve">Không thể hiện </w:t>
            </w:r>
            <w:r w:rsidR="00480C68" w:rsidRPr="003B4B30">
              <w:t>sự</w:t>
            </w:r>
            <w:r w:rsidRPr="003B4B30">
              <w:t xml:space="preserve"> sáng tạo trong quá trình </w:t>
            </w:r>
            <w:r w:rsidR="00480C68" w:rsidRPr="003B4B30">
              <w:t>phân tích xử lý thuật toán, kỹ thuật, cài đặt mô hình</w:t>
            </w:r>
            <w:r w:rsidR="00A20355" w:rsidRPr="003B4B30">
              <w:t xml:space="preserve"> học máy</w:t>
            </w:r>
            <w:r w:rsidRPr="003B4B30">
              <w:t>, không có nhận định mới và ý nghĩa</w:t>
            </w:r>
          </w:p>
        </w:tc>
      </w:tr>
      <w:tr w:rsidR="003B4B30" w:rsidRPr="003B4B30" w14:paraId="5663D2A9" w14:textId="77777777" w:rsidTr="004063C5">
        <w:trPr>
          <w:cantSplit/>
          <w:trHeight w:val="4472"/>
        </w:trPr>
        <w:tc>
          <w:tcPr>
            <w:tcW w:w="454" w:type="pct"/>
            <w:tcMar>
              <w:left w:w="28" w:type="dxa"/>
              <w:right w:w="28" w:type="dxa"/>
            </w:tcMar>
            <w:vAlign w:val="center"/>
          </w:tcPr>
          <w:p w14:paraId="24BD17CA" w14:textId="77777777" w:rsidR="006C1AA7" w:rsidRPr="003B4B30" w:rsidRDefault="006C1AA7" w:rsidP="00C1568C">
            <w:pPr>
              <w:jc w:val="both"/>
              <w:rPr>
                <w:b/>
                <w:bCs/>
              </w:rPr>
            </w:pPr>
            <w:r w:rsidRPr="003B4B30">
              <w:rPr>
                <w:b/>
                <w:bCs/>
              </w:rPr>
              <w:lastRenderedPageBreak/>
              <w:t>Báo cáo tổng hợp và kết luận</w:t>
            </w:r>
          </w:p>
        </w:tc>
        <w:tc>
          <w:tcPr>
            <w:tcW w:w="337" w:type="pct"/>
            <w:tcMar>
              <w:left w:w="28" w:type="dxa"/>
              <w:right w:w="28" w:type="dxa"/>
            </w:tcMar>
            <w:vAlign w:val="center"/>
          </w:tcPr>
          <w:p w14:paraId="054655A9" w14:textId="77777777" w:rsidR="006C1AA7" w:rsidRPr="003B4B30" w:rsidRDefault="006C1AA7" w:rsidP="00AF558E">
            <w:pPr>
              <w:widowControl w:val="0"/>
              <w:spacing w:line="312" w:lineRule="auto"/>
              <w:jc w:val="center"/>
              <w:rPr>
                <w:bCs/>
              </w:rPr>
            </w:pPr>
            <w:r w:rsidRPr="003B4B30">
              <w:t>1</w:t>
            </w:r>
            <w:r w:rsidRPr="003B4B30">
              <w:rPr>
                <w:bCs/>
                <w:lang w:val="vi-VN"/>
              </w:rPr>
              <w:t>.</w:t>
            </w:r>
            <w:r w:rsidRPr="003B4B30">
              <w:rPr>
                <w:bCs/>
              </w:rPr>
              <w:t>x</w:t>
            </w:r>
          </w:p>
          <w:p w14:paraId="7650ED7D" w14:textId="77777777" w:rsidR="006C1AA7" w:rsidRPr="003B4B30" w:rsidRDefault="006C1AA7" w:rsidP="00AF558E">
            <w:pPr>
              <w:widowControl w:val="0"/>
              <w:spacing w:line="312" w:lineRule="auto"/>
              <w:jc w:val="center"/>
              <w:rPr>
                <w:bCs/>
              </w:rPr>
            </w:pPr>
            <w:r w:rsidRPr="003B4B30">
              <w:rPr>
                <w:bCs/>
                <w:lang w:val="vi-VN"/>
              </w:rPr>
              <w:t>2.</w:t>
            </w:r>
            <w:r w:rsidRPr="003B4B30">
              <w:rPr>
                <w:bCs/>
              </w:rPr>
              <w:t>x</w:t>
            </w:r>
          </w:p>
          <w:p w14:paraId="19B3BDFD" w14:textId="77777777" w:rsidR="006C1AA7" w:rsidRPr="003B4B30" w:rsidRDefault="006C1AA7" w:rsidP="00AF558E">
            <w:pPr>
              <w:widowControl w:val="0"/>
              <w:spacing w:line="312" w:lineRule="auto"/>
              <w:jc w:val="center"/>
              <w:rPr>
                <w:bCs/>
              </w:rPr>
            </w:pPr>
            <w:r w:rsidRPr="003B4B30">
              <w:rPr>
                <w:bCs/>
                <w:lang w:val="vi-VN"/>
              </w:rPr>
              <w:t>3.</w:t>
            </w:r>
            <w:r w:rsidRPr="003B4B30">
              <w:rPr>
                <w:bCs/>
              </w:rPr>
              <w:t>x</w:t>
            </w:r>
          </w:p>
          <w:p w14:paraId="1F8C43D7" w14:textId="77777777" w:rsidR="006C1AA7" w:rsidRPr="003B4B30" w:rsidRDefault="006C1AA7" w:rsidP="00AF558E">
            <w:pPr>
              <w:jc w:val="center"/>
              <w:rPr>
                <w:lang w:val="vi-VN"/>
              </w:rPr>
            </w:pPr>
          </w:p>
        </w:tc>
        <w:tc>
          <w:tcPr>
            <w:tcW w:w="365" w:type="pct"/>
            <w:tcMar>
              <w:left w:w="28" w:type="dxa"/>
              <w:right w:w="28" w:type="dxa"/>
            </w:tcMar>
            <w:vAlign w:val="center"/>
          </w:tcPr>
          <w:p w14:paraId="63135A08" w14:textId="24459076" w:rsidR="006C1AA7" w:rsidRPr="003B4B30" w:rsidRDefault="00EE5987" w:rsidP="00AF558E">
            <w:pPr>
              <w:jc w:val="center"/>
            </w:pPr>
            <w:r w:rsidRPr="003B4B30">
              <w:t>20</w:t>
            </w:r>
            <w:r w:rsidR="006C1AA7" w:rsidRPr="003B4B30">
              <w:t>%</w:t>
            </w:r>
          </w:p>
        </w:tc>
        <w:tc>
          <w:tcPr>
            <w:tcW w:w="960" w:type="pct"/>
            <w:tcMar>
              <w:left w:w="0" w:type="dxa"/>
              <w:right w:w="0" w:type="dxa"/>
            </w:tcMar>
          </w:tcPr>
          <w:p w14:paraId="7871D752" w14:textId="033D16E4" w:rsidR="006C1AA7" w:rsidRPr="003B4B30" w:rsidRDefault="006C1AA7" w:rsidP="00E13ED8">
            <w:pPr>
              <w:pStyle w:val="ListParagraph"/>
              <w:numPr>
                <w:ilvl w:val="0"/>
                <w:numId w:val="4"/>
              </w:numPr>
              <w:ind w:left="170" w:right="162" w:hanging="142"/>
              <w:jc w:val="both"/>
            </w:pPr>
            <w:r w:rsidRPr="003B4B30">
              <w:t xml:space="preserve">Báo cáo tổng hợp đầy đủ, có cấu trúc, chi tiết và lôgíc. Báo cáo phản ánh đầy đủ cơ sở lý thuyết, </w:t>
            </w:r>
            <w:r w:rsidR="006B2739" w:rsidRPr="003B4B30">
              <w:rPr>
                <w:b/>
                <w:bCs/>
              </w:rPr>
              <w:t xml:space="preserve">lập </w:t>
            </w:r>
            <w:r w:rsidR="006B2739" w:rsidRPr="003B4B30">
              <w:t>luận</w:t>
            </w:r>
            <w:r w:rsidRPr="003B4B30">
              <w:t xml:space="preserve"> khoa học, quá trình phân tích xử lý thuật toán, kỹ thuật, </w:t>
            </w:r>
            <w:r w:rsidR="00480C68" w:rsidRPr="003B4B30">
              <w:t xml:space="preserve">cài đặt </w:t>
            </w:r>
            <w:r w:rsidRPr="003B4B30">
              <w:t xml:space="preserve">mô hình </w:t>
            </w:r>
            <w:r w:rsidR="00A20355" w:rsidRPr="003B4B30">
              <w:t xml:space="preserve">học máy </w:t>
            </w:r>
            <w:r w:rsidRPr="003B4B30">
              <w:t>và có đánh giá sâu sắc từ kết quả</w:t>
            </w:r>
          </w:p>
        </w:tc>
        <w:tc>
          <w:tcPr>
            <w:tcW w:w="960" w:type="pct"/>
            <w:tcMar>
              <w:left w:w="0" w:type="dxa"/>
              <w:right w:w="0" w:type="dxa"/>
            </w:tcMar>
          </w:tcPr>
          <w:p w14:paraId="425E4CA4" w14:textId="7BD7AA12" w:rsidR="006C1AA7" w:rsidRPr="003B4B30" w:rsidRDefault="006C1AA7" w:rsidP="00E13ED8">
            <w:pPr>
              <w:pStyle w:val="ListParagraph"/>
              <w:numPr>
                <w:ilvl w:val="0"/>
                <w:numId w:val="4"/>
              </w:numPr>
              <w:ind w:left="170" w:right="162" w:hanging="142"/>
              <w:jc w:val="both"/>
            </w:pPr>
            <w:r w:rsidRPr="003B4B30">
              <w:t xml:space="preserve">Báo cáo tổng hợp đầy đủ và có cấu trúc. Báo cáo phản ánh được cơ sở lý thuyết, </w:t>
            </w:r>
            <w:r w:rsidR="006B2739" w:rsidRPr="003B4B30">
              <w:rPr>
                <w:b/>
                <w:bCs/>
              </w:rPr>
              <w:t xml:space="preserve">lập </w:t>
            </w:r>
            <w:r w:rsidR="006B2739" w:rsidRPr="003B4B30">
              <w:t>luận</w:t>
            </w:r>
            <w:r w:rsidRPr="003B4B30">
              <w:t xml:space="preserve"> khoa học, quá trình phân tích xử lý thuật toán, kỹ thuật, </w:t>
            </w:r>
            <w:r w:rsidR="00480C68" w:rsidRPr="003B4B30">
              <w:t xml:space="preserve">cài đặt </w:t>
            </w:r>
            <w:r w:rsidRPr="003B4B30">
              <w:t xml:space="preserve">mô hình </w:t>
            </w:r>
            <w:r w:rsidR="00A20355" w:rsidRPr="003B4B30">
              <w:t xml:space="preserve">học máy </w:t>
            </w:r>
            <w:r w:rsidRPr="003B4B30">
              <w:t>và đánh giá từ kết quả</w:t>
            </w:r>
          </w:p>
        </w:tc>
        <w:tc>
          <w:tcPr>
            <w:tcW w:w="960" w:type="pct"/>
            <w:tcMar>
              <w:left w:w="0" w:type="dxa"/>
              <w:right w:w="0" w:type="dxa"/>
            </w:tcMar>
          </w:tcPr>
          <w:p w14:paraId="36AEFFFA" w14:textId="0E89F580" w:rsidR="006C1AA7" w:rsidRPr="003B4B30" w:rsidRDefault="006C1AA7" w:rsidP="00E13ED8">
            <w:pPr>
              <w:pStyle w:val="ListParagraph"/>
              <w:numPr>
                <w:ilvl w:val="0"/>
                <w:numId w:val="4"/>
              </w:numPr>
              <w:ind w:left="170" w:right="162" w:hanging="142"/>
              <w:jc w:val="both"/>
            </w:pPr>
            <w:r w:rsidRPr="003B4B30">
              <w:t xml:space="preserve">Báo cáo tổng hợp sơ sài hoặc không đầy đủ. Báo cáo có thể thiếu cấu trúc hoặc phản ánh được ít cơ sở lý thuyết, </w:t>
            </w:r>
            <w:r w:rsidR="006B2739" w:rsidRPr="003B4B30">
              <w:rPr>
                <w:b/>
                <w:bCs/>
              </w:rPr>
              <w:t xml:space="preserve">lập </w:t>
            </w:r>
            <w:r w:rsidR="006B2739" w:rsidRPr="003B4B30">
              <w:t>luận</w:t>
            </w:r>
            <w:r w:rsidRPr="003B4B30">
              <w:t xml:space="preserve"> khoa học, quá trình phân tích xử lý thuật toán, kỹ thuật, cài đặt</w:t>
            </w:r>
            <w:r w:rsidR="00480C68" w:rsidRPr="003B4B30">
              <w:t xml:space="preserve"> </w:t>
            </w:r>
            <w:r w:rsidRPr="003B4B30">
              <w:t xml:space="preserve">mô hình </w:t>
            </w:r>
            <w:r w:rsidR="00A20355" w:rsidRPr="003B4B30">
              <w:t xml:space="preserve">học máy </w:t>
            </w:r>
            <w:r w:rsidRPr="003B4B30">
              <w:t>và đánh giá</w:t>
            </w:r>
          </w:p>
        </w:tc>
        <w:tc>
          <w:tcPr>
            <w:tcW w:w="963" w:type="pct"/>
            <w:tcMar>
              <w:left w:w="0" w:type="dxa"/>
              <w:right w:w="0" w:type="dxa"/>
            </w:tcMar>
          </w:tcPr>
          <w:p w14:paraId="729EEFD6" w14:textId="324E6DCB" w:rsidR="006C1AA7" w:rsidRPr="003B4B30" w:rsidRDefault="006C1AA7" w:rsidP="00E13ED8">
            <w:pPr>
              <w:pStyle w:val="ListParagraph"/>
              <w:numPr>
                <w:ilvl w:val="0"/>
                <w:numId w:val="4"/>
              </w:numPr>
              <w:ind w:left="170" w:right="162" w:hanging="142"/>
              <w:jc w:val="both"/>
            </w:pPr>
            <w:r w:rsidRPr="003B4B30">
              <w:t xml:space="preserve">Không có báo cáo tổng hợp hoặc báo cáo tổng hợp không phản ánh được cơ sở lý thuyết, </w:t>
            </w:r>
            <w:r w:rsidR="006B2739" w:rsidRPr="003B4B30">
              <w:rPr>
                <w:b/>
                <w:bCs/>
              </w:rPr>
              <w:t xml:space="preserve">lập </w:t>
            </w:r>
            <w:r w:rsidR="006B2739" w:rsidRPr="003B4B30">
              <w:t>luận</w:t>
            </w:r>
            <w:r w:rsidRPr="003B4B30">
              <w:t xml:space="preserve"> khoa học, quá trình phân tích xử lý thuật toán, kỹ thuật, cài đặt mô hình </w:t>
            </w:r>
            <w:r w:rsidR="00A20355" w:rsidRPr="003B4B30">
              <w:t xml:space="preserve">học máy </w:t>
            </w:r>
            <w:r w:rsidRPr="003B4B30">
              <w:t>và đánh gi</w:t>
            </w:r>
            <w:r w:rsidR="00501B64" w:rsidRPr="003B4B30">
              <w:t>á</w:t>
            </w:r>
          </w:p>
        </w:tc>
      </w:tr>
      <w:tr w:rsidR="003B4B30" w:rsidRPr="003B4B30" w14:paraId="2AC0C8EE" w14:textId="77777777" w:rsidTr="00907945">
        <w:trPr>
          <w:cantSplit/>
          <w:trHeight w:val="921"/>
        </w:trPr>
        <w:tc>
          <w:tcPr>
            <w:tcW w:w="454" w:type="pct"/>
            <w:tcMar>
              <w:left w:w="28" w:type="dxa"/>
              <w:right w:w="28" w:type="dxa"/>
            </w:tcMar>
            <w:vAlign w:val="center"/>
          </w:tcPr>
          <w:p w14:paraId="4E958937" w14:textId="77777777" w:rsidR="00C83C05" w:rsidRPr="003B4B30" w:rsidRDefault="00C83C05" w:rsidP="00C1568C">
            <w:pPr>
              <w:jc w:val="both"/>
              <w:rPr>
                <w:b/>
                <w:bCs/>
                <w:lang w:val="vi-VN"/>
              </w:rPr>
            </w:pPr>
            <w:r w:rsidRPr="003B4B30">
              <w:rPr>
                <w:b/>
                <w:bCs/>
              </w:rPr>
              <w:t>Trình bày báo cáo</w:t>
            </w:r>
          </w:p>
        </w:tc>
        <w:tc>
          <w:tcPr>
            <w:tcW w:w="337" w:type="pct"/>
            <w:tcMar>
              <w:left w:w="28" w:type="dxa"/>
              <w:right w:w="28" w:type="dxa"/>
            </w:tcMar>
            <w:vAlign w:val="center"/>
          </w:tcPr>
          <w:p w14:paraId="59BDEB6E" w14:textId="77777777" w:rsidR="00C83C05" w:rsidRPr="003B4B30" w:rsidRDefault="00C83C05" w:rsidP="00AF558E">
            <w:pPr>
              <w:widowControl w:val="0"/>
              <w:spacing w:line="312" w:lineRule="auto"/>
              <w:jc w:val="center"/>
              <w:rPr>
                <w:bCs/>
              </w:rPr>
            </w:pPr>
            <w:r w:rsidRPr="003B4B30">
              <w:t>1</w:t>
            </w:r>
            <w:r w:rsidRPr="003B4B30">
              <w:rPr>
                <w:bCs/>
                <w:lang w:val="vi-VN"/>
              </w:rPr>
              <w:t>.</w:t>
            </w:r>
            <w:r w:rsidRPr="003B4B30">
              <w:rPr>
                <w:bCs/>
              </w:rPr>
              <w:t>x</w:t>
            </w:r>
          </w:p>
          <w:p w14:paraId="65FDBCBE" w14:textId="77777777" w:rsidR="00C83C05" w:rsidRPr="003B4B30" w:rsidRDefault="00C83C05" w:rsidP="00AF558E">
            <w:pPr>
              <w:widowControl w:val="0"/>
              <w:spacing w:line="312" w:lineRule="auto"/>
              <w:jc w:val="center"/>
              <w:rPr>
                <w:bCs/>
              </w:rPr>
            </w:pPr>
            <w:r w:rsidRPr="003B4B30">
              <w:rPr>
                <w:bCs/>
                <w:lang w:val="vi-VN"/>
              </w:rPr>
              <w:t>2.</w:t>
            </w:r>
            <w:r w:rsidRPr="003B4B30">
              <w:rPr>
                <w:bCs/>
              </w:rPr>
              <w:t>x</w:t>
            </w:r>
          </w:p>
          <w:p w14:paraId="523EA06F" w14:textId="77777777" w:rsidR="00C83C05" w:rsidRPr="003B4B30" w:rsidRDefault="00C83C05" w:rsidP="00AF558E">
            <w:pPr>
              <w:widowControl w:val="0"/>
              <w:spacing w:line="312" w:lineRule="auto"/>
              <w:jc w:val="center"/>
              <w:rPr>
                <w:bCs/>
              </w:rPr>
            </w:pPr>
            <w:r w:rsidRPr="003B4B30">
              <w:rPr>
                <w:bCs/>
                <w:lang w:val="vi-VN"/>
              </w:rPr>
              <w:t>3.</w:t>
            </w:r>
            <w:r w:rsidRPr="003B4B30">
              <w:rPr>
                <w:bCs/>
              </w:rPr>
              <w:t>x</w:t>
            </w:r>
          </w:p>
          <w:p w14:paraId="479DB33E" w14:textId="77777777" w:rsidR="00C83C05" w:rsidRPr="003B4B30" w:rsidRDefault="00C83C05" w:rsidP="00AF558E">
            <w:pPr>
              <w:jc w:val="center"/>
              <w:rPr>
                <w:lang w:val="vi-VN"/>
              </w:rPr>
            </w:pPr>
          </w:p>
        </w:tc>
        <w:tc>
          <w:tcPr>
            <w:tcW w:w="365" w:type="pct"/>
            <w:tcMar>
              <w:left w:w="28" w:type="dxa"/>
              <w:right w:w="28" w:type="dxa"/>
            </w:tcMar>
            <w:vAlign w:val="center"/>
          </w:tcPr>
          <w:p w14:paraId="07F2211A" w14:textId="77777777" w:rsidR="00C83C05" w:rsidRPr="003B4B30" w:rsidRDefault="00C83C05" w:rsidP="00AF558E">
            <w:pPr>
              <w:jc w:val="center"/>
            </w:pPr>
            <w:r w:rsidRPr="003B4B30">
              <w:t>10%</w:t>
            </w:r>
          </w:p>
        </w:tc>
        <w:tc>
          <w:tcPr>
            <w:tcW w:w="960" w:type="pct"/>
            <w:tcMar>
              <w:left w:w="0" w:type="dxa"/>
              <w:right w:w="0" w:type="dxa"/>
            </w:tcMar>
          </w:tcPr>
          <w:p w14:paraId="6EEC922C" w14:textId="77777777" w:rsidR="00C83C05" w:rsidRPr="003B4B30" w:rsidRDefault="00C83C05" w:rsidP="00E13ED8">
            <w:pPr>
              <w:pStyle w:val="ListParagraph"/>
              <w:numPr>
                <w:ilvl w:val="0"/>
                <w:numId w:val="4"/>
              </w:numPr>
              <w:ind w:left="170" w:right="162" w:hanging="142"/>
              <w:jc w:val="both"/>
              <w:rPr>
                <w:lang w:eastAsia="x-none"/>
              </w:rPr>
            </w:pPr>
            <w:r w:rsidRPr="003B4B30">
              <w:t xml:space="preserve">Trình bày logic, </w:t>
            </w:r>
            <w:r w:rsidRPr="003B4B30">
              <w:rPr>
                <w:lang w:eastAsia="x-none"/>
              </w:rPr>
              <w:t xml:space="preserve">sáng tạo, và hấp dẫn. </w:t>
            </w:r>
          </w:p>
          <w:p w14:paraId="04B096E0" w14:textId="77777777" w:rsidR="00C83C05" w:rsidRPr="003B4B30" w:rsidRDefault="00C83C05" w:rsidP="00E13ED8">
            <w:pPr>
              <w:pStyle w:val="ListParagraph"/>
              <w:numPr>
                <w:ilvl w:val="0"/>
                <w:numId w:val="4"/>
              </w:numPr>
              <w:ind w:left="170" w:right="162" w:hanging="142"/>
              <w:jc w:val="both"/>
            </w:pPr>
            <w:r w:rsidRPr="003B4B30">
              <w:t>Có khả năng trả lời câu hỏi một cách lôgíc và dễ hiểu.</w:t>
            </w:r>
          </w:p>
        </w:tc>
        <w:tc>
          <w:tcPr>
            <w:tcW w:w="960" w:type="pct"/>
            <w:tcMar>
              <w:left w:w="0" w:type="dxa"/>
              <w:right w:w="0" w:type="dxa"/>
            </w:tcMar>
          </w:tcPr>
          <w:p w14:paraId="0598D0A4" w14:textId="77777777" w:rsidR="00C83C05" w:rsidRPr="003B4B30" w:rsidRDefault="00C83C05" w:rsidP="00E13ED8">
            <w:pPr>
              <w:pStyle w:val="ListParagraph"/>
              <w:numPr>
                <w:ilvl w:val="0"/>
                <w:numId w:val="4"/>
              </w:numPr>
              <w:ind w:left="170" w:right="162" w:hanging="142"/>
              <w:jc w:val="both"/>
            </w:pPr>
            <w:r w:rsidRPr="003B4B30">
              <w:t>Trình bày đầy đủ, có cấu trúc.</w:t>
            </w:r>
          </w:p>
          <w:p w14:paraId="5288DF12" w14:textId="77777777" w:rsidR="00C83C05" w:rsidRPr="003B4B30" w:rsidRDefault="00C83C05" w:rsidP="00E13ED8">
            <w:pPr>
              <w:pStyle w:val="ListParagraph"/>
              <w:numPr>
                <w:ilvl w:val="0"/>
                <w:numId w:val="4"/>
              </w:numPr>
              <w:ind w:left="170" w:right="162" w:hanging="142"/>
              <w:jc w:val="both"/>
            </w:pPr>
            <w:r w:rsidRPr="003B4B30">
              <w:t xml:space="preserve">Sử dụng ngôn ngữ chính xác câu văn mạch lạc. </w:t>
            </w:r>
          </w:p>
          <w:p w14:paraId="67E297EB" w14:textId="77777777" w:rsidR="00C83C05" w:rsidRPr="003B4B30" w:rsidRDefault="00C83C05" w:rsidP="00E13ED8">
            <w:pPr>
              <w:pStyle w:val="ListParagraph"/>
              <w:numPr>
                <w:ilvl w:val="0"/>
                <w:numId w:val="4"/>
              </w:numPr>
              <w:ind w:left="170" w:right="162" w:hanging="142"/>
              <w:jc w:val="both"/>
            </w:pPr>
            <w:r w:rsidRPr="003B4B30">
              <w:t>Cần cải thiện trong khả năng trả lời câu hỏi và giao tiếp.</w:t>
            </w:r>
          </w:p>
        </w:tc>
        <w:tc>
          <w:tcPr>
            <w:tcW w:w="960" w:type="pct"/>
            <w:tcMar>
              <w:left w:w="0" w:type="dxa"/>
              <w:right w:w="0" w:type="dxa"/>
            </w:tcMar>
          </w:tcPr>
          <w:p w14:paraId="7AEAFF2A" w14:textId="77777777" w:rsidR="00C83C05" w:rsidRPr="003B4B30" w:rsidRDefault="00C83C05" w:rsidP="00E13ED8">
            <w:pPr>
              <w:pStyle w:val="ListParagraph"/>
              <w:numPr>
                <w:ilvl w:val="0"/>
                <w:numId w:val="4"/>
              </w:numPr>
              <w:ind w:left="170" w:right="162" w:hanging="142"/>
              <w:jc w:val="both"/>
            </w:pPr>
            <w:r w:rsidRPr="003B4B30">
              <w:t>Trình bày đơn giản.</w:t>
            </w:r>
          </w:p>
          <w:p w14:paraId="244BE492" w14:textId="77777777" w:rsidR="00C83C05" w:rsidRPr="003B4B30" w:rsidRDefault="00C83C05" w:rsidP="00E13ED8">
            <w:pPr>
              <w:pStyle w:val="ListParagraph"/>
              <w:numPr>
                <w:ilvl w:val="0"/>
                <w:numId w:val="4"/>
              </w:numPr>
              <w:ind w:left="170" w:right="162" w:hanging="142"/>
              <w:jc w:val="both"/>
            </w:pPr>
            <w:r w:rsidRPr="003B4B30">
              <w:t>Không có cấu trúc rõ ràng</w:t>
            </w:r>
          </w:p>
          <w:p w14:paraId="0E8C87B0" w14:textId="77777777" w:rsidR="00C83C05" w:rsidRPr="003B4B30" w:rsidRDefault="00C83C05" w:rsidP="00E13ED8">
            <w:pPr>
              <w:pStyle w:val="ListParagraph"/>
              <w:numPr>
                <w:ilvl w:val="0"/>
                <w:numId w:val="4"/>
              </w:numPr>
              <w:ind w:left="170" w:right="162" w:hanging="142"/>
              <w:jc w:val="both"/>
            </w:pPr>
            <w:r w:rsidRPr="003B4B30">
              <w:t>Thiếu sự tự tin và sáng tạo.</w:t>
            </w:r>
          </w:p>
          <w:p w14:paraId="403E2BD3" w14:textId="77777777" w:rsidR="00C83C05" w:rsidRPr="003B4B30" w:rsidRDefault="00C83C05" w:rsidP="00E13ED8">
            <w:pPr>
              <w:pStyle w:val="ListParagraph"/>
              <w:numPr>
                <w:ilvl w:val="0"/>
                <w:numId w:val="4"/>
              </w:numPr>
              <w:ind w:left="170" w:right="162" w:hanging="142"/>
              <w:jc w:val="both"/>
            </w:pPr>
            <w:r w:rsidRPr="003B4B30">
              <w:t>Có thể gặp khó khăn trong việc trình bày và trả lời câu hỏi.</w:t>
            </w:r>
          </w:p>
        </w:tc>
        <w:tc>
          <w:tcPr>
            <w:tcW w:w="963" w:type="pct"/>
            <w:tcMar>
              <w:left w:w="0" w:type="dxa"/>
              <w:right w:w="0" w:type="dxa"/>
            </w:tcMar>
          </w:tcPr>
          <w:p w14:paraId="2C242308" w14:textId="77777777" w:rsidR="00C83C05" w:rsidRPr="003B4B30" w:rsidRDefault="00C83C05" w:rsidP="00E13ED8">
            <w:pPr>
              <w:pStyle w:val="ListParagraph"/>
              <w:numPr>
                <w:ilvl w:val="0"/>
                <w:numId w:val="4"/>
              </w:numPr>
              <w:ind w:left="170" w:right="162" w:hanging="142"/>
              <w:jc w:val="both"/>
            </w:pPr>
            <w:r w:rsidRPr="003B4B30">
              <w:t>Trình bày thiếu logic.</w:t>
            </w:r>
          </w:p>
          <w:p w14:paraId="0160BA89" w14:textId="77777777" w:rsidR="00C83C05" w:rsidRPr="003B4B30" w:rsidRDefault="00C83C05" w:rsidP="00E13ED8">
            <w:pPr>
              <w:pStyle w:val="ListParagraph"/>
              <w:numPr>
                <w:ilvl w:val="0"/>
                <w:numId w:val="4"/>
              </w:numPr>
              <w:ind w:left="170" w:right="162" w:hanging="142"/>
              <w:jc w:val="both"/>
            </w:pPr>
            <w:r w:rsidRPr="003B4B30">
              <w:t>Không tự tin</w:t>
            </w:r>
          </w:p>
          <w:p w14:paraId="76E0B7F6" w14:textId="77777777" w:rsidR="00C83C05" w:rsidRPr="003B4B30" w:rsidRDefault="00C83C05" w:rsidP="00E13ED8">
            <w:pPr>
              <w:pStyle w:val="ListParagraph"/>
              <w:numPr>
                <w:ilvl w:val="0"/>
                <w:numId w:val="4"/>
              </w:numPr>
              <w:ind w:left="170" w:right="162" w:hanging="142"/>
              <w:jc w:val="both"/>
            </w:pPr>
            <w:r w:rsidRPr="003B4B30">
              <w:t>Thiếu sự kết nối giữa các ý kiến.</w:t>
            </w:r>
          </w:p>
          <w:p w14:paraId="25FE604A" w14:textId="77777777" w:rsidR="00C83C05" w:rsidRPr="003B4B30" w:rsidRDefault="00C83C05" w:rsidP="00E13ED8">
            <w:pPr>
              <w:pStyle w:val="ListParagraph"/>
              <w:numPr>
                <w:ilvl w:val="0"/>
                <w:numId w:val="4"/>
              </w:numPr>
              <w:ind w:left="170" w:right="162" w:hanging="142"/>
              <w:jc w:val="both"/>
            </w:pPr>
            <w:r w:rsidRPr="003B4B30">
              <w:t>Không thể trả lời câu hỏi một cách rõ ràng và lôgíc.</w:t>
            </w:r>
          </w:p>
        </w:tc>
      </w:tr>
    </w:tbl>
    <w:p w14:paraId="7903476A" w14:textId="77777777" w:rsidR="00C03EE8" w:rsidRPr="003B4B30" w:rsidRDefault="00C03EE8" w:rsidP="000A3FF0">
      <w:pPr>
        <w:spacing w:before="120" w:after="40" w:line="288" w:lineRule="auto"/>
        <w:jc w:val="both"/>
      </w:pPr>
    </w:p>
    <w:sectPr w:rsidR="00C03EE8" w:rsidRPr="003B4B30" w:rsidSect="000E27B5">
      <w:footerReference w:type="default" r:id="rId12"/>
      <w:pgSz w:w="11909" w:h="16834" w:code="9"/>
      <w:pgMar w:top="1134" w:right="851" w:bottom="1134" w:left="1418" w:header="284"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5F8892" w14:textId="77777777" w:rsidR="00074E9F" w:rsidRDefault="00074E9F" w:rsidP="00D74E36">
      <w:r>
        <w:separator/>
      </w:r>
    </w:p>
  </w:endnote>
  <w:endnote w:type="continuationSeparator" w:id="0">
    <w:p w14:paraId="3860EEFB" w14:textId="77777777" w:rsidR="00074E9F" w:rsidRDefault="00074E9F"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027F65" w:rsidRDefault="00027F65">
    <w:pPr>
      <w:pStyle w:val="Footer"/>
      <w:jc w:val="center"/>
    </w:pPr>
    <w:r>
      <w:fldChar w:fldCharType="begin"/>
    </w:r>
    <w:r>
      <w:instrText xml:space="preserve"> PAGE   \* MERGEFORMAT </w:instrText>
    </w:r>
    <w:r>
      <w:fldChar w:fldCharType="separate"/>
    </w:r>
    <w:r w:rsidR="000138B6">
      <w:rPr>
        <w:noProof/>
      </w:rPr>
      <w:t>14</w:t>
    </w:r>
    <w:r>
      <w:rPr>
        <w:noProof/>
      </w:rPr>
      <w:fldChar w:fldCharType="end"/>
    </w:r>
  </w:p>
  <w:p w14:paraId="28E3B0C6" w14:textId="77777777" w:rsidR="00027F65" w:rsidRPr="003A46E7" w:rsidRDefault="00027F65">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2C8765" w14:textId="77777777" w:rsidR="00074E9F" w:rsidRDefault="00074E9F" w:rsidP="00D74E36">
      <w:r>
        <w:separator/>
      </w:r>
    </w:p>
  </w:footnote>
  <w:footnote w:type="continuationSeparator" w:id="0">
    <w:p w14:paraId="4BAA20A6" w14:textId="77777777" w:rsidR="00074E9F" w:rsidRDefault="00074E9F"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17122"/>
    <w:multiLevelType w:val="multilevel"/>
    <w:tmpl w:val="EBB054E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1712"/>
        </w:tabs>
        <w:ind w:left="1712"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01A96B6E"/>
    <w:multiLevelType w:val="multilevel"/>
    <w:tmpl w:val="02C0D6C0"/>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0A2D115F"/>
    <w:multiLevelType w:val="multilevel"/>
    <w:tmpl w:val="A6CAFCE4"/>
    <w:lvl w:ilvl="0">
      <w:start w:val="1"/>
      <w:numFmt w:val="decimal"/>
      <w:lvlText w:val="%1."/>
      <w:lvlJc w:val="left"/>
      <w:pPr>
        <w:tabs>
          <w:tab w:val="num" w:pos="420"/>
        </w:tabs>
        <w:ind w:left="420" w:hanging="420"/>
      </w:pPr>
      <w:rPr>
        <w:rFonts w:hint="default"/>
      </w:rPr>
    </w:lvl>
    <w:lvl w:ilvl="1">
      <w:start w:val="1"/>
      <w:numFmt w:val="decimal"/>
      <w:lvlText w:val="2.%2."/>
      <w:lvlJc w:val="left"/>
      <w:pPr>
        <w:tabs>
          <w:tab w:val="num" w:pos="1140"/>
        </w:tabs>
        <w:ind w:left="1140" w:hanging="420"/>
      </w:pPr>
      <w:rPr>
        <w:rFonts w:hint="default"/>
        <w:b/>
        <w:i/>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10FD6799"/>
    <w:multiLevelType w:val="multilevel"/>
    <w:tmpl w:val="A580A9DC"/>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13196B0A"/>
    <w:multiLevelType w:val="multilevel"/>
    <w:tmpl w:val="B4FA833E"/>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3.%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24BC681D"/>
    <w:multiLevelType w:val="multilevel"/>
    <w:tmpl w:val="F3D251AA"/>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1D47EB"/>
    <w:multiLevelType w:val="hybridMultilevel"/>
    <w:tmpl w:val="8CA8A484"/>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460A50AC">
      <w:start w:val="1"/>
      <w:numFmt w:val="bullet"/>
      <w:lvlText w:val="+"/>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812A71"/>
    <w:multiLevelType w:val="multilevel"/>
    <w:tmpl w:val="D9541A6E"/>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5.%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46697F37"/>
    <w:multiLevelType w:val="hybridMultilevel"/>
    <w:tmpl w:val="74E2A3C6"/>
    <w:lvl w:ilvl="0" w:tplc="FFFFFFFF">
      <w:start w:val="1"/>
      <w:numFmt w:val="bullet"/>
      <w:lvlText w:val="-"/>
      <w:lvlJc w:val="left"/>
      <w:pPr>
        <w:ind w:left="720" w:hanging="360"/>
      </w:pPr>
      <w:rPr>
        <w:rFonts w:ascii="Times New Roman" w:hAnsi="Times New Roman" w:cs="Times New Roman" w:hint="default"/>
      </w:rPr>
    </w:lvl>
    <w:lvl w:ilvl="1" w:tplc="56A43712">
      <w:start w:val="1"/>
      <w:numFmt w:val="bullet"/>
      <w:lvlText w:val="▸"/>
      <w:lvlJc w:val="left"/>
      <w:pPr>
        <w:ind w:left="720" w:hanging="360"/>
      </w:pPr>
      <w:rPr>
        <w:rFonts w:ascii="Segoe UI Emoji" w:hAnsi="Segoe UI Emoj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8120EAB"/>
    <w:multiLevelType w:val="multilevel"/>
    <w:tmpl w:val="D06696DC"/>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4.%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0B73240"/>
    <w:multiLevelType w:val="multilevel"/>
    <w:tmpl w:val="98604170"/>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1.%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3" w15:restartNumberingAfterBreak="0">
    <w:nsid w:val="66C13631"/>
    <w:multiLevelType w:val="hybridMultilevel"/>
    <w:tmpl w:val="65CEE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8CA3B99"/>
    <w:multiLevelType w:val="hybridMultilevel"/>
    <w:tmpl w:val="0342354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99A5420"/>
    <w:multiLevelType w:val="multilevel"/>
    <w:tmpl w:val="9168DE0C"/>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3.%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2E2C45"/>
    <w:multiLevelType w:val="hybridMultilevel"/>
    <w:tmpl w:val="FCE22E4E"/>
    <w:lvl w:ilvl="0" w:tplc="460A50A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C658DA"/>
    <w:multiLevelType w:val="multilevel"/>
    <w:tmpl w:val="52B084AA"/>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4.%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4612049">
    <w:abstractNumId w:val="14"/>
  </w:num>
  <w:num w:numId="2" w16cid:durableId="1398166460">
    <w:abstractNumId w:val="15"/>
  </w:num>
  <w:num w:numId="3" w16cid:durableId="6713169">
    <w:abstractNumId w:val="6"/>
  </w:num>
  <w:num w:numId="4" w16cid:durableId="585386728">
    <w:abstractNumId w:val="18"/>
  </w:num>
  <w:num w:numId="5" w16cid:durableId="1827088307">
    <w:abstractNumId w:val="16"/>
  </w:num>
  <w:num w:numId="6" w16cid:durableId="1574007028">
    <w:abstractNumId w:val="13"/>
  </w:num>
  <w:num w:numId="7" w16cid:durableId="516771368">
    <w:abstractNumId w:val="21"/>
  </w:num>
  <w:num w:numId="8" w16cid:durableId="1495145094">
    <w:abstractNumId w:val="9"/>
  </w:num>
  <w:num w:numId="9" w16cid:durableId="1410225166">
    <w:abstractNumId w:val="7"/>
  </w:num>
  <w:num w:numId="10" w16cid:durableId="278877426">
    <w:abstractNumId w:val="19"/>
  </w:num>
  <w:num w:numId="11" w16cid:durableId="2087800512">
    <w:abstractNumId w:val="0"/>
  </w:num>
  <w:num w:numId="12" w16cid:durableId="1432166087">
    <w:abstractNumId w:val="5"/>
  </w:num>
  <w:num w:numId="13" w16cid:durableId="1891262636">
    <w:abstractNumId w:val="2"/>
  </w:num>
  <w:num w:numId="14" w16cid:durableId="267541452">
    <w:abstractNumId w:val="17"/>
  </w:num>
  <w:num w:numId="15" w16cid:durableId="1598519552">
    <w:abstractNumId w:val="10"/>
  </w:num>
  <w:num w:numId="16" w16cid:durableId="2145195304">
    <w:abstractNumId w:val="20"/>
  </w:num>
  <w:num w:numId="17" w16cid:durableId="885604320">
    <w:abstractNumId w:val="3"/>
  </w:num>
  <w:num w:numId="18" w16cid:durableId="747193680">
    <w:abstractNumId w:val="4"/>
  </w:num>
  <w:num w:numId="19" w16cid:durableId="261493335">
    <w:abstractNumId w:val="11"/>
  </w:num>
  <w:num w:numId="20" w16cid:durableId="2038309464">
    <w:abstractNumId w:val="1"/>
  </w:num>
  <w:num w:numId="21" w16cid:durableId="1815442131">
    <w:abstractNumId w:val="8"/>
  </w:num>
  <w:num w:numId="22" w16cid:durableId="1086221095">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1AB3"/>
    <w:rsid w:val="0000085C"/>
    <w:rsid w:val="00001114"/>
    <w:rsid w:val="00001455"/>
    <w:rsid w:val="00001F60"/>
    <w:rsid w:val="000027E8"/>
    <w:rsid w:val="000029CB"/>
    <w:rsid w:val="00005FA8"/>
    <w:rsid w:val="000074C3"/>
    <w:rsid w:val="00007F21"/>
    <w:rsid w:val="0001000F"/>
    <w:rsid w:val="0001032C"/>
    <w:rsid w:val="000103BF"/>
    <w:rsid w:val="0001050B"/>
    <w:rsid w:val="00011D2A"/>
    <w:rsid w:val="000138B6"/>
    <w:rsid w:val="00014B19"/>
    <w:rsid w:val="00014CF0"/>
    <w:rsid w:val="00015E6C"/>
    <w:rsid w:val="00017255"/>
    <w:rsid w:val="00021953"/>
    <w:rsid w:val="00021EED"/>
    <w:rsid w:val="000225D7"/>
    <w:rsid w:val="0002311F"/>
    <w:rsid w:val="00024D94"/>
    <w:rsid w:val="00026136"/>
    <w:rsid w:val="00026521"/>
    <w:rsid w:val="00026B90"/>
    <w:rsid w:val="0002729D"/>
    <w:rsid w:val="00027A9A"/>
    <w:rsid w:val="00027F65"/>
    <w:rsid w:val="000319A7"/>
    <w:rsid w:val="000323D3"/>
    <w:rsid w:val="00035B6B"/>
    <w:rsid w:val="000363B3"/>
    <w:rsid w:val="0003747A"/>
    <w:rsid w:val="00037DE5"/>
    <w:rsid w:val="000420AF"/>
    <w:rsid w:val="000420F7"/>
    <w:rsid w:val="00042B6B"/>
    <w:rsid w:val="000438CD"/>
    <w:rsid w:val="0004510D"/>
    <w:rsid w:val="00045C8B"/>
    <w:rsid w:val="00046F07"/>
    <w:rsid w:val="00047526"/>
    <w:rsid w:val="00054517"/>
    <w:rsid w:val="00054829"/>
    <w:rsid w:val="00054AD1"/>
    <w:rsid w:val="00054DC6"/>
    <w:rsid w:val="0005577A"/>
    <w:rsid w:val="000558E3"/>
    <w:rsid w:val="00055A0A"/>
    <w:rsid w:val="0005621C"/>
    <w:rsid w:val="00056261"/>
    <w:rsid w:val="000571AB"/>
    <w:rsid w:val="000608AB"/>
    <w:rsid w:val="00061486"/>
    <w:rsid w:val="00061B3A"/>
    <w:rsid w:val="000645B1"/>
    <w:rsid w:val="0006473F"/>
    <w:rsid w:val="00064A8D"/>
    <w:rsid w:val="00064C18"/>
    <w:rsid w:val="0006527D"/>
    <w:rsid w:val="0007079A"/>
    <w:rsid w:val="00070E44"/>
    <w:rsid w:val="0007310F"/>
    <w:rsid w:val="0007325E"/>
    <w:rsid w:val="000733AF"/>
    <w:rsid w:val="00074A02"/>
    <w:rsid w:val="00074E9F"/>
    <w:rsid w:val="00074EEC"/>
    <w:rsid w:val="00075664"/>
    <w:rsid w:val="00076B91"/>
    <w:rsid w:val="00077120"/>
    <w:rsid w:val="000777B6"/>
    <w:rsid w:val="00080178"/>
    <w:rsid w:val="0008087F"/>
    <w:rsid w:val="0008152F"/>
    <w:rsid w:val="000816C0"/>
    <w:rsid w:val="0008341B"/>
    <w:rsid w:val="00083DA8"/>
    <w:rsid w:val="00084A10"/>
    <w:rsid w:val="00085151"/>
    <w:rsid w:val="00085477"/>
    <w:rsid w:val="00085E50"/>
    <w:rsid w:val="00087328"/>
    <w:rsid w:val="0008781C"/>
    <w:rsid w:val="00087A16"/>
    <w:rsid w:val="00087D94"/>
    <w:rsid w:val="00090E9C"/>
    <w:rsid w:val="000911A4"/>
    <w:rsid w:val="000911D2"/>
    <w:rsid w:val="00091599"/>
    <w:rsid w:val="000928C8"/>
    <w:rsid w:val="00092B88"/>
    <w:rsid w:val="0009418F"/>
    <w:rsid w:val="00095A65"/>
    <w:rsid w:val="00096F3D"/>
    <w:rsid w:val="00097DFE"/>
    <w:rsid w:val="000A0342"/>
    <w:rsid w:val="000A0BE4"/>
    <w:rsid w:val="000A0D9A"/>
    <w:rsid w:val="000A2E20"/>
    <w:rsid w:val="000A334A"/>
    <w:rsid w:val="000A3FC9"/>
    <w:rsid w:val="000A3FF0"/>
    <w:rsid w:val="000A49CF"/>
    <w:rsid w:val="000A696F"/>
    <w:rsid w:val="000A6A2B"/>
    <w:rsid w:val="000A6F85"/>
    <w:rsid w:val="000A76A7"/>
    <w:rsid w:val="000B0304"/>
    <w:rsid w:val="000B130C"/>
    <w:rsid w:val="000B17FD"/>
    <w:rsid w:val="000B1B17"/>
    <w:rsid w:val="000B1E93"/>
    <w:rsid w:val="000B3A63"/>
    <w:rsid w:val="000B404B"/>
    <w:rsid w:val="000B4A97"/>
    <w:rsid w:val="000B58EF"/>
    <w:rsid w:val="000B79C2"/>
    <w:rsid w:val="000C27BE"/>
    <w:rsid w:val="000C2B0B"/>
    <w:rsid w:val="000C35F5"/>
    <w:rsid w:val="000C3867"/>
    <w:rsid w:val="000C447A"/>
    <w:rsid w:val="000C50FB"/>
    <w:rsid w:val="000C5479"/>
    <w:rsid w:val="000C7209"/>
    <w:rsid w:val="000D0784"/>
    <w:rsid w:val="000D21CE"/>
    <w:rsid w:val="000D4AB1"/>
    <w:rsid w:val="000D57CE"/>
    <w:rsid w:val="000D630D"/>
    <w:rsid w:val="000D6899"/>
    <w:rsid w:val="000D7014"/>
    <w:rsid w:val="000E06BA"/>
    <w:rsid w:val="000E0AB4"/>
    <w:rsid w:val="000E1780"/>
    <w:rsid w:val="000E1937"/>
    <w:rsid w:val="000E1BF9"/>
    <w:rsid w:val="000E27B5"/>
    <w:rsid w:val="000E38A5"/>
    <w:rsid w:val="000E3CC9"/>
    <w:rsid w:val="000E69AC"/>
    <w:rsid w:val="000F15F5"/>
    <w:rsid w:val="000F1C4B"/>
    <w:rsid w:val="000F1F71"/>
    <w:rsid w:val="000F2047"/>
    <w:rsid w:val="000F25F3"/>
    <w:rsid w:val="000F2724"/>
    <w:rsid w:val="000F2D54"/>
    <w:rsid w:val="000F3B0A"/>
    <w:rsid w:val="000F4E38"/>
    <w:rsid w:val="000F5403"/>
    <w:rsid w:val="000F5521"/>
    <w:rsid w:val="000F5B2F"/>
    <w:rsid w:val="000F5F4A"/>
    <w:rsid w:val="000F68A1"/>
    <w:rsid w:val="000F69B8"/>
    <w:rsid w:val="001015A0"/>
    <w:rsid w:val="00101697"/>
    <w:rsid w:val="00102CFA"/>
    <w:rsid w:val="00104C7B"/>
    <w:rsid w:val="00104FF0"/>
    <w:rsid w:val="0010510A"/>
    <w:rsid w:val="0010669C"/>
    <w:rsid w:val="00106C3F"/>
    <w:rsid w:val="001105CA"/>
    <w:rsid w:val="00110898"/>
    <w:rsid w:val="0011097A"/>
    <w:rsid w:val="0011242A"/>
    <w:rsid w:val="00112587"/>
    <w:rsid w:val="00112C26"/>
    <w:rsid w:val="00115363"/>
    <w:rsid w:val="00115397"/>
    <w:rsid w:val="001155E9"/>
    <w:rsid w:val="00117441"/>
    <w:rsid w:val="00117FC1"/>
    <w:rsid w:val="00121652"/>
    <w:rsid w:val="00121AA5"/>
    <w:rsid w:val="001224A3"/>
    <w:rsid w:val="00123875"/>
    <w:rsid w:val="001240F6"/>
    <w:rsid w:val="001242B3"/>
    <w:rsid w:val="00126E92"/>
    <w:rsid w:val="001311FE"/>
    <w:rsid w:val="001317C8"/>
    <w:rsid w:val="00132B8D"/>
    <w:rsid w:val="00134F19"/>
    <w:rsid w:val="001378B6"/>
    <w:rsid w:val="00140FA7"/>
    <w:rsid w:val="00141527"/>
    <w:rsid w:val="00142903"/>
    <w:rsid w:val="001429B3"/>
    <w:rsid w:val="00144779"/>
    <w:rsid w:val="00145781"/>
    <w:rsid w:val="001475A4"/>
    <w:rsid w:val="00150ADE"/>
    <w:rsid w:val="00150EB2"/>
    <w:rsid w:val="00151A83"/>
    <w:rsid w:val="001537D7"/>
    <w:rsid w:val="00154009"/>
    <w:rsid w:val="00154246"/>
    <w:rsid w:val="00155E3E"/>
    <w:rsid w:val="00157316"/>
    <w:rsid w:val="001573F7"/>
    <w:rsid w:val="00157AFC"/>
    <w:rsid w:val="00160A0B"/>
    <w:rsid w:val="00161425"/>
    <w:rsid w:val="0016162E"/>
    <w:rsid w:val="0016275C"/>
    <w:rsid w:val="00163103"/>
    <w:rsid w:val="00163A5E"/>
    <w:rsid w:val="00164457"/>
    <w:rsid w:val="00165E8D"/>
    <w:rsid w:val="00166F23"/>
    <w:rsid w:val="00167486"/>
    <w:rsid w:val="0016782F"/>
    <w:rsid w:val="001707E2"/>
    <w:rsid w:val="00170D72"/>
    <w:rsid w:val="00171D6F"/>
    <w:rsid w:val="00172A45"/>
    <w:rsid w:val="00174181"/>
    <w:rsid w:val="00174F79"/>
    <w:rsid w:val="001753C0"/>
    <w:rsid w:val="0018000A"/>
    <w:rsid w:val="001830F6"/>
    <w:rsid w:val="0018339C"/>
    <w:rsid w:val="00184395"/>
    <w:rsid w:val="001847F2"/>
    <w:rsid w:val="001848E1"/>
    <w:rsid w:val="001854F3"/>
    <w:rsid w:val="0019334E"/>
    <w:rsid w:val="001933F3"/>
    <w:rsid w:val="00194A5E"/>
    <w:rsid w:val="00196123"/>
    <w:rsid w:val="0019759A"/>
    <w:rsid w:val="00197C47"/>
    <w:rsid w:val="00197D5C"/>
    <w:rsid w:val="001A006B"/>
    <w:rsid w:val="001A0796"/>
    <w:rsid w:val="001A08E6"/>
    <w:rsid w:val="001A1084"/>
    <w:rsid w:val="001A2920"/>
    <w:rsid w:val="001A3804"/>
    <w:rsid w:val="001A38D6"/>
    <w:rsid w:val="001A3E8E"/>
    <w:rsid w:val="001A445E"/>
    <w:rsid w:val="001A495B"/>
    <w:rsid w:val="001A51AB"/>
    <w:rsid w:val="001A5307"/>
    <w:rsid w:val="001A5363"/>
    <w:rsid w:val="001A6088"/>
    <w:rsid w:val="001B0686"/>
    <w:rsid w:val="001B076B"/>
    <w:rsid w:val="001B0D52"/>
    <w:rsid w:val="001B0E5C"/>
    <w:rsid w:val="001B1565"/>
    <w:rsid w:val="001B3D7A"/>
    <w:rsid w:val="001B527C"/>
    <w:rsid w:val="001B5C43"/>
    <w:rsid w:val="001B71EC"/>
    <w:rsid w:val="001B7896"/>
    <w:rsid w:val="001B7E5C"/>
    <w:rsid w:val="001C1E58"/>
    <w:rsid w:val="001C2B9C"/>
    <w:rsid w:val="001C2CF6"/>
    <w:rsid w:val="001C30E6"/>
    <w:rsid w:val="001C49CD"/>
    <w:rsid w:val="001C5E0F"/>
    <w:rsid w:val="001C6070"/>
    <w:rsid w:val="001D0138"/>
    <w:rsid w:val="001D0A5B"/>
    <w:rsid w:val="001D1230"/>
    <w:rsid w:val="001D1253"/>
    <w:rsid w:val="001D1AA5"/>
    <w:rsid w:val="001D242E"/>
    <w:rsid w:val="001D249F"/>
    <w:rsid w:val="001D26AC"/>
    <w:rsid w:val="001D2C0F"/>
    <w:rsid w:val="001D3810"/>
    <w:rsid w:val="001D403F"/>
    <w:rsid w:val="001D468E"/>
    <w:rsid w:val="001D4F3E"/>
    <w:rsid w:val="001D65D3"/>
    <w:rsid w:val="001D6735"/>
    <w:rsid w:val="001D6C5C"/>
    <w:rsid w:val="001D75E7"/>
    <w:rsid w:val="001D7D59"/>
    <w:rsid w:val="001E03F3"/>
    <w:rsid w:val="001E17CB"/>
    <w:rsid w:val="001E186C"/>
    <w:rsid w:val="001E1880"/>
    <w:rsid w:val="001E1E9A"/>
    <w:rsid w:val="001E2B48"/>
    <w:rsid w:val="001E41F3"/>
    <w:rsid w:val="001E4D1D"/>
    <w:rsid w:val="001E5222"/>
    <w:rsid w:val="001E742F"/>
    <w:rsid w:val="001F253C"/>
    <w:rsid w:val="001F371F"/>
    <w:rsid w:val="001F4226"/>
    <w:rsid w:val="001F4548"/>
    <w:rsid w:val="001F51B8"/>
    <w:rsid w:val="001F792F"/>
    <w:rsid w:val="001F7E51"/>
    <w:rsid w:val="00200F60"/>
    <w:rsid w:val="00201179"/>
    <w:rsid w:val="00201497"/>
    <w:rsid w:val="002015BA"/>
    <w:rsid w:val="0020186E"/>
    <w:rsid w:val="00202182"/>
    <w:rsid w:val="00202816"/>
    <w:rsid w:val="00204074"/>
    <w:rsid w:val="00204271"/>
    <w:rsid w:val="002054B3"/>
    <w:rsid w:val="00207979"/>
    <w:rsid w:val="00211248"/>
    <w:rsid w:val="002153B0"/>
    <w:rsid w:val="00220A9A"/>
    <w:rsid w:val="00220CC3"/>
    <w:rsid w:val="00222D25"/>
    <w:rsid w:val="002236BB"/>
    <w:rsid w:val="0022546A"/>
    <w:rsid w:val="00225E61"/>
    <w:rsid w:val="00226621"/>
    <w:rsid w:val="00227CB2"/>
    <w:rsid w:val="00227FF4"/>
    <w:rsid w:val="00230A84"/>
    <w:rsid w:val="00231A20"/>
    <w:rsid w:val="00232C68"/>
    <w:rsid w:val="00232EF4"/>
    <w:rsid w:val="0023361B"/>
    <w:rsid w:val="00233848"/>
    <w:rsid w:val="00234291"/>
    <w:rsid w:val="00234A94"/>
    <w:rsid w:val="002363CF"/>
    <w:rsid w:val="002370D9"/>
    <w:rsid w:val="00240F33"/>
    <w:rsid w:val="0024422C"/>
    <w:rsid w:val="00244246"/>
    <w:rsid w:val="00244295"/>
    <w:rsid w:val="00246371"/>
    <w:rsid w:val="002466B7"/>
    <w:rsid w:val="00247464"/>
    <w:rsid w:val="002511FC"/>
    <w:rsid w:val="002522BB"/>
    <w:rsid w:val="00252EDB"/>
    <w:rsid w:val="00253295"/>
    <w:rsid w:val="002548C0"/>
    <w:rsid w:val="00254B2A"/>
    <w:rsid w:val="00254BC9"/>
    <w:rsid w:val="0025585C"/>
    <w:rsid w:val="002564B8"/>
    <w:rsid w:val="00256793"/>
    <w:rsid w:val="002573C9"/>
    <w:rsid w:val="002601EA"/>
    <w:rsid w:val="00260489"/>
    <w:rsid w:val="0026051A"/>
    <w:rsid w:val="00262301"/>
    <w:rsid w:val="00263804"/>
    <w:rsid w:val="00263F22"/>
    <w:rsid w:val="00265891"/>
    <w:rsid w:val="00267B77"/>
    <w:rsid w:val="00267C6E"/>
    <w:rsid w:val="00267E25"/>
    <w:rsid w:val="002706E1"/>
    <w:rsid w:val="00270900"/>
    <w:rsid w:val="002721F2"/>
    <w:rsid w:val="002723CA"/>
    <w:rsid w:val="002735AC"/>
    <w:rsid w:val="002737E3"/>
    <w:rsid w:val="00274EB3"/>
    <w:rsid w:val="0027591F"/>
    <w:rsid w:val="00276483"/>
    <w:rsid w:val="002774F7"/>
    <w:rsid w:val="002801BA"/>
    <w:rsid w:val="00280432"/>
    <w:rsid w:val="00280D2E"/>
    <w:rsid w:val="00281407"/>
    <w:rsid w:val="002819F7"/>
    <w:rsid w:val="00281B16"/>
    <w:rsid w:val="00282552"/>
    <w:rsid w:val="00284633"/>
    <w:rsid w:val="00284808"/>
    <w:rsid w:val="002849FB"/>
    <w:rsid w:val="002864B1"/>
    <w:rsid w:val="00287717"/>
    <w:rsid w:val="00287800"/>
    <w:rsid w:val="00287DFA"/>
    <w:rsid w:val="00290327"/>
    <w:rsid w:val="0029239C"/>
    <w:rsid w:val="002925DB"/>
    <w:rsid w:val="0029551C"/>
    <w:rsid w:val="00295844"/>
    <w:rsid w:val="0029747A"/>
    <w:rsid w:val="002A017E"/>
    <w:rsid w:val="002A075B"/>
    <w:rsid w:val="002A0980"/>
    <w:rsid w:val="002A10D5"/>
    <w:rsid w:val="002A2181"/>
    <w:rsid w:val="002A4DEB"/>
    <w:rsid w:val="002A4E49"/>
    <w:rsid w:val="002A4ED7"/>
    <w:rsid w:val="002A75D0"/>
    <w:rsid w:val="002B02C9"/>
    <w:rsid w:val="002B03AD"/>
    <w:rsid w:val="002B2D45"/>
    <w:rsid w:val="002B3058"/>
    <w:rsid w:val="002B308C"/>
    <w:rsid w:val="002B34B0"/>
    <w:rsid w:val="002B4788"/>
    <w:rsid w:val="002B47E6"/>
    <w:rsid w:val="002B491E"/>
    <w:rsid w:val="002B4A84"/>
    <w:rsid w:val="002B5D99"/>
    <w:rsid w:val="002B636A"/>
    <w:rsid w:val="002B773A"/>
    <w:rsid w:val="002B7858"/>
    <w:rsid w:val="002B7E91"/>
    <w:rsid w:val="002C0211"/>
    <w:rsid w:val="002C3D2A"/>
    <w:rsid w:val="002C4F88"/>
    <w:rsid w:val="002C6652"/>
    <w:rsid w:val="002C6B1B"/>
    <w:rsid w:val="002D0D8C"/>
    <w:rsid w:val="002D0E83"/>
    <w:rsid w:val="002D0EEE"/>
    <w:rsid w:val="002D2B95"/>
    <w:rsid w:val="002D35D1"/>
    <w:rsid w:val="002D36BA"/>
    <w:rsid w:val="002D39D2"/>
    <w:rsid w:val="002D405E"/>
    <w:rsid w:val="002D4D76"/>
    <w:rsid w:val="002D64B3"/>
    <w:rsid w:val="002D6BED"/>
    <w:rsid w:val="002D6E67"/>
    <w:rsid w:val="002E004E"/>
    <w:rsid w:val="002E10CA"/>
    <w:rsid w:val="002E1FC3"/>
    <w:rsid w:val="002E49E3"/>
    <w:rsid w:val="002E51D6"/>
    <w:rsid w:val="002E5A07"/>
    <w:rsid w:val="002E6193"/>
    <w:rsid w:val="002E667D"/>
    <w:rsid w:val="002E6D55"/>
    <w:rsid w:val="002F02CA"/>
    <w:rsid w:val="002F2D75"/>
    <w:rsid w:val="002F310E"/>
    <w:rsid w:val="002F374F"/>
    <w:rsid w:val="002F39DE"/>
    <w:rsid w:val="002F4659"/>
    <w:rsid w:val="002F6555"/>
    <w:rsid w:val="002F68B2"/>
    <w:rsid w:val="002F6C69"/>
    <w:rsid w:val="00300201"/>
    <w:rsid w:val="00302E20"/>
    <w:rsid w:val="0030360C"/>
    <w:rsid w:val="00303820"/>
    <w:rsid w:val="0030429A"/>
    <w:rsid w:val="003047A4"/>
    <w:rsid w:val="003051D5"/>
    <w:rsid w:val="00305736"/>
    <w:rsid w:val="003070D1"/>
    <w:rsid w:val="00307A1E"/>
    <w:rsid w:val="00307E96"/>
    <w:rsid w:val="00313F6C"/>
    <w:rsid w:val="003145FA"/>
    <w:rsid w:val="0031590E"/>
    <w:rsid w:val="0031597B"/>
    <w:rsid w:val="00316359"/>
    <w:rsid w:val="003166F6"/>
    <w:rsid w:val="003175F7"/>
    <w:rsid w:val="00320034"/>
    <w:rsid w:val="00320042"/>
    <w:rsid w:val="0032080C"/>
    <w:rsid w:val="00322F19"/>
    <w:rsid w:val="003251C1"/>
    <w:rsid w:val="00325F88"/>
    <w:rsid w:val="00326150"/>
    <w:rsid w:val="00326440"/>
    <w:rsid w:val="00330033"/>
    <w:rsid w:val="00330A3D"/>
    <w:rsid w:val="00331287"/>
    <w:rsid w:val="00331EC9"/>
    <w:rsid w:val="00331FB6"/>
    <w:rsid w:val="00332BA7"/>
    <w:rsid w:val="00333B9A"/>
    <w:rsid w:val="00333F68"/>
    <w:rsid w:val="003343D8"/>
    <w:rsid w:val="00334B1A"/>
    <w:rsid w:val="00334EFC"/>
    <w:rsid w:val="00340AFB"/>
    <w:rsid w:val="003411BA"/>
    <w:rsid w:val="0034146D"/>
    <w:rsid w:val="0034321B"/>
    <w:rsid w:val="0034328F"/>
    <w:rsid w:val="0034338A"/>
    <w:rsid w:val="00343394"/>
    <w:rsid w:val="00343D6C"/>
    <w:rsid w:val="0034527D"/>
    <w:rsid w:val="003467FD"/>
    <w:rsid w:val="00347FFC"/>
    <w:rsid w:val="00350AA1"/>
    <w:rsid w:val="00351D56"/>
    <w:rsid w:val="00351D5F"/>
    <w:rsid w:val="0035424A"/>
    <w:rsid w:val="00355B0A"/>
    <w:rsid w:val="00356624"/>
    <w:rsid w:val="003614AC"/>
    <w:rsid w:val="00362676"/>
    <w:rsid w:val="003627A2"/>
    <w:rsid w:val="003628D3"/>
    <w:rsid w:val="00362AC8"/>
    <w:rsid w:val="00363104"/>
    <w:rsid w:val="00363527"/>
    <w:rsid w:val="00365288"/>
    <w:rsid w:val="003675AF"/>
    <w:rsid w:val="0036787A"/>
    <w:rsid w:val="00370ABB"/>
    <w:rsid w:val="003719BA"/>
    <w:rsid w:val="00373103"/>
    <w:rsid w:val="0037380D"/>
    <w:rsid w:val="00374107"/>
    <w:rsid w:val="00374607"/>
    <w:rsid w:val="0037528A"/>
    <w:rsid w:val="00375642"/>
    <w:rsid w:val="003759A9"/>
    <w:rsid w:val="00376F93"/>
    <w:rsid w:val="00377BC4"/>
    <w:rsid w:val="00377C63"/>
    <w:rsid w:val="00383A42"/>
    <w:rsid w:val="003840F8"/>
    <w:rsid w:val="00384B27"/>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0F4A"/>
    <w:rsid w:val="003A18BF"/>
    <w:rsid w:val="003A46E7"/>
    <w:rsid w:val="003A603E"/>
    <w:rsid w:val="003B0593"/>
    <w:rsid w:val="003B086F"/>
    <w:rsid w:val="003B0B39"/>
    <w:rsid w:val="003B0F07"/>
    <w:rsid w:val="003B160A"/>
    <w:rsid w:val="003B261F"/>
    <w:rsid w:val="003B29A1"/>
    <w:rsid w:val="003B30C1"/>
    <w:rsid w:val="003B321F"/>
    <w:rsid w:val="003B4B30"/>
    <w:rsid w:val="003B5338"/>
    <w:rsid w:val="003B5397"/>
    <w:rsid w:val="003B599D"/>
    <w:rsid w:val="003B5A26"/>
    <w:rsid w:val="003B64E5"/>
    <w:rsid w:val="003B68C8"/>
    <w:rsid w:val="003B6970"/>
    <w:rsid w:val="003B7525"/>
    <w:rsid w:val="003B7B6D"/>
    <w:rsid w:val="003B7E42"/>
    <w:rsid w:val="003B7E98"/>
    <w:rsid w:val="003C411A"/>
    <w:rsid w:val="003C4905"/>
    <w:rsid w:val="003C4A60"/>
    <w:rsid w:val="003C5778"/>
    <w:rsid w:val="003C7486"/>
    <w:rsid w:val="003C7976"/>
    <w:rsid w:val="003C7FC3"/>
    <w:rsid w:val="003D05C5"/>
    <w:rsid w:val="003D0D04"/>
    <w:rsid w:val="003D103A"/>
    <w:rsid w:val="003D1F1D"/>
    <w:rsid w:val="003D200C"/>
    <w:rsid w:val="003D4083"/>
    <w:rsid w:val="003D490D"/>
    <w:rsid w:val="003D52D6"/>
    <w:rsid w:val="003D5C59"/>
    <w:rsid w:val="003D61BA"/>
    <w:rsid w:val="003D6B4A"/>
    <w:rsid w:val="003D7250"/>
    <w:rsid w:val="003D785F"/>
    <w:rsid w:val="003E0489"/>
    <w:rsid w:val="003E0EB2"/>
    <w:rsid w:val="003E1263"/>
    <w:rsid w:val="003E1E22"/>
    <w:rsid w:val="003E1FF3"/>
    <w:rsid w:val="003E3712"/>
    <w:rsid w:val="003E48E3"/>
    <w:rsid w:val="003E5EFC"/>
    <w:rsid w:val="003E6100"/>
    <w:rsid w:val="003E7129"/>
    <w:rsid w:val="003E7528"/>
    <w:rsid w:val="003E7727"/>
    <w:rsid w:val="003F1AB9"/>
    <w:rsid w:val="003F2599"/>
    <w:rsid w:val="003F25F9"/>
    <w:rsid w:val="003F2EAD"/>
    <w:rsid w:val="003F3872"/>
    <w:rsid w:val="003F3905"/>
    <w:rsid w:val="003F3A31"/>
    <w:rsid w:val="003F61F5"/>
    <w:rsid w:val="003F62DF"/>
    <w:rsid w:val="003F639E"/>
    <w:rsid w:val="003F7137"/>
    <w:rsid w:val="003F77E5"/>
    <w:rsid w:val="003F79FC"/>
    <w:rsid w:val="0040066B"/>
    <w:rsid w:val="00400710"/>
    <w:rsid w:val="00400817"/>
    <w:rsid w:val="004015D2"/>
    <w:rsid w:val="00402439"/>
    <w:rsid w:val="004047BD"/>
    <w:rsid w:val="004047C9"/>
    <w:rsid w:val="00404AA0"/>
    <w:rsid w:val="0040580D"/>
    <w:rsid w:val="00405BE1"/>
    <w:rsid w:val="004063C5"/>
    <w:rsid w:val="00407B8E"/>
    <w:rsid w:val="00411A6C"/>
    <w:rsid w:val="00412466"/>
    <w:rsid w:val="004135F8"/>
    <w:rsid w:val="00414FE3"/>
    <w:rsid w:val="00415329"/>
    <w:rsid w:val="00415D36"/>
    <w:rsid w:val="00416476"/>
    <w:rsid w:val="004176F6"/>
    <w:rsid w:val="004223C4"/>
    <w:rsid w:val="0042350B"/>
    <w:rsid w:val="00425088"/>
    <w:rsid w:val="00425D67"/>
    <w:rsid w:val="00425EC6"/>
    <w:rsid w:val="00426282"/>
    <w:rsid w:val="00426918"/>
    <w:rsid w:val="00427053"/>
    <w:rsid w:val="00427175"/>
    <w:rsid w:val="0042778F"/>
    <w:rsid w:val="00430509"/>
    <w:rsid w:val="0043059D"/>
    <w:rsid w:val="00432017"/>
    <w:rsid w:val="00433276"/>
    <w:rsid w:val="004338EC"/>
    <w:rsid w:val="00434621"/>
    <w:rsid w:val="004427DB"/>
    <w:rsid w:val="00446718"/>
    <w:rsid w:val="00450E4B"/>
    <w:rsid w:val="004511DB"/>
    <w:rsid w:val="00451F0C"/>
    <w:rsid w:val="0045260A"/>
    <w:rsid w:val="00453A06"/>
    <w:rsid w:val="00453F0E"/>
    <w:rsid w:val="0045627A"/>
    <w:rsid w:val="004628C3"/>
    <w:rsid w:val="00462E55"/>
    <w:rsid w:val="004637BE"/>
    <w:rsid w:val="0046529B"/>
    <w:rsid w:val="0046556D"/>
    <w:rsid w:val="004663DB"/>
    <w:rsid w:val="0046706E"/>
    <w:rsid w:val="0047075A"/>
    <w:rsid w:val="00470C33"/>
    <w:rsid w:val="00470F8D"/>
    <w:rsid w:val="00471495"/>
    <w:rsid w:val="004714B9"/>
    <w:rsid w:val="0047211C"/>
    <w:rsid w:val="004736DA"/>
    <w:rsid w:val="00473D7E"/>
    <w:rsid w:val="004742C2"/>
    <w:rsid w:val="00474AA6"/>
    <w:rsid w:val="0047507A"/>
    <w:rsid w:val="004751BA"/>
    <w:rsid w:val="00476484"/>
    <w:rsid w:val="0047755F"/>
    <w:rsid w:val="00480999"/>
    <w:rsid w:val="00480C68"/>
    <w:rsid w:val="00480D9D"/>
    <w:rsid w:val="00482E6F"/>
    <w:rsid w:val="0048410D"/>
    <w:rsid w:val="00484766"/>
    <w:rsid w:val="00484982"/>
    <w:rsid w:val="00486621"/>
    <w:rsid w:val="00486CCC"/>
    <w:rsid w:val="0048793D"/>
    <w:rsid w:val="00487981"/>
    <w:rsid w:val="00487B3B"/>
    <w:rsid w:val="00487C2A"/>
    <w:rsid w:val="00490612"/>
    <w:rsid w:val="00490D05"/>
    <w:rsid w:val="00494759"/>
    <w:rsid w:val="00494A13"/>
    <w:rsid w:val="004A06D9"/>
    <w:rsid w:val="004A0D69"/>
    <w:rsid w:val="004A1866"/>
    <w:rsid w:val="004A2044"/>
    <w:rsid w:val="004A2485"/>
    <w:rsid w:val="004A2742"/>
    <w:rsid w:val="004A2A00"/>
    <w:rsid w:val="004A5589"/>
    <w:rsid w:val="004A55BE"/>
    <w:rsid w:val="004A705E"/>
    <w:rsid w:val="004A79B1"/>
    <w:rsid w:val="004B1B30"/>
    <w:rsid w:val="004B1C6E"/>
    <w:rsid w:val="004B33D1"/>
    <w:rsid w:val="004B358D"/>
    <w:rsid w:val="004B4DE7"/>
    <w:rsid w:val="004B5CF9"/>
    <w:rsid w:val="004B5FD3"/>
    <w:rsid w:val="004B6571"/>
    <w:rsid w:val="004B6826"/>
    <w:rsid w:val="004B7FCF"/>
    <w:rsid w:val="004C0432"/>
    <w:rsid w:val="004C0701"/>
    <w:rsid w:val="004C1B3F"/>
    <w:rsid w:val="004C1D7A"/>
    <w:rsid w:val="004C2416"/>
    <w:rsid w:val="004C35CE"/>
    <w:rsid w:val="004C3DFC"/>
    <w:rsid w:val="004C53C7"/>
    <w:rsid w:val="004C53F4"/>
    <w:rsid w:val="004C5519"/>
    <w:rsid w:val="004C7559"/>
    <w:rsid w:val="004D0931"/>
    <w:rsid w:val="004D0932"/>
    <w:rsid w:val="004D1C99"/>
    <w:rsid w:val="004D1E39"/>
    <w:rsid w:val="004D271B"/>
    <w:rsid w:val="004D2DE8"/>
    <w:rsid w:val="004D3A9B"/>
    <w:rsid w:val="004D3DF4"/>
    <w:rsid w:val="004D3F2F"/>
    <w:rsid w:val="004D5A24"/>
    <w:rsid w:val="004D6DB8"/>
    <w:rsid w:val="004E0679"/>
    <w:rsid w:val="004E0EF8"/>
    <w:rsid w:val="004E2AF2"/>
    <w:rsid w:val="004E3257"/>
    <w:rsid w:val="004E34D3"/>
    <w:rsid w:val="004E4D51"/>
    <w:rsid w:val="004E5BF6"/>
    <w:rsid w:val="004E6A4B"/>
    <w:rsid w:val="004E6D44"/>
    <w:rsid w:val="004E708F"/>
    <w:rsid w:val="004F0886"/>
    <w:rsid w:val="004F1BDA"/>
    <w:rsid w:val="004F501C"/>
    <w:rsid w:val="004F51AF"/>
    <w:rsid w:val="004F57C7"/>
    <w:rsid w:val="004F5AAA"/>
    <w:rsid w:val="004F5AE3"/>
    <w:rsid w:val="004F5D9D"/>
    <w:rsid w:val="004F6503"/>
    <w:rsid w:val="004F77F6"/>
    <w:rsid w:val="0050022B"/>
    <w:rsid w:val="00500548"/>
    <w:rsid w:val="00500CEC"/>
    <w:rsid w:val="00501756"/>
    <w:rsid w:val="005018CA"/>
    <w:rsid w:val="00501B64"/>
    <w:rsid w:val="00501B7B"/>
    <w:rsid w:val="00501BCF"/>
    <w:rsid w:val="005022EF"/>
    <w:rsid w:val="00503A3C"/>
    <w:rsid w:val="00503A7D"/>
    <w:rsid w:val="00504966"/>
    <w:rsid w:val="005056EC"/>
    <w:rsid w:val="00505E53"/>
    <w:rsid w:val="00506811"/>
    <w:rsid w:val="0051092E"/>
    <w:rsid w:val="005113B7"/>
    <w:rsid w:val="005115F8"/>
    <w:rsid w:val="00511B2C"/>
    <w:rsid w:val="005124A4"/>
    <w:rsid w:val="005126BD"/>
    <w:rsid w:val="00512B2B"/>
    <w:rsid w:val="00513D8B"/>
    <w:rsid w:val="0051436D"/>
    <w:rsid w:val="005143D6"/>
    <w:rsid w:val="0051449B"/>
    <w:rsid w:val="00515CAF"/>
    <w:rsid w:val="00515E22"/>
    <w:rsid w:val="00515E40"/>
    <w:rsid w:val="0051638C"/>
    <w:rsid w:val="00520160"/>
    <w:rsid w:val="00520533"/>
    <w:rsid w:val="00520A94"/>
    <w:rsid w:val="00523121"/>
    <w:rsid w:val="00525089"/>
    <w:rsid w:val="005256FE"/>
    <w:rsid w:val="00526BE4"/>
    <w:rsid w:val="00526D3A"/>
    <w:rsid w:val="00527206"/>
    <w:rsid w:val="00527EFE"/>
    <w:rsid w:val="005301D5"/>
    <w:rsid w:val="0053145C"/>
    <w:rsid w:val="005320C2"/>
    <w:rsid w:val="00532755"/>
    <w:rsid w:val="005328A6"/>
    <w:rsid w:val="005330E9"/>
    <w:rsid w:val="00533E98"/>
    <w:rsid w:val="005344C9"/>
    <w:rsid w:val="00535231"/>
    <w:rsid w:val="00535F89"/>
    <w:rsid w:val="00536DBF"/>
    <w:rsid w:val="00540017"/>
    <w:rsid w:val="005415E3"/>
    <w:rsid w:val="005417D4"/>
    <w:rsid w:val="00543386"/>
    <w:rsid w:val="0054451D"/>
    <w:rsid w:val="00544C8E"/>
    <w:rsid w:val="005472CB"/>
    <w:rsid w:val="005516C8"/>
    <w:rsid w:val="00551A9F"/>
    <w:rsid w:val="00551D26"/>
    <w:rsid w:val="00551D71"/>
    <w:rsid w:val="00552C64"/>
    <w:rsid w:val="00554B2D"/>
    <w:rsid w:val="00555D12"/>
    <w:rsid w:val="00556B6C"/>
    <w:rsid w:val="00557BA6"/>
    <w:rsid w:val="00561664"/>
    <w:rsid w:val="00561EC9"/>
    <w:rsid w:val="00562C95"/>
    <w:rsid w:val="00562E8F"/>
    <w:rsid w:val="00563467"/>
    <w:rsid w:val="00564E0A"/>
    <w:rsid w:val="0056658C"/>
    <w:rsid w:val="00566D87"/>
    <w:rsid w:val="005674DB"/>
    <w:rsid w:val="00567572"/>
    <w:rsid w:val="0057106D"/>
    <w:rsid w:val="00572009"/>
    <w:rsid w:val="00573EA9"/>
    <w:rsid w:val="00574FB5"/>
    <w:rsid w:val="00577164"/>
    <w:rsid w:val="005779B4"/>
    <w:rsid w:val="00577BDE"/>
    <w:rsid w:val="0058117A"/>
    <w:rsid w:val="00581222"/>
    <w:rsid w:val="00581E19"/>
    <w:rsid w:val="00583C51"/>
    <w:rsid w:val="0058529D"/>
    <w:rsid w:val="005874A8"/>
    <w:rsid w:val="00590BDD"/>
    <w:rsid w:val="00592826"/>
    <w:rsid w:val="00594065"/>
    <w:rsid w:val="0059494F"/>
    <w:rsid w:val="00596A15"/>
    <w:rsid w:val="00596CBC"/>
    <w:rsid w:val="00596DEA"/>
    <w:rsid w:val="00596DFA"/>
    <w:rsid w:val="005974BB"/>
    <w:rsid w:val="005A0038"/>
    <w:rsid w:val="005A054A"/>
    <w:rsid w:val="005A1AB1"/>
    <w:rsid w:val="005A2351"/>
    <w:rsid w:val="005A3D5D"/>
    <w:rsid w:val="005A414C"/>
    <w:rsid w:val="005A7AA5"/>
    <w:rsid w:val="005B05D3"/>
    <w:rsid w:val="005B1BA4"/>
    <w:rsid w:val="005B2209"/>
    <w:rsid w:val="005B2243"/>
    <w:rsid w:val="005B31C1"/>
    <w:rsid w:val="005B4485"/>
    <w:rsid w:val="005B5B9C"/>
    <w:rsid w:val="005B6651"/>
    <w:rsid w:val="005C088F"/>
    <w:rsid w:val="005C0D3A"/>
    <w:rsid w:val="005C0FBD"/>
    <w:rsid w:val="005C1578"/>
    <w:rsid w:val="005C1E36"/>
    <w:rsid w:val="005C343F"/>
    <w:rsid w:val="005C416C"/>
    <w:rsid w:val="005C45B5"/>
    <w:rsid w:val="005C51A5"/>
    <w:rsid w:val="005C58B7"/>
    <w:rsid w:val="005C59D0"/>
    <w:rsid w:val="005C5B99"/>
    <w:rsid w:val="005C63D8"/>
    <w:rsid w:val="005C6D70"/>
    <w:rsid w:val="005C6F12"/>
    <w:rsid w:val="005C7F7D"/>
    <w:rsid w:val="005D011B"/>
    <w:rsid w:val="005D0B7B"/>
    <w:rsid w:val="005D11D8"/>
    <w:rsid w:val="005D1213"/>
    <w:rsid w:val="005D18D0"/>
    <w:rsid w:val="005D31A5"/>
    <w:rsid w:val="005D3200"/>
    <w:rsid w:val="005D360D"/>
    <w:rsid w:val="005D3AF7"/>
    <w:rsid w:val="005D3F12"/>
    <w:rsid w:val="005D3FC0"/>
    <w:rsid w:val="005D4225"/>
    <w:rsid w:val="005D4597"/>
    <w:rsid w:val="005D488B"/>
    <w:rsid w:val="005D50B9"/>
    <w:rsid w:val="005D6438"/>
    <w:rsid w:val="005D654E"/>
    <w:rsid w:val="005D6809"/>
    <w:rsid w:val="005D6A23"/>
    <w:rsid w:val="005D6EBB"/>
    <w:rsid w:val="005D7AAD"/>
    <w:rsid w:val="005D7D21"/>
    <w:rsid w:val="005E0BBD"/>
    <w:rsid w:val="005E13F2"/>
    <w:rsid w:val="005E1E2B"/>
    <w:rsid w:val="005E2888"/>
    <w:rsid w:val="005E4EBB"/>
    <w:rsid w:val="005E545A"/>
    <w:rsid w:val="005E58BD"/>
    <w:rsid w:val="005E6EBA"/>
    <w:rsid w:val="005E7BF9"/>
    <w:rsid w:val="005E7D67"/>
    <w:rsid w:val="005E7F27"/>
    <w:rsid w:val="005F0194"/>
    <w:rsid w:val="005F026B"/>
    <w:rsid w:val="005F04FD"/>
    <w:rsid w:val="005F07B9"/>
    <w:rsid w:val="005F0C7C"/>
    <w:rsid w:val="005F0E4F"/>
    <w:rsid w:val="005F3DC3"/>
    <w:rsid w:val="005F3E08"/>
    <w:rsid w:val="005F4385"/>
    <w:rsid w:val="005F5EFD"/>
    <w:rsid w:val="005F6578"/>
    <w:rsid w:val="005F6E8B"/>
    <w:rsid w:val="005F7314"/>
    <w:rsid w:val="00600960"/>
    <w:rsid w:val="00600FEB"/>
    <w:rsid w:val="00602A64"/>
    <w:rsid w:val="0060366A"/>
    <w:rsid w:val="00604E75"/>
    <w:rsid w:val="00605764"/>
    <w:rsid w:val="00611600"/>
    <w:rsid w:val="006117BA"/>
    <w:rsid w:val="0061271E"/>
    <w:rsid w:val="006129C4"/>
    <w:rsid w:val="00612F39"/>
    <w:rsid w:val="00613FA6"/>
    <w:rsid w:val="00614B39"/>
    <w:rsid w:val="00615309"/>
    <w:rsid w:val="00616507"/>
    <w:rsid w:val="006172C0"/>
    <w:rsid w:val="00617F65"/>
    <w:rsid w:val="006204E4"/>
    <w:rsid w:val="00620F47"/>
    <w:rsid w:val="00622004"/>
    <w:rsid w:val="006226D0"/>
    <w:rsid w:val="00622EE1"/>
    <w:rsid w:val="006235C7"/>
    <w:rsid w:val="00624023"/>
    <w:rsid w:val="0062512A"/>
    <w:rsid w:val="00625C55"/>
    <w:rsid w:val="00625CD7"/>
    <w:rsid w:val="00627B29"/>
    <w:rsid w:val="00627D29"/>
    <w:rsid w:val="00630214"/>
    <w:rsid w:val="0063099F"/>
    <w:rsid w:val="00632214"/>
    <w:rsid w:val="00632F51"/>
    <w:rsid w:val="00634744"/>
    <w:rsid w:val="00635543"/>
    <w:rsid w:val="00636AD9"/>
    <w:rsid w:val="0063771F"/>
    <w:rsid w:val="00637D40"/>
    <w:rsid w:val="006402AC"/>
    <w:rsid w:val="00640988"/>
    <w:rsid w:val="006430EB"/>
    <w:rsid w:val="006436D1"/>
    <w:rsid w:val="00643AC1"/>
    <w:rsid w:val="00643D47"/>
    <w:rsid w:val="00647E9A"/>
    <w:rsid w:val="00652E61"/>
    <w:rsid w:val="00653718"/>
    <w:rsid w:val="0065372E"/>
    <w:rsid w:val="00653B6C"/>
    <w:rsid w:val="00653B76"/>
    <w:rsid w:val="0065545C"/>
    <w:rsid w:val="00655658"/>
    <w:rsid w:val="00656231"/>
    <w:rsid w:val="00657C5E"/>
    <w:rsid w:val="00660F21"/>
    <w:rsid w:val="006615CC"/>
    <w:rsid w:val="0066394B"/>
    <w:rsid w:val="006655C3"/>
    <w:rsid w:val="006667FE"/>
    <w:rsid w:val="006701A3"/>
    <w:rsid w:val="00670976"/>
    <w:rsid w:val="00670CD3"/>
    <w:rsid w:val="00671655"/>
    <w:rsid w:val="00671C15"/>
    <w:rsid w:val="00672F61"/>
    <w:rsid w:val="00673770"/>
    <w:rsid w:val="0067453D"/>
    <w:rsid w:val="00675762"/>
    <w:rsid w:val="0067649C"/>
    <w:rsid w:val="00676C9D"/>
    <w:rsid w:val="006777AD"/>
    <w:rsid w:val="00680897"/>
    <w:rsid w:val="00682CD7"/>
    <w:rsid w:val="00682D0C"/>
    <w:rsid w:val="00685B66"/>
    <w:rsid w:val="00686274"/>
    <w:rsid w:val="006878DD"/>
    <w:rsid w:val="00687BA2"/>
    <w:rsid w:val="00687E1C"/>
    <w:rsid w:val="00691CFC"/>
    <w:rsid w:val="00692A38"/>
    <w:rsid w:val="0069334B"/>
    <w:rsid w:val="006940C0"/>
    <w:rsid w:val="006960C7"/>
    <w:rsid w:val="00697E24"/>
    <w:rsid w:val="00697F0A"/>
    <w:rsid w:val="006A0044"/>
    <w:rsid w:val="006A24AB"/>
    <w:rsid w:val="006A375E"/>
    <w:rsid w:val="006A41C2"/>
    <w:rsid w:val="006A4E97"/>
    <w:rsid w:val="006A7259"/>
    <w:rsid w:val="006B0582"/>
    <w:rsid w:val="006B0719"/>
    <w:rsid w:val="006B0980"/>
    <w:rsid w:val="006B2739"/>
    <w:rsid w:val="006B31F1"/>
    <w:rsid w:val="006B45DC"/>
    <w:rsid w:val="006B5169"/>
    <w:rsid w:val="006B63C1"/>
    <w:rsid w:val="006B7612"/>
    <w:rsid w:val="006C1AA7"/>
    <w:rsid w:val="006C2832"/>
    <w:rsid w:val="006C2D20"/>
    <w:rsid w:val="006C38E3"/>
    <w:rsid w:val="006C3B32"/>
    <w:rsid w:val="006C4589"/>
    <w:rsid w:val="006C4937"/>
    <w:rsid w:val="006C5D03"/>
    <w:rsid w:val="006C6062"/>
    <w:rsid w:val="006C6A28"/>
    <w:rsid w:val="006C7987"/>
    <w:rsid w:val="006D0A29"/>
    <w:rsid w:val="006D1D2F"/>
    <w:rsid w:val="006D42EB"/>
    <w:rsid w:val="006D502E"/>
    <w:rsid w:val="006D5936"/>
    <w:rsid w:val="006D5FEE"/>
    <w:rsid w:val="006E00A4"/>
    <w:rsid w:val="006E1597"/>
    <w:rsid w:val="006E3B41"/>
    <w:rsid w:val="006E4B78"/>
    <w:rsid w:val="006E4D5A"/>
    <w:rsid w:val="006E503B"/>
    <w:rsid w:val="006E698D"/>
    <w:rsid w:val="006E7A21"/>
    <w:rsid w:val="006F089C"/>
    <w:rsid w:val="006F1368"/>
    <w:rsid w:val="006F1C45"/>
    <w:rsid w:val="006F36E6"/>
    <w:rsid w:val="006F59FE"/>
    <w:rsid w:val="006F5F12"/>
    <w:rsid w:val="006F62D4"/>
    <w:rsid w:val="006F702D"/>
    <w:rsid w:val="006F7291"/>
    <w:rsid w:val="006F7E20"/>
    <w:rsid w:val="00700002"/>
    <w:rsid w:val="0070168D"/>
    <w:rsid w:val="007016EE"/>
    <w:rsid w:val="00702478"/>
    <w:rsid w:val="007036ED"/>
    <w:rsid w:val="00703FAA"/>
    <w:rsid w:val="00705A98"/>
    <w:rsid w:val="0070611F"/>
    <w:rsid w:val="00706510"/>
    <w:rsid w:val="007072C4"/>
    <w:rsid w:val="00710902"/>
    <w:rsid w:val="007151A0"/>
    <w:rsid w:val="0071725B"/>
    <w:rsid w:val="00717D5A"/>
    <w:rsid w:val="00720088"/>
    <w:rsid w:val="00720B7E"/>
    <w:rsid w:val="00721816"/>
    <w:rsid w:val="00721C7C"/>
    <w:rsid w:val="00722A10"/>
    <w:rsid w:val="00722C0B"/>
    <w:rsid w:val="00723DD6"/>
    <w:rsid w:val="00724332"/>
    <w:rsid w:val="00726192"/>
    <w:rsid w:val="00727DA7"/>
    <w:rsid w:val="007307CE"/>
    <w:rsid w:val="00731087"/>
    <w:rsid w:val="007320D1"/>
    <w:rsid w:val="00732374"/>
    <w:rsid w:val="00732C93"/>
    <w:rsid w:val="00733D04"/>
    <w:rsid w:val="007342AD"/>
    <w:rsid w:val="007352F2"/>
    <w:rsid w:val="0073765A"/>
    <w:rsid w:val="007377FE"/>
    <w:rsid w:val="007406DB"/>
    <w:rsid w:val="0074127B"/>
    <w:rsid w:val="007419A0"/>
    <w:rsid w:val="00741D09"/>
    <w:rsid w:val="00741FF8"/>
    <w:rsid w:val="00742029"/>
    <w:rsid w:val="00743481"/>
    <w:rsid w:val="0074390E"/>
    <w:rsid w:val="00743EA9"/>
    <w:rsid w:val="007440F2"/>
    <w:rsid w:val="007444AC"/>
    <w:rsid w:val="00744B5C"/>
    <w:rsid w:val="00744E79"/>
    <w:rsid w:val="0074516D"/>
    <w:rsid w:val="0074777B"/>
    <w:rsid w:val="00752561"/>
    <w:rsid w:val="00753400"/>
    <w:rsid w:val="007548CB"/>
    <w:rsid w:val="0075507A"/>
    <w:rsid w:val="00755136"/>
    <w:rsid w:val="0075516C"/>
    <w:rsid w:val="0075581A"/>
    <w:rsid w:val="00755C08"/>
    <w:rsid w:val="007561AE"/>
    <w:rsid w:val="007562B5"/>
    <w:rsid w:val="0075638C"/>
    <w:rsid w:val="00761CFD"/>
    <w:rsid w:val="007624F8"/>
    <w:rsid w:val="00762A24"/>
    <w:rsid w:val="007637B3"/>
    <w:rsid w:val="00763F43"/>
    <w:rsid w:val="0076490D"/>
    <w:rsid w:val="00764CA1"/>
    <w:rsid w:val="00765845"/>
    <w:rsid w:val="00765AC2"/>
    <w:rsid w:val="007660D8"/>
    <w:rsid w:val="007660FA"/>
    <w:rsid w:val="0076679A"/>
    <w:rsid w:val="00767C5D"/>
    <w:rsid w:val="007708C3"/>
    <w:rsid w:val="00771916"/>
    <w:rsid w:val="00772465"/>
    <w:rsid w:val="00773A8E"/>
    <w:rsid w:val="00773DDF"/>
    <w:rsid w:val="00775B80"/>
    <w:rsid w:val="00775EF8"/>
    <w:rsid w:val="007764D4"/>
    <w:rsid w:val="007771CE"/>
    <w:rsid w:val="0078035C"/>
    <w:rsid w:val="00780592"/>
    <w:rsid w:val="00781859"/>
    <w:rsid w:val="00782012"/>
    <w:rsid w:val="00783608"/>
    <w:rsid w:val="00783B37"/>
    <w:rsid w:val="00784278"/>
    <w:rsid w:val="007845FC"/>
    <w:rsid w:val="00785548"/>
    <w:rsid w:val="00785FA6"/>
    <w:rsid w:val="0078792F"/>
    <w:rsid w:val="0079104E"/>
    <w:rsid w:val="007927DA"/>
    <w:rsid w:val="00793773"/>
    <w:rsid w:val="0079419C"/>
    <w:rsid w:val="007941F1"/>
    <w:rsid w:val="0079554F"/>
    <w:rsid w:val="00796060"/>
    <w:rsid w:val="007962DA"/>
    <w:rsid w:val="00796823"/>
    <w:rsid w:val="00796CB7"/>
    <w:rsid w:val="007A04AE"/>
    <w:rsid w:val="007A0CD3"/>
    <w:rsid w:val="007A1240"/>
    <w:rsid w:val="007A1732"/>
    <w:rsid w:val="007A2552"/>
    <w:rsid w:val="007A3101"/>
    <w:rsid w:val="007A5890"/>
    <w:rsid w:val="007A68B9"/>
    <w:rsid w:val="007A7EC7"/>
    <w:rsid w:val="007B0195"/>
    <w:rsid w:val="007B0671"/>
    <w:rsid w:val="007B0D2A"/>
    <w:rsid w:val="007B1540"/>
    <w:rsid w:val="007B1E76"/>
    <w:rsid w:val="007B22E4"/>
    <w:rsid w:val="007B3D52"/>
    <w:rsid w:val="007B3ED6"/>
    <w:rsid w:val="007B42F8"/>
    <w:rsid w:val="007B5F40"/>
    <w:rsid w:val="007B6335"/>
    <w:rsid w:val="007B7371"/>
    <w:rsid w:val="007B7D93"/>
    <w:rsid w:val="007C09BD"/>
    <w:rsid w:val="007C0AE5"/>
    <w:rsid w:val="007C1D0B"/>
    <w:rsid w:val="007C2EB6"/>
    <w:rsid w:val="007C3369"/>
    <w:rsid w:val="007C3D3B"/>
    <w:rsid w:val="007C41AE"/>
    <w:rsid w:val="007C4DC5"/>
    <w:rsid w:val="007C52FC"/>
    <w:rsid w:val="007C5398"/>
    <w:rsid w:val="007C6241"/>
    <w:rsid w:val="007C7437"/>
    <w:rsid w:val="007C749E"/>
    <w:rsid w:val="007C762B"/>
    <w:rsid w:val="007C7E01"/>
    <w:rsid w:val="007D0FDA"/>
    <w:rsid w:val="007D1AB3"/>
    <w:rsid w:val="007D25DE"/>
    <w:rsid w:val="007D2706"/>
    <w:rsid w:val="007D2F72"/>
    <w:rsid w:val="007D2F96"/>
    <w:rsid w:val="007D313A"/>
    <w:rsid w:val="007D39F6"/>
    <w:rsid w:val="007D3C2A"/>
    <w:rsid w:val="007D43E8"/>
    <w:rsid w:val="007D45B7"/>
    <w:rsid w:val="007D5290"/>
    <w:rsid w:val="007D54FE"/>
    <w:rsid w:val="007D5996"/>
    <w:rsid w:val="007D5A58"/>
    <w:rsid w:val="007D68D2"/>
    <w:rsid w:val="007E029D"/>
    <w:rsid w:val="007E0BBA"/>
    <w:rsid w:val="007E15AA"/>
    <w:rsid w:val="007E180E"/>
    <w:rsid w:val="007E41E9"/>
    <w:rsid w:val="007E59F9"/>
    <w:rsid w:val="007E740A"/>
    <w:rsid w:val="007F0D48"/>
    <w:rsid w:val="007F21B5"/>
    <w:rsid w:val="007F3231"/>
    <w:rsid w:val="007F3EDA"/>
    <w:rsid w:val="007F4607"/>
    <w:rsid w:val="007F546A"/>
    <w:rsid w:val="007F6B23"/>
    <w:rsid w:val="007F71DD"/>
    <w:rsid w:val="007F745C"/>
    <w:rsid w:val="00800259"/>
    <w:rsid w:val="00800B14"/>
    <w:rsid w:val="00801837"/>
    <w:rsid w:val="0080210D"/>
    <w:rsid w:val="00802247"/>
    <w:rsid w:val="00802601"/>
    <w:rsid w:val="008041D3"/>
    <w:rsid w:val="00805428"/>
    <w:rsid w:val="00805746"/>
    <w:rsid w:val="00805E69"/>
    <w:rsid w:val="0080602C"/>
    <w:rsid w:val="008062FA"/>
    <w:rsid w:val="00810377"/>
    <w:rsid w:val="0081105B"/>
    <w:rsid w:val="00812AED"/>
    <w:rsid w:val="0081399E"/>
    <w:rsid w:val="00814084"/>
    <w:rsid w:val="008142ED"/>
    <w:rsid w:val="00815213"/>
    <w:rsid w:val="008169EC"/>
    <w:rsid w:val="00817C83"/>
    <w:rsid w:val="00820625"/>
    <w:rsid w:val="0082085D"/>
    <w:rsid w:val="00821386"/>
    <w:rsid w:val="0082260B"/>
    <w:rsid w:val="008231E4"/>
    <w:rsid w:val="00823383"/>
    <w:rsid w:val="00825F18"/>
    <w:rsid w:val="00826136"/>
    <w:rsid w:val="008273EE"/>
    <w:rsid w:val="00831076"/>
    <w:rsid w:val="008319EA"/>
    <w:rsid w:val="0083470C"/>
    <w:rsid w:val="00834856"/>
    <w:rsid w:val="00835CF7"/>
    <w:rsid w:val="0083677D"/>
    <w:rsid w:val="00836B57"/>
    <w:rsid w:val="00841DC4"/>
    <w:rsid w:val="008429FA"/>
    <w:rsid w:val="00842A22"/>
    <w:rsid w:val="008439EB"/>
    <w:rsid w:val="008462A3"/>
    <w:rsid w:val="00847740"/>
    <w:rsid w:val="00847775"/>
    <w:rsid w:val="0084778F"/>
    <w:rsid w:val="00847FF1"/>
    <w:rsid w:val="00851F0F"/>
    <w:rsid w:val="00852558"/>
    <w:rsid w:val="008536C2"/>
    <w:rsid w:val="00853AB3"/>
    <w:rsid w:val="00854A1C"/>
    <w:rsid w:val="00854C07"/>
    <w:rsid w:val="00855FD6"/>
    <w:rsid w:val="00860AC1"/>
    <w:rsid w:val="008613AF"/>
    <w:rsid w:val="0086143D"/>
    <w:rsid w:val="00861783"/>
    <w:rsid w:val="0086346C"/>
    <w:rsid w:val="00864447"/>
    <w:rsid w:val="00864C7E"/>
    <w:rsid w:val="00865358"/>
    <w:rsid w:val="00865B01"/>
    <w:rsid w:val="00865F98"/>
    <w:rsid w:val="00867AE7"/>
    <w:rsid w:val="00867D23"/>
    <w:rsid w:val="00867E6E"/>
    <w:rsid w:val="008702C7"/>
    <w:rsid w:val="0087079B"/>
    <w:rsid w:val="008712E3"/>
    <w:rsid w:val="00872013"/>
    <w:rsid w:val="008739C9"/>
    <w:rsid w:val="00873E26"/>
    <w:rsid w:val="00873E69"/>
    <w:rsid w:val="00874562"/>
    <w:rsid w:val="008749A3"/>
    <w:rsid w:val="00875B8A"/>
    <w:rsid w:val="00876DDB"/>
    <w:rsid w:val="00877EF1"/>
    <w:rsid w:val="00884740"/>
    <w:rsid w:val="008848C7"/>
    <w:rsid w:val="0088626A"/>
    <w:rsid w:val="008870CC"/>
    <w:rsid w:val="00887A23"/>
    <w:rsid w:val="0089110E"/>
    <w:rsid w:val="008941C8"/>
    <w:rsid w:val="00894624"/>
    <w:rsid w:val="00894914"/>
    <w:rsid w:val="0089532C"/>
    <w:rsid w:val="0089557C"/>
    <w:rsid w:val="008958CB"/>
    <w:rsid w:val="00896DFA"/>
    <w:rsid w:val="008978C4"/>
    <w:rsid w:val="00897A88"/>
    <w:rsid w:val="008A03A8"/>
    <w:rsid w:val="008A0697"/>
    <w:rsid w:val="008A0779"/>
    <w:rsid w:val="008A0F2D"/>
    <w:rsid w:val="008A1B3A"/>
    <w:rsid w:val="008A1CBD"/>
    <w:rsid w:val="008A33C3"/>
    <w:rsid w:val="008A35CA"/>
    <w:rsid w:val="008A44E5"/>
    <w:rsid w:val="008A5EF3"/>
    <w:rsid w:val="008A6311"/>
    <w:rsid w:val="008A6437"/>
    <w:rsid w:val="008A6964"/>
    <w:rsid w:val="008A7AFB"/>
    <w:rsid w:val="008B089C"/>
    <w:rsid w:val="008B2170"/>
    <w:rsid w:val="008B2DBB"/>
    <w:rsid w:val="008B5569"/>
    <w:rsid w:val="008B56DC"/>
    <w:rsid w:val="008B6437"/>
    <w:rsid w:val="008B6790"/>
    <w:rsid w:val="008B6F94"/>
    <w:rsid w:val="008B6FDB"/>
    <w:rsid w:val="008C0A8C"/>
    <w:rsid w:val="008C1CBA"/>
    <w:rsid w:val="008C1F45"/>
    <w:rsid w:val="008C2977"/>
    <w:rsid w:val="008C484A"/>
    <w:rsid w:val="008C6083"/>
    <w:rsid w:val="008C6BBE"/>
    <w:rsid w:val="008C6C7F"/>
    <w:rsid w:val="008C6F99"/>
    <w:rsid w:val="008C781C"/>
    <w:rsid w:val="008D170A"/>
    <w:rsid w:val="008D2004"/>
    <w:rsid w:val="008D2732"/>
    <w:rsid w:val="008D284E"/>
    <w:rsid w:val="008D29ED"/>
    <w:rsid w:val="008D31BC"/>
    <w:rsid w:val="008D3515"/>
    <w:rsid w:val="008D6D33"/>
    <w:rsid w:val="008D6E3C"/>
    <w:rsid w:val="008E0761"/>
    <w:rsid w:val="008E14E3"/>
    <w:rsid w:val="008E311D"/>
    <w:rsid w:val="008E3325"/>
    <w:rsid w:val="008E4474"/>
    <w:rsid w:val="008E5D19"/>
    <w:rsid w:val="008E63D4"/>
    <w:rsid w:val="008E6537"/>
    <w:rsid w:val="008E758F"/>
    <w:rsid w:val="008F05E3"/>
    <w:rsid w:val="008F0DFB"/>
    <w:rsid w:val="008F14EE"/>
    <w:rsid w:val="008F33CF"/>
    <w:rsid w:val="008F52A0"/>
    <w:rsid w:val="008F573F"/>
    <w:rsid w:val="008F5BC4"/>
    <w:rsid w:val="008F6F60"/>
    <w:rsid w:val="008F6FD3"/>
    <w:rsid w:val="008F7077"/>
    <w:rsid w:val="008F7B75"/>
    <w:rsid w:val="00900FF7"/>
    <w:rsid w:val="00901BC2"/>
    <w:rsid w:val="009036E0"/>
    <w:rsid w:val="00903D75"/>
    <w:rsid w:val="00904417"/>
    <w:rsid w:val="00904F32"/>
    <w:rsid w:val="0090508B"/>
    <w:rsid w:val="0090643E"/>
    <w:rsid w:val="009064F2"/>
    <w:rsid w:val="00907945"/>
    <w:rsid w:val="00910763"/>
    <w:rsid w:val="009112A4"/>
    <w:rsid w:val="009123F2"/>
    <w:rsid w:val="00912656"/>
    <w:rsid w:val="00912845"/>
    <w:rsid w:val="00912BEB"/>
    <w:rsid w:val="00912EC1"/>
    <w:rsid w:val="0091399D"/>
    <w:rsid w:val="00913C42"/>
    <w:rsid w:val="0091520D"/>
    <w:rsid w:val="00916EA5"/>
    <w:rsid w:val="00920A8F"/>
    <w:rsid w:val="009220E2"/>
    <w:rsid w:val="009236F3"/>
    <w:rsid w:val="009254A1"/>
    <w:rsid w:val="00925880"/>
    <w:rsid w:val="009258EB"/>
    <w:rsid w:val="00926B95"/>
    <w:rsid w:val="00930A60"/>
    <w:rsid w:val="00930AA5"/>
    <w:rsid w:val="0093223B"/>
    <w:rsid w:val="00933C77"/>
    <w:rsid w:val="00934159"/>
    <w:rsid w:val="00934D01"/>
    <w:rsid w:val="00936A07"/>
    <w:rsid w:val="00936C16"/>
    <w:rsid w:val="00936C2E"/>
    <w:rsid w:val="00940267"/>
    <w:rsid w:val="00941066"/>
    <w:rsid w:val="00941CA0"/>
    <w:rsid w:val="00941D0B"/>
    <w:rsid w:val="00942882"/>
    <w:rsid w:val="00944A8A"/>
    <w:rsid w:val="00945D7E"/>
    <w:rsid w:val="00945F33"/>
    <w:rsid w:val="00946A02"/>
    <w:rsid w:val="00946B59"/>
    <w:rsid w:val="00946E83"/>
    <w:rsid w:val="009472FA"/>
    <w:rsid w:val="00950D30"/>
    <w:rsid w:val="00951F8C"/>
    <w:rsid w:val="00952A72"/>
    <w:rsid w:val="0095485E"/>
    <w:rsid w:val="00955101"/>
    <w:rsid w:val="0095580E"/>
    <w:rsid w:val="009572DF"/>
    <w:rsid w:val="00957A46"/>
    <w:rsid w:val="00957F5A"/>
    <w:rsid w:val="00961503"/>
    <w:rsid w:val="009632D5"/>
    <w:rsid w:val="009635D1"/>
    <w:rsid w:val="00964A5E"/>
    <w:rsid w:val="00964C1B"/>
    <w:rsid w:val="0096644E"/>
    <w:rsid w:val="0096693B"/>
    <w:rsid w:val="009670A5"/>
    <w:rsid w:val="009676CC"/>
    <w:rsid w:val="00967A29"/>
    <w:rsid w:val="0097082A"/>
    <w:rsid w:val="00972CF0"/>
    <w:rsid w:val="00972E96"/>
    <w:rsid w:val="009754D6"/>
    <w:rsid w:val="00980663"/>
    <w:rsid w:val="009812FA"/>
    <w:rsid w:val="00981728"/>
    <w:rsid w:val="00981D08"/>
    <w:rsid w:val="00982059"/>
    <w:rsid w:val="00983284"/>
    <w:rsid w:val="009832E1"/>
    <w:rsid w:val="00983611"/>
    <w:rsid w:val="00984EAD"/>
    <w:rsid w:val="00984F7C"/>
    <w:rsid w:val="0098579A"/>
    <w:rsid w:val="0098646B"/>
    <w:rsid w:val="00986720"/>
    <w:rsid w:val="00986DCD"/>
    <w:rsid w:val="00990581"/>
    <w:rsid w:val="009905EC"/>
    <w:rsid w:val="00990918"/>
    <w:rsid w:val="00990FE7"/>
    <w:rsid w:val="009914FB"/>
    <w:rsid w:val="009929D5"/>
    <w:rsid w:val="00993367"/>
    <w:rsid w:val="009937DF"/>
    <w:rsid w:val="009940A0"/>
    <w:rsid w:val="009946A2"/>
    <w:rsid w:val="00994A12"/>
    <w:rsid w:val="00994A4D"/>
    <w:rsid w:val="00995B46"/>
    <w:rsid w:val="00995D04"/>
    <w:rsid w:val="009970E1"/>
    <w:rsid w:val="00997C08"/>
    <w:rsid w:val="009A028B"/>
    <w:rsid w:val="009A061E"/>
    <w:rsid w:val="009A1647"/>
    <w:rsid w:val="009A1A2F"/>
    <w:rsid w:val="009A1D8D"/>
    <w:rsid w:val="009A1E01"/>
    <w:rsid w:val="009A4EC2"/>
    <w:rsid w:val="009A6BC6"/>
    <w:rsid w:val="009A7D31"/>
    <w:rsid w:val="009B073F"/>
    <w:rsid w:val="009B0D4F"/>
    <w:rsid w:val="009B1389"/>
    <w:rsid w:val="009B33DB"/>
    <w:rsid w:val="009B3FA4"/>
    <w:rsid w:val="009B3FD8"/>
    <w:rsid w:val="009B61E1"/>
    <w:rsid w:val="009C0988"/>
    <w:rsid w:val="009C0FB8"/>
    <w:rsid w:val="009C1E7B"/>
    <w:rsid w:val="009C4AF0"/>
    <w:rsid w:val="009C4D13"/>
    <w:rsid w:val="009C6140"/>
    <w:rsid w:val="009C714B"/>
    <w:rsid w:val="009C7F4D"/>
    <w:rsid w:val="009D069F"/>
    <w:rsid w:val="009D071F"/>
    <w:rsid w:val="009D0F5F"/>
    <w:rsid w:val="009D3CCB"/>
    <w:rsid w:val="009D4879"/>
    <w:rsid w:val="009D4FFE"/>
    <w:rsid w:val="009D510E"/>
    <w:rsid w:val="009D54B9"/>
    <w:rsid w:val="009D5672"/>
    <w:rsid w:val="009D5734"/>
    <w:rsid w:val="009E0D0F"/>
    <w:rsid w:val="009E0E5D"/>
    <w:rsid w:val="009E3208"/>
    <w:rsid w:val="009E343E"/>
    <w:rsid w:val="009E35C3"/>
    <w:rsid w:val="009E453B"/>
    <w:rsid w:val="009E5895"/>
    <w:rsid w:val="009E6F2F"/>
    <w:rsid w:val="009E7102"/>
    <w:rsid w:val="009E776F"/>
    <w:rsid w:val="009E7F34"/>
    <w:rsid w:val="009F06BF"/>
    <w:rsid w:val="009F0E43"/>
    <w:rsid w:val="009F108D"/>
    <w:rsid w:val="009F21D2"/>
    <w:rsid w:val="009F2690"/>
    <w:rsid w:val="009F2708"/>
    <w:rsid w:val="009F27E8"/>
    <w:rsid w:val="009F2CB2"/>
    <w:rsid w:val="009F301E"/>
    <w:rsid w:val="009F5C47"/>
    <w:rsid w:val="009F5E08"/>
    <w:rsid w:val="009F7F2B"/>
    <w:rsid w:val="00A010F8"/>
    <w:rsid w:val="00A014F3"/>
    <w:rsid w:val="00A01C07"/>
    <w:rsid w:val="00A02B1A"/>
    <w:rsid w:val="00A03065"/>
    <w:rsid w:val="00A03988"/>
    <w:rsid w:val="00A03C21"/>
    <w:rsid w:val="00A044E3"/>
    <w:rsid w:val="00A0538B"/>
    <w:rsid w:val="00A058FC"/>
    <w:rsid w:val="00A060A5"/>
    <w:rsid w:val="00A06E4C"/>
    <w:rsid w:val="00A0719F"/>
    <w:rsid w:val="00A07CC5"/>
    <w:rsid w:val="00A10AA3"/>
    <w:rsid w:val="00A110C1"/>
    <w:rsid w:val="00A1121C"/>
    <w:rsid w:val="00A12597"/>
    <w:rsid w:val="00A1270D"/>
    <w:rsid w:val="00A13519"/>
    <w:rsid w:val="00A13798"/>
    <w:rsid w:val="00A15883"/>
    <w:rsid w:val="00A158F2"/>
    <w:rsid w:val="00A15AB1"/>
    <w:rsid w:val="00A15AD5"/>
    <w:rsid w:val="00A17020"/>
    <w:rsid w:val="00A1750A"/>
    <w:rsid w:val="00A20355"/>
    <w:rsid w:val="00A24028"/>
    <w:rsid w:val="00A25103"/>
    <w:rsid w:val="00A272DB"/>
    <w:rsid w:val="00A27A55"/>
    <w:rsid w:val="00A30D37"/>
    <w:rsid w:val="00A30F58"/>
    <w:rsid w:val="00A31267"/>
    <w:rsid w:val="00A31A6B"/>
    <w:rsid w:val="00A3447B"/>
    <w:rsid w:val="00A344DD"/>
    <w:rsid w:val="00A3499C"/>
    <w:rsid w:val="00A35AFD"/>
    <w:rsid w:val="00A35CB9"/>
    <w:rsid w:val="00A36BA1"/>
    <w:rsid w:val="00A378D4"/>
    <w:rsid w:val="00A40526"/>
    <w:rsid w:val="00A4062D"/>
    <w:rsid w:val="00A40F2A"/>
    <w:rsid w:val="00A411A8"/>
    <w:rsid w:val="00A41479"/>
    <w:rsid w:val="00A41507"/>
    <w:rsid w:val="00A42381"/>
    <w:rsid w:val="00A46D17"/>
    <w:rsid w:val="00A46F15"/>
    <w:rsid w:val="00A47ED7"/>
    <w:rsid w:val="00A50310"/>
    <w:rsid w:val="00A503BC"/>
    <w:rsid w:val="00A50BB0"/>
    <w:rsid w:val="00A53A98"/>
    <w:rsid w:val="00A53B3D"/>
    <w:rsid w:val="00A55684"/>
    <w:rsid w:val="00A55A03"/>
    <w:rsid w:val="00A57235"/>
    <w:rsid w:val="00A57DC4"/>
    <w:rsid w:val="00A60806"/>
    <w:rsid w:val="00A630A6"/>
    <w:rsid w:val="00A633C0"/>
    <w:rsid w:val="00A63E8B"/>
    <w:rsid w:val="00A642FD"/>
    <w:rsid w:val="00A64F86"/>
    <w:rsid w:val="00A66A26"/>
    <w:rsid w:val="00A67D24"/>
    <w:rsid w:val="00A71E30"/>
    <w:rsid w:val="00A72F32"/>
    <w:rsid w:val="00A7580A"/>
    <w:rsid w:val="00A762C8"/>
    <w:rsid w:val="00A76DA9"/>
    <w:rsid w:val="00A776FE"/>
    <w:rsid w:val="00A80E88"/>
    <w:rsid w:val="00A82FA1"/>
    <w:rsid w:val="00A841F5"/>
    <w:rsid w:val="00A84CF2"/>
    <w:rsid w:val="00A85456"/>
    <w:rsid w:val="00A8577D"/>
    <w:rsid w:val="00A85AE0"/>
    <w:rsid w:val="00A8611F"/>
    <w:rsid w:val="00A86676"/>
    <w:rsid w:val="00A869EB"/>
    <w:rsid w:val="00A873BE"/>
    <w:rsid w:val="00A90B3B"/>
    <w:rsid w:val="00A9231C"/>
    <w:rsid w:val="00A93AF7"/>
    <w:rsid w:val="00A96E70"/>
    <w:rsid w:val="00A970EF"/>
    <w:rsid w:val="00A97117"/>
    <w:rsid w:val="00A974C6"/>
    <w:rsid w:val="00A979FF"/>
    <w:rsid w:val="00AA0647"/>
    <w:rsid w:val="00AA1D84"/>
    <w:rsid w:val="00AA2D44"/>
    <w:rsid w:val="00AA2DE7"/>
    <w:rsid w:val="00AA61CD"/>
    <w:rsid w:val="00AA6D6B"/>
    <w:rsid w:val="00AA6E4F"/>
    <w:rsid w:val="00AB13C3"/>
    <w:rsid w:val="00AB1999"/>
    <w:rsid w:val="00AB2785"/>
    <w:rsid w:val="00AB2E26"/>
    <w:rsid w:val="00AB3142"/>
    <w:rsid w:val="00AB3E71"/>
    <w:rsid w:val="00AB7C60"/>
    <w:rsid w:val="00AC0565"/>
    <w:rsid w:val="00AC0E50"/>
    <w:rsid w:val="00AC1227"/>
    <w:rsid w:val="00AC1685"/>
    <w:rsid w:val="00AC298D"/>
    <w:rsid w:val="00AC3558"/>
    <w:rsid w:val="00AC4605"/>
    <w:rsid w:val="00AC4741"/>
    <w:rsid w:val="00AC515F"/>
    <w:rsid w:val="00AC52DD"/>
    <w:rsid w:val="00AC6FCC"/>
    <w:rsid w:val="00AC7CD1"/>
    <w:rsid w:val="00AC7F4F"/>
    <w:rsid w:val="00AC7FA9"/>
    <w:rsid w:val="00AC7FD4"/>
    <w:rsid w:val="00AD0766"/>
    <w:rsid w:val="00AD0F10"/>
    <w:rsid w:val="00AD1864"/>
    <w:rsid w:val="00AD1C09"/>
    <w:rsid w:val="00AD2D15"/>
    <w:rsid w:val="00AD2E2E"/>
    <w:rsid w:val="00AD2EE5"/>
    <w:rsid w:val="00AD2F74"/>
    <w:rsid w:val="00AD50E5"/>
    <w:rsid w:val="00AD56FF"/>
    <w:rsid w:val="00AE2A75"/>
    <w:rsid w:val="00AE34EE"/>
    <w:rsid w:val="00AE37F6"/>
    <w:rsid w:val="00AE526B"/>
    <w:rsid w:val="00AE52D7"/>
    <w:rsid w:val="00AE5A91"/>
    <w:rsid w:val="00AF0AD5"/>
    <w:rsid w:val="00AF15D5"/>
    <w:rsid w:val="00AF28FB"/>
    <w:rsid w:val="00AF3929"/>
    <w:rsid w:val="00AF40D4"/>
    <w:rsid w:val="00AF47C6"/>
    <w:rsid w:val="00AF4B65"/>
    <w:rsid w:val="00AF558E"/>
    <w:rsid w:val="00B00904"/>
    <w:rsid w:val="00B011E5"/>
    <w:rsid w:val="00B01CCC"/>
    <w:rsid w:val="00B01DED"/>
    <w:rsid w:val="00B01E0C"/>
    <w:rsid w:val="00B05565"/>
    <w:rsid w:val="00B06918"/>
    <w:rsid w:val="00B07FAD"/>
    <w:rsid w:val="00B11A1E"/>
    <w:rsid w:val="00B144C8"/>
    <w:rsid w:val="00B14BE3"/>
    <w:rsid w:val="00B1533C"/>
    <w:rsid w:val="00B15BDB"/>
    <w:rsid w:val="00B16674"/>
    <w:rsid w:val="00B16C71"/>
    <w:rsid w:val="00B17420"/>
    <w:rsid w:val="00B176C2"/>
    <w:rsid w:val="00B20DB7"/>
    <w:rsid w:val="00B215BD"/>
    <w:rsid w:val="00B225BB"/>
    <w:rsid w:val="00B232EB"/>
    <w:rsid w:val="00B23B57"/>
    <w:rsid w:val="00B263B1"/>
    <w:rsid w:val="00B26751"/>
    <w:rsid w:val="00B26C8A"/>
    <w:rsid w:val="00B26DFC"/>
    <w:rsid w:val="00B26E07"/>
    <w:rsid w:val="00B30910"/>
    <w:rsid w:val="00B30DA8"/>
    <w:rsid w:val="00B3119E"/>
    <w:rsid w:val="00B340F8"/>
    <w:rsid w:val="00B35D69"/>
    <w:rsid w:val="00B414AF"/>
    <w:rsid w:val="00B43C1E"/>
    <w:rsid w:val="00B43D47"/>
    <w:rsid w:val="00B44197"/>
    <w:rsid w:val="00B441DA"/>
    <w:rsid w:val="00B44447"/>
    <w:rsid w:val="00B46172"/>
    <w:rsid w:val="00B46A02"/>
    <w:rsid w:val="00B470F3"/>
    <w:rsid w:val="00B47E60"/>
    <w:rsid w:val="00B502BB"/>
    <w:rsid w:val="00B506E3"/>
    <w:rsid w:val="00B50CE1"/>
    <w:rsid w:val="00B522FF"/>
    <w:rsid w:val="00B538C7"/>
    <w:rsid w:val="00B53E38"/>
    <w:rsid w:val="00B551F8"/>
    <w:rsid w:val="00B55C22"/>
    <w:rsid w:val="00B56204"/>
    <w:rsid w:val="00B56724"/>
    <w:rsid w:val="00B56D61"/>
    <w:rsid w:val="00B5726E"/>
    <w:rsid w:val="00B5766F"/>
    <w:rsid w:val="00B61492"/>
    <w:rsid w:val="00B61D4C"/>
    <w:rsid w:val="00B61E9F"/>
    <w:rsid w:val="00B61FCD"/>
    <w:rsid w:val="00B621C7"/>
    <w:rsid w:val="00B62789"/>
    <w:rsid w:val="00B62B3C"/>
    <w:rsid w:val="00B63261"/>
    <w:rsid w:val="00B6408E"/>
    <w:rsid w:val="00B66A5E"/>
    <w:rsid w:val="00B67027"/>
    <w:rsid w:val="00B67F80"/>
    <w:rsid w:val="00B702E8"/>
    <w:rsid w:val="00B70D1A"/>
    <w:rsid w:val="00B710DE"/>
    <w:rsid w:val="00B7430F"/>
    <w:rsid w:val="00B743A4"/>
    <w:rsid w:val="00B75037"/>
    <w:rsid w:val="00B76564"/>
    <w:rsid w:val="00B76658"/>
    <w:rsid w:val="00B80BCA"/>
    <w:rsid w:val="00B80E8B"/>
    <w:rsid w:val="00B81962"/>
    <w:rsid w:val="00B8239A"/>
    <w:rsid w:val="00B82820"/>
    <w:rsid w:val="00B82B03"/>
    <w:rsid w:val="00B830FB"/>
    <w:rsid w:val="00B87A88"/>
    <w:rsid w:val="00B87A93"/>
    <w:rsid w:val="00B9091F"/>
    <w:rsid w:val="00B92175"/>
    <w:rsid w:val="00B92CCB"/>
    <w:rsid w:val="00B92E3C"/>
    <w:rsid w:val="00B930EF"/>
    <w:rsid w:val="00B93446"/>
    <w:rsid w:val="00B93C61"/>
    <w:rsid w:val="00B94594"/>
    <w:rsid w:val="00B95599"/>
    <w:rsid w:val="00B9581C"/>
    <w:rsid w:val="00B96BE8"/>
    <w:rsid w:val="00B96F96"/>
    <w:rsid w:val="00B9728D"/>
    <w:rsid w:val="00B972E8"/>
    <w:rsid w:val="00B978A1"/>
    <w:rsid w:val="00BA1549"/>
    <w:rsid w:val="00BA2070"/>
    <w:rsid w:val="00BA2136"/>
    <w:rsid w:val="00BA262C"/>
    <w:rsid w:val="00BA3424"/>
    <w:rsid w:val="00BA413C"/>
    <w:rsid w:val="00BA4E18"/>
    <w:rsid w:val="00BA603E"/>
    <w:rsid w:val="00BA6F31"/>
    <w:rsid w:val="00BB0A44"/>
    <w:rsid w:val="00BB28F7"/>
    <w:rsid w:val="00BB2D7B"/>
    <w:rsid w:val="00BB30C4"/>
    <w:rsid w:val="00BB5AE8"/>
    <w:rsid w:val="00BB5F2B"/>
    <w:rsid w:val="00BB6C70"/>
    <w:rsid w:val="00BB6CC3"/>
    <w:rsid w:val="00BB6D5B"/>
    <w:rsid w:val="00BC0361"/>
    <w:rsid w:val="00BC074C"/>
    <w:rsid w:val="00BC0ABF"/>
    <w:rsid w:val="00BC238E"/>
    <w:rsid w:val="00BC4041"/>
    <w:rsid w:val="00BC6C03"/>
    <w:rsid w:val="00BC7922"/>
    <w:rsid w:val="00BD098D"/>
    <w:rsid w:val="00BD0DE9"/>
    <w:rsid w:val="00BD0FCA"/>
    <w:rsid w:val="00BD50FB"/>
    <w:rsid w:val="00BD5CD7"/>
    <w:rsid w:val="00BD679D"/>
    <w:rsid w:val="00BE0066"/>
    <w:rsid w:val="00BE00DB"/>
    <w:rsid w:val="00BE0C76"/>
    <w:rsid w:val="00BE1B6E"/>
    <w:rsid w:val="00BE2702"/>
    <w:rsid w:val="00BE2E3D"/>
    <w:rsid w:val="00BE3B53"/>
    <w:rsid w:val="00BE3BA4"/>
    <w:rsid w:val="00BE5BF9"/>
    <w:rsid w:val="00BE5CAE"/>
    <w:rsid w:val="00BE6B9D"/>
    <w:rsid w:val="00BE7D99"/>
    <w:rsid w:val="00BF0530"/>
    <w:rsid w:val="00BF1D97"/>
    <w:rsid w:val="00BF3132"/>
    <w:rsid w:val="00BF43F0"/>
    <w:rsid w:val="00BF630F"/>
    <w:rsid w:val="00BF6B59"/>
    <w:rsid w:val="00BF71F9"/>
    <w:rsid w:val="00C036B5"/>
    <w:rsid w:val="00C03DB7"/>
    <w:rsid w:val="00C03EE8"/>
    <w:rsid w:val="00C05324"/>
    <w:rsid w:val="00C05385"/>
    <w:rsid w:val="00C056EC"/>
    <w:rsid w:val="00C075B1"/>
    <w:rsid w:val="00C0792F"/>
    <w:rsid w:val="00C07BD1"/>
    <w:rsid w:val="00C10F28"/>
    <w:rsid w:val="00C13EA6"/>
    <w:rsid w:val="00C14420"/>
    <w:rsid w:val="00C1468B"/>
    <w:rsid w:val="00C1568C"/>
    <w:rsid w:val="00C15F17"/>
    <w:rsid w:val="00C16DD5"/>
    <w:rsid w:val="00C23C0F"/>
    <w:rsid w:val="00C25E83"/>
    <w:rsid w:val="00C2677C"/>
    <w:rsid w:val="00C2713C"/>
    <w:rsid w:val="00C30099"/>
    <w:rsid w:val="00C30A70"/>
    <w:rsid w:val="00C30D7C"/>
    <w:rsid w:val="00C31477"/>
    <w:rsid w:val="00C31817"/>
    <w:rsid w:val="00C3243F"/>
    <w:rsid w:val="00C3294D"/>
    <w:rsid w:val="00C32D15"/>
    <w:rsid w:val="00C34840"/>
    <w:rsid w:val="00C3650F"/>
    <w:rsid w:val="00C36518"/>
    <w:rsid w:val="00C36527"/>
    <w:rsid w:val="00C36EDE"/>
    <w:rsid w:val="00C37065"/>
    <w:rsid w:val="00C41339"/>
    <w:rsid w:val="00C41A3C"/>
    <w:rsid w:val="00C41DF5"/>
    <w:rsid w:val="00C42B87"/>
    <w:rsid w:val="00C42EE3"/>
    <w:rsid w:val="00C43B8C"/>
    <w:rsid w:val="00C43ED1"/>
    <w:rsid w:val="00C4490E"/>
    <w:rsid w:val="00C44BF5"/>
    <w:rsid w:val="00C45021"/>
    <w:rsid w:val="00C45E48"/>
    <w:rsid w:val="00C4682D"/>
    <w:rsid w:val="00C46D9A"/>
    <w:rsid w:val="00C47DAA"/>
    <w:rsid w:val="00C51381"/>
    <w:rsid w:val="00C52708"/>
    <w:rsid w:val="00C52928"/>
    <w:rsid w:val="00C54453"/>
    <w:rsid w:val="00C563DF"/>
    <w:rsid w:val="00C56AC0"/>
    <w:rsid w:val="00C607C4"/>
    <w:rsid w:val="00C60951"/>
    <w:rsid w:val="00C61C32"/>
    <w:rsid w:val="00C626B1"/>
    <w:rsid w:val="00C63858"/>
    <w:rsid w:val="00C640B6"/>
    <w:rsid w:val="00C65077"/>
    <w:rsid w:val="00C65345"/>
    <w:rsid w:val="00C65BE5"/>
    <w:rsid w:val="00C67741"/>
    <w:rsid w:val="00C70BD8"/>
    <w:rsid w:val="00C730E6"/>
    <w:rsid w:val="00C7564C"/>
    <w:rsid w:val="00C760E6"/>
    <w:rsid w:val="00C76BDD"/>
    <w:rsid w:val="00C776FD"/>
    <w:rsid w:val="00C8048A"/>
    <w:rsid w:val="00C817DC"/>
    <w:rsid w:val="00C8187B"/>
    <w:rsid w:val="00C81A2F"/>
    <w:rsid w:val="00C82C1F"/>
    <w:rsid w:val="00C83388"/>
    <w:rsid w:val="00C838B6"/>
    <w:rsid w:val="00C83AE6"/>
    <w:rsid w:val="00C83C05"/>
    <w:rsid w:val="00C840F3"/>
    <w:rsid w:val="00C84C79"/>
    <w:rsid w:val="00C85267"/>
    <w:rsid w:val="00C85CAB"/>
    <w:rsid w:val="00C863DB"/>
    <w:rsid w:val="00C86533"/>
    <w:rsid w:val="00C86549"/>
    <w:rsid w:val="00C90742"/>
    <w:rsid w:val="00C95A8E"/>
    <w:rsid w:val="00C966DB"/>
    <w:rsid w:val="00C969C7"/>
    <w:rsid w:val="00C97E76"/>
    <w:rsid w:val="00CA04D7"/>
    <w:rsid w:val="00CA09CD"/>
    <w:rsid w:val="00CA0EAD"/>
    <w:rsid w:val="00CA0F90"/>
    <w:rsid w:val="00CA133B"/>
    <w:rsid w:val="00CA2C63"/>
    <w:rsid w:val="00CA2CCB"/>
    <w:rsid w:val="00CA49AC"/>
    <w:rsid w:val="00CA4CC8"/>
    <w:rsid w:val="00CA5746"/>
    <w:rsid w:val="00CA59D9"/>
    <w:rsid w:val="00CA628E"/>
    <w:rsid w:val="00CA74D9"/>
    <w:rsid w:val="00CA7D8D"/>
    <w:rsid w:val="00CB08F6"/>
    <w:rsid w:val="00CB09FF"/>
    <w:rsid w:val="00CB0C17"/>
    <w:rsid w:val="00CB22AD"/>
    <w:rsid w:val="00CB4ADC"/>
    <w:rsid w:val="00CB72C2"/>
    <w:rsid w:val="00CB7B92"/>
    <w:rsid w:val="00CC1113"/>
    <w:rsid w:val="00CC25AD"/>
    <w:rsid w:val="00CC4F26"/>
    <w:rsid w:val="00CC7711"/>
    <w:rsid w:val="00CD0F8A"/>
    <w:rsid w:val="00CD1FB2"/>
    <w:rsid w:val="00CD4AEF"/>
    <w:rsid w:val="00CD57AA"/>
    <w:rsid w:val="00CD7136"/>
    <w:rsid w:val="00CE0039"/>
    <w:rsid w:val="00CE0416"/>
    <w:rsid w:val="00CE11B0"/>
    <w:rsid w:val="00CE1DCC"/>
    <w:rsid w:val="00CE21E0"/>
    <w:rsid w:val="00CE2692"/>
    <w:rsid w:val="00CE299A"/>
    <w:rsid w:val="00CE4EED"/>
    <w:rsid w:val="00CE5B5E"/>
    <w:rsid w:val="00CE5D90"/>
    <w:rsid w:val="00CE7394"/>
    <w:rsid w:val="00CE76D6"/>
    <w:rsid w:val="00CE784D"/>
    <w:rsid w:val="00CE7E70"/>
    <w:rsid w:val="00CF20AB"/>
    <w:rsid w:val="00CF5BD4"/>
    <w:rsid w:val="00CF6623"/>
    <w:rsid w:val="00CF718E"/>
    <w:rsid w:val="00D0104C"/>
    <w:rsid w:val="00D02961"/>
    <w:rsid w:val="00D02F59"/>
    <w:rsid w:val="00D05DF5"/>
    <w:rsid w:val="00D069A4"/>
    <w:rsid w:val="00D07D09"/>
    <w:rsid w:val="00D114D7"/>
    <w:rsid w:val="00D12914"/>
    <w:rsid w:val="00D14B05"/>
    <w:rsid w:val="00D15003"/>
    <w:rsid w:val="00D15097"/>
    <w:rsid w:val="00D15EAA"/>
    <w:rsid w:val="00D17209"/>
    <w:rsid w:val="00D175C0"/>
    <w:rsid w:val="00D17ABF"/>
    <w:rsid w:val="00D2120A"/>
    <w:rsid w:val="00D21F60"/>
    <w:rsid w:val="00D2255B"/>
    <w:rsid w:val="00D22944"/>
    <w:rsid w:val="00D22BE8"/>
    <w:rsid w:val="00D2344D"/>
    <w:rsid w:val="00D235B1"/>
    <w:rsid w:val="00D248FC"/>
    <w:rsid w:val="00D26932"/>
    <w:rsid w:val="00D301A2"/>
    <w:rsid w:val="00D32EE7"/>
    <w:rsid w:val="00D3391C"/>
    <w:rsid w:val="00D33CF0"/>
    <w:rsid w:val="00D36792"/>
    <w:rsid w:val="00D37029"/>
    <w:rsid w:val="00D404DC"/>
    <w:rsid w:val="00D4064D"/>
    <w:rsid w:val="00D41997"/>
    <w:rsid w:val="00D41A97"/>
    <w:rsid w:val="00D42C2D"/>
    <w:rsid w:val="00D43505"/>
    <w:rsid w:val="00D439CF"/>
    <w:rsid w:val="00D44030"/>
    <w:rsid w:val="00D44A32"/>
    <w:rsid w:val="00D44A59"/>
    <w:rsid w:val="00D46CE5"/>
    <w:rsid w:val="00D46DBE"/>
    <w:rsid w:val="00D47709"/>
    <w:rsid w:val="00D518FD"/>
    <w:rsid w:val="00D51AA7"/>
    <w:rsid w:val="00D52329"/>
    <w:rsid w:val="00D52A78"/>
    <w:rsid w:val="00D535E8"/>
    <w:rsid w:val="00D53E5E"/>
    <w:rsid w:val="00D5451F"/>
    <w:rsid w:val="00D56EDC"/>
    <w:rsid w:val="00D57246"/>
    <w:rsid w:val="00D57878"/>
    <w:rsid w:val="00D608E7"/>
    <w:rsid w:val="00D629DB"/>
    <w:rsid w:val="00D62A1F"/>
    <w:rsid w:val="00D64395"/>
    <w:rsid w:val="00D6647A"/>
    <w:rsid w:val="00D665F6"/>
    <w:rsid w:val="00D6701A"/>
    <w:rsid w:val="00D709CD"/>
    <w:rsid w:val="00D72224"/>
    <w:rsid w:val="00D72359"/>
    <w:rsid w:val="00D731A6"/>
    <w:rsid w:val="00D74E36"/>
    <w:rsid w:val="00D75848"/>
    <w:rsid w:val="00D80C48"/>
    <w:rsid w:val="00D81894"/>
    <w:rsid w:val="00D818C6"/>
    <w:rsid w:val="00D819FD"/>
    <w:rsid w:val="00D822AC"/>
    <w:rsid w:val="00D82381"/>
    <w:rsid w:val="00D8282E"/>
    <w:rsid w:val="00D83953"/>
    <w:rsid w:val="00D8532D"/>
    <w:rsid w:val="00D85376"/>
    <w:rsid w:val="00D864AA"/>
    <w:rsid w:val="00D87336"/>
    <w:rsid w:val="00D877A6"/>
    <w:rsid w:val="00D87926"/>
    <w:rsid w:val="00D90245"/>
    <w:rsid w:val="00D909B3"/>
    <w:rsid w:val="00D917A6"/>
    <w:rsid w:val="00D91B55"/>
    <w:rsid w:val="00D921AA"/>
    <w:rsid w:val="00D92BDE"/>
    <w:rsid w:val="00D9301A"/>
    <w:rsid w:val="00D93BA1"/>
    <w:rsid w:val="00D93F21"/>
    <w:rsid w:val="00D953AF"/>
    <w:rsid w:val="00D96765"/>
    <w:rsid w:val="00D97A64"/>
    <w:rsid w:val="00DA065D"/>
    <w:rsid w:val="00DA0CD0"/>
    <w:rsid w:val="00DA127D"/>
    <w:rsid w:val="00DA1933"/>
    <w:rsid w:val="00DA26B5"/>
    <w:rsid w:val="00DA2CAD"/>
    <w:rsid w:val="00DA2EFF"/>
    <w:rsid w:val="00DA340A"/>
    <w:rsid w:val="00DA4B23"/>
    <w:rsid w:val="00DA590A"/>
    <w:rsid w:val="00DA6AD8"/>
    <w:rsid w:val="00DA73C0"/>
    <w:rsid w:val="00DB051D"/>
    <w:rsid w:val="00DB0D3C"/>
    <w:rsid w:val="00DB12E0"/>
    <w:rsid w:val="00DB1CB0"/>
    <w:rsid w:val="00DB2CDD"/>
    <w:rsid w:val="00DB39E6"/>
    <w:rsid w:val="00DB3A55"/>
    <w:rsid w:val="00DB3D1A"/>
    <w:rsid w:val="00DB4142"/>
    <w:rsid w:val="00DB5AC1"/>
    <w:rsid w:val="00DB76EF"/>
    <w:rsid w:val="00DC06DC"/>
    <w:rsid w:val="00DC0867"/>
    <w:rsid w:val="00DC0FC9"/>
    <w:rsid w:val="00DC17FA"/>
    <w:rsid w:val="00DC2F65"/>
    <w:rsid w:val="00DC5420"/>
    <w:rsid w:val="00DC598B"/>
    <w:rsid w:val="00DC6847"/>
    <w:rsid w:val="00DC6B49"/>
    <w:rsid w:val="00DC6DC4"/>
    <w:rsid w:val="00DC77CE"/>
    <w:rsid w:val="00DC78D2"/>
    <w:rsid w:val="00DD15E8"/>
    <w:rsid w:val="00DD2592"/>
    <w:rsid w:val="00DD3053"/>
    <w:rsid w:val="00DD34D9"/>
    <w:rsid w:val="00DD4743"/>
    <w:rsid w:val="00DD4827"/>
    <w:rsid w:val="00DD59D6"/>
    <w:rsid w:val="00DE0226"/>
    <w:rsid w:val="00DE2DDA"/>
    <w:rsid w:val="00DE3538"/>
    <w:rsid w:val="00DE4B2D"/>
    <w:rsid w:val="00DE6B2A"/>
    <w:rsid w:val="00DE6BBD"/>
    <w:rsid w:val="00DE7A68"/>
    <w:rsid w:val="00DF09A7"/>
    <w:rsid w:val="00DF243F"/>
    <w:rsid w:val="00DF2B17"/>
    <w:rsid w:val="00DF2C52"/>
    <w:rsid w:val="00DF54FE"/>
    <w:rsid w:val="00DF56C5"/>
    <w:rsid w:val="00DF62AE"/>
    <w:rsid w:val="00DF6748"/>
    <w:rsid w:val="00DF6DAF"/>
    <w:rsid w:val="00DF7A60"/>
    <w:rsid w:val="00E00995"/>
    <w:rsid w:val="00E015E4"/>
    <w:rsid w:val="00E022EF"/>
    <w:rsid w:val="00E028DE"/>
    <w:rsid w:val="00E02908"/>
    <w:rsid w:val="00E03BA6"/>
    <w:rsid w:val="00E04AF0"/>
    <w:rsid w:val="00E05353"/>
    <w:rsid w:val="00E06A9B"/>
    <w:rsid w:val="00E06CDA"/>
    <w:rsid w:val="00E07AE9"/>
    <w:rsid w:val="00E1022F"/>
    <w:rsid w:val="00E11135"/>
    <w:rsid w:val="00E12170"/>
    <w:rsid w:val="00E123DB"/>
    <w:rsid w:val="00E136A2"/>
    <w:rsid w:val="00E13ED8"/>
    <w:rsid w:val="00E1441E"/>
    <w:rsid w:val="00E16B83"/>
    <w:rsid w:val="00E16C35"/>
    <w:rsid w:val="00E17842"/>
    <w:rsid w:val="00E2243B"/>
    <w:rsid w:val="00E2267E"/>
    <w:rsid w:val="00E2385B"/>
    <w:rsid w:val="00E23DAB"/>
    <w:rsid w:val="00E2413C"/>
    <w:rsid w:val="00E245B8"/>
    <w:rsid w:val="00E256D2"/>
    <w:rsid w:val="00E27819"/>
    <w:rsid w:val="00E27ED2"/>
    <w:rsid w:val="00E30EF3"/>
    <w:rsid w:val="00E327CA"/>
    <w:rsid w:val="00E32A93"/>
    <w:rsid w:val="00E3373F"/>
    <w:rsid w:val="00E33EA5"/>
    <w:rsid w:val="00E34114"/>
    <w:rsid w:val="00E34302"/>
    <w:rsid w:val="00E36061"/>
    <w:rsid w:val="00E36184"/>
    <w:rsid w:val="00E3624E"/>
    <w:rsid w:val="00E401EA"/>
    <w:rsid w:val="00E4037F"/>
    <w:rsid w:val="00E41645"/>
    <w:rsid w:val="00E41FE4"/>
    <w:rsid w:val="00E42334"/>
    <w:rsid w:val="00E42C1B"/>
    <w:rsid w:val="00E4381B"/>
    <w:rsid w:val="00E44A9C"/>
    <w:rsid w:val="00E458B3"/>
    <w:rsid w:val="00E45CBC"/>
    <w:rsid w:val="00E47038"/>
    <w:rsid w:val="00E518BE"/>
    <w:rsid w:val="00E54BEB"/>
    <w:rsid w:val="00E6053C"/>
    <w:rsid w:val="00E626C3"/>
    <w:rsid w:val="00E636F2"/>
    <w:rsid w:val="00E63E14"/>
    <w:rsid w:val="00E66678"/>
    <w:rsid w:val="00E66CC1"/>
    <w:rsid w:val="00E707F0"/>
    <w:rsid w:val="00E719FF"/>
    <w:rsid w:val="00E71F54"/>
    <w:rsid w:val="00E72A04"/>
    <w:rsid w:val="00E7322E"/>
    <w:rsid w:val="00E74B00"/>
    <w:rsid w:val="00E76C0A"/>
    <w:rsid w:val="00E77686"/>
    <w:rsid w:val="00E77B50"/>
    <w:rsid w:val="00E77B67"/>
    <w:rsid w:val="00E806FC"/>
    <w:rsid w:val="00E8197F"/>
    <w:rsid w:val="00E81F61"/>
    <w:rsid w:val="00E8215C"/>
    <w:rsid w:val="00E835B6"/>
    <w:rsid w:val="00E84C75"/>
    <w:rsid w:val="00E859DC"/>
    <w:rsid w:val="00E85DA2"/>
    <w:rsid w:val="00E863DE"/>
    <w:rsid w:val="00E866B6"/>
    <w:rsid w:val="00E87B14"/>
    <w:rsid w:val="00E87D00"/>
    <w:rsid w:val="00E912DD"/>
    <w:rsid w:val="00E923FA"/>
    <w:rsid w:val="00E92557"/>
    <w:rsid w:val="00E94041"/>
    <w:rsid w:val="00E943D9"/>
    <w:rsid w:val="00E94F2B"/>
    <w:rsid w:val="00E963DA"/>
    <w:rsid w:val="00E96447"/>
    <w:rsid w:val="00E971AC"/>
    <w:rsid w:val="00E97FF2"/>
    <w:rsid w:val="00EA0586"/>
    <w:rsid w:val="00EA0E7C"/>
    <w:rsid w:val="00EA2567"/>
    <w:rsid w:val="00EA2DE1"/>
    <w:rsid w:val="00EA442C"/>
    <w:rsid w:val="00EA4C60"/>
    <w:rsid w:val="00EA5695"/>
    <w:rsid w:val="00EA66DF"/>
    <w:rsid w:val="00EA6890"/>
    <w:rsid w:val="00EA6B1D"/>
    <w:rsid w:val="00EA6D85"/>
    <w:rsid w:val="00EA7D89"/>
    <w:rsid w:val="00EA7E85"/>
    <w:rsid w:val="00EB0010"/>
    <w:rsid w:val="00EB08DD"/>
    <w:rsid w:val="00EB158C"/>
    <w:rsid w:val="00EB343C"/>
    <w:rsid w:val="00EB7174"/>
    <w:rsid w:val="00EB7C87"/>
    <w:rsid w:val="00EC072C"/>
    <w:rsid w:val="00EC107A"/>
    <w:rsid w:val="00EC13EA"/>
    <w:rsid w:val="00EC1665"/>
    <w:rsid w:val="00EC28A0"/>
    <w:rsid w:val="00EC2EFC"/>
    <w:rsid w:val="00EC30EB"/>
    <w:rsid w:val="00EC355D"/>
    <w:rsid w:val="00EC4DE4"/>
    <w:rsid w:val="00EC5DD7"/>
    <w:rsid w:val="00ED1732"/>
    <w:rsid w:val="00ED2DCD"/>
    <w:rsid w:val="00ED3051"/>
    <w:rsid w:val="00ED35B8"/>
    <w:rsid w:val="00ED3DF9"/>
    <w:rsid w:val="00ED4509"/>
    <w:rsid w:val="00ED571B"/>
    <w:rsid w:val="00ED6402"/>
    <w:rsid w:val="00EE0368"/>
    <w:rsid w:val="00EE1A86"/>
    <w:rsid w:val="00EE2DA4"/>
    <w:rsid w:val="00EE5987"/>
    <w:rsid w:val="00EE5C73"/>
    <w:rsid w:val="00EE66FC"/>
    <w:rsid w:val="00EE798C"/>
    <w:rsid w:val="00EF0448"/>
    <w:rsid w:val="00EF07D4"/>
    <w:rsid w:val="00EF42E0"/>
    <w:rsid w:val="00EF6878"/>
    <w:rsid w:val="00EF68ED"/>
    <w:rsid w:val="00EF6A26"/>
    <w:rsid w:val="00EF7A5A"/>
    <w:rsid w:val="00F01638"/>
    <w:rsid w:val="00F0178C"/>
    <w:rsid w:val="00F0293F"/>
    <w:rsid w:val="00F038C5"/>
    <w:rsid w:val="00F03951"/>
    <w:rsid w:val="00F04D4C"/>
    <w:rsid w:val="00F058C7"/>
    <w:rsid w:val="00F05BEB"/>
    <w:rsid w:val="00F07EC5"/>
    <w:rsid w:val="00F10263"/>
    <w:rsid w:val="00F11002"/>
    <w:rsid w:val="00F123B3"/>
    <w:rsid w:val="00F12E68"/>
    <w:rsid w:val="00F13122"/>
    <w:rsid w:val="00F13DBA"/>
    <w:rsid w:val="00F15441"/>
    <w:rsid w:val="00F155B8"/>
    <w:rsid w:val="00F15803"/>
    <w:rsid w:val="00F15A34"/>
    <w:rsid w:val="00F15C10"/>
    <w:rsid w:val="00F15F3C"/>
    <w:rsid w:val="00F16E2D"/>
    <w:rsid w:val="00F16FA4"/>
    <w:rsid w:val="00F16FC0"/>
    <w:rsid w:val="00F177E3"/>
    <w:rsid w:val="00F20F68"/>
    <w:rsid w:val="00F21CCC"/>
    <w:rsid w:val="00F2202C"/>
    <w:rsid w:val="00F22B59"/>
    <w:rsid w:val="00F2473D"/>
    <w:rsid w:val="00F251BF"/>
    <w:rsid w:val="00F26CAD"/>
    <w:rsid w:val="00F26E31"/>
    <w:rsid w:val="00F273B7"/>
    <w:rsid w:val="00F275BC"/>
    <w:rsid w:val="00F305A4"/>
    <w:rsid w:val="00F3169D"/>
    <w:rsid w:val="00F322FE"/>
    <w:rsid w:val="00F32CF7"/>
    <w:rsid w:val="00F32FD0"/>
    <w:rsid w:val="00F33801"/>
    <w:rsid w:val="00F34CB6"/>
    <w:rsid w:val="00F3521E"/>
    <w:rsid w:val="00F361F5"/>
    <w:rsid w:val="00F36B69"/>
    <w:rsid w:val="00F36F50"/>
    <w:rsid w:val="00F4003A"/>
    <w:rsid w:val="00F404EB"/>
    <w:rsid w:val="00F405C3"/>
    <w:rsid w:val="00F4112E"/>
    <w:rsid w:val="00F41471"/>
    <w:rsid w:val="00F44C69"/>
    <w:rsid w:val="00F44CC9"/>
    <w:rsid w:val="00F4692F"/>
    <w:rsid w:val="00F47691"/>
    <w:rsid w:val="00F50017"/>
    <w:rsid w:val="00F503A5"/>
    <w:rsid w:val="00F51AA6"/>
    <w:rsid w:val="00F527F8"/>
    <w:rsid w:val="00F52928"/>
    <w:rsid w:val="00F52CA1"/>
    <w:rsid w:val="00F52E51"/>
    <w:rsid w:val="00F549AA"/>
    <w:rsid w:val="00F54C3F"/>
    <w:rsid w:val="00F55E5F"/>
    <w:rsid w:val="00F57113"/>
    <w:rsid w:val="00F6084B"/>
    <w:rsid w:val="00F62ECC"/>
    <w:rsid w:val="00F64ECB"/>
    <w:rsid w:val="00F6512A"/>
    <w:rsid w:val="00F65920"/>
    <w:rsid w:val="00F660FB"/>
    <w:rsid w:val="00F6714D"/>
    <w:rsid w:val="00F67164"/>
    <w:rsid w:val="00F70274"/>
    <w:rsid w:val="00F7072F"/>
    <w:rsid w:val="00F74156"/>
    <w:rsid w:val="00F744AD"/>
    <w:rsid w:val="00F74C7A"/>
    <w:rsid w:val="00F7601A"/>
    <w:rsid w:val="00F76A18"/>
    <w:rsid w:val="00F77A0B"/>
    <w:rsid w:val="00F81D14"/>
    <w:rsid w:val="00F82821"/>
    <w:rsid w:val="00F84346"/>
    <w:rsid w:val="00F855F8"/>
    <w:rsid w:val="00F85DD0"/>
    <w:rsid w:val="00F86492"/>
    <w:rsid w:val="00F92657"/>
    <w:rsid w:val="00F92803"/>
    <w:rsid w:val="00F92939"/>
    <w:rsid w:val="00F92A7D"/>
    <w:rsid w:val="00F94154"/>
    <w:rsid w:val="00F94F81"/>
    <w:rsid w:val="00F954CF"/>
    <w:rsid w:val="00F964F6"/>
    <w:rsid w:val="00FA1115"/>
    <w:rsid w:val="00FA17A3"/>
    <w:rsid w:val="00FA202A"/>
    <w:rsid w:val="00FA2038"/>
    <w:rsid w:val="00FA3AD8"/>
    <w:rsid w:val="00FA458F"/>
    <w:rsid w:val="00FA4C8E"/>
    <w:rsid w:val="00FA531E"/>
    <w:rsid w:val="00FA5E47"/>
    <w:rsid w:val="00FA63A4"/>
    <w:rsid w:val="00FA6659"/>
    <w:rsid w:val="00FA6E86"/>
    <w:rsid w:val="00FA7D6B"/>
    <w:rsid w:val="00FA7EB1"/>
    <w:rsid w:val="00FB17E8"/>
    <w:rsid w:val="00FB23E2"/>
    <w:rsid w:val="00FB3C17"/>
    <w:rsid w:val="00FB43D8"/>
    <w:rsid w:val="00FB4764"/>
    <w:rsid w:val="00FB4D5B"/>
    <w:rsid w:val="00FB53C2"/>
    <w:rsid w:val="00FB6316"/>
    <w:rsid w:val="00FB66D8"/>
    <w:rsid w:val="00FC033A"/>
    <w:rsid w:val="00FC2A7F"/>
    <w:rsid w:val="00FC2F91"/>
    <w:rsid w:val="00FC48EC"/>
    <w:rsid w:val="00FC4CB9"/>
    <w:rsid w:val="00FC51AA"/>
    <w:rsid w:val="00FC535C"/>
    <w:rsid w:val="00FC6AA3"/>
    <w:rsid w:val="00FC6AA8"/>
    <w:rsid w:val="00FC6F66"/>
    <w:rsid w:val="00FC6F68"/>
    <w:rsid w:val="00FD2FEA"/>
    <w:rsid w:val="00FD435D"/>
    <w:rsid w:val="00FD4E9D"/>
    <w:rsid w:val="00FD5DB7"/>
    <w:rsid w:val="00FD6B0D"/>
    <w:rsid w:val="00FD6B44"/>
    <w:rsid w:val="00FD6EF1"/>
    <w:rsid w:val="00FD78F3"/>
    <w:rsid w:val="00FE0512"/>
    <w:rsid w:val="00FE108D"/>
    <w:rsid w:val="00FE17BD"/>
    <w:rsid w:val="00FE3CA1"/>
    <w:rsid w:val="00FE40FA"/>
    <w:rsid w:val="00FE4F9F"/>
    <w:rsid w:val="00FE50AD"/>
    <w:rsid w:val="00FE50EF"/>
    <w:rsid w:val="00FE71C6"/>
    <w:rsid w:val="00FE7410"/>
    <w:rsid w:val="00FE78DC"/>
    <w:rsid w:val="00FF0CA6"/>
    <w:rsid w:val="00FF13AC"/>
    <w:rsid w:val="00FF2802"/>
    <w:rsid w:val="00FF2F5D"/>
    <w:rsid w:val="00FF318C"/>
    <w:rsid w:val="00FF3EAA"/>
    <w:rsid w:val="00FF4C43"/>
    <w:rsid w:val="00FF552C"/>
    <w:rsid w:val="00FF70CB"/>
    <w:rsid w:val="00FF7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docId w15:val="{8589D9B5-8B83-A040-96AD-1545D9740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718211660">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134981558">
      <w:bodyDiv w:val="1"/>
      <w:marLeft w:val="0"/>
      <w:marRight w:val="0"/>
      <w:marTop w:val="0"/>
      <w:marBottom w:val="0"/>
      <w:divBdr>
        <w:top w:val="none" w:sz="0" w:space="0" w:color="auto"/>
        <w:left w:val="none" w:sz="0" w:space="0" w:color="auto"/>
        <w:bottom w:val="none" w:sz="0" w:space="0" w:color="auto"/>
        <w:right w:val="none" w:sz="0" w:space="0" w:color="auto"/>
      </w:divBdr>
      <w:divsChild>
        <w:div w:id="433676465">
          <w:marLeft w:val="475"/>
          <w:marRight w:val="0"/>
          <w:marTop w:val="106"/>
          <w:marBottom w:val="120"/>
          <w:divBdr>
            <w:top w:val="none" w:sz="0" w:space="0" w:color="auto"/>
            <w:left w:val="none" w:sz="0" w:space="0" w:color="auto"/>
            <w:bottom w:val="none" w:sz="0" w:space="0" w:color="auto"/>
            <w:right w:val="none" w:sz="0" w:space="0" w:color="auto"/>
          </w:divBdr>
        </w:div>
        <w:div w:id="525801166">
          <w:marLeft w:val="475"/>
          <w:marRight w:val="0"/>
          <w:marTop w:val="106"/>
          <w:marBottom w:val="120"/>
          <w:divBdr>
            <w:top w:val="none" w:sz="0" w:space="0" w:color="auto"/>
            <w:left w:val="none" w:sz="0" w:space="0" w:color="auto"/>
            <w:bottom w:val="none" w:sz="0" w:space="0" w:color="auto"/>
            <w:right w:val="none" w:sz="0" w:space="0" w:color="auto"/>
          </w:divBdr>
        </w:div>
        <w:div w:id="1933082540">
          <w:marLeft w:val="475"/>
          <w:marRight w:val="0"/>
          <w:marTop w:val="106"/>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chinelearningcoban.com/2017/06/30/lda/" TargetMode="External"/><Relationship Id="rId5" Type="http://schemas.openxmlformats.org/officeDocument/2006/relationships/webSettings" Target="webSettings.xml"/><Relationship Id="rId10" Type="http://schemas.openxmlformats.org/officeDocument/2006/relationships/hyperlink" Target="https://machinelearningcoban.com/2017/06/30/lda/" TargetMode="External"/><Relationship Id="rId4" Type="http://schemas.openxmlformats.org/officeDocument/2006/relationships/settings" Target="settings.xml"/><Relationship Id="rId9" Type="http://schemas.openxmlformats.org/officeDocument/2006/relationships/hyperlink" Target="https://keras.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009F9C-3612-4EFF-922B-B48B59544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3118</TotalTime>
  <Pages>17</Pages>
  <Words>4112</Words>
  <Characters>23445</Characters>
  <Application>Microsoft Office Word</Application>
  <DocSecurity>0</DocSecurity>
  <Lines>195</Lines>
  <Paragraphs>55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dc:description/>
  <cp:lastModifiedBy>Pham Xuan Lam</cp:lastModifiedBy>
  <cp:revision>478</cp:revision>
  <cp:lastPrinted>2015-08-11T15:14:00Z</cp:lastPrinted>
  <dcterms:created xsi:type="dcterms:W3CDTF">2024-02-27T05:10:00Z</dcterms:created>
  <dcterms:modified xsi:type="dcterms:W3CDTF">2024-09-07T04:40:00Z</dcterms:modified>
</cp:coreProperties>
</file>