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333162" w14:paraId="75972FE7" w14:textId="77777777" w:rsidTr="00C9256A">
        <w:trPr>
          <w:jc w:val="center"/>
        </w:trPr>
        <w:tc>
          <w:tcPr>
            <w:tcW w:w="4164" w:type="dxa"/>
          </w:tcPr>
          <w:p w14:paraId="18CADF96" w14:textId="77777777" w:rsidR="005B1BA4" w:rsidRPr="00C9256A" w:rsidRDefault="005B1BA4" w:rsidP="00C9256A">
            <w:pPr>
              <w:jc w:val="center"/>
              <w:rPr>
                <w:b/>
                <w:bCs w:val="0"/>
              </w:rPr>
            </w:pPr>
            <w:r w:rsidRPr="00C9256A">
              <w:rPr>
                <w:b/>
                <w:bCs w:val="0"/>
              </w:rPr>
              <w:t>BỘ GIÁO DỤC VÀ ĐÀO TẠO</w:t>
            </w:r>
          </w:p>
          <w:p w14:paraId="39F03A8F" w14:textId="77777777" w:rsidR="005B1BA4" w:rsidRPr="00333162" w:rsidRDefault="005B1BA4" w:rsidP="00C9256A">
            <w:pPr>
              <w:jc w:val="center"/>
            </w:pPr>
            <w:r w:rsidRPr="00333162">
              <w:t>TRƯỜNG ĐH KINH TẾ QUỐC DÂN</w:t>
            </w:r>
          </w:p>
          <w:p w14:paraId="50035B36" w14:textId="77777777" w:rsidR="005B1BA4" w:rsidRPr="00333162" w:rsidRDefault="005B1BA4" w:rsidP="00C9256A">
            <w:pPr>
              <w:jc w:val="center"/>
            </w:pPr>
            <w:r w:rsidRPr="00333162">
              <w:t>_______________________</w:t>
            </w:r>
          </w:p>
          <w:p w14:paraId="2BCF0999" w14:textId="77777777" w:rsidR="005B1BA4" w:rsidRPr="00333162" w:rsidRDefault="005B1BA4" w:rsidP="00C9256A">
            <w:pPr>
              <w:jc w:val="center"/>
            </w:pPr>
          </w:p>
        </w:tc>
        <w:tc>
          <w:tcPr>
            <w:tcW w:w="5353" w:type="dxa"/>
          </w:tcPr>
          <w:p w14:paraId="40B00A66" w14:textId="77777777" w:rsidR="005B1BA4" w:rsidRPr="00C9256A" w:rsidRDefault="005B1BA4" w:rsidP="00C9256A">
            <w:pPr>
              <w:jc w:val="center"/>
              <w:rPr>
                <w:b/>
                <w:bCs w:val="0"/>
              </w:rPr>
            </w:pPr>
            <w:r w:rsidRPr="00C9256A">
              <w:rPr>
                <w:b/>
                <w:bCs w:val="0"/>
              </w:rPr>
              <w:t>CỘNG HÒA XÃ HỘI CHỦ NGHĨA VIỆT NAM</w:t>
            </w:r>
          </w:p>
          <w:p w14:paraId="3C8BC066" w14:textId="77777777" w:rsidR="005B1BA4" w:rsidRPr="00333162" w:rsidRDefault="005B1BA4" w:rsidP="00C9256A">
            <w:pPr>
              <w:jc w:val="center"/>
            </w:pPr>
            <w:r w:rsidRPr="00333162">
              <w:t>Độc lập – Tự do – Hạnh phúc</w:t>
            </w:r>
          </w:p>
          <w:p w14:paraId="5860DE9F" w14:textId="77777777" w:rsidR="005B1BA4" w:rsidRPr="00333162" w:rsidRDefault="005B1BA4" w:rsidP="00C9256A">
            <w:pPr>
              <w:jc w:val="center"/>
            </w:pPr>
            <w:r w:rsidRPr="00333162">
              <w:t>_______________________</w:t>
            </w:r>
          </w:p>
          <w:p w14:paraId="1749643D" w14:textId="77777777" w:rsidR="005B1BA4" w:rsidRPr="00333162" w:rsidRDefault="005B1BA4" w:rsidP="00C9256A">
            <w:pPr>
              <w:jc w:val="center"/>
            </w:pPr>
          </w:p>
        </w:tc>
      </w:tr>
    </w:tbl>
    <w:p w14:paraId="4B091F85" w14:textId="77777777" w:rsidR="00D83953" w:rsidRPr="00333162" w:rsidRDefault="00D83953" w:rsidP="00370B8C"/>
    <w:p w14:paraId="1007BAB3" w14:textId="15E9F282" w:rsidR="005B1BA4" w:rsidRPr="00B42F9E" w:rsidRDefault="005B1BA4" w:rsidP="00B42F9E">
      <w:pPr>
        <w:pStyle w:val="Title"/>
      </w:pPr>
      <w:r w:rsidRPr="00B42F9E">
        <w:t>ĐỀ CƯƠNG HỌC PHẦN</w:t>
      </w:r>
      <w:r w:rsidR="00D26932" w:rsidRPr="00B42F9E">
        <w:t xml:space="preserve"> CHI TIẾT</w:t>
      </w:r>
    </w:p>
    <w:p w14:paraId="31D91783" w14:textId="738D8100" w:rsidR="002E51D6" w:rsidRPr="00333162" w:rsidRDefault="002E51D6" w:rsidP="00B42F9E">
      <w:pPr>
        <w:jc w:val="center"/>
      </w:pPr>
      <w:r w:rsidRPr="00333162">
        <w:t>(</w:t>
      </w:r>
      <w:r w:rsidR="00A80E88" w:rsidRPr="00333162">
        <w:t>Detailed Course Syllabus</w:t>
      </w:r>
      <w:r w:rsidRPr="00333162">
        <w:t>)</w:t>
      </w:r>
    </w:p>
    <w:p w14:paraId="13922937" w14:textId="1255E0C9" w:rsidR="005B1BA4" w:rsidRPr="00B42F9E" w:rsidRDefault="005B1BA4" w:rsidP="00B42F9E">
      <w:pPr>
        <w:jc w:val="center"/>
        <w:rPr>
          <w:i/>
          <w:iCs/>
        </w:rPr>
      </w:pPr>
      <w:r w:rsidRPr="00B42F9E">
        <w:rPr>
          <w:i/>
          <w:iCs/>
        </w:rPr>
        <w:t xml:space="preserve">(Ban hành kèm theo </w:t>
      </w:r>
      <w:r w:rsidR="5272D7F7" w:rsidRPr="00B42F9E">
        <w:rPr>
          <w:i/>
          <w:iCs/>
        </w:rPr>
        <w:t>Quyết định 628/QĐ-ĐHKTQD ngày 18 tháng 06 năm 2024</w:t>
      </w:r>
      <w:r w:rsidRPr="00B42F9E">
        <w:rPr>
          <w:i/>
          <w:iCs/>
        </w:rPr>
        <w:t>)</w:t>
      </w:r>
    </w:p>
    <w:p w14:paraId="78F95B55" w14:textId="77777777" w:rsidR="005B1BA4" w:rsidRPr="00333162" w:rsidRDefault="005B1BA4" w:rsidP="00370B8C"/>
    <w:p w14:paraId="1131D261" w14:textId="74A02BC3" w:rsidR="005B1BA4" w:rsidRPr="009325DE" w:rsidRDefault="005B1BA4" w:rsidP="00370B8C">
      <w:pPr>
        <w:pStyle w:val="Heading1"/>
      </w:pPr>
      <w:r w:rsidRPr="009325DE">
        <w:t>1. THÔNG TIN TỔNG QUÁT (G</w:t>
      </w:r>
      <w:r w:rsidR="00A80E88" w:rsidRPr="009325DE">
        <w:t>eneral</w:t>
      </w:r>
      <w:r w:rsidRPr="009325DE">
        <w:t xml:space="preserve"> I</w:t>
      </w:r>
      <w:r w:rsidR="00A80E88" w:rsidRPr="009325DE">
        <w:t>nformation</w:t>
      </w:r>
      <w:r w:rsidRPr="009325DE">
        <w:t>)</w:t>
      </w:r>
    </w:p>
    <w:p w14:paraId="3F608883" w14:textId="15E8BE62" w:rsidR="005B1BA4" w:rsidRPr="00333162" w:rsidRDefault="005B1BA4" w:rsidP="00370B8C">
      <w:pPr>
        <w:pStyle w:val="ListParagraph"/>
        <w:numPr>
          <w:ilvl w:val="0"/>
          <w:numId w:val="22"/>
        </w:numPr>
        <w:rPr>
          <w:rFonts w:eastAsia="Times New Roman"/>
        </w:rPr>
      </w:pPr>
      <w:r w:rsidRPr="00333162">
        <w:rPr>
          <w:rFonts w:eastAsia="Times New Roman"/>
        </w:rPr>
        <w:t xml:space="preserve">Tên học phần (tiếng Việt): </w:t>
      </w:r>
      <w:r w:rsidR="00014B19" w:rsidRPr="00333162">
        <w:rPr>
          <w:rFonts w:eastAsia="Times New Roman"/>
        </w:rPr>
        <w:tab/>
      </w:r>
      <w:r w:rsidR="00333162">
        <w:t>Quản lý dự án Công nghệ thông tin</w:t>
      </w:r>
      <w:r w:rsidRPr="00333162">
        <w:rPr>
          <w:rStyle w:val="PlaceholderText"/>
          <w:color w:val="auto"/>
        </w:rPr>
        <w:t xml:space="preserve"> </w:t>
      </w:r>
    </w:p>
    <w:p w14:paraId="7561E90C" w14:textId="25D31F9F" w:rsidR="005B1BA4" w:rsidRPr="00333162" w:rsidRDefault="005B1BA4" w:rsidP="00370B8C">
      <w:pPr>
        <w:pStyle w:val="ListParagraph"/>
        <w:numPr>
          <w:ilvl w:val="0"/>
          <w:numId w:val="22"/>
        </w:numPr>
        <w:rPr>
          <w:rFonts w:eastAsia="Times New Roman"/>
        </w:rPr>
      </w:pPr>
      <w:r w:rsidRPr="00333162">
        <w:rPr>
          <w:rFonts w:eastAsia="Times New Roman"/>
        </w:rPr>
        <w:t>Tên học phần (tiếng Anh):</w:t>
      </w:r>
      <w:r w:rsidR="00014B19" w:rsidRPr="00333162">
        <w:rPr>
          <w:rFonts w:eastAsia="Times New Roman"/>
        </w:rPr>
        <w:tab/>
      </w:r>
      <w:r w:rsidR="00333162" w:rsidRPr="00333162">
        <w:t>Information Technology Project Management</w:t>
      </w:r>
    </w:p>
    <w:p w14:paraId="0BDD48E6" w14:textId="3F6CB503" w:rsidR="00362676" w:rsidRPr="00333162" w:rsidRDefault="00362676" w:rsidP="00370B8C">
      <w:pPr>
        <w:pStyle w:val="ListParagraph"/>
        <w:numPr>
          <w:ilvl w:val="0"/>
          <w:numId w:val="22"/>
        </w:numPr>
        <w:rPr>
          <w:caps/>
        </w:rPr>
      </w:pPr>
      <w:r w:rsidRPr="00333162">
        <w:rPr>
          <w:caps/>
        </w:rPr>
        <w:t>T</w:t>
      </w:r>
      <w:r w:rsidR="00C966DB" w:rsidRPr="00333162">
        <w:t xml:space="preserve">rình độ đào tạo </w:t>
      </w:r>
      <w:r w:rsidR="00C966DB" w:rsidRPr="00333162">
        <w:tab/>
      </w:r>
      <w:r w:rsidR="00267B77" w:rsidRPr="00333162">
        <w:tab/>
      </w:r>
      <w:r w:rsidR="006436D1" w:rsidRPr="00333162">
        <w:rPr>
          <w:b/>
        </w:rPr>
        <w:t>Đại học</w:t>
      </w:r>
      <w:r w:rsidR="006436D1" w:rsidRPr="00333162">
        <w:t xml:space="preserve"> </w:t>
      </w:r>
    </w:p>
    <w:p w14:paraId="48365AEF" w14:textId="3346EC8A" w:rsidR="005B1BA4" w:rsidRPr="00333162" w:rsidRDefault="005B1BA4" w:rsidP="00370B8C">
      <w:pPr>
        <w:pStyle w:val="ListParagraph"/>
        <w:numPr>
          <w:ilvl w:val="0"/>
          <w:numId w:val="22"/>
        </w:numPr>
        <w:rPr>
          <w:caps/>
        </w:rPr>
      </w:pPr>
      <w:r w:rsidRPr="00333162">
        <w:t xml:space="preserve">Mã học phần: </w:t>
      </w:r>
      <w:r w:rsidR="00014B19" w:rsidRPr="00333162">
        <w:tab/>
      </w:r>
      <w:r w:rsidR="00014B19" w:rsidRPr="00333162">
        <w:tab/>
      </w:r>
      <w:r w:rsidR="00014B19" w:rsidRPr="00333162">
        <w:tab/>
      </w:r>
      <w:r w:rsidR="007E791E" w:rsidRPr="00333162">
        <w:rPr>
          <w:b/>
          <w:caps/>
        </w:rPr>
        <w:t>CNTT11</w:t>
      </w:r>
      <w:r w:rsidR="00333162">
        <w:rPr>
          <w:b/>
          <w:caps/>
        </w:rPr>
        <w:t>59</w:t>
      </w:r>
    </w:p>
    <w:p w14:paraId="06783792" w14:textId="1365D34C" w:rsidR="004047BD" w:rsidRPr="00333162" w:rsidRDefault="004047BD" w:rsidP="00370B8C">
      <w:pPr>
        <w:pStyle w:val="ListParagraph"/>
        <w:numPr>
          <w:ilvl w:val="0"/>
          <w:numId w:val="22"/>
        </w:numPr>
        <w:rPr>
          <w:caps/>
        </w:rPr>
      </w:pPr>
      <w:r w:rsidRPr="00333162">
        <w:t>Số tín chỉ:</w:t>
      </w:r>
      <w:r w:rsidRPr="00333162">
        <w:rPr>
          <w:caps/>
        </w:rPr>
        <w:t xml:space="preserve"> </w:t>
      </w:r>
      <w:r w:rsidRPr="00333162">
        <w:rPr>
          <w:caps/>
        </w:rPr>
        <w:tab/>
      </w:r>
      <w:r w:rsidRPr="00333162">
        <w:rPr>
          <w:caps/>
        </w:rPr>
        <w:tab/>
      </w:r>
      <w:r w:rsidRPr="00333162">
        <w:rPr>
          <w:caps/>
        </w:rPr>
        <w:tab/>
      </w:r>
      <w:r w:rsidRPr="00333162">
        <w:rPr>
          <w:b/>
          <w:caps/>
        </w:rPr>
        <w:t>03</w:t>
      </w:r>
    </w:p>
    <w:p w14:paraId="722F529E" w14:textId="6A6076D6" w:rsidR="004047BD" w:rsidRPr="00333162" w:rsidRDefault="008D3515" w:rsidP="00370B8C">
      <w:pPr>
        <w:pStyle w:val="ListParagraph"/>
        <w:numPr>
          <w:ilvl w:val="1"/>
          <w:numId w:val="22"/>
        </w:numPr>
        <w:rPr>
          <w:caps/>
        </w:rPr>
      </w:pPr>
      <w:r w:rsidRPr="00333162">
        <w:t>Số giờ trên lớp:</w:t>
      </w:r>
      <w:r w:rsidRPr="00333162">
        <w:tab/>
      </w:r>
      <w:r w:rsidRPr="00333162">
        <w:rPr>
          <w:b/>
        </w:rPr>
        <w:t>45</w:t>
      </w:r>
    </w:p>
    <w:p w14:paraId="7024FD47" w14:textId="7936443A" w:rsidR="008D3515" w:rsidRPr="00333162" w:rsidRDefault="008D3515" w:rsidP="00370B8C">
      <w:pPr>
        <w:pStyle w:val="ListParagraph"/>
        <w:numPr>
          <w:ilvl w:val="1"/>
          <w:numId w:val="22"/>
        </w:numPr>
        <w:rPr>
          <w:caps/>
        </w:rPr>
      </w:pPr>
      <w:r w:rsidRPr="00333162">
        <w:t>Số giờ tự học:</w:t>
      </w:r>
      <w:r w:rsidRPr="00333162">
        <w:tab/>
      </w:r>
      <w:r w:rsidRPr="00333162">
        <w:tab/>
      </w:r>
      <w:r w:rsidRPr="00333162">
        <w:rPr>
          <w:b/>
        </w:rPr>
        <w:t>105</w:t>
      </w:r>
    </w:p>
    <w:p w14:paraId="0C87A7B0" w14:textId="774E7571" w:rsidR="00CF20AB" w:rsidRPr="00DD6A4D" w:rsidRDefault="00CF20AB" w:rsidP="00DD6A4D">
      <w:pPr>
        <w:jc w:val="center"/>
        <w:rPr>
          <w:i/>
          <w:iCs/>
        </w:rPr>
      </w:pPr>
      <w:r w:rsidRPr="00DD6A4D">
        <w:rPr>
          <w:i/>
          <w:iCs/>
        </w:rPr>
        <w:t>(01 tín chỉ bằng 50 giờ định mức, 01 giờ định mức bằng 50 phút)</w:t>
      </w:r>
    </w:p>
    <w:p w14:paraId="6F33AA77" w14:textId="77777777" w:rsidR="00C65BE5" w:rsidRPr="00333162" w:rsidRDefault="005B1BA4" w:rsidP="00370B8C">
      <w:pPr>
        <w:pStyle w:val="ListParagraph"/>
        <w:numPr>
          <w:ilvl w:val="0"/>
          <w:numId w:val="22"/>
        </w:numPr>
      </w:pPr>
      <w:r w:rsidRPr="00333162">
        <w:t xml:space="preserve">Các học phần tiên quyết: </w:t>
      </w:r>
    </w:p>
    <w:p w14:paraId="515392E1" w14:textId="68C97D28" w:rsidR="005B1BA4" w:rsidRPr="00333162" w:rsidRDefault="7A286A58" w:rsidP="00370B8C">
      <w:pPr>
        <w:pStyle w:val="ListParagraph"/>
        <w:numPr>
          <w:ilvl w:val="1"/>
          <w:numId w:val="22"/>
        </w:numPr>
        <w:rPr>
          <w:rFonts w:eastAsia="Times New Roman"/>
        </w:rPr>
      </w:pPr>
      <w:r w:rsidRPr="05BAD371">
        <w:t xml:space="preserve">Nhập môn CNTT – </w:t>
      </w:r>
      <w:r w:rsidR="007E791E" w:rsidRPr="05BAD371">
        <w:t>CNTT111</w:t>
      </w:r>
      <w:r w:rsidR="00333162" w:rsidRPr="05BAD371">
        <w:t>6</w:t>
      </w:r>
    </w:p>
    <w:p w14:paraId="5A09AF98" w14:textId="4DC53FF4" w:rsidR="005B1BA4" w:rsidRPr="00333162" w:rsidRDefault="475AF7F4" w:rsidP="00370B8C">
      <w:pPr>
        <w:pStyle w:val="ListParagraph"/>
        <w:numPr>
          <w:ilvl w:val="1"/>
          <w:numId w:val="22"/>
        </w:numPr>
      </w:pPr>
      <w:r w:rsidRPr="4C48A5C8">
        <w:t xml:space="preserve">Phân tích thiết kế hệ thống - </w:t>
      </w:r>
      <w:r w:rsidR="7D84C3BE" w:rsidRPr="4C48A5C8">
        <w:t>CNTT1117</w:t>
      </w:r>
    </w:p>
    <w:p w14:paraId="40A245F7" w14:textId="09A7F5A7" w:rsidR="005B1BA4" w:rsidRPr="00333162" w:rsidRDefault="005B1BA4" w:rsidP="003835B0">
      <w:pPr>
        <w:pStyle w:val="Heading1"/>
      </w:pPr>
      <w:r w:rsidRPr="00333162">
        <w:t xml:space="preserve">2. </w:t>
      </w:r>
      <w:r w:rsidR="00780592" w:rsidRPr="00333162">
        <w:t>KHOA/VIỆN</w:t>
      </w:r>
      <w:r w:rsidR="009B073F" w:rsidRPr="00333162">
        <w:t xml:space="preserve"> </w:t>
      </w:r>
      <w:r w:rsidRPr="00333162">
        <w:t>QUẢN LÝ VÀ GIẢNG VIÊN GIẢNG DẠY</w:t>
      </w:r>
      <w:r w:rsidR="00B96BE8" w:rsidRPr="00333162">
        <w:t xml:space="preserve"> (</w:t>
      </w:r>
      <w:r w:rsidR="00A80E88" w:rsidRPr="00333162">
        <w:t xml:space="preserve">Management </w:t>
      </w:r>
      <w:r w:rsidR="00780592" w:rsidRPr="00333162">
        <w:t>Faculty</w:t>
      </w:r>
      <w:r w:rsidR="00A80E88" w:rsidRPr="00333162">
        <w:t xml:space="preserve"> and Teachers</w:t>
      </w:r>
      <w:r w:rsidR="008A33C3" w:rsidRPr="00333162">
        <w:t>)</w:t>
      </w:r>
    </w:p>
    <w:p w14:paraId="741AB47A" w14:textId="7572591B" w:rsidR="00C3243F" w:rsidRPr="00333162" w:rsidRDefault="00C3243F" w:rsidP="00370B8C">
      <w:pPr>
        <w:pStyle w:val="ListParagraph"/>
        <w:numPr>
          <w:ilvl w:val="0"/>
          <w:numId w:val="22"/>
        </w:numPr>
      </w:pPr>
      <w:r w:rsidRPr="00333162">
        <w:t>Khoa/Viện quản lý</w:t>
      </w:r>
      <w:r w:rsidR="006D5FEE" w:rsidRPr="00333162">
        <w:t xml:space="preserve"> học phần</w:t>
      </w:r>
      <w:r w:rsidRPr="00333162">
        <w:t xml:space="preserve">: Khoa </w:t>
      </w:r>
      <w:r w:rsidR="007E791E" w:rsidRPr="00333162">
        <w:rPr>
          <w:b/>
        </w:rPr>
        <w:t>Công nghệ thông tin</w:t>
      </w:r>
    </w:p>
    <w:p w14:paraId="5639F50F" w14:textId="66B29C44" w:rsidR="005B1BA4" w:rsidRDefault="005B1BA4" w:rsidP="00370B8C">
      <w:pPr>
        <w:pStyle w:val="ListParagraph"/>
        <w:numPr>
          <w:ilvl w:val="0"/>
          <w:numId w:val="22"/>
        </w:numPr>
      </w:pPr>
      <w:r w:rsidRPr="7ECC5FC8">
        <w:t xml:space="preserve">Địa chỉ: </w:t>
      </w:r>
      <w:r w:rsidR="00AC9C15" w:rsidRPr="7ECC5FC8">
        <w:t>P.1310 - P.131</w:t>
      </w:r>
      <w:r w:rsidR="00352205">
        <w:t>2</w:t>
      </w:r>
      <w:r w:rsidR="00AC9C15" w:rsidRPr="7ECC5FC8">
        <w:t>, Tòa nhà A1, Trường Đại học KTQD, 207 Giải Phóng, Hai Bà Trưng, Hà Nội</w:t>
      </w:r>
    </w:p>
    <w:p w14:paraId="029FD85C" w14:textId="26FBBAF0" w:rsidR="005B1BA4" w:rsidRPr="00333162" w:rsidRDefault="005B1BA4" w:rsidP="00370B8C">
      <w:pPr>
        <w:pStyle w:val="ListParagraph"/>
        <w:numPr>
          <w:ilvl w:val="0"/>
          <w:numId w:val="22"/>
        </w:numPr>
      </w:pPr>
      <w:r w:rsidRPr="00333162">
        <w:t>Giảng viên</w:t>
      </w:r>
      <w:r w:rsidR="006D5FEE" w:rsidRPr="00333162">
        <w:t xml:space="preserve"> </w:t>
      </w:r>
      <w:r w:rsidR="00DA590A" w:rsidRPr="00333162">
        <w:t xml:space="preserve">giảng </w:t>
      </w:r>
      <w:r w:rsidR="006D5FEE" w:rsidRPr="00333162">
        <w:t>dạy học phần</w:t>
      </w:r>
      <w:r w:rsidRPr="00333162">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422C3F" w14:paraId="067CF0D8" w14:textId="77777777" w:rsidTr="05BAD371">
        <w:tc>
          <w:tcPr>
            <w:tcW w:w="704" w:type="dxa"/>
          </w:tcPr>
          <w:p w14:paraId="251B9ED6" w14:textId="07285A4D" w:rsidR="000F1F71" w:rsidRPr="00422C3F" w:rsidRDefault="000F1F71" w:rsidP="00422C3F">
            <w:pPr>
              <w:jc w:val="center"/>
              <w:rPr>
                <w:b/>
                <w:bCs w:val="0"/>
              </w:rPr>
            </w:pPr>
            <w:r w:rsidRPr="00422C3F">
              <w:rPr>
                <w:b/>
                <w:bCs w:val="0"/>
              </w:rPr>
              <w:t>STT</w:t>
            </w:r>
          </w:p>
        </w:tc>
        <w:tc>
          <w:tcPr>
            <w:tcW w:w="3969" w:type="dxa"/>
          </w:tcPr>
          <w:p w14:paraId="2FA94751" w14:textId="3F6359DA" w:rsidR="000F1F71" w:rsidRPr="00422C3F" w:rsidRDefault="000F1F71" w:rsidP="00422C3F">
            <w:pPr>
              <w:jc w:val="center"/>
              <w:rPr>
                <w:b/>
                <w:bCs w:val="0"/>
              </w:rPr>
            </w:pPr>
            <w:r w:rsidRPr="00422C3F">
              <w:rPr>
                <w:b/>
                <w:bCs w:val="0"/>
              </w:rPr>
              <w:t>Họ và tên</w:t>
            </w:r>
          </w:p>
        </w:tc>
        <w:tc>
          <w:tcPr>
            <w:tcW w:w="3123" w:type="dxa"/>
          </w:tcPr>
          <w:p w14:paraId="0C21C486" w14:textId="4D8532CA" w:rsidR="000F1F71" w:rsidRPr="00422C3F" w:rsidRDefault="000F1F71" w:rsidP="00422C3F">
            <w:pPr>
              <w:jc w:val="center"/>
              <w:rPr>
                <w:b/>
                <w:bCs w:val="0"/>
              </w:rPr>
            </w:pPr>
            <w:r w:rsidRPr="00422C3F">
              <w:rPr>
                <w:b/>
                <w:bCs w:val="0"/>
              </w:rPr>
              <w:t>Email NEU</w:t>
            </w:r>
          </w:p>
        </w:tc>
      </w:tr>
      <w:tr w:rsidR="000F1F71" w:rsidRPr="00333162" w14:paraId="25F351A4" w14:textId="77777777" w:rsidTr="05BAD371">
        <w:tc>
          <w:tcPr>
            <w:tcW w:w="704" w:type="dxa"/>
          </w:tcPr>
          <w:p w14:paraId="02304FBC" w14:textId="4C1AA4BC" w:rsidR="000F1F71" w:rsidRPr="00333162" w:rsidRDefault="27C71DA1" w:rsidP="00370B8C">
            <w:r w:rsidRPr="7889B4C0">
              <w:t>1</w:t>
            </w:r>
          </w:p>
        </w:tc>
        <w:tc>
          <w:tcPr>
            <w:tcW w:w="3969" w:type="dxa"/>
          </w:tcPr>
          <w:p w14:paraId="126F9ACB" w14:textId="12DD42E1" w:rsidR="000F1F71" w:rsidRPr="00333162" w:rsidRDefault="000F1F71" w:rsidP="00370B8C">
            <w:pPr>
              <w:rPr>
                <w:rFonts w:eastAsia="Times New Roman"/>
              </w:rPr>
            </w:pPr>
            <w:r w:rsidRPr="00333162">
              <w:rPr>
                <w:rFonts w:eastAsia="Times New Roman"/>
              </w:rPr>
              <w:t xml:space="preserve">TS. </w:t>
            </w:r>
            <w:r w:rsidR="00333162">
              <w:t>Lê Thị Hoài Thu</w:t>
            </w:r>
          </w:p>
        </w:tc>
        <w:tc>
          <w:tcPr>
            <w:tcW w:w="3123" w:type="dxa"/>
          </w:tcPr>
          <w:p w14:paraId="5E9219C4" w14:textId="09B7EA56" w:rsidR="000F1F71" w:rsidRPr="00333162" w:rsidRDefault="003835B0" w:rsidP="00370B8C">
            <w:pPr>
              <w:rPr>
                <w:rFonts w:eastAsia="Times New Roman"/>
              </w:rPr>
            </w:pPr>
            <w:hyperlink r:id="rId8" w:history="1">
              <w:r w:rsidR="00333162" w:rsidRPr="00333162">
                <w:rPr>
                  <w:rStyle w:val="Hyperlink"/>
                </w:rPr>
                <w:t>thulh@neu.edu.vn</w:t>
              </w:r>
            </w:hyperlink>
          </w:p>
        </w:tc>
      </w:tr>
      <w:tr w:rsidR="7889B4C0" w14:paraId="51139998" w14:textId="77777777" w:rsidTr="05BAD371">
        <w:trPr>
          <w:trHeight w:val="405"/>
        </w:trPr>
        <w:tc>
          <w:tcPr>
            <w:tcW w:w="704" w:type="dxa"/>
          </w:tcPr>
          <w:p w14:paraId="43CA83FA" w14:textId="05C52295" w:rsidR="1F5E2394" w:rsidRDefault="1F5E2394" w:rsidP="00370B8C">
            <w:r w:rsidRPr="7889B4C0">
              <w:t>2</w:t>
            </w:r>
          </w:p>
        </w:tc>
        <w:tc>
          <w:tcPr>
            <w:tcW w:w="3969" w:type="dxa"/>
          </w:tcPr>
          <w:p w14:paraId="11BCCBEF" w14:textId="4DA0820F" w:rsidR="4DFFCD93" w:rsidRDefault="4DFFCD93" w:rsidP="00370B8C">
            <w:r w:rsidRPr="7889B4C0">
              <w:t>ThS. Phạm Thảo</w:t>
            </w:r>
          </w:p>
        </w:tc>
        <w:tc>
          <w:tcPr>
            <w:tcW w:w="3123" w:type="dxa"/>
          </w:tcPr>
          <w:p w14:paraId="40083788" w14:textId="4AA44D15" w:rsidR="4DFFCD93" w:rsidRDefault="003835B0" w:rsidP="00370B8C">
            <w:hyperlink r:id="rId9">
              <w:r w:rsidR="4DFFCD93" w:rsidRPr="7889B4C0">
                <w:rPr>
                  <w:rStyle w:val="Hyperlink"/>
                </w:rPr>
                <w:t>thaop@neu.edu.vn</w:t>
              </w:r>
            </w:hyperlink>
          </w:p>
        </w:tc>
      </w:tr>
      <w:tr w:rsidR="000F1F71" w:rsidRPr="00333162" w14:paraId="0D65EB65" w14:textId="77777777" w:rsidTr="05BAD371">
        <w:tc>
          <w:tcPr>
            <w:tcW w:w="704" w:type="dxa"/>
          </w:tcPr>
          <w:p w14:paraId="028FC777" w14:textId="70715F23" w:rsidR="000F1F71" w:rsidRPr="00333162" w:rsidRDefault="4DFFCD93" w:rsidP="00370B8C">
            <w:r w:rsidRPr="7889B4C0">
              <w:t>3</w:t>
            </w:r>
          </w:p>
        </w:tc>
        <w:tc>
          <w:tcPr>
            <w:tcW w:w="3969" w:type="dxa"/>
          </w:tcPr>
          <w:p w14:paraId="60E3CD43" w14:textId="48831E88" w:rsidR="000F1F71" w:rsidRPr="00333162" w:rsidRDefault="00333162" w:rsidP="00370B8C">
            <w:r>
              <w:t>ThS. Trần Thị Mỹ Diệp</w:t>
            </w:r>
          </w:p>
        </w:tc>
        <w:tc>
          <w:tcPr>
            <w:tcW w:w="3123" w:type="dxa"/>
          </w:tcPr>
          <w:p w14:paraId="1E46638D" w14:textId="788A42B6" w:rsidR="000F1F71" w:rsidRPr="00333162" w:rsidRDefault="003835B0" w:rsidP="00370B8C">
            <w:pPr>
              <w:rPr>
                <w:rFonts w:eastAsia="Times New Roman"/>
              </w:rPr>
            </w:pPr>
            <w:hyperlink r:id="rId10">
              <w:r w:rsidR="00333162" w:rsidRPr="7889B4C0">
                <w:rPr>
                  <w:rStyle w:val="Hyperlink"/>
                </w:rPr>
                <w:t>diepttm@neu.edu.vn</w:t>
              </w:r>
            </w:hyperlink>
          </w:p>
        </w:tc>
      </w:tr>
    </w:tbl>
    <w:p w14:paraId="4DC55DAA" w14:textId="5C13A7C6" w:rsidR="05BAD371" w:rsidRDefault="05BAD371" w:rsidP="00370B8C"/>
    <w:p w14:paraId="4D478812" w14:textId="7154220B" w:rsidR="00AA2D44" w:rsidRPr="00333162" w:rsidRDefault="00AA2D44" w:rsidP="00370B8C">
      <w:pPr>
        <w:pStyle w:val="Heading1"/>
      </w:pPr>
      <w:r w:rsidRPr="00333162">
        <w:t>3. MÔ TẢ HỌC PHẦN</w:t>
      </w:r>
      <w:r w:rsidR="00AF40D4" w:rsidRPr="00333162">
        <w:t xml:space="preserve"> (C</w:t>
      </w:r>
      <w:r w:rsidR="00A80E88" w:rsidRPr="00333162">
        <w:t xml:space="preserve">ourse </w:t>
      </w:r>
      <w:r w:rsidR="00A63E8B" w:rsidRPr="00333162">
        <w:t>D</w:t>
      </w:r>
      <w:r w:rsidR="00A80E88" w:rsidRPr="00333162">
        <w:t>escriptions</w:t>
      </w:r>
      <w:r w:rsidR="00AF40D4" w:rsidRPr="00333162">
        <w:t>)</w:t>
      </w:r>
    </w:p>
    <w:p w14:paraId="5533D33F" w14:textId="2B72F513" w:rsidR="008069CF" w:rsidRDefault="008069CF" w:rsidP="00370B8C">
      <w:r w:rsidRPr="008069CF">
        <w:rPr>
          <w:lang w:val="fr-FR"/>
        </w:rPr>
        <w:t xml:space="preserve">Khóa học nhằm cung cấp cho sinh viên những kiến thức cơ bản về dự án </w:t>
      </w:r>
      <w:r w:rsidR="00C96363">
        <w:rPr>
          <w:lang w:val="fr-FR"/>
        </w:rPr>
        <w:t>công nghệ thông tin (</w:t>
      </w:r>
      <w:r w:rsidRPr="008069CF">
        <w:rPr>
          <w:lang w:val="fr-FR"/>
        </w:rPr>
        <w:t>CNTT</w:t>
      </w:r>
      <w:r w:rsidR="00C96363">
        <w:rPr>
          <w:lang w:val="fr-FR"/>
        </w:rPr>
        <w:t xml:space="preserve">) và chủ yếu </w:t>
      </w:r>
      <w:r w:rsidRPr="008069CF">
        <w:rPr>
          <w:lang w:val="fr-FR"/>
        </w:rPr>
        <w:t xml:space="preserve">tập trung vào quản lý dự án CNTT. </w:t>
      </w:r>
      <w:r>
        <w:rPr>
          <w:lang w:val="fr-FR"/>
        </w:rPr>
        <w:t>Sinh</w:t>
      </w:r>
      <w:r w:rsidRPr="008069CF">
        <w:rPr>
          <w:lang w:val="fr-FR"/>
        </w:rPr>
        <w:t xml:space="preserve"> viên sẽ được hướng dẫn học và thực hành các kỹ năng quản lý. Bao gồm các </w:t>
      </w:r>
      <w:proofErr w:type="gramStart"/>
      <w:r w:rsidRPr="008069CF">
        <w:rPr>
          <w:lang w:val="fr-FR"/>
        </w:rPr>
        <w:t>phần:</w:t>
      </w:r>
      <w:proofErr w:type="gramEnd"/>
      <w:r w:rsidRPr="008069CF">
        <w:rPr>
          <w:lang w:val="fr-FR"/>
        </w:rPr>
        <w:t xml:space="preserve"> mục tiêu dự án; khởi tạo dự án; các quy trình và lĩnh vực kiến thức cần thiết để quản lý thành công các dự án </w:t>
      </w:r>
      <w:r w:rsidR="00C96363">
        <w:rPr>
          <w:lang w:val="fr-FR"/>
        </w:rPr>
        <w:t>CNTT</w:t>
      </w:r>
      <w:r w:rsidRPr="008069CF">
        <w:rPr>
          <w:lang w:val="fr-FR"/>
        </w:rPr>
        <w:t xml:space="preserve">. Các chức năng chính của quản lý được đề cập trong khóa học này như lập kế hoạch, tổ chức, lãnh đạo, kiểm soát, kết thúc và đánh </w:t>
      </w:r>
      <w:r w:rsidRPr="008069CF">
        <w:rPr>
          <w:lang w:val="fr-FR"/>
        </w:rPr>
        <w:lastRenderedPageBreak/>
        <w:t xml:space="preserve">giá các dự án CNTT. Các công cụ phần mềm và mẫu hỗ trợ quản lý dự án CNTT </w:t>
      </w:r>
      <w:r w:rsidR="00C96363">
        <w:rPr>
          <w:lang w:val="fr-FR"/>
        </w:rPr>
        <w:t xml:space="preserve">cũng </w:t>
      </w:r>
      <w:r w:rsidRPr="008069CF">
        <w:rPr>
          <w:lang w:val="fr-FR"/>
        </w:rPr>
        <w:t>sẽ được giới thiệu trong khóa học này nhằm cung cấp các phương pháp tiếp cận hiệu quả để quản lý dự án CNTT.</w:t>
      </w:r>
    </w:p>
    <w:p w14:paraId="433C4212" w14:textId="0EB7D8C5" w:rsidR="007F721C" w:rsidRPr="007F721C" w:rsidRDefault="007F721C" w:rsidP="00370B8C">
      <w:r w:rsidRPr="008069CF">
        <w:rPr>
          <w:lang w:val="fr-FR"/>
        </w:rPr>
        <w:t xml:space="preserve">Khóa học còn nhằm mục đích rèn luyện kỹ năng tư duy, khả năng tự nghiên cứu kiến thức và sử dụng các ứng dụng hỗ trợ quản lý dự án </w:t>
      </w:r>
      <w:r>
        <w:rPr>
          <w:lang w:val="fr-FR"/>
        </w:rPr>
        <w:t>th</w:t>
      </w:r>
      <w:r w:rsidRPr="008069CF">
        <w:rPr>
          <w:lang w:val="fr-FR"/>
        </w:rPr>
        <w:t xml:space="preserve"> làm việc độc lập cũng như theo nhóm. Học viên sẽ được chia thành các nhóm để tìm hiểu sâu về các dự án, từ đó có thể thể hiện kỹ năng của mình theo từng giai đoạn để quản lý một dự án CNTT cụ thể.</w:t>
      </w:r>
    </w:p>
    <w:p w14:paraId="403BF3C0" w14:textId="77777777" w:rsidR="008069CF" w:rsidRPr="00370B8C" w:rsidRDefault="008069CF" w:rsidP="00370B8C">
      <w:pPr>
        <w:rPr>
          <w:b/>
          <w:bCs w:val="0"/>
          <w:lang w:val="fr-FR"/>
        </w:rPr>
      </w:pPr>
      <w:r w:rsidRPr="00370B8C">
        <w:rPr>
          <w:b/>
          <w:bCs w:val="0"/>
          <w:lang w:val="fr-FR"/>
        </w:rPr>
        <w:t xml:space="preserve">Nội dung khóa học bao </w:t>
      </w:r>
      <w:proofErr w:type="gramStart"/>
      <w:r w:rsidRPr="00370B8C">
        <w:rPr>
          <w:b/>
          <w:bCs w:val="0"/>
          <w:lang w:val="fr-FR"/>
        </w:rPr>
        <w:t>gồm:</w:t>
      </w:r>
      <w:proofErr w:type="gramEnd"/>
    </w:p>
    <w:p w14:paraId="5702DAC0" w14:textId="77777777" w:rsidR="008069CF" w:rsidRPr="008069CF" w:rsidRDefault="008069CF" w:rsidP="00370B8C">
      <w:pPr>
        <w:rPr>
          <w:lang w:val="fr-FR"/>
        </w:rPr>
      </w:pPr>
      <w:r w:rsidRPr="008069CF">
        <w:rPr>
          <w:lang w:val="fr-FR"/>
        </w:rPr>
        <w:t>• Tổng quan về quản lý dự án CNTT</w:t>
      </w:r>
    </w:p>
    <w:p w14:paraId="238ED4F6" w14:textId="77777777" w:rsidR="008069CF" w:rsidRPr="008069CF" w:rsidRDefault="008069CF" w:rsidP="00370B8C">
      <w:pPr>
        <w:rPr>
          <w:lang w:val="fr-FR"/>
        </w:rPr>
      </w:pPr>
      <w:r w:rsidRPr="008069CF">
        <w:rPr>
          <w:lang w:val="fr-FR"/>
        </w:rPr>
        <w:t>• Lên ý tưởng và khởi tạo dự án CNTT</w:t>
      </w:r>
    </w:p>
    <w:p w14:paraId="398CB9B5" w14:textId="3DDFF6E3" w:rsidR="008069CF" w:rsidRPr="008069CF" w:rsidRDefault="008069CF" w:rsidP="00370B8C">
      <w:pPr>
        <w:rPr>
          <w:lang w:val="fr-FR"/>
        </w:rPr>
      </w:pPr>
      <w:r w:rsidRPr="008069CF">
        <w:rPr>
          <w:lang w:val="fr-FR"/>
        </w:rPr>
        <w:t xml:space="preserve">• </w:t>
      </w:r>
      <w:r>
        <w:rPr>
          <w:lang w:val="fr-FR"/>
        </w:rPr>
        <w:t>Tình huống</w:t>
      </w:r>
      <w:r w:rsidRPr="008069CF">
        <w:rPr>
          <w:lang w:val="fr-FR"/>
        </w:rPr>
        <w:t xml:space="preserve"> kinh doanh &amp; Điều lệ dự án</w:t>
      </w:r>
    </w:p>
    <w:p w14:paraId="66BD3483" w14:textId="77777777" w:rsidR="008069CF" w:rsidRPr="008069CF" w:rsidRDefault="008069CF" w:rsidP="00370B8C">
      <w:pPr>
        <w:rPr>
          <w:lang w:val="fr-FR"/>
        </w:rPr>
      </w:pPr>
      <w:r w:rsidRPr="008069CF">
        <w:rPr>
          <w:lang w:val="fr-FR"/>
        </w:rPr>
        <w:t>• Lập kế hoạch và dự toán dự án CNTT</w:t>
      </w:r>
    </w:p>
    <w:p w14:paraId="039464AE" w14:textId="4B88F134" w:rsidR="008069CF" w:rsidRPr="008069CF" w:rsidRDefault="008069CF" w:rsidP="00370B8C">
      <w:pPr>
        <w:rPr>
          <w:lang w:val="fr-FR"/>
        </w:rPr>
      </w:pPr>
      <w:r w:rsidRPr="008069CF">
        <w:rPr>
          <w:lang w:val="fr-FR"/>
        </w:rPr>
        <w:t xml:space="preserve">• </w:t>
      </w:r>
      <w:r>
        <w:rPr>
          <w:lang w:val="fr-FR"/>
        </w:rPr>
        <w:t xml:space="preserve">Cấu trúc phân cấp công việc </w:t>
      </w:r>
    </w:p>
    <w:p w14:paraId="6EE70794" w14:textId="77777777" w:rsidR="008069CF" w:rsidRPr="008069CF" w:rsidRDefault="008069CF" w:rsidP="00370B8C">
      <w:pPr>
        <w:rPr>
          <w:lang w:val="fr-FR"/>
        </w:rPr>
      </w:pPr>
      <w:r w:rsidRPr="008069CF">
        <w:rPr>
          <w:lang w:val="fr-FR"/>
        </w:rPr>
        <w:t>• Dự toán thời gian, chi phí</w:t>
      </w:r>
    </w:p>
    <w:p w14:paraId="301AA497" w14:textId="77777777" w:rsidR="008069CF" w:rsidRPr="008069CF" w:rsidRDefault="008069CF" w:rsidP="00370B8C">
      <w:pPr>
        <w:rPr>
          <w:lang w:val="fr-FR"/>
        </w:rPr>
      </w:pPr>
      <w:r w:rsidRPr="008069CF">
        <w:rPr>
          <w:lang w:val="fr-FR"/>
        </w:rPr>
        <w:t>• Tổ chức và thực hiện dự án CNTT</w:t>
      </w:r>
    </w:p>
    <w:p w14:paraId="0928F705" w14:textId="77777777" w:rsidR="008069CF" w:rsidRPr="008069CF" w:rsidRDefault="008069CF" w:rsidP="00370B8C">
      <w:pPr>
        <w:rPr>
          <w:lang w:val="fr-FR"/>
        </w:rPr>
      </w:pPr>
      <w:r w:rsidRPr="008069CF">
        <w:rPr>
          <w:lang w:val="fr-FR"/>
        </w:rPr>
        <w:t>• Phát triển nhóm dự án</w:t>
      </w:r>
    </w:p>
    <w:p w14:paraId="03993D35" w14:textId="77777777" w:rsidR="008069CF" w:rsidRPr="008069CF" w:rsidRDefault="008069CF" w:rsidP="00370B8C">
      <w:pPr>
        <w:rPr>
          <w:lang w:val="fr-FR"/>
        </w:rPr>
      </w:pPr>
      <w:r w:rsidRPr="008069CF">
        <w:rPr>
          <w:lang w:val="fr-FR"/>
        </w:rPr>
        <w:t>• Kiểm soát tiến độ Dự án CNTT</w:t>
      </w:r>
    </w:p>
    <w:p w14:paraId="28CDCB2F" w14:textId="77777777" w:rsidR="008069CF" w:rsidRPr="008069CF" w:rsidRDefault="008069CF" w:rsidP="00370B8C">
      <w:pPr>
        <w:rPr>
          <w:lang w:val="fr-FR"/>
        </w:rPr>
      </w:pPr>
      <w:r w:rsidRPr="008069CF">
        <w:rPr>
          <w:lang w:val="fr-FR"/>
        </w:rPr>
        <w:t>• Kiểm soát chất lượng dự án CNTT</w:t>
      </w:r>
    </w:p>
    <w:p w14:paraId="79F89500" w14:textId="77777777" w:rsidR="008069CF" w:rsidRPr="008069CF" w:rsidRDefault="008069CF" w:rsidP="00370B8C">
      <w:pPr>
        <w:rPr>
          <w:lang w:val="fr-FR"/>
        </w:rPr>
      </w:pPr>
      <w:r w:rsidRPr="008069CF">
        <w:rPr>
          <w:lang w:val="fr-FR"/>
        </w:rPr>
        <w:t>• Kiểm soát truyền thông của Dự án CNTT</w:t>
      </w:r>
    </w:p>
    <w:p w14:paraId="5079136A" w14:textId="77777777" w:rsidR="008069CF" w:rsidRPr="008069CF" w:rsidRDefault="008069CF" w:rsidP="00370B8C">
      <w:pPr>
        <w:rPr>
          <w:lang w:val="fr-FR"/>
        </w:rPr>
      </w:pPr>
      <w:r w:rsidRPr="008069CF">
        <w:rPr>
          <w:lang w:val="fr-FR"/>
        </w:rPr>
        <w:t>• Kiểm soát rủi ro của Dự án CNTT</w:t>
      </w:r>
    </w:p>
    <w:p w14:paraId="4FEAB16F" w14:textId="5ED67873" w:rsidR="008069CF" w:rsidRPr="008069CF" w:rsidRDefault="008069CF" w:rsidP="00370B8C">
      <w:pPr>
        <w:rPr>
          <w:lang w:val="fr-FR"/>
        </w:rPr>
      </w:pPr>
      <w:r w:rsidRPr="008069CF">
        <w:rPr>
          <w:lang w:val="fr-FR"/>
        </w:rPr>
        <w:t xml:space="preserve">• </w:t>
      </w:r>
      <w:r>
        <w:rPr>
          <w:lang w:val="fr-FR"/>
        </w:rPr>
        <w:t>K</w:t>
      </w:r>
      <w:r w:rsidR="00C96363">
        <w:rPr>
          <w:lang w:val="fr-FR"/>
        </w:rPr>
        <w:t>ết</w:t>
      </w:r>
      <w:r>
        <w:rPr>
          <w:lang w:val="fr-FR"/>
        </w:rPr>
        <w:t xml:space="preserve"> thúc</w:t>
      </w:r>
      <w:r w:rsidRPr="008069CF">
        <w:rPr>
          <w:lang w:val="fr-FR"/>
        </w:rPr>
        <w:t xml:space="preserve"> và đánh giá dự án CNTT</w:t>
      </w:r>
    </w:p>
    <w:p w14:paraId="5A24E822" w14:textId="77777777" w:rsidR="008069CF" w:rsidRPr="008069CF" w:rsidRDefault="008069CF" w:rsidP="00370B8C"/>
    <w:p w14:paraId="28E3AE55" w14:textId="67EFA3C4" w:rsidR="00DE2DDA" w:rsidRPr="00333162" w:rsidRDefault="00234A94" w:rsidP="00370B8C">
      <w:pPr>
        <w:pStyle w:val="Heading1"/>
        <w:rPr>
          <w:lang w:val="fr-FR"/>
        </w:rPr>
      </w:pPr>
      <w:r w:rsidRPr="00B62BBF">
        <w:t>4</w:t>
      </w:r>
      <w:r w:rsidR="00DE2DDA" w:rsidRPr="00B62BBF">
        <w:t xml:space="preserve">. </w:t>
      </w:r>
      <w:r w:rsidR="007C3369" w:rsidRPr="00B62BBF">
        <w:t>TÀI LIỆU</w:t>
      </w:r>
      <w:r w:rsidRPr="00B62BBF">
        <w:t xml:space="preserve"> </w:t>
      </w:r>
      <w:r w:rsidR="00F74C7A" w:rsidRPr="00B62BBF">
        <w:t>HỌC TẬP</w:t>
      </w:r>
      <w:r w:rsidR="00C52DEB" w:rsidRPr="00B62BBF">
        <w:t xml:space="preserve"> </w:t>
      </w:r>
      <w:r w:rsidR="00F74C7A" w:rsidRPr="00B62BBF">
        <w:t>(</w:t>
      </w:r>
      <w:r w:rsidR="00A80E88" w:rsidRPr="00B62BBF">
        <w:t xml:space="preserve">Learning </w:t>
      </w:r>
      <w:r w:rsidR="00867E6E" w:rsidRPr="00B62BBF">
        <w:t>r</w:t>
      </w:r>
      <w:r w:rsidR="00A80E88" w:rsidRPr="00B62BBF">
        <w:t>esources:</w:t>
      </w:r>
      <w:r w:rsidR="00330033" w:rsidRPr="00B62BBF">
        <w:t xml:space="preserve"> Course </w:t>
      </w:r>
      <w:r w:rsidR="001B5C43" w:rsidRPr="00B62BBF">
        <w:t>B</w:t>
      </w:r>
      <w:r w:rsidR="00330033" w:rsidRPr="00B62BBF">
        <w:t xml:space="preserve">ooks, Reference </w:t>
      </w:r>
      <w:r w:rsidR="00A46D17" w:rsidRPr="00B62BBF">
        <w:t>B</w:t>
      </w:r>
      <w:r w:rsidR="00330033" w:rsidRPr="00B62BBF">
        <w:t>ooks, and</w:t>
      </w:r>
      <w:r w:rsidR="00330033" w:rsidRPr="00333162">
        <w:rPr>
          <w:lang w:val="fr-FR"/>
        </w:rPr>
        <w:t xml:space="preserve"> Softwares</w:t>
      </w:r>
      <w:r w:rsidR="00717D5A" w:rsidRPr="00333162">
        <w:rPr>
          <w:lang w:val="fr-FR"/>
        </w:rPr>
        <w:t>)</w:t>
      </w:r>
    </w:p>
    <w:p w14:paraId="28E3AE56" w14:textId="6CD164B6" w:rsidR="007C3369" w:rsidRPr="00B62BBF" w:rsidRDefault="00717D5A" w:rsidP="00370B8C">
      <w:pPr>
        <w:pStyle w:val="Heading2"/>
      </w:pPr>
      <w:r w:rsidRPr="00B62BBF">
        <w:t xml:space="preserve">4.1. </w:t>
      </w:r>
      <w:r w:rsidR="007151A0" w:rsidRPr="00B62BBF">
        <w:t>Giáo trình</w:t>
      </w:r>
    </w:p>
    <w:p w14:paraId="317B90DA" w14:textId="77777777" w:rsidR="007A3FB9" w:rsidRDefault="00864727" w:rsidP="00370B8C">
      <w:r w:rsidRPr="00333162">
        <w:t>[1]</w:t>
      </w:r>
      <w:r w:rsidR="00C96363">
        <w:t xml:space="preserve"> Lê Thị Hoài Thu</w:t>
      </w:r>
      <w:r w:rsidR="007A3FB9">
        <w:t xml:space="preserve"> và cộng sự (2024) Giáo trình Quản lý dự án Công nghệ thông tin, Nhà xuất bản Đại học Kinh tế quốc dân.</w:t>
      </w:r>
    </w:p>
    <w:p w14:paraId="7A8DCD00" w14:textId="29CFA400" w:rsidR="007A3FB9" w:rsidRPr="007A3FB9" w:rsidRDefault="007A3FB9" w:rsidP="00370B8C">
      <w:r w:rsidRPr="7889B4C0">
        <w:t>[2] Kathy Schwalbe (2018) Information Technology Project Management</w:t>
      </w:r>
      <w:r w:rsidRPr="7889B4C0">
        <w:rPr>
          <w:lang w:val="pt-BR"/>
        </w:rPr>
        <w:t>, 9th, Cengage Learning Inc.</w:t>
      </w:r>
    </w:p>
    <w:p w14:paraId="28E3AE58" w14:textId="45CFB70C" w:rsidR="00DE2DDA" w:rsidRPr="00333162" w:rsidRDefault="00F34CB6" w:rsidP="00370B8C">
      <w:pPr>
        <w:pStyle w:val="Heading2"/>
      </w:pPr>
      <w:r w:rsidRPr="00333162">
        <w:t xml:space="preserve">4.2. </w:t>
      </w:r>
      <w:r w:rsidR="00B76564" w:rsidRPr="00333162">
        <w:t xml:space="preserve">Tài liệu </w:t>
      </w:r>
      <w:r w:rsidRPr="00333162">
        <w:t>tham khảo</w:t>
      </w:r>
    </w:p>
    <w:p w14:paraId="72FCDB55" w14:textId="77777777" w:rsidR="007A3FB9" w:rsidRPr="007A3FB9" w:rsidRDefault="007A3FB9" w:rsidP="00370B8C">
      <w:pPr>
        <w:pStyle w:val="ListParagraph"/>
        <w:numPr>
          <w:ilvl w:val="0"/>
          <w:numId w:val="32"/>
        </w:numPr>
        <w:rPr>
          <w:lang w:val="pt-BR"/>
        </w:rPr>
      </w:pPr>
      <w:r w:rsidRPr="007A3FB9">
        <w:t xml:space="preserve">Management Institute (PMI), 2020, A Guide to the Project Management Body of Knowledge (PMBOK Guide). </w:t>
      </w:r>
    </w:p>
    <w:p w14:paraId="69774FD3" w14:textId="77777777" w:rsidR="007A3FB9" w:rsidRPr="007A3FB9" w:rsidRDefault="007A3FB9" w:rsidP="00370B8C">
      <w:pPr>
        <w:pStyle w:val="ListParagraph"/>
        <w:numPr>
          <w:ilvl w:val="0"/>
          <w:numId w:val="32"/>
        </w:numPr>
        <w:rPr>
          <w:lang w:val="pt-BR"/>
        </w:rPr>
      </w:pPr>
      <w:r w:rsidRPr="007A3FB9">
        <w:t>Jack T Marchewka, (2003), Information Technology Project Management</w:t>
      </w:r>
      <w:r w:rsidRPr="007A3FB9">
        <w:rPr>
          <w:lang w:val="pt-BR"/>
        </w:rPr>
        <w:t>: provide Measurable Organizational Value, John Wiley &amp; Sons</w:t>
      </w:r>
    </w:p>
    <w:p w14:paraId="213E4CE9" w14:textId="77777777" w:rsidR="007A3FB9" w:rsidRPr="007A3FB9" w:rsidRDefault="007A3FB9" w:rsidP="00370B8C">
      <w:pPr>
        <w:pStyle w:val="ListParagraph"/>
        <w:numPr>
          <w:ilvl w:val="0"/>
          <w:numId w:val="32"/>
        </w:numPr>
        <w:rPr>
          <w:lang w:val="pt-BR"/>
        </w:rPr>
      </w:pPr>
      <w:r w:rsidRPr="007A3FB9">
        <w:rPr>
          <w:lang w:val="pt-BR"/>
        </w:rPr>
        <w:t xml:space="preserve">Pham Ngoc Hung, Tran Hoang Viet (2022), Giao trình Quan ly du an phan mem, NXB Đại học quốc gia </w:t>
      </w:r>
    </w:p>
    <w:p w14:paraId="12417D2F" w14:textId="6B990121" w:rsidR="00F34CB6" w:rsidRDefault="00F34CB6" w:rsidP="00370B8C">
      <w:pPr>
        <w:pStyle w:val="Heading2"/>
      </w:pPr>
      <w:r w:rsidRPr="00333162">
        <w:t>4.3. Phần mềm</w:t>
      </w:r>
    </w:p>
    <w:p w14:paraId="67CD424D" w14:textId="311807EA" w:rsidR="007A3FB9" w:rsidRDefault="007A3FB9" w:rsidP="00370B8C">
      <w:r>
        <w:rPr>
          <w:b/>
        </w:rPr>
        <w:t xml:space="preserve">- </w:t>
      </w:r>
      <w:r>
        <w:t xml:space="preserve">Microsoft </w:t>
      </w:r>
      <w:r w:rsidR="006A159E">
        <w:t>Project 2016</w:t>
      </w:r>
    </w:p>
    <w:p w14:paraId="01F456C1" w14:textId="7A18A3D2" w:rsidR="006A159E" w:rsidRPr="007A3FB9" w:rsidRDefault="006A159E" w:rsidP="00370B8C">
      <w:r>
        <w:t>- Jira</w:t>
      </w:r>
      <w:r w:rsidR="001775CE">
        <w:t>/Trello</w:t>
      </w:r>
    </w:p>
    <w:p w14:paraId="28E3AE5D" w14:textId="4BF777CE" w:rsidR="007C3369" w:rsidRPr="00333162" w:rsidRDefault="00D33CF0" w:rsidP="00370B8C">
      <w:pPr>
        <w:pStyle w:val="Heading1"/>
      </w:pPr>
      <w:r w:rsidRPr="00333162">
        <w:t>5</w:t>
      </w:r>
      <w:r w:rsidR="007D1AB3" w:rsidRPr="00333162">
        <w:t>. MỤC TIÊU HỌC PHẦN</w:t>
      </w:r>
      <w:r w:rsidR="00A15AD5" w:rsidRPr="00333162">
        <w:t xml:space="preserve"> (C</w:t>
      </w:r>
      <w:r w:rsidR="00330033" w:rsidRPr="00333162">
        <w:t>ourse Goals</w:t>
      </w:r>
      <w:r w:rsidR="00A15AD5" w:rsidRPr="00333162">
        <w:t>)</w:t>
      </w:r>
    </w:p>
    <w:p w14:paraId="4AC1E2E6" w14:textId="0C499D2F" w:rsidR="00A03988" w:rsidRPr="00333162" w:rsidRDefault="00A03988" w:rsidP="00370B8C">
      <w:r w:rsidRPr="00333162">
        <w:t>Bảng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6916"/>
        <w:gridCol w:w="1702"/>
      </w:tblGrid>
      <w:tr w:rsidR="00903D75" w:rsidRPr="00333162" w14:paraId="06496612" w14:textId="5F1070BD" w:rsidTr="00DE5753">
        <w:trPr>
          <w:jc w:val="center"/>
        </w:trPr>
        <w:tc>
          <w:tcPr>
            <w:tcW w:w="459" w:type="pct"/>
            <w:shd w:val="clear" w:color="auto" w:fill="auto"/>
            <w:vAlign w:val="center"/>
          </w:tcPr>
          <w:p w14:paraId="1C1C040B" w14:textId="30EA509D" w:rsidR="00903D75" w:rsidRPr="00333162" w:rsidRDefault="00903D75" w:rsidP="00370B8C">
            <w:r w:rsidRPr="00333162">
              <w:lastRenderedPageBreak/>
              <w:t>Mã / Code</w:t>
            </w:r>
          </w:p>
        </w:tc>
        <w:tc>
          <w:tcPr>
            <w:tcW w:w="3644" w:type="pct"/>
            <w:shd w:val="clear" w:color="auto" w:fill="auto"/>
            <w:vAlign w:val="center"/>
          </w:tcPr>
          <w:p w14:paraId="79D3EA2B" w14:textId="7A10DCE2" w:rsidR="00903D75" w:rsidRPr="00333162" w:rsidRDefault="00903D75" w:rsidP="00370B8C">
            <w:r w:rsidRPr="00333162">
              <w:t>Mô tả mục tiêu học phần (CG)</w:t>
            </w:r>
          </w:p>
        </w:tc>
        <w:tc>
          <w:tcPr>
            <w:tcW w:w="897" w:type="pct"/>
            <w:vAlign w:val="center"/>
          </w:tcPr>
          <w:p w14:paraId="14C1E68B" w14:textId="6F24A53F" w:rsidR="00903D75" w:rsidRPr="00333162" w:rsidRDefault="00DA590A" w:rsidP="00370B8C">
            <w:r w:rsidRPr="00333162">
              <w:t>CĐR/PLO của CTĐT</w:t>
            </w:r>
          </w:p>
        </w:tc>
      </w:tr>
      <w:tr w:rsidR="00903D75" w:rsidRPr="00333162" w14:paraId="396EF2B8" w14:textId="3AFB0EB1" w:rsidTr="00DE5753">
        <w:trPr>
          <w:trHeight w:val="278"/>
          <w:jc w:val="center"/>
        </w:trPr>
        <w:tc>
          <w:tcPr>
            <w:tcW w:w="459" w:type="pct"/>
            <w:shd w:val="clear" w:color="auto" w:fill="auto"/>
          </w:tcPr>
          <w:p w14:paraId="48DD846D" w14:textId="77777777" w:rsidR="00903D75" w:rsidRPr="00333162" w:rsidRDefault="00903D75" w:rsidP="00370B8C">
            <w:r w:rsidRPr="00333162">
              <w:t>[1]</w:t>
            </w:r>
          </w:p>
        </w:tc>
        <w:tc>
          <w:tcPr>
            <w:tcW w:w="3644" w:type="pct"/>
            <w:shd w:val="clear" w:color="auto" w:fill="auto"/>
          </w:tcPr>
          <w:p w14:paraId="752E1E4C" w14:textId="77777777" w:rsidR="00903D75" w:rsidRPr="00333162" w:rsidRDefault="00903D75" w:rsidP="00370B8C">
            <w:r w:rsidRPr="00333162">
              <w:t>[2]</w:t>
            </w:r>
          </w:p>
        </w:tc>
        <w:tc>
          <w:tcPr>
            <w:tcW w:w="897" w:type="pct"/>
          </w:tcPr>
          <w:p w14:paraId="4C6F6D4C" w14:textId="41A99C6C" w:rsidR="00903D75" w:rsidRPr="00333162" w:rsidRDefault="00FA63A4" w:rsidP="00370B8C">
            <w:r w:rsidRPr="00333162">
              <w:t>[3]</w:t>
            </w:r>
          </w:p>
        </w:tc>
      </w:tr>
      <w:tr w:rsidR="00864727" w:rsidRPr="00333162" w14:paraId="28F12B37" w14:textId="7325B260" w:rsidTr="00DE5753">
        <w:trPr>
          <w:jc w:val="center"/>
        </w:trPr>
        <w:tc>
          <w:tcPr>
            <w:tcW w:w="459" w:type="pct"/>
            <w:shd w:val="clear" w:color="auto" w:fill="auto"/>
            <w:vAlign w:val="center"/>
          </w:tcPr>
          <w:p w14:paraId="70624BE4" w14:textId="222E9401" w:rsidR="00864727" w:rsidRPr="00B831FA" w:rsidRDefault="00864727" w:rsidP="00370B8C">
            <w:r w:rsidRPr="00B831FA">
              <w:t>CG1</w:t>
            </w:r>
          </w:p>
        </w:tc>
        <w:tc>
          <w:tcPr>
            <w:tcW w:w="3644" w:type="pct"/>
            <w:shd w:val="clear" w:color="auto" w:fill="auto"/>
          </w:tcPr>
          <w:p w14:paraId="06065BDF" w14:textId="09D17D58" w:rsidR="00864727" w:rsidRPr="00B831FA" w:rsidRDefault="00B831FA" w:rsidP="00370B8C">
            <w:r w:rsidRPr="00B831FA">
              <w:rPr>
                <w:lang w:val="fr-FR"/>
              </w:rPr>
              <w:t>Học phần cung cấp cho người học các kiến thức chuyên môn về dự án CNTT và quản lý dự án CNTT. Bao </w:t>
            </w:r>
            <w:proofErr w:type="gramStart"/>
            <w:r w:rsidRPr="00B831FA">
              <w:rPr>
                <w:lang w:val="fr-FR"/>
              </w:rPr>
              <w:t>gồm:</w:t>
            </w:r>
            <w:proofErr w:type="gramEnd"/>
            <w:r w:rsidRPr="00B831FA">
              <w:rPr>
                <w:lang w:val="fr-FR"/>
              </w:rPr>
              <w:t xml:space="preserve"> Mục tiêu dự án, các giai đoạn và lĩnh vực cần quản lý và các quy trình quản lý dự án CNTT (lựa chọn dự án, lập kế hoạch, tổ chức thực hiện, kiểm soát, kết thúc và đánh giá).</w:t>
            </w:r>
          </w:p>
        </w:tc>
        <w:tc>
          <w:tcPr>
            <w:tcW w:w="897" w:type="pct"/>
          </w:tcPr>
          <w:p w14:paraId="0838F88D" w14:textId="700413E3" w:rsidR="00864727" w:rsidRPr="00B831FA" w:rsidRDefault="00864727" w:rsidP="00370B8C"/>
        </w:tc>
      </w:tr>
      <w:tr w:rsidR="00864727" w:rsidRPr="00333162" w14:paraId="791F8DFC" w14:textId="2F96AF53" w:rsidTr="00DE5753">
        <w:trPr>
          <w:jc w:val="center"/>
        </w:trPr>
        <w:tc>
          <w:tcPr>
            <w:tcW w:w="459" w:type="pct"/>
            <w:shd w:val="clear" w:color="auto" w:fill="auto"/>
            <w:vAlign w:val="center"/>
          </w:tcPr>
          <w:p w14:paraId="0200B054" w14:textId="6FF0B4EA" w:rsidR="00864727" w:rsidRPr="00B831FA" w:rsidRDefault="00864727" w:rsidP="00370B8C">
            <w:r w:rsidRPr="00B831FA">
              <w:t>CG2</w:t>
            </w:r>
          </w:p>
        </w:tc>
        <w:tc>
          <w:tcPr>
            <w:tcW w:w="3644" w:type="pct"/>
            <w:shd w:val="clear" w:color="auto" w:fill="auto"/>
          </w:tcPr>
          <w:p w14:paraId="6F7942E8" w14:textId="14AFFA8E" w:rsidR="00864727" w:rsidRPr="00B831FA" w:rsidRDefault="00B831FA" w:rsidP="00370B8C">
            <w:r w:rsidRPr="00B831FA">
              <w:rPr>
                <w:lang w:val="fr-FR"/>
              </w:rPr>
              <w:t xml:space="preserve">Học phần hướng dẫn cho người học thực hiện được các kỹ năng trong nghề quản lý dự án CNTT như : Xác lập mục tiêu, lựa chọn dự án, Khởi tạo dự án, xây dựng WBS, ước lượng thời gian, chi </w:t>
            </w:r>
            <w:proofErr w:type="gramStart"/>
            <w:r w:rsidRPr="00B831FA">
              <w:rPr>
                <w:lang w:val="fr-FR"/>
              </w:rPr>
              <w:t>phí,…</w:t>
            </w:r>
            <w:proofErr w:type="gramEnd"/>
            <w:r w:rsidRPr="00B831FA">
              <w:rPr>
                <w:lang w:val="fr-FR"/>
              </w:rPr>
              <w:t>), tổ chức đội nhóm thực hiện dự án, kiểm soát dự án (tiến độ, chi phí, chất lượng, truyền thông,…) ; các kỹ năng cá nhân như giao tiếp, thuyêt trình, viết báo cáo, phân tích vấn đề, giải quyết vấn đề liên quan đến dự án CNTT ; các kỹ năng sử dụng công cụ phần mềm hỗ trợ quản lý dự án CNTT</w:t>
            </w:r>
          </w:p>
        </w:tc>
        <w:tc>
          <w:tcPr>
            <w:tcW w:w="897" w:type="pct"/>
          </w:tcPr>
          <w:p w14:paraId="42D0D520" w14:textId="2C27B784" w:rsidR="00864727" w:rsidRPr="00B831FA" w:rsidRDefault="00864727" w:rsidP="00370B8C"/>
        </w:tc>
      </w:tr>
      <w:tr w:rsidR="00B831FA" w:rsidRPr="00333162" w14:paraId="2DE21EBB" w14:textId="03F51746" w:rsidTr="00DE5753">
        <w:trPr>
          <w:jc w:val="center"/>
        </w:trPr>
        <w:tc>
          <w:tcPr>
            <w:tcW w:w="459" w:type="pct"/>
            <w:shd w:val="clear" w:color="auto" w:fill="auto"/>
            <w:vAlign w:val="center"/>
          </w:tcPr>
          <w:p w14:paraId="4A96F269" w14:textId="00596AF3" w:rsidR="00B831FA" w:rsidRPr="00B831FA" w:rsidRDefault="00B831FA" w:rsidP="00370B8C">
            <w:r w:rsidRPr="00B831FA">
              <w:t>CG3</w:t>
            </w:r>
          </w:p>
        </w:tc>
        <w:tc>
          <w:tcPr>
            <w:tcW w:w="3644" w:type="pct"/>
            <w:shd w:val="clear" w:color="auto" w:fill="auto"/>
          </w:tcPr>
          <w:p w14:paraId="1BDE7559" w14:textId="1697C5ED" w:rsidR="00B831FA" w:rsidRPr="00B831FA" w:rsidRDefault="00B831FA" w:rsidP="00370B8C">
            <w:r w:rsidRPr="00B831FA">
              <w:rPr>
                <w:lang w:val="fr-FR"/>
              </w:rPr>
              <w:t>Học phần góp phần phát triển khả năng tự làm việc độc lập và làm việc theo nhóm, hiểu đúng đắn về trách nhiệm thực thi công việc và đạo đức nghề nghiệp ; có hiểu biết về kiến thức liên ngành</w:t>
            </w:r>
          </w:p>
        </w:tc>
        <w:tc>
          <w:tcPr>
            <w:tcW w:w="897" w:type="pct"/>
          </w:tcPr>
          <w:p w14:paraId="6C8A9651" w14:textId="1461DECF" w:rsidR="00B831FA" w:rsidRPr="00B831FA" w:rsidRDefault="00B831FA" w:rsidP="00370B8C"/>
        </w:tc>
      </w:tr>
    </w:tbl>
    <w:p w14:paraId="3D10EB52" w14:textId="1A08EB25" w:rsidR="003F77E5" w:rsidRPr="00333162" w:rsidRDefault="001775CE" w:rsidP="00370B8C">
      <w:pPr>
        <w:pStyle w:val="Heading1"/>
      </w:pPr>
      <w:r>
        <w:t xml:space="preserve">6. </w:t>
      </w:r>
      <w:r w:rsidR="0005621C" w:rsidRPr="00333162">
        <w:t>C</w:t>
      </w:r>
      <w:r w:rsidR="00DE2DDA" w:rsidRPr="00333162">
        <w:t xml:space="preserve">HUẨN ĐẦU RA HỌC PHẦN </w:t>
      </w:r>
      <w:r w:rsidR="003411BA" w:rsidRPr="00333162">
        <w:t>(</w:t>
      </w:r>
      <w:r w:rsidR="00154246" w:rsidRPr="00333162">
        <w:t>Course Learning Outcomes</w:t>
      </w:r>
      <w:r w:rsidR="003F77E5" w:rsidRPr="00333162">
        <w:t xml:space="preserve">) </w:t>
      </w:r>
    </w:p>
    <w:p w14:paraId="346105A0" w14:textId="2248470E" w:rsidR="003F77E5" w:rsidRPr="00333162" w:rsidRDefault="003F77E5" w:rsidP="00370B8C">
      <w:r w:rsidRPr="00333162">
        <w:t>Bảng 2. Chuẩn đầu ra học phần (CLO)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996"/>
        <w:gridCol w:w="6422"/>
        <w:gridCol w:w="1258"/>
      </w:tblGrid>
      <w:tr w:rsidR="001775CE" w:rsidRPr="001775CE" w14:paraId="259EB15C" w14:textId="77777777" w:rsidTr="00DE5753">
        <w:trPr>
          <w:trHeight w:val="712"/>
          <w:tblHeader/>
          <w:jc w:val="center"/>
        </w:trPr>
        <w:tc>
          <w:tcPr>
            <w:tcW w:w="434" w:type="pct"/>
            <w:shd w:val="clear" w:color="auto" w:fill="D5DCE4" w:themeFill="text2" w:themeFillTint="33"/>
            <w:vAlign w:val="center"/>
          </w:tcPr>
          <w:p w14:paraId="6331B49E" w14:textId="77777777" w:rsidR="001775CE" w:rsidRPr="001775CE" w:rsidRDefault="001775CE" w:rsidP="00370B8C">
            <w:bookmarkStart w:id="0" w:name="_Hlk87367917"/>
            <w:r w:rsidRPr="001775CE">
              <w:t xml:space="preserve">Mục tiêu </w:t>
            </w:r>
          </w:p>
        </w:tc>
        <w:tc>
          <w:tcPr>
            <w:tcW w:w="509" w:type="pct"/>
            <w:shd w:val="clear" w:color="auto" w:fill="auto"/>
            <w:vAlign w:val="center"/>
          </w:tcPr>
          <w:p w14:paraId="04EB0ADC" w14:textId="77777777" w:rsidR="001775CE" w:rsidRPr="001775CE" w:rsidRDefault="001775CE" w:rsidP="00370B8C">
            <w:r w:rsidRPr="001775CE">
              <w:t>CLOs</w:t>
            </w:r>
          </w:p>
        </w:tc>
        <w:tc>
          <w:tcPr>
            <w:tcW w:w="3389" w:type="pct"/>
            <w:shd w:val="clear" w:color="auto" w:fill="auto"/>
            <w:vAlign w:val="center"/>
          </w:tcPr>
          <w:p w14:paraId="480C5E42" w14:textId="77777777" w:rsidR="001775CE" w:rsidRPr="001775CE" w:rsidRDefault="001775CE" w:rsidP="00370B8C">
            <w:r w:rsidRPr="001775CE">
              <w:t>Mô tả CLOs*</w:t>
            </w:r>
          </w:p>
        </w:tc>
        <w:tc>
          <w:tcPr>
            <w:tcW w:w="668" w:type="pct"/>
            <w:shd w:val="clear" w:color="auto" w:fill="auto"/>
            <w:vAlign w:val="center"/>
          </w:tcPr>
          <w:p w14:paraId="1D88D6A1" w14:textId="77777777" w:rsidR="001775CE" w:rsidRPr="001775CE" w:rsidRDefault="001775CE" w:rsidP="00370B8C">
            <w:r w:rsidRPr="001775CE">
              <w:t>Mức độ đạt được**</w:t>
            </w:r>
          </w:p>
        </w:tc>
      </w:tr>
      <w:tr w:rsidR="001775CE" w:rsidRPr="001775CE" w14:paraId="109BFC79" w14:textId="77777777" w:rsidTr="00DE5753">
        <w:trPr>
          <w:trHeight w:val="292"/>
          <w:jc w:val="center"/>
        </w:trPr>
        <w:tc>
          <w:tcPr>
            <w:tcW w:w="434" w:type="pct"/>
            <w:shd w:val="clear" w:color="auto" w:fill="D5DCE4" w:themeFill="text2" w:themeFillTint="33"/>
          </w:tcPr>
          <w:p w14:paraId="5406EC37" w14:textId="77777777" w:rsidR="001775CE" w:rsidRPr="001775CE" w:rsidRDefault="001775CE" w:rsidP="00370B8C">
            <w:r w:rsidRPr="001775CE">
              <w:t>[1]</w:t>
            </w:r>
          </w:p>
        </w:tc>
        <w:tc>
          <w:tcPr>
            <w:tcW w:w="509" w:type="pct"/>
            <w:shd w:val="clear" w:color="auto" w:fill="auto"/>
          </w:tcPr>
          <w:p w14:paraId="28A0D2FF" w14:textId="77777777" w:rsidR="001775CE" w:rsidRPr="001775CE" w:rsidRDefault="001775CE" w:rsidP="00370B8C">
            <w:r w:rsidRPr="001775CE">
              <w:t>[2]</w:t>
            </w:r>
          </w:p>
        </w:tc>
        <w:tc>
          <w:tcPr>
            <w:tcW w:w="3389" w:type="pct"/>
            <w:shd w:val="clear" w:color="auto" w:fill="auto"/>
          </w:tcPr>
          <w:p w14:paraId="3CCB5262" w14:textId="77777777" w:rsidR="001775CE" w:rsidRPr="001775CE" w:rsidRDefault="001775CE" w:rsidP="00370B8C">
            <w:r w:rsidRPr="001775CE">
              <w:t>[3]</w:t>
            </w:r>
          </w:p>
        </w:tc>
        <w:tc>
          <w:tcPr>
            <w:tcW w:w="668" w:type="pct"/>
            <w:shd w:val="clear" w:color="auto" w:fill="auto"/>
          </w:tcPr>
          <w:p w14:paraId="5F2459F5" w14:textId="77777777" w:rsidR="001775CE" w:rsidRPr="001775CE" w:rsidRDefault="001775CE" w:rsidP="00370B8C">
            <w:r w:rsidRPr="001775CE">
              <w:t>[4]</w:t>
            </w:r>
          </w:p>
        </w:tc>
      </w:tr>
      <w:tr w:rsidR="001775CE" w:rsidRPr="001775CE" w14:paraId="33ED4BB8" w14:textId="77777777" w:rsidTr="00DE5753">
        <w:trPr>
          <w:trHeight w:val="61"/>
          <w:jc w:val="center"/>
        </w:trPr>
        <w:tc>
          <w:tcPr>
            <w:tcW w:w="434" w:type="pct"/>
            <w:vMerge w:val="restart"/>
            <w:shd w:val="clear" w:color="auto" w:fill="D5DCE4" w:themeFill="text2" w:themeFillTint="33"/>
            <w:vAlign w:val="center"/>
          </w:tcPr>
          <w:p w14:paraId="4B317A15" w14:textId="77777777" w:rsidR="001775CE" w:rsidRPr="001775CE" w:rsidRDefault="001775CE" w:rsidP="00370B8C">
            <w:r w:rsidRPr="001775CE">
              <w:t>G1</w:t>
            </w:r>
          </w:p>
        </w:tc>
        <w:tc>
          <w:tcPr>
            <w:tcW w:w="509" w:type="pct"/>
            <w:shd w:val="clear" w:color="auto" w:fill="auto"/>
          </w:tcPr>
          <w:p w14:paraId="44256673" w14:textId="77777777" w:rsidR="001775CE" w:rsidRPr="001775CE" w:rsidRDefault="001775CE" w:rsidP="00370B8C">
            <w:r w:rsidRPr="001775CE">
              <w:t>CLO1.1</w:t>
            </w:r>
          </w:p>
        </w:tc>
        <w:tc>
          <w:tcPr>
            <w:tcW w:w="3389" w:type="pct"/>
            <w:shd w:val="clear" w:color="auto" w:fill="auto"/>
          </w:tcPr>
          <w:p w14:paraId="69D8160D" w14:textId="77777777" w:rsidR="001775CE" w:rsidRPr="001775CE" w:rsidRDefault="001775CE" w:rsidP="00370B8C">
            <w:pPr>
              <w:rPr>
                <w:lang w:val="fr-FR"/>
              </w:rPr>
            </w:pPr>
            <w:r w:rsidRPr="001775CE">
              <w:rPr>
                <w:lang w:val="fr-FR"/>
              </w:rPr>
              <w:t>Hiểu và phân biệt được được các khái niệm cơ bản về dự án CNTT</w:t>
            </w:r>
          </w:p>
        </w:tc>
        <w:tc>
          <w:tcPr>
            <w:tcW w:w="668" w:type="pct"/>
            <w:shd w:val="clear" w:color="auto" w:fill="auto"/>
          </w:tcPr>
          <w:p w14:paraId="21D2ED7B" w14:textId="77777777" w:rsidR="001775CE" w:rsidRPr="001775CE" w:rsidRDefault="001775CE" w:rsidP="00370B8C">
            <w:r w:rsidRPr="001775CE">
              <w:t>4</w:t>
            </w:r>
          </w:p>
        </w:tc>
      </w:tr>
      <w:tr w:rsidR="001775CE" w:rsidRPr="001775CE" w14:paraId="46939849" w14:textId="77777777" w:rsidTr="00DE5753">
        <w:trPr>
          <w:trHeight w:val="61"/>
          <w:jc w:val="center"/>
        </w:trPr>
        <w:tc>
          <w:tcPr>
            <w:tcW w:w="434" w:type="pct"/>
            <w:vMerge/>
            <w:vAlign w:val="center"/>
          </w:tcPr>
          <w:p w14:paraId="317EA8FD" w14:textId="77777777" w:rsidR="001775CE" w:rsidRPr="001775CE" w:rsidRDefault="001775CE" w:rsidP="00370B8C"/>
        </w:tc>
        <w:tc>
          <w:tcPr>
            <w:tcW w:w="509" w:type="pct"/>
            <w:shd w:val="clear" w:color="auto" w:fill="auto"/>
          </w:tcPr>
          <w:p w14:paraId="6325AEE6" w14:textId="77777777" w:rsidR="001775CE" w:rsidRPr="001775CE" w:rsidRDefault="001775CE" w:rsidP="00370B8C">
            <w:r w:rsidRPr="001775CE">
              <w:t>CLO1.2</w:t>
            </w:r>
          </w:p>
        </w:tc>
        <w:tc>
          <w:tcPr>
            <w:tcW w:w="3389" w:type="pct"/>
            <w:shd w:val="clear" w:color="auto" w:fill="auto"/>
          </w:tcPr>
          <w:p w14:paraId="37B3A837" w14:textId="77777777" w:rsidR="001775CE" w:rsidRPr="001775CE" w:rsidRDefault="001775CE" w:rsidP="00370B8C">
            <w:r w:rsidRPr="001775CE">
              <w:t xml:space="preserve">Hiểu và vận dụng được các nội dung kiến thức quản lý dự án CNTT </w:t>
            </w:r>
            <w:r w:rsidRPr="001775CE">
              <w:rPr>
                <w:lang w:val="fr-FR"/>
              </w:rPr>
              <w:t xml:space="preserve">(các giai đoạn, các lĩnh vực của dự </w:t>
            </w:r>
            <w:proofErr w:type="gramStart"/>
            <w:r w:rsidRPr="001775CE">
              <w:rPr>
                <w:lang w:val="fr-FR"/>
              </w:rPr>
              <w:t>án,…</w:t>
            </w:r>
            <w:proofErr w:type="gramEnd"/>
            <w:r w:rsidRPr="001775CE">
              <w:rPr>
                <w:lang w:val="fr-FR"/>
              </w:rPr>
              <w:t>) để quản lý dự án CNTT.</w:t>
            </w:r>
          </w:p>
        </w:tc>
        <w:tc>
          <w:tcPr>
            <w:tcW w:w="668" w:type="pct"/>
            <w:shd w:val="clear" w:color="auto" w:fill="auto"/>
          </w:tcPr>
          <w:p w14:paraId="024906B9" w14:textId="77777777" w:rsidR="001775CE" w:rsidRPr="001775CE" w:rsidRDefault="001775CE" w:rsidP="00370B8C">
            <w:r w:rsidRPr="001775CE">
              <w:t>4</w:t>
            </w:r>
          </w:p>
        </w:tc>
      </w:tr>
      <w:tr w:rsidR="001775CE" w:rsidRPr="001775CE" w14:paraId="13487E43" w14:textId="77777777" w:rsidTr="00DE5753">
        <w:trPr>
          <w:trHeight w:val="61"/>
          <w:jc w:val="center"/>
        </w:trPr>
        <w:tc>
          <w:tcPr>
            <w:tcW w:w="434" w:type="pct"/>
            <w:vMerge/>
            <w:vAlign w:val="center"/>
          </w:tcPr>
          <w:p w14:paraId="27460163" w14:textId="77777777" w:rsidR="001775CE" w:rsidRPr="001775CE" w:rsidRDefault="001775CE" w:rsidP="00370B8C"/>
        </w:tc>
        <w:tc>
          <w:tcPr>
            <w:tcW w:w="509" w:type="pct"/>
            <w:shd w:val="clear" w:color="auto" w:fill="auto"/>
          </w:tcPr>
          <w:p w14:paraId="43B00DC7" w14:textId="77777777" w:rsidR="001775CE" w:rsidRPr="001775CE" w:rsidRDefault="001775CE" w:rsidP="00370B8C">
            <w:r w:rsidRPr="001775CE">
              <w:t>CLO1.3</w:t>
            </w:r>
          </w:p>
        </w:tc>
        <w:tc>
          <w:tcPr>
            <w:tcW w:w="3389" w:type="pct"/>
            <w:shd w:val="clear" w:color="auto" w:fill="auto"/>
          </w:tcPr>
          <w:p w14:paraId="540D6AD3" w14:textId="77777777" w:rsidR="001775CE" w:rsidRPr="001775CE" w:rsidRDefault="001775CE" w:rsidP="00370B8C">
            <w:r w:rsidRPr="001775CE">
              <w:t xml:space="preserve">Phân biệt được các chức năng, nhiệm vụ của người quản lý dự án (lập kế hoạch, tổ chức thực hiện, kiểm soát dự </w:t>
            </w:r>
            <w:proofErr w:type="gramStart"/>
            <w:r w:rsidRPr="001775CE">
              <w:t>án,…</w:t>
            </w:r>
            <w:proofErr w:type="gramEnd"/>
            <w:r w:rsidRPr="001775CE">
              <w:t>).</w:t>
            </w:r>
          </w:p>
        </w:tc>
        <w:tc>
          <w:tcPr>
            <w:tcW w:w="668" w:type="pct"/>
            <w:shd w:val="clear" w:color="auto" w:fill="auto"/>
          </w:tcPr>
          <w:p w14:paraId="21C81132" w14:textId="0CEDF209" w:rsidR="001775CE" w:rsidRPr="001775CE" w:rsidRDefault="7EDBA6B6" w:rsidP="00370B8C">
            <w:r w:rsidRPr="5A575C00">
              <w:t>3</w:t>
            </w:r>
          </w:p>
        </w:tc>
      </w:tr>
      <w:tr w:rsidR="001775CE" w:rsidRPr="001775CE" w14:paraId="2CEC0D18" w14:textId="77777777" w:rsidTr="00DE5753">
        <w:trPr>
          <w:trHeight w:val="61"/>
          <w:jc w:val="center"/>
        </w:trPr>
        <w:tc>
          <w:tcPr>
            <w:tcW w:w="434" w:type="pct"/>
            <w:vMerge/>
            <w:vAlign w:val="center"/>
          </w:tcPr>
          <w:p w14:paraId="5F2094AC" w14:textId="77777777" w:rsidR="001775CE" w:rsidRPr="001775CE" w:rsidRDefault="001775CE" w:rsidP="00370B8C"/>
        </w:tc>
        <w:tc>
          <w:tcPr>
            <w:tcW w:w="509" w:type="pct"/>
            <w:shd w:val="clear" w:color="auto" w:fill="auto"/>
          </w:tcPr>
          <w:p w14:paraId="7FF47D7F" w14:textId="77777777" w:rsidR="001775CE" w:rsidRPr="001775CE" w:rsidRDefault="001775CE" w:rsidP="00370B8C">
            <w:r w:rsidRPr="001775CE">
              <w:t>CLO1.4</w:t>
            </w:r>
          </w:p>
        </w:tc>
        <w:tc>
          <w:tcPr>
            <w:tcW w:w="3389" w:type="pct"/>
            <w:shd w:val="clear" w:color="auto" w:fill="auto"/>
          </w:tcPr>
          <w:p w14:paraId="617F6A5E" w14:textId="77777777" w:rsidR="001775CE" w:rsidRPr="001775CE" w:rsidRDefault="001775CE" w:rsidP="00370B8C">
            <w:r w:rsidRPr="001775CE">
              <w:t>Phân biệt được kiến thức liên ngành để quản lý dự án.</w:t>
            </w:r>
          </w:p>
        </w:tc>
        <w:tc>
          <w:tcPr>
            <w:tcW w:w="668" w:type="pct"/>
            <w:shd w:val="clear" w:color="auto" w:fill="auto"/>
          </w:tcPr>
          <w:p w14:paraId="70209474" w14:textId="77777777" w:rsidR="001775CE" w:rsidRPr="001775CE" w:rsidRDefault="001775CE" w:rsidP="00370B8C">
            <w:r w:rsidRPr="001775CE">
              <w:t>3</w:t>
            </w:r>
          </w:p>
        </w:tc>
      </w:tr>
      <w:tr w:rsidR="001775CE" w:rsidRPr="001775CE" w14:paraId="632483AC" w14:textId="77777777" w:rsidTr="00DE5753">
        <w:trPr>
          <w:trHeight w:val="61"/>
          <w:jc w:val="center"/>
        </w:trPr>
        <w:tc>
          <w:tcPr>
            <w:tcW w:w="434" w:type="pct"/>
            <w:vMerge w:val="restart"/>
            <w:shd w:val="clear" w:color="auto" w:fill="D5DCE4" w:themeFill="text2" w:themeFillTint="33"/>
            <w:vAlign w:val="center"/>
          </w:tcPr>
          <w:p w14:paraId="76BF1B5F" w14:textId="77777777" w:rsidR="001775CE" w:rsidRPr="001775CE" w:rsidRDefault="001775CE" w:rsidP="00370B8C">
            <w:r w:rsidRPr="001775CE">
              <w:t>G2</w:t>
            </w:r>
          </w:p>
        </w:tc>
        <w:tc>
          <w:tcPr>
            <w:tcW w:w="509" w:type="pct"/>
            <w:shd w:val="clear" w:color="auto" w:fill="auto"/>
          </w:tcPr>
          <w:p w14:paraId="1C89FA8F" w14:textId="77777777" w:rsidR="001775CE" w:rsidRPr="001775CE" w:rsidRDefault="001775CE" w:rsidP="00370B8C">
            <w:r w:rsidRPr="001775CE">
              <w:t>CLO2.1</w:t>
            </w:r>
          </w:p>
        </w:tc>
        <w:tc>
          <w:tcPr>
            <w:tcW w:w="3389" w:type="pct"/>
            <w:shd w:val="clear" w:color="auto" w:fill="auto"/>
          </w:tcPr>
          <w:p w14:paraId="745DFAEA" w14:textId="77777777" w:rsidR="001775CE" w:rsidRPr="001775CE" w:rsidRDefault="001775CE" w:rsidP="00370B8C">
            <w:pPr>
              <w:rPr>
                <w:lang w:val="fr-FR"/>
              </w:rPr>
            </w:pPr>
            <w:r w:rsidRPr="001775CE">
              <w:rPr>
                <w:lang w:val="fr-FR"/>
              </w:rPr>
              <w:t xml:space="preserve">Vận dụng được kỹ năng quản lý dự án CNTT vào các bài toán thực tế </w:t>
            </w:r>
          </w:p>
        </w:tc>
        <w:tc>
          <w:tcPr>
            <w:tcW w:w="668" w:type="pct"/>
            <w:shd w:val="clear" w:color="auto" w:fill="auto"/>
          </w:tcPr>
          <w:p w14:paraId="546FE156" w14:textId="009011A9" w:rsidR="001775CE" w:rsidRPr="001775CE" w:rsidRDefault="456771C6" w:rsidP="00370B8C">
            <w:r w:rsidRPr="5A575C00">
              <w:rPr>
                <w:lang w:val="fr-FR"/>
              </w:rPr>
              <w:t>4</w:t>
            </w:r>
          </w:p>
        </w:tc>
      </w:tr>
      <w:tr w:rsidR="001775CE" w:rsidRPr="001775CE" w14:paraId="722FDA78" w14:textId="77777777" w:rsidTr="00DE5753">
        <w:trPr>
          <w:trHeight w:val="61"/>
          <w:jc w:val="center"/>
        </w:trPr>
        <w:tc>
          <w:tcPr>
            <w:tcW w:w="434" w:type="pct"/>
            <w:vMerge/>
            <w:vAlign w:val="center"/>
          </w:tcPr>
          <w:p w14:paraId="0ADC38C0" w14:textId="77777777" w:rsidR="001775CE" w:rsidRPr="001775CE" w:rsidRDefault="001775CE" w:rsidP="00370B8C"/>
        </w:tc>
        <w:tc>
          <w:tcPr>
            <w:tcW w:w="509" w:type="pct"/>
            <w:shd w:val="clear" w:color="auto" w:fill="auto"/>
          </w:tcPr>
          <w:p w14:paraId="3D79DA5E" w14:textId="77777777" w:rsidR="001775CE" w:rsidRPr="001775CE" w:rsidRDefault="001775CE" w:rsidP="00370B8C">
            <w:r w:rsidRPr="001775CE">
              <w:t>CLO2.2</w:t>
            </w:r>
          </w:p>
        </w:tc>
        <w:tc>
          <w:tcPr>
            <w:tcW w:w="3389" w:type="pct"/>
            <w:shd w:val="clear" w:color="auto" w:fill="auto"/>
          </w:tcPr>
          <w:p w14:paraId="06BB1FF8" w14:textId="77777777" w:rsidR="001775CE" w:rsidRPr="001775CE" w:rsidRDefault="001775CE" w:rsidP="00370B8C">
            <w:pPr>
              <w:rPr>
                <w:lang w:val="fr-FR"/>
              </w:rPr>
            </w:pPr>
            <w:r w:rsidRPr="001775CE">
              <w:rPr>
                <w:lang w:val="fr-FR"/>
              </w:rPr>
              <w:t>Phân biệt và vận dụng kỹ năng viết tài liệu báo cáo, đánh giá dự án CNTT vào các bài toán thực tế.</w:t>
            </w:r>
          </w:p>
        </w:tc>
        <w:tc>
          <w:tcPr>
            <w:tcW w:w="668" w:type="pct"/>
            <w:shd w:val="clear" w:color="auto" w:fill="auto"/>
          </w:tcPr>
          <w:p w14:paraId="53C61C13" w14:textId="4D5569B9" w:rsidR="001775CE" w:rsidRPr="001775CE" w:rsidRDefault="5266F35A" w:rsidP="00370B8C">
            <w:r w:rsidRPr="5A575C00">
              <w:rPr>
                <w:lang w:val="fr-FR"/>
              </w:rPr>
              <w:t>4</w:t>
            </w:r>
          </w:p>
        </w:tc>
      </w:tr>
      <w:tr w:rsidR="001775CE" w:rsidRPr="001775CE" w14:paraId="42EC1D70" w14:textId="77777777" w:rsidTr="00DE5753">
        <w:trPr>
          <w:trHeight w:val="61"/>
          <w:jc w:val="center"/>
        </w:trPr>
        <w:tc>
          <w:tcPr>
            <w:tcW w:w="434" w:type="pct"/>
            <w:vMerge/>
            <w:vAlign w:val="center"/>
          </w:tcPr>
          <w:p w14:paraId="30DD1811" w14:textId="77777777" w:rsidR="001775CE" w:rsidRPr="001775CE" w:rsidRDefault="001775CE" w:rsidP="00370B8C"/>
        </w:tc>
        <w:tc>
          <w:tcPr>
            <w:tcW w:w="509" w:type="pct"/>
            <w:shd w:val="clear" w:color="auto" w:fill="auto"/>
          </w:tcPr>
          <w:p w14:paraId="2CF1225D" w14:textId="77777777" w:rsidR="001775CE" w:rsidRPr="001775CE" w:rsidRDefault="001775CE" w:rsidP="00370B8C">
            <w:r w:rsidRPr="001775CE">
              <w:t>CLO2.3</w:t>
            </w:r>
          </w:p>
        </w:tc>
        <w:tc>
          <w:tcPr>
            <w:tcW w:w="3389" w:type="pct"/>
            <w:shd w:val="clear" w:color="auto" w:fill="auto"/>
          </w:tcPr>
          <w:p w14:paraId="39C009A0" w14:textId="77777777" w:rsidR="001775CE" w:rsidRPr="001775CE" w:rsidRDefault="001775CE" w:rsidP="00370B8C">
            <w:pPr>
              <w:rPr>
                <w:lang w:val="fr-FR"/>
              </w:rPr>
            </w:pPr>
            <w:r w:rsidRPr="001775CE">
              <w:rPr>
                <w:lang w:val="fr-FR"/>
              </w:rPr>
              <w:t>Thực hành được các kỹ năng quản lý dự án trên các phần mềm và công cụ hỗ trợ quản lý dự án CNTT</w:t>
            </w:r>
          </w:p>
        </w:tc>
        <w:tc>
          <w:tcPr>
            <w:tcW w:w="668" w:type="pct"/>
            <w:shd w:val="clear" w:color="auto" w:fill="auto"/>
          </w:tcPr>
          <w:p w14:paraId="173E0FAD" w14:textId="77777777" w:rsidR="001775CE" w:rsidRPr="001775CE" w:rsidRDefault="001775CE" w:rsidP="00370B8C">
            <w:pPr>
              <w:rPr>
                <w:lang w:val="fr-FR"/>
              </w:rPr>
            </w:pPr>
            <w:r w:rsidRPr="001775CE">
              <w:rPr>
                <w:lang w:val="fr-FR"/>
              </w:rPr>
              <w:t>4</w:t>
            </w:r>
          </w:p>
        </w:tc>
      </w:tr>
      <w:tr w:rsidR="001775CE" w:rsidRPr="001775CE" w14:paraId="13721538" w14:textId="77777777" w:rsidTr="00DE5753">
        <w:trPr>
          <w:trHeight w:val="61"/>
          <w:jc w:val="center"/>
        </w:trPr>
        <w:tc>
          <w:tcPr>
            <w:tcW w:w="434" w:type="pct"/>
            <w:vMerge w:val="restart"/>
            <w:shd w:val="clear" w:color="auto" w:fill="D5DCE4" w:themeFill="text2" w:themeFillTint="33"/>
            <w:vAlign w:val="center"/>
          </w:tcPr>
          <w:p w14:paraId="7732375D" w14:textId="77777777" w:rsidR="001775CE" w:rsidRPr="001775CE" w:rsidRDefault="001775CE" w:rsidP="00370B8C">
            <w:r w:rsidRPr="001775CE">
              <w:t>G3</w:t>
            </w:r>
          </w:p>
        </w:tc>
        <w:tc>
          <w:tcPr>
            <w:tcW w:w="509" w:type="pct"/>
            <w:shd w:val="clear" w:color="auto" w:fill="auto"/>
          </w:tcPr>
          <w:p w14:paraId="5C82D748" w14:textId="77777777" w:rsidR="001775CE" w:rsidRPr="001775CE" w:rsidRDefault="001775CE" w:rsidP="00370B8C">
            <w:r w:rsidRPr="001775CE">
              <w:t>CLO3.1</w:t>
            </w:r>
          </w:p>
        </w:tc>
        <w:tc>
          <w:tcPr>
            <w:tcW w:w="3389" w:type="pct"/>
            <w:shd w:val="clear" w:color="auto" w:fill="auto"/>
          </w:tcPr>
          <w:p w14:paraId="2289BF99" w14:textId="77777777" w:rsidR="001775CE" w:rsidRPr="001775CE" w:rsidRDefault="001775CE" w:rsidP="00370B8C">
            <w:pPr>
              <w:rPr>
                <w:lang w:val="fr-FR"/>
              </w:rPr>
            </w:pPr>
            <w:r w:rsidRPr="001775CE">
              <w:rPr>
                <w:lang w:val="fr-FR"/>
              </w:rPr>
              <w:t>Có khả năng tự học tập, tự tìm hiểu tài liệu để hoàn thành các bài học và bài tập được giao, ..., Có khả năng phát hiện, phân tích và giải quyết vấn đề.</w:t>
            </w:r>
          </w:p>
        </w:tc>
        <w:tc>
          <w:tcPr>
            <w:tcW w:w="668" w:type="pct"/>
            <w:shd w:val="clear" w:color="auto" w:fill="auto"/>
          </w:tcPr>
          <w:p w14:paraId="19880D47" w14:textId="132F12A5" w:rsidR="001775CE" w:rsidRPr="001775CE" w:rsidRDefault="787F268F" w:rsidP="00370B8C">
            <w:r w:rsidRPr="5A575C00">
              <w:rPr>
                <w:lang w:val="fr-FR"/>
              </w:rPr>
              <w:t>3</w:t>
            </w:r>
          </w:p>
        </w:tc>
      </w:tr>
      <w:tr w:rsidR="001775CE" w:rsidRPr="001775CE" w14:paraId="602AF0B5" w14:textId="77777777" w:rsidTr="00DE5753">
        <w:trPr>
          <w:trHeight w:val="61"/>
          <w:jc w:val="center"/>
        </w:trPr>
        <w:tc>
          <w:tcPr>
            <w:tcW w:w="434" w:type="pct"/>
            <w:vMerge/>
            <w:vAlign w:val="center"/>
          </w:tcPr>
          <w:p w14:paraId="1AA4B035" w14:textId="77777777" w:rsidR="001775CE" w:rsidRPr="001775CE" w:rsidRDefault="001775CE" w:rsidP="00370B8C"/>
        </w:tc>
        <w:tc>
          <w:tcPr>
            <w:tcW w:w="509" w:type="pct"/>
            <w:shd w:val="clear" w:color="auto" w:fill="auto"/>
          </w:tcPr>
          <w:p w14:paraId="3B0890D6" w14:textId="77777777" w:rsidR="001775CE" w:rsidRPr="001775CE" w:rsidRDefault="001775CE" w:rsidP="00370B8C">
            <w:r w:rsidRPr="001775CE">
              <w:t>CLO3.2</w:t>
            </w:r>
          </w:p>
        </w:tc>
        <w:tc>
          <w:tcPr>
            <w:tcW w:w="3389" w:type="pct"/>
            <w:shd w:val="clear" w:color="auto" w:fill="auto"/>
          </w:tcPr>
          <w:p w14:paraId="52A92254" w14:textId="77777777" w:rsidR="001775CE" w:rsidRPr="001775CE" w:rsidRDefault="001775CE" w:rsidP="00370B8C">
            <w:pPr>
              <w:rPr>
                <w:lang w:val="fr-FR"/>
              </w:rPr>
            </w:pPr>
            <w:r w:rsidRPr="001775CE">
              <w:rPr>
                <w:lang w:val="fr-FR"/>
              </w:rPr>
              <w:t>Có ý thức tổ chức kỷ luật lớp học, tuân thủ các nội quy lớp học, có tinh thần hợp tác và trách nhiệm cá nhân đối với các hoạt động được giảng viên giao...</w:t>
            </w:r>
          </w:p>
        </w:tc>
        <w:tc>
          <w:tcPr>
            <w:tcW w:w="668" w:type="pct"/>
            <w:shd w:val="clear" w:color="auto" w:fill="auto"/>
          </w:tcPr>
          <w:p w14:paraId="3D96E062" w14:textId="23E27CDC" w:rsidR="001775CE" w:rsidRPr="001775CE" w:rsidRDefault="62E2659C" w:rsidP="00370B8C">
            <w:r w:rsidRPr="5A575C00">
              <w:rPr>
                <w:lang w:val="fr-FR"/>
              </w:rPr>
              <w:t>3</w:t>
            </w:r>
          </w:p>
        </w:tc>
      </w:tr>
      <w:tr w:rsidR="001775CE" w:rsidRPr="001775CE" w14:paraId="3312688B" w14:textId="77777777" w:rsidTr="00DE5753">
        <w:trPr>
          <w:trHeight w:val="61"/>
          <w:jc w:val="center"/>
        </w:trPr>
        <w:tc>
          <w:tcPr>
            <w:tcW w:w="434" w:type="pct"/>
            <w:vMerge/>
            <w:vAlign w:val="center"/>
          </w:tcPr>
          <w:p w14:paraId="6A61392D" w14:textId="77777777" w:rsidR="001775CE" w:rsidRPr="001775CE" w:rsidRDefault="001775CE" w:rsidP="00370B8C"/>
        </w:tc>
        <w:tc>
          <w:tcPr>
            <w:tcW w:w="509" w:type="pct"/>
            <w:shd w:val="clear" w:color="auto" w:fill="auto"/>
          </w:tcPr>
          <w:p w14:paraId="2EDB62FE" w14:textId="77777777" w:rsidR="001775CE" w:rsidRPr="001775CE" w:rsidRDefault="001775CE" w:rsidP="00370B8C">
            <w:r w:rsidRPr="001775CE">
              <w:t>CLO3.3</w:t>
            </w:r>
          </w:p>
        </w:tc>
        <w:tc>
          <w:tcPr>
            <w:tcW w:w="3389" w:type="pct"/>
            <w:shd w:val="clear" w:color="auto" w:fill="auto"/>
          </w:tcPr>
          <w:p w14:paraId="3171767A" w14:textId="77777777" w:rsidR="001775CE" w:rsidRPr="001775CE" w:rsidRDefault="001775CE" w:rsidP="00370B8C">
            <w:pPr>
              <w:rPr>
                <w:lang w:val="fr-FR"/>
              </w:rPr>
            </w:pPr>
            <w:r w:rsidRPr="001775CE">
              <w:rPr>
                <w:lang w:val="fr-FR"/>
              </w:rPr>
              <w:t>Có năng lực làm việc nhóm, làm việc theo nhóm, hiểu đúng đắn về trách nhiệm thực thi công việc và đạo đức nghề nghiệp </w:t>
            </w:r>
          </w:p>
        </w:tc>
        <w:tc>
          <w:tcPr>
            <w:tcW w:w="668" w:type="pct"/>
            <w:shd w:val="clear" w:color="auto" w:fill="auto"/>
          </w:tcPr>
          <w:p w14:paraId="68DAF5BE" w14:textId="000B6C2F" w:rsidR="001775CE" w:rsidRPr="001775CE" w:rsidRDefault="7EAC74F8" w:rsidP="00370B8C">
            <w:pPr>
              <w:rPr>
                <w:lang w:val="fr-FR"/>
              </w:rPr>
            </w:pPr>
            <w:r w:rsidRPr="5A575C00">
              <w:rPr>
                <w:lang w:val="fr-FR"/>
              </w:rPr>
              <w:t>4</w:t>
            </w:r>
          </w:p>
        </w:tc>
      </w:tr>
      <w:bookmarkEnd w:id="0"/>
    </w:tbl>
    <w:p w14:paraId="718062BC" w14:textId="77777777" w:rsidR="001775CE" w:rsidRPr="00333162" w:rsidRDefault="001775CE" w:rsidP="00370B8C">
      <w:pPr>
        <w:rPr>
          <w:lang w:val="pt-BR"/>
        </w:rPr>
      </w:pPr>
    </w:p>
    <w:p w14:paraId="2C86B6B7" w14:textId="302CC5C7" w:rsidR="002B491E" w:rsidRPr="00333162" w:rsidRDefault="002B491E" w:rsidP="00370B8C">
      <w:pPr>
        <w:pStyle w:val="Heading1"/>
      </w:pPr>
      <w:r w:rsidRPr="00333162">
        <w:t>7. ĐÁNH GIÁ HỌC PHẦN</w:t>
      </w:r>
      <w:r w:rsidR="00DA6AD8" w:rsidRPr="00333162">
        <w:t xml:space="preserve"> (C</w:t>
      </w:r>
      <w:r w:rsidR="00154246" w:rsidRPr="00333162">
        <w:t>ourse Assessment</w:t>
      </w:r>
      <w:r w:rsidR="00DA6AD8" w:rsidRPr="00333162">
        <w:t>)</w:t>
      </w:r>
    </w:p>
    <w:p w14:paraId="7776C1AE" w14:textId="74FF3560" w:rsidR="00085151" w:rsidRPr="00333162" w:rsidRDefault="00085151" w:rsidP="00370B8C">
      <w:pPr>
        <w:pStyle w:val="Heading2"/>
      </w:pPr>
      <w:r w:rsidRPr="00333162">
        <w:t>7.1. Cơ cấu điểm thành phần</w:t>
      </w:r>
    </w:p>
    <w:p w14:paraId="13289569" w14:textId="33B01BF6" w:rsidR="00085151" w:rsidRPr="00333162" w:rsidRDefault="00085151" w:rsidP="00370B8C">
      <w:r w:rsidRPr="00333162">
        <w:t>Bảng 3. Đánh giá học phần</w:t>
      </w:r>
    </w:p>
    <w:tbl>
      <w:tblPr>
        <w:tblStyle w:val="TableGrid"/>
        <w:tblW w:w="5000" w:type="pct"/>
        <w:tblLook w:val="04A0" w:firstRow="1" w:lastRow="0" w:firstColumn="1" w:lastColumn="0" w:noHBand="0" w:noVBand="1"/>
      </w:tblPr>
      <w:tblGrid>
        <w:gridCol w:w="1077"/>
        <w:gridCol w:w="2091"/>
        <w:gridCol w:w="1609"/>
        <w:gridCol w:w="1052"/>
        <w:gridCol w:w="1714"/>
        <w:gridCol w:w="716"/>
        <w:gridCol w:w="1230"/>
      </w:tblGrid>
      <w:tr w:rsidR="00DA590A" w:rsidRPr="00795DBF" w14:paraId="4A043787" w14:textId="0160866E" w:rsidTr="00DE5753">
        <w:tc>
          <w:tcPr>
            <w:tcW w:w="576" w:type="pct"/>
          </w:tcPr>
          <w:p w14:paraId="2FE63CA6" w14:textId="63E89153" w:rsidR="00DA590A" w:rsidRPr="00795DBF" w:rsidRDefault="00DA590A" w:rsidP="00370B8C">
            <w:r w:rsidRPr="00795DBF">
              <w:t>Hình thức đánh giá</w:t>
            </w:r>
          </w:p>
        </w:tc>
        <w:tc>
          <w:tcPr>
            <w:tcW w:w="1110" w:type="pct"/>
          </w:tcPr>
          <w:p w14:paraId="0DE47B6F" w14:textId="11600481" w:rsidR="00DA590A" w:rsidRPr="00795DBF" w:rsidRDefault="00DA590A" w:rsidP="00370B8C">
            <w:r w:rsidRPr="00795DBF">
              <w:t>Nội dung /</w:t>
            </w:r>
          </w:p>
          <w:p w14:paraId="2EB17E5A" w14:textId="75C7D287" w:rsidR="00DA590A" w:rsidRPr="00795DBF" w:rsidRDefault="00DA590A" w:rsidP="00370B8C">
            <w:r w:rsidRPr="00795DBF">
              <w:t>Bài đánh giá</w:t>
            </w:r>
          </w:p>
        </w:tc>
        <w:tc>
          <w:tcPr>
            <w:tcW w:w="856" w:type="pct"/>
            <w:vAlign w:val="center"/>
          </w:tcPr>
          <w:p w14:paraId="6A491890" w14:textId="4A2A0F16" w:rsidR="00DA590A" w:rsidRPr="00795DBF" w:rsidRDefault="00DA590A" w:rsidP="00370B8C">
            <w:r w:rsidRPr="00795DBF">
              <w:t>Thời điểm</w:t>
            </w:r>
          </w:p>
        </w:tc>
        <w:tc>
          <w:tcPr>
            <w:tcW w:w="563" w:type="pct"/>
            <w:vAlign w:val="center"/>
          </w:tcPr>
          <w:p w14:paraId="11402C4C" w14:textId="7B4A5238" w:rsidR="00DA590A" w:rsidRPr="00795DBF" w:rsidRDefault="00DA590A" w:rsidP="00370B8C">
            <w:r w:rsidRPr="00795DBF">
              <w:t>CLOs</w:t>
            </w:r>
          </w:p>
        </w:tc>
        <w:tc>
          <w:tcPr>
            <w:tcW w:w="911" w:type="pct"/>
          </w:tcPr>
          <w:p w14:paraId="6C3A3712" w14:textId="77777777" w:rsidR="00DA590A" w:rsidRPr="00795DBF" w:rsidRDefault="00DA590A" w:rsidP="00370B8C">
            <w:r w:rsidRPr="00795DBF">
              <w:t xml:space="preserve">Công cụ và </w:t>
            </w:r>
          </w:p>
          <w:p w14:paraId="65F02D3C" w14:textId="036F9F2D" w:rsidR="00DA590A" w:rsidRPr="00795DBF" w:rsidRDefault="00DA590A" w:rsidP="00370B8C">
            <w:r w:rsidRPr="00795DBF">
              <w:t>tiêu chí đánh giá</w:t>
            </w:r>
          </w:p>
        </w:tc>
        <w:tc>
          <w:tcPr>
            <w:tcW w:w="382" w:type="pct"/>
          </w:tcPr>
          <w:p w14:paraId="3A726205" w14:textId="620619DD" w:rsidR="00DA590A" w:rsidRPr="00795DBF" w:rsidRDefault="00DA590A" w:rsidP="00370B8C">
            <w:r w:rsidRPr="00795DBF">
              <w:t xml:space="preserve">Tỷ lệ </w:t>
            </w:r>
          </w:p>
          <w:p w14:paraId="5A25AB2C" w14:textId="53F00811" w:rsidR="00DA590A" w:rsidRPr="00795DBF" w:rsidRDefault="00DA590A" w:rsidP="00370B8C">
            <w:r w:rsidRPr="00795DBF">
              <w:t>(%)</w:t>
            </w:r>
          </w:p>
        </w:tc>
        <w:tc>
          <w:tcPr>
            <w:tcW w:w="602" w:type="pct"/>
            <w:vAlign w:val="center"/>
          </w:tcPr>
          <w:p w14:paraId="6F11CCF3" w14:textId="065E2A99" w:rsidR="00DA590A" w:rsidRPr="00795DBF" w:rsidRDefault="00DA590A" w:rsidP="00370B8C">
            <w:r w:rsidRPr="00795DBF">
              <w:t>CĐR/PLO của CTĐT</w:t>
            </w:r>
          </w:p>
        </w:tc>
      </w:tr>
      <w:tr w:rsidR="00DA590A" w:rsidRPr="00795DBF" w14:paraId="7B4F6BD9" w14:textId="18F07FD1" w:rsidTr="00DE5753">
        <w:tc>
          <w:tcPr>
            <w:tcW w:w="576" w:type="pct"/>
          </w:tcPr>
          <w:p w14:paraId="54716AC4" w14:textId="3B941EC3" w:rsidR="00DA590A" w:rsidRPr="00795DBF" w:rsidRDefault="00DA590A" w:rsidP="00370B8C">
            <w:r w:rsidRPr="00795DBF">
              <w:t>[1]</w:t>
            </w:r>
          </w:p>
        </w:tc>
        <w:tc>
          <w:tcPr>
            <w:tcW w:w="1110" w:type="pct"/>
          </w:tcPr>
          <w:p w14:paraId="1E19C9BB" w14:textId="30AFF5C8" w:rsidR="00DA590A" w:rsidRPr="00795DBF" w:rsidRDefault="00DA590A" w:rsidP="00370B8C">
            <w:r w:rsidRPr="00795DBF">
              <w:t>[2]</w:t>
            </w:r>
          </w:p>
        </w:tc>
        <w:tc>
          <w:tcPr>
            <w:tcW w:w="856" w:type="pct"/>
          </w:tcPr>
          <w:p w14:paraId="5E5CCD52" w14:textId="1304B0AC" w:rsidR="00DA590A" w:rsidRPr="00795DBF" w:rsidRDefault="00DA590A" w:rsidP="00370B8C">
            <w:r w:rsidRPr="00795DBF">
              <w:t>[3]</w:t>
            </w:r>
          </w:p>
        </w:tc>
        <w:tc>
          <w:tcPr>
            <w:tcW w:w="563" w:type="pct"/>
          </w:tcPr>
          <w:p w14:paraId="293D9A15" w14:textId="4D3BAADE" w:rsidR="00DA590A" w:rsidRPr="00795DBF" w:rsidRDefault="00DA590A" w:rsidP="00370B8C">
            <w:r w:rsidRPr="00795DBF">
              <w:t>[4]</w:t>
            </w:r>
          </w:p>
        </w:tc>
        <w:tc>
          <w:tcPr>
            <w:tcW w:w="911" w:type="pct"/>
          </w:tcPr>
          <w:p w14:paraId="3B4CE28F" w14:textId="21F8DC29" w:rsidR="00DA590A" w:rsidRPr="00795DBF" w:rsidRDefault="00DA590A" w:rsidP="00370B8C">
            <w:r w:rsidRPr="00795DBF">
              <w:t>[5]</w:t>
            </w:r>
          </w:p>
        </w:tc>
        <w:tc>
          <w:tcPr>
            <w:tcW w:w="382" w:type="pct"/>
            <w:vAlign w:val="center"/>
          </w:tcPr>
          <w:p w14:paraId="0F9C5401" w14:textId="24E72E82" w:rsidR="00DA590A" w:rsidRPr="00795DBF" w:rsidRDefault="00DA590A" w:rsidP="00370B8C">
            <w:r w:rsidRPr="00795DBF">
              <w:t>[6]</w:t>
            </w:r>
          </w:p>
        </w:tc>
        <w:tc>
          <w:tcPr>
            <w:tcW w:w="602" w:type="pct"/>
          </w:tcPr>
          <w:p w14:paraId="5D642567" w14:textId="2111DADA" w:rsidR="00DA590A" w:rsidRPr="00795DBF" w:rsidRDefault="00DA590A" w:rsidP="00370B8C">
            <w:r w:rsidRPr="00795DBF">
              <w:t>[7]</w:t>
            </w:r>
          </w:p>
        </w:tc>
      </w:tr>
      <w:tr w:rsidR="00795DBF" w:rsidRPr="00795DBF" w14:paraId="31E7263F" w14:textId="65FBCE43" w:rsidTr="00DE5753">
        <w:tc>
          <w:tcPr>
            <w:tcW w:w="576" w:type="pct"/>
          </w:tcPr>
          <w:p w14:paraId="1ED322FE" w14:textId="1B1E5D0B" w:rsidR="00795DBF" w:rsidRPr="00795DBF" w:rsidRDefault="00795DBF" w:rsidP="00370B8C">
            <w:r w:rsidRPr="00795DBF">
              <w:t>Chuyên cần</w:t>
            </w:r>
          </w:p>
        </w:tc>
        <w:tc>
          <w:tcPr>
            <w:tcW w:w="1110" w:type="pct"/>
            <w:vAlign w:val="center"/>
          </w:tcPr>
          <w:p w14:paraId="0EA30043" w14:textId="77777777" w:rsidR="00795DBF" w:rsidRPr="00795DBF" w:rsidRDefault="00795DBF" w:rsidP="00370B8C">
            <w:pPr>
              <w:pStyle w:val="paragraph"/>
              <w:divId w:val="1167864365"/>
            </w:pPr>
            <w:r w:rsidRPr="00795DBF">
              <w:rPr>
                <w:rStyle w:val="normaltextrun"/>
              </w:rPr>
              <w:t>Tham gia lớp seminar</w:t>
            </w:r>
            <w:r w:rsidRPr="00795DBF">
              <w:rPr>
                <w:rStyle w:val="eop"/>
              </w:rPr>
              <w:t> </w:t>
            </w:r>
          </w:p>
          <w:p w14:paraId="24F221CC" w14:textId="1E4DCC94" w:rsidR="00795DBF" w:rsidRPr="00795DBF" w:rsidRDefault="00795DBF" w:rsidP="00370B8C">
            <w:r w:rsidRPr="00795DBF">
              <w:rPr>
                <w:rStyle w:val="normaltextrun"/>
              </w:rPr>
              <w:t>Tham gia thảo luận, làm bài tập tại các buổi seminar</w:t>
            </w:r>
            <w:r w:rsidRPr="00795DBF">
              <w:rPr>
                <w:rStyle w:val="eop"/>
              </w:rPr>
              <w:t> </w:t>
            </w:r>
          </w:p>
        </w:tc>
        <w:tc>
          <w:tcPr>
            <w:tcW w:w="856" w:type="pct"/>
            <w:vAlign w:val="center"/>
          </w:tcPr>
          <w:p w14:paraId="7807596F" w14:textId="16205F6F" w:rsidR="00795DBF" w:rsidRPr="00795DBF" w:rsidRDefault="00795DBF" w:rsidP="00370B8C">
            <w:r w:rsidRPr="00795DBF">
              <w:rPr>
                <w:rStyle w:val="normaltextrun"/>
              </w:rPr>
              <w:t>Tất cả các buổi seminar</w:t>
            </w:r>
            <w:r w:rsidRPr="00795DBF">
              <w:rPr>
                <w:rStyle w:val="eop"/>
              </w:rPr>
              <w:t> </w:t>
            </w:r>
          </w:p>
        </w:tc>
        <w:tc>
          <w:tcPr>
            <w:tcW w:w="563" w:type="pct"/>
            <w:vAlign w:val="center"/>
          </w:tcPr>
          <w:p w14:paraId="79911904" w14:textId="77F74F4F" w:rsidR="00795DBF" w:rsidRPr="00795DBF" w:rsidRDefault="00795DBF" w:rsidP="00370B8C">
            <w:pPr>
              <w:pStyle w:val="paragraph"/>
              <w:divId w:val="808716539"/>
            </w:pPr>
            <w:r w:rsidRPr="00795DBF">
              <w:rPr>
                <w:rStyle w:val="normaltextrun"/>
              </w:rPr>
              <w:t>1.x</w:t>
            </w:r>
          </w:p>
          <w:p w14:paraId="4E79A810" w14:textId="65AA9164" w:rsidR="00795DBF" w:rsidRPr="00795DBF" w:rsidRDefault="00795DBF" w:rsidP="00370B8C">
            <w:pPr>
              <w:pStyle w:val="paragraph"/>
              <w:divId w:val="342514448"/>
            </w:pPr>
            <w:r w:rsidRPr="00795DBF">
              <w:rPr>
                <w:rStyle w:val="normaltextrun"/>
              </w:rPr>
              <w:t>2.x</w:t>
            </w:r>
          </w:p>
          <w:p w14:paraId="4CFEFEB8" w14:textId="5B98A7BB" w:rsidR="00795DBF" w:rsidRPr="00795DBF" w:rsidRDefault="00795DBF" w:rsidP="00370B8C">
            <w:r w:rsidRPr="00795DBF">
              <w:rPr>
                <w:rStyle w:val="normaltextrun"/>
              </w:rPr>
              <w:t>3.x</w:t>
            </w:r>
          </w:p>
        </w:tc>
        <w:tc>
          <w:tcPr>
            <w:tcW w:w="911" w:type="pct"/>
            <w:vAlign w:val="center"/>
          </w:tcPr>
          <w:p w14:paraId="7012ED79" w14:textId="77777777" w:rsidR="006B1BED" w:rsidRDefault="00795DBF" w:rsidP="00370B8C">
            <w:pPr>
              <w:rPr>
                <w:rStyle w:val="normaltextrun"/>
              </w:rPr>
            </w:pPr>
            <w:r w:rsidRPr="00795DBF">
              <w:rPr>
                <w:rStyle w:val="normaltextrun"/>
              </w:rPr>
              <w:t xml:space="preserve">Phụ lục 2: </w:t>
            </w:r>
          </w:p>
          <w:p w14:paraId="6D7EBB5F" w14:textId="770AB01B" w:rsidR="00795DBF" w:rsidRPr="00795DBF" w:rsidRDefault="00795DBF" w:rsidP="00370B8C">
            <w:r w:rsidRPr="00795DBF">
              <w:rPr>
                <w:rStyle w:val="normaltextrun"/>
              </w:rPr>
              <w:t>rubric 1</w:t>
            </w:r>
            <w:r w:rsidRPr="00795DBF">
              <w:rPr>
                <w:rStyle w:val="eop"/>
              </w:rPr>
              <w:t> </w:t>
            </w:r>
          </w:p>
        </w:tc>
        <w:tc>
          <w:tcPr>
            <w:tcW w:w="382" w:type="pct"/>
            <w:vAlign w:val="center"/>
          </w:tcPr>
          <w:p w14:paraId="2D23E3F7" w14:textId="61F2BE02" w:rsidR="00795DBF" w:rsidRPr="00795DBF" w:rsidRDefault="00795DBF" w:rsidP="00370B8C">
            <w:r w:rsidRPr="00795DBF">
              <w:rPr>
                <w:rStyle w:val="normaltextrun"/>
              </w:rPr>
              <w:t>10%</w:t>
            </w:r>
            <w:r w:rsidRPr="00795DBF">
              <w:rPr>
                <w:rStyle w:val="eop"/>
              </w:rPr>
              <w:t> </w:t>
            </w:r>
          </w:p>
        </w:tc>
        <w:tc>
          <w:tcPr>
            <w:tcW w:w="602" w:type="pct"/>
          </w:tcPr>
          <w:p w14:paraId="0824C51F" w14:textId="422A4CC3" w:rsidR="00795DBF" w:rsidRPr="00795DBF" w:rsidRDefault="00795DBF" w:rsidP="00370B8C">
            <w:r w:rsidRPr="00795DBF">
              <w:t>…</w:t>
            </w:r>
          </w:p>
        </w:tc>
      </w:tr>
      <w:tr w:rsidR="00795DBF" w:rsidRPr="00795DBF" w14:paraId="4F29017D" w14:textId="05AAF581" w:rsidTr="00DE5753">
        <w:tc>
          <w:tcPr>
            <w:tcW w:w="576" w:type="pct"/>
            <w:vMerge w:val="restart"/>
          </w:tcPr>
          <w:p w14:paraId="0BB306BF" w14:textId="482179B0" w:rsidR="00795DBF" w:rsidRPr="00795DBF" w:rsidRDefault="00795DBF" w:rsidP="00370B8C">
            <w:r w:rsidRPr="00795DBF">
              <w:t>Đánh giá quá trình</w:t>
            </w:r>
          </w:p>
        </w:tc>
        <w:tc>
          <w:tcPr>
            <w:tcW w:w="1110" w:type="pct"/>
            <w:vAlign w:val="center"/>
          </w:tcPr>
          <w:p w14:paraId="6E168847" w14:textId="70F7E813" w:rsidR="00795DBF" w:rsidRPr="00795DBF" w:rsidRDefault="00795DBF" w:rsidP="00370B8C">
            <w:r w:rsidRPr="00795DBF">
              <w:rPr>
                <w:rStyle w:val="normaltextrun"/>
              </w:rPr>
              <w:t>Bài kiểm tra cá nhân – 20% (trắc nghiệm)</w:t>
            </w:r>
            <w:r w:rsidRPr="00795DBF">
              <w:rPr>
                <w:rStyle w:val="eop"/>
              </w:rPr>
              <w:t> </w:t>
            </w:r>
          </w:p>
        </w:tc>
        <w:tc>
          <w:tcPr>
            <w:tcW w:w="856" w:type="pct"/>
            <w:vAlign w:val="center"/>
          </w:tcPr>
          <w:p w14:paraId="71770327" w14:textId="13E3812B" w:rsidR="00795DBF" w:rsidRPr="00795DBF" w:rsidRDefault="00795DBF" w:rsidP="00370B8C">
            <w:r w:rsidRPr="00795DBF">
              <w:rPr>
                <w:rStyle w:val="normaltextrun"/>
              </w:rPr>
              <w:t>Tuần 1</w:t>
            </w:r>
            <w:r w:rsidR="006B1BED">
              <w:rPr>
                <w:rStyle w:val="normaltextrun"/>
              </w:rPr>
              <w:t>2</w:t>
            </w:r>
            <w:r w:rsidRPr="00795DBF">
              <w:rPr>
                <w:rStyle w:val="eop"/>
              </w:rPr>
              <w:t> </w:t>
            </w:r>
          </w:p>
        </w:tc>
        <w:tc>
          <w:tcPr>
            <w:tcW w:w="563" w:type="pct"/>
            <w:vAlign w:val="center"/>
          </w:tcPr>
          <w:p w14:paraId="21998062" w14:textId="0A679B2F" w:rsidR="00795DBF" w:rsidRPr="00795DBF" w:rsidRDefault="00795DBF" w:rsidP="00370B8C">
            <w:pPr>
              <w:pStyle w:val="paragraph"/>
              <w:divId w:val="1663464477"/>
            </w:pPr>
            <w:r w:rsidRPr="00795DBF">
              <w:rPr>
                <w:rStyle w:val="normaltextrun"/>
              </w:rPr>
              <w:t>1.x</w:t>
            </w:r>
          </w:p>
          <w:p w14:paraId="18DEFBCE" w14:textId="43B92347" w:rsidR="00795DBF" w:rsidRPr="00795DBF" w:rsidRDefault="00795DBF" w:rsidP="00370B8C">
            <w:pPr>
              <w:pStyle w:val="paragraph"/>
              <w:divId w:val="880939492"/>
            </w:pPr>
            <w:r w:rsidRPr="00795DBF">
              <w:rPr>
                <w:rStyle w:val="normaltextrun"/>
              </w:rPr>
              <w:t>2.x</w:t>
            </w:r>
          </w:p>
          <w:p w14:paraId="7DC0D6A4" w14:textId="308B4664" w:rsidR="00795DBF" w:rsidRPr="00795DBF" w:rsidRDefault="00795DBF" w:rsidP="00370B8C">
            <w:r w:rsidRPr="00795DBF">
              <w:rPr>
                <w:rStyle w:val="normaltextrun"/>
              </w:rPr>
              <w:t>3.x</w:t>
            </w:r>
          </w:p>
        </w:tc>
        <w:tc>
          <w:tcPr>
            <w:tcW w:w="911" w:type="pct"/>
            <w:vAlign w:val="center"/>
          </w:tcPr>
          <w:p w14:paraId="309FA1B0" w14:textId="77777777" w:rsidR="006B1BED" w:rsidRDefault="00795DBF" w:rsidP="00370B8C">
            <w:pPr>
              <w:rPr>
                <w:rStyle w:val="normaltextrun"/>
              </w:rPr>
            </w:pPr>
            <w:r w:rsidRPr="00795DBF">
              <w:rPr>
                <w:rStyle w:val="normaltextrun"/>
              </w:rPr>
              <w:t xml:space="preserve">Phụ lục 2: </w:t>
            </w:r>
          </w:p>
          <w:p w14:paraId="69F74BEF" w14:textId="1BFF6A59" w:rsidR="00795DBF" w:rsidRPr="00795DBF" w:rsidRDefault="00795DBF" w:rsidP="00370B8C">
            <w:r w:rsidRPr="00795DBF">
              <w:rPr>
                <w:rStyle w:val="normaltextrun"/>
              </w:rPr>
              <w:t>rubric 2</w:t>
            </w:r>
            <w:r w:rsidRPr="00795DBF">
              <w:rPr>
                <w:rStyle w:val="eop"/>
              </w:rPr>
              <w:t> </w:t>
            </w:r>
          </w:p>
        </w:tc>
        <w:tc>
          <w:tcPr>
            <w:tcW w:w="382" w:type="pct"/>
            <w:vMerge w:val="restart"/>
            <w:vAlign w:val="center"/>
          </w:tcPr>
          <w:p w14:paraId="57DF91F4" w14:textId="51E11DA5" w:rsidR="00795DBF" w:rsidRPr="00795DBF" w:rsidRDefault="00795DBF" w:rsidP="00370B8C">
            <w:r w:rsidRPr="00795DBF">
              <w:rPr>
                <w:rStyle w:val="normaltextrun"/>
              </w:rPr>
              <w:t>40%</w:t>
            </w:r>
            <w:r w:rsidRPr="00795DBF">
              <w:rPr>
                <w:rStyle w:val="eop"/>
              </w:rPr>
              <w:t> </w:t>
            </w:r>
          </w:p>
        </w:tc>
        <w:tc>
          <w:tcPr>
            <w:tcW w:w="602" w:type="pct"/>
          </w:tcPr>
          <w:p w14:paraId="0A991508" w14:textId="7408E43B" w:rsidR="00795DBF" w:rsidRPr="00795DBF" w:rsidRDefault="00795DBF" w:rsidP="00370B8C">
            <w:r w:rsidRPr="00795DBF">
              <w:t>…</w:t>
            </w:r>
          </w:p>
        </w:tc>
      </w:tr>
      <w:tr w:rsidR="00795DBF" w:rsidRPr="00795DBF" w14:paraId="14E3A0CC" w14:textId="2DC88C1B" w:rsidTr="00DE5753">
        <w:tc>
          <w:tcPr>
            <w:tcW w:w="576" w:type="pct"/>
            <w:vMerge/>
          </w:tcPr>
          <w:p w14:paraId="14AE004C" w14:textId="77777777" w:rsidR="00795DBF" w:rsidRPr="00795DBF" w:rsidRDefault="00795DBF" w:rsidP="00370B8C"/>
        </w:tc>
        <w:tc>
          <w:tcPr>
            <w:tcW w:w="1110" w:type="pct"/>
            <w:vAlign w:val="center"/>
          </w:tcPr>
          <w:p w14:paraId="724E15F5" w14:textId="73911962" w:rsidR="00795DBF" w:rsidRPr="00795DBF" w:rsidRDefault="00795DBF" w:rsidP="00370B8C">
            <w:r w:rsidRPr="00795DBF">
              <w:rPr>
                <w:rStyle w:val="normaltextrun"/>
              </w:rPr>
              <w:t>Bài tập nhóm – 20% (nghiên cứu</w:t>
            </w:r>
            <w:r w:rsidR="006B1BED">
              <w:rPr>
                <w:rStyle w:val="normaltextrun"/>
              </w:rPr>
              <w:t xml:space="preserve"> dự án </w:t>
            </w:r>
            <w:r w:rsidRPr="00795DBF">
              <w:rPr>
                <w:rStyle w:val="normaltextrun"/>
              </w:rPr>
              <w:t xml:space="preserve">, viết </w:t>
            </w:r>
            <w:r w:rsidR="006B1BED">
              <w:rPr>
                <w:rStyle w:val="normaltextrun"/>
              </w:rPr>
              <w:t>báo cáo,</w:t>
            </w:r>
            <w:r w:rsidRPr="00795DBF">
              <w:rPr>
                <w:rStyle w:val="normaltextrun"/>
              </w:rPr>
              <w:t xml:space="preserve"> thuyết trình)</w:t>
            </w:r>
            <w:r w:rsidRPr="00795DBF">
              <w:rPr>
                <w:rStyle w:val="eop"/>
              </w:rPr>
              <w:t> </w:t>
            </w:r>
          </w:p>
        </w:tc>
        <w:tc>
          <w:tcPr>
            <w:tcW w:w="856" w:type="pct"/>
            <w:vAlign w:val="center"/>
          </w:tcPr>
          <w:p w14:paraId="38AD5A9B" w14:textId="4A1E3F4F" w:rsidR="00795DBF" w:rsidRPr="00D35313" w:rsidRDefault="00795DBF" w:rsidP="00370B8C">
            <w:r w:rsidRPr="00795DBF">
              <w:rPr>
                <w:rStyle w:val="normaltextrun"/>
              </w:rPr>
              <w:t>Tuần 1</w:t>
            </w:r>
            <w:r w:rsidR="00D35313">
              <w:rPr>
                <w:rStyle w:val="normaltextrun"/>
              </w:rPr>
              <w:t>4</w:t>
            </w:r>
            <w:r w:rsidRPr="00795DBF">
              <w:rPr>
                <w:rStyle w:val="normaltextrun"/>
              </w:rPr>
              <w:t>-1</w:t>
            </w:r>
            <w:r w:rsidR="00D35313">
              <w:rPr>
                <w:rStyle w:val="normaltextrun"/>
              </w:rPr>
              <w:t>5</w:t>
            </w:r>
          </w:p>
        </w:tc>
        <w:tc>
          <w:tcPr>
            <w:tcW w:w="563" w:type="pct"/>
            <w:vAlign w:val="center"/>
          </w:tcPr>
          <w:p w14:paraId="45E033F1" w14:textId="6A183DDF" w:rsidR="00795DBF" w:rsidRPr="00795DBF" w:rsidRDefault="00795DBF" w:rsidP="00370B8C">
            <w:pPr>
              <w:pStyle w:val="paragraph"/>
              <w:divId w:val="183060870"/>
            </w:pPr>
            <w:r w:rsidRPr="00795DBF">
              <w:rPr>
                <w:rStyle w:val="normaltextrun"/>
              </w:rPr>
              <w:t>1.x</w:t>
            </w:r>
          </w:p>
          <w:p w14:paraId="45356F41" w14:textId="3F0A8228" w:rsidR="00795DBF" w:rsidRPr="00795DBF" w:rsidRDefault="00795DBF" w:rsidP="00370B8C">
            <w:pPr>
              <w:pStyle w:val="paragraph"/>
              <w:divId w:val="894513908"/>
            </w:pPr>
            <w:r w:rsidRPr="00795DBF">
              <w:rPr>
                <w:rStyle w:val="normaltextrun"/>
              </w:rPr>
              <w:t>2.x</w:t>
            </w:r>
          </w:p>
          <w:p w14:paraId="6D79B6DC" w14:textId="113012D3" w:rsidR="00795DBF" w:rsidRPr="00795DBF" w:rsidRDefault="00795DBF" w:rsidP="00370B8C">
            <w:r w:rsidRPr="00795DBF">
              <w:rPr>
                <w:rStyle w:val="normaltextrun"/>
              </w:rPr>
              <w:t>3.x</w:t>
            </w:r>
          </w:p>
        </w:tc>
        <w:tc>
          <w:tcPr>
            <w:tcW w:w="911" w:type="pct"/>
            <w:vAlign w:val="center"/>
          </w:tcPr>
          <w:p w14:paraId="5CAE4363" w14:textId="77777777" w:rsidR="006B1BED" w:rsidRDefault="00795DBF" w:rsidP="00370B8C">
            <w:pPr>
              <w:rPr>
                <w:rStyle w:val="normaltextrun"/>
              </w:rPr>
            </w:pPr>
            <w:r w:rsidRPr="00795DBF">
              <w:rPr>
                <w:rStyle w:val="normaltextrun"/>
              </w:rPr>
              <w:t>Phụ lục 2:</w:t>
            </w:r>
          </w:p>
          <w:p w14:paraId="71690BDB" w14:textId="212D29EE" w:rsidR="00795DBF" w:rsidRPr="00795DBF" w:rsidRDefault="00795DBF" w:rsidP="00370B8C">
            <w:r w:rsidRPr="00795DBF">
              <w:rPr>
                <w:rStyle w:val="normaltextrun"/>
              </w:rPr>
              <w:t xml:space="preserve"> rubric 3</w:t>
            </w:r>
            <w:r w:rsidRPr="00795DBF">
              <w:rPr>
                <w:rStyle w:val="eop"/>
              </w:rPr>
              <w:t> </w:t>
            </w:r>
          </w:p>
        </w:tc>
        <w:tc>
          <w:tcPr>
            <w:tcW w:w="382" w:type="pct"/>
            <w:vMerge/>
            <w:vAlign w:val="center"/>
          </w:tcPr>
          <w:p w14:paraId="65F8CD2A" w14:textId="77777777" w:rsidR="00795DBF" w:rsidRPr="00795DBF" w:rsidRDefault="00795DBF" w:rsidP="00370B8C"/>
        </w:tc>
        <w:tc>
          <w:tcPr>
            <w:tcW w:w="602" w:type="pct"/>
          </w:tcPr>
          <w:p w14:paraId="01B3A421" w14:textId="28AA642B" w:rsidR="00795DBF" w:rsidRPr="00795DBF" w:rsidRDefault="00795DBF" w:rsidP="00370B8C">
            <w:r w:rsidRPr="00795DBF">
              <w:t>…</w:t>
            </w:r>
          </w:p>
        </w:tc>
      </w:tr>
      <w:tr w:rsidR="00795DBF" w:rsidRPr="00795DBF" w14:paraId="691106C7" w14:textId="63AC41EE" w:rsidTr="00DE5753">
        <w:tc>
          <w:tcPr>
            <w:tcW w:w="576" w:type="pct"/>
          </w:tcPr>
          <w:p w14:paraId="732B074D" w14:textId="468003FB" w:rsidR="00795DBF" w:rsidRPr="00795DBF" w:rsidRDefault="00795DBF" w:rsidP="00370B8C">
            <w:r w:rsidRPr="00795DBF">
              <w:t>Đánh giá cuối kỳ</w:t>
            </w:r>
          </w:p>
        </w:tc>
        <w:tc>
          <w:tcPr>
            <w:tcW w:w="1110" w:type="pct"/>
            <w:vAlign w:val="center"/>
          </w:tcPr>
          <w:p w14:paraId="54C40E95" w14:textId="064B01A6" w:rsidR="00795DBF" w:rsidRPr="00795DBF" w:rsidRDefault="00795DBF" w:rsidP="00370B8C">
            <w:r w:rsidRPr="00795DBF">
              <w:rPr>
                <w:rStyle w:val="normaltextrun"/>
              </w:rPr>
              <w:t xml:space="preserve">Toàn bộ nội dung học </w:t>
            </w:r>
          </w:p>
        </w:tc>
        <w:tc>
          <w:tcPr>
            <w:tcW w:w="856" w:type="pct"/>
            <w:vAlign w:val="center"/>
          </w:tcPr>
          <w:p w14:paraId="00703C7B" w14:textId="04F5F525" w:rsidR="00795DBF" w:rsidRPr="00795DBF" w:rsidRDefault="00795DBF" w:rsidP="00370B8C">
            <w:r w:rsidRPr="00795DBF">
              <w:rPr>
                <w:rStyle w:val="normaltextrun"/>
              </w:rPr>
              <w:t>Theo lịch của Trường</w:t>
            </w:r>
            <w:r w:rsidRPr="00795DBF">
              <w:rPr>
                <w:rStyle w:val="eop"/>
              </w:rPr>
              <w:t> </w:t>
            </w:r>
          </w:p>
        </w:tc>
        <w:tc>
          <w:tcPr>
            <w:tcW w:w="563" w:type="pct"/>
            <w:vAlign w:val="center"/>
          </w:tcPr>
          <w:p w14:paraId="6E251378" w14:textId="7C4ED767" w:rsidR="00795DBF" w:rsidRPr="00795DBF" w:rsidRDefault="00795DBF" w:rsidP="00370B8C">
            <w:pPr>
              <w:pStyle w:val="paragraph"/>
              <w:divId w:val="2089224713"/>
            </w:pPr>
            <w:r w:rsidRPr="00795DBF">
              <w:rPr>
                <w:rStyle w:val="normaltextrun"/>
              </w:rPr>
              <w:t>1.x</w:t>
            </w:r>
          </w:p>
          <w:p w14:paraId="1F68D29D" w14:textId="77AA97CE" w:rsidR="00795DBF" w:rsidRPr="00795DBF" w:rsidRDefault="00795DBF" w:rsidP="00370B8C">
            <w:pPr>
              <w:pStyle w:val="paragraph"/>
              <w:divId w:val="126970202"/>
            </w:pPr>
            <w:r w:rsidRPr="00795DBF">
              <w:rPr>
                <w:rStyle w:val="normaltextrun"/>
              </w:rPr>
              <w:t>2.x</w:t>
            </w:r>
          </w:p>
          <w:p w14:paraId="6CCCDFB2" w14:textId="668EB0BF" w:rsidR="00795DBF" w:rsidRPr="00795DBF" w:rsidRDefault="00795DBF" w:rsidP="00370B8C">
            <w:r w:rsidRPr="00795DBF">
              <w:rPr>
                <w:rStyle w:val="normaltextrun"/>
              </w:rPr>
              <w:t>3.x</w:t>
            </w:r>
          </w:p>
        </w:tc>
        <w:tc>
          <w:tcPr>
            <w:tcW w:w="911" w:type="pct"/>
            <w:vAlign w:val="center"/>
          </w:tcPr>
          <w:p w14:paraId="0AAEA588" w14:textId="086FC7AE" w:rsidR="00795DBF" w:rsidRPr="00795DBF" w:rsidRDefault="00795DBF" w:rsidP="00370B8C">
            <w:r w:rsidRPr="00795DBF">
              <w:rPr>
                <w:rStyle w:val="normaltextrun"/>
              </w:rPr>
              <w:t>Phụ lục 1: ma trận đề thi</w:t>
            </w:r>
            <w:r w:rsidRPr="00795DBF">
              <w:rPr>
                <w:rStyle w:val="eop"/>
              </w:rPr>
              <w:t> </w:t>
            </w:r>
          </w:p>
        </w:tc>
        <w:tc>
          <w:tcPr>
            <w:tcW w:w="382" w:type="pct"/>
            <w:vAlign w:val="center"/>
          </w:tcPr>
          <w:p w14:paraId="523200E9" w14:textId="5B041F71" w:rsidR="00795DBF" w:rsidRPr="00795DBF" w:rsidRDefault="00795DBF" w:rsidP="00370B8C">
            <w:r w:rsidRPr="00795DBF">
              <w:rPr>
                <w:rStyle w:val="normaltextrun"/>
              </w:rPr>
              <w:t>50%</w:t>
            </w:r>
            <w:r w:rsidRPr="00795DBF">
              <w:rPr>
                <w:rStyle w:val="eop"/>
              </w:rPr>
              <w:t> </w:t>
            </w:r>
          </w:p>
        </w:tc>
        <w:tc>
          <w:tcPr>
            <w:tcW w:w="602" w:type="pct"/>
          </w:tcPr>
          <w:p w14:paraId="626A2D4A" w14:textId="0B1E8946" w:rsidR="00795DBF" w:rsidRPr="00795DBF" w:rsidRDefault="00795DBF" w:rsidP="00370B8C">
            <w:r w:rsidRPr="00795DBF">
              <w:t>…</w:t>
            </w:r>
          </w:p>
        </w:tc>
      </w:tr>
    </w:tbl>
    <w:p w14:paraId="05AF2E0F" w14:textId="6000941E" w:rsidR="002B491E" w:rsidRPr="00DE5753" w:rsidRDefault="00F36F50" w:rsidP="00370B8C">
      <w:pPr>
        <w:pStyle w:val="Heading2"/>
      </w:pPr>
      <w:r w:rsidRPr="00DE5753">
        <w:lastRenderedPageBreak/>
        <w:t>7.2. Ma trận đề thi (phụ lục 1)</w:t>
      </w:r>
    </w:p>
    <w:p w14:paraId="3E15E6A2" w14:textId="45EAB47D" w:rsidR="00F36F50" w:rsidRPr="00DE5753" w:rsidRDefault="00F36F50" w:rsidP="00370B8C">
      <w:pPr>
        <w:pStyle w:val="Heading2"/>
      </w:pPr>
      <w:r w:rsidRPr="00DE5753">
        <w:t>7.3. Các rubrics (phụ lục 2)</w:t>
      </w:r>
    </w:p>
    <w:p w14:paraId="73ECF08D" w14:textId="77777777" w:rsidR="00E77B50" w:rsidRPr="00333162" w:rsidRDefault="00E77B50" w:rsidP="00370B8C">
      <w:pPr>
        <w:rPr>
          <w:lang w:val="pt-BR"/>
        </w:rPr>
      </w:pPr>
    </w:p>
    <w:p w14:paraId="58F7DC3E" w14:textId="50A4E0EC" w:rsidR="00E77B50" w:rsidRPr="00333162" w:rsidRDefault="00E77B50" w:rsidP="00370B8C">
      <w:pPr>
        <w:pStyle w:val="Heading1"/>
        <w:rPr>
          <w:lang w:val="pt-BR"/>
        </w:rPr>
      </w:pPr>
      <w:r w:rsidRPr="00333162">
        <w:rPr>
          <w:lang w:val="pt-BR"/>
        </w:rPr>
        <w:t>8. KẾ HOẠCH DẠY HỌC (</w:t>
      </w:r>
      <w:r w:rsidR="00154246" w:rsidRPr="00333162">
        <w:rPr>
          <w:lang w:val="pt-BR"/>
        </w:rPr>
        <w:t>Lesson Plan</w:t>
      </w:r>
      <w:r w:rsidRPr="00333162">
        <w:rPr>
          <w:lang w:val="pt-BR"/>
        </w:rPr>
        <w:t>)</w:t>
      </w:r>
    </w:p>
    <w:p w14:paraId="01E998E8" w14:textId="7BF68B17" w:rsidR="00E77B50" w:rsidRPr="00333162" w:rsidRDefault="0029747A" w:rsidP="00370B8C">
      <w:pPr>
        <w:rPr>
          <w:lang w:val="pt-BR"/>
        </w:rPr>
      </w:pPr>
      <w:r w:rsidRPr="00333162">
        <w:t xml:space="preserve">Bảng 4. Kế hoạch </w:t>
      </w:r>
      <w:r w:rsidR="000F3B0A" w:rsidRPr="00333162">
        <w:t xml:space="preserve">và nội dung </w:t>
      </w:r>
      <w:r w:rsidRPr="00333162">
        <w:t>dạy học</w:t>
      </w:r>
    </w:p>
    <w:tbl>
      <w:tblPr>
        <w:tblStyle w:val="TableGrid"/>
        <w:tblW w:w="5000" w:type="pct"/>
        <w:tblLook w:val="04A0" w:firstRow="1" w:lastRow="0" w:firstColumn="1" w:lastColumn="0" w:noHBand="0" w:noVBand="1"/>
      </w:tblPr>
      <w:tblGrid>
        <w:gridCol w:w="766"/>
        <w:gridCol w:w="2194"/>
        <w:gridCol w:w="1291"/>
        <w:gridCol w:w="2628"/>
        <w:gridCol w:w="1554"/>
        <w:gridCol w:w="1056"/>
      </w:tblGrid>
      <w:tr w:rsidR="00EA3A39" w:rsidRPr="00B54113" w14:paraId="7CB2CFB4" w14:textId="77777777" w:rsidTr="00B54113">
        <w:tc>
          <w:tcPr>
            <w:tcW w:w="403" w:type="pct"/>
          </w:tcPr>
          <w:p w14:paraId="04314217" w14:textId="5F4C319F" w:rsidR="00C83AE6" w:rsidRPr="00B54113" w:rsidRDefault="00C83AE6" w:rsidP="00370B8C">
            <w:pPr>
              <w:rPr>
                <w:b/>
                <w:bCs w:val="0"/>
                <w:lang w:val="pt-BR"/>
              </w:rPr>
            </w:pPr>
            <w:r w:rsidRPr="00B54113">
              <w:rPr>
                <w:b/>
                <w:bCs w:val="0"/>
                <w:lang w:val="pt-BR"/>
              </w:rPr>
              <w:t>Tuần</w:t>
            </w:r>
          </w:p>
        </w:tc>
        <w:tc>
          <w:tcPr>
            <w:tcW w:w="1156" w:type="pct"/>
          </w:tcPr>
          <w:p w14:paraId="70C111F8" w14:textId="0514549B" w:rsidR="00C83AE6" w:rsidRPr="00B54113" w:rsidRDefault="00C83AE6" w:rsidP="00370B8C">
            <w:pPr>
              <w:rPr>
                <w:b/>
                <w:bCs w:val="0"/>
                <w:lang w:val="pt-BR"/>
              </w:rPr>
            </w:pPr>
            <w:r w:rsidRPr="00B54113">
              <w:rPr>
                <w:b/>
                <w:bCs w:val="0"/>
                <w:lang w:val="pt-BR"/>
              </w:rPr>
              <w:t>Nội dung</w:t>
            </w:r>
          </w:p>
        </w:tc>
        <w:tc>
          <w:tcPr>
            <w:tcW w:w="680" w:type="pct"/>
          </w:tcPr>
          <w:p w14:paraId="39DB37FA" w14:textId="54FEB6B6" w:rsidR="00C83AE6" w:rsidRPr="00B54113" w:rsidRDefault="00C83AE6" w:rsidP="00370B8C">
            <w:pPr>
              <w:rPr>
                <w:b/>
                <w:bCs w:val="0"/>
                <w:lang w:val="pt-BR"/>
              </w:rPr>
            </w:pPr>
            <w:r w:rsidRPr="00B54113">
              <w:rPr>
                <w:b/>
                <w:bCs w:val="0"/>
                <w:lang w:val="pt-BR"/>
              </w:rPr>
              <w:t>Tài liệu đọc</w:t>
            </w:r>
          </w:p>
        </w:tc>
        <w:tc>
          <w:tcPr>
            <w:tcW w:w="1385" w:type="pct"/>
          </w:tcPr>
          <w:p w14:paraId="29FF466B" w14:textId="7FFCDF90" w:rsidR="00C83AE6" w:rsidRPr="00B54113" w:rsidRDefault="00C83AE6" w:rsidP="00370B8C">
            <w:pPr>
              <w:rPr>
                <w:b/>
                <w:bCs w:val="0"/>
                <w:lang w:val="pt-BR"/>
              </w:rPr>
            </w:pPr>
            <w:r w:rsidRPr="00B54113">
              <w:rPr>
                <w:b/>
                <w:bCs w:val="0"/>
                <w:lang w:val="pt-BR"/>
              </w:rPr>
              <w:t>Hoạt động dạy và học</w:t>
            </w:r>
          </w:p>
        </w:tc>
        <w:tc>
          <w:tcPr>
            <w:tcW w:w="819" w:type="pct"/>
          </w:tcPr>
          <w:p w14:paraId="413D2D1F" w14:textId="3911051A" w:rsidR="00C83AE6" w:rsidRPr="00B54113" w:rsidRDefault="00C83AE6" w:rsidP="00370B8C">
            <w:pPr>
              <w:rPr>
                <w:b/>
                <w:bCs w:val="0"/>
                <w:lang w:val="pt-BR"/>
              </w:rPr>
            </w:pPr>
            <w:r w:rsidRPr="00B54113">
              <w:rPr>
                <w:b/>
                <w:bCs w:val="0"/>
                <w:lang w:val="pt-BR"/>
              </w:rPr>
              <w:t>Đánh giá</w:t>
            </w:r>
          </w:p>
        </w:tc>
        <w:tc>
          <w:tcPr>
            <w:tcW w:w="556" w:type="pct"/>
          </w:tcPr>
          <w:p w14:paraId="62F8C538" w14:textId="1838A164" w:rsidR="00C83AE6" w:rsidRPr="00B54113" w:rsidRDefault="00C83AE6" w:rsidP="00370B8C">
            <w:pPr>
              <w:rPr>
                <w:b/>
                <w:bCs w:val="0"/>
                <w:lang w:val="pt-BR"/>
              </w:rPr>
            </w:pPr>
            <w:r w:rsidRPr="00B54113">
              <w:rPr>
                <w:b/>
                <w:bCs w:val="0"/>
                <w:lang w:val="pt-BR"/>
              </w:rPr>
              <w:t>CLOs</w:t>
            </w:r>
          </w:p>
        </w:tc>
      </w:tr>
      <w:tr w:rsidR="00EA3A39" w:rsidRPr="00333162" w14:paraId="16B6A47C" w14:textId="77777777" w:rsidTr="00B54113">
        <w:tc>
          <w:tcPr>
            <w:tcW w:w="403" w:type="pct"/>
            <w:shd w:val="clear" w:color="auto" w:fill="auto"/>
          </w:tcPr>
          <w:p w14:paraId="445AB02A" w14:textId="55425961" w:rsidR="005C51A5" w:rsidRPr="00333162" w:rsidRDefault="005C51A5" w:rsidP="00370B8C">
            <w:pPr>
              <w:rPr>
                <w:lang w:val="pt-BR"/>
              </w:rPr>
            </w:pPr>
            <w:r w:rsidRPr="00333162">
              <w:rPr>
                <w:lang w:val="pt-BR"/>
              </w:rPr>
              <w:t>[1]</w:t>
            </w:r>
          </w:p>
        </w:tc>
        <w:tc>
          <w:tcPr>
            <w:tcW w:w="1156" w:type="pct"/>
            <w:shd w:val="clear" w:color="auto" w:fill="auto"/>
          </w:tcPr>
          <w:p w14:paraId="66251DA3" w14:textId="3B6F5E6D" w:rsidR="005C51A5" w:rsidRPr="00333162" w:rsidRDefault="005C51A5" w:rsidP="00370B8C">
            <w:pPr>
              <w:rPr>
                <w:lang w:val="pt-BR"/>
              </w:rPr>
            </w:pPr>
            <w:r w:rsidRPr="00333162">
              <w:rPr>
                <w:lang w:val="pt-BR"/>
              </w:rPr>
              <w:t>[2]</w:t>
            </w:r>
          </w:p>
        </w:tc>
        <w:tc>
          <w:tcPr>
            <w:tcW w:w="680" w:type="pct"/>
            <w:shd w:val="clear" w:color="auto" w:fill="auto"/>
          </w:tcPr>
          <w:p w14:paraId="38EEE303" w14:textId="534E7C70" w:rsidR="005C51A5" w:rsidRPr="00333162" w:rsidRDefault="005C51A5" w:rsidP="00370B8C">
            <w:pPr>
              <w:rPr>
                <w:lang w:val="pt-BR"/>
              </w:rPr>
            </w:pPr>
            <w:r w:rsidRPr="00333162">
              <w:rPr>
                <w:lang w:val="pt-BR"/>
              </w:rPr>
              <w:t>[3]</w:t>
            </w:r>
          </w:p>
        </w:tc>
        <w:tc>
          <w:tcPr>
            <w:tcW w:w="1385" w:type="pct"/>
            <w:shd w:val="clear" w:color="auto" w:fill="auto"/>
          </w:tcPr>
          <w:p w14:paraId="3F87BA0A" w14:textId="38FEAF4C" w:rsidR="005C51A5" w:rsidRPr="00333162" w:rsidRDefault="005C51A5" w:rsidP="00370B8C">
            <w:pPr>
              <w:rPr>
                <w:lang w:val="pt-BR"/>
              </w:rPr>
            </w:pPr>
            <w:r w:rsidRPr="00333162">
              <w:rPr>
                <w:lang w:val="pt-BR"/>
              </w:rPr>
              <w:t>[4]</w:t>
            </w:r>
          </w:p>
        </w:tc>
        <w:tc>
          <w:tcPr>
            <w:tcW w:w="819" w:type="pct"/>
            <w:shd w:val="clear" w:color="auto" w:fill="auto"/>
          </w:tcPr>
          <w:p w14:paraId="54F8E434" w14:textId="16866F96" w:rsidR="005C51A5" w:rsidRPr="00333162" w:rsidRDefault="005C51A5" w:rsidP="00370B8C">
            <w:pPr>
              <w:rPr>
                <w:lang w:val="pt-BR"/>
              </w:rPr>
            </w:pPr>
            <w:r w:rsidRPr="00333162">
              <w:rPr>
                <w:lang w:val="pt-BR"/>
              </w:rPr>
              <w:t>[5]</w:t>
            </w:r>
          </w:p>
        </w:tc>
        <w:tc>
          <w:tcPr>
            <w:tcW w:w="556" w:type="pct"/>
            <w:shd w:val="clear" w:color="auto" w:fill="auto"/>
          </w:tcPr>
          <w:p w14:paraId="6B577F2C" w14:textId="79A8E7DE" w:rsidR="005C51A5" w:rsidRPr="00333162" w:rsidRDefault="005C51A5" w:rsidP="00370B8C">
            <w:pPr>
              <w:rPr>
                <w:lang w:val="pt-BR"/>
              </w:rPr>
            </w:pPr>
            <w:r w:rsidRPr="00333162">
              <w:rPr>
                <w:lang w:val="pt-BR"/>
              </w:rPr>
              <w:t>[6]</w:t>
            </w:r>
          </w:p>
        </w:tc>
      </w:tr>
      <w:tr w:rsidR="00EA3A39" w:rsidRPr="00333162" w14:paraId="3D7F8200" w14:textId="77777777" w:rsidTr="00B54113">
        <w:tc>
          <w:tcPr>
            <w:tcW w:w="403" w:type="pct"/>
            <w:shd w:val="clear" w:color="auto" w:fill="FFF2CC" w:themeFill="accent4" w:themeFillTint="33"/>
          </w:tcPr>
          <w:p w14:paraId="72D72ED7" w14:textId="6D1D53DC" w:rsidR="00C83AE6" w:rsidRPr="00333162" w:rsidRDefault="00981D08" w:rsidP="00370B8C">
            <w:pPr>
              <w:rPr>
                <w:lang w:val="pt-BR"/>
              </w:rPr>
            </w:pPr>
            <w:r w:rsidRPr="00333162">
              <w:rPr>
                <w:lang w:val="pt-BR"/>
              </w:rPr>
              <w:t>1</w:t>
            </w:r>
          </w:p>
        </w:tc>
        <w:tc>
          <w:tcPr>
            <w:tcW w:w="1156" w:type="pct"/>
            <w:shd w:val="clear" w:color="auto" w:fill="FFF2CC" w:themeFill="accent4" w:themeFillTint="33"/>
          </w:tcPr>
          <w:p w14:paraId="237B3544" w14:textId="77777777" w:rsidR="00E912DD" w:rsidRPr="00333162" w:rsidRDefault="00981D08" w:rsidP="00370B8C">
            <w:pPr>
              <w:rPr>
                <w:lang w:val="pt-BR"/>
              </w:rPr>
            </w:pPr>
            <w:r w:rsidRPr="00333162">
              <w:rPr>
                <w:lang w:val="pt-BR"/>
              </w:rPr>
              <w:t>Lecture 1</w:t>
            </w:r>
            <w:r w:rsidR="0045627A" w:rsidRPr="00333162">
              <w:rPr>
                <w:lang w:val="pt-BR"/>
              </w:rPr>
              <w:t xml:space="preserve">. </w:t>
            </w:r>
          </w:p>
          <w:p w14:paraId="14F3E665" w14:textId="77777777" w:rsidR="006B1BED" w:rsidRPr="006B1BED" w:rsidRDefault="006B1BED" w:rsidP="00370B8C">
            <w:r w:rsidRPr="006B1BED">
              <w:t>Chương 1 Tổng quan về quản lý dự án CNTT</w:t>
            </w:r>
          </w:p>
          <w:p w14:paraId="6BDA6909" w14:textId="77777777" w:rsidR="006B1BED" w:rsidRPr="006B1BED" w:rsidRDefault="006B1BED" w:rsidP="00370B8C">
            <w:r w:rsidRPr="006B1BED">
              <w:t>1.1. Sự phát triển của dự án CNTT ở Việt Nam và trên thế giới</w:t>
            </w:r>
          </w:p>
          <w:p w14:paraId="34FC6EE3" w14:textId="77777777" w:rsidR="006B1BED" w:rsidRPr="006B1BED" w:rsidRDefault="006B1BED" w:rsidP="00370B8C">
            <w:r w:rsidRPr="006B1BED">
              <w:t>1.2. Khái niệm về quản lý dự án CNTT</w:t>
            </w:r>
          </w:p>
          <w:p w14:paraId="5336D49A" w14:textId="77777777" w:rsidR="006B1BED" w:rsidRPr="006B1BED" w:rsidRDefault="006B1BED" w:rsidP="00370B8C">
            <w:r w:rsidRPr="006B1BED">
              <w:t>1.3. Khung tiếp cận về quản lý dự án CNTT</w:t>
            </w:r>
          </w:p>
          <w:p w14:paraId="719FF393" w14:textId="77777777" w:rsidR="006B1BED" w:rsidRPr="006B1BED" w:rsidRDefault="006B1BED" w:rsidP="00370B8C">
            <w:r w:rsidRPr="006B1BED">
              <w:t>1.4. Các giai đoạn và các lĩnh vực quản lý dự án CNTT</w:t>
            </w:r>
          </w:p>
          <w:p w14:paraId="205040D2" w14:textId="77777777" w:rsidR="006B1BED" w:rsidRPr="006B1BED" w:rsidRDefault="006B1BED" w:rsidP="00370B8C">
            <w:r w:rsidRPr="006B1BED">
              <w:t>1.5. Các yếu tố thành công của dự án CNTT</w:t>
            </w:r>
          </w:p>
          <w:p w14:paraId="5C450AEA" w14:textId="77777777" w:rsidR="007C3D3B" w:rsidRDefault="006B1BED" w:rsidP="00370B8C">
            <w:r w:rsidRPr="006B1BED">
              <w:t>1.6. Người quản lý dự án CNTT</w:t>
            </w:r>
          </w:p>
          <w:p w14:paraId="442CD116" w14:textId="15439D13" w:rsidR="00C47A16" w:rsidRPr="00333162" w:rsidRDefault="00C47A16" w:rsidP="00370B8C">
            <w:pPr>
              <w:rPr>
                <w:lang w:val="pt-BR"/>
              </w:rPr>
            </w:pPr>
            <w:r>
              <w:rPr>
                <w:lang w:val="pt-BR"/>
              </w:rPr>
              <w:t>1.7. Công cụ hỗ trợ quản lý dự án CNTT</w:t>
            </w:r>
          </w:p>
        </w:tc>
        <w:tc>
          <w:tcPr>
            <w:tcW w:w="680" w:type="pct"/>
            <w:shd w:val="clear" w:color="auto" w:fill="FFF2CC" w:themeFill="accent4" w:themeFillTint="33"/>
          </w:tcPr>
          <w:p w14:paraId="4FA10D32" w14:textId="178AC194" w:rsidR="0087079B" w:rsidRDefault="00E50C88" w:rsidP="00370B8C">
            <w:r w:rsidRPr="00333162">
              <w:t>[1] Chương 1</w:t>
            </w:r>
          </w:p>
          <w:p w14:paraId="4131116C" w14:textId="0BE01510" w:rsidR="00120A6E" w:rsidRPr="00333162" w:rsidRDefault="00120A6E" w:rsidP="00370B8C">
            <w:pPr>
              <w:rPr>
                <w:lang w:val="pt-BR"/>
              </w:rPr>
            </w:pPr>
            <w:r>
              <w:rPr>
                <w:lang w:val="pt-BR"/>
              </w:rPr>
              <w:t>[2] Chương 1,2</w:t>
            </w:r>
          </w:p>
          <w:p w14:paraId="10655A07" w14:textId="6CC48F21" w:rsidR="003D52D6" w:rsidRPr="00333162" w:rsidRDefault="003D52D6" w:rsidP="00370B8C">
            <w:pPr>
              <w:rPr>
                <w:lang w:val="pt-BR"/>
              </w:rPr>
            </w:pPr>
          </w:p>
          <w:p w14:paraId="065E10E3" w14:textId="432C508F" w:rsidR="009B3FA4" w:rsidRPr="00333162" w:rsidRDefault="009B3FA4" w:rsidP="00370B8C">
            <w:pPr>
              <w:rPr>
                <w:lang w:val="pt-BR"/>
              </w:rPr>
            </w:pPr>
          </w:p>
        </w:tc>
        <w:tc>
          <w:tcPr>
            <w:tcW w:w="1385" w:type="pct"/>
            <w:shd w:val="clear" w:color="auto" w:fill="FFF2CC" w:themeFill="accent4" w:themeFillTint="33"/>
          </w:tcPr>
          <w:p w14:paraId="55619CBC" w14:textId="77777777" w:rsidR="003F2599" w:rsidRPr="00333162" w:rsidRDefault="003F2599" w:rsidP="00370B8C">
            <w:pPr>
              <w:rPr>
                <w:lang w:val="pt-BR"/>
              </w:rPr>
            </w:pPr>
            <w:r w:rsidRPr="00333162">
              <w:rPr>
                <w:lang w:val="pt-BR"/>
              </w:rPr>
              <w:t>Giảng viên</w:t>
            </w:r>
          </w:p>
          <w:p w14:paraId="5491AFFF" w14:textId="4029BC29" w:rsidR="00C83AE6" w:rsidRPr="00333162" w:rsidRDefault="003F2599" w:rsidP="00370B8C">
            <w:pPr>
              <w:rPr>
                <w:lang w:val="pt-BR"/>
              </w:rPr>
            </w:pPr>
            <w:r w:rsidRPr="00333162">
              <w:rPr>
                <w:lang w:val="pt-BR"/>
              </w:rPr>
              <w:t>- Giới thiệu đề cương</w:t>
            </w:r>
            <w:r w:rsidR="005A7AA5" w:rsidRPr="00333162">
              <w:rPr>
                <w:lang w:val="pt-BR"/>
              </w:rPr>
              <w:t xml:space="preserve">, giáo trình, </w:t>
            </w:r>
            <w:r w:rsidR="0022546A" w:rsidRPr="00333162">
              <w:rPr>
                <w:lang w:val="pt-BR"/>
              </w:rPr>
              <w:t>tài liệu tham khảo, slide</w:t>
            </w:r>
          </w:p>
          <w:p w14:paraId="13E05461" w14:textId="06B5EE4E" w:rsidR="003F2599" w:rsidRPr="00333162" w:rsidRDefault="003F2599" w:rsidP="00370B8C">
            <w:pPr>
              <w:rPr>
                <w:lang w:val="pt-BR"/>
              </w:rPr>
            </w:pPr>
            <w:r w:rsidRPr="00333162">
              <w:rPr>
                <w:lang w:val="pt-BR"/>
              </w:rPr>
              <w:t>- Giảng</w:t>
            </w:r>
            <w:r w:rsidR="00980663" w:rsidRPr="00333162">
              <w:rPr>
                <w:lang w:val="pt-BR"/>
              </w:rPr>
              <w:t xml:space="preserve"> lý thuyết theo nội dung</w:t>
            </w:r>
            <w:r w:rsidR="009C1E7B" w:rsidRPr="00333162">
              <w:rPr>
                <w:lang w:val="pt-BR"/>
              </w:rPr>
              <w:t xml:space="preserve"> slide</w:t>
            </w:r>
          </w:p>
          <w:p w14:paraId="75D01870" w14:textId="585EA1CB" w:rsidR="007C3D3B" w:rsidRPr="00333162" w:rsidRDefault="007C3D3B" w:rsidP="00370B8C">
            <w:pPr>
              <w:rPr>
                <w:lang w:val="pt-BR"/>
              </w:rPr>
            </w:pPr>
            <w:r w:rsidRPr="00333162">
              <w:rPr>
                <w:lang w:val="pt-BR"/>
              </w:rPr>
              <w:t xml:space="preserve">- </w:t>
            </w:r>
            <w:r w:rsidR="009C1E7B" w:rsidRPr="00333162">
              <w:rPr>
                <w:lang w:val="pt-BR"/>
              </w:rPr>
              <w:t>Giới thiệu ví dụ trong slide</w:t>
            </w:r>
          </w:p>
          <w:p w14:paraId="466AAD55" w14:textId="682C43D7" w:rsidR="005A7AA5" w:rsidRPr="00333162" w:rsidRDefault="005A7AA5" w:rsidP="00370B8C">
            <w:pPr>
              <w:rPr>
                <w:lang w:val="pt-BR"/>
              </w:rPr>
            </w:pPr>
            <w:r w:rsidRPr="00333162">
              <w:rPr>
                <w:lang w:val="pt-BR"/>
              </w:rPr>
              <w:t>- Hướng dẫn đọc giáo trình</w:t>
            </w:r>
            <w:r w:rsidR="0022546A" w:rsidRPr="00333162">
              <w:rPr>
                <w:lang w:val="pt-BR"/>
              </w:rPr>
              <w:t>, tài liệu tham khảo</w:t>
            </w:r>
          </w:p>
          <w:p w14:paraId="078170D9" w14:textId="77777777" w:rsidR="00980663" w:rsidRPr="00333162" w:rsidRDefault="00980663" w:rsidP="00370B8C">
            <w:pPr>
              <w:rPr>
                <w:lang w:val="pt-BR"/>
              </w:rPr>
            </w:pPr>
            <w:r w:rsidRPr="00333162">
              <w:rPr>
                <w:lang w:val="pt-BR"/>
              </w:rPr>
              <w:t>- Yêu cầu sinh viên xem lại kiến thức các môn tiên quyết</w:t>
            </w:r>
          </w:p>
          <w:p w14:paraId="104E02C6" w14:textId="2862813A" w:rsidR="009258EB" w:rsidRPr="00333162" w:rsidRDefault="009258EB" w:rsidP="00370B8C">
            <w:pPr>
              <w:rPr>
                <w:lang w:val="pt-BR"/>
              </w:rPr>
            </w:pPr>
            <w:r w:rsidRPr="00333162">
              <w:rPr>
                <w:lang w:val="pt-BR"/>
              </w:rPr>
              <w:t xml:space="preserve">- Yêu cầu sinh viên </w:t>
            </w:r>
            <w:r w:rsidR="0045627A" w:rsidRPr="00333162">
              <w:rPr>
                <w:lang w:val="pt-BR"/>
              </w:rPr>
              <w:t xml:space="preserve">xem </w:t>
            </w:r>
            <w:r w:rsidR="005C1578" w:rsidRPr="00333162">
              <w:rPr>
                <w:lang w:val="pt-BR"/>
              </w:rPr>
              <w:t xml:space="preserve">trước </w:t>
            </w:r>
            <w:r w:rsidR="0045627A" w:rsidRPr="00333162">
              <w:rPr>
                <w:lang w:val="pt-BR"/>
              </w:rPr>
              <w:t>ví dụ, câu hỏi, bài tập dành cho seminar 1</w:t>
            </w:r>
          </w:p>
          <w:p w14:paraId="33871FC2" w14:textId="77777777" w:rsidR="00F44CC9" w:rsidRPr="00333162" w:rsidRDefault="00F44CC9" w:rsidP="00370B8C">
            <w:pPr>
              <w:rPr>
                <w:lang w:val="pt-BR"/>
              </w:rPr>
            </w:pPr>
            <w:r w:rsidRPr="00333162">
              <w:rPr>
                <w:lang w:val="pt-BR"/>
              </w:rPr>
              <w:t>Sinh viên</w:t>
            </w:r>
          </w:p>
          <w:p w14:paraId="7B880738" w14:textId="77777777" w:rsidR="00F44CC9" w:rsidRPr="00333162" w:rsidRDefault="00F44CC9" w:rsidP="00370B8C">
            <w:pPr>
              <w:rPr>
                <w:lang w:val="pt-BR"/>
              </w:rPr>
            </w:pPr>
            <w:r w:rsidRPr="00333162">
              <w:rPr>
                <w:lang w:val="pt-BR"/>
              </w:rPr>
              <w:t>- Xem trước đề cương</w:t>
            </w:r>
          </w:p>
          <w:p w14:paraId="5D93CA9D" w14:textId="77777777" w:rsidR="00F44CC9" w:rsidRPr="00333162" w:rsidRDefault="00F44CC9" w:rsidP="00370B8C">
            <w:pPr>
              <w:rPr>
                <w:lang w:val="pt-BR"/>
              </w:rPr>
            </w:pPr>
            <w:r w:rsidRPr="00333162">
              <w:rPr>
                <w:lang w:val="pt-BR"/>
              </w:rPr>
              <w:t xml:space="preserve">- Đọc các tài liệu </w:t>
            </w:r>
          </w:p>
          <w:p w14:paraId="61BA8A69" w14:textId="07B11BCD" w:rsidR="00F44CC9" w:rsidRPr="00333162" w:rsidRDefault="00F44CC9" w:rsidP="00370B8C">
            <w:pPr>
              <w:rPr>
                <w:lang w:val="pt-BR"/>
              </w:rPr>
            </w:pPr>
            <w:r w:rsidRPr="00333162">
              <w:rPr>
                <w:lang w:val="pt-BR"/>
              </w:rPr>
              <w:t xml:space="preserve">- </w:t>
            </w:r>
            <w:r w:rsidR="005C6D70" w:rsidRPr="00333162">
              <w:rPr>
                <w:lang w:val="pt-BR"/>
              </w:rPr>
              <w:t>Xem lại các kiến thức của học phần tiên quyết</w:t>
            </w:r>
          </w:p>
        </w:tc>
        <w:tc>
          <w:tcPr>
            <w:tcW w:w="819" w:type="pct"/>
            <w:shd w:val="clear" w:color="auto" w:fill="FFF2CC" w:themeFill="accent4" w:themeFillTint="33"/>
          </w:tcPr>
          <w:p w14:paraId="4C5CD5F4" w14:textId="77777777" w:rsidR="00C83AE6" w:rsidRPr="00333162" w:rsidRDefault="00C83AE6" w:rsidP="00370B8C">
            <w:pPr>
              <w:rPr>
                <w:lang w:val="pt-BR"/>
              </w:rPr>
            </w:pPr>
          </w:p>
        </w:tc>
        <w:tc>
          <w:tcPr>
            <w:tcW w:w="556" w:type="pct"/>
            <w:shd w:val="clear" w:color="auto" w:fill="FFF2CC" w:themeFill="accent4" w:themeFillTint="33"/>
          </w:tcPr>
          <w:p w14:paraId="2088DC7E" w14:textId="3A165C8D" w:rsidR="00207979" w:rsidRPr="00333162" w:rsidRDefault="00E50C88" w:rsidP="00370B8C">
            <w:pPr>
              <w:rPr>
                <w:lang w:val="pt-BR"/>
              </w:rPr>
            </w:pPr>
            <w:r w:rsidRPr="00333162">
              <w:t>CLO1.x, CLO3.1, CLO3.3</w:t>
            </w:r>
          </w:p>
        </w:tc>
      </w:tr>
      <w:tr w:rsidR="00EA3A39" w:rsidRPr="00333162" w14:paraId="0CE548E4" w14:textId="77777777" w:rsidTr="00B54113">
        <w:tc>
          <w:tcPr>
            <w:tcW w:w="403" w:type="pct"/>
          </w:tcPr>
          <w:p w14:paraId="5FAB04A1" w14:textId="465FCC81" w:rsidR="00C83AE6" w:rsidRPr="00333162" w:rsidRDefault="00B61492" w:rsidP="00370B8C">
            <w:pPr>
              <w:rPr>
                <w:lang w:val="pt-BR"/>
              </w:rPr>
            </w:pPr>
            <w:r w:rsidRPr="00333162">
              <w:rPr>
                <w:lang w:val="pt-BR"/>
              </w:rPr>
              <w:t>2</w:t>
            </w:r>
          </w:p>
        </w:tc>
        <w:tc>
          <w:tcPr>
            <w:tcW w:w="1156" w:type="pct"/>
          </w:tcPr>
          <w:p w14:paraId="2A180810" w14:textId="77777777" w:rsidR="00C83AE6" w:rsidRPr="00333162" w:rsidRDefault="00B61492" w:rsidP="00370B8C">
            <w:pPr>
              <w:rPr>
                <w:lang w:val="pt-BR"/>
              </w:rPr>
            </w:pPr>
            <w:r w:rsidRPr="00333162">
              <w:rPr>
                <w:lang w:val="pt-BR"/>
              </w:rPr>
              <w:t>Seminar 1</w:t>
            </w:r>
          </w:p>
          <w:p w14:paraId="268BEFE7" w14:textId="0ECAAA82" w:rsidR="6B6F8614" w:rsidRDefault="6B6F8614" w:rsidP="00370B8C">
            <w:pPr>
              <w:rPr>
                <w:lang w:val="pt-BR"/>
              </w:rPr>
            </w:pPr>
            <w:r w:rsidRPr="5A575C00">
              <w:rPr>
                <w:lang w:val="pt-BR"/>
              </w:rPr>
              <w:t xml:space="preserve">- </w:t>
            </w:r>
            <w:r w:rsidR="5162ACE6" w:rsidRPr="5A575C00">
              <w:rPr>
                <w:lang w:val="pt-BR"/>
              </w:rPr>
              <w:t>Thảo luận về tình hình thị trường CNTT tại Việt Nam &amp; trên Thế giới</w:t>
            </w:r>
          </w:p>
          <w:p w14:paraId="37FB83A7" w14:textId="56222DC7" w:rsidR="5162ACE6" w:rsidRDefault="5162ACE6" w:rsidP="00370B8C">
            <w:pPr>
              <w:rPr>
                <w:lang w:val="pt-BR"/>
              </w:rPr>
            </w:pPr>
            <w:r w:rsidRPr="5A575C00">
              <w:rPr>
                <w:lang w:val="pt-BR"/>
              </w:rPr>
              <w:t xml:space="preserve">- Giới </w:t>
            </w:r>
            <w:proofErr w:type="gramStart"/>
            <w:r w:rsidRPr="5A575C00">
              <w:rPr>
                <w:lang w:val="pt-BR"/>
              </w:rPr>
              <w:t>thiệu</w:t>
            </w:r>
            <w:r w:rsidR="5733F54F" w:rsidRPr="5A575C00">
              <w:rPr>
                <w:lang w:val="pt-BR"/>
              </w:rPr>
              <w:t xml:space="preserve">  một</w:t>
            </w:r>
            <w:proofErr w:type="gramEnd"/>
            <w:r w:rsidR="5733F54F" w:rsidRPr="5A575C00">
              <w:rPr>
                <w:lang w:val="pt-BR"/>
              </w:rPr>
              <w:t xml:space="preserve"> dự án cụ thể và thảo luận về các yếu tố </w:t>
            </w:r>
            <w:r w:rsidR="5733F54F" w:rsidRPr="5A575C00">
              <w:rPr>
                <w:lang w:val="pt-BR"/>
              </w:rPr>
              <w:lastRenderedPageBreak/>
              <w:t>dẫn đến thành công (thất bại) của dự án.</w:t>
            </w:r>
          </w:p>
          <w:p w14:paraId="43A27781" w14:textId="539A372B" w:rsidR="26EF9177" w:rsidRDefault="26EF9177" w:rsidP="00370B8C">
            <w:pPr>
              <w:rPr>
                <w:lang w:val="pt-BR"/>
              </w:rPr>
            </w:pPr>
            <w:r w:rsidRPr="5A575C00">
              <w:rPr>
                <w:lang w:val="pt-BR"/>
              </w:rPr>
              <w:t xml:space="preserve">- </w:t>
            </w:r>
            <w:r w:rsidR="4103E815" w:rsidRPr="5A575C00">
              <w:rPr>
                <w:lang w:val="pt-BR"/>
              </w:rPr>
              <w:t>Ví dụ về một người quản lý dự án và phân tích các đ</w:t>
            </w:r>
            <w:r w:rsidR="68A38AF4" w:rsidRPr="5A575C00">
              <w:rPr>
                <w:lang w:val="pt-BR"/>
              </w:rPr>
              <w:t>ặc điểm và nhiệm vụ của người QLDA</w:t>
            </w:r>
          </w:p>
          <w:p w14:paraId="61FA32CF" w14:textId="1E8ADB3C" w:rsidR="68A38AF4" w:rsidRDefault="68A38AF4" w:rsidP="00370B8C">
            <w:pPr>
              <w:rPr>
                <w:lang w:val="pt-BR"/>
              </w:rPr>
            </w:pPr>
            <w:r w:rsidRPr="5A575C00">
              <w:rPr>
                <w:lang w:val="pt-BR"/>
              </w:rPr>
              <w:t>- Giới thiệu về MS Project và Trello</w:t>
            </w:r>
          </w:p>
          <w:p w14:paraId="3EDD6B08" w14:textId="27F2303B" w:rsidR="00145781" w:rsidRPr="00333162" w:rsidRDefault="00145781" w:rsidP="00370B8C">
            <w:pPr>
              <w:rPr>
                <w:lang w:val="pt-BR"/>
              </w:rPr>
            </w:pPr>
          </w:p>
        </w:tc>
        <w:tc>
          <w:tcPr>
            <w:tcW w:w="680" w:type="pct"/>
          </w:tcPr>
          <w:p w14:paraId="21835E0E" w14:textId="2E94BAE4" w:rsidR="00E50C88" w:rsidRDefault="00E50C88" w:rsidP="00370B8C">
            <w:r w:rsidRPr="00333162">
              <w:lastRenderedPageBreak/>
              <w:t>[1] Chương 1</w:t>
            </w:r>
          </w:p>
          <w:p w14:paraId="1AD27986" w14:textId="421275EB" w:rsidR="00120A6E" w:rsidRPr="00333162" w:rsidRDefault="00120A6E" w:rsidP="00370B8C">
            <w:pPr>
              <w:rPr>
                <w:lang w:val="pt-BR"/>
              </w:rPr>
            </w:pPr>
            <w:r>
              <w:rPr>
                <w:lang w:val="pt-BR"/>
              </w:rPr>
              <w:t>[2] Chương 1,2</w:t>
            </w:r>
          </w:p>
          <w:p w14:paraId="4F5FE3E1" w14:textId="77777777" w:rsidR="003D7250" w:rsidRPr="00333162" w:rsidRDefault="003D7250" w:rsidP="00370B8C">
            <w:pPr>
              <w:rPr>
                <w:lang w:val="pt-BR"/>
              </w:rPr>
            </w:pPr>
          </w:p>
        </w:tc>
        <w:tc>
          <w:tcPr>
            <w:tcW w:w="1385" w:type="pct"/>
          </w:tcPr>
          <w:p w14:paraId="3F93DD31" w14:textId="1D0DF1C9" w:rsidR="003F2599" w:rsidRPr="00333162" w:rsidRDefault="003F2599" w:rsidP="00370B8C">
            <w:pPr>
              <w:rPr>
                <w:lang w:val="pt-BR"/>
              </w:rPr>
            </w:pPr>
            <w:r w:rsidRPr="00333162">
              <w:rPr>
                <w:lang w:val="pt-BR"/>
              </w:rPr>
              <w:t>Giảng viên</w:t>
            </w:r>
          </w:p>
          <w:p w14:paraId="2B79C168" w14:textId="530819AB" w:rsidR="00995D04" w:rsidRDefault="00995D04" w:rsidP="00370B8C">
            <w:pPr>
              <w:rPr>
                <w:lang w:val="pt-BR"/>
              </w:rPr>
            </w:pPr>
            <w:r w:rsidRPr="00333162">
              <w:rPr>
                <w:lang w:val="pt-BR"/>
              </w:rPr>
              <w:t xml:space="preserve">- Nhắc lại các kiến thức </w:t>
            </w:r>
            <w:r w:rsidR="00C47A16">
              <w:rPr>
                <w:lang w:val="pt-BR"/>
              </w:rPr>
              <w:t xml:space="preserve">tổng quan </w:t>
            </w:r>
            <w:r w:rsidRPr="00333162">
              <w:rPr>
                <w:lang w:val="pt-BR"/>
              </w:rPr>
              <w:t xml:space="preserve">về </w:t>
            </w:r>
            <w:r w:rsidR="00C47A16">
              <w:rPr>
                <w:lang w:val="pt-BR"/>
              </w:rPr>
              <w:t>quản lý dự án CNTT</w:t>
            </w:r>
            <w:r w:rsidRPr="00333162">
              <w:rPr>
                <w:lang w:val="pt-BR"/>
              </w:rPr>
              <w:t xml:space="preserve"> đã học</w:t>
            </w:r>
            <w:r w:rsidR="00DC2F65" w:rsidRPr="00333162">
              <w:rPr>
                <w:lang w:val="pt-BR"/>
              </w:rPr>
              <w:t xml:space="preserve">: </w:t>
            </w:r>
            <w:r w:rsidR="00E50C88" w:rsidRPr="00333162">
              <w:rPr>
                <w:lang w:val="pt-BR"/>
              </w:rPr>
              <w:t>khái niệm</w:t>
            </w:r>
            <w:r w:rsidR="00271AE1">
              <w:rPr>
                <w:lang w:val="pt-BR"/>
              </w:rPr>
              <w:t xml:space="preserve"> dự án CNTT, các lĩnh vực, các giai </w:t>
            </w:r>
            <w:proofErr w:type="gramStart"/>
            <w:r w:rsidR="00271AE1">
              <w:rPr>
                <w:lang w:val="pt-BR"/>
              </w:rPr>
              <w:t>đoạn  và</w:t>
            </w:r>
            <w:proofErr w:type="gramEnd"/>
            <w:r w:rsidR="00271AE1">
              <w:rPr>
                <w:lang w:val="pt-BR"/>
              </w:rPr>
              <w:t xml:space="preserve"> phương pháp luận quản lý dự án CNTT</w:t>
            </w:r>
            <w:r w:rsidR="00E50C88" w:rsidRPr="00333162">
              <w:rPr>
                <w:lang w:val="pt-BR"/>
              </w:rPr>
              <w:t xml:space="preserve"> </w:t>
            </w:r>
          </w:p>
          <w:p w14:paraId="0652AC10" w14:textId="3A6902ED" w:rsidR="00271AE1" w:rsidRDefault="00271AE1" w:rsidP="00370B8C">
            <w:pPr>
              <w:rPr>
                <w:lang w:val="pt-BR"/>
              </w:rPr>
            </w:pPr>
            <w:r>
              <w:rPr>
                <w:lang w:val="pt-BR"/>
              </w:rPr>
              <w:lastRenderedPageBreak/>
              <w:t>- Thảo luận về vai trò của các bên liên quan trong dự án CNTT</w:t>
            </w:r>
          </w:p>
          <w:p w14:paraId="69A22007" w14:textId="67A5E1FD" w:rsidR="00271AE1" w:rsidRPr="00333162" w:rsidRDefault="00271AE1" w:rsidP="00370B8C">
            <w:pPr>
              <w:rPr>
                <w:lang w:val="pt-BR"/>
              </w:rPr>
            </w:pPr>
            <w:r>
              <w:rPr>
                <w:lang w:val="pt-BR"/>
              </w:rPr>
              <w:t>- Thảo luận về người quản lý dự án CNTT</w:t>
            </w:r>
          </w:p>
          <w:p w14:paraId="104FEFF8" w14:textId="13B0A94F" w:rsidR="00A060A5" w:rsidRPr="00333162" w:rsidRDefault="3687D129" w:rsidP="00370B8C">
            <w:pPr>
              <w:rPr>
                <w:lang w:val="pt-BR"/>
              </w:rPr>
            </w:pPr>
            <w:r w:rsidRPr="5A575C00">
              <w:rPr>
                <w:lang w:val="pt-BR"/>
              </w:rPr>
              <w:t>- Xác định các nhóm làm bài tập</w:t>
            </w:r>
          </w:p>
          <w:p w14:paraId="3E985313" w14:textId="3B0174DA" w:rsidR="003F2599" w:rsidRPr="00333162" w:rsidRDefault="003F2599" w:rsidP="00370B8C">
            <w:pPr>
              <w:rPr>
                <w:lang w:val="pt-BR"/>
              </w:rPr>
            </w:pPr>
            <w:r w:rsidRPr="00333162">
              <w:rPr>
                <w:lang w:val="pt-BR"/>
              </w:rPr>
              <w:t>Sinh viên</w:t>
            </w:r>
          </w:p>
          <w:p w14:paraId="45B797DB" w14:textId="7D27A141" w:rsidR="003F2599" w:rsidRPr="00333162" w:rsidRDefault="003F2599" w:rsidP="00370B8C">
            <w:pPr>
              <w:rPr>
                <w:lang w:val="pt-BR"/>
              </w:rPr>
            </w:pPr>
            <w:r w:rsidRPr="00333162">
              <w:rPr>
                <w:lang w:val="pt-BR"/>
              </w:rPr>
              <w:t xml:space="preserve">- </w:t>
            </w:r>
            <w:r w:rsidR="008749A3" w:rsidRPr="00333162">
              <w:rPr>
                <w:lang w:val="pt-BR"/>
              </w:rPr>
              <w:t>Đọc tài liệu trước</w:t>
            </w:r>
          </w:p>
          <w:p w14:paraId="164F3D04" w14:textId="77777777" w:rsidR="00A1750A" w:rsidRPr="00333162" w:rsidRDefault="00A1750A" w:rsidP="00370B8C">
            <w:pPr>
              <w:rPr>
                <w:lang w:val="pt-BR"/>
              </w:rPr>
            </w:pPr>
            <w:r w:rsidRPr="00333162">
              <w:rPr>
                <w:lang w:val="pt-BR"/>
              </w:rPr>
              <w:t>- Theo dõi ví dụ, câu hỏi, bài tập và trả lời các câu hỏi</w:t>
            </w:r>
          </w:p>
          <w:p w14:paraId="2CB5FDA4" w14:textId="3CF7343F" w:rsidR="000F2047" w:rsidRPr="00333162" w:rsidRDefault="3308A8F0" w:rsidP="00370B8C">
            <w:pPr>
              <w:rPr>
                <w:lang w:val="pt-BR"/>
              </w:rPr>
            </w:pPr>
            <w:r w:rsidRPr="5A575C00">
              <w:rPr>
                <w:lang w:val="pt-BR"/>
              </w:rPr>
              <w:t>- Phân nhóm làm bài tập</w:t>
            </w:r>
            <w:r w:rsidR="003E1CF9" w:rsidRPr="5A575C00">
              <w:rPr>
                <w:lang w:val="pt-BR"/>
              </w:rPr>
              <w:t xml:space="preserve"> tìm hiểu về công cụ quản lý dự án</w:t>
            </w:r>
            <w:r w:rsidRPr="5A575C00">
              <w:rPr>
                <w:lang w:val="pt-BR"/>
              </w:rPr>
              <w:t xml:space="preserve"> </w:t>
            </w:r>
          </w:p>
        </w:tc>
        <w:tc>
          <w:tcPr>
            <w:tcW w:w="819" w:type="pct"/>
          </w:tcPr>
          <w:p w14:paraId="04F5F43C" w14:textId="31F7BF29" w:rsidR="00C83AE6" w:rsidRPr="00333162" w:rsidRDefault="008749A3" w:rsidP="00370B8C">
            <w:pPr>
              <w:rPr>
                <w:lang w:val="pt-BR"/>
              </w:rPr>
            </w:pPr>
            <w:r w:rsidRPr="00333162">
              <w:rPr>
                <w:lang w:val="pt-BR"/>
              </w:rPr>
              <w:lastRenderedPageBreak/>
              <w:t>- Điểm danh</w:t>
            </w:r>
          </w:p>
          <w:p w14:paraId="09D65731" w14:textId="50BB07CA" w:rsidR="00E50C88" w:rsidRPr="00333162" w:rsidRDefault="00D175C0" w:rsidP="00370B8C">
            <w:pPr>
              <w:rPr>
                <w:lang w:val="pt-BR"/>
              </w:rPr>
            </w:pPr>
            <w:r w:rsidRPr="00333162">
              <w:rPr>
                <w:lang w:val="pt-BR"/>
              </w:rPr>
              <w:t xml:space="preserve">- Trả lời câu hỏi trong </w:t>
            </w:r>
            <w:r w:rsidR="00E50C88" w:rsidRPr="00333162">
              <w:rPr>
                <w:lang w:val="pt-BR"/>
              </w:rPr>
              <w:t>bài tập</w:t>
            </w:r>
          </w:p>
          <w:p w14:paraId="200AD7A4" w14:textId="39AE2BB6" w:rsidR="00AF15D5" w:rsidRPr="00333162" w:rsidRDefault="00AF15D5" w:rsidP="00370B8C">
            <w:pPr>
              <w:rPr>
                <w:lang w:val="pt-BR"/>
              </w:rPr>
            </w:pPr>
          </w:p>
          <w:p w14:paraId="22527C89" w14:textId="66B3EFFE" w:rsidR="00D175C0" w:rsidRPr="00333162" w:rsidRDefault="00D175C0" w:rsidP="00370B8C">
            <w:pPr>
              <w:rPr>
                <w:lang w:val="pt-BR"/>
              </w:rPr>
            </w:pPr>
            <w:r w:rsidRPr="00333162">
              <w:rPr>
                <w:lang w:val="pt-BR"/>
              </w:rPr>
              <w:t xml:space="preserve"> </w:t>
            </w:r>
          </w:p>
          <w:p w14:paraId="5CD03A51" w14:textId="14F4B20D" w:rsidR="00995D04" w:rsidRPr="00333162" w:rsidRDefault="00995D04" w:rsidP="00370B8C">
            <w:pPr>
              <w:rPr>
                <w:lang w:val="pt-BR"/>
              </w:rPr>
            </w:pPr>
          </w:p>
        </w:tc>
        <w:tc>
          <w:tcPr>
            <w:tcW w:w="556" w:type="pct"/>
          </w:tcPr>
          <w:p w14:paraId="3B5A290A" w14:textId="15FA7A98" w:rsidR="00C83AE6" w:rsidRPr="00333162" w:rsidRDefault="00E50C88" w:rsidP="00370B8C">
            <w:pPr>
              <w:rPr>
                <w:lang w:val="pt-BR"/>
              </w:rPr>
            </w:pPr>
            <w:r w:rsidRPr="00333162">
              <w:t>CLO1.x, CLO2.1, CLO3.1, CLO3.3</w:t>
            </w:r>
          </w:p>
        </w:tc>
      </w:tr>
      <w:tr w:rsidR="00EA3A39" w:rsidRPr="00333162" w14:paraId="060888A6" w14:textId="77777777" w:rsidTr="00B54113">
        <w:tc>
          <w:tcPr>
            <w:tcW w:w="403" w:type="pct"/>
            <w:shd w:val="clear" w:color="auto" w:fill="FFF2CC" w:themeFill="accent4" w:themeFillTint="33"/>
          </w:tcPr>
          <w:p w14:paraId="532A07A7" w14:textId="1901E68E" w:rsidR="00C83AE6" w:rsidRPr="00333162" w:rsidRDefault="00B61492" w:rsidP="00370B8C">
            <w:pPr>
              <w:rPr>
                <w:lang w:val="pt-BR"/>
              </w:rPr>
            </w:pPr>
            <w:r w:rsidRPr="00333162">
              <w:rPr>
                <w:lang w:val="pt-BR"/>
              </w:rPr>
              <w:t>3</w:t>
            </w:r>
          </w:p>
        </w:tc>
        <w:tc>
          <w:tcPr>
            <w:tcW w:w="1156" w:type="pct"/>
            <w:shd w:val="clear" w:color="auto" w:fill="FFF2CC" w:themeFill="accent4" w:themeFillTint="33"/>
          </w:tcPr>
          <w:p w14:paraId="7218B559" w14:textId="77777777" w:rsidR="00E50C88" w:rsidRPr="00333162" w:rsidRDefault="00B61492" w:rsidP="00370B8C">
            <w:pPr>
              <w:rPr>
                <w:lang w:val="pt-BR"/>
              </w:rPr>
            </w:pPr>
            <w:r w:rsidRPr="00333162">
              <w:rPr>
                <w:lang w:val="pt-BR"/>
              </w:rPr>
              <w:t>Lecture 2</w:t>
            </w:r>
            <w:r w:rsidR="00535231" w:rsidRPr="00333162">
              <w:rPr>
                <w:lang w:val="pt-BR"/>
              </w:rPr>
              <w:t xml:space="preserve">. </w:t>
            </w:r>
          </w:p>
          <w:p w14:paraId="436C1828" w14:textId="77777777" w:rsidR="00271AE1" w:rsidRDefault="00271AE1" w:rsidP="00370B8C">
            <w:pPr>
              <w:rPr>
                <w:lang w:val="pt-BR"/>
              </w:rPr>
            </w:pPr>
            <w:r>
              <w:rPr>
                <w:lang w:val="pt-BR"/>
              </w:rPr>
              <w:t>Chương 2. Xác định và khởi tạo dự án CNTT</w:t>
            </w:r>
          </w:p>
          <w:p w14:paraId="42932F65" w14:textId="77777777" w:rsidR="00271AE1" w:rsidRDefault="00271AE1" w:rsidP="00370B8C">
            <w:pPr>
              <w:rPr>
                <w:lang w:val="pt-BR"/>
              </w:rPr>
            </w:pPr>
            <w:r>
              <w:rPr>
                <w:lang w:val="pt-BR"/>
              </w:rPr>
              <w:t>2.1. Mục tiêu dự án</w:t>
            </w:r>
          </w:p>
          <w:p w14:paraId="0D9309E9" w14:textId="77777777" w:rsidR="00160FA7" w:rsidRDefault="00271AE1" w:rsidP="00370B8C">
            <w:pPr>
              <w:rPr>
                <w:lang w:val="pt-BR"/>
              </w:rPr>
            </w:pPr>
            <w:r>
              <w:rPr>
                <w:lang w:val="pt-BR"/>
              </w:rPr>
              <w:t xml:space="preserve">2.2. </w:t>
            </w:r>
            <w:r w:rsidR="00160FA7">
              <w:rPr>
                <w:lang w:val="pt-BR"/>
              </w:rPr>
              <w:t>MOV của dự án CNTT</w:t>
            </w:r>
          </w:p>
          <w:p w14:paraId="32A3A14E" w14:textId="77777777" w:rsidR="00160FA7" w:rsidRDefault="00160FA7" w:rsidP="00370B8C">
            <w:pPr>
              <w:rPr>
                <w:lang w:val="pt-BR"/>
              </w:rPr>
            </w:pPr>
            <w:r>
              <w:rPr>
                <w:lang w:val="pt-BR"/>
              </w:rPr>
              <w:t>2.3. Lựa chọn dự án CNTT</w:t>
            </w:r>
          </w:p>
          <w:p w14:paraId="79604B99" w14:textId="77777777" w:rsidR="00160FA7" w:rsidRDefault="00160FA7" w:rsidP="00370B8C">
            <w:pPr>
              <w:rPr>
                <w:lang w:val="pt-BR"/>
              </w:rPr>
            </w:pPr>
            <w:r>
              <w:rPr>
                <w:lang w:val="pt-BR"/>
              </w:rPr>
              <w:t>2.4. Tình huống kinh doanh</w:t>
            </w:r>
          </w:p>
          <w:p w14:paraId="0E746DAF" w14:textId="4B6C2753" w:rsidR="00E50C88" w:rsidRPr="00333162" w:rsidRDefault="00160FA7" w:rsidP="00370B8C">
            <w:pPr>
              <w:rPr>
                <w:lang w:val="pt-BR"/>
              </w:rPr>
            </w:pPr>
            <w:r>
              <w:rPr>
                <w:lang w:val="pt-BR"/>
              </w:rPr>
              <w:t>2.5. Điều lệ dự án CNTT</w:t>
            </w:r>
            <w:r w:rsidR="004A0F0A" w:rsidRPr="00333162">
              <w:rPr>
                <w:lang w:val="pt-BR"/>
              </w:rPr>
              <w:t xml:space="preserve"> </w:t>
            </w:r>
          </w:p>
        </w:tc>
        <w:tc>
          <w:tcPr>
            <w:tcW w:w="680" w:type="pct"/>
            <w:shd w:val="clear" w:color="auto" w:fill="FFF2CC" w:themeFill="accent4" w:themeFillTint="33"/>
          </w:tcPr>
          <w:p w14:paraId="6AE7282A" w14:textId="77777777" w:rsidR="0087079B" w:rsidRDefault="0083507C" w:rsidP="00370B8C">
            <w:r w:rsidRPr="00333162">
              <w:t xml:space="preserve">[1] </w:t>
            </w:r>
            <w:r w:rsidR="00160FA7">
              <w:t>Chương 2</w:t>
            </w:r>
          </w:p>
          <w:p w14:paraId="23A08826" w14:textId="34606431" w:rsidR="00120A6E" w:rsidRPr="00333162" w:rsidRDefault="00120A6E" w:rsidP="00370B8C">
            <w:pPr>
              <w:rPr>
                <w:lang w:val="pt-BR"/>
              </w:rPr>
            </w:pPr>
            <w:r>
              <w:t>[2] Chương 2,3</w:t>
            </w:r>
          </w:p>
        </w:tc>
        <w:tc>
          <w:tcPr>
            <w:tcW w:w="1385" w:type="pct"/>
            <w:shd w:val="clear" w:color="auto" w:fill="FFF2CC" w:themeFill="accent4" w:themeFillTint="33"/>
          </w:tcPr>
          <w:p w14:paraId="227062DA" w14:textId="77777777" w:rsidR="00B62B3C" w:rsidRPr="00333162" w:rsidRDefault="00B62B3C" w:rsidP="00370B8C">
            <w:pPr>
              <w:rPr>
                <w:lang w:val="pt-BR"/>
              </w:rPr>
            </w:pPr>
            <w:r w:rsidRPr="00333162">
              <w:rPr>
                <w:lang w:val="pt-BR"/>
              </w:rPr>
              <w:t>Giảng viên</w:t>
            </w:r>
          </w:p>
          <w:p w14:paraId="584F0318" w14:textId="68DA01CE" w:rsidR="00B62B3C" w:rsidRPr="00333162" w:rsidRDefault="00B62B3C" w:rsidP="00370B8C">
            <w:pPr>
              <w:rPr>
                <w:lang w:val="pt-BR"/>
              </w:rPr>
            </w:pPr>
            <w:r w:rsidRPr="00333162">
              <w:rPr>
                <w:lang w:val="pt-BR"/>
              </w:rPr>
              <w:t>- Giảng lý thuyết theo nội dung slide</w:t>
            </w:r>
            <w:r w:rsidR="009754D6" w:rsidRPr="00333162">
              <w:rPr>
                <w:lang w:val="pt-BR"/>
              </w:rPr>
              <w:t xml:space="preserve"> </w:t>
            </w:r>
          </w:p>
          <w:p w14:paraId="6A368EE0" w14:textId="77777777" w:rsidR="00B62B3C" w:rsidRPr="00333162" w:rsidRDefault="00B62B3C" w:rsidP="00370B8C">
            <w:pPr>
              <w:rPr>
                <w:lang w:val="pt-BR"/>
              </w:rPr>
            </w:pPr>
            <w:r w:rsidRPr="00333162">
              <w:rPr>
                <w:lang w:val="pt-BR"/>
              </w:rPr>
              <w:t>- Giới thiệu ví dụ trong slide</w:t>
            </w:r>
          </w:p>
          <w:p w14:paraId="33BBC85C" w14:textId="77777777" w:rsidR="00F15A34" w:rsidRPr="00333162" w:rsidRDefault="00B62B3C" w:rsidP="00370B8C">
            <w:pPr>
              <w:rPr>
                <w:lang w:val="pt-BR"/>
              </w:rPr>
            </w:pPr>
            <w:r w:rsidRPr="00333162">
              <w:rPr>
                <w:lang w:val="pt-BR"/>
              </w:rPr>
              <w:t>- Hướng dẫn đọc giáo trình, tài liệu tham khảo</w:t>
            </w:r>
          </w:p>
          <w:p w14:paraId="03BCE1CB" w14:textId="14F77366" w:rsidR="00B62B3C" w:rsidRPr="00333162" w:rsidRDefault="00B62B3C" w:rsidP="00370B8C">
            <w:pPr>
              <w:rPr>
                <w:lang w:val="pt-BR"/>
              </w:rPr>
            </w:pPr>
            <w:r w:rsidRPr="00333162">
              <w:rPr>
                <w:lang w:val="pt-BR"/>
              </w:rPr>
              <w:t xml:space="preserve">- Yêu cầu sinh viên xem trước ví dụ, câu hỏi, bài tập dành cho seminar </w:t>
            </w:r>
            <w:r w:rsidR="00E963DA" w:rsidRPr="00333162">
              <w:rPr>
                <w:lang w:val="pt-BR"/>
              </w:rPr>
              <w:t>2</w:t>
            </w:r>
          </w:p>
          <w:p w14:paraId="233D1C7E" w14:textId="77777777" w:rsidR="00982059" w:rsidRPr="00333162" w:rsidRDefault="00982059" w:rsidP="00370B8C">
            <w:pPr>
              <w:rPr>
                <w:lang w:val="pt-BR"/>
              </w:rPr>
            </w:pPr>
          </w:p>
          <w:p w14:paraId="002EE0A6" w14:textId="77777777" w:rsidR="00B62B3C" w:rsidRPr="00333162" w:rsidRDefault="00B62B3C" w:rsidP="00370B8C">
            <w:pPr>
              <w:rPr>
                <w:lang w:val="pt-BR"/>
              </w:rPr>
            </w:pPr>
            <w:r w:rsidRPr="00333162">
              <w:rPr>
                <w:lang w:val="pt-BR"/>
              </w:rPr>
              <w:t>Sinh viên</w:t>
            </w:r>
          </w:p>
          <w:p w14:paraId="6AB00055" w14:textId="782B306F" w:rsidR="00B62B3C" w:rsidRPr="00333162" w:rsidRDefault="00B62B3C" w:rsidP="00370B8C">
            <w:pPr>
              <w:rPr>
                <w:lang w:val="pt-BR"/>
              </w:rPr>
            </w:pPr>
            <w:r w:rsidRPr="00333162">
              <w:rPr>
                <w:lang w:val="pt-BR"/>
              </w:rPr>
              <w:t>- Đọc</w:t>
            </w:r>
            <w:r w:rsidR="00C47DAA" w:rsidRPr="00333162">
              <w:rPr>
                <w:lang w:val="pt-BR"/>
              </w:rPr>
              <w:t xml:space="preserve"> trước</w:t>
            </w:r>
            <w:r w:rsidRPr="00333162">
              <w:rPr>
                <w:lang w:val="pt-BR"/>
              </w:rPr>
              <w:t xml:space="preserve"> các tài liệu </w:t>
            </w:r>
          </w:p>
          <w:p w14:paraId="6093EEC6" w14:textId="24E9906F" w:rsidR="00C83AE6" w:rsidRPr="00333162" w:rsidRDefault="00B62B3C" w:rsidP="00370B8C">
            <w:pPr>
              <w:rPr>
                <w:lang w:val="pt-BR"/>
              </w:rPr>
            </w:pPr>
            <w:r w:rsidRPr="00333162">
              <w:rPr>
                <w:lang w:val="pt-BR"/>
              </w:rPr>
              <w:t xml:space="preserve">- </w:t>
            </w:r>
            <w:r w:rsidR="00C47DAA" w:rsidRPr="00333162">
              <w:rPr>
                <w:lang w:val="pt-BR"/>
              </w:rPr>
              <w:t xml:space="preserve">Xem trước các ví dụ, làm bài tập </w:t>
            </w:r>
            <w:r w:rsidR="006226D0" w:rsidRPr="00333162">
              <w:rPr>
                <w:lang w:val="pt-BR"/>
              </w:rPr>
              <w:t>được yêu cầu</w:t>
            </w:r>
          </w:p>
        </w:tc>
        <w:tc>
          <w:tcPr>
            <w:tcW w:w="819" w:type="pct"/>
            <w:shd w:val="clear" w:color="auto" w:fill="FFF2CC" w:themeFill="accent4" w:themeFillTint="33"/>
          </w:tcPr>
          <w:p w14:paraId="263BFB05" w14:textId="77777777" w:rsidR="00C83AE6" w:rsidRPr="00333162" w:rsidRDefault="00C83AE6" w:rsidP="00370B8C">
            <w:pPr>
              <w:rPr>
                <w:lang w:val="pt-BR"/>
              </w:rPr>
            </w:pPr>
          </w:p>
        </w:tc>
        <w:tc>
          <w:tcPr>
            <w:tcW w:w="556" w:type="pct"/>
            <w:shd w:val="clear" w:color="auto" w:fill="FFF2CC" w:themeFill="accent4" w:themeFillTint="33"/>
          </w:tcPr>
          <w:p w14:paraId="6619C788" w14:textId="40AA1CAE" w:rsidR="00721816" w:rsidRPr="00333162" w:rsidRDefault="0083507C" w:rsidP="00370B8C">
            <w:pPr>
              <w:rPr>
                <w:lang w:val="pt-BR"/>
              </w:rPr>
            </w:pPr>
            <w:r w:rsidRPr="00333162">
              <w:t xml:space="preserve">CLO1.x, CLO2.1, </w:t>
            </w:r>
            <w:r w:rsidR="00160FA7">
              <w:t>CLO 3.x</w:t>
            </w:r>
          </w:p>
        </w:tc>
      </w:tr>
      <w:tr w:rsidR="00EA3A39" w:rsidRPr="00333162" w14:paraId="12863F1E" w14:textId="77777777" w:rsidTr="00B54113">
        <w:tc>
          <w:tcPr>
            <w:tcW w:w="403" w:type="pct"/>
          </w:tcPr>
          <w:p w14:paraId="106EEC6C" w14:textId="0BBA76DE" w:rsidR="004933FD" w:rsidRPr="00333162" w:rsidRDefault="004933FD" w:rsidP="00370B8C">
            <w:pPr>
              <w:rPr>
                <w:lang w:val="pt-BR"/>
              </w:rPr>
            </w:pPr>
            <w:r w:rsidRPr="00333162">
              <w:rPr>
                <w:lang w:val="pt-BR"/>
              </w:rPr>
              <w:t>4</w:t>
            </w:r>
          </w:p>
        </w:tc>
        <w:tc>
          <w:tcPr>
            <w:tcW w:w="1156" w:type="pct"/>
          </w:tcPr>
          <w:p w14:paraId="35CCB317" w14:textId="77777777" w:rsidR="004933FD" w:rsidRPr="00333162" w:rsidRDefault="004933FD" w:rsidP="00370B8C">
            <w:pPr>
              <w:rPr>
                <w:lang w:val="pt-BR"/>
              </w:rPr>
            </w:pPr>
            <w:r w:rsidRPr="00333162">
              <w:rPr>
                <w:lang w:val="pt-BR"/>
              </w:rPr>
              <w:t>Seminar 2</w:t>
            </w:r>
          </w:p>
          <w:p w14:paraId="5B9249E1" w14:textId="5911FCE8" w:rsidR="76C6B32D" w:rsidRDefault="76C6B32D" w:rsidP="00370B8C">
            <w:pPr>
              <w:rPr>
                <w:lang w:val="pt-BR"/>
              </w:rPr>
            </w:pPr>
            <w:r w:rsidRPr="5A575C00">
              <w:rPr>
                <w:lang w:val="pt-BR"/>
              </w:rPr>
              <w:t xml:space="preserve">- </w:t>
            </w:r>
            <w:r w:rsidR="1C918912" w:rsidRPr="5A575C00">
              <w:rPr>
                <w:lang w:val="pt-BR"/>
              </w:rPr>
              <w:t xml:space="preserve">Thảo luận và vận dụng 1 số mô hình (ví dụ SMART) để xác định mục tiêu dự án </w:t>
            </w:r>
          </w:p>
          <w:p w14:paraId="60E1A7A8" w14:textId="5D2EC6DC" w:rsidR="76C6B32D" w:rsidRDefault="76C6B32D" w:rsidP="00370B8C">
            <w:pPr>
              <w:rPr>
                <w:lang w:val="pt-BR"/>
              </w:rPr>
            </w:pPr>
            <w:r w:rsidRPr="5A575C00">
              <w:rPr>
                <w:lang w:val="pt-BR"/>
              </w:rPr>
              <w:t xml:space="preserve">- </w:t>
            </w:r>
            <w:r w:rsidR="4FF9B863" w:rsidRPr="5A575C00">
              <w:rPr>
                <w:lang w:val="pt-BR"/>
              </w:rPr>
              <w:t xml:space="preserve">Bài tập minh họa về phương pháp lựa chọn dự án (NPV, </w:t>
            </w:r>
            <w:proofErr w:type="gramStart"/>
            <w:r w:rsidR="4FF9B863" w:rsidRPr="5A575C00">
              <w:rPr>
                <w:lang w:val="pt-BR"/>
              </w:rPr>
              <w:t>ROI,...</w:t>
            </w:r>
            <w:proofErr w:type="gramEnd"/>
            <w:r w:rsidR="4FF9B863" w:rsidRPr="5A575C00">
              <w:rPr>
                <w:lang w:val="pt-BR"/>
              </w:rPr>
              <w:t>)</w:t>
            </w:r>
          </w:p>
          <w:p w14:paraId="06C94BA6" w14:textId="5A0683C3" w:rsidR="4FF9B863" w:rsidRDefault="4FF9B863" w:rsidP="00370B8C">
            <w:pPr>
              <w:rPr>
                <w:lang w:val="pt-BR"/>
              </w:rPr>
            </w:pPr>
            <w:r w:rsidRPr="5A575C00">
              <w:rPr>
                <w:lang w:val="pt-BR"/>
              </w:rPr>
              <w:lastRenderedPageBreak/>
              <w:t xml:space="preserve">- Thảo luận và thực hành viết bản đề xuất kinh doanh (Business Case) hoặc điều lệ dự án </w:t>
            </w:r>
          </w:p>
          <w:p w14:paraId="0A70B3D8" w14:textId="77DFC94C" w:rsidR="004933FD" w:rsidRPr="00333162" w:rsidRDefault="004933FD" w:rsidP="00370B8C">
            <w:pPr>
              <w:rPr>
                <w:lang w:val="pt-BR"/>
              </w:rPr>
            </w:pPr>
          </w:p>
        </w:tc>
        <w:tc>
          <w:tcPr>
            <w:tcW w:w="680" w:type="pct"/>
          </w:tcPr>
          <w:p w14:paraId="5574BF8F" w14:textId="77777777" w:rsidR="004933FD" w:rsidRDefault="004933FD" w:rsidP="00370B8C">
            <w:r w:rsidRPr="00333162">
              <w:lastRenderedPageBreak/>
              <w:t xml:space="preserve">[1] </w:t>
            </w:r>
            <w:r w:rsidR="00160FA7">
              <w:t>Chương 2</w:t>
            </w:r>
          </w:p>
          <w:p w14:paraId="20B01952" w14:textId="6A983E09" w:rsidR="00120A6E" w:rsidRPr="00333162" w:rsidRDefault="00120A6E" w:rsidP="00370B8C">
            <w:pPr>
              <w:rPr>
                <w:lang w:val="pt-BR"/>
              </w:rPr>
            </w:pPr>
            <w:r>
              <w:rPr>
                <w:lang w:val="pt-BR"/>
              </w:rPr>
              <w:t>[2] Chương 2,3</w:t>
            </w:r>
          </w:p>
        </w:tc>
        <w:tc>
          <w:tcPr>
            <w:tcW w:w="1385" w:type="pct"/>
          </w:tcPr>
          <w:p w14:paraId="5714B7AF" w14:textId="77777777" w:rsidR="004933FD" w:rsidRPr="00333162" w:rsidRDefault="004933FD" w:rsidP="00370B8C">
            <w:pPr>
              <w:rPr>
                <w:lang w:val="pt-BR"/>
              </w:rPr>
            </w:pPr>
            <w:r w:rsidRPr="00333162">
              <w:rPr>
                <w:lang w:val="pt-BR"/>
              </w:rPr>
              <w:t>Giảng viên</w:t>
            </w:r>
          </w:p>
          <w:p w14:paraId="1044F858" w14:textId="3898936B" w:rsidR="004933FD" w:rsidRPr="00333162" w:rsidRDefault="004933FD" w:rsidP="00370B8C">
            <w:pPr>
              <w:rPr>
                <w:lang w:val="pt-BR"/>
              </w:rPr>
            </w:pPr>
            <w:r w:rsidRPr="00333162">
              <w:rPr>
                <w:lang w:val="pt-BR"/>
              </w:rPr>
              <w:t xml:space="preserve">- Nhắc lại các kiến thức về </w:t>
            </w:r>
            <w:r w:rsidR="00160FA7">
              <w:rPr>
                <w:lang w:val="pt-BR"/>
              </w:rPr>
              <w:t>xác định và khởi tạo dự án</w:t>
            </w:r>
          </w:p>
          <w:p w14:paraId="7C3F5EFB" w14:textId="71DA6852" w:rsidR="004933FD" w:rsidRPr="00333162" w:rsidRDefault="004933FD" w:rsidP="00370B8C">
            <w:pPr>
              <w:rPr>
                <w:lang w:val="pt-BR"/>
              </w:rPr>
            </w:pPr>
            <w:r w:rsidRPr="00333162">
              <w:rPr>
                <w:lang w:val="pt-BR"/>
              </w:rPr>
              <w:t>- Xác định các nhóm làm bài tập</w:t>
            </w:r>
            <w:r w:rsidR="000B7B69">
              <w:rPr>
                <w:lang w:val="pt-BR"/>
              </w:rPr>
              <w:t xml:space="preserve"> về lựa chọn dự án và viết tài liệu tình huống kinh doanh, điều lệ dự án</w:t>
            </w:r>
          </w:p>
          <w:p w14:paraId="262BC795" w14:textId="77777777" w:rsidR="004933FD" w:rsidRPr="00333162" w:rsidRDefault="004933FD" w:rsidP="00370B8C">
            <w:pPr>
              <w:rPr>
                <w:lang w:val="pt-BR"/>
              </w:rPr>
            </w:pPr>
          </w:p>
          <w:p w14:paraId="78947777" w14:textId="77777777" w:rsidR="004933FD" w:rsidRPr="00333162" w:rsidRDefault="004933FD" w:rsidP="00370B8C">
            <w:pPr>
              <w:rPr>
                <w:lang w:val="pt-BR"/>
              </w:rPr>
            </w:pPr>
            <w:r w:rsidRPr="00333162">
              <w:rPr>
                <w:lang w:val="pt-BR"/>
              </w:rPr>
              <w:lastRenderedPageBreak/>
              <w:t>Sinh viên</w:t>
            </w:r>
          </w:p>
          <w:p w14:paraId="72B81659" w14:textId="77777777" w:rsidR="004933FD" w:rsidRPr="00333162" w:rsidRDefault="004933FD" w:rsidP="00370B8C">
            <w:pPr>
              <w:rPr>
                <w:lang w:val="pt-BR"/>
              </w:rPr>
            </w:pPr>
            <w:r w:rsidRPr="00333162">
              <w:rPr>
                <w:lang w:val="pt-BR"/>
              </w:rPr>
              <w:t>- Đọc tài liệu trước</w:t>
            </w:r>
          </w:p>
          <w:p w14:paraId="1B3E59EF" w14:textId="77777777" w:rsidR="004933FD" w:rsidRPr="00333162" w:rsidRDefault="004933FD" w:rsidP="00370B8C">
            <w:pPr>
              <w:rPr>
                <w:lang w:val="pt-BR"/>
              </w:rPr>
            </w:pPr>
            <w:r w:rsidRPr="00333162">
              <w:rPr>
                <w:lang w:val="pt-BR"/>
              </w:rPr>
              <w:t>- Theo dõi ví dụ, câu hỏi, bài tập và trả lời các câu hỏi</w:t>
            </w:r>
          </w:p>
          <w:p w14:paraId="1EC82CF1" w14:textId="420CD434" w:rsidR="004933FD" w:rsidRPr="00333162" w:rsidRDefault="004933FD" w:rsidP="00370B8C">
            <w:pPr>
              <w:rPr>
                <w:lang w:val="pt-BR"/>
              </w:rPr>
            </w:pPr>
            <w:r w:rsidRPr="00333162">
              <w:rPr>
                <w:lang w:val="pt-BR"/>
              </w:rPr>
              <w:t xml:space="preserve">- Phân nhóm làm bài tập </w:t>
            </w:r>
          </w:p>
        </w:tc>
        <w:tc>
          <w:tcPr>
            <w:tcW w:w="819" w:type="pct"/>
          </w:tcPr>
          <w:p w14:paraId="630F4D9C" w14:textId="77777777" w:rsidR="004933FD" w:rsidRPr="00333162" w:rsidRDefault="004933FD" w:rsidP="00370B8C">
            <w:pPr>
              <w:rPr>
                <w:lang w:val="pt-BR"/>
              </w:rPr>
            </w:pPr>
            <w:r w:rsidRPr="00333162">
              <w:rPr>
                <w:lang w:val="pt-BR"/>
              </w:rPr>
              <w:lastRenderedPageBreak/>
              <w:t>- Điểm danh</w:t>
            </w:r>
          </w:p>
          <w:p w14:paraId="5D215022" w14:textId="77777777" w:rsidR="004933FD" w:rsidRPr="00333162" w:rsidRDefault="004933FD" w:rsidP="00370B8C">
            <w:pPr>
              <w:rPr>
                <w:lang w:val="pt-BR"/>
              </w:rPr>
            </w:pPr>
            <w:r w:rsidRPr="00333162">
              <w:rPr>
                <w:lang w:val="pt-BR"/>
              </w:rPr>
              <w:t>- Trả lời câu hỏi trong bài tập</w:t>
            </w:r>
          </w:p>
          <w:p w14:paraId="0070DE57" w14:textId="18DFF6E4" w:rsidR="004933FD" w:rsidRPr="00333162" w:rsidRDefault="004933FD" w:rsidP="00370B8C">
            <w:pPr>
              <w:rPr>
                <w:lang w:val="pt-BR"/>
              </w:rPr>
            </w:pPr>
          </w:p>
        </w:tc>
        <w:tc>
          <w:tcPr>
            <w:tcW w:w="556" w:type="pct"/>
          </w:tcPr>
          <w:p w14:paraId="050E5958" w14:textId="0916B648" w:rsidR="004933FD" w:rsidRPr="00333162" w:rsidRDefault="004933FD" w:rsidP="00370B8C">
            <w:pPr>
              <w:rPr>
                <w:lang w:val="pt-BR"/>
              </w:rPr>
            </w:pPr>
            <w:r w:rsidRPr="00333162">
              <w:t xml:space="preserve">CLO1.x, CLO2.1, </w:t>
            </w:r>
            <w:r w:rsidR="000B7B69">
              <w:t>CLO3.x</w:t>
            </w:r>
          </w:p>
        </w:tc>
      </w:tr>
      <w:tr w:rsidR="00EA3A39" w:rsidRPr="00333162" w14:paraId="193FA0A4" w14:textId="77777777" w:rsidTr="00B54113">
        <w:tc>
          <w:tcPr>
            <w:tcW w:w="403" w:type="pct"/>
            <w:shd w:val="clear" w:color="auto" w:fill="FFF2CC" w:themeFill="accent4" w:themeFillTint="33"/>
          </w:tcPr>
          <w:p w14:paraId="43301F13" w14:textId="126CFA75" w:rsidR="004933FD" w:rsidRPr="00333162" w:rsidRDefault="004933FD" w:rsidP="00370B8C">
            <w:pPr>
              <w:rPr>
                <w:lang w:val="pt-BR"/>
              </w:rPr>
            </w:pPr>
            <w:r w:rsidRPr="00333162">
              <w:rPr>
                <w:lang w:val="pt-BR"/>
              </w:rPr>
              <w:t>5</w:t>
            </w:r>
          </w:p>
        </w:tc>
        <w:tc>
          <w:tcPr>
            <w:tcW w:w="1156" w:type="pct"/>
            <w:shd w:val="clear" w:color="auto" w:fill="FFF2CC" w:themeFill="accent4" w:themeFillTint="33"/>
          </w:tcPr>
          <w:p w14:paraId="5DCE11A9" w14:textId="77777777" w:rsidR="004933FD" w:rsidRPr="00333162" w:rsidRDefault="004933FD" w:rsidP="00370B8C">
            <w:pPr>
              <w:rPr>
                <w:lang w:val="pt-BR"/>
              </w:rPr>
            </w:pPr>
            <w:r w:rsidRPr="00333162">
              <w:rPr>
                <w:lang w:val="pt-BR"/>
              </w:rPr>
              <w:t xml:space="preserve">Lecture 3. </w:t>
            </w:r>
          </w:p>
          <w:p w14:paraId="0A37ED7A" w14:textId="47C74D5E" w:rsidR="004933FD" w:rsidRPr="00333162" w:rsidRDefault="002E20CB" w:rsidP="00370B8C">
            <w:r w:rsidRPr="00333162">
              <w:t xml:space="preserve">Chương 3: </w:t>
            </w:r>
            <w:r w:rsidR="000B7B69">
              <w:t>Lập kế hoạch dự án CNTT</w:t>
            </w:r>
          </w:p>
          <w:p w14:paraId="1E9E16F9" w14:textId="549A59DC" w:rsidR="004933FD" w:rsidRPr="00333162" w:rsidRDefault="000B7B69" w:rsidP="00370B8C">
            <w:r>
              <w:t xml:space="preserve">3.1. </w:t>
            </w:r>
            <w:r w:rsidR="00D85B1F">
              <w:t xml:space="preserve">Cách tiếp cận chung </w:t>
            </w:r>
          </w:p>
          <w:p w14:paraId="31E40408" w14:textId="3825DDCF" w:rsidR="004933FD" w:rsidRPr="00333162" w:rsidRDefault="004933FD" w:rsidP="00370B8C">
            <w:r w:rsidRPr="00333162">
              <w:t>3.2</w:t>
            </w:r>
            <w:r w:rsidR="00D85B1F">
              <w:t>. Lập kế hoạch</w:t>
            </w:r>
            <w:r w:rsidR="00C47A16">
              <w:t xml:space="preserve"> phạm vi </w:t>
            </w:r>
          </w:p>
          <w:p w14:paraId="13A5E85A" w14:textId="1FBB1E73" w:rsidR="004933FD" w:rsidRDefault="00C47A16" w:rsidP="00370B8C">
            <w:r>
              <w:t>3.3. Lập kế hoạch thời gian</w:t>
            </w:r>
          </w:p>
          <w:p w14:paraId="688BE9DB" w14:textId="25983095" w:rsidR="00C47A16" w:rsidRPr="00333162" w:rsidRDefault="00C47A16" w:rsidP="00370B8C">
            <w:r>
              <w:t>3.4. Lập kế hoạch chi phí</w:t>
            </w:r>
          </w:p>
          <w:p w14:paraId="747AC085" w14:textId="77777777" w:rsidR="004933FD" w:rsidRPr="00333162" w:rsidRDefault="004933FD" w:rsidP="00370B8C">
            <w:pPr>
              <w:rPr>
                <w:lang w:val="pt-BR"/>
              </w:rPr>
            </w:pPr>
          </w:p>
          <w:p w14:paraId="2824E6D0" w14:textId="2249CE82" w:rsidR="004933FD" w:rsidRPr="00333162" w:rsidRDefault="004933FD" w:rsidP="00370B8C">
            <w:pPr>
              <w:rPr>
                <w:lang w:val="pt-BR"/>
              </w:rPr>
            </w:pPr>
          </w:p>
        </w:tc>
        <w:tc>
          <w:tcPr>
            <w:tcW w:w="680" w:type="pct"/>
            <w:shd w:val="clear" w:color="auto" w:fill="FFF2CC" w:themeFill="accent4" w:themeFillTint="33"/>
          </w:tcPr>
          <w:p w14:paraId="0E434CF2" w14:textId="77777777" w:rsidR="004933FD" w:rsidRDefault="004933FD" w:rsidP="00370B8C">
            <w:r w:rsidRPr="00333162">
              <w:t xml:space="preserve">[1] </w:t>
            </w:r>
            <w:r w:rsidR="000B7B69">
              <w:t>Chương 3</w:t>
            </w:r>
          </w:p>
          <w:p w14:paraId="2AB78D7C" w14:textId="349E5B63" w:rsidR="000B7B69" w:rsidRPr="00333162" w:rsidRDefault="000B7B69" w:rsidP="00370B8C">
            <w:pPr>
              <w:rPr>
                <w:lang w:val="pt-BR"/>
              </w:rPr>
            </w:pPr>
            <w:r>
              <w:rPr>
                <w:lang w:val="pt-BR"/>
              </w:rPr>
              <w:t xml:space="preserve">[2] Chương </w:t>
            </w:r>
            <w:r w:rsidR="00120A6E">
              <w:rPr>
                <w:lang w:val="pt-BR"/>
              </w:rPr>
              <w:t>5,6,7</w:t>
            </w:r>
          </w:p>
        </w:tc>
        <w:tc>
          <w:tcPr>
            <w:tcW w:w="1385" w:type="pct"/>
            <w:shd w:val="clear" w:color="auto" w:fill="FFF2CC" w:themeFill="accent4" w:themeFillTint="33"/>
          </w:tcPr>
          <w:p w14:paraId="59067DDA" w14:textId="77777777" w:rsidR="004933FD" w:rsidRPr="00333162" w:rsidRDefault="004933FD" w:rsidP="00370B8C">
            <w:pPr>
              <w:rPr>
                <w:lang w:val="pt-BR"/>
              </w:rPr>
            </w:pPr>
            <w:r w:rsidRPr="00333162">
              <w:rPr>
                <w:lang w:val="pt-BR"/>
              </w:rPr>
              <w:t>Giảng viên</w:t>
            </w:r>
          </w:p>
          <w:p w14:paraId="6916EE7B" w14:textId="1BEC5413" w:rsidR="004933FD" w:rsidRPr="00333162" w:rsidRDefault="004933FD" w:rsidP="00370B8C">
            <w:pPr>
              <w:rPr>
                <w:lang w:val="pt-BR"/>
              </w:rPr>
            </w:pPr>
            <w:r w:rsidRPr="00333162">
              <w:rPr>
                <w:lang w:val="pt-BR"/>
              </w:rPr>
              <w:t>- Giảng lý thuyết theo nội dung slide bài 3</w:t>
            </w:r>
          </w:p>
          <w:p w14:paraId="2FC7E02B" w14:textId="77777777" w:rsidR="004933FD" w:rsidRPr="00333162" w:rsidRDefault="004933FD" w:rsidP="00370B8C">
            <w:pPr>
              <w:rPr>
                <w:lang w:val="pt-BR"/>
              </w:rPr>
            </w:pPr>
            <w:r w:rsidRPr="00333162">
              <w:rPr>
                <w:lang w:val="pt-BR"/>
              </w:rPr>
              <w:t>- Giới thiệu ví dụ trong slide</w:t>
            </w:r>
          </w:p>
          <w:p w14:paraId="21EF9249" w14:textId="77777777" w:rsidR="004933FD" w:rsidRPr="00333162" w:rsidRDefault="004933FD" w:rsidP="00370B8C">
            <w:pPr>
              <w:rPr>
                <w:lang w:val="pt-BR"/>
              </w:rPr>
            </w:pPr>
            <w:r w:rsidRPr="00333162">
              <w:rPr>
                <w:lang w:val="pt-BR"/>
              </w:rPr>
              <w:t>- Hướng dẫn đọc giáo trình, tài liệu tham khảo</w:t>
            </w:r>
          </w:p>
          <w:p w14:paraId="7ECBCAFD" w14:textId="52030127" w:rsidR="004933FD" w:rsidRPr="00333162" w:rsidRDefault="004933FD" w:rsidP="00370B8C">
            <w:pPr>
              <w:rPr>
                <w:lang w:val="pt-BR"/>
              </w:rPr>
            </w:pPr>
            <w:r w:rsidRPr="00333162">
              <w:rPr>
                <w:lang w:val="pt-BR"/>
              </w:rPr>
              <w:t>- Yêu cầu sinh viên xem trước ví dụ, câu hỏi, bài tập dành cho seminar 3</w:t>
            </w:r>
          </w:p>
          <w:p w14:paraId="6B374F42" w14:textId="77777777" w:rsidR="004933FD" w:rsidRPr="00333162" w:rsidRDefault="004933FD" w:rsidP="00370B8C">
            <w:pPr>
              <w:rPr>
                <w:lang w:val="pt-BR"/>
              </w:rPr>
            </w:pPr>
            <w:r w:rsidRPr="00333162">
              <w:rPr>
                <w:lang w:val="pt-BR"/>
              </w:rPr>
              <w:t>Sinh viên</w:t>
            </w:r>
          </w:p>
          <w:p w14:paraId="43E880DA" w14:textId="77777777" w:rsidR="004933FD" w:rsidRPr="00333162" w:rsidRDefault="004933FD" w:rsidP="00370B8C">
            <w:pPr>
              <w:rPr>
                <w:lang w:val="pt-BR"/>
              </w:rPr>
            </w:pPr>
            <w:r w:rsidRPr="00333162">
              <w:rPr>
                <w:lang w:val="pt-BR"/>
              </w:rPr>
              <w:t xml:space="preserve">- Đọc trước các tài liệu </w:t>
            </w:r>
          </w:p>
          <w:p w14:paraId="5EBB924E" w14:textId="1AE7BA18" w:rsidR="004933FD" w:rsidRPr="00333162" w:rsidRDefault="004933FD" w:rsidP="00370B8C">
            <w:pPr>
              <w:rPr>
                <w:lang w:val="pt-BR"/>
              </w:rPr>
            </w:pPr>
            <w:r w:rsidRPr="00333162">
              <w:rPr>
                <w:lang w:val="pt-BR"/>
              </w:rPr>
              <w:t>- Xem trước các ví dụ, làm bài tập được yêu cầu</w:t>
            </w:r>
          </w:p>
        </w:tc>
        <w:tc>
          <w:tcPr>
            <w:tcW w:w="819" w:type="pct"/>
            <w:shd w:val="clear" w:color="auto" w:fill="FFF2CC" w:themeFill="accent4" w:themeFillTint="33"/>
          </w:tcPr>
          <w:p w14:paraId="5CE8A662" w14:textId="77777777" w:rsidR="004933FD" w:rsidRPr="00333162" w:rsidRDefault="004933FD" w:rsidP="00370B8C">
            <w:pPr>
              <w:rPr>
                <w:lang w:val="pt-BR"/>
              </w:rPr>
            </w:pPr>
          </w:p>
        </w:tc>
        <w:tc>
          <w:tcPr>
            <w:tcW w:w="556" w:type="pct"/>
            <w:shd w:val="clear" w:color="auto" w:fill="FFF2CC" w:themeFill="accent4" w:themeFillTint="33"/>
          </w:tcPr>
          <w:p w14:paraId="6443D497" w14:textId="01B2191F" w:rsidR="004933FD" w:rsidRPr="00333162" w:rsidRDefault="004933FD" w:rsidP="00370B8C">
            <w:pPr>
              <w:rPr>
                <w:lang w:val="pt-BR"/>
              </w:rPr>
            </w:pPr>
            <w:r w:rsidRPr="00333162">
              <w:t>CLO1.x, CLO2.1, CLO3.1, CLO3.3</w:t>
            </w:r>
          </w:p>
        </w:tc>
      </w:tr>
      <w:tr w:rsidR="00EA3A39" w:rsidRPr="00333162" w14:paraId="31FB7E2D" w14:textId="77777777" w:rsidTr="00B54113">
        <w:tc>
          <w:tcPr>
            <w:tcW w:w="403" w:type="pct"/>
          </w:tcPr>
          <w:p w14:paraId="390269C1" w14:textId="29EE4F95" w:rsidR="004933FD" w:rsidRPr="00333162" w:rsidRDefault="004933FD" w:rsidP="00370B8C">
            <w:pPr>
              <w:rPr>
                <w:lang w:val="pt-BR"/>
              </w:rPr>
            </w:pPr>
            <w:r w:rsidRPr="00333162">
              <w:rPr>
                <w:lang w:val="pt-BR"/>
              </w:rPr>
              <w:t>6</w:t>
            </w:r>
          </w:p>
        </w:tc>
        <w:tc>
          <w:tcPr>
            <w:tcW w:w="1156" w:type="pct"/>
          </w:tcPr>
          <w:p w14:paraId="56404346" w14:textId="77777777" w:rsidR="004933FD" w:rsidRPr="00333162" w:rsidRDefault="004933FD" w:rsidP="00370B8C">
            <w:pPr>
              <w:rPr>
                <w:lang w:val="pt-BR"/>
              </w:rPr>
            </w:pPr>
            <w:r w:rsidRPr="00333162">
              <w:rPr>
                <w:lang w:val="pt-BR"/>
              </w:rPr>
              <w:t>Seminar 3</w:t>
            </w:r>
          </w:p>
          <w:p w14:paraId="5C59F62E" w14:textId="162CD6DB" w:rsidR="004933FD" w:rsidRPr="00333162" w:rsidRDefault="76C6B32D" w:rsidP="00370B8C">
            <w:pPr>
              <w:rPr>
                <w:lang w:val="pt-BR"/>
              </w:rPr>
            </w:pPr>
            <w:r w:rsidRPr="5A575C00">
              <w:rPr>
                <w:lang w:val="pt-BR"/>
              </w:rPr>
              <w:t xml:space="preserve">- </w:t>
            </w:r>
            <w:r w:rsidR="1B03B65A" w:rsidRPr="5A575C00">
              <w:rPr>
                <w:lang w:val="pt-BR"/>
              </w:rPr>
              <w:t>Thực hành ước lượng công việc, xây dựng WBS cho một dự án cụ th</w:t>
            </w:r>
            <w:r w:rsidR="7ED2F642" w:rsidRPr="5A575C00">
              <w:rPr>
                <w:lang w:val="pt-BR"/>
              </w:rPr>
              <w:t>ể</w:t>
            </w:r>
            <w:r w:rsidR="1B03B65A" w:rsidRPr="5A575C00">
              <w:rPr>
                <w:lang w:val="pt-BR"/>
              </w:rPr>
              <w:t xml:space="preserve"> </w:t>
            </w:r>
          </w:p>
          <w:p w14:paraId="337E5319" w14:textId="7C359C83" w:rsidR="004933FD" w:rsidRPr="00333162" w:rsidRDefault="76C6B32D" w:rsidP="00370B8C">
            <w:pPr>
              <w:rPr>
                <w:lang w:val="pt-BR"/>
              </w:rPr>
            </w:pPr>
            <w:r w:rsidRPr="5A575C00">
              <w:rPr>
                <w:lang w:val="pt-BR"/>
              </w:rPr>
              <w:t xml:space="preserve">- </w:t>
            </w:r>
            <w:r w:rsidR="2ABDB584" w:rsidRPr="5A575C00">
              <w:rPr>
                <w:lang w:val="pt-BR"/>
              </w:rPr>
              <w:t>Thực hành ước lượng thời gian và chi phí (có sử dụng phần mềm hỗ trợ)</w:t>
            </w:r>
            <w:r w:rsidRPr="5A575C00">
              <w:rPr>
                <w:lang w:val="pt-BR"/>
              </w:rPr>
              <w:t xml:space="preserve"> </w:t>
            </w:r>
          </w:p>
          <w:p w14:paraId="2C9FD11B" w14:textId="3EFE1455" w:rsidR="004933FD" w:rsidRPr="00333162" w:rsidRDefault="004933FD" w:rsidP="00370B8C">
            <w:pPr>
              <w:rPr>
                <w:lang w:val="pt-BR"/>
              </w:rPr>
            </w:pPr>
          </w:p>
        </w:tc>
        <w:tc>
          <w:tcPr>
            <w:tcW w:w="680" w:type="pct"/>
          </w:tcPr>
          <w:p w14:paraId="0C85A55C" w14:textId="33AC04D1" w:rsidR="006457E5" w:rsidRDefault="004933FD" w:rsidP="00370B8C">
            <w:r w:rsidRPr="00333162">
              <w:t xml:space="preserve">[1] </w:t>
            </w:r>
            <w:r w:rsidR="006457E5">
              <w:t>Chương3</w:t>
            </w:r>
          </w:p>
          <w:p w14:paraId="6941A395" w14:textId="7BAAB3FC" w:rsidR="006457E5" w:rsidRDefault="006457E5" w:rsidP="00370B8C">
            <w:r>
              <w:rPr>
                <w:lang w:val="pt-BR"/>
              </w:rPr>
              <w:t xml:space="preserve">[2] Chương </w:t>
            </w:r>
            <w:r w:rsidR="00120A6E">
              <w:rPr>
                <w:lang w:val="pt-BR"/>
              </w:rPr>
              <w:t>5,6,7</w:t>
            </w:r>
          </w:p>
          <w:p w14:paraId="0A25B0EF" w14:textId="7E258113" w:rsidR="004933FD" w:rsidRPr="00333162" w:rsidRDefault="004933FD" w:rsidP="00370B8C">
            <w:pPr>
              <w:rPr>
                <w:lang w:val="pt-BR"/>
              </w:rPr>
            </w:pPr>
          </w:p>
        </w:tc>
        <w:tc>
          <w:tcPr>
            <w:tcW w:w="1385" w:type="pct"/>
          </w:tcPr>
          <w:p w14:paraId="42F6F89C" w14:textId="77777777" w:rsidR="004933FD" w:rsidRPr="00333162" w:rsidRDefault="004933FD" w:rsidP="00370B8C">
            <w:pPr>
              <w:rPr>
                <w:lang w:val="pt-BR"/>
              </w:rPr>
            </w:pPr>
            <w:r w:rsidRPr="00333162">
              <w:rPr>
                <w:lang w:val="pt-BR"/>
              </w:rPr>
              <w:t>Giảng viên</w:t>
            </w:r>
          </w:p>
          <w:p w14:paraId="17AC5343" w14:textId="378A651C" w:rsidR="004933FD" w:rsidRPr="00333162" w:rsidRDefault="004933FD" w:rsidP="00370B8C">
            <w:pPr>
              <w:rPr>
                <w:lang w:val="pt-BR"/>
              </w:rPr>
            </w:pPr>
            <w:r w:rsidRPr="00333162">
              <w:rPr>
                <w:lang w:val="pt-BR"/>
              </w:rPr>
              <w:t xml:space="preserve">- Nhắc lại các kiến thức về </w:t>
            </w:r>
            <w:r w:rsidR="00C47A16">
              <w:rPr>
                <w:lang w:val="pt-BR"/>
              </w:rPr>
              <w:t>lập kế hoạch dự án CNTT</w:t>
            </w:r>
            <w:r w:rsidRPr="00333162">
              <w:rPr>
                <w:lang w:val="pt-BR"/>
              </w:rPr>
              <w:t xml:space="preserve"> đã học: </w:t>
            </w:r>
            <w:r w:rsidR="00C47A16">
              <w:rPr>
                <w:lang w:val="pt-BR"/>
              </w:rPr>
              <w:t>xác định phạm vi, ước lượng thời gian, chi phí dự án</w:t>
            </w:r>
          </w:p>
          <w:p w14:paraId="4902FBF8" w14:textId="6AA7DF2E" w:rsidR="004933FD" w:rsidRDefault="004933FD" w:rsidP="00370B8C">
            <w:pPr>
              <w:rPr>
                <w:lang w:val="pt-BR"/>
              </w:rPr>
            </w:pPr>
            <w:r w:rsidRPr="00333162">
              <w:rPr>
                <w:lang w:val="pt-BR"/>
              </w:rPr>
              <w:t>- Xác định các nhóm làm bài tập</w:t>
            </w:r>
          </w:p>
          <w:p w14:paraId="4529D269" w14:textId="460F0EB2" w:rsidR="004A5AB2" w:rsidRPr="00333162" w:rsidRDefault="004A5AB2" w:rsidP="00370B8C">
            <w:pPr>
              <w:rPr>
                <w:lang w:val="pt-BR"/>
              </w:rPr>
            </w:pPr>
            <w:r>
              <w:rPr>
                <w:lang w:val="pt-BR"/>
              </w:rPr>
              <w:t>- Hướng dẫn sử dụng công cụ hỗ trợ lập kế hoạch dự ánCNTT</w:t>
            </w:r>
          </w:p>
          <w:p w14:paraId="33F55230" w14:textId="77777777" w:rsidR="004933FD" w:rsidRPr="00333162" w:rsidRDefault="004933FD" w:rsidP="00370B8C">
            <w:pPr>
              <w:rPr>
                <w:lang w:val="pt-BR"/>
              </w:rPr>
            </w:pPr>
            <w:r w:rsidRPr="00333162">
              <w:rPr>
                <w:lang w:val="pt-BR"/>
              </w:rPr>
              <w:t>Sinh viên</w:t>
            </w:r>
          </w:p>
          <w:p w14:paraId="655ECA56" w14:textId="77777777" w:rsidR="004933FD" w:rsidRPr="00333162" w:rsidRDefault="004933FD" w:rsidP="00370B8C">
            <w:pPr>
              <w:rPr>
                <w:lang w:val="pt-BR"/>
              </w:rPr>
            </w:pPr>
            <w:r w:rsidRPr="00333162">
              <w:rPr>
                <w:lang w:val="pt-BR"/>
              </w:rPr>
              <w:t>- Đọc tài liệu trước</w:t>
            </w:r>
          </w:p>
          <w:p w14:paraId="0085295A" w14:textId="77777777" w:rsidR="004933FD" w:rsidRPr="00333162" w:rsidRDefault="004933FD" w:rsidP="00370B8C">
            <w:pPr>
              <w:rPr>
                <w:lang w:val="pt-BR"/>
              </w:rPr>
            </w:pPr>
            <w:r w:rsidRPr="00333162">
              <w:rPr>
                <w:lang w:val="pt-BR"/>
              </w:rPr>
              <w:t>- Theo dõi ví dụ, câu hỏi, bài tập và trả lời các câu hỏi</w:t>
            </w:r>
          </w:p>
          <w:p w14:paraId="6301762C" w14:textId="0F900896" w:rsidR="004933FD" w:rsidRPr="00333162" w:rsidRDefault="004933FD" w:rsidP="00370B8C">
            <w:pPr>
              <w:rPr>
                <w:lang w:val="pt-BR"/>
              </w:rPr>
            </w:pPr>
            <w:r w:rsidRPr="00333162">
              <w:rPr>
                <w:lang w:val="pt-BR"/>
              </w:rPr>
              <w:t>- Phân nhóm làm bài tập</w:t>
            </w:r>
          </w:p>
        </w:tc>
        <w:tc>
          <w:tcPr>
            <w:tcW w:w="819" w:type="pct"/>
          </w:tcPr>
          <w:p w14:paraId="02BCB7F7" w14:textId="77777777" w:rsidR="004933FD" w:rsidRPr="00333162" w:rsidRDefault="004933FD" w:rsidP="00370B8C">
            <w:pPr>
              <w:rPr>
                <w:lang w:val="pt-BR"/>
              </w:rPr>
            </w:pPr>
            <w:r w:rsidRPr="00333162">
              <w:rPr>
                <w:lang w:val="pt-BR"/>
              </w:rPr>
              <w:t>- Điểm danh</w:t>
            </w:r>
          </w:p>
          <w:p w14:paraId="1CEA429E" w14:textId="77777777" w:rsidR="004933FD" w:rsidRPr="00333162" w:rsidRDefault="004933FD" w:rsidP="00370B8C">
            <w:pPr>
              <w:rPr>
                <w:lang w:val="pt-BR"/>
              </w:rPr>
            </w:pPr>
            <w:r w:rsidRPr="00333162">
              <w:rPr>
                <w:lang w:val="pt-BR"/>
              </w:rPr>
              <w:t>- Trả lời câu hỏi trong bài tập</w:t>
            </w:r>
          </w:p>
          <w:p w14:paraId="4A1F5C69" w14:textId="620C08DC" w:rsidR="004933FD" w:rsidRPr="00333162" w:rsidRDefault="004933FD" w:rsidP="00370B8C">
            <w:pPr>
              <w:rPr>
                <w:lang w:val="pt-BR"/>
              </w:rPr>
            </w:pPr>
            <w:r w:rsidRPr="00333162">
              <w:rPr>
                <w:lang w:val="pt-BR"/>
              </w:rPr>
              <w:t xml:space="preserve"> </w:t>
            </w:r>
          </w:p>
        </w:tc>
        <w:tc>
          <w:tcPr>
            <w:tcW w:w="556" w:type="pct"/>
          </w:tcPr>
          <w:p w14:paraId="30290D99" w14:textId="7D774A52" w:rsidR="004933FD" w:rsidRPr="00333162" w:rsidRDefault="004933FD" w:rsidP="00370B8C">
            <w:pPr>
              <w:rPr>
                <w:lang w:val="pt-BR"/>
              </w:rPr>
            </w:pPr>
            <w:r w:rsidRPr="00333162">
              <w:t>CLO1.x, CLO2.1, CLO3.1, CLO3.3</w:t>
            </w:r>
          </w:p>
        </w:tc>
      </w:tr>
      <w:tr w:rsidR="00EA3A39" w:rsidRPr="00333162" w14:paraId="20663EC9" w14:textId="77777777" w:rsidTr="00B54113">
        <w:tc>
          <w:tcPr>
            <w:tcW w:w="403" w:type="pct"/>
            <w:shd w:val="clear" w:color="auto" w:fill="FFF2CC" w:themeFill="accent4" w:themeFillTint="33"/>
          </w:tcPr>
          <w:p w14:paraId="314E8A25" w14:textId="182F993C" w:rsidR="004933FD" w:rsidRPr="00333162" w:rsidRDefault="004933FD" w:rsidP="00370B8C">
            <w:pPr>
              <w:rPr>
                <w:lang w:val="pt-BR"/>
              </w:rPr>
            </w:pPr>
            <w:r w:rsidRPr="00333162">
              <w:rPr>
                <w:lang w:val="pt-BR"/>
              </w:rPr>
              <w:t>7</w:t>
            </w:r>
          </w:p>
        </w:tc>
        <w:tc>
          <w:tcPr>
            <w:tcW w:w="1156" w:type="pct"/>
            <w:shd w:val="clear" w:color="auto" w:fill="FFF2CC" w:themeFill="accent4" w:themeFillTint="33"/>
          </w:tcPr>
          <w:p w14:paraId="4D9FB696" w14:textId="77777777" w:rsidR="002E20CB" w:rsidRPr="00333162" w:rsidRDefault="004933FD" w:rsidP="00370B8C">
            <w:pPr>
              <w:rPr>
                <w:lang w:val="pt-BR"/>
              </w:rPr>
            </w:pPr>
            <w:r w:rsidRPr="00333162">
              <w:rPr>
                <w:lang w:val="pt-BR"/>
              </w:rPr>
              <w:t>Lecture 4.</w:t>
            </w:r>
          </w:p>
          <w:p w14:paraId="65304981" w14:textId="75BA07B2" w:rsidR="002E20CB" w:rsidRPr="00333162" w:rsidRDefault="002E20CB" w:rsidP="00370B8C">
            <w:r w:rsidRPr="00333162">
              <w:lastRenderedPageBreak/>
              <w:t xml:space="preserve">Chương </w:t>
            </w:r>
            <w:r w:rsidR="00130416">
              <w:t>3</w:t>
            </w:r>
            <w:r w:rsidRPr="00333162">
              <w:t xml:space="preserve">: </w:t>
            </w:r>
            <w:r w:rsidR="00130416">
              <w:t>Lập kế hoạch dự án CNTT (tiếp)</w:t>
            </w:r>
          </w:p>
          <w:p w14:paraId="0880BE45" w14:textId="3DB4BB1A" w:rsidR="00130416" w:rsidRDefault="00130416" w:rsidP="00370B8C">
            <w:pPr>
              <w:rPr>
                <w:lang w:val="pt-BR"/>
              </w:rPr>
            </w:pPr>
            <w:r>
              <w:rPr>
                <w:lang w:val="pt-BR"/>
              </w:rPr>
              <w:t>3.5. Lập kế hoạch chất lượng dự án</w:t>
            </w:r>
          </w:p>
          <w:p w14:paraId="597A9DF3" w14:textId="7651CB41" w:rsidR="00130416" w:rsidRDefault="00130416" w:rsidP="00370B8C">
            <w:pPr>
              <w:rPr>
                <w:lang w:val="pt-BR"/>
              </w:rPr>
            </w:pPr>
            <w:r>
              <w:rPr>
                <w:lang w:val="pt-BR"/>
              </w:rPr>
              <w:t xml:space="preserve">3.6. Lập kế hoạch nguồn lực dự án </w:t>
            </w:r>
          </w:p>
          <w:p w14:paraId="3AEF84AF" w14:textId="2E762A8C" w:rsidR="00130416" w:rsidRDefault="00130416" w:rsidP="00370B8C">
            <w:pPr>
              <w:rPr>
                <w:lang w:val="pt-BR"/>
              </w:rPr>
            </w:pPr>
            <w:r>
              <w:rPr>
                <w:lang w:val="pt-BR"/>
              </w:rPr>
              <w:t>3.7. Lập kế hoạch truyền thông dự án</w:t>
            </w:r>
          </w:p>
          <w:p w14:paraId="064AF6DC" w14:textId="1E2F8E1C" w:rsidR="00130416" w:rsidRPr="00333162" w:rsidRDefault="00130416" w:rsidP="00370B8C">
            <w:pPr>
              <w:rPr>
                <w:lang w:val="pt-BR"/>
              </w:rPr>
            </w:pPr>
            <w:r>
              <w:rPr>
                <w:lang w:val="pt-BR"/>
              </w:rPr>
              <w:t>3.8. Lập kế hoạch rủi ro dự án</w:t>
            </w:r>
          </w:p>
          <w:p w14:paraId="2D167992" w14:textId="7CC63DB5" w:rsidR="004933FD" w:rsidRPr="00333162" w:rsidRDefault="004933FD" w:rsidP="00370B8C">
            <w:pPr>
              <w:rPr>
                <w:lang w:val="pt-BR"/>
              </w:rPr>
            </w:pPr>
          </w:p>
        </w:tc>
        <w:tc>
          <w:tcPr>
            <w:tcW w:w="680" w:type="pct"/>
            <w:shd w:val="clear" w:color="auto" w:fill="FFF2CC" w:themeFill="accent4" w:themeFillTint="33"/>
          </w:tcPr>
          <w:p w14:paraId="300674C5" w14:textId="77777777" w:rsidR="004933FD" w:rsidRDefault="002E20CB" w:rsidP="00370B8C">
            <w:r w:rsidRPr="00333162">
              <w:lastRenderedPageBreak/>
              <w:t>[1] Chương 3</w:t>
            </w:r>
          </w:p>
          <w:p w14:paraId="52429E7E" w14:textId="6B326246" w:rsidR="006457E5" w:rsidRPr="00333162" w:rsidRDefault="006457E5" w:rsidP="00370B8C">
            <w:pPr>
              <w:rPr>
                <w:lang w:val="pt-BR"/>
              </w:rPr>
            </w:pPr>
            <w:r>
              <w:rPr>
                <w:lang w:val="pt-BR"/>
              </w:rPr>
              <w:lastRenderedPageBreak/>
              <w:t xml:space="preserve">[2] Chương </w:t>
            </w:r>
            <w:r w:rsidR="00854AF2">
              <w:rPr>
                <w:lang w:val="pt-BR"/>
              </w:rPr>
              <w:t>8,9,10</w:t>
            </w:r>
          </w:p>
        </w:tc>
        <w:tc>
          <w:tcPr>
            <w:tcW w:w="1385" w:type="pct"/>
            <w:shd w:val="clear" w:color="auto" w:fill="FFF2CC" w:themeFill="accent4" w:themeFillTint="33"/>
          </w:tcPr>
          <w:p w14:paraId="7DA93064" w14:textId="77777777" w:rsidR="004933FD" w:rsidRPr="00333162" w:rsidRDefault="004933FD" w:rsidP="00370B8C">
            <w:pPr>
              <w:rPr>
                <w:lang w:val="pt-BR"/>
              </w:rPr>
            </w:pPr>
            <w:r w:rsidRPr="00333162">
              <w:rPr>
                <w:lang w:val="pt-BR"/>
              </w:rPr>
              <w:lastRenderedPageBreak/>
              <w:t>Giảng viên</w:t>
            </w:r>
          </w:p>
          <w:p w14:paraId="5EB2730C" w14:textId="654F1477" w:rsidR="004933FD" w:rsidRPr="00333162" w:rsidRDefault="004933FD" w:rsidP="00370B8C">
            <w:pPr>
              <w:rPr>
                <w:lang w:val="pt-BR"/>
              </w:rPr>
            </w:pPr>
            <w:r w:rsidRPr="00333162">
              <w:rPr>
                <w:lang w:val="pt-BR"/>
              </w:rPr>
              <w:lastRenderedPageBreak/>
              <w:t>- Giảng lý thuyết theo nội dung slide lecture 4</w:t>
            </w:r>
          </w:p>
          <w:p w14:paraId="7EF483F9" w14:textId="77777777" w:rsidR="004933FD" w:rsidRPr="00333162" w:rsidRDefault="004933FD" w:rsidP="00370B8C">
            <w:pPr>
              <w:rPr>
                <w:lang w:val="pt-BR"/>
              </w:rPr>
            </w:pPr>
            <w:r w:rsidRPr="00333162">
              <w:rPr>
                <w:lang w:val="pt-BR"/>
              </w:rPr>
              <w:t>- Giới thiệu ví dụ trong slide</w:t>
            </w:r>
          </w:p>
          <w:p w14:paraId="0577E7E3" w14:textId="4F27B50F" w:rsidR="004933FD" w:rsidRPr="00333162" w:rsidRDefault="004933FD" w:rsidP="00370B8C">
            <w:pPr>
              <w:rPr>
                <w:lang w:val="pt-BR"/>
              </w:rPr>
            </w:pPr>
            <w:r w:rsidRPr="00333162">
              <w:rPr>
                <w:lang w:val="pt-BR"/>
              </w:rPr>
              <w:t>- Hướng dẫn đọc giáo trình, tài liệu tham khảo</w:t>
            </w:r>
          </w:p>
          <w:p w14:paraId="6407AFD4" w14:textId="6AECA381" w:rsidR="004933FD" w:rsidRPr="00333162" w:rsidRDefault="004933FD" w:rsidP="00370B8C">
            <w:pPr>
              <w:rPr>
                <w:lang w:val="pt-BR"/>
              </w:rPr>
            </w:pPr>
            <w:r w:rsidRPr="00333162">
              <w:rPr>
                <w:lang w:val="pt-BR"/>
              </w:rPr>
              <w:t>- Yêu cầu sinh viên xem trước ví dụ, câu hỏi, bài tập dành cho seminar 4</w:t>
            </w:r>
          </w:p>
          <w:p w14:paraId="15F132FB" w14:textId="77777777" w:rsidR="004933FD" w:rsidRPr="00333162" w:rsidRDefault="004933FD" w:rsidP="00370B8C">
            <w:pPr>
              <w:rPr>
                <w:lang w:val="pt-BR"/>
              </w:rPr>
            </w:pPr>
            <w:r w:rsidRPr="00333162">
              <w:rPr>
                <w:lang w:val="pt-BR"/>
              </w:rPr>
              <w:t>Sinh viên</w:t>
            </w:r>
          </w:p>
          <w:p w14:paraId="613D8E4A" w14:textId="77777777" w:rsidR="004933FD" w:rsidRPr="00333162" w:rsidRDefault="004933FD" w:rsidP="00370B8C">
            <w:pPr>
              <w:rPr>
                <w:lang w:val="pt-BR"/>
              </w:rPr>
            </w:pPr>
            <w:r w:rsidRPr="00333162">
              <w:rPr>
                <w:lang w:val="pt-BR"/>
              </w:rPr>
              <w:t xml:space="preserve">- Đọc trước các tài liệu </w:t>
            </w:r>
          </w:p>
          <w:p w14:paraId="60C73A69" w14:textId="6D90D308" w:rsidR="004933FD" w:rsidRPr="00333162" w:rsidRDefault="004933FD" w:rsidP="00370B8C">
            <w:pPr>
              <w:rPr>
                <w:lang w:val="pt-BR"/>
              </w:rPr>
            </w:pPr>
            <w:r w:rsidRPr="00333162">
              <w:rPr>
                <w:lang w:val="pt-BR"/>
              </w:rPr>
              <w:t>- Xem trước các ví dụ, làm bài tập được yêu cầu</w:t>
            </w:r>
          </w:p>
        </w:tc>
        <w:tc>
          <w:tcPr>
            <w:tcW w:w="819" w:type="pct"/>
            <w:shd w:val="clear" w:color="auto" w:fill="FFF2CC" w:themeFill="accent4" w:themeFillTint="33"/>
          </w:tcPr>
          <w:p w14:paraId="5618CAE6" w14:textId="77777777" w:rsidR="004933FD" w:rsidRPr="00333162" w:rsidRDefault="004933FD" w:rsidP="00370B8C">
            <w:pPr>
              <w:rPr>
                <w:lang w:val="pt-BR"/>
              </w:rPr>
            </w:pPr>
          </w:p>
        </w:tc>
        <w:tc>
          <w:tcPr>
            <w:tcW w:w="556" w:type="pct"/>
            <w:shd w:val="clear" w:color="auto" w:fill="FFF2CC" w:themeFill="accent4" w:themeFillTint="33"/>
          </w:tcPr>
          <w:p w14:paraId="102CC3F5" w14:textId="7D588E77" w:rsidR="004933FD" w:rsidRPr="00333162" w:rsidRDefault="004933FD" w:rsidP="00370B8C">
            <w:pPr>
              <w:rPr>
                <w:lang w:val="pt-BR"/>
              </w:rPr>
            </w:pPr>
            <w:r w:rsidRPr="00333162">
              <w:t xml:space="preserve">CLO1.x, CLO2.1, </w:t>
            </w:r>
            <w:r w:rsidRPr="00333162">
              <w:lastRenderedPageBreak/>
              <w:t>CLO3.1, CLO3.3</w:t>
            </w:r>
          </w:p>
        </w:tc>
      </w:tr>
      <w:tr w:rsidR="00EA3A39" w:rsidRPr="00333162" w14:paraId="6530BB11" w14:textId="77777777" w:rsidTr="00B54113">
        <w:tc>
          <w:tcPr>
            <w:tcW w:w="403" w:type="pct"/>
          </w:tcPr>
          <w:p w14:paraId="72D43043" w14:textId="7516631E" w:rsidR="004933FD" w:rsidRPr="00333162" w:rsidRDefault="004933FD" w:rsidP="00370B8C">
            <w:pPr>
              <w:rPr>
                <w:lang w:val="pt-BR"/>
              </w:rPr>
            </w:pPr>
            <w:r w:rsidRPr="00333162">
              <w:rPr>
                <w:lang w:val="pt-BR"/>
              </w:rPr>
              <w:lastRenderedPageBreak/>
              <w:t>8</w:t>
            </w:r>
          </w:p>
        </w:tc>
        <w:tc>
          <w:tcPr>
            <w:tcW w:w="1156" w:type="pct"/>
          </w:tcPr>
          <w:p w14:paraId="22DF381F" w14:textId="77777777" w:rsidR="004933FD" w:rsidRPr="00333162" w:rsidRDefault="004933FD" w:rsidP="00370B8C">
            <w:pPr>
              <w:rPr>
                <w:lang w:val="pt-BR"/>
              </w:rPr>
            </w:pPr>
            <w:r w:rsidRPr="00333162">
              <w:rPr>
                <w:lang w:val="pt-BR"/>
              </w:rPr>
              <w:t>Seminar 4</w:t>
            </w:r>
          </w:p>
          <w:p w14:paraId="53EA35D3" w14:textId="2B4EBE34" w:rsidR="426D2622" w:rsidRDefault="426D2622" w:rsidP="00370B8C">
            <w:pPr>
              <w:rPr>
                <w:lang w:val="pt-BR"/>
              </w:rPr>
            </w:pPr>
            <w:r w:rsidRPr="5A575C00">
              <w:rPr>
                <w:lang w:val="pt-BR"/>
              </w:rPr>
              <w:t xml:space="preserve">- </w:t>
            </w:r>
            <w:r w:rsidR="5988345E" w:rsidRPr="5A575C00">
              <w:rPr>
                <w:lang w:val="pt-BR"/>
              </w:rPr>
              <w:t>Thảo luận và viết ra một bản tiêu chuẩn về chất lượng dự án.</w:t>
            </w:r>
          </w:p>
          <w:p w14:paraId="031ED924" w14:textId="7C95FE35" w:rsidR="426D2622" w:rsidRDefault="426D2622" w:rsidP="00370B8C">
            <w:pPr>
              <w:rPr>
                <w:lang w:val="pt-BR"/>
              </w:rPr>
            </w:pPr>
            <w:r w:rsidRPr="5A575C00">
              <w:rPr>
                <w:lang w:val="pt-BR"/>
              </w:rPr>
              <w:t xml:space="preserve">- </w:t>
            </w:r>
            <w:r w:rsidR="6087F085" w:rsidRPr="5A575C00">
              <w:rPr>
                <w:lang w:val="pt-BR"/>
              </w:rPr>
              <w:t>Thực hành ước lượng nhân công cho dự án</w:t>
            </w:r>
          </w:p>
          <w:p w14:paraId="1BF7A6AB" w14:textId="01892C94" w:rsidR="6087F085" w:rsidRDefault="6087F085" w:rsidP="00370B8C">
            <w:pPr>
              <w:rPr>
                <w:lang w:val="pt-BR"/>
              </w:rPr>
            </w:pPr>
            <w:r w:rsidRPr="5A575C00">
              <w:rPr>
                <w:lang w:val="pt-BR"/>
              </w:rPr>
              <w:t>- Thảo luận và xây dựng một ma trận (nội dung, kênh, thời điểm và tần suất) truyền thông cho các bên liên quan của dự án</w:t>
            </w:r>
          </w:p>
          <w:p w14:paraId="514C810F" w14:textId="5D13F829" w:rsidR="004933FD" w:rsidRPr="00333162" w:rsidRDefault="619E3A96" w:rsidP="00370B8C">
            <w:pPr>
              <w:rPr>
                <w:lang w:val="pt-BR"/>
              </w:rPr>
            </w:pPr>
            <w:r w:rsidRPr="5A575C00">
              <w:rPr>
                <w:lang w:val="pt-BR"/>
              </w:rPr>
              <w:t>- Thảo luận và thực hành xây dựng bảng ma trận nhận diện v</w:t>
            </w:r>
            <w:r w:rsidR="268AC140" w:rsidRPr="5A575C00">
              <w:rPr>
                <w:lang w:val="pt-BR"/>
              </w:rPr>
              <w:t xml:space="preserve">à </w:t>
            </w:r>
            <w:r w:rsidRPr="5A575C00">
              <w:rPr>
                <w:lang w:val="pt-BR"/>
              </w:rPr>
              <w:t xml:space="preserve">đánh giá rủi ro </w:t>
            </w:r>
            <w:r w:rsidR="09A539A6" w:rsidRPr="5A575C00">
              <w:rPr>
                <w:lang w:val="pt-BR"/>
              </w:rPr>
              <w:t xml:space="preserve">tiềm ẩn </w:t>
            </w:r>
            <w:r w:rsidRPr="5A575C00">
              <w:rPr>
                <w:lang w:val="pt-BR"/>
              </w:rPr>
              <w:t>của dự án</w:t>
            </w:r>
          </w:p>
        </w:tc>
        <w:tc>
          <w:tcPr>
            <w:tcW w:w="680" w:type="pct"/>
          </w:tcPr>
          <w:p w14:paraId="1633B2F8" w14:textId="7D1EB818" w:rsidR="004933FD" w:rsidRDefault="004933FD" w:rsidP="00370B8C">
            <w:pPr>
              <w:rPr>
                <w:lang w:val="pt-BR"/>
              </w:rPr>
            </w:pPr>
            <w:r w:rsidRPr="00333162">
              <w:rPr>
                <w:lang w:val="pt-BR"/>
              </w:rPr>
              <w:t>[1] Chương 3</w:t>
            </w:r>
          </w:p>
          <w:p w14:paraId="1E896516" w14:textId="3F2EECFE" w:rsidR="00854AF2" w:rsidRPr="00333162" w:rsidRDefault="00854AF2" w:rsidP="00370B8C">
            <w:pPr>
              <w:rPr>
                <w:lang w:val="pt-BR"/>
              </w:rPr>
            </w:pPr>
            <w:r>
              <w:rPr>
                <w:lang w:val="pt-BR"/>
              </w:rPr>
              <w:t>[2] Chương 8,9,10</w:t>
            </w:r>
          </w:p>
          <w:p w14:paraId="7F000D10" w14:textId="16D94DC0" w:rsidR="004933FD" w:rsidRPr="00333162" w:rsidRDefault="004933FD" w:rsidP="00370B8C">
            <w:pPr>
              <w:rPr>
                <w:lang w:val="pt-BR"/>
              </w:rPr>
            </w:pPr>
          </w:p>
        </w:tc>
        <w:tc>
          <w:tcPr>
            <w:tcW w:w="1385" w:type="pct"/>
          </w:tcPr>
          <w:p w14:paraId="16081FBE" w14:textId="77777777" w:rsidR="002E20CB" w:rsidRPr="00333162" w:rsidRDefault="002E20CB" w:rsidP="00370B8C">
            <w:pPr>
              <w:rPr>
                <w:lang w:val="pt-BR"/>
              </w:rPr>
            </w:pPr>
            <w:r w:rsidRPr="00333162">
              <w:rPr>
                <w:lang w:val="pt-BR"/>
              </w:rPr>
              <w:t>Giảng viên</w:t>
            </w:r>
          </w:p>
          <w:p w14:paraId="50B68767" w14:textId="7CB487D8" w:rsidR="002E20CB" w:rsidRPr="00333162" w:rsidRDefault="426D2622" w:rsidP="00370B8C">
            <w:pPr>
              <w:rPr>
                <w:lang w:val="pt-BR"/>
              </w:rPr>
            </w:pPr>
            <w:r w:rsidRPr="5A575C00">
              <w:rPr>
                <w:lang w:val="pt-BR"/>
              </w:rPr>
              <w:t xml:space="preserve">- Nhắc lại các kiến thức về </w:t>
            </w:r>
            <w:r w:rsidR="6A61BD72" w:rsidRPr="5A575C00">
              <w:rPr>
                <w:lang w:val="pt-BR"/>
              </w:rPr>
              <w:t>lập kế hoạch dự án CNTT</w:t>
            </w:r>
            <w:r w:rsidRPr="5A575C00">
              <w:rPr>
                <w:lang w:val="pt-BR"/>
              </w:rPr>
              <w:t xml:space="preserve"> đã học: </w:t>
            </w:r>
            <w:r w:rsidR="6A61BD72" w:rsidRPr="5A575C00">
              <w:rPr>
                <w:lang w:val="pt-BR"/>
              </w:rPr>
              <w:t xml:space="preserve">xác định </w:t>
            </w:r>
            <w:r w:rsidR="59B0E6F6" w:rsidRPr="5A575C00">
              <w:rPr>
                <w:lang w:val="pt-BR"/>
              </w:rPr>
              <w:t xml:space="preserve">tiêu chuẩn </w:t>
            </w:r>
            <w:r w:rsidR="6A61BD72" w:rsidRPr="5A575C00">
              <w:rPr>
                <w:lang w:val="pt-BR"/>
              </w:rPr>
              <w:t>chất lượng dự án, xây dựng kế hoạch truyền thông, xác định rủi ro dự án.</w:t>
            </w:r>
          </w:p>
          <w:p w14:paraId="057549EC" w14:textId="77777777" w:rsidR="002E20CB" w:rsidRPr="00333162" w:rsidRDefault="002E20CB" w:rsidP="00370B8C">
            <w:pPr>
              <w:rPr>
                <w:lang w:val="pt-BR"/>
              </w:rPr>
            </w:pPr>
            <w:r w:rsidRPr="00333162">
              <w:rPr>
                <w:lang w:val="pt-BR"/>
              </w:rPr>
              <w:t>- Xác định các nhóm làm bài tập</w:t>
            </w:r>
          </w:p>
          <w:p w14:paraId="570319BB" w14:textId="77777777" w:rsidR="004A5AB2" w:rsidRPr="00333162" w:rsidRDefault="004A5AB2" w:rsidP="00370B8C">
            <w:pPr>
              <w:rPr>
                <w:lang w:val="pt-BR"/>
              </w:rPr>
            </w:pPr>
            <w:r>
              <w:rPr>
                <w:lang w:val="pt-BR"/>
              </w:rPr>
              <w:t>- Hướng dẫn sử dụng công cụ hỗ trợ lập kế hoạch dự ánCNTT</w:t>
            </w:r>
          </w:p>
          <w:p w14:paraId="737159C8" w14:textId="77777777" w:rsidR="002E20CB" w:rsidRPr="00333162" w:rsidRDefault="002E20CB" w:rsidP="00370B8C">
            <w:pPr>
              <w:rPr>
                <w:lang w:val="pt-BR"/>
              </w:rPr>
            </w:pPr>
            <w:r w:rsidRPr="00333162">
              <w:rPr>
                <w:lang w:val="pt-BR"/>
              </w:rPr>
              <w:t>Sinh viên</w:t>
            </w:r>
          </w:p>
          <w:p w14:paraId="5E8E34FB" w14:textId="77777777" w:rsidR="002E20CB" w:rsidRPr="00333162" w:rsidRDefault="002E20CB" w:rsidP="00370B8C">
            <w:pPr>
              <w:rPr>
                <w:lang w:val="pt-BR"/>
              </w:rPr>
            </w:pPr>
            <w:r w:rsidRPr="00333162">
              <w:rPr>
                <w:lang w:val="pt-BR"/>
              </w:rPr>
              <w:t>- Đọc tài liệu trước</w:t>
            </w:r>
          </w:p>
          <w:p w14:paraId="10936D9C" w14:textId="77777777" w:rsidR="002E20CB" w:rsidRPr="00333162" w:rsidRDefault="002E20CB" w:rsidP="00370B8C">
            <w:pPr>
              <w:rPr>
                <w:lang w:val="pt-BR"/>
              </w:rPr>
            </w:pPr>
            <w:r w:rsidRPr="00333162">
              <w:rPr>
                <w:lang w:val="pt-BR"/>
              </w:rPr>
              <w:t>- Theo dõi ví dụ, câu hỏi, bài tập và trả lời các câu hỏi</w:t>
            </w:r>
          </w:p>
          <w:p w14:paraId="40021F3D" w14:textId="02E0A6C8" w:rsidR="004933FD" w:rsidRPr="00333162" w:rsidRDefault="002E20CB" w:rsidP="00370B8C">
            <w:pPr>
              <w:rPr>
                <w:lang w:val="pt-BR"/>
              </w:rPr>
            </w:pPr>
            <w:r w:rsidRPr="00333162">
              <w:rPr>
                <w:lang w:val="pt-BR"/>
              </w:rPr>
              <w:t>- Phân nhóm làm bài tập</w:t>
            </w:r>
          </w:p>
        </w:tc>
        <w:tc>
          <w:tcPr>
            <w:tcW w:w="819" w:type="pct"/>
          </w:tcPr>
          <w:p w14:paraId="458EC68C" w14:textId="77777777" w:rsidR="004933FD" w:rsidRPr="00333162" w:rsidRDefault="004933FD" w:rsidP="00370B8C">
            <w:pPr>
              <w:rPr>
                <w:lang w:val="pt-BR"/>
              </w:rPr>
            </w:pPr>
            <w:r w:rsidRPr="00333162">
              <w:rPr>
                <w:lang w:val="pt-BR"/>
              </w:rPr>
              <w:t>- Điểm danh</w:t>
            </w:r>
          </w:p>
          <w:p w14:paraId="1163B357" w14:textId="77777777" w:rsidR="004933FD" w:rsidRPr="00333162" w:rsidRDefault="004933FD" w:rsidP="00370B8C">
            <w:pPr>
              <w:rPr>
                <w:lang w:val="pt-BR"/>
              </w:rPr>
            </w:pPr>
            <w:r w:rsidRPr="00333162">
              <w:rPr>
                <w:lang w:val="pt-BR"/>
              </w:rPr>
              <w:t>- Trả lời câu hỏi trong bài tập</w:t>
            </w:r>
          </w:p>
          <w:p w14:paraId="2C754DE3" w14:textId="620A709B" w:rsidR="004933FD" w:rsidRPr="00333162" w:rsidRDefault="004933FD" w:rsidP="00370B8C">
            <w:pPr>
              <w:rPr>
                <w:lang w:val="pt-BR"/>
              </w:rPr>
            </w:pPr>
          </w:p>
        </w:tc>
        <w:tc>
          <w:tcPr>
            <w:tcW w:w="556" w:type="pct"/>
          </w:tcPr>
          <w:p w14:paraId="2B39D86E" w14:textId="60465A21" w:rsidR="004933FD" w:rsidRPr="00333162" w:rsidRDefault="004933FD" w:rsidP="00370B8C">
            <w:pPr>
              <w:rPr>
                <w:lang w:val="pt-BR"/>
              </w:rPr>
            </w:pPr>
            <w:r w:rsidRPr="00333162">
              <w:t>CLO1.x, CLO2.1, CLO3.1, CLO3.3</w:t>
            </w:r>
          </w:p>
        </w:tc>
      </w:tr>
      <w:tr w:rsidR="00EA3A39" w:rsidRPr="00333162" w14:paraId="448C4D90" w14:textId="77777777" w:rsidTr="00B54113">
        <w:tc>
          <w:tcPr>
            <w:tcW w:w="403" w:type="pct"/>
            <w:shd w:val="clear" w:color="auto" w:fill="FFF2CC" w:themeFill="accent4" w:themeFillTint="33"/>
          </w:tcPr>
          <w:p w14:paraId="12EADD57" w14:textId="76E56B4F" w:rsidR="004933FD" w:rsidRPr="00333162" w:rsidRDefault="004933FD" w:rsidP="00370B8C">
            <w:pPr>
              <w:rPr>
                <w:lang w:val="pt-BR"/>
              </w:rPr>
            </w:pPr>
            <w:r w:rsidRPr="00333162">
              <w:rPr>
                <w:lang w:val="pt-BR"/>
              </w:rPr>
              <w:t>9</w:t>
            </w:r>
          </w:p>
        </w:tc>
        <w:tc>
          <w:tcPr>
            <w:tcW w:w="1156" w:type="pct"/>
            <w:shd w:val="clear" w:color="auto" w:fill="FFF2CC" w:themeFill="accent4" w:themeFillTint="33"/>
          </w:tcPr>
          <w:p w14:paraId="21D164F3" w14:textId="77777777" w:rsidR="00C96E80" w:rsidRPr="00333162" w:rsidRDefault="004933FD" w:rsidP="00370B8C">
            <w:pPr>
              <w:rPr>
                <w:lang w:val="pt-BR"/>
              </w:rPr>
            </w:pPr>
            <w:r w:rsidRPr="00333162">
              <w:rPr>
                <w:lang w:val="pt-BR"/>
              </w:rPr>
              <w:t xml:space="preserve">Lecture 5. </w:t>
            </w:r>
          </w:p>
          <w:p w14:paraId="081778F1" w14:textId="35C961A4" w:rsidR="00C96E80" w:rsidRPr="00333162" w:rsidRDefault="00C96E80" w:rsidP="00370B8C">
            <w:r w:rsidRPr="00333162">
              <w:t xml:space="preserve">Chương </w:t>
            </w:r>
            <w:r w:rsidR="00854AF2">
              <w:t>4</w:t>
            </w:r>
            <w:r w:rsidRPr="00333162">
              <w:t xml:space="preserve">: </w:t>
            </w:r>
            <w:r w:rsidR="00854AF2">
              <w:t>Tổ chức thực hiện dự án CNTT</w:t>
            </w:r>
          </w:p>
          <w:p w14:paraId="6603ED2F" w14:textId="224A306C" w:rsidR="00854AF2" w:rsidRDefault="00854AF2" w:rsidP="00370B8C">
            <w:pPr>
              <w:rPr>
                <w:lang w:val="pt-BR"/>
              </w:rPr>
            </w:pPr>
            <w:r>
              <w:rPr>
                <w:lang w:val="pt-BR"/>
              </w:rPr>
              <w:t>4.1 Tổ chức dự án CNTT</w:t>
            </w:r>
          </w:p>
          <w:p w14:paraId="13305915" w14:textId="5DF9E663" w:rsidR="00D97313" w:rsidRPr="00333162" w:rsidRDefault="00D97313" w:rsidP="00370B8C">
            <w:pPr>
              <w:rPr>
                <w:lang w:val="pt-BR"/>
              </w:rPr>
            </w:pPr>
            <w:r>
              <w:rPr>
                <w:lang w:val="pt-BR"/>
              </w:rPr>
              <w:t xml:space="preserve">4.2. Thực hiện dự án </w:t>
            </w:r>
          </w:p>
          <w:p w14:paraId="573A1118" w14:textId="1BB81BC2" w:rsidR="00B450B0" w:rsidRPr="00333162" w:rsidRDefault="00B450B0" w:rsidP="00370B8C">
            <w:pPr>
              <w:rPr>
                <w:lang w:val="pt-BR"/>
              </w:rPr>
            </w:pPr>
          </w:p>
        </w:tc>
        <w:tc>
          <w:tcPr>
            <w:tcW w:w="680" w:type="pct"/>
            <w:shd w:val="clear" w:color="auto" w:fill="FFF2CC" w:themeFill="accent4" w:themeFillTint="33"/>
          </w:tcPr>
          <w:p w14:paraId="7CDC056D" w14:textId="1B4E34BE" w:rsidR="00854AF2" w:rsidRDefault="00C96E80" w:rsidP="00370B8C">
            <w:r w:rsidRPr="00333162">
              <w:lastRenderedPageBreak/>
              <w:t xml:space="preserve">[1] Chương </w:t>
            </w:r>
            <w:r w:rsidR="00854AF2">
              <w:t>4</w:t>
            </w:r>
          </w:p>
          <w:p w14:paraId="69AEB24A" w14:textId="2CA0A9A9" w:rsidR="004933FD" w:rsidRPr="00333162" w:rsidRDefault="00854AF2" w:rsidP="00370B8C">
            <w:pPr>
              <w:rPr>
                <w:lang w:val="pt-BR"/>
              </w:rPr>
            </w:pPr>
            <w:r>
              <w:t>[2] Chương 9</w:t>
            </w:r>
            <w:r w:rsidR="00D97313">
              <w:t>, 10</w:t>
            </w:r>
          </w:p>
        </w:tc>
        <w:tc>
          <w:tcPr>
            <w:tcW w:w="1385" w:type="pct"/>
            <w:shd w:val="clear" w:color="auto" w:fill="FFF2CC" w:themeFill="accent4" w:themeFillTint="33"/>
          </w:tcPr>
          <w:p w14:paraId="6F9EAB4D" w14:textId="77777777" w:rsidR="004933FD" w:rsidRPr="00333162" w:rsidRDefault="004933FD" w:rsidP="00370B8C">
            <w:pPr>
              <w:rPr>
                <w:lang w:val="pt-BR"/>
              </w:rPr>
            </w:pPr>
            <w:r w:rsidRPr="00333162">
              <w:rPr>
                <w:lang w:val="pt-BR"/>
              </w:rPr>
              <w:t>Giảng viên</w:t>
            </w:r>
          </w:p>
          <w:p w14:paraId="351EAECC" w14:textId="437A5FB6" w:rsidR="004933FD" w:rsidRPr="00333162" w:rsidRDefault="004933FD" w:rsidP="00370B8C">
            <w:pPr>
              <w:rPr>
                <w:lang w:val="pt-BR"/>
              </w:rPr>
            </w:pPr>
            <w:r w:rsidRPr="00333162">
              <w:rPr>
                <w:lang w:val="pt-BR"/>
              </w:rPr>
              <w:t>- Giảng lý thuyết theo nội dung slide lecture 5</w:t>
            </w:r>
          </w:p>
          <w:p w14:paraId="75248B78" w14:textId="77777777" w:rsidR="004933FD" w:rsidRPr="00333162" w:rsidRDefault="004933FD" w:rsidP="00370B8C">
            <w:pPr>
              <w:rPr>
                <w:lang w:val="pt-BR"/>
              </w:rPr>
            </w:pPr>
            <w:r w:rsidRPr="00333162">
              <w:rPr>
                <w:lang w:val="pt-BR"/>
              </w:rPr>
              <w:t>- Giới thiệu ví dụ trong slide</w:t>
            </w:r>
          </w:p>
          <w:p w14:paraId="16075FC0" w14:textId="6EE2EAAB" w:rsidR="004933FD" w:rsidRPr="00333162" w:rsidRDefault="004933FD" w:rsidP="00370B8C">
            <w:pPr>
              <w:rPr>
                <w:lang w:val="pt-BR"/>
              </w:rPr>
            </w:pPr>
            <w:r w:rsidRPr="00333162">
              <w:rPr>
                <w:lang w:val="pt-BR"/>
              </w:rPr>
              <w:t>- Hướng dẫn đọc giáo trình, tài liệu tham khảo</w:t>
            </w:r>
          </w:p>
          <w:p w14:paraId="33F1049E" w14:textId="3B512159" w:rsidR="004933FD" w:rsidRPr="00333162" w:rsidRDefault="004933FD" w:rsidP="00370B8C">
            <w:pPr>
              <w:rPr>
                <w:lang w:val="pt-BR"/>
              </w:rPr>
            </w:pPr>
            <w:r w:rsidRPr="00333162">
              <w:rPr>
                <w:lang w:val="pt-BR"/>
              </w:rPr>
              <w:lastRenderedPageBreak/>
              <w:t>- Yêu cầu sinh viên xem trước ví dụ, câu hỏi, bài tập dành cho seminar 5</w:t>
            </w:r>
          </w:p>
          <w:p w14:paraId="404B0042" w14:textId="77777777" w:rsidR="004933FD" w:rsidRPr="00333162" w:rsidRDefault="004933FD" w:rsidP="00370B8C">
            <w:pPr>
              <w:rPr>
                <w:lang w:val="pt-BR"/>
              </w:rPr>
            </w:pPr>
            <w:r w:rsidRPr="00333162">
              <w:rPr>
                <w:lang w:val="pt-BR"/>
              </w:rPr>
              <w:t>Sinh viên</w:t>
            </w:r>
          </w:p>
          <w:p w14:paraId="1855BC2B" w14:textId="77777777" w:rsidR="004933FD" w:rsidRPr="00333162" w:rsidRDefault="004933FD" w:rsidP="00370B8C">
            <w:pPr>
              <w:rPr>
                <w:lang w:val="pt-BR"/>
              </w:rPr>
            </w:pPr>
            <w:r w:rsidRPr="00333162">
              <w:rPr>
                <w:lang w:val="pt-BR"/>
              </w:rPr>
              <w:t xml:space="preserve">- Đọc trước các tài liệu </w:t>
            </w:r>
          </w:p>
          <w:p w14:paraId="2C208F72" w14:textId="77777777" w:rsidR="004933FD" w:rsidRPr="00333162" w:rsidRDefault="004933FD" w:rsidP="00370B8C">
            <w:pPr>
              <w:rPr>
                <w:lang w:val="pt-BR"/>
              </w:rPr>
            </w:pPr>
            <w:r w:rsidRPr="00333162">
              <w:rPr>
                <w:lang w:val="pt-BR"/>
              </w:rPr>
              <w:t>- Xem trước các ví dụ, làm bài tập được yêu cầu</w:t>
            </w:r>
          </w:p>
          <w:p w14:paraId="6DFAA24A" w14:textId="7F00A9E1" w:rsidR="004933FD" w:rsidRPr="00333162" w:rsidRDefault="004933FD" w:rsidP="00370B8C">
            <w:pPr>
              <w:rPr>
                <w:lang w:val="pt-BR"/>
              </w:rPr>
            </w:pPr>
          </w:p>
        </w:tc>
        <w:tc>
          <w:tcPr>
            <w:tcW w:w="819" w:type="pct"/>
            <w:shd w:val="clear" w:color="auto" w:fill="FFF2CC" w:themeFill="accent4" w:themeFillTint="33"/>
          </w:tcPr>
          <w:p w14:paraId="4330CFD1" w14:textId="77777777" w:rsidR="004933FD" w:rsidRPr="00333162" w:rsidRDefault="004933FD" w:rsidP="00370B8C">
            <w:pPr>
              <w:rPr>
                <w:lang w:val="pt-BR"/>
              </w:rPr>
            </w:pPr>
          </w:p>
        </w:tc>
        <w:tc>
          <w:tcPr>
            <w:tcW w:w="556" w:type="pct"/>
            <w:shd w:val="clear" w:color="auto" w:fill="FFF2CC" w:themeFill="accent4" w:themeFillTint="33"/>
          </w:tcPr>
          <w:p w14:paraId="42A16429" w14:textId="4636F45D" w:rsidR="004933FD" w:rsidRPr="00333162" w:rsidRDefault="004933FD" w:rsidP="00370B8C">
            <w:pPr>
              <w:rPr>
                <w:lang w:val="pt-BR"/>
              </w:rPr>
            </w:pPr>
            <w:r w:rsidRPr="00333162">
              <w:t>CLO1.x, CLO2.1, CLO3.1, CLO3.3</w:t>
            </w:r>
          </w:p>
        </w:tc>
      </w:tr>
      <w:tr w:rsidR="00EA3A39" w:rsidRPr="00333162" w14:paraId="3F4D6BDB" w14:textId="77777777" w:rsidTr="00B54113">
        <w:tc>
          <w:tcPr>
            <w:tcW w:w="403" w:type="pct"/>
          </w:tcPr>
          <w:p w14:paraId="77541939" w14:textId="2FFCC8FB" w:rsidR="00C96E80" w:rsidRPr="00333162" w:rsidRDefault="00C96E80" w:rsidP="00370B8C">
            <w:pPr>
              <w:rPr>
                <w:lang w:val="pt-BR"/>
              </w:rPr>
            </w:pPr>
            <w:r w:rsidRPr="00333162">
              <w:rPr>
                <w:lang w:val="pt-BR"/>
              </w:rPr>
              <w:t>10</w:t>
            </w:r>
          </w:p>
        </w:tc>
        <w:tc>
          <w:tcPr>
            <w:tcW w:w="1156" w:type="pct"/>
          </w:tcPr>
          <w:p w14:paraId="37175676" w14:textId="23DB1872" w:rsidR="006E62AC" w:rsidRPr="00333162" w:rsidRDefault="006E62AC" w:rsidP="00370B8C">
            <w:pPr>
              <w:rPr>
                <w:lang w:val="pt-BR"/>
              </w:rPr>
            </w:pPr>
            <w:r w:rsidRPr="00333162">
              <w:rPr>
                <w:lang w:val="pt-BR"/>
              </w:rPr>
              <w:t>Seminar 5</w:t>
            </w:r>
          </w:p>
          <w:p w14:paraId="707A48C0" w14:textId="1582F162" w:rsidR="2AA07FF7" w:rsidRDefault="2AA07FF7" w:rsidP="00370B8C">
            <w:pPr>
              <w:rPr>
                <w:lang w:val="pt-BR"/>
              </w:rPr>
            </w:pPr>
            <w:r w:rsidRPr="5A575C00">
              <w:rPr>
                <w:lang w:val="pt-BR"/>
              </w:rPr>
              <w:t xml:space="preserve">- </w:t>
            </w:r>
            <w:r w:rsidR="72AC6506" w:rsidRPr="5A575C00">
              <w:rPr>
                <w:lang w:val="pt-BR"/>
              </w:rPr>
              <w:t>Thảo luận về các mô hình cơ cấu tổ chức.</w:t>
            </w:r>
          </w:p>
          <w:p w14:paraId="5DE03131" w14:textId="46553845" w:rsidR="72AC6506" w:rsidRDefault="72AC6506" w:rsidP="00370B8C">
            <w:pPr>
              <w:rPr>
                <w:lang w:val="pt-BR"/>
              </w:rPr>
            </w:pPr>
            <w:r w:rsidRPr="5A575C00">
              <w:rPr>
                <w:lang w:val="pt-BR"/>
              </w:rPr>
              <w:t>- Thực hành vận dụng bảng RACI trong tổ chức nhân sự và trách nhiệm của thành viên dự án.</w:t>
            </w:r>
          </w:p>
          <w:p w14:paraId="6000D1F2" w14:textId="38F9BD2A" w:rsidR="2AA07FF7" w:rsidRDefault="2AA07FF7" w:rsidP="00370B8C">
            <w:pPr>
              <w:rPr>
                <w:lang w:val="pt-BR"/>
              </w:rPr>
            </w:pPr>
            <w:r w:rsidRPr="5A575C00">
              <w:rPr>
                <w:lang w:val="pt-BR"/>
              </w:rPr>
              <w:t xml:space="preserve">- Thảo luận </w:t>
            </w:r>
            <w:r w:rsidR="33B17C88" w:rsidRPr="5A575C00">
              <w:rPr>
                <w:lang w:val="pt-BR"/>
              </w:rPr>
              <w:t>về các động lực làm việc của nhóm dự án và phân tích một số bài tập tình huống cụ thể.</w:t>
            </w:r>
          </w:p>
          <w:p w14:paraId="7058A441" w14:textId="7740397D" w:rsidR="00C96E80" w:rsidRPr="00333162" w:rsidRDefault="00C96E80" w:rsidP="00370B8C">
            <w:pPr>
              <w:rPr>
                <w:lang w:val="pt-BR"/>
              </w:rPr>
            </w:pPr>
          </w:p>
        </w:tc>
        <w:tc>
          <w:tcPr>
            <w:tcW w:w="680" w:type="pct"/>
          </w:tcPr>
          <w:p w14:paraId="25328AC7" w14:textId="77777777" w:rsidR="00D97313" w:rsidRDefault="00C96E80" w:rsidP="00370B8C">
            <w:r w:rsidRPr="00333162">
              <w:t xml:space="preserve">[1] Chương </w:t>
            </w:r>
            <w:r w:rsidR="00D97313">
              <w:t>4</w:t>
            </w:r>
          </w:p>
          <w:p w14:paraId="13A237E5" w14:textId="25E240A5" w:rsidR="00C96E80" w:rsidRPr="00333162" w:rsidRDefault="00D97313" w:rsidP="00370B8C">
            <w:pPr>
              <w:rPr>
                <w:lang w:val="pt-BR"/>
              </w:rPr>
            </w:pPr>
            <w:r>
              <w:rPr>
                <w:lang w:val="pt-BR"/>
              </w:rPr>
              <w:t>[2] Chương 9</w:t>
            </w:r>
          </w:p>
        </w:tc>
        <w:tc>
          <w:tcPr>
            <w:tcW w:w="1385" w:type="pct"/>
          </w:tcPr>
          <w:p w14:paraId="326EA7DD" w14:textId="77777777" w:rsidR="00C96E80" w:rsidRPr="00333162" w:rsidRDefault="00C96E80" w:rsidP="00370B8C">
            <w:pPr>
              <w:rPr>
                <w:lang w:val="pt-BR"/>
              </w:rPr>
            </w:pPr>
            <w:r w:rsidRPr="00333162">
              <w:rPr>
                <w:lang w:val="pt-BR"/>
              </w:rPr>
              <w:t>Giảng viên</w:t>
            </w:r>
          </w:p>
          <w:p w14:paraId="5A2A87A0" w14:textId="11A85561" w:rsidR="00C96E80" w:rsidRPr="00333162" w:rsidRDefault="00C96E80" w:rsidP="00370B8C">
            <w:pPr>
              <w:rPr>
                <w:lang w:val="pt-BR"/>
              </w:rPr>
            </w:pPr>
            <w:r w:rsidRPr="00333162">
              <w:rPr>
                <w:lang w:val="pt-BR"/>
              </w:rPr>
              <w:t xml:space="preserve">- Nhắc lại các kiến thức về </w:t>
            </w:r>
            <w:r w:rsidR="00D97313">
              <w:rPr>
                <w:lang w:val="pt-BR"/>
              </w:rPr>
              <w:t xml:space="preserve">tổ chức dự án CNTT đã </w:t>
            </w:r>
            <w:proofErr w:type="gramStart"/>
            <w:r w:rsidR="00D97313">
              <w:rPr>
                <w:lang w:val="pt-BR"/>
              </w:rPr>
              <w:t xml:space="preserve">học </w:t>
            </w:r>
            <w:r w:rsidRPr="00333162">
              <w:rPr>
                <w:lang w:val="pt-BR"/>
              </w:rPr>
              <w:t>:</w:t>
            </w:r>
            <w:proofErr w:type="gramEnd"/>
            <w:r w:rsidRPr="00333162">
              <w:rPr>
                <w:lang w:val="pt-BR"/>
              </w:rPr>
              <w:t xml:space="preserve"> </w:t>
            </w:r>
            <w:r w:rsidR="00D97313">
              <w:rPr>
                <w:lang w:val="pt-BR"/>
              </w:rPr>
              <w:t>tổ chức nhân sự, phân công công việc, phát triển đội nhóm, thực hiện theo chu trình dự án đã lựa chọn.</w:t>
            </w:r>
          </w:p>
          <w:p w14:paraId="2CA1E3C3" w14:textId="77777777" w:rsidR="00C96E80" w:rsidRPr="00333162" w:rsidRDefault="00C96E80" w:rsidP="00370B8C">
            <w:pPr>
              <w:rPr>
                <w:lang w:val="pt-BR"/>
              </w:rPr>
            </w:pPr>
            <w:r w:rsidRPr="00333162">
              <w:rPr>
                <w:lang w:val="pt-BR"/>
              </w:rPr>
              <w:t>- Xác định các nhóm làm bài tập</w:t>
            </w:r>
          </w:p>
          <w:p w14:paraId="2CFF0ACE" w14:textId="75EA7867" w:rsidR="004A5AB2" w:rsidRDefault="004A5AB2" w:rsidP="00370B8C">
            <w:pPr>
              <w:rPr>
                <w:lang w:val="pt-BR"/>
              </w:rPr>
            </w:pPr>
            <w:r>
              <w:rPr>
                <w:lang w:val="pt-BR"/>
              </w:rPr>
              <w:t>- Hướng dẫn sử dụng công cụ hỗ trợ lập kế hoạch dự ánCNTT</w:t>
            </w:r>
          </w:p>
          <w:p w14:paraId="3F19FB55" w14:textId="7B2E9165" w:rsidR="002B7D65" w:rsidRPr="00333162" w:rsidRDefault="002B7D65" w:rsidP="00370B8C">
            <w:pPr>
              <w:rPr>
                <w:lang w:val="pt-BR"/>
              </w:rPr>
            </w:pPr>
            <w:r>
              <w:rPr>
                <w:lang w:val="pt-BR"/>
              </w:rPr>
              <w:t>- Giới thiệu Rubic 2 và Rubic 3</w:t>
            </w:r>
          </w:p>
          <w:p w14:paraId="216C70D0" w14:textId="77777777" w:rsidR="00C96E80" w:rsidRPr="00333162" w:rsidRDefault="00C96E80" w:rsidP="00370B8C">
            <w:pPr>
              <w:rPr>
                <w:lang w:val="pt-BR"/>
              </w:rPr>
            </w:pPr>
            <w:r w:rsidRPr="00333162">
              <w:rPr>
                <w:lang w:val="pt-BR"/>
              </w:rPr>
              <w:t>Sinh viên</w:t>
            </w:r>
          </w:p>
          <w:p w14:paraId="58309B66" w14:textId="77777777" w:rsidR="00C96E80" w:rsidRPr="00333162" w:rsidRDefault="00C96E80" w:rsidP="00370B8C">
            <w:pPr>
              <w:rPr>
                <w:lang w:val="pt-BR"/>
              </w:rPr>
            </w:pPr>
            <w:r w:rsidRPr="00333162">
              <w:rPr>
                <w:lang w:val="pt-BR"/>
              </w:rPr>
              <w:t>- Đọc tài liệu trước</w:t>
            </w:r>
          </w:p>
          <w:p w14:paraId="5BC68EF7" w14:textId="77777777" w:rsidR="00C96E80" w:rsidRPr="00333162" w:rsidRDefault="00C96E80" w:rsidP="00370B8C">
            <w:pPr>
              <w:rPr>
                <w:lang w:val="pt-BR"/>
              </w:rPr>
            </w:pPr>
            <w:r w:rsidRPr="00333162">
              <w:rPr>
                <w:lang w:val="pt-BR"/>
              </w:rPr>
              <w:t>- Theo dõi ví dụ, câu hỏi, bài tập và trả lời các câu hỏi</w:t>
            </w:r>
          </w:p>
          <w:p w14:paraId="5146FD6B" w14:textId="6B677DAF" w:rsidR="00C96E80" w:rsidRPr="00333162" w:rsidRDefault="00C96E80" w:rsidP="00370B8C">
            <w:pPr>
              <w:rPr>
                <w:lang w:val="pt-BR"/>
              </w:rPr>
            </w:pPr>
            <w:r w:rsidRPr="00333162">
              <w:rPr>
                <w:lang w:val="pt-BR"/>
              </w:rPr>
              <w:t>- Phân nhóm làm bài tập</w:t>
            </w:r>
          </w:p>
        </w:tc>
        <w:tc>
          <w:tcPr>
            <w:tcW w:w="819" w:type="pct"/>
          </w:tcPr>
          <w:p w14:paraId="1810C6D5" w14:textId="77777777" w:rsidR="00C96E80" w:rsidRPr="00333162" w:rsidRDefault="00C96E80" w:rsidP="00370B8C">
            <w:pPr>
              <w:rPr>
                <w:lang w:val="pt-BR"/>
              </w:rPr>
            </w:pPr>
            <w:r w:rsidRPr="00333162">
              <w:rPr>
                <w:lang w:val="pt-BR"/>
              </w:rPr>
              <w:t>- Điểm danh</w:t>
            </w:r>
          </w:p>
          <w:p w14:paraId="56A8A787" w14:textId="77777777" w:rsidR="00C96E80" w:rsidRPr="00333162" w:rsidRDefault="00C96E80" w:rsidP="00370B8C">
            <w:pPr>
              <w:rPr>
                <w:lang w:val="pt-BR"/>
              </w:rPr>
            </w:pPr>
            <w:r w:rsidRPr="00333162">
              <w:rPr>
                <w:lang w:val="pt-BR"/>
              </w:rPr>
              <w:t>- Trả lời câu hỏi trong bài tập</w:t>
            </w:r>
          </w:p>
          <w:p w14:paraId="2B74D8AD" w14:textId="38E3D936" w:rsidR="00C96E80" w:rsidRPr="00333162" w:rsidRDefault="00C96E80" w:rsidP="00370B8C">
            <w:pPr>
              <w:rPr>
                <w:lang w:val="pt-BR"/>
              </w:rPr>
            </w:pPr>
          </w:p>
        </w:tc>
        <w:tc>
          <w:tcPr>
            <w:tcW w:w="556" w:type="pct"/>
          </w:tcPr>
          <w:p w14:paraId="3CA9206B" w14:textId="2D0244AB" w:rsidR="00C96E80" w:rsidRPr="00333162" w:rsidRDefault="00C96E80" w:rsidP="00370B8C">
            <w:pPr>
              <w:rPr>
                <w:lang w:val="pt-BR"/>
              </w:rPr>
            </w:pPr>
            <w:r w:rsidRPr="00333162">
              <w:t>CLO1.x, CLO2.1, CLO3.1, CLO3.3</w:t>
            </w:r>
          </w:p>
        </w:tc>
      </w:tr>
      <w:tr w:rsidR="00EA3A39" w:rsidRPr="00333162" w14:paraId="442F185F" w14:textId="77777777" w:rsidTr="00B54113">
        <w:tc>
          <w:tcPr>
            <w:tcW w:w="403" w:type="pct"/>
            <w:shd w:val="clear" w:color="auto" w:fill="FFF2CC" w:themeFill="accent4" w:themeFillTint="33"/>
          </w:tcPr>
          <w:p w14:paraId="22AFFDA3" w14:textId="6FA39774" w:rsidR="00C96E80" w:rsidRPr="00333162" w:rsidRDefault="00C96E80" w:rsidP="00370B8C">
            <w:pPr>
              <w:rPr>
                <w:lang w:val="pt-BR"/>
              </w:rPr>
            </w:pPr>
            <w:r w:rsidRPr="00333162">
              <w:rPr>
                <w:lang w:val="pt-BR"/>
              </w:rPr>
              <w:t>11</w:t>
            </w:r>
          </w:p>
        </w:tc>
        <w:tc>
          <w:tcPr>
            <w:tcW w:w="1156" w:type="pct"/>
            <w:shd w:val="clear" w:color="auto" w:fill="FFF2CC" w:themeFill="accent4" w:themeFillTint="33"/>
          </w:tcPr>
          <w:p w14:paraId="1F8A0BE6" w14:textId="77777777" w:rsidR="00B450B0" w:rsidRPr="00333162" w:rsidRDefault="00C96E80" w:rsidP="00370B8C">
            <w:pPr>
              <w:rPr>
                <w:lang w:val="pt-BR"/>
              </w:rPr>
            </w:pPr>
            <w:r w:rsidRPr="00333162">
              <w:rPr>
                <w:lang w:val="pt-BR"/>
              </w:rPr>
              <w:t xml:space="preserve">Lecture 6. </w:t>
            </w:r>
          </w:p>
          <w:p w14:paraId="60F70557" w14:textId="10C9AC84" w:rsidR="00B450B0" w:rsidRPr="00333162" w:rsidRDefault="00B450B0" w:rsidP="00370B8C">
            <w:r w:rsidRPr="00333162">
              <w:t xml:space="preserve">Chương </w:t>
            </w:r>
            <w:r w:rsidR="00D97313">
              <w:t>5</w:t>
            </w:r>
            <w:r w:rsidRPr="00333162">
              <w:t xml:space="preserve">: </w:t>
            </w:r>
            <w:r w:rsidR="00D97313">
              <w:t>Kiểm soát dự án CNTT</w:t>
            </w:r>
          </w:p>
          <w:p w14:paraId="0CE069E8" w14:textId="77777777" w:rsidR="00C96E80" w:rsidRDefault="00D97313" w:rsidP="00370B8C">
            <w:r>
              <w:t xml:space="preserve">5.1. </w:t>
            </w:r>
            <w:r w:rsidR="00EA3A39">
              <w:t>Khái niệm chung về kiểm soát dự án CNTT</w:t>
            </w:r>
          </w:p>
          <w:p w14:paraId="54A20AE3" w14:textId="4EF23EA5" w:rsidR="00EA3A39" w:rsidRPr="00333162" w:rsidRDefault="00EA3A39" w:rsidP="00370B8C">
            <w:pPr>
              <w:rPr>
                <w:lang w:val="pt-BR"/>
              </w:rPr>
            </w:pPr>
            <w:r>
              <w:rPr>
                <w:lang w:val="pt-BR"/>
              </w:rPr>
              <w:t>5.2. Kiểm soát các lĩnh vực cụ thể của dự án CNTT</w:t>
            </w:r>
          </w:p>
        </w:tc>
        <w:tc>
          <w:tcPr>
            <w:tcW w:w="680" w:type="pct"/>
            <w:shd w:val="clear" w:color="auto" w:fill="FFF2CC" w:themeFill="accent4" w:themeFillTint="33"/>
          </w:tcPr>
          <w:p w14:paraId="008FBD4C" w14:textId="77777777" w:rsidR="00EA3A39" w:rsidRDefault="00292F83" w:rsidP="00370B8C">
            <w:r w:rsidRPr="00333162">
              <w:t xml:space="preserve">[1] </w:t>
            </w:r>
            <w:r w:rsidR="00EA3A39">
              <w:t>Chương 5</w:t>
            </w:r>
          </w:p>
          <w:p w14:paraId="67889AE7" w14:textId="21F8EF22" w:rsidR="00C96E80" w:rsidRPr="00333162" w:rsidRDefault="00EA3A39" w:rsidP="00370B8C">
            <w:pPr>
              <w:rPr>
                <w:lang w:val="pt-BR"/>
              </w:rPr>
            </w:pPr>
            <w:r>
              <w:rPr>
                <w:lang w:val="pt-BR"/>
              </w:rPr>
              <w:t>[2] Chương 5,6,7,8,9</w:t>
            </w:r>
          </w:p>
        </w:tc>
        <w:tc>
          <w:tcPr>
            <w:tcW w:w="1385" w:type="pct"/>
            <w:shd w:val="clear" w:color="auto" w:fill="FFF2CC" w:themeFill="accent4" w:themeFillTint="33"/>
          </w:tcPr>
          <w:p w14:paraId="18551575" w14:textId="77777777" w:rsidR="00C96E80" w:rsidRPr="00333162" w:rsidRDefault="00C96E80" w:rsidP="00370B8C">
            <w:pPr>
              <w:rPr>
                <w:lang w:val="pt-BR"/>
              </w:rPr>
            </w:pPr>
            <w:r w:rsidRPr="00333162">
              <w:rPr>
                <w:lang w:val="pt-BR"/>
              </w:rPr>
              <w:t>Giảng viên</w:t>
            </w:r>
          </w:p>
          <w:p w14:paraId="1324ED18" w14:textId="4797250C" w:rsidR="00C96E80" w:rsidRPr="00333162" w:rsidRDefault="00C96E80" w:rsidP="00370B8C">
            <w:pPr>
              <w:rPr>
                <w:lang w:val="pt-BR"/>
              </w:rPr>
            </w:pPr>
            <w:r w:rsidRPr="00333162">
              <w:rPr>
                <w:lang w:val="pt-BR"/>
              </w:rPr>
              <w:t>- Giảng lý thuyết theo nội dung slide lecture 6</w:t>
            </w:r>
          </w:p>
          <w:p w14:paraId="0AA85F0E" w14:textId="77777777" w:rsidR="00C96E80" w:rsidRPr="00333162" w:rsidRDefault="00C96E80" w:rsidP="00370B8C">
            <w:pPr>
              <w:rPr>
                <w:lang w:val="pt-BR"/>
              </w:rPr>
            </w:pPr>
            <w:r w:rsidRPr="00333162">
              <w:rPr>
                <w:lang w:val="pt-BR"/>
              </w:rPr>
              <w:t>- Giới thiệu ví dụ trong slide</w:t>
            </w:r>
          </w:p>
          <w:p w14:paraId="78534B70" w14:textId="70AF72FF" w:rsidR="00C96E80" w:rsidRPr="00333162" w:rsidRDefault="00C96E80" w:rsidP="00370B8C">
            <w:pPr>
              <w:rPr>
                <w:lang w:val="pt-BR"/>
              </w:rPr>
            </w:pPr>
            <w:r w:rsidRPr="00333162">
              <w:rPr>
                <w:lang w:val="pt-BR"/>
              </w:rPr>
              <w:t>- Hướng dẫn đọc giáo trình, các tài liệu tham khảo</w:t>
            </w:r>
          </w:p>
          <w:p w14:paraId="2E820019" w14:textId="4C241A36" w:rsidR="00C96E80" w:rsidRPr="00333162" w:rsidRDefault="00C96E80" w:rsidP="00370B8C">
            <w:pPr>
              <w:rPr>
                <w:lang w:val="pt-BR"/>
              </w:rPr>
            </w:pPr>
            <w:r w:rsidRPr="00333162">
              <w:rPr>
                <w:lang w:val="pt-BR"/>
              </w:rPr>
              <w:t>- Yêu cầu sinh viên xem trước ví dụ, câu hỏi, bài tập dành cho seminar 6</w:t>
            </w:r>
          </w:p>
          <w:p w14:paraId="4C4A9506" w14:textId="77777777" w:rsidR="00C96E80" w:rsidRPr="00333162" w:rsidRDefault="00C96E80" w:rsidP="00370B8C">
            <w:pPr>
              <w:rPr>
                <w:lang w:val="pt-BR"/>
              </w:rPr>
            </w:pPr>
            <w:r w:rsidRPr="00333162">
              <w:rPr>
                <w:lang w:val="pt-BR"/>
              </w:rPr>
              <w:lastRenderedPageBreak/>
              <w:t>Sinh viên</w:t>
            </w:r>
          </w:p>
          <w:p w14:paraId="6443EE21" w14:textId="77777777" w:rsidR="00C96E80" w:rsidRPr="00333162" w:rsidRDefault="00C96E80" w:rsidP="00370B8C">
            <w:pPr>
              <w:rPr>
                <w:lang w:val="pt-BR"/>
              </w:rPr>
            </w:pPr>
            <w:r w:rsidRPr="00333162">
              <w:rPr>
                <w:lang w:val="pt-BR"/>
              </w:rPr>
              <w:t xml:space="preserve">- Đọc trước các tài liệu </w:t>
            </w:r>
          </w:p>
          <w:p w14:paraId="1D1357DC" w14:textId="77777777" w:rsidR="00C96E80" w:rsidRPr="00333162" w:rsidRDefault="00C96E80" w:rsidP="00370B8C">
            <w:pPr>
              <w:rPr>
                <w:lang w:val="pt-BR"/>
              </w:rPr>
            </w:pPr>
            <w:r w:rsidRPr="00333162">
              <w:rPr>
                <w:lang w:val="pt-BR"/>
              </w:rPr>
              <w:t>- Xem trước các ví dụ, làm bài tập được yêu cầu</w:t>
            </w:r>
          </w:p>
          <w:p w14:paraId="7EAB7418" w14:textId="730447D1" w:rsidR="00C96E80" w:rsidRPr="00333162" w:rsidRDefault="00C96E80" w:rsidP="00370B8C">
            <w:pPr>
              <w:rPr>
                <w:lang w:val="pt-BR"/>
              </w:rPr>
            </w:pPr>
          </w:p>
        </w:tc>
        <w:tc>
          <w:tcPr>
            <w:tcW w:w="819" w:type="pct"/>
            <w:shd w:val="clear" w:color="auto" w:fill="FFF2CC" w:themeFill="accent4" w:themeFillTint="33"/>
          </w:tcPr>
          <w:p w14:paraId="1291B74E" w14:textId="77777777" w:rsidR="00C96E80" w:rsidRPr="00333162" w:rsidRDefault="00C96E80" w:rsidP="00370B8C">
            <w:pPr>
              <w:rPr>
                <w:lang w:val="pt-BR"/>
              </w:rPr>
            </w:pPr>
          </w:p>
        </w:tc>
        <w:tc>
          <w:tcPr>
            <w:tcW w:w="556" w:type="pct"/>
            <w:shd w:val="clear" w:color="auto" w:fill="FFF2CC" w:themeFill="accent4" w:themeFillTint="33"/>
          </w:tcPr>
          <w:p w14:paraId="7B31E51A" w14:textId="6C6DAFED" w:rsidR="00C96E80" w:rsidRPr="00333162" w:rsidRDefault="00C96E80" w:rsidP="00370B8C">
            <w:pPr>
              <w:rPr>
                <w:lang w:val="pt-BR"/>
              </w:rPr>
            </w:pPr>
            <w:r w:rsidRPr="00333162">
              <w:t>CLO1.x, CLO2.1, CLO3.1, CLO3.3</w:t>
            </w:r>
          </w:p>
        </w:tc>
      </w:tr>
      <w:tr w:rsidR="00EA3A39" w:rsidRPr="00333162" w14:paraId="7E5A503A" w14:textId="77777777" w:rsidTr="00B54113">
        <w:tc>
          <w:tcPr>
            <w:tcW w:w="403" w:type="pct"/>
          </w:tcPr>
          <w:p w14:paraId="175C4C91" w14:textId="0CD8DF19" w:rsidR="00C96E80" w:rsidRPr="00333162" w:rsidRDefault="00C96E80" w:rsidP="00370B8C">
            <w:pPr>
              <w:rPr>
                <w:lang w:val="pt-BR"/>
              </w:rPr>
            </w:pPr>
            <w:r w:rsidRPr="00333162">
              <w:rPr>
                <w:lang w:val="pt-BR"/>
              </w:rPr>
              <w:t>12</w:t>
            </w:r>
          </w:p>
        </w:tc>
        <w:tc>
          <w:tcPr>
            <w:tcW w:w="1156" w:type="pct"/>
          </w:tcPr>
          <w:p w14:paraId="6C1C30DD" w14:textId="77777777" w:rsidR="00C96E80" w:rsidRPr="00333162" w:rsidRDefault="00C96E80" w:rsidP="00370B8C">
            <w:pPr>
              <w:rPr>
                <w:lang w:val="pt-BR"/>
              </w:rPr>
            </w:pPr>
            <w:r w:rsidRPr="00333162">
              <w:rPr>
                <w:lang w:val="pt-BR"/>
              </w:rPr>
              <w:t>Seminar 6</w:t>
            </w:r>
          </w:p>
          <w:p w14:paraId="68ACCF19" w14:textId="07F89E42" w:rsidR="006E62AC" w:rsidRPr="00333162" w:rsidRDefault="7AF905EA" w:rsidP="00370B8C">
            <w:pPr>
              <w:rPr>
                <w:lang w:val="pt-BR"/>
              </w:rPr>
            </w:pPr>
            <w:r w:rsidRPr="5A575C00">
              <w:rPr>
                <w:lang w:val="pt-BR"/>
              </w:rPr>
              <w:t xml:space="preserve">- </w:t>
            </w:r>
            <w:r w:rsidR="2EA60625" w:rsidRPr="5A575C00">
              <w:rPr>
                <w:lang w:val="pt-BR"/>
              </w:rPr>
              <w:t>Sử dụng phần mềm hỗ trợ để kiểm soát tiến độ dự án.</w:t>
            </w:r>
          </w:p>
          <w:p w14:paraId="1E3B5E27" w14:textId="0F0A207A" w:rsidR="2EA60625" w:rsidRDefault="2EA60625" w:rsidP="00370B8C">
            <w:pPr>
              <w:rPr>
                <w:lang w:val="pt-BR"/>
              </w:rPr>
            </w:pPr>
            <w:r w:rsidRPr="5A575C00">
              <w:rPr>
                <w:lang w:val="pt-BR"/>
              </w:rPr>
              <w:t>- Thực hành viết các báo cáo tiến độ dự án</w:t>
            </w:r>
          </w:p>
          <w:p w14:paraId="4891ED57" w14:textId="448CD7FC" w:rsidR="006E62AC" w:rsidRDefault="006E62AC" w:rsidP="00370B8C">
            <w:pPr>
              <w:rPr>
                <w:lang w:val="pt-BR"/>
              </w:rPr>
            </w:pPr>
            <w:r w:rsidRPr="00333162">
              <w:rPr>
                <w:lang w:val="pt-BR"/>
              </w:rPr>
              <w:t xml:space="preserve">- Thảo luận về các ví dụ, câu hỏi, bài tập của seminar </w:t>
            </w:r>
            <w:r w:rsidR="003C399B" w:rsidRPr="00333162">
              <w:rPr>
                <w:lang w:val="pt-BR"/>
              </w:rPr>
              <w:t>6</w:t>
            </w:r>
          </w:p>
          <w:p w14:paraId="6A46C7F8" w14:textId="20EA2D2A" w:rsidR="002B7D65" w:rsidRPr="00333162" w:rsidRDefault="002B7D65" w:rsidP="00370B8C">
            <w:pPr>
              <w:rPr>
                <w:lang w:val="pt-BR"/>
              </w:rPr>
            </w:pPr>
            <w:r>
              <w:rPr>
                <w:lang w:val="pt-BR"/>
              </w:rPr>
              <w:t xml:space="preserve">- Kiểm tra giữa kỳ trắc nghiệm </w:t>
            </w:r>
          </w:p>
          <w:p w14:paraId="4AF21205" w14:textId="0FC4F386" w:rsidR="00C96E80" w:rsidRPr="00333162" w:rsidRDefault="00C96E80" w:rsidP="00370B8C">
            <w:pPr>
              <w:rPr>
                <w:lang w:val="pt-BR"/>
              </w:rPr>
            </w:pPr>
          </w:p>
        </w:tc>
        <w:tc>
          <w:tcPr>
            <w:tcW w:w="680" w:type="pct"/>
          </w:tcPr>
          <w:p w14:paraId="53FA4720" w14:textId="77777777" w:rsidR="00C96E80" w:rsidRDefault="00292F83" w:rsidP="00370B8C">
            <w:r w:rsidRPr="00333162">
              <w:t xml:space="preserve">[1] </w:t>
            </w:r>
            <w:r w:rsidR="00EA3A39">
              <w:t>Chương 5</w:t>
            </w:r>
          </w:p>
          <w:p w14:paraId="43AA1E43" w14:textId="43877F3A" w:rsidR="00EA3A39" w:rsidRPr="00333162" w:rsidRDefault="00EA3A39" w:rsidP="00370B8C">
            <w:pPr>
              <w:rPr>
                <w:lang w:val="pt-BR"/>
              </w:rPr>
            </w:pPr>
            <w:r>
              <w:rPr>
                <w:lang w:val="pt-BR"/>
              </w:rPr>
              <w:t>[2] Chương 5,6,7,8,9</w:t>
            </w:r>
          </w:p>
        </w:tc>
        <w:tc>
          <w:tcPr>
            <w:tcW w:w="1385" w:type="pct"/>
          </w:tcPr>
          <w:p w14:paraId="184A0DC8" w14:textId="77777777" w:rsidR="006E62AC" w:rsidRPr="00333162" w:rsidRDefault="006E62AC" w:rsidP="00370B8C">
            <w:pPr>
              <w:rPr>
                <w:lang w:val="pt-BR"/>
              </w:rPr>
            </w:pPr>
            <w:r w:rsidRPr="00333162">
              <w:rPr>
                <w:lang w:val="pt-BR"/>
              </w:rPr>
              <w:t>Giảng viên</w:t>
            </w:r>
          </w:p>
          <w:p w14:paraId="6BFF644E" w14:textId="4A278F0E" w:rsidR="006E62AC" w:rsidRPr="00333162" w:rsidRDefault="006E62AC" w:rsidP="00370B8C">
            <w:pPr>
              <w:rPr>
                <w:lang w:val="pt-BR"/>
              </w:rPr>
            </w:pPr>
            <w:r w:rsidRPr="00333162">
              <w:rPr>
                <w:lang w:val="pt-BR"/>
              </w:rPr>
              <w:t xml:space="preserve">- Nhắc lại các kiến thức về </w:t>
            </w:r>
            <w:r w:rsidR="00EA3A39">
              <w:rPr>
                <w:lang w:val="pt-BR"/>
              </w:rPr>
              <w:t xml:space="preserve">kiểm soát dự án CNTT: kiểm soát </w:t>
            </w:r>
            <w:r w:rsidR="004A5AB2">
              <w:rPr>
                <w:lang w:val="pt-BR"/>
              </w:rPr>
              <w:t>tiến độ, thời gian, chi phí, chất lượng, kiểm soát truyền thông, các rủi ro và thay đổi dự án.</w:t>
            </w:r>
          </w:p>
          <w:p w14:paraId="3FB7FC72" w14:textId="77777777" w:rsidR="006E62AC" w:rsidRPr="00333162" w:rsidRDefault="006E62AC" w:rsidP="00370B8C">
            <w:pPr>
              <w:rPr>
                <w:lang w:val="pt-BR"/>
              </w:rPr>
            </w:pPr>
            <w:r w:rsidRPr="00333162">
              <w:rPr>
                <w:lang w:val="pt-BR"/>
              </w:rPr>
              <w:t>- Xác định các nhóm làm bài tập</w:t>
            </w:r>
          </w:p>
          <w:p w14:paraId="4F4E3B94" w14:textId="77777777" w:rsidR="004A5AB2" w:rsidRPr="00333162" w:rsidRDefault="004A5AB2" w:rsidP="00370B8C">
            <w:pPr>
              <w:rPr>
                <w:lang w:val="pt-BR"/>
              </w:rPr>
            </w:pPr>
            <w:r>
              <w:rPr>
                <w:lang w:val="pt-BR"/>
              </w:rPr>
              <w:t>- Hướng dẫn sử dụng công cụ hỗ trợ lập kế hoạch dự ánCNTT</w:t>
            </w:r>
          </w:p>
          <w:p w14:paraId="47EE32E7" w14:textId="77777777" w:rsidR="006E62AC" w:rsidRPr="00333162" w:rsidRDefault="006E62AC" w:rsidP="00370B8C">
            <w:pPr>
              <w:rPr>
                <w:lang w:val="pt-BR"/>
              </w:rPr>
            </w:pPr>
            <w:r w:rsidRPr="00333162">
              <w:rPr>
                <w:lang w:val="pt-BR"/>
              </w:rPr>
              <w:t>Sinh viên</w:t>
            </w:r>
          </w:p>
          <w:p w14:paraId="1823B64A" w14:textId="77777777" w:rsidR="006E62AC" w:rsidRPr="00333162" w:rsidRDefault="006E62AC" w:rsidP="00370B8C">
            <w:pPr>
              <w:rPr>
                <w:lang w:val="pt-BR"/>
              </w:rPr>
            </w:pPr>
            <w:r w:rsidRPr="00333162">
              <w:rPr>
                <w:lang w:val="pt-BR"/>
              </w:rPr>
              <w:t>- Đọc tài liệu trước</w:t>
            </w:r>
          </w:p>
          <w:p w14:paraId="2D14FDB7" w14:textId="77777777" w:rsidR="006E62AC" w:rsidRPr="00333162" w:rsidRDefault="006E62AC" w:rsidP="00370B8C">
            <w:pPr>
              <w:rPr>
                <w:lang w:val="pt-BR"/>
              </w:rPr>
            </w:pPr>
            <w:r w:rsidRPr="00333162">
              <w:rPr>
                <w:lang w:val="pt-BR"/>
              </w:rPr>
              <w:t>- Theo dõi ví dụ, câu hỏi, bài tập và trả lời các câu hỏi</w:t>
            </w:r>
          </w:p>
          <w:p w14:paraId="7057BF03" w14:textId="19561E3D" w:rsidR="00C96E80" w:rsidRPr="00333162" w:rsidRDefault="006E62AC" w:rsidP="00370B8C">
            <w:pPr>
              <w:rPr>
                <w:lang w:val="pt-BR"/>
              </w:rPr>
            </w:pPr>
            <w:r w:rsidRPr="00333162">
              <w:rPr>
                <w:lang w:val="pt-BR"/>
              </w:rPr>
              <w:t>- Phân nhóm làm bài tập</w:t>
            </w:r>
          </w:p>
        </w:tc>
        <w:tc>
          <w:tcPr>
            <w:tcW w:w="819" w:type="pct"/>
          </w:tcPr>
          <w:p w14:paraId="087914E7" w14:textId="77777777" w:rsidR="00C96E80" w:rsidRPr="00333162" w:rsidRDefault="00C96E80" w:rsidP="00370B8C">
            <w:pPr>
              <w:rPr>
                <w:lang w:val="pt-BR"/>
              </w:rPr>
            </w:pPr>
            <w:r w:rsidRPr="00333162">
              <w:rPr>
                <w:lang w:val="pt-BR"/>
              </w:rPr>
              <w:t>- Điểm danh</w:t>
            </w:r>
          </w:p>
          <w:p w14:paraId="28239C10" w14:textId="3BE116AC" w:rsidR="00C96E80" w:rsidRDefault="00C96E80" w:rsidP="00370B8C">
            <w:pPr>
              <w:rPr>
                <w:lang w:val="pt-BR"/>
              </w:rPr>
            </w:pPr>
            <w:r w:rsidRPr="00333162">
              <w:rPr>
                <w:lang w:val="pt-BR"/>
              </w:rPr>
              <w:t>- Trả lời câu hỏi trong bài tập</w:t>
            </w:r>
          </w:p>
          <w:p w14:paraId="452F8E4A" w14:textId="7187F1FD" w:rsidR="00BB3DA2" w:rsidRPr="00333162" w:rsidRDefault="00BB3DA2" w:rsidP="00370B8C">
            <w:pPr>
              <w:rPr>
                <w:lang w:val="pt-BR"/>
              </w:rPr>
            </w:pPr>
            <w:r>
              <w:rPr>
                <w:lang w:val="pt-BR"/>
              </w:rPr>
              <w:t xml:space="preserve">- </w:t>
            </w:r>
            <w:proofErr w:type="gramStart"/>
            <w:r>
              <w:rPr>
                <w:lang w:val="pt-BR"/>
              </w:rPr>
              <w:t>Bài</w:t>
            </w:r>
            <w:proofErr w:type="gramEnd"/>
            <w:r>
              <w:rPr>
                <w:lang w:val="pt-BR"/>
              </w:rPr>
              <w:t xml:space="preserve"> kiểm tra trắc nghiệm (Rubic 2)</w:t>
            </w:r>
          </w:p>
          <w:p w14:paraId="7147CBA6" w14:textId="1F2FD131" w:rsidR="00C96E80" w:rsidRPr="00333162" w:rsidRDefault="00C96E80" w:rsidP="00370B8C">
            <w:pPr>
              <w:rPr>
                <w:lang w:val="pt-BR"/>
              </w:rPr>
            </w:pPr>
          </w:p>
        </w:tc>
        <w:tc>
          <w:tcPr>
            <w:tcW w:w="556" w:type="pct"/>
          </w:tcPr>
          <w:p w14:paraId="6A5C9F5B" w14:textId="59FE3509" w:rsidR="00C96E80" w:rsidRPr="00333162" w:rsidRDefault="00C96E80" w:rsidP="00370B8C">
            <w:pPr>
              <w:rPr>
                <w:lang w:val="pt-BR"/>
              </w:rPr>
            </w:pPr>
            <w:r w:rsidRPr="00333162">
              <w:t>CLO1.x, CLO2.1, CLO3.1, CLO3.3</w:t>
            </w:r>
          </w:p>
        </w:tc>
      </w:tr>
      <w:tr w:rsidR="00EA3A39" w:rsidRPr="00333162" w14:paraId="51B078AC" w14:textId="77777777" w:rsidTr="00B54113">
        <w:tc>
          <w:tcPr>
            <w:tcW w:w="403" w:type="pct"/>
            <w:shd w:val="clear" w:color="auto" w:fill="FFF2CC" w:themeFill="accent4" w:themeFillTint="33"/>
          </w:tcPr>
          <w:p w14:paraId="4568A682" w14:textId="7633B222" w:rsidR="00C96E80" w:rsidRPr="00333162" w:rsidRDefault="00C96E80" w:rsidP="00370B8C">
            <w:pPr>
              <w:rPr>
                <w:lang w:val="pt-BR"/>
              </w:rPr>
            </w:pPr>
            <w:r w:rsidRPr="00333162">
              <w:rPr>
                <w:lang w:val="pt-BR"/>
              </w:rPr>
              <w:t>13</w:t>
            </w:r>
          </w:p>
        </w:tc>
        <w:tc>
          <w:tcPr>
            <w:tcW w:w="1156" w:type="pct"/>
            <w:shd w:val="clear" w:color="auto" w:fill="FFF2CC" w:themeFill="accent4" w:themeFillTint="33"/>
          </w:tcPr>
          <w:p w14:paraId="19C4039E" w14:textId="521CF6D9" w:rsidR="007B1687" w:rsidRDefault="007B1687" w:rsidP="00370B8C">
            <w:pPr>
              <w:rPr>
                <w:lang w:val="fr-FR"/>
              </w:rPr>
            </w:pPr>
            <w:r>
              <w:rPr>
                <w:lang w:val="fr-FR"/>
              </w:rPr>
              <w:t>Lecture 7</w:t>
            </w:r>
          </w:p>
          <w:p w14:paraId="1E6CBD32" w14:textId="45F66D18" w:rsidR="00C96E80" w:rsidRDefault="004C0563" w:rsidP="00370B8C">
            <w:pPr>
              <w:rPr>
                <w:lang w:val="fr-FR"/>
              </w:rPr>
            </w:pPr>
            <w:r>
              <w:rPr>
                <w:lang w:val="fr-FR"/>
              </w:rPr>
              <w:t>Chương 6. Kết thúc và đánh giá dự án CNTT</w:t>
            </w:r>
          </w:p>
          <w:p w14:paraId="5C2DCD43" w14:textId="77777777" w:rsidR="00F65B31" w:rsidRDefault="00F65B31" w:rsidP="00370B8C">
            <w:pPr>
              <w:rPr>
                <w:lang w:val="pt-BR"/>
              </w:rPr>
            </w:pPr>
            <w:r>
              <w:rPr>
                <w:lang w:val="pt-BR"/>
              </w:rPr>
              <w:t>6.1. Kết thúc dự án CNTT</w:t>
            </w:r>
          </w:p>
          <w:p w14:paraId="0AD967FB" w14:textId="77777777" w:rsidR="00F65B31" w:rsidRDefault="00F65B31" w:rsidP="00370B8C">
            <w:pPr>
              <w:rPr>
                <w:lang w:val="pt-BR"/>
              </w:rPr>
            </w:pPr>
            <w:r>
              <w:rPr>
                <w:lang w:val="pt-BR"/>
              </w:rPr>
              <w:t>6.2. Đóng dự án CNTT</w:t>
            </w:r>
          </w:p>
          <w:p w14:paraId="5AC8B400" w14:textId="6153C22B" w:rsidR="00F65B31" w:rsidRPr="00333162" w:rsidRDefault="00F65B31" w:rsidP="00370B8C">
            <w:pPr>
              <w:rPr>
                <w:lang w:val="pt-BR"/>
              </w:rPr>
            </w:pPr>
            <w:r>
              <w:rPr>
                <w:lang w:val="pt-BR"/>
              </w:rPr>
              <w:t>6.3. Đánh giá dự án CNTT</w:t>
            </w:r>
          </w:p>
        </w:tc>
        <w:tc>
          <w:tcPr>
            <w:tcW w:w="680" w:type="pct"/>
            <w:shd w:val="clear" w:color="auto" w:fill="FFF2CC" w:themeFill="accent4" w:themeFillTint="33"/>
          </w:tcPr>
          <w:p w14:paraId="60AE379E" w14:textId="437C2194" w:rsidR="00C96E80" w:rsidRPr="00333162" w:rsidRDefault="00C96E80" w:rsidP="00370B8C">
            <w:pPr>
              <w:rPr>
                <w:lang w:val="pt-BR"/>
              </w:rPr>
            </w:pPr>
          </w:p>
        </w:tc>
        <w:tc>
          <w:tcPr>
            <w:tcW w:w="1385" w:type="pct"/>
            <w:shd w:val="clear" w:color="auto" w:fill="FFF2CC" w:themeFill="accent4" w:themeFillTint="33"/>
          </w:tcPr>
          <w:p w14:paraId="6960E0A7" w14:textId="77777777" w:rsidR="00F65B31" w:rsidRPr="00333162" w:rsidRDefault="00F65B31" w:rsidP="00370B8C">
            <w:pPr>
              <w:rPr>
                <w:lang w:val="pt-BR"/>
              </w:rPr>
            </w:pPr>
            <w:r w:rsidRPr="00333162">
              <w:rPr>
                <w:lang w:val="pt-BR"/>
              </w:rPr>
              <w:t>Giảng viên</w:t>
            </w:r>
          </w:p>
          <w:p w14:paraId="44976020" w14:textId="77777777" w:rsidR="00F65B31" w:rsidRPr="00333162" w:rsidRDefault="00F65B31" w:rsidP="00370B8C">
            <w:pPr>
              <w:rPr>
                <w:lang w:val="pt-BR"/>
              </w:rPr>
            </w:pPr>
            <w:r w:rsidRPr="00333162">
              <w:rPr>
                <w:lang w:val="pt-BR"/>
              </w:rPr>
              <w:t>- Giảng lý thuyết theo nội dung slide lecture 6</w:t>
            </w:r>
          </w:p>
          <w:p w14:paraId="7E4F9652" w14:textId="77777777" w:rsidR="00F65B31" w:rsidRPr="00333162" w:rsidRDefault="00F65B31" w:rsidP="00370B8C">
            <w:pPr>
              <w:rPr>
                <w:lang w:val="pt-BR"/>
              </w:rPr>
            </w:pPr>
            <w:r w:rsidRPr="00333162">
              <w:rPr>
                <w:lang w:val="pt-BR"/>
              </w:rPr>
              <w:t>- Giới thiệu ví dụ trong slide</w:t>
            </w:r>
          </w:p>
          <w:p w14:paraId="4E46BACE" w14:textId="77777777" w:rsidR="00F65B31" w:rsidRPr="00333162" w:rsidRDefault="00F65B31" w:rsidP="00370B8C">
            <w:pPr>
              <w:rPr>
                <w:lang w:val="pt-BR"/>
              </w:rPr>
            </w:pPr>
            <w:r w:rsidRPr="00333162">
              <w:rPr>
                <w:lang w:val="pt-BR"/>
              </w:rPr>
              <w:t>- Hướng dẫn đọc giáo trình, các tài liệu tham khảo</w:t>
            </w:r>
          </w:p>
          <w:p w14:paraId="0A7943C9" w14:textId="77777777" w:rsidR="00F65B31" w:rsidRPr="00333162" w:rsidRDefault="00F65B31" w:rsidP="00370B8C">
            <w:pPr>
              <w:rPr>
                <w:lang w:val="pt-BR"/>
              </w:rPr>
            </w:pPr>
            <w:r w:rsidRPr="00333162">
              <w:rPr>
                <w:lang w:val="pt-BR"/>
              </w:rPr>
              <w:t>- Yêu cầu sinh viên xem trước ví dụ, câu hỏi, bài tập dành cho seminar 6</w:t>
            </w:r>
          </w:p>
          <w:p w14:paraId="692A2C6A" w14:textId="77777777" w:rsidR="00F65B31" w:rsidRPr="00333162" w:rsidRDefault="00F65B31" w:rsidP="00370B8C">
            <w:pPr>
              <w:rPr>
                <w:lang w:val="pt-BR"/>
              </w:rPr>
            </w:pPr>
            <w:r w:rsidRPr="00333162">
              <w:rPr>
                <w:lang w:val="pt-BR"/>
              </w:rPr>
              <w:t>Sinh viên</w:t>
            </w:r>
          </w:p>
          <w:p w14:paraId="11F6D9C5" w14:textId="77777777" w:rsidR="00F65B31" w:rsidRPr="00333162" w:rsidRDefault="00F65B31" w:rsidP="00370B8C">
            <w:pPr>
              <w:rPr>
                <w:lang w:val="pt-BR"/>
              </w:rPr>
            </w:pPr>
            <w:r w:rsidRPr="00333162">
              <w:rPr>
                <w:lang w:val="pt-BR"/>
              </w:rPr>
              <w:t xml:space="preserve">- Đọc trước các tài liệu </w:t>
            </w:r>
          </w:p>
          <w:p w14:paraId="460D0653" w14:textId="77777777" w:rsidR="00F65B31" w:rsidRPr="00333162" w:rsidRDefault="00F65B31" w:rsidP="00370B8C">
            <w:pPr>
              <w:rPr>
                <w:lang w:val="pt-BR"/>
              </w:rPr>
            </w:pPr>
            <w:r w:rsidRPr="00333162">
              <w:rPr>
                <w:lang w:val="pt-BR"/>
              </w:rPr>
              <w:t>- Xem trước các ví dụ, làm bài tập được yêu cầu</w:t>
            </w:r>
          </w:p>
          <w:p w14:paraId="16989D84" w14:textId="5D1AD4C1" w:rsidR="00C96E80" w:rsidRPr="00333162" w:rsidRDefault="00C96E80" w:rsidP="00370B8C">
            <w:pPr>
              <w:rPr>
                <w:lang w:val="pt-BR"/>
              </w:rPr>
            </w:pPr>
          </w:p>
        </w:tc>
        <w:tc>
          <w:tcPr>
            <w:tcW w:w="819" w:type="pct"/>
            <w:shd w:val="clear" w:color="auto" w:fill="FFF2CC" w:themeFill="accent4" w:themeFillTint="33"/>
          </w:tcPr>
          <w:p w14:paraId="77DF80C1" w14:textId="7CB87AFC" w:rsidR="00C96E80" w:rsidRPr="00333162" w:rsidRDefault="00C96E80" w:rsidP="00370B8C">
            <w:pPr>
              <w:rPr>
                <w:lang w:val="pt-BR"/>
              </w:rPr>
            </w:pPr>
          </w:p>
        </w:tc>
        <w:tc>
          <w:tcPr>
            <w:tcW w:w="556" w:type="pct"/>
            <w:shd w:val="clear" w:color="auto" w:fill="FFF2CC" w:themeFill="accent4" w:themeFillTint="33"/>
          </w:tcPr>
          <w:p w14:paraId="545B67F8" w14:textId="2DBB0927" w:rsidR="00C96E80" w:rsidRPr="00333162" w:rsidRDefault="00337151" w:rsidP="00370B8C">
            <w:pPr>
              <w:rPr>
                <w:lang w:val="pt-BR"/>
              </w:rPr>
            </w:pPr>
            <w:r w:rsidRPr="00333162">
              <w:rPr>
                <w:lang w:val="fr-FR"/>
              </w:rPr>
              <w:t>CLO1</w:t>
            </w:r>
            <w:r w:rsidRPr="00333162">
              <w:t>.x</w:t>
            </w:r>
            <w:r w:rsidRPr="00333162">
              <w:rPr>
                <w:lang w:val="fr-FR"/>
              </w:rPr>
              <w:t xml:space="preserve">, </w:t>
            </w:r>
            <w:r w:rsidRPr="00333162">
              <w:t>CLO2.x, CLO3.x</w:t>
            </w:r>
          </w:p>
        </w:tc>
      </w:tr>
      <w:tr w:rsidR="00EA3A39" w:rsidRPr="00333162" w14:paraId="7FA45FA1" w14:textId="77777777" w:rsidTr="00B54113">
        <w:tc>
          <w:tcPr>
            <w:tcW w:w="403" w:type="pct"/>
          </w:tcPr>
          <w:p w14:paraId="62BBAF62" w14:textId="670C15EB" w:rsidR="00C96E80" w:rsidRPr="00333162" w:rsidRDefault="00C96E80" w:rsidP="00370B8C">
            <w:pPr>
              <w:rPr>
                <w:lang w:val="pt-BR"/>
              </w:rPr>
            </w:pPr>
            <w:r w:rsidRPr="00333162">
              <w:rPr>
                <w:lang w:val="pt-BR"/>
              </w:rPr>
              <w:t>14</w:t>
            </w:r>
          </w:p>
        </w:tc>
        <w:tc>
          <w:tcPr>
            <w:tcW w:w="1156" w:type="pct"/>
          </w:tcPr>
          <w:p w14:paraId="59269A2D" w14:textId="1E98A0FB" w:rsidR="00BB3DA2" w:rsidRDefault="00BB3DA2" w:rsidP="00370B8C">
            <w:pPr>
              <w:rPr>
                <w:lang w:val="fr-FR"/>
              </w:rPr>
            </w:pPr>
            <w:r>
              <w:rPr>
                <w:lang w:val="fr-FR"/>
              </w:rPr>
              <w:t xml:space="preserve">Seminar 7 </w:t>
            </w:r>
          </w:p>
          <w:p w14:paraId="5544255B" w14:textId="075B6B0E" w:rsidR="00C96E80" w:rsidRPr="00333162" w:rsidRDefault="009116C7" w:rsidP="00370B8C">
            <w:pPr>
              <w:rPr>
                <w:lang w:val="pt-BR"/>
              </w:rPr>
            </w:pPr>
            <w:r w:rsidRPr="00333162">
              <w:rPr>
                <w:lang w:val="fr-FR"/>
              </w:rPr>
              <w:t>Trình bày bài tập nhóm</w:t>
            </w:r>
          </w:p>
        </w:tc>
        <w:tc>
          <w:tcPr>
            <w:tcW w:w="680" w:type="pct"/>
          </w:tcPr>
          <w:p w14:paraId="3259FD56" w14:textId="0C211086" w:rsidR="00C96E80" w:rsidRPr="00333162" w:rsidRDefault="00C96E80" w:rsidP="00370B8C">
            <w:pPr>
              <w:rPr>
                <w:lang w:val="pt-BR"/>
              </w:rPr>
            </w:pPr>
          </w:p>
        </w:tc>
        <w:tc>
          <w:tcPr>
            <w:tcW w:w="1385" w:type="pct"/>
          </w:tcPr>
          <w:p w14:paraId="1F690C31" w14:textId="77777777" w:rsidR="00337151" w:rsidRPr="00333162" w:rsidRDefault="00337151" w:rsidP="00370B8C">
            <w:pPr>
              <w:rPr>
                <w:lang w:val="fr-FR"/>
              </w:rPr>
            </w:pPr>
            <w:r w:rsidRPr="00333162">
              <w:rPr>
                <w:lang w:val="fr-FR"/>
              </w:rPr>
              <w:t>Nhóm sinh viên báo cáo và trả lời câu hỏi</w:t>
            </w:r>
          </w:p>
          <w:p w14:paraId="41588796" w14:textId="1C05688E" w:rsidR="00C96E80" w:rsidRPr="00333162" w:rsidRDefault="00337151" w:rsidP="00370B8C">
            <w:pPr>
              <w:rPr>
                <w:lang w:val="pt-BR"/>
              </w:rPr>
            </w:pPr>
            <w:r w:rsidRPr="00333162">
              <w:rPr>
                <w:lang w:val="fr-FR"/>
              </w:rPr>
              <w:t>Giảng viên và các thành viên trong lớp đặt câu hỏi, nhận xét</w:t>
            </w:r>
          </w:p>
        </w:tc>
        <w:tc>
          <w:tcPr>
            <w:tcW w:w="819" w:type="pct"/>
          </w:tcPr>
          <w:p w14:paraId="7C5659EF" w14:textId="349ACA9E" w:rsidR="00C96E80" w:rsidRPr="00333162" w:rsidRDefault="00337151" w:rsidP="00370B8C">
            <w:pPr>
              <w:rPr>
                <w:lang w:val="pt-BR"/>
              </w:rPr>
            </w:pPr>
            <w:r w:rsidRPr="00333162">
              <w:rPr>
                <w:lang w:val="fr-FR"/>
              </w:rPr>
              <w:t xml:space="preserve">Phiếu đánh giá với các tiêu chí : (i) Nội </w:t>
            </w:r>
            <w:proofErr w:type="gramStart"/>
            <w:r w:rsidRPr="00333162">
              <w:rPr>
                <w:lang w:val="fr-FR"/>
              </w:rPr>
              <w:t>dung;</w:t>
            </w:r>
            <w:proofErr w:type="gramEnd"/>
            <w:r w:rsidRPr="00333162">
              <w:rPr>
                <w:lang w:val="fr-FR"/>
              </w:rPr>
              <w:t xml:space="preserve"> (ii) Hình thức đẹp; (iii) Trình bày hấp dẫn, thuyết phục; (iv) Mức độ hợp tác trong trả lời câu hỏi; (v) Thời gian trình bày</w:t>
            </w:r>
            <w:r w:rsidRPr="00333162">
              <w:rPr>
                <w:lang w:val="pt-BR"/>
              </w:rPr>
              <w:t xml:space="preserve"> </w:t>
            </w:r>
          </w:p>
        </w:tc>
        <w:tc>
          <w:tcPr>
            <w:tcW w:w="556" w:type="pct"/>
          </w:tcPr>
          <w:p w14:paraId="17C51ADD" w14:textId="67730B0F" w:rsidR="00C96E80" w:rsidRPr="00333162" w:rsidRDefault="00337151" w:rsidP="00370B8C">
            <w:pPr>
              <w:rPr>
                <w:lang w:val="pt-BR"/>
              </w:rPr>
            </w:pPr>
            <w:r w:rsidRPr="00333162">
              <w:rPr>
                <w:lang w:val="fr-FR"/>
              </w:rPr>
              <w:t>CLO1</w:t>
            </w:r>
            <w:r w:rsidRPr="00333162">
              <w:t>.x</w:t>
            </w:r>
            <w:r w:rsidRPr="00333162">
              <w:rPr>
                <w:lang w:val="fr-FR"/>
              </w:rPr>
              <w:t xml:space="preserve">, </w:t>
            </w:r>
            <w:r w:rsidRPr="00333162">
              <w:t>CLO2.x, CLO3.x</w:t>
            </w:r>
          </w:p>
        </w:tc>
      </w:tr>
      <w:tr w:rsidR="00EA3A39" w:rsidRPr="00333162" w14:paraId="7383E42F" w14:textId="77777777" w:rsidTr="00B54113">
        <w:tc>
          <w:tcPr>
            <w:tcW w:w="403" w:type="pct"/>
          </w:tcPr>
          <w:p w14:paraId="673DA8B2" w14:textId="152EE338" w:rsidR="00C96E80" w:rsidRPr="00333162" w:rsidRDefault="00C96E80" w:rsidP="00370B8C">
            <w:pPr>
              <w:rPr>
                <w:lang w:val="pt-BR"/>
              </w:rPr>
            </w:pPr>
            <w:r w:rsidRPr="00333162">
              <w:rPr>
                <w:lang w:val="pt-BR"/>
              </w:rPr>
              <w:t>15</w:t>
            </w:r>
          </w:p>
        </w:tc>
        <w:tc>
          <w:tcPr>
            <w:tcW w:w="1156" w:type="pct"/>
          </w:tcPr>
          <w:p w14:paraId="08B01028" w14:textId="10C43BD1" w:rsidR="00BB3DA2" w:rsidRDefault="00BB3DA2" w:rsidP="00370B8C">
            <w:pPr>
              <w:rPr>
                <w:lang w:val="fr-FR"/>
              </w:rPr>
            </w:pPr>
            <w:r>
              <w:rPr>
                <w:lang w:val="fr-FR"/>
              </w:rPr>
              <w:t>Seminar 8</w:t>
            </w:r>
          </w:p>
          <w:p w14:paraId="2F78A7D1" w14:textId="12F9978A" w:rsidR="00F65B31" w:rsidRPr="00BB3DA2" w:rsidRDefault="00BB3DA2" w:rsidP="00370B8C">
            <w:pPr>
              <w:rPr>
                <w:lang w:val="pt-BR"/>
              </w:rPr>
            </w:pPr>
            <w:r>
              <w:rPr>
                <w:lang w:val="fr-FR"/>
              </w:rPr>
              <w:t xml:space="preserve">- </w:t>
            </w:r>
            <w:r w:rsidR="00F65B31" w:rsidRPr="00BB3DA2">
              <w:rPr>
                <w:lang w:val="fr-FR"/>
              </w:rPr>
              <w:t>Trình bày bài tập nhóm</w:t>
            </w:r>
            <w:r w:rsidR="00F65B31" w:rsidRPr="00BB3DA2">
              <w:rPr>
                <w:lang w:val="pt-BR"/>
              </w:rPr>
              <w:t xml:space="preserve"> </w:t>
            </w:r>
          </w:p>
          <w:p w14:paraId="37729D62" w14:textId="0C3751E4" w:rsidR="00C96E80" w:rsidRPr="00BB3DA2" w:rsidRDefault="00BB3DA2" w:rsidP="00370B8C">
            <w:pPr>
              <w:rPr>
                <w:lang w:val="pt-BR"/>
              </w:rPr>
            </w:pPr>
            <w:r>
              <w:rPr>
                <w:lang w:val="pt-BR"/>
              </w:rPr>
              <w:t xml:space="preserve">- </w:t>
            </w:r>
            <w:r w:rsidR="00C96E80" w:rsidRPr="00BB3DA2">
              <w:rPr>
                <w:lang w:val="pt-BR"/>
              </w:rPr>
              <w:t>Hệ thống lại học phần</w:t>
            </w:r>
          </w:p>
          <w:p w14:paraId="1D94097B" w14:textId="2AFE4A10" w:rsidR="00C96E80" w:rsidRPr="00333162" w:rsidRDefault="2AA07FF7" w:rsidP="00370B8C">
            <w:pPr>
              <w:rPr>
                <w:lang w:val="pt-BR"/>
              </w:rPr>
            </w:pPr>
            <w:r w:rsidRPr="5A575C00">
              <w:rPr>
                <w:lang w:val="pt-BR"/>
              </w:rPr>
              <w:t xml:space="preserve">- Thông báo kết quả đánh giá </w:t>
            </w:r>
            <w:r w:rsidR="088228F6" w:rsidRPr="5A575C00">
              <w:rPr>
                <w:lang w:val="pt-BR"/>
              </w:rPr>
              <w:t xml:space="preserve">điểm </w:t>
            </w:r>
            <w:r w:rsidRPr="5A575C00">
              <w:rPr>
                <w:lang w:val="pt-BR"/>
              </w:rPr>
              <w:t>thành phần</w:t>
            </w:r>
          </w:p>
          <w:p w14:paraId="437D904D" w14:textId="3AD6E24F" w:rsidR="00C96E80" w:rsidRPr="00333162" w:rsidRDefault="2AA07FF7" w:rsidP="00370B8C">
            <w:pPr>
              <w:rPr>
                <w:lang w:val="pt-BR"/>
              </w:rPr>
            </w:pPr>
            <w:r w:rsidRPr="5A575C00">
              <w:rPr>
                <w:lang w:val="pt-BR"/>
              </w:rPr>
              <w:t>- Hướng dẫn thi và trả lời câu hỏi</w:t>
            </w:r>
            <w:r w:rsidR="04A18384" w:rsidRPr="5A575C00">
              <w:rPr>
                <w:lang w:val="pt-BR"/>
              </w:rPr>
              <w:t xml:space="preserve"> </w:t>
            </w:r>
          </w:p>
        </w:tc>
        <w:tc>
          <w:tcPr>
            <w:tcW w:w="680" w:type="pct"/>
          </w:tcPr>
          <w:p w14:paraId="4315B96E" w14:textId="19037A78" w:rsidR="00C96E80" w:rsidRPr="00333162" w:rsidRDefault="00C96E80" w:rsidP="00370B8C">
            <w:pPr>
              <w:rPr>
                <w:lang w:val="pt-BR"/>
              </w:rPr>
            </w:pPr>
          </w:p>
        </w:tc>
        <w:tc>
          <w:tcPr>
            <w:tcW w:w="1385" w:type="pct"/>
          </w:tcPr>
          <w:p w14:paraId="0B190C07" w14:textId="77777777" w:rsidR="00C96E80" w:rsidRPr="00333162" w:rsidRDefault="00C96E80" w:rsidP="00370B8C">
            <w:pPr>
              <w:rPr>
                <w:lang w:val="pt-BR"/>
              </w:rPr>
            </w:pPr>
            <w:r w:rsidRPr="00333162">
              <w:rPr>
                <w:lang w:val="pt-BR"/>
              </w:rPr>
              <w:t>Giảng viên</w:t>
            </w:r>
          </w:p>
          <w:p w14:paraId="1EA775F1" w14:textId="6202EEE2" w:rsidR="00C96E80" w:rsidRPr="00333162" w:rsidRDefault="00C96E80" w:rsidP="00370B8C">
            <w:pPr>
              <w:rPr>
                <w:lang w:val="pt-BR"/>
              </w:rPr>
            </w:pPr>
            <w:r w:rsidRPr="00333162">
              <w:rPr>
                <w:lang w:val="pt-BR"/>
              </w:rPr>
              <w:t>- Tổng hợp, hệ thống lại các kiến thức trong các bài giảng</w:t>
            </w:r>
          </w:p>
          <w:p w14:paraId="6BCC56EA" w14:textId="6C31C43A" w:rsidR="00C96E80" w:rsidRPr="00333162" w:rsidRDefault="00C96E80" w:rsidP="00370B8C">
            <w:pPr>
              <w:rPr>
                <w:lang w:val="pt-BR"/>
              </w:rPr>
            </w:pPr>
            <w:r w:rsidRPr="00333162">
              <w:rPr>
                <w:lang w:val="pt-BR"/>
              </w:rPr>
              <w:t>- Hệ thống các dạng câu hỏi bài thi cuối kì</w:t>
            </w:r>
          </w:p>
          <w:p w14:paraId="4B8AA765" w14:textId="509B3BF9" w:rsidR="00C96E80" w:rsidRPr="00333162" w:rsidRDefault="00C96E80" w:rsidP="00370B8C">
            <w:pPr>
              <w:rPr>
                <w:lang w:val="pt-BR"/>
              </w:rPr>
            </w:pPr>
            <w:r w:rsidRPr="00333162">
              <w:rPr>
                <w:lang w:val="pt-BR"/>
              </w:rPr>
              <w:t>- Thông báo điểm chuyên cần 10%</w:t>
            </w:r>
          </w:p>
          <w:p w14:paraId="658DFBD3" w14:textId="77777777" w:rsidR="00C96E80" w:rsidRPr="00333162" w:rsidRDefault="00C96E80" w:rsidP="00370B8C">
            <w:pPr>
              <w:rPr>
                <w:lang w:val="pt-BR"/>
              </w:rPr>
            </w:pPr>
            <w:r w:rsidRPr="00333162">
              <w:rPr>
                <w:lang w:val="pt-BR"/>
              </w:rPr>
              <w:t>- Thông báo điểm 40%</w:t>
            </w:r>
          </w:p>
          <w:p w14:paraId="07B866E9" w14:textId="77777777" w:rsidR="00C96E80" w:rsidRPr="00333162" w:rsidRDefault="00C96E80" w:rsidP="00370B8C">
            <w:pPr>
              <w:rPr>
                <w:lang w:val="pt-BR"/>
              </w:rPr>
            </w:pPr>
            <w:r w:rsidRPr="00333162">
              <w:rPr>
                <w:lang w:val="pt-BR"/>
              </w:rPr>
              <w:t>- Chữa một số câu trong câu hỏi thi tham khảo</w:t>
            </w:r>
          </w:p>
          <w:p w14:paraId="24FA9922" w14:textId="77777777" w:rsidR="00C96E80" w:rsidRPr="00333162" w:rsidRDefault="00C96E80" w:rsidP="00370B8C">
            <w:pPr>
              <w:rPr>
                <w:lang w:val="pt-BR"/>
              </w:rPr>
            </w:pPr>
            <w:r w:rsidRPr="00333162">
              <w:rPr>
                <w:lang w:val="pt-BR"/>
              </w:rPr>
              <w:t>Sinh viên</w:t>
            </w:r>
          </w:p>
          <w:p w14:paraId="5D8DCAEB" w14:textId="77777777" w:rsidR="00C96E80" w:rsidRPr="00333162" w:rsidRDefault="00C96E80" w:rsidP="00370B8C">
            <w:pPr>
              <w:rPr>
                <w:lang w:val="pt-BR"/>
              </w:rPr>
            </w:pPr>
            <w:r w:rsidRPr="00333162">
              <w:rPr>
                <w:lang w:val="pt-BR"/>
              </w:rPr>
              <w:t>- Có mặt đầy đủ để nhận thông tin về điểm thành phần</w:t>
            </w:r>
          </w:p>
          <w:p w14:paraId="33779A89" w14:textId="602D76AF" w:rsidR="00C96E80" w:rsidRPr="00333162" w:rsidRDefault="00C96E80" w:rsidP="00370B8C">
            <w:pPr>
              <w:rPr>
                <w:lang w:val="pt-BR"/>
              </w:rPr>
            </w:pPr>
            <w:r w:rsidRPr="00333162">
              <w:rPr>
                <w:lang w:val="pt-BR"/>
              </w:rPr>
              <w:t>- Xem lại toàn bộ nội dung học phần, các câu hỏi tham khảo</w:t>
            </w:r>
          </w:p>
        </w:tc>
        <w:tc>
          <w:tcPr>
            <w:tcW w:w="819" w:type="pct"/>
          </w:tcPr>
          <w:p w14:paraId="20617B23" w14:textId="7590205C" w:rsidR="00C96E80" w:rsidRDefault="00C96E80" w:rsidP="00370B8C">
            <w:pPr>
              <w:rPr>
                <w:lang w:val="pt-BR"/>
              </w:rPr>
            </w:pPr>
            <w:r w:rsidRPr="00333162">
              <w:rPr>
                <w:lang w:val="pt-BR"/>
              </w:rPr>
              <w:t>- Điểm danh</w:t>
            </w:r>
          </w:p>
          <w:p w14:paraId="3536711E" w14:textId="1E47DD03" w:rsidR="007B1687" w:rsidRPr="00333162" w:rsidRDefault="007B1687" w:rsidP="00370B8C">
            <w:pPr>
              <w:rPr>
                <w:lang w:val="pt-BR"/>
              </w:rPr>
            </w:pPr>
            <w:r>
              <w:rPr>
                <w:lang w:val="pt-BR"/>
              </w:rPr>
              <w:t>- Tiêu chí đánh giá theo Rubic1,2, 3</w:t>
            </w:r>
          </w:p>
          <w:p w14:paraId="1DE16E3E" w14:textId="7B242312" w:rsidR="00C96E80" w:rsidRPr="00333162" w:rsidRDefault="00C96E80" w:rsidP="00370B8C">
            <w:pPr>
              <w:rPr>
                <w:lang w:val="pt-BR"/>
              </w:rPr>
            </w:pPr>
            <w:r w:rsidRPr="00333162">
              <w:rPr>
                <w:lang w:val="pt-BR"/>
              </w:rPr>
              <w:t>- Sau buổi học, không giải quyết các thắc mắc về điểm thành phần</w:t>
            </w:r>
          </w:p>
          <w:p w14:paraId="0E7050FD" w14:textId="55032905" w:rsidR="00C96E80" w:rsidRPr="00333162" w:rsidRDefault="00C96E80" w:rsidP="00370B8C">
            <w:pPr>
              <w:rPr>
                <w:lang w:val="pt-BR"/>
              </w:rPr>
            </w:pPr>
          </w:p>
        </w:tc>
        <w:tc>
          <w:tcPr>
            <w:tcW w:w="556" w:type="pct"/>
          </w:tcPr>
          <w:p w14:paraId="05DFBDE0" w14:textId="77777777" w:rsidR="00C96E80" w:rsidRPr="00333162" w:rsidRDefault="00C96E80" w:rsidP="00370B8C">
            <w:pPr>
              <w:rPr>
                <w:lang w:val="pt-BR"/>
              </w:rPr>
            </w:pPr>
          </w:p>
        </w:tc>
      </w:tr>
      <w:tr w:rsidR="00EA3A39" w:rsidRPr="00333162" w14:paraId="0D19166C" w14:textId="77777777" w:rsidTr="00B54113">
        <w:tc>
          <w:tcPr>
            <w:tcW w:w="403" w:type="pct"/>
          </w:tcPr>
          <w:p w14:paraId="6648C705" w14:textId="4328A37E" w:rsidR="00C96E80" w:rsidRPr="00333162" w:rsidRDefault="00C96E80" w:rsidP="00370B8C">
            <w:pPr>
              <w:rPr>
                <w:lang w:val="pt-BR"/>
              </w:rPr>
            </w:pPr>
            <w:r w:rsidRPr="00333162">
              <w:rPr>
                <w:lang w:val="pt-BR"/>
              </w:rPr>
              <w:t>Lịch thi</w:t>
            </w:r>
          </w:p>
        </w:tc>
        <w:tc>
          <w:tcPr>
            <w:tcW w:w="1156" w:type="pct"/>
          </w:tcPr>
          <w:p w14:paraId="1107F97D" w14:textId="39EC3BED" w:rsidR="00C96E80" w:rsidRPr="00333162" w:rsidRDefault="00C96E80" w:rsidP="00370B8C">
            <w:pPr>
              <w:rPr>
                <w:lang w:val="pt-BR"/>
              </w:rPr>
            </w:pPr>
            <w:r w:rsidRPr="00333162">
              <w:rPr>
                <w:lang w:val="pt-BR"/>
              </w:rPr>
              <w:t>Thi cuối kỳ</w:t>
            </w:r>
          </w:p>
        </w:tc>
        <w:tc>
          <w:tcPr>
            <w:tcW w:w="680" w:type="pct"/>
          </w:tcPr>
          <w:p w14:paraId="79FAEEBF" w14:textId="5441DAC7" w:rsidR="00C96E80" w:rsidRPr="00333162" w:rsidRDefault="00C96E80" w:rsidP="00370B8C">
            <w:pPr>
              <w:rPr>
                <w:lang w:val="pt-BR"/>
              </w:rPr>
            </w:pPr>
            <w:r w:rsidRPr="00333162">
              <w:rPr>
                <w:lang w:val="pt-BR"/>
              </w:rPr>
              <w:t xml:space="preserve">Chương 1 đến </w:t>
            </w:r>
            <w:r w:rsidR="009116C7" w:rsidRPr="00333162">
              <w:rPr>
                <w:lang w:val="pt-BR"/>
              </w:rPr>
              <w:t>6</w:t>
            </w:r>
          </w:p>
        </w:tc>
        <w:tc>
          <w:tcPr>
            <w:tcW w:w="1385" w:type="pct"/>
          </w:tcPr>
          <w:p w14:paraId="2AA61A63" w14:textId="3CA1CB5C" w:rsidR="00C96E80" w:rsidRPr="00333162" w:rsidRDefault="00C96E80" w:rsidP="00370B8C">
            <w:pPr>
              <w:rPr>
                <w:lang w:val="pt-BR"/>
              </w:rPr>
            </w:pPr>
            <w:r w:rsidRPr="00333162">
              <w:rPr>
                <w:lang w:val="pt-BR"/>
              </w:rPr>
              <w:t>Thi tự luận trên giấy</w:t>
            </w:r>
          </w:p>
        </w:tc>
        <w:tc>
          <w:tcPr>
            <w:tcW w:w="819" w:type="pct"/>
          </w:tcPr>
          <w:p w14:paraId="414F0B53" w14:textId="3CB88741" w:rsidR="00C96E80" w:rsidRPr="00333162" w:rsidRDefault="00C96E80" w:rsidP="00370B8C">
            <w:pPr>
              <w:rPr>
                <w:lang w:val="pt-BR"/>
              </w:rPr>
            </w:pPr>
            <w:r w:rsidRPr="00333162">
              <w:rPr>
                <w:lang w:val="pt-BR"/>
              </w:rPr>
              <w:t xml:space="preserve">Xem Phụ lục 1: ma trận đề thi </w:t>
            </w:r>
          </w:p>
        </w:tc>
        <w:tc>
          <w:tcPr>
            <w:tcW w:w="556" w:type="pct"/>
          </w:tcPr>
          <w:p w14:paraId="1072544F" w14:textId="260364CF" w:rsidR="00C96E80" w:rsidRPr="00333162" w:rsidRDefault="00C96E80" w:rsidP="00370B8C">
            <w:pPr>
              <w:rPr>
                <w:lang w:val="pt-BR"/>
              </w:rPr>
            </w:pPr>
          </w:p>
        </w:tc>
      </w:tr>
    </w:tbl>
    <w:p w14:paraId="62960F76" w14:textId="77777777" w:rsidR="00E77B50" w:rsidRPr="00333162" w:rsidRDefault="00E77B50" w:rsidP="00370B8C">
      <w:pPr>
        <w:rPr>
          <w:lang w:val="pt-BR"/>
        </w:rPr>
      </w:pPr>
    </w:p>
    <w:p w14:paraId="619F918D" w14:textId="4130C0F9" w:rsidR="0026051A" w:rsidRPr="00333162" w:rsidRDefault="0026051A" w:rsidP="00C44E06">
      <w:pPr>
        <w:pStyle w:val="Heading1"/>
      </w:pPr>
      <w:r w:rsidRPr="00333162">
        <w:t xml:space="preserve">9. </w:t>
      </w:r>
      <w:r w:rsidR="00E1022F" w:rsidRPr="00333162">
        <w:t>ĐÁNH GIÁ CHUẨN ĐẦU RA HỌC PHẦN</w:t>
      </w:r>
      <w:r w:rsidR="00ED2DCD" w:rsidRPr="00333162">
        <w:t xml:space="preserve"> (</w:t>
      </w:r>
      <w:r w:rsidR="00154246" w:rsidRPr="00333162">
        <w:t>Course Learning Outcome Assessement</w:t>
      </w:r>
      <w:r w:rsidR="00ED2DCD" w:rsidRPr="00333162">
        <w:t>)</w:t>
      </w:r>
    </w:p>
    <w:p w14:paraId="3D766E60" w14:textId="77777777" w:rsidR="00CA04D7" w:rsidRPr="00333162" w:rsidRDefault="00CA04D7" w:rsidP="00370B8C">
      <w:r w:rsidRPr="00333162">
        <w:rPr>
          <w:lang w:val="pt-BR"/>
        </w:rPr>
        <w:t xml:space="preserve">Hệ thống quản lý đào tạo tự động đánh giá mức độ đạt được CLO theo thuật toán chung của Trường. </w:t>
      </w:r>
      <w:r w:rsidRPr="00333162">
        <w:t>Chuẩn đầu ra của học phần được sinh viên và trường đánh giá sau thi kết thúc học phần.</w:t>
      </w:r>
    </w:p>
    <w:p w14:paraId="6CC6AC51" w14:textId="1650E71D" w:rsidR="005974BB" w:rsidRPr="00C44E06" w:rsidRDefault="005974BB" w:rsidP="00C44E06">
      <w:pPr>
        <w:pStyle w:val="Heading1"/>
      </w:pPr>
      <w:r w:rsidRPr="00C44E06">
        <w:lastRenderedPageBreak/>
        <w:t>10. QUY ĐỊNH CỦA HỌC PHẦN (</w:t>
      </w:r>
      <w:r w:rsidR="00154246" w:rsidRPr="00C44E06">
        <w:t>Course Requirement</w:t>
      </w:r>
      <w:r w:rsidR="00627B29" w:rsidRPr="00C44E06">
        <w:t>s</w:t>
      </w:r>
      <w:r w:rsidR="00154246" w:rsidRPr="00C44E06">
        <w:t xml:space="preserve"> and Expectation</w:t>
      </w:r>
      <w:r w:rsidRPr="00C44E06">
        <w:t>)</w:t>
      </w:r>
    </w:p>
    <w:p w14:paraId="7DBB00A9" w14:textId="43136103" w:rsidR="007D39F6" w:rsidRPr="00C44E06" w:rsidRDefault="00A84CF2" w:rsidP="00C44E06">
      <w:pPr>
        <w:pStyle w:val="Heading2"/>
      </w:pPr>
      <w:r w:rsidRPr="00C44E06">
        <w:t>10.1. Quy định về điều kiện thi kết thúc học phần</w:t>
      </w:r>
    </w:p>
    <w:p w14:paraId="46055505" w14:textId="0B9B31AC" w:rsidR="0026051A" w:rsidRPr="00333162" w:rsidRDefault="00A84CF2" w:rsidP="00370B8C">
      <w:pPr>
        <w:pStyle w:val="ListParagraph"/>
        <w:numPr>
          <w:ilvl w:val="0"/>
          <w:numId w:val="26"/>
        </w:numPr>
        <w:rPr>
          <w:i/>
          <w:iCs/>
          <w:lang w:val="pt-BR"/>
        </w:rPr>
      </w:pPr>
      <w:r w:rsidRPr="00333162">
        <w:rPr>
          <w:lang w:val="pt-BR"/>
        </w:rPr>
        <w:t>Điểm chuyên cần đạt từ 5 trở lên (theo quy định chung của Trường)</w:t>
      </w:r>
    </w:p>
    <w:p w14:paraId="14433831" w14:textId="54AB6EC5" w:rsidR="002B34B0" w:rsidRPr="00333162" w:rsidRDefault="002B34B0" w:rsidP="00370B8C">
      <w:pPr>
        <w:pStyle w:val="ListParagraph"/>
        <w:numPr>
          <w:ilvl w:val="0"/>
          <w:numId w:val="26"/>
        </w:numPr>
        <w:rPr>
          <w:i/>
          <w:iCs/>
          <w:lang w:val="pt-BR"/>
        </w:rPr>
      </w:pPr>
      <w:r w:rsidRPr="00333162">
        <w:rPr>
          <w:lang w:val="pt-BR"/>
        </w:rPr>
        <w:t>Cách đánh giá điểm chuyên cần</w:t>
      </w:r>
      <w:r w:rsidR="00743481" w:rsidRPr="00333162">
        <w:rPr>
          <w:lang w:val="pt-BR"/>
        </w:rPr>
        <w:t>:</w:t>
      </w:r>
      <w:r w:rsidRPr="00333162">
        <w:rPr>
          <w:lang w:val="pt-BR"/>
        </w:rPr>
        <w:t xml:space="preserve"> </w:t>
      </w:r>
      <w:r w:rsidR="00DA26B5" w:rsidRPr="00333162">
        <w:rPr>
          <w:lang w:val="pt-BR"/>
        </w:rPr>
        <w:t>xem Phụ lục 2, rubrics 1</w:t>
      </w:r>
      <w:r w:rsidR="007C762B" w:rsidRPr="00333162">
        <w:rPr>
          <w:lang w:val="pt-BR"/>
        </w:rPr>
        <w:t>.</w:t>
      </w:r>
    </w:p>
    <w:p w14:paraId="559B775C" w14:textId="43116678" w:rsidR="0026051A" w:rsidRPr="00333162" w:rsidRDefault="00FC2A7F" w:rsidP="00C44E06">
      <w:pPr>
        <w:pStyle w:val="Heading2"/>
        <w:rPr>
          <w:lang w:val="pt-BR"/>
        </w:rPr>
      </w:pPr>
      <w:r w:rsidRPr="00333162">
        <w:rPr>
          <w:lang w:val="pt-BR"/>
        </w:rPr>
        <w:t>10</w:t>
      </w:r>
      <w:r w:rsidR="0026051A" w:rsidRPr="00333162">
        <w:rPr>
          <w:lang w:val="pt-BR"/>
        </w:rPr>
        <w:t>.2. Quy định về tham dự lớp học</w:t>
      </w:r>
    </w:p>
    <w:p w14:paraId="483ED665" w14:textId="77777777" w:rsidR="0026051A" w:rsidRPr="00333162" w:rsidRDefault="0026051A" w:rsidP="00370B8C">
      <w:pPr>
        <w:pStyle w:val="ListParagraph"/>
        <w:numPr>
          <w:ilvl w:val="0"/>
          <w:numId w:val="21"/>
        </w:numPr>
        <w:rPr>
          <w:lang w:val="pt-BR"/>
        </w:rPr>
      </w:pPr>
      <w:r w:rsidRPr="00333162">
        <w:rPr>
          <w:lang w:val="pt-BR"/>
        </w:rPr>
        <w:t xml:space="preserve">Học viên có trách nhiệm tham dự đầy đủ các buổi học. </w:t>
      </w:r>
    </w:p>
    <w:p w14:paraId="2DB3AF98" w14:textId="77777777" w:rsidR="0026051A" w:rsidRPr="00333162" w:rsidRDefault="0026051A" w:rsidP="00370B8C">
      <w:pPr>
        <w:pStyle w:val="ListParagraph"/>
        <w:numPr>
          <w:ilvl w:val="0"/>
          <w:numId w:val="21"/>
        </w:numPr>
        <w:rPr>
          <w:lang w:val="pt-BR"/>
        </w:rPr>
      </w:pPr>
      <w:r w:rsidRPr="00333162">
        <w:rPr>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333162" w:rsidRDefault="00FC2A7F" w:rsidP="00C44E06">
      <w:pPr>
        <w:pStyle w:val="Heading2"/>
        <w:rPr>
          <w:lang w:val="pt-BR"/>
        </w:rPr>
      </w:pPr>
      <w:r w:rsidRPr="00333162">
        <w:rPr>
          <w:lang w:val="pt-BR"/>
        </w:rPr>
        <w:t>10</w:t>
      </w:r>
      <w:r w:rsidR="0026051A" w:rsidRPr="00333162">
        <w:rPr>
          <w:lang w:val="pt-BR"/>
        </w:rPr>
        <w:t>.3. Quy định về hành vi trong lớp học</w:t>
      </w:r>
    </w:p>
    <w:p w14:paraId="60FC62A7" w14:textId="77777777" w:rsidR="0026051A" w:rsidRPr="00333162" w:rsidRDefault="0026051A" w:rsidP="00370B8C">
      <w:pPr>
        <w:pStyle w:val="ListParagraph"/>
        <w:numPr>
          <w:ilvl w:val="0"/>
          <w:numId w:val="21"/>
        </w:numPr>
        <w:rPr>
          <w:lang w:val="pt-BR"/>
        </w:rPr>
      </w:pPr>
      <w:r w:rsidRPr="00333162">
        <w:rPr>
          <w:lang w:val="pt-BR"/>
        </w:rPr>
        <w:t>Học phần được thực hiện trên nguyên tắc tôn trọng người học và người giảng;</w:t>
      </w:r>
    </w:p>
    <w:p w14:paraId="4D617BDB" w14:textId="77777777" w:rsidR="0026051A" w:rsidRPr="00333162" w:rsidRDefault="0026051A" w:rsidP="00370B8C">
      <w:pPr>
        <w:pStyle w:val="ListParagraph"/>
        <w:numPr>
          <w:ilvl w:val="0"/>
          <w:numId w:val="21"/>
        </w:numPr>
        <w:rPr>
          <w:lang w:val="pt-BR"/>
        </w:rPr>
      </w:pPr>
      <w:r w:rsidRPr="00333162">
        <w:rPr>
          <w:lang w:val="pt-BR"/>
        </w:rPr>
        <w:t>Ghi chép đầy đủ, tham gia trả lời câu hỏi;</w:t>
      </w:r>
    </w:p>
    <w:p w14:paraId="2FD95C92" w14:textId="77777777" w:rsidR="0026051A" w:rsidRPr="00333162" w:rsidRDefault="0026051A" w:rsidP="00370B8C">
      <w:pPr>
        <w:pStyle w:val="ListParagraph"/>
        <w:numPr>
          <w:ilvl w:val="0"/>
          <w:numId w:val="21"/>
        </w:numPr>
        <w:rPr>
          <w:lang w:val="pt-BR"/>
        </w:rPr>
      </w:pPr>
      <w:r w:rsidRPr="00333162">
        <w:rPr>
          <w:lang w:val="pt-BR"/>
        </w:rPr>
        <w:t>Đọc trước tài liệu được yêu cầu;</w:t>
      </w:r>
    </w:p>
    <w:p w14:paraId="40C128FA" w14:textId="77777777" w:rsidR="0026051A" w:rsidRPr="00333162" w:rsidRDefault="0026051A" w:rsidP="00370B8C">
      <w:pPr>
        <w:pStyle w:val="ListParagraph"/>
        <w:numPr>
          <w:ilvl w:val="0"/>
          <w:numId w:val="21"/>
        </w:numPr>
        <w:rPr>
          <w:lang w:val="pt-BR"/>
        </w:rPr>
      </w:pPr>
      <w:r w:rsidRPr="00333162">
        <w:rPr>
          <w:lang w:val="pt-BR"/>
        </w:rPr>
        <w:t>Làm các bài tập về nhà;</w:t>
      </w:r>
    </w:p>
    <w:p w14:paraId="3DC2C579" w14:textId="3B743CB0" w:rsidR="0026051A" w:rsidRPr="00333162" w:rsidRDefault="0026051A" w:rsidP="00370B8C">
      <w:pPr>
        <w:pStyle w:val="ListParagraph"/>
        <w:numPr>
          <w:ilvl w:val="0"/>
          <w:numId w:val="21"/>
        </w:numPr>
        <w:rPr>
          <w:lang w:val="pt-BR"/>
        </w:rPr>
      </w:pPr>
      <w:r w:rsidRPr="00333162">
        <w:rPr>
          <w:lang w:val="pt-BR"/>
        </w:rPr>
        <w:t>Không làm ồn, gây ảnh hưởng đến người khác</w:t>
      </w:r>
      <w:r w:rsidR="002A75D0" w:rsidRPr="00333162">
        <w:rPr>
          <w:lang w:val="pt-BR"/>
        </w:rPr>
        <w:t>, không ăn</w:t>
      </w:r>
      <w:r w:rsidRPr="00333162">
        <w:rPr>
          <w:lang w:val="pt-BR"/>
        </w:rPr>
        <w:t xml:space="preserve"> trong quá trình học; </w:t>
      </w:r>
    </w:p>
    <w:p w14:paraId="52E121B8" w14:textId="15C0D4E2" w:rsidR="0026051A" w:rsidRPr="00333162" w:rsidRDefault="0026051A" w:rsidP="00370B8C">
      <w:pPr>
        <w:pStyle w:val="ListParagraph"/>
        <w:numPr>
          <w:ilvl w:val="0"/>
          <w:numId w:val="21"/>
        </w:numPr>
        <w:rPr>
          <w:b/>
          <w:lang w:val="pt-BR"/>
        </w:rPr>
      </w:pPr>
      <w:r w:rsidRPr="00333162">
        <w:rPr>
          <w:lang w:val="pt-BR"/>
        </w:rPr>
        <w:t>Laptop, máy tính bảng</w:t>
      </w:r>
      <w:r w:rsidR="00B75037" w:rsidRPr="00333162">
        <w:rPr>
          <w:lang w:val="pt-BR"/>
        </w:rPr>
        <w:t>, điện thoại di động</w:t>
      </w:r>
      <w:r w:rsidRPr="00333162">
        <w:rPr>
          <w:lang w:val="pt-BR"/>
        </w:rPr>
        <w:t xml:space="preserve"> chỉ được </w:t>
      </w:r>
      <w:r w:rsidR="003759A9" w:rsidRPr="00333162">
        <w:rPr>
          <w:lang w:val="pt-BR"/>
        </w:rPr>
        <w:t>sử dụng cho</w:t>
      </w:r>
      <w:r w:rsidRPr="00333162">
        <w:rPr>
          <w:lang w:val="pt-BR"/>
        </w:rPr>
        <w:t xml:space="preserve"> mục đích ghi chép bài giảng, tính toán phục vụ </w:t>
      </w:r>
      <w:r w:rsidR="000D21CE" w:rsidRPr="00333162">
        <w:rPr>
          <w:lang w:val="pt-BR"/>
        </w:rPr>
        <w:t>học tập</w:t>
      </w:r>
      <w:r w:rsidRPr="00333162">
        <w:rPr>
          <w:lang w:val="pt-BR"/>
        </w:rPr>
        <w:t xml:space="preserve">, tuyệt đối không dùng vào </w:t>
      </w:r>
      <w:r w:rsidR="000D21CE" w:rsidRPr="00333162">
        <w:rPr>
          <w:lang w:val="pt-BR"/>
        </w:rPr>
        <w:t>mục đích</w:t>
      </w:r>
      <w:r w:rsidRPr="00333162">
        <w:rPr>
          <w:lang w:val="pt-BR"/>
        </w:rPr>
        <w:t xml:space="preserve"> khác.</w:t>
      </w:r>
    </w:p>
    <w:p w14:paraId="07ECB7D3" w14:textId="5489D320" w:rsidR="00755C08" w:rsidRPr="00333162" w:rsidRDefault="003D61BA" w:rsidP="00C44E06">
      <w:pPr>
        <w:pStyle w:val="Heading2"/>
        <w:rPr>
          <w:lang w:val="pt-BR"/>
        </w:rPr>
      </w:pPr>
      <w:r w:rsidRPr="00333162">
        <w:rPr>
          <w:lang w:val="pt-BR"/>
        </w:rPr>
        <w:t>10</w:t>
      </w:r>
      <w:r w:rsidR="00755C08" w:rsidRPr="00333162">
        <w:rPr>
          <w:lang w:val="pt-BR"/>
        </w:rPr>
        <w:t>.4. Quy định về nộp bài tập lớn</w:t>
      </w:r>
    </w:p>
    <w:p w14:paraId="1F54C424" w14:textId="6CD83469" w:rsidR="00755C08" w:rsidRPr="00333162" w:rsidRDefault="00C863DB" w:rsidP="00370B8C">
      <w:pPr>
        <w:pStyle w:val="ListParagraph"/>
        <w:numPr>
          <w:ilvl w:val="0"/>
          <w:numId w:val="21"/>
        </w:numPr>
        <w:rPr>
          <w:b/>
          <w:lang w:val="pt-BR"/>
        </w:rPr>
      </w:pPr>
      <w:r w:rsidRPr="00333162">
        <w:rPr>
          <w:lang w:val="pt-BR"/>
        </w:rPr>
        <w:t>Người học</w:t>
      </w:r>
      <w:r w:rsidR="00755C08" w:rsidRPr="00333162">
        <w:rPr>
          <w:lang w:val="pt-BR"/>
        </w:rPr>
        <w:t xml:space="preserve"> không nộp bài cá nhân</w:t>
      </w:r>
      <w:r w:rsidRPr="00333162">
        <w:rPr>
          <w:lang w:val="pt-BR"/>
        </w:rPr>
        <w:t xml:space="preserve"> / nhóm</w:t>
      </w:r>
      <w:r w:rsidR="00755C08" w:rsidRPr="00333162">
        <w:rPr>
          <w:lang w:val="pt-BR"/>
        </w:rPr>
        <w:t xml:space="preserve"> theo yêu cầu sẽ nhận điểm 0 (không). </w:t>
      </w:r>
    </w:p>
    <w:p w14:paraId="11F54C2F" w14:textId="18406B82" w:rsidR="00755C08" w:rsidRPr="00333162" w:rsidRDefault="00755C08" w:rsidP="00370B8C">
      <w:pPr>
        <w:pStyle w:val="ListParagraph"/>
        <w:numPr>
          <w:ilvl w:val="0"/>
          <w:numId w:val="21"/>
        </w:numPr>
        <w:rPr>
          <w:b/>
          <w:lang w:val="pt-BR"/>
        </w:rPr>
      </w:pPr>
      <w:r w:rsidRPr="00333162">
        <w:rPr>
          <w:lang w:val="pt-BR"/>
        </w:rPr>
        <w:t>Sau thời hạn cuố</w:t>
      </w:r>
      <w:r w:rsidR="002A75D0" w:rsidRPr="00333162">
        <w:rPr>
          <w:lang w:val="pt-BR"/>
        </w:rPr>
        <w:t>i</w:t>
      </w:r>
      <w:r w:rsidR="00500CEC" w:rsidRPr="00333162">
        <w:rPr>
          <w:lang w:val="pt-BR"/>
        </w:rPr>
        <w:t xml:space="preserve"> theo quy định</w:t>
      </w:r>
      <w:r w:rsidRPr="00333162">
        <w:rPr>
          <w:lang w:val="pt-BR"/>
        </w:rPr>
        <w:t>, bài nộp muộn mỗi ngày sẽ trừ một điểm.</w:t>
      </w:r>
    </w:p>
    <w:p w14:paraId="424D0703" w14:textId="77777777" w:rsidR="00074EEC" w:rsidRPr="00333162" w:rsidRDefault="00074EEC" w:rsidP="00370B8C">
      <w:pPr>
        <w:rPr>
          <w:lang w:val="pt-BR"/>
        </w:rPr>
      </w:pPr>
    </w:p>
    <w:p w14:paraId="6433B391" w14:textId="77777777" w:rsidR="00370B8C" w:rsidRDefault="00370B8C" w:rsidP="00370B8C">
      <w:pPr>
        <w:pStyle w:val="Heading1"/>
      </w:pPr>
      <w:r w:rsidRPr="00D83953">
        <w:rPr>
          <w:lang w:val="pt-BR"/>
        </w:rPr>
        <w:t>11. THỜI ĐIỂM HIỆU CHỈNH ĐỀ CƯƠNG (</w:t>
      </w:r>
      <w:r>
        <w:rPr>
          <w:lang w:val="pt-BR"/>
        </w:rPr>
        <w:t>Syllabus Adjustment Time</w:t>
      </w:r>
      <w:r w:rsidRPr="00D83953">
        <w:rPr>
          <w:lang w:val="pt-BR"/>
        </w:rPr>
        <w:t>)</w:t>
      </w:r>
      <w:r>
        <w:t xml:space="preserve">: </w:t>
      </w:r>
      <w:r w:rsidRPr="00A71E30">
        <w:rPr>
          <w:lang w:val="pt-BR"/>
        </w:rPr>
        <w:t>Tháng 6 năm 2024.</w:t>
      </w:r>
    </w:p>
    <w:p w14:paraId="2E7CAACD" w14:textId="77777777" w:rsidR="00370B8C" w:rsidRPr="004A705E" w:rsidRDefault="00370B8C" w:rsidP="00370B8C"/>
    <w:tbl>
      <w:tblPr>
        <w:tblW w:w="5000" w:type="pct"/>
        <w:jc w:val="center"/>
        <w:tblLook w:val="04A0" w:firstRow="1" w:lastRow="0" w:firstColumn="1" w:lastColumn="0" w:noHBand="0" w:noVBand="1"/>
      </w:tblPr>
      <w:tblGrid>
        <w:gridCol w:w="4537"/>
        <w:gridCol w:w="4962"/>
      </w:tblGrid>
      <w:tr w:rsidR="00370B8C" w:rsidRPr="009C636D" w14:paraId="16B74E9F" w14:textId="77777777" w:rsidTr="009C636D">
        <w:trPr>
          <w:jc w:val="center"/>
        </w:trPr>
        <w:tc>
          <w:tcPr>
            <w:tcW w:w="2388" w:type="pct"/>
          </w:tcPr>
          <w:p w14:paraId="7FB14E3D" w14:textId="77777777" w:rsidR="00370B8C" w:rsidRPr="009C636D" w:rsidRDefault="00370B8C" w:rsidP="00B54113">
            <w:pPr>
              <w:jc w:val="center"/>
              <w:rPr>
                <w:b/>
                <w:bCs w:val="0"/>
              </w:rPr>
            </w:pPr>
            <w:r w:rsidRPr="009C636D">
              <w:rPr>
                <w:b/>
                <w:bCs w:val="0"/>
              </w:rPr>
              <w:t>PHỤ TRÁCH KHOA</w:t>
            </w:r>
          </w:p>
        </w:tc>
        <w:tc>
          <w:tcPr>
            <w:tcW w:w="2612" w:type="pct"/>
          </w:tcPr>
          <w:p w14:paraId="50137D36" w14:textId="77777777" w:rsidR="00370B8C" w:rsidRPr="009C636D" w:rsidRDefault="00370B8C" w:rsidP="00B54113">
            <w:pPr>
              <w:jc w:val="center"/>
              <w:rPr>
                <w:b/>
                <w:bCs w:val="0"/>
                <w:lang w:val="pt-BR"/>
              </w:rPr>
            </w:pPr>
            <w:r w:rsidRPr="009C636D">
              <w:rPr>
                <w:b/>
                <w:bCs w:val="0"/>
                <w:lang w:val="pt-BR"/>
              </w:rPr>
              <w:t>HIỆU TRƯỞNG</w:t>
            </w:r>
          </w:p>
        </w:tc>
      </w:tr>
      <w:tr w:rsidR="00370B8C" w:rsidRPr="00D83953" w14:paraId="5F7E64BA" w14:textId="77777777" w:rsidTr="009C636D">
        <w:trPr>
          <w:jc w:val="center"/>
        </w:trPr>
        <w:tc>
          <w:tcPr>
            <w:tcW w:w="2388" w:type="pct"/>
          </w:tcPr>
          <w:p w14:paraId="114FE09D" w14:textId="77777777" w:rsidR="00370B8C" w:rsidRDefault="00370B8C" w:rsidP="00B54113">
            <w:pPr>
              <w:jc w:val="center"/>
            </w:pPr>
            <w:bookmarkStart w:id="1" w:name="_Hlk82005844"/>
          </w:p>
          <w:p w14:paraId="40689903" w14:textId="77777777" w:rsidR="00370B8C" w:rsidRDefault="00370B8C" w:rsidP="00B54113">
            <w:pPr>
              <w:jc w:val="center"/>
            </w:pPr>
          </w:p>
          <w:p w14:paraId="07C2E7DA" w14:textId="77777777" w:rsidR="00370B8C" w:rsidRPr="001D0A5B" w:rsidRDefault="00370B8C" w:rsidP="00B54113">
            <w:pPr>
              <w:jc w:val="center"/>
            </w:pPr>
          </w:p>
          <w:p w14:paraId="5B454EEA" w14:textId="77777777" w:rsidR="00370B8C" w:rsidRPr="00B50CE1" w:rsidRDefault="00370B8C" w:rsidP="00B54113">
            <w:pPr>
              <w:jc w:val="center"/>
            </w:pPr>
            <w:r w:rsidRPr="00D83953">
              <w:rPr>
                <w:lang w:val="pt-BR"/>
              </w:rPr>
              <w:t>TS</w:t>
            </w:r>
            <w:r>
              <w:t xml:space="preserve"> Phạm Xuân Lâm</w:t>
            </w:r>
          </w:p>
          <w:p w14:paraId="0CF1541B" w14:textId="77777777" w:rsidR="00370B8C" w:rsidRPr="00D83953" w:rsidRDefault="00370B8C" w:rsidP="00B54113">
            <w:pPr>
              <w:jc w:val="center"/>
              <w:rPr>
                <w:lang w:val="pt-BR"/>
              </w:rPr>
            </w:pPr>
          </w:p>
        </w:tc>
        <w:tc>
          <w:tcPr>
            <w:tcW w:w="2612" w:type="pct"/>
          </w:tcPr>
          <w:p w14:paraId="21345545" w14:textId="77777777" w:rsidR="00370B8C" w:rsidRDefault="00370B8C" w:rsidP="00B54113">
            <w:pPr>
              <w:jc w:val="center"/>
            </w:pPr>
          </w:p>
          <w:p w14:paraId="6FB7FA27" w14:textId="77777777" w:rsidR="00370B8C" w:rsidRDefault="00370B8C" w:rsidP="00B54113">
            <w:pPr>
              <w:jc w:val="center"/>
            </w:pPr>
          </w:p>
          <w:p w14:paraId="00048BF4" w14:textId="77777777" w:rsidR="00370B8C" w:rsidRPr="001D0A5B" w:rsidRDefault="00370B8C" w:rsidP="00B54113">
            <w:pPr>
              <w:jc w:val="center"/>
            </w:pPr>
          </w:p>
          <w:p w14:paraId="4979C4C4" w14:textId="77777777" w:rsidR="00370B8C" w:rsidRPr="00D83953" w:rsidRDefault="00370B8C" w:rsidP="00B54113">
            <w:pPr>
              <w:jc w:val="center"/>
              <w:rPr>
                <w:lang w:val="pt-BR"/>
              </w:rPr>
            </w:pPr>
            <w:r w:rsidRPr="00D83953">
              <w:rPr>
                <w:lang w:val="pt-BR"/>
              </w:rPr>
              <w:t>GS.TS Phạm Hồng Chương</w:t>
            </w:r>
          </w:p>
        </w:tc>
        <w:bookmarkEnd w:id="1"/>
      </w:tr>
    </w:tbl>
    <w:p w14:paraId="0CD76BD3" w14:textId="5063328B" w:rsidR="00865F98" w:rsidRPr="00333162" w:rsidRDefault="006B7612" w:rsidP="00370B8C">
      <w:pPr>
        <w:pStyle w:val="Heading1"/>
      </w:pPr>
      <w:r w:rsidRPr="00333162">
        <w:t>PHỤ LỤC</w:t>
      </w:r>
    </w:p>
    <w:p w14:paraId="4696F369" w14:textId="490F1B7F" w:rsidR="006B7612" w:rsidRPr="00333162" w:rsidRDefault="006B7612" w:rsidP="006C4C82">
      <w:pPr>
        <w:pStyle w:val="Heading2"/>
      </w:pPr>
      <w:r w:rsidRPr="00333162">
        <w:t>Phụ lục 1</w:t>
      </w:r>
      <w:r w:rsidR="00FB17E8" w:rsidRPr="00333162">
        <w:t>. MA TRẬN ĐỀ THI</w:t>
      </w:r>
    </w:p>
    <w:p w14:paraId="47CE7D34" w14:textId="57A60EDA" w:rsidR="00415D36" w:rsidRPr="00333162" w:rsidRDefault="00415D36" w:rsidP="00370B8C">
      <w:pPr>
        <w:pStyle w:val="ListParagraph"/>
        <w:numPr>
          <w:ilvl w:val="0"/>
          <w:numId w:val="27"/>
        </w:numPr>
      </w:pPr>
      <w:r w:rsidRPr="00333162">
        <w:t>Trọng số trong điểm học phần: 50%</w:t>
      </w:r>
    </w:p>
    <w:p w14:paraId="3EB114BF" w14:textId="607A1B3D" w:rsidR="00FA3AD8" w:rsidRPr="00333162" w:rsidRDefault="00FA3AD8" w:rsidP="00370B8C">
      <w:pPr>
        <w:pStyle w:val="ListParagraph"/>
        <w:numPr>
          <w:ilvl w:val="0"/>
          <w:numId w:val="27"/>
        </w:numPr>
      </w:pPr>
      <w:r w:rsidRPr="00333162">
        <w:t>Hình thức: T</w:t>
      </w:r>
      <w:r w:rsidR="00292F83" w:rsidRPr="00333162">
        <w:t>ự luận trên giấy</w:t>
      </w:r>
    </w:p>
    <w:p w14:paraId="450899C6" w14:textId="6C58C4E1" w:rsidR="00FB17E8" w:rsidRPr="00333162" w:rsidRDefault="00FB17E8" w:rsidP="00370B8C">
      <w:pPr>
        <w:pStyle w:val="ListParagraph"/>
        <w:numPr>
          <w:ilvl w:val="0"/>
          <w:numId w:val="27"/>
        </w:numPr>
        <w:rPr>
          <w:lang w:eastAsia="x-none"/>
        </w:rPr>
      </w:pPr>
      <w:r w:rsidRPr="5A575C00">
        <w:lastRenderedPageBreak/>
        <w:t xml:space="preserve">Thời gian: </w:t>
      </w:r>
      <w:r w:rsidR="57A76C10" w:rsidRPr="5A575C00">
        <w:t>75</w:t>
      </w:r>
      <w:r w:rsidRPr="5A575C00">
        <w:t xml:space="preserve"> phút</w:t>
      </w:r>
    </w:p>
    <w:p w14:paraId="33D7F292" w14:textId="293C8137" w:rsidR="00FB17E8" w:rsidRPr="00333162" w:rsidRDefault="00FB17E8" w:rsidP="00370B8C">
      <w:pPr>
        <w:pStyle w:val="ListParagraph"/>
        <w:numPr>
          <w:ilvl w:val="0"/>
          <w:numId w:val="27"/>
        </w:numPr>
      </w:pPr>
      <w:r w:rsidRPr="00333162">
        <w:t xml:space="preserve">Số câu hỏi: </w:t>
      </w:r>
      <w:r w:rsidR="00EC6D66">
        <w:t>4</w:t>
      </w:r>
      <w:r w:rsidRPr="00333162">
        <w:t xml:space="preserve"> câu. </w:t>
      </w:r>
      <w:r w:rsidR="00AC3473">
        <w:t xml:space="preserve">Tất cả các câu hỏi đều ở mức Vận dụng. </w:t>
      </w:r>
      <w:r w:rsidR="007253F3">
        <w:t>Cơ cấu điểm các câu được cho theo bảng dưới đây</w:t>
      </w:r>
    </w:p>
    <w:p w14:paraId="000220F7" w14:textId="318096BF" w:rsidR="00FB17E8" w:rsidRPr="00333162" w:rsidRDefault="00FB17E8" w:rsidP="00370B8C">
      <w:pPr>
        <w:pStyle w:val="ListParagraph"/>
      </w:pPr>
    </w:p>
    <w:tbl>
      <w:tblPr>
        <w:tblW w:w="949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8"/>
        <w:gridCol w:w="1152"/>
        <w:gridCol w:w="1238"/>
        <w:gridCol w:w="1238"/>
        <w:gridCol w:w="1238"/>
        <w:gridCol w:w="1238"/>
        <w:gridCol w:w="1782"/>
      </w:tblGrid>
      <w:tr w:rsidR="00B3630C" w:rsidRPr="00B3630C" w14:paraId="20C4890D"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hideMark/>
          </w:tcPr>
          <w:p w14:paraId="048209E7" w14:textId="48B8BBF7" w:rsidR="00B3630C" w:rsidRPr="00B3630C" w:rsidRDefault="00B3630C" w:rsidP="00C44E06">
            <w:pPr>
              <w:jc w:val="center"/>
              <w:rPr>
                <w:rFonts w:ascii="Segoe UI" w:hAnsi="Segoe UI" w:cs="Segoe UI"/>
                <w:sz w:val="18"/>
                <w:szCs w:val="18"/>
              </w:rPr>
            </w:pPr>
            <w:r w:rsidRPr="00B3630C">
              <w:t>Câu hỏi</w:t>
            </w:r>
          </w:p>
        </w:tc>
        <w:tc>
          <w:tcPr>
            <w:tcW w:w="11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hideMark/>
          </w:tcPr>
          <w:p w14:paraId="0BC2986C" w14:textId="720FD509" w:rsidR="00B3630C" w:rsidRPr="00B3630C" w:rsidRDefault="00B3630C" w:rsidP="00C44E06">
            <w:pPr>
              <w:jc w:val="center"/>
              <w:rPr>
                <w:rFonts w:ascii="Segoe UI" w:hAnsi="Segoe UI" w:cs="Segoe UI"/>
                <w:sz w:val="18"/>
                <w:szCs w:val="18"/>
              </w:rPr>
            </w:pPr>
            <w:r w:rsidRPr="00B3630C">
              <w:t>CLOs</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hideMark/>
          </w:tcPr>
          <w:p w14:paraId="435E0EDF" w14:textId="646CA018" w:rsidR="00B3630C" w:rsidRPr="00B3630C" w:rsidRDefault="00B3630C" w:rsidP="00C44E06">
            <w:pPr>
              <w:jc w:val="center"/>
              <w:rPr>
                <w:rFonts w:ascii="Segoe UI" w:hAnsi="Segoe UI" w:cs="Segoe UI"/>
                <w:sz w:val="18"/>
                <w:szCs w:val="18"/>
              </w:rPr>
            </w:pPr>
            <w:r w:rsidRPr="00B3630C">
              <w:t>Số điểm</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19B48327" w14:textId="3646B33A" w:rsidR="46904F95" w:rsidRDefault="46904F95" w:rsidP="00C44E06">
            <w:pPr>
              <w:jc w:val="center"/>
            </w:pPr>
            <w:r w:rsidRPr="5A575C00">
              <w:t>Nhớ</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743527DB" w14:textId="1F8EEA0C" w:rsidR="46904F95" w:rsidRDefault="46904F95" w:rsidP="00C44E06">
            <w:pPr>
              <w:jc w:val="center"/>
            </w:pPr>
            <w:r w:rsidRPr="5A575C00">
              <w:t>Hiểu</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2EEAB897" w14:textId="4E129ECC" w:rsidR="46904F95" w:rsidRDefault="46904F95" w:rsidP="00C44E06">
            <w:pPr>
              <w:jc w:val="center"/>
            </w:pPr>
            <w:r w:rsidRPr="5A575C00">
              <w:t>Vận dụng</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hideMark/>
          </w:tcPr>
          <w:p w14:paraId="0A6D5E3A" w14:textId="5156913C" w:rsidR="00B3630C" w:rsidRPr="00B3630C" w:rsidRDefault="00B3630C" w:rsidP="00C44E06">
            <w:pPr>
              <w:jc w:val="center"/>
              <w:rPr>
                <w:rFonts w:ascii="Segoe UI" w:hAnsi="Segoe UI" w:cs="Segoe UI"/>
                <w:sz w:val="18"/>
                <w:szCs w:val="18"/>
              </w:rPr>
            </w:pPr>
            <w:r w:rsidRPr="00B3630C">
              <w:t>Tổng số câu hỏi thành phần</w:t>
            </w:r>
          </w:p>
        </w:tc>
      </w:tr>
      <w:tr w:rsidR="00B3630C" w:rsidRPr="00B3630C" w14:paraId="05973C6F"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ECA711E" w14:textId="1D171A9C" w:rsidR="00B3630C" w:rsidRPr="00B3630C" w:rsidRDefault="00B3630C" w:rsidP="00370B8C">
            <w:pPr>
              <w:rPr>
                <w:rFonts w:ascii="Segoe UI" w:hAnsi="Segoe UI" w:cs="Segoe UI"/>
                <w:sz w:val="18"/>
                <w:szCs w:val="18"/>
              </w:rPr>
            </w:pPr>
            <w:r w:rsidRPr="00B3630C">
              <w:t>Câu 1</w:t>
            </w:r>
          </w:p>
        </w:tc>
        <w:tc>
          <w:tcPr>
            <w:tcW w:w="11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7626AFC" w14:textId="77777777" w:rsidR="00B3630C" w:rsidRPr="00B3630C" w:rsidRDefault="00B3630C" w:rsidP="00370B8C">
            <w:pPr>
              <w:rPr>
                <w:rFonts w:ascii="Segoe UI" w:hAnsi="Segoe UI" w:cs="Segoe UI"/>
                <w:sz w:val="18"/>
                <w:szCs w:val="18"/>
              </w:rPr>
            </w:pPr>
            <w:r w:rsidRPr="00B3630C">
              <w:t>1.1 </w:t>
            </w:r>
          </w:p>
          <w:p w14:paraId="05AF0C48" w14:textId="77777777" w:rsidR="00B3630C" w:rsidRPr="00B3630C" w:rsidRDefault="00B3630C" w:rsidP="00370B8C">
            <w:pPr>
              <w:rPr>
                <w:rFonts w:ascii="Segoe UI" w:hAnsi="Segoe UI" w:cs="Segoe UI"/>
                <w:sz w:val="18"/>
                <w:szCs w:val="18"/>
              </w:rPr>
            </w:pPr>
            <w:r w:rsidRPr="00B3630C">
              <w:t>1.2 </w:t>
            </w:r>
          </w:p>
          <w:p w14:paraId="2776EB9E" w14:textId="77777777" w:rsidR="00B3630C" w:rsidRPr="00B3630C" w:rsidRDefault="00B3630C" w:rsidP="00370B8C">
            <w:pPr>
              <w:rPr>
                <w:rFonts w:ascii="Segoe UI" w:hAnsi="Segoe UI" w:cs="Segoe UI"/>
                <w:sz w:val="18"/>
                <w:szCs w:val="18"/>
              </w:rPr>
            </w:pPr>
            <w:r w:rsidRPr="00B3630C">
              <w:t>1.3 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839CE7D" w14:textId="437C0B4A" w:rsidR="00B3630C" w:rsidRPr="00B3630C" w:rsidRDefault="058124A6" w:rsidP="00370B8C">
            <w:pPr>
              <w:rPr>
                <w:rFonts w:ascii="Segoe UI" w:hAnsi="Segoe UI" w:cs="Segoe UI"/>
                <w:sz w:val="18"/>
                <w:szCs w:val="18"/>
              </w:rPr>
            </w:pPr>
            <w:r w:rsidRPr="5A575C00">
              <w:t>2</w:t>
            </w:r>
            <w:r w:rsidR="2D0D82A9" w:rsidRPr="5A575C00">
              <w:t>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4EE2C7B" w14:textId="714CDEE9"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66E5AE0" w14:textId="14396694"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FA180E9" w14:textId="7EBDD64F" w:rsidR="1E495D63" w:rsidRDefault="1E495D63" w:rsidP="00370B8C">
            <w:r w:rsidRPr="5A575C00">
              <w:t>1</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CB34CD3" w14:textId="33B51913" w:rsidR="00B3630C" w:rsidRPr="00D607A3" w:rsidRDefault="00AC3473" w:rsidP="00370B8C">
            <w:pPr>
              <w:rPr>
                <w:rFonts w:ascii="Segoe UI" w:hAnsi="Segoe UI" w:cs="Segoe UI"/>
                <w:sz w:val="18"/>
                <w:szCs w:val="18"/>
              </w:rPr>
            </w:pPr>
            <w:r w:rsidRPr="00D607A3">
              <w:t>1</w:t>
            </w:r>
            <w:r w:rsidR="00B3630C" w:rsidRPr="00D607A3">
              <w:t> </w:t>
            </w:r>
          </w:p>
        </w:tc>
      </w:tr>
      <w:tr w:rsidR="005145F6" w:rsidRPr="00B3630C" w14:paraId="7C46060F"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68050B7" w14:textId="764B866B" w:rsidR="005145F6" w:rsidRPr="00B3630C" w:rsidRDefault="42F000D5" w:rsidP="00370B8C">
            <w:pPr>
              <w:rPr>
                <w:rFonts w:ascii="Segoe UI" w:hAnsi="Segoe UI" w:cs="Segoe UI"/>
                <w:sz w:val="18"/>
                <w:szCs w:val="18"/>
              </w:rPr>
            </w:pPr>
            <w:r w:rsidRPr="5A575C00">
              <w:t xml:space="preserve">Câu </w:t>
            </w:r>
            <w:r w:rsidR="71278BD6" w:rsidRPr="5A575C00">
              <w:t>2</w:t>
            </w:r>
          </w:p>
        </w:tc>
        <w:tc>
          <w:tcPr>
            <w:tcW w:w="1152" w:type="dxa"/>
            <w:vMerge w:val="restart"/>
            <w:tcBorders>
              <w:top w:val="single" w:sz="6" w:space="0" w:color="000000" w:themeColor="text1"/>
              <w:left w:val="single" w:sz="6" w:space="0" w:color="000000" w:themeColor="text1"/>
              <w:right w:val="single" w:sz="6" w:space="0" w:color="000000" w:themeColor="text1"/>
            </w:tcBorders>
            <w:shd w:val="clear" w:color="auto" w:fill="auto"/>
            <w:vAlign w:val="center"/>
            <w:hideMark/>
          </w:tcPr>
          <w:p w14:paraId="43A54563" w14:textId="77777777" w:rsidR="005145F6" w:rsidRPr="00B3630C" w:rsidRDefault="005145F6" w:rsidP="00370B8C">
            <w:pPr>
              <w:rPr>
                <w:rFonts w:ascii="Segoe UI" w:hAnsi="Segoe UI" w:cs="Segoe UI"/>
                <w:sz w:val="18"/>
                <w:szCs w:val="18"/>
              </w:rPr>
            </w:pPr>
            <w:r w:rsidRPr="00B3630C">
              <w:t>1.1 </w:t>
            </w:r>
          </w:p>
          <w:p w14:paraId="3663B6B1" w14:textId="77777777" w:rsidR="005145F6" w:rsidRPr="00B3630C" w:rsidRDefault="005145F6" w:rsidP="00370B8C">
            <w:pPr>
              <w:rPr>
                <w:rFonts w:ascii="Segoe UI" w:hAnsi="Segoe UI" w:cs="Segoe UI"/>
                <w:sz w:val="18"/>
                <w:szCs w:val="18"/>
              </w:rPr>
            </w:pPr>
            <w:r w:rsidRPr="00B3630C">
              <w:t>1.2 </w:t>
            </w:r>
          </w:p>
          <w:p w14:paraId="2A6461F8" w14:textId="77777777" w:rsidR="005145F6" w:rsidRPr="00B3630C" w:rsidRDefault="005145F6" w:rsidP="00370B8C">
            <w:pPr>
              <w:rPr>
                <w:rFonts w:ascii="Segoe UI" w:hAnsi="Segoe UI" w:cs="Segoe UI"/>
                <w:sz w:val="18"/>
                <w:szCs w:val="18"/>
              </w:rPr>
            </w:pPr>
            <w:r w:rsidRPr="00B3630C">
              <w:t>1.3 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80F2D60" w14:textId="6801853E" w:rsidR="005145F6" w:rsidRPr="00B3630C" w:rsidRDefault="33A0C15B" w:rsidP="00370B8C">
            <w:r w:rsidRPr="5A575C00">
              <w:t>3</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4CA6C6B" w14:textId="3BDE666B"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D0FB434" w14:textId="3C3C9C94"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72C1DA5" w14:textId="5A51905A" w:rsidR="04579884" w:rsidRDefault="04579884" w:rsidP="00370B8C">
            <w:r w:rsidRPr="5A575C00">
              <w:t>2</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94CA440" w14:textId="482B50AF" w:rsidR="005145F6" w:rsidRPr="00B3630C" w:rsidRDefault="005145F6" w:rsidP="00370B8C">
            <w:pPr>
              <w:rPr>
                <w:rFonts w:ascii="Segoe UI" w:hAnsi="Segoe UI" w:cs="Segoe UI"/>
                <w:sz w:val="18"/>
                <w:szCs w:val="18"/>
              </w:rPr>
            </w:pPr>
            <w:r w:rsidRPr="00B3630C">
              <w:t> </w:t>
            </w:r>
          </w:p>
        </w:tc>
      </w:tr>
      <w:tr w:rsidR="005145F6" w:rsidRPr="00B3630C" w14:paraId="326B98A5"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E233028" w14:textId="79CB6406" w:rsidR="005145F6" w:rsidRPr="005145F6" w:rsidRDefault="005145F6" w:rsidP="00370B8C">
            <w:r w:rsidRPr="005145F6">
              <w:t>a.</w:t>
            </w:r>
          </w:p>
        </w:tc>
        <w:tc>
          <w:tcPr>
            <w:tcW w:w="1152" w:type="dxa"/>
            <w:vMerge/>
            <w:vAlign w:val="center"/>
          </w:tcPr>
          <w:p w14:paraId="56FB5854" w14:textId="77777777" w:rsidR="005145F6" w:rsidRPr="005145F6" w:rsidRDefault="005145F6"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3787AA4" w14:textId="5E275497" w:rsidR="005145F6" w:rsidRPr="005145F6" w:rsidRDefault="42F000D5" w:rsidP="00370B8C">
            <w:r w:rsidRPr="5A575C00">
              <w:t>1</w:t>
            </w:r>
            <w:r w:rsidR="4C7A219D" w:rsidRPr="5A575C00">
              <w:t>.5</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A5A859A" w14:textId="43A43069"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0A772EA" w14:textId="710B2373"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741E4F4" w14:textId="2C90CC0C" w:rsidR="1330D0DC" w:rsidRDefault="1330D0DC" w:rsidP="00370B8C">
            <w:r w:rsidRPr="5A575C00">
              <w:t>1</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0059D2D" w14:textId="626D4EF8" w:rsidR="005145F6" w:rsidRPr="005145F6" w:rsidRDefault="005145F6" w:rsidP="00370B8C">
            <w:r w:rsidRPr="005145F6">
              <w:t>1</w:t>
            </w:r>
          </w:p>
        </w:tc>
      </w:tr>
      <w:tr w:rsidR="005145F6" w:rsidRPr="00B3630C" w14:paraId="15DB16F3"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E5C00BB" w14:textId="1980220E" w:rsidR="005145F6" w:rsidRPr="005145F6" w:rsidRDefault="005145F6" w:rsidP="00370B8C">
            <w:r w:rsidRPr="005145F6">
              <w:t>b.</w:t>
            </w:r>
          </w:p>
        </w:tc>
        <w:tc>
          <w:tcPr>
            <w:tcW w:w="1152" w:type="dxa"/>
            <w:vMerge/>
            <w:vAlign w:val="center"/>
          </w:tcPr>
          <w:p w14:paraId="3A94D522" w14:textId="77777777" w:rsidR="005145F6" w:rsidRPr="005145F6" w:rsidRDefault="005145F6"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AC15E6D" w14:textId="092223C4" w:rsidR="005145F6" w:rsidRPr="005145F6" w:rsidRDefault="42F000D5" w:rsidP="00370B8C">
            <w:r w:rsidRPr="5A575C00">
              <w:t>1</w:t>
            </w:r>
            <w:r w:rsidR="0B50D5BA" w:rsidRPr="5A575C00">
              <w:t>.5</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8A2E93D" w14:textId="7723B655"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8B82516" w14:textId="766C4E18"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229BAAF" w14:textId="07D7565F" w:rsidR="04BF91D1" w:rsidRDefault="04BF91D1" w:rsidP="00370B8C">
            <w:r w:rsidRPr="5A575C00">
              <w:t>1</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7507D12" w14:textId="1EE98F34" w:rsidR="005145F6" w:rsidRPr="005145F6" w:rsidRDefault="005145F6" w:rsidP="00370B8C">
            <w:r w:rsidRPr="005145F6">
              <w:t>1</w:t>
            </w:r>
          </w:p>
        </w:tc>
      </w:tr>
      <w:tr w:rsidR="00425EE4" w:rsidRPr="00B3630C" w14:paraId="65B34E98"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E9D0834" w14:textId="7A060DBB" w:rsidR="00425EE4" w:rsidRPr="00B3630C" w:rsidRDefault="341CF32B" w:rsidP="00370B8C">
            <w:pPr>
              <w:rPr>
                <w:rFonts w:ascii="Segoe UI" w:hAnsi="Segoe UI" w:cs="Segoe UI"/>
                <w:sz w:val="18"/>
                <w:szCs w:val="18"/>
              </w:rPr>
            </w:pPr>
            <w:r w:rsidRPr="5A575C00">
              <w:t xml:space="preserve">Câu </w:t>
            </w:r>
            <w:r w:rsidR="7337518A" w:rsidRPr="5A575C00">
              <w:t>3</w:t>
            </w:r>
          </w:p>
        </w:tc>
        <w:tc>
          <w:tcPr>
            <w:tcW w:w="1152"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9509D5E" w14:textId="77777777" w:rsidR="00425EE4" w:rsidRPr="00B3630C" w:rsidRDefault="00425EE4" w:rsidP="00370B8C">
            <w:pPr>
              <w:rPr>
                <w:rFonts w:ascii="Segoe UI" w:hAnsi="Segoe UI" w:cs="Segoe UI"/>
                <w:sz w:val="18"/>
                <w:szCs w:val="18"/>
              </w:rPr>
            </w:pPr>
            <w:r w:rsidRPr="00B3630C">
              <w:t>1.1 </w:t>
            </w:r>
          </w:p>
          <w:p w14:paraId="44B1D6F8" w14:textId="77777777" w:rsidR="00425EE4" w:rsidRPr="00B3630C" w:rsidRDefault="00425EE4" w:rsidP="00370B8C">
            <w:pPr>
              <w:rPr>
                <w:rFonts w:ascii="Segoe UI" w:hAnsi="Segoe UI" w:cs="Segoe UI"/>
                <w:sz w:val="18"/>
                <w:szCs w:val="18"/>
              </w:rPr>
            </w:pPr>
            <w:r w:rsidRPr="00B3630C">
              <w:t>1.2 </w:t>
            </w:r>
          </w:p>
          <w:p w14:paraId="7590CE4B" w14:textId="77777777" w:rsidR="00425EE4" w:rsidRPr="00B3630C" w:rsidRDefault="00425EE4" w:rsidP="00370B8C">
            <w:pPr>
              <w:rPr>
                <w:rFonts w:ascii="Segoe UI" w:hAnsi="Segoe UI" w:cs="Segoe UI"/>
                <w:sz w:val="18"/>
                <w:szCs w:val="18"/>
              </w:rPr>
            </w:pPr>
            <w:r w:rsidRPr="00B3630C">
              <w:t>1.3 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F470A28" w14:textId="4A6D2E9E" w:rsidR="00425EE4" w:rsidRPr="00B3630C" w:rsidRDefault="3A80DB62" w:rsidP="00370B8C">
            <w:r w:rsidRPr="5A575C00">
              <w:t>5</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195DD1B" w14:textId="490B3967"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51CAA77" w14:textId="75E97E70"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AB81CDD" w14:textId="219A6D7A" w:rsidR="18B512D9" w:rsidRDefault="18B512D9" w:rsidP="00370B8C">
            <w:r w:rsidRPr="5A575C00">
              <w:t>5</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35D848F" w14:textId="77777777" w:rsidR="00425EE4" w:rsidRPr="00B3630C" w:rsidRDefault="00425EE4" w:rsidP="00370B8C">
            <w:pPr>
              <w:rPr>
                <w:rFonts w:ascii="Segoe UI" w:hAnsi="Segoe UI" w:cs="Segoe UI"/>
                <w:sz w:val="18"/>
                <w:szCs w:val="18"/>
              </w:rPr>
            </w:pPr>
            <w:r w:rsidRPr="00B3630C">
              <w:t> </w:t>
            </w:r>
          </w:p>
        </w:tc>
      </w:tr>
      <w:tr w:rsidR="00425EE4" w:rsidRPr="00B3630C" w14:paraId="1B03EF45"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ADB05BF" w14:textId="11D46AEF" w:rsidR="00425EE4" w:rsidRPr="005145F6" w:rsidRDefault="005145F6" w:rsidP="00370B8C">
            <w:pPr>
              <w:rPr>
                <w:rFonts w:ascii="Segoe UI" w:hAnsi="Segoe UI" w:cs="Segoe UI"/>
                <w:sz w:val="18"/>
                <w:szCs w:val="18"/>
              </w:rPr>
            </w:pPr>
            <w:r>
              <w:t>a.</w:t>
            </w:r>
          </w:p>
        </w:tc>
        <w:tc>
          <w:tcPr>
            <w:tcW w:w="1152" w:type="dxa"/>
            <w:vMerge/>
            <w:tcBorders>
              <w:left w:val="single" w:sz="6" w:space="0" w:color="000000" w:themeColor="text1"/>
              <w:right w:val="single" w:sz="6" w:space="0" w:color="000000" w:themeColor="text1"/>
            </w:tcBorders>
            <w:vAlign w:val="center"/>
            <w:hideMark/>
          </w:tcPr>
          <w:p w14:paraId="2F7832C6" w14:textId="77777777" w:rsidR="00425EE4" w:rsidRPr="00B3630C" w:rsidRDefault="00425EE4"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140AD39" w14:textId="77777777" w:rsidR="00425EE4" w:rsidRPr="00B3630C" w:rsidRDefault="00425EE4" w:rsidP="00370B8C">
            <w:pPr>
              <w:rPr>
                <w:rFonts w:ascii="Segoe UI" w:hAnsi="Segoe UI" w:cs="Segoe UI"/>
                <w:sz w:val="18"/>
                <w:szCs w:val="18"/>
              </w:rPr>
            </w:pPr>
            <w:r w:rsidRPr="00B3630C">
              <w:t>1 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027EFE2" w14:textId="429940F7"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E3140BF" w14:textId="009CE755"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883F7D3" w14:textId="2496813E" w:rsidR="672E0072" w:rsidRDefault="672E0072" w:rsidP="00370B8C">
            <w:r w:rsidRPr="5A575C00">
              <w:t>1</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9422EA3" w14:textId="77777777" w:rsidR="00425EE4" w:rsidRPr="00B3630C" w:rsidRDefault="00425EE4" w:rsidP="00370B8C">
            <w:pPr>
              <w:rPr>
                <w:rFonts w:ascii="Segoe UI" w:hAnsi="Segoe UI" w:cs="Segoe UI"/>
                <w:sz w:val="18"/>
                <w:szCs w:val="18"/>
              </w:rPr>
            </w:pPr>
            <w:r w:rsidRPr="00B3630C">
              <w:rPr>
                <w:b/>
              </w:rPr>
              <w:t>1</w:t>
            </w:r>
            <w:r w:rsidRPr="00B3630C">
              <w:t> </w:t>
            </w:r>
          </w:p>
        </w:tc>
      </w:tr>
      <w:tr w:rsidR="00425EE4" w:rsidRPr="00B3630C" w14:paraId="539F3865"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0FEEB8F" w14:textId="500D6B8F" w:rsidR="00425EE4" w:rsidRPr="00B3630C" w:rsidRDefault="00425EE4" w:rsidP="00370B8C">
            <w:pPr>
              <w:rPr>
                <w:rFonts w:ascii="Segoe UI" w:hAnsi="Segoe UI" w:cs="Segoe UI"/>
                <w:sz w:val="18"/>
                <w:szCs w:val="18"/>
              </w:rPr>
            </w:pPr>
            <w:r w:rsidRPr="00B3630C">
              <w:t>b.</w:t>
            </w:r>
          </w:p>
        </w:tc>
        <w:tc>
          <w:tcPr>
            <w:tcW w:w="1152" w:type="dxa"/>
            <w:vMerge/>
            <w:tcBorders>
              <w:left w:val="single" w:sz="6" w:space="0" w:color="000000" w:themeColor="text1"/>
              <w:right w:val="single" w:sz="6" w:space="0" w:color="000000" w:themeColor="text1"/>
            </w:tcBorders>
            <w:vAlign w:val="center"/>
            <w:hideMark/>
          </w:tcPr>
          <w:p w14:paraId="4E9F76FC" w14:textId="77777777" w:rsidR="00425EE4" w:rsidRPr="00B3630C" w:rsidRDefault="00425EE4"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6A47791" w14:textId="022201B6" w:rsidR="00425EE4" w:rsidRPr="00B3630C" w:rsidRDefault="00BA0C05" w:rsidP="00370B8C">
            <w:pPr>
              <w:rPr>
                <w:rFonts w:ascii="Segoe UI" w:hAnsi="Segoe UI" w:cs="Segoe UI"/>
                <w:sz w:val="18"/>
                <w:szCs w:val="18"/>
              </w:rPr>
            </w:pPr>
            <w:r>
              <w:t>2</w:t>
            </w:r>
            <w:r w:rsidR="00425EE4" w:rsidRPr="00B3630C">
              <w:t>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317993B" w14:textId="3667CED3"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3CC936C" w14:textId="77ABCC85"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6C058C1" w14:textId="43A26BF0" w:rsidR="672E0072" w:rsidRDefault="672E0072" w:rsidP="00370B8C">
            <w:r w:rsidRPr="5A575C00">
              <w:t>1</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E8BC8B1" w14:textId="77777777" w:rsidR="00425EE4" w:rsidRPr="00B3630C" w:rsidRDefault="00425EE4" w:rsidP="00370B8C">
            <w:pPr>
              <w:rPr>
                <w:rFonts w:ascii="Segoe UI" w:hAnsi="Segoe UI" w:cs="Segoe UI"/>
                <w:sz w:val="18"/>
                <w:szCs w:val="18"/>
              </w:rPr>
            </w:pPr>
            <w:r w:rsidRPr="00B3630C">
              <w:rPr>
                <w:b/>
              </w:rPr>
              <w:t>1</w:t>
            </w:r>
            <w:r w:rsidRPr="00B3630C">
              <w:t> </w:t>
            </w:r>
          </w:p>
        </w:tc>
      </w:tr>
      <w:tr w:rsidR="00425EE4" w:rsidRPr="00B3630C" w14:paraId="062DEEFB"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93305C9" w14:textId="2DE429F0" w:rsidR="00425EE4" w:rsidRPr="00B3630C" w:rsidRDefault="00425EE4" w:rsidP="00370B8C">
            <w:pPr>
              <w:rPr>
                <w:rFonts w:ascii="Segoe UI" w:hAnsi="Segoe UI" w:cs="Segoe UI"/>
                <w:sz w:val="18"/>
                <w:szCs w:val="18"/>
              </w:rPr>
            </w:pPr>
            <w:r>
              <w:t>c</w:t>
            </w:r>
            <w:r w:rsidRPr="00B3630C">
              <w:t>.</w:t>
            </w:r>
          </w:p>
        </w:tc>
        <w:tc>
          <w:tcPr>
            <w:tcW w:w="1152" w:type="dxa"/>
            <w:vMerge/>
            <w:tcBorders>
              <w:left w:val="single" w:sz="6" w:space="0" w:color="000000" w:themeColor="text1"/>
              <w:right w:val="single" w:sz="6" w:space="0" w:color="000000" w:themeColor="text1"/>
            </w:tcBorders>
            <w:vAlign w:val="center"/>
            <w:hideMark/>
          </w:tcPr>
          <w:p w14:paraId="3571F638" w14:textId="77777777" w:rsidR="00425EE4" w:rsidRPr="00B3630C" w:rsidRDefault="00425EE4"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FFF821B" w14:textId="1C087334" w:rsidR="00425EE4" w:rsidRPr="00B3630C" w:rsidRDefault="005145F6" w:rsidP="00370B8C">
            <w:pPr>
              <w:rPr>
                <w:rFonts w:ascii="Segoe UI" w:hAnsi="Segoe UI" w:cs="Segoe UI"/>
                <w:sz w:val="18"/>
                <w:szCs w:val="18"/>
              </w:rPr>
            </w:pPr>
            <w:r>
              <w:t>1</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3DBA763" w14:textId="118E0E2E"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282F58F" w14:textId="7FBC4F9F"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7F878D5" w14:textId="5BDFDA3C" w:rsidR="58B1D889" w:rsidRDefault="58B1D889" w:rsidP="00370B8C">
            <w:r w:rsidRPr="5A575C00">
              <w:t>1</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82F35C1" w14:textId="77777777" w:rsidR="00425EE4" w:rsidRPr="00B3630C" w:rsidRDefault="00425EE4" w:rsidP="00370B8C">
            <w:pPr>
              <w:rPr>
                <w:rFonts w:ascii="Segoe UI" w:hAnsi="Segoe UI" w:cs="Segoe UI"/>
                <w:sz w:val="18"/>
                <w:szCs w:val="18"/>
              </w:rPr>
            </w:pPr>
            <w:r w:rsidRPr="00B3630C">
              <w:rPr>
                <w:b/>
              </w:rPr>
              <w:t>1</w:t>
            </w:r>
            <w:r w:rsidRPr="00B3630C">
              <w:t> </w:t>
            </w:r>
          </w:p>
        </w:tc>
      </w:tr>
      <w:tr w:rsidR="005145F6" w:rsidRPr="00B3630C" w14:paraId="3321181D"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511E7FB" w14:textId="1C5BE423" w:rsidR="005145F6" w:rsidRDefault="28AC7F7D" w:rsidP="00370B8C">
            <w:r w:rsidRPr="5A575C00">
              <w:t>d.</w:t>
            </w:r>
          </w:p>
        </w:tc>
        <w:tc>
          <w:tcPr>
            <w:tcW w:w="1152" w:type="dxa"/>
            <w:vMerge/>
            <w:tcBorders>
              <w:left w:val="single" w:sz="6" w:space="0" w:color="000000" w:themeColor="text1"/>
              <w:right w:val="single" w:sz="6" w:space="0" w:color="000000" w:themeColor="text1"/>
            </w:tcBorders>
            <w:shd w:val="clear" w:color="auto" w:fill="auto"/>
            <w:vAlign w:val="center"/>
          </w:tcPr>
          <w:p w14:paraId="0AFD5716" w14:textId="77777777" w:rsidR="005145F6" w:rsidRPr="00B3630C" w:rsidRDefault="005145F6"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402A4BC" w14:textId="0B384B97" w:rsidR="005145F6" w:rsidRDefault="005145F6" w:rsidP="00370B8C">
            <w:r>
              <w:t>1</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ECEA4E8" w14:textId="00901DC6"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33EDF44" w14:textId="2A7657E8"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5C488AC" w14:textId="09C6A0B8" w:rsidR="15D9FBAF" w:rsidRDefault="15D9FBAF" w:rsidP="00370B8C">
            <w:r w:rsidRPr="5A575C00">
              <w:t>1</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4768D8C" w14:textId="5FF8CE2A" w:rsidR="005145F6" w:rsidRPr="005145F6" w:rsidRDefault="42F000D5" w:rsidP="00370B8C">
            <w:r w:rsidRPr="5A575C00">
              <w:t>1</w:t>
            </w:r>
          </w:p>
        </w:tc>
      </w:tr>
      <w:tr w:rsidR="5A575C00" w14:paraId="3ADABA2F"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1B4F53B" w14:textId="0B31A020" w:rsidR="1C2BCEA4" w:rsidRDefault="1C2BCEA4" w:rsidP="00370B8C">
            <w:r w:rsidRPr="5A575C00">
              <w:t>e.</w:t>
            </w:r>
          </w:p>
        </w:tc>
        <w:tc>
          <w:tcPr>
            <w:tcW w:w="1152" w:type="dxa"/>
            <w:vMerge/>
            <w:tcBorders>
              <w:left w:val="single" w:sz="6" w:space="0" w:color="000000" w:themeColor="text1"/>
              <w:bottom w:val="single" w:sz="6" w:space="0" w:color="000000" w:themeColor="text1"/>
              <w:right w:val="single" w:sz="6" w:space="0" w:color="000000" w:themeColor="text1"/>
            </w:tcBorders>
            <w:shd w:val="clear" w:color="auto" w:fill="auto"/>
            <w:vAlign w:val="center"/>
            <w:hideMark/>
          </w:tcPr>
          <w:p w14:paraId="46F2A9FF" w14:textId="77777777" w:rsidR="00964884" w:rsidRDefault="00964884"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20B3966" w14:textId="41074FAA" w:rsidR="3122BDEB" w:rsidRDefault="3122BDEB" w:rsidP="00370B8C">
            <w:r w:rsidRPr="5A575C00">
              <w:t>1</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F287F8A" w14:textId="10E7D679"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35E417A" w14:textId="7B9FD9AF"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9C66B7C" w14:textId="3EF82DE0" w:rsidR="3122BDEB" w:rsidRDefault="3122BDEB" w:rsidP="00370B8C">
            <w:r w:rsidRPr="5A575C00">
              <w:t>1</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50D2693" w14:textId="27201DCD" w:rsidR="3122BDEB" w:rsidRDefault="3122BDEB" w:rsidP="00370B8C">
            <w:r w:rsidRPr="5A575C00">
              <w:t>1</w:t>
            </w:r>
          </w:p>
        </w:tc>
      </w:tr>
      <w:tr w:rsidR="00B3630C" w:rsidRPr="00B3630C" w14:paraId="6B34C1DA"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ECEA484" w14:textId="56D08446" w:rsidR="00B3630C" w:rsidRPr="00B3630C" w:rsidRDefault="00B3630C" w:rsidP="00370B8C">
            <w:pPr>
              <w:rPr>
                <w:rFonts w:ascii="Segoe UI" w:hAnsi="Segoe UI" w:cs="Segoe UI"/>
                <w:sz w:val="18"/>
                <w:szCs w:val="18"/>
              </w:rPr>
            </w:pPr>
            <w:r w:rsidRPr="00B3630C">
              <w:t xml:space="preserve">Tổng số </w:t>
            </w:r>
            <w:r w:rsidR="00AC3473">
              <w:t>câu hỏi</w:t>
            </w:r>
          </w:p>
        </w:tc>
        <w:tc>
          <w:tcPr>
            <w:tcW w:w="11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88A4DEB" w14:textId="77777777" w:rsidR="00B3630C" w:rsidRPr="00B3630C" w:rsidRDefault="00B3630C" w:rsidP="00370B8C">
            <w:pPr>
              <w:rPr>
                <w:rFonts w:ascii="Segoe UI" w:hAnsi="Segoe UI" w:cs="Segoe UI"/>
                <w:sz w:val="18"/>
                <w:szCs w:val="18"/>
              </w:rPr>
            </w:pPr>
            <w:r w:rsidRPr="00B3630C">
              <w:t>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CDC14C7" w14:textId="79820359" w:rsidR="00B3630C" w:rsidRPr="00B3630C" w:rsidRDefault="006F1313" w:rsidP="00370B8C">
            <w:pPr>
              <w:rPr>
                <w:rFonts w:ascii="Segoe UI" w:hAnsi="Segoe UI" w:cs="Segoe UI"/>
                <w:sz w:val="18"/>
                <w:szCs w:val="18"/>
              </w:rPr>
            </w:pPr>
            <w:r>
              <w:t>8</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4A9E901" w14:textId="08ECFF12"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ED6FFB7" w14:textId="39939091"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722DF364" w14:textId="2642AC13" w:rsidR="43A236E7" w:rsidRDefault="43A236E7" w:rsidP="00370B8C">
            <w:r w:rsidRPr="5A575C00">
              <w:t>8</w:t>
            </w:r>
          </w:p>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215D90F" w14:textId="7BF76AAF" w:rsidR="00B3630C" w:rsidRPr="00B3630C" w:rsidRDefault="00425EE4" w:rsidP="00370B8C">
            <w:pPr>
              <w:rPr>
                <w:rFonts w:ascii="Segoe UI" w:hAnsi="Segoe UI" w:cs="Segoe UI"/>
                <w:sz w:val="18"/>
                <w:szCs w:val="18"/>
              </w:rPr>
            </w:pPr>
            <w:r>
              <w:t>8</w:t>
            </w:r>
          </w:p>
        </w:tc>
      </w:tr>
      <w:tr w:rsidR="00B3630C" w:rsidRPr="00B3630C" w14:paraId="0B123C33"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1FDCB3E" w14:textId="77777777" w:rsidR="00B3630C" w:rsidRPr="00B3630C" w:rsidRDefault="00B3630C" w:rsidP="00370B8C">
            <w:pPr>
              <w:rPr>
                <w:rFonts w:ascii="Segoe UI" w:hAnsi="Segoe UI" w:cs="Segoe UI"/>
                <w:sz w:val="18"/>
                <w:szCs w:val="18"/>
              </w:rPr>
            </w:pPr>
            <w:r w:rsidRPr="00B3630C">
              <w:t>Tổng số điểm </w:t>
            </w:r>
          </w:p>
        </w:tc>
        <w:tc>
          <w:tcPr>
            <w:tcW w:w="11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06AFDE3" w14:textId="77777777" w:rsidR="00B3630C" w:rsidRPr="00B3630C" w:rsidRDefault="00B3630C" w:rsidP="00370B8C">
            <w:pPr>
              <w:rPr>
                <w:rFonts w:ascii="Segoe UI" w:hAnsi="Segoe UI" w:cs="Segoe UI"/>
                <w:sz w:val="18"/>
                <w:szCs w:val="18"/>
              </w:rPr>
            </w:pPr>
            <w:r w:rsidRPr="00B3630C">
              <w:t>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39ACAAE" w14:textId="77777777" w:rsidR="00B3630C" w:rsidRPr="00B3630C" w:rsidRDefault="00B3630C" w:rsidP="00370B8C">
            <w:pPr>
              <w:rPr>
                <w:rFonts w:ascii="Segoe UI" w:hAnsi="Segoe UI" w:cs="Segoe UI"/>
                <w:sz w:val="18"/>
                <w:szCs w:val="18"/>
              </w:rPr>
            </w:pPr>
            <w:r w:rsidRPr="00B3630C">
              <w:t>10 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6913C7F" w14:textId="79DF545A"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B2FBF87" w14:textId="2F7D05AB"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CD5BE5B" w14:textId="11515591" w:rsidR="5A575C00" w:rsidRDefault="5A575C00" w:rsidP="00370B8C"/>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45E2730" w14:textId="343CBA4E" w:rsidR="00B3630C" w:rsidRPr="00B3630C" w:rsidRDefault="00B3630C" w:rsidP="00370B8C"/>
        </w:tc>
      </w:tr>
      <w:tr w:rsidR="00B3630C" w:rsidRPr="00B3630C" w14:paraId="3FE4FE58" w14:textId="77777777" w:rsidTr="5A575C00">
        <w:trPr>
          <w:trHeight w:val="302"/>
        </w:trPr>
        <w:tc>
          <w:tcPr>
            <w:tcW w:w="16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59C293F" w14:textId="77777777" w:rsidR="00B3630C" w:rsidRPr="00B3630C" w:rsidRDefault="00B3630C" w:rsidP="00370B8C">
            <w:pPr>
              <w:rPr>
                <w:rFonts w:ascii="Segoe UI" w:hAnsi="Segoe UI" w:cs="Segoe UI"/>
                <w:sz w:val="18"/>
                <w:szCs w:val="18"/>
              </w:rPr>
            </w:pPr>
            <w:r w:rsidRPr="00B3630C">
              <w:t>Tỷ trọng </w:t>
            </w:r>
          </w:p>
        </w:tc>
        <w:tc>
          <w:tcPr>
            <w:tcW w:w="11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2E742FB" w14:textId="77777777" w:rsidR="00B3630C" w:rsidRPr="00B3630C" w:rsidRDefault="00B3630C" w:rsidP="00370B8C">
            <w:pPr>
              <w:rPr>
                <w:rFonts w:ascii="Segoe UI" w:hAnsi="Segoe UI" w:cs="Segoe UI"/>
                <w:sz w:val="18"/>
                <w:szCs w:val="18"/>
              </w:rPr>
            </w:pPr>
            <w:r w:rsidRPr="00B3630C">
              <w:t>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D018301" w14:textId="77777777" w:rsidR="00B3630C" w:rsidRPr="00B3630C" w:rsidRDefault="00B3630C" w:rsidP="00370B8C">
            <w:pPr>
              <w:rPr>
                <w:rFonts w:ascii="Segoe UI" w:hAnsi="Segoe UI" w:cs="Segoe UI"/>
                <w:sz w:val="18"/>
                <w:szCs w:val="18"/>
              </w:rPr>
            </w:pPr>
            <w:r w:rsidRPr="00B3630C">
              <w:t>100% </w:t>
            </w:r>
          </w:p>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E48F779" w14:textId="3F2424F5"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FF79B20" w14:textId="69B3FB92" w:rsidR="5A575C00" w:rsidRDefault="5A575C00" w:rsidP="00370B8C"/>
        </w:tc>
        <w:tc>
          <w:tcPr>
            <w:tcW w:w="12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15F9939" w14:textId="54D670B2" w:rsidR="5A575C00" w:rsidRDefault="5A575C00" w:rsidP="00370B8C"/>
        </w:tc>
        <w:tc>
          <w:tcPr>
            <w:tcW w:w="17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E0BA5D1" w14:textId="77777777" w:rsidR="00B3630C" w:rsidRPr="00B3630C" w:rsidRDefault="00B3630C" w:rsidP="00370B8C">
            <w:pPr>
              <w:rPr>
                <w:rFonts w:ascii="Segoe UI" w:hAnsi="Segoe UI" w:cs="Segoe UI"/>
                <w:sz w:val="18"/>
                <w:szCs w:val="18"/>
              </w:rPr>
            </w:pPr>
            <w:r w:rsidRPr="00B3630C">
              <w:t>100% </w:t>
            </w:r>
          </w:p>
        </w:tc>
      </w:tr>
    </w:tbl>
    <w:p w14:paraId="75D20339" w14:textId="77777777" w:rsidR="006B7612" w:rsidRPr="00333162" w:rsidRDefault="006B7612" w:rsidP="00370B8C"/>
    <w:p w14:paraId="78F2EA99" w14:textId="2B747D87" w:rsidR="00FB17E8" w:rsidRPr="00333162" w:rsidRDefault="00FB17E8" w:rsidP="00833C1B">
      <w:pPr>
        <w:pStyle w:val="Heading2"/>
      </w:pPr>
      <w:r w:rsidRPr="00333162">
        <w:t>Phụ lục 2. CÁC RUBRICS</w:t>
      </w:r>
    </w:p>
    <w:p w14:paraId="319268E5" w14:textId="55CD2C6F" w:rsidR="0067453D" w:rsidRPr="00333162" w:rsidRDefault="00FB17E8" w:rsidP="00370B8C">
      <w:r w:rsidRPr="00333162">
        <w:t>Rubrics 1. Đánh giá điểm chuyên cần</w:t>
      </w:r>
    </w:p>
    <w:p w14:paraId="3D2EF457" w14:textId="0A525D67" w:rsidR="00415D36" w:rsidRPr="00333162" w:rsidRDefault="00415D36" w:rsidP="00370B8C">
      <w:pPr>
        <w:pStyle w:val="ListParagraph"/>
        <w:numPr>
          <w:ilvl w:val="0"/>
          <w:numId w:val="27"/>
        </w:numPr>
      </w:pPr>
      <w:r w:rsidRPr="00333162">
        <w:t>Trọng số trong điểm học phần: 10%</w:t>
      </w:r>
    </w:p>
    <w:p w14:paraId="104DBFC0" w14:textId="7B15B13F" w:rsidR="00B63261" w:rsidRPr="00333162" w:rsidRDefault="00B63261" w:rsidP="00370B8C">
      <w:pPr>
        <w:pStyle w:val="ListParagraph"/>
        <w:numPr>
          <w:ilvl w:val="0"/>
          <w:numId w:val="27"/>
        </w:numPr>
      </w:pPr>
      <w:r w:rsidRPr="00333162">
        <w:t xml:space="preserve">Đánh giá qua </w:t>
      </w:r>
      <w:r w:rsidR="006F1313">
        <w:t>8</w:t>
      </w:r>
      <w:r w:rsidRPr="00333162">
        <w:t xml:space="preserve"> buổi seminar</w:t>
      </w:r>
      <w:r w:rsidR="00BE1B6E" w:rsidRPr="00333162">
        <w:t>.</w:t>
      </w:r>
    </w:p>
    <w:p w14:paraId="7F6670B2" w14:textId="60958478" w:rsidR="0067453D" w:rsidRPr="00333162" w:rsidRDefault="0067453D" w:rsidP="00370B8C"/>
    <w:tbl>
      <w:tblPr>
        <w:tblStyle w:val="TableGrid"/>
        <w:tblW w:w="0" w:type="auto"/>
        <w:tblLook w:val="04A0" w:firstRow="1" w:lastRow="0" w:firstColumn="1" w:lastColumn="0" w:noHBand="0" w:noVBand="1"/>
      </w:tblPr>
      <w:tblGrid>
        <w:gridCol w:w="1696"/>
        <w:gridCol w:w="2033"/>
        <w:gridCol w:w="1865"/>
        <w:gridCol w:w="1772"/>
        <w:gridCol w:w="1959"/>
      </w:tblGrid>
      <w:tr w:rsidR="009D0F5F" w:rsidRPr="00333162" w14:paraId="0BE9E60D" w14:textId="77777777" w:rsidTr="00FF3EAA">
        <w:tc>
          <w:tcPr>
            <w:tcW w:w="1696" w:type="dxa"/>
            <w:vMerge w:val="restart"/>
          </w:tcPr>
          <w:p w14:paraId="28180286" w14:textId="26779CF5" w:rsidR="009D0F5F" w:rsidRPr="00333162" w:rsidRDefault="00FB17E8" w:rsidP="00370B8C">
            <w:r w:rsidRPr="00333162">
              <w:rPr>
                <w:lang w:eastAsia="x-none"/>
              </w:rPr>
              <w:t xml:space="preserve"> </w:t>
            </w:r>
            <w:r w:rsidR="009D0F5F" w:rsidRPr="00333162">
              <w:t>Số buổi vắng (điểm danh)</w:t>
            </w:r>
          </w:p>
        </w:tc>
        <w:tc>
          <w:tcPr>
            <w:tcW w:w="7629" w:type="dxa"/>
            <w:gridSpan w:val="4"/>
          </w:tcPr>
          <w:p w14:paraId="3C25A9A5" w14:textId="77777777" w:rsidR="009D0F5F" w:rsidRPr="00333162" w:rsidRDefault="009D0F5F" w:rsidP="00370B8C">
            <w:r w:rsidRPr="00333162">
              <w:t>Tham gia thảo luận (GV seminar đánh giá)</w:t>
            </w:r>
          </w:p>
        </w:tc>
      </w:tr>
      <w:tr w:rsidR="009D0F5F" w:rsidRPr="00333162" w14:paraId="5D732D29" w14:textId="77777777" w:rsidTr="00FF3EAA">
        <w:tc>
          <w:tcPr>
            <w:tcW w:w="1696" w:type="dxa"/>
            <w:vMerge/>
          </w:tcPr>
          <w:p w14:paraId="272B42A9" w14:textId="77777777" w:rsidR="009D0F5F" w:rsidRPr="00333162" w:rsidRDefault="009D0F5F" w:rsidP="00370B8C"/>
        </w:tc>
        <w:tc>
          <w:tcPr>
            <w:tcW w:w="2033" w:type="dxa"/>
          </w:tcPr>
          <w:p w14:paraId="41A9213D" w14:textId="77777777" w:rsidR="009D0F5F" w:rsidRPr="00333162" w:rsidRDefault="009D0F5F" w:rsidP="00370B8C">
            <w:r w:rsidRPr="00333162">
              <w:t>Rất tích cực</w:t>
            </w:r>
          </w:p>
        </w:tc>
        <w:tc>
          <w:tcPr>
            <w:tcW w:w="1865" w:type="dxa"/>
          </w:tcPr>
          <w:p w14:paraId="106D04D1" w14:textId="77777777" w:rsidR="009D0F5F" w:rsidRPr="00333162" w:rsidRDefault="009D0F5F" w:rsidP="00370B8C">
            <w:r w:rsidRPr="00333162">
              <w:t>Tích cực</w:t>
            </w:r>
          </w:p>
        </w:tc>
        <w:tc>
          <w:tcPr>
            <w:tcW w:w="1772" w:type="dxa"/>
          </w:tcPr>
          <w:p w14:paraId="415E8FBB" w14:textId="77777777" w:rsidR="009D0F5F" w:rsidRPr="00333162" w:rsidRDefault="009D0F5F" w:rsidP="00370B8C">
            <w:r w:rsidRPr="00333162">
              <w:t>Có tham gia</w:t>
            </w:r>
          </w:p>
        </w:tc>
        <w:tc>
          <w:tcPr>
            <w:tcW w:w="1959" w:type="dxa"/>
          </w:tcPr>
          <w:p w14:paraId="63BCCF8D" w14:textId="77777777" w:rsidR="009D0F5F" w:rsidRPr="00333162" w:rsidRDefault="009D0F5F" w:rsidP="00370B8C">
            <w:r w:rsidRPr="00333162">
              <w:t>Không tham gia</w:t>
            </w:r>
          </w:p>
        </w:tc>
      </w:tr>
      <w:tr w:rsidR="009D0F5F" w:rsidRPr="00333162" w14:paraId="4AD685F4" w14:textId="77777777" w:rsidTr="00FF3EAA">
        <w:tc>
          <w:tcPr>
            <w:tcW w:w="1696" w:type="dxa"/>
          </w:tcPr>
          <w:p w14:paraId="26986F0A" w14:textId="77777777" w:rsidR="009D0F5F" w:rsidRPr="00333162" w:rsidRDefault="009D0F5F" w:rsidP="00370B8C">
            <w:r w:rsidRPr="00333162">
              <w:t>0</w:t>
            </w:r>
          </w:p>
        </w:tc>
        <w:tc>
          <w:tcPr>
            <w:tcW w:w="2033" w:type="dxa"/>
          </w:tcPr>
          <w:p w14:paraId="40E890C0" w14:textId="77777777" w:rsidR="009D0F5F" w:rsidRPr="00333162" w:rsidRDefault="009D0F5F" w:rsidP="00370B8C">
            <w:r w:rsidRPr="00333162">
              <w:t>10, 10+</w:t>
            </w:r>
          </w:p>
        </w:tc>
        <w:tc>
          <w:tcPr>
            <w:tcW w:w="1865" w:type="dxa"/>
          </w:tcPr>
          <w:p w14:paraId="3505DF7B" w14:textId="77777777" w:rsidR="009D0F5F" w:rsidRPr="00333162" w:rsidRDefault="009D0F5F" w:rsidP="00370B8C">
            <w:r w:rsidRPr="00333162">
              <w:t>9</w:t>
            </w:r>
          </w:p>
        </w:tc>
        <w:tc>
          <w:tcPr>
            <w:tcW w:w="1772" w:type="dxa"/>
          </w:tcPr>
          <w:p w14:paraId="3D5B4155" w14:textId="77777777" w:rsidR="009D0F5F" w:rsidRPr="00333162" w:rsidRDefault="009D0F5F" w:rsidP="00370B8C">
            <w:r w:rsidRPr="00333162">
              <w:t>8</w:t>
            </w:r>
          </w:p>
        </w:tc>
        <w:tc>
          <w:tcPr>
            <w:tcW w:w="1959" w:type="dxa"/>
          </w:tcPr>
          <w:p w14:paraId="70E636F0" w14:textId="77777777" w:rsidR="009D0F5F" w:rsidRPr="00333162" w:rsidRDefault="009D0F5F" w:rsidP="00370B8C">
            <w:r w:rsidRPr="00333162">
              <w:t>7</w:t>
            </w:r>
          </w:p>
        </w:tc>
      </w:tr>
      <w:tr w:rsidR="009D0F5F" w:rsidRPr="00333162" w14:paraId="5ED0822C" w14:textId="77777777" w:rsidTr="00FF3EAA">
        <w:tc>
          <w:tcPr>
            <w:tcW w:w="1696" w:type="dxa"/>
          </w:tcPr>
          <w:p w14:paraId="22DDC9B8" w14:textId="77777777" w:rsidR="009D0F5F" w:rsidRPr="00333162" w:rsidRDefault="009D0F5F" w:rsidP="00370B8C">
            <w:r w:rsidRPr="00333162">
              <w:t>1</w:t>
            </w:r>
          </w:p>
        </w:tc>
        <w:tc>
          <w:tcPr>
            <w:tcW w:w="2033" w:type="dxa"/>
          </w:tcPr>
          <w:p w14:paraId="319056C9" w14:textId="77777777" w:rsidR="009D0F5F" w:rsidRPr="00333162" w:rsidRDefault="009D0F5F" w:rsidP="00370B8C">
            <w:r w:rsidRPr="00333162">
              <w:t>9, 10</w:t>
            </w:r>
          </w:p>
        </w:tc>
        <w:tc>
          <w:tcPr>
            <w:tcW w:w="1865" w:type="dxa"/>
          </w:tcPr>
          <w:p w14:paraId="095E26AD" w14:textId="77777777" w:rsidR="009D0F5F" w:rsidRPr="00333162" w:rsidRDefault="009D0F5F" w:rsidP="00370B8C">
            <w:r w:rsidRPr="00333162">
              <w:t>8</w:t>
            </w:r>
          </w:p>
        </w:tc>
        <w:tc>
          <w:tcPr>
            <w:tcW w:w="1772" w:type="dxa"/>
          </w:tcPr>
          <w:p w14:paraId="7BFE8386" w14:textId="77777777" w:rsidR="009D0F5F" w:rsidRPr="00333162" w:rsidRDefault="009D0F5F" w:rsidP="00370B8C">
            <w:r w:rsidRPr="00333162">
              <w:t>7</w:t>
            </w:r>
          </w:p>
        </w:tc>
        <w:tc>
          <w:tcPr>
            <w:tcW w:w="1959" w:type="dxa"/>
          </w:tcPr>
          <w:p w14:paraId="6E08B339" w14:textId="77777777" w:rsidR="009D0F5F" w:rsidRPr="00333162" w:rsidRDefault="009D0F5F" w:rsidP="00370B8C">
            <w:r w:rsidRPr="00333162">
              <w:t>6</w:t>
            </w:r>
          </w:p>
        </w:tc>
      </w:tr>
      <w:tr w:rsidR="009D0F5F" w:rsidRPr="00333162" w14:paraId="64FBA57A" w14:textId="77777777" w:rsidTr="00FF3EAA">
        <w:tc>
          <w:tcPr>
            <w:tcW w:w="1696" w:type="dxa"/>
          </w:tcPr>
          <w:p w14:paraId="001EC48E" w14:textId="77777777" w:rsidR="009D0F5F" w:rsidRPr="00333162" w:rsidRDefault="009D0F5F" w:rsidP="00370B8C">
            <w:r w:rsidRPr="00333162">
              <w:t>2</w:t>
            </w:r>
          </w:p>
        </w:tc>
        <w:tc>
          <w:tcPr>
            <w:tcW w:w="2033" w:type="dxa"/>
          </w:tcPr>
          <w:p w14:paraId="376724A6" w14:textId="77777777" w:rsidR="009D0F5F" w:rsidRPr="00333162" w:rsidRDefault="009D0F5F" w:rsidP="00370B8C">
            <w:r w:rsidRPr="00333162">
              <w:t>8, 9</w:t>
            </w:r>
          </w:p>
        </w:tc>
        <w:tc>
          <w:tcPr>
            <w:tcW w:w="1865" w:type="dxa"/>
          </w:tcPr>
          <w:p w14:paraId="0AF5BC77" w14:textId="77777777" w:rsidR="009D0F5F" w:rsidRPr="00333162" w:rsidRDefault="009D0F5F" w:rsidP="00370B8C">
            <w:r w:rsidRPr="00333162">
              <w:t>7</w:t>
            </w:r>
          </w:p>
        </w:tc>
        <w:tc>
          <w:tcPr>
            <w:tcW w:w="1772" w:type="dxa"/>
          </w:tcPr>
          <w:p w14:paraId="104BE006" w14:textId="77777777" w:rsidR="009D0F5F" w:rsidRPr="00333162" w:rsidRDefault="009D0F5F" w:rsidP="00370B8C">
            <w:r w:rsidRPr="00333162">
              <w:t>6</w:t>
            </w:r>
          </w:p>
        </w:tc>
        <w:tc>
          <w:tcPr>
            <w:tcW w:w="1959" w:type="dxa"/>
          </w:tcPr>
          <w:p w14:paraId="49DE01E6" w14:textId="77777777" w:rsidR="009D0F5F" w:rsidRPr="00333162" w:rsidRDefault="009D0F5F" w:rsidP="00370B8C">
            <w:r w:rsidRPr="00333162">
              <w:t>5</w:t>
            </w:r>
          </w:p>
        </w:tc>
      </w:tr>
      <w:tr w:rsidR="009D0F5F" w:rsidRPr="00333162" w14:paraId="601C4371" w14:textId="77777777" w:rsidTr="00FF3EAA">
        <w:tc>
          <w:tcPr>
            <w:tcW w:w="1696" w:type="dxa"/>
          </w:tcPr>
          <w:p w14:paraId="250819C1" w14:textId="77777777" w:rsidR="009D0F5F" w:rsidRPr="00333162" w:rsidRDefault="009D0F5F" w:rsidP="00370B8C">
            <w:r w:rsidRPr="00333162">
              <w:t>&gt; 2</w:t>
            </w:r>
          </w:p>
        </w:tc>
        <w:tc>
          <w:tcPr>
            <w:tcW w:w="7629" w:type="dxa"/>
            <w:gridSpan w:val="4"/>
          </w:tcPr>
          <w:p w14:paraId="42D0D230" w14:textId="77777777" w:rsidR="009D0F5F" w:rsidRPr="00333162" w:rsidRDefault="009D0F5F" w:rsidP="00370B8C">
            <w:r w:rsidRPr="00333162">
              <w:t>0 điểm, học lại</w:t>
            </w:r>
          </w:p>
        </w:tc>
      </w:tr>
    </w:tbl>
    <w:p w14:paraId="3754353F" w14:textId="5ECF95CE" w:rsidR="009D0F5F" w:rsidRPr="00333162" w:rsidRDefault="009D0F5F" w:rsidP="00370B8C">
      <w:r w:rsidRPr="00333162">
        <w:t>* Ghi chú: 10+</w:t>
      </w:r>
      <w:r w:rsidR="009C714B" w:rsidRPr="00333162">
        <w:t xml:space="preserve"> </w:t>
      </w:r>
      <w:r w:rsidRPr="00333162">
        <w:t>: có thể xem xét để cộng điểm vào điểm đánh giá 40%</w:t>
      </w:r>
      <w:r w:rsidR="00B81962" w:rsidRPr="00333162">
        <w:t xml:space="preserve"> khi điểm chuyên cần là 10</w:t>
      </w:r>
      <w:r w:rsidR="00F855F8" w:rsidRPr="00333162">
        <w:t>.</w:t>
      </w:r>
    </w:p>
    <w:p w14:paraId="5604C01F" w14:textId="77777777" w:rsidR="00B81962" w:rsidRPr="00333162" w:rsidRDefault="00B81962" w:rsidP="00370B8C"/>
    <w:p w14:paraId="348B7AA5" w14:textId="5CB2E4EA" w:rsidR="009D0F5F" w:rsidRPr="00333162" w:rsidRDefault="009D0F5F" w:rsidP="00370B8C">
      <w:r w:rsidRPr="00333162">
        <w:lastRenderedPageBreak/>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9D0F5F" w:rsidRPr="00333162" w14:paraId="34815188" w14:textId="77777777" w:rsidTr="00E025B7">
        <w:tc>
          <w:tcPr>
            <w:tcW w:w="2337" w:type="dxa"/>
          </w:tcPr>
          <w:p w14:paraId="65ECCDBA" w14:textId="77777777" w:rsidR="009D0F5F" w:rsidRPr="00333162" w:rsidRDefault="009D0F5F" w:rsidP="00370B8C">
            <w:r w:rsidRPr="00333162">
              <w:t>Rất tích cực</w:t>
            </w:r>
          </w:p>
        </w:tc>
        <w:tc>
          <w:tcPr>
            <w:tcW w:w="2337" w:type="dxa"/>
          </w:tcPr>
          <w:p w14:paraId="489D44D7" w14:textId="77777777" w:rsidR="009D0F5F" w:rsidRPr="00333162" w:rsidRDefault="009D0F5F" w:rsidP="00370B8C">
            <w:r w:rsidRPr="00333162">
              <w:t>Tích cực</w:t>
            </w:r>
          </w:p>
        </w:tc>
        <w:tc>
          <w:tcPr>
            <w:tcW w:w="2338" w:type="dxa"/>
          </w:tcPr>
          <w:p w14:paraId="5466D800" w14:textId="77777777" w:rsidR="009D0F5F" w:rsidRPr="00333162" w:rsidRDefault="009D0F5F" w:rsidP="00370B8C">
            <w:r w:rsidRPr="00333162">
              <w:t>Có tham gia</w:t>
            </w:r>
          </w:p>
        </w:tc>
        <w:tc>
          <w:tcPr>
            <w:tcW w:w="2338" w:type="dxa"/>
          </w:tcPr>
          <w:p w14:paraId="0879676C" w14:textId="77777777" w:rsidR="009D0F5F" w:rsidRPr="00333162" w:rsidRDefault="009D0F5F" w:rsidP="00370B8C">
            <w:r w:rsidRPr="00333162">
              <w:t>Không tham gia</w:t>
            </w:r>
          </w:p>
        </w:tc>
      </w:tr>
      <w:tr w:rsidR="009D0F5F" w:rsidRPr="00333162" w14:paraId="51B9B9EB" w14:textId="77777777" w:rsidTr="00E025B7">
        <w:tc>
          <w:tcPr>
            <w:tcW w:w="2337" w:type="dxa"/>
          </w:tcPr>
          <w:p w14:paraId="6021AA31" w14:textId="08234F8D" w:rsidR="009D0F5F" w:rsidRPr="00333162" w:rsidRDefault="009D0F5F" w:rsidP="00370B8C">
            <w:r w:rsidRPr="00333162">
              <w:t xml:space="preserve">- </w:t>
            </w:r>
            <w:r w:rsidR="0008087F" w:rsidRPr="00333162">
              <w:t>Xung phong trả lời</w:t>
            </w:r>
            <w:r w:rsidR="00373103" w:rsidRPr="00333162">
              <w:t>, chữa bài tập</w:t>
            </w:r>
            <w:r w:rsidR="0008087F" w:rsidRPr="00333162">
              <w:t xml:space="preserve"> </w:t>
            </w:r>
            <w:r w:rsidRPr="00333162">
              <w:t>từ hai lần trở lên;</w:t>
            </w:r>
          </w:p>
          <w:p w14:paraId="068B0733" w14:textId="77777777" w:rsidR="009D0F5F" w:rsidRPr="00333162" w:rsidRDefault="009D0F5F" w:rsidP="00370B8C">
            <w:r w:rsidRPr="00333162">
              <w:t>- Chủ động trình bày vấn đề và ý kiến cá nhân, thảo luận;</w:t>
            </w:r>
          </w:p>
          <w:p w14:paraId="1E9FEA80" w14:textId="77777777" w:rsidR="009D0F5F" w:rsidRPr="00333162" w:rsidRDefault="009D0F5F" w:rsidP="00370B8C">
            <w:r w:rsidRPr="00333162">
              <w:t>- Đề xuất các vấn đề, chủ đề mới;</w:t>
            </w:r>
          </w:p>
          <w:p w14:paraId="77F3E219" w14:textId="77777777" w:rsidR="009D0F5F" w:rsidRPr="00333162" w:rsidRDefault="009D0F5F" w:rsidP="00370B8C">
            <w:r w:rsidRPr="00333162">
              <w:t>- Hoạt động nổi bật khác.</w:t>
            </w:r>
          </w:p>
        </w:tc>
        <w:tc>
          <w:tcPr>
            <w:tcW w:w="2337" w:type="dxa"/>
          </w:tcPr>
          <w:p w14:paraId="6235E2B9" w14:textId="77777777" w:rsidR="009D0F5F" w:rsidRPr="00333162" w:rsidRDefault="009D0F5F" w:rsidP="00370B8C">
            <w:r w:rsidRPr="00333162">
              <w:t>- Xung phong trả lời câu hỏi;</w:t>
            </w:r>
          </w:p>
          <w:p w14:paraId="4847C6F9" w14:textId="77777777" w:rsidR="009D0F5F" w:rsidRPr="00333162" w:rsidRDefault="009D0F5F" w:rsidP="00370B8C">
            <w:r w:rsidRPr="00333162">
              <w:t>- Xung phong chữa bài tập;</w:t>
            </w:r>
          </w:p>
          <w:p w14:paraId="04A90A4A" w14:textId="77777777" w:rsidR="009D0F5F" w:rsidRPr="00333162" w:rsidRDefault="009D0F5F" w:rsidP="00370B8C">
            <w:r w:rsidRPr="00333162">
              <w:t>- Đặt câu hỏi thảo luận với lớp;</w:t>
            </w:r>
          </w:p>
          <w:p w14:paraId="244EF922" w14:textId="77777777" w:rsidR="00F22B59" w:rsidRPr="00333162" w:rsidRDefault="009D0F5F" w:rsidP="00370B8C">
            <w:r w:rsidRPr="00333162">
              <w:t>- Trả lời đúng câu hỏi mà các sinh viên khác chưa trả lời được</w:t>
            </w:r>
            <w:r w:rsidR="00F22B59" w:rsidRPr="00333162">
              <w:t>;</w:t>
            </w:r>
          </w:p>
          <w:p w14:paraId="63FC6577" w14:textId="00CC1676" w:rsidR="009D0F5F" w:rsidRPr="00333162" w:rsidRDefault="00F22B59" w:rsidP="00370B8C">
            <w:r w:rsidRPr="00333162">
              <w:t>- Trả lời tốt về bài tập nhóm</w:t>
            </w:r>
            <w:r w:rsidR="009D0F5F" w:rsidRPr="00333162">
              <w:t>.</w:t>
            </w:r>
          </w:p>
        </w:tc>
        <w:tc>
          <w:tcPr>
            <w:tcW w:w="2338" w:type="dxa"/>
          </w:tcPr>
          <w:p w14:paraId="64CD62FD" w14:textId="77777777" w:rsidR="009D0F5F" w:rsidRPr="00333162" w:rsidRDefault="009D0F5F" w:rsidP="00370B8C">
            <w:r w:rsidRPr="00333162">
              <w:t>- Trả lời câu hỏi GV yêu cầu trả lời;</w:t>
            </w:r>
          </w:p>
          <w:p w14:paraId="365B7F2B" w14:textId="77777777" w:rsidR="009D0F5F" w:rsidRPr="00333162" w:rsidRDefault="009D0F5F" w:rsidP="00370B8C">
            <w:r w:rsidRPr="00333162">
              <w:t>- Trình bày đáp án bài tập do GV yêu cầu làm ở nhà;</w:t>
            </w:r>
          </w:p>
          <w:p w14:paraId="4071E063" w14:textId="77777777" w:rsidR="00F22B59" w:rsidRPr="00333162" w:rsidRDefault="009D0F5F" w:rsidP="00370B8C">
            <w:r w:rsidRPr="00333162">
              <w:t>- Có phát biểu ý kiến</w:t>
            </w:r>
            <w:r w:rsidR="00F22B59" w:rsidRPr="00333162">
              <w:t>;</w:t>
            </w:r>
          </w:p>
          <w:p w14:paraId="6F2A66BD" w14:textId="3824F004" w:rsidR="009D0F5F" w:rsidRPr="00333162" w:rsidRDefault="00F22B59" w:rsidP="00370B8C">
            <w:r w:rsidRPr="00333162">
              <w:t>- Có trả lời về bài tập nhóm</w:t>
            </w:r>
            <w:r w:rsidR="009D0F5F" w:rsidRPr="00333162">
              <w:t>.</w:t>
            </w:r>
          </w:p>
        </w:tc>
        <w:tc>
          <w:tcPr>
            <w:tcW w:w="2338" w:type="dxa"/>
          </w:tcPr>
          <w:p w14:paraId="48B463DC" w14:textId="77777777" w:rsidR="009D0F5F" w:rsidRPr="00333162" w:rsidRDefault="009D0F5F" w:rsidP="00370B8C">
            <w:r w:rsidRPr="00333162">
              <w:t>- Không trả lời câu hỏi;</w:t>
            </w:r>
          </w:p>
          <w:p w14:paraId="4B67CADC" w14:textId="77777777" w:rsidR="009D0F5F" w:rsidRPr="00333162" w:rsidRDefault="009D0F5F" w:rsidP="00370B8C">
            <w:r w:rsidRPr="00333162">
              <w:t>- Không trình bày đáp án bài tập;</w:t>
            </w:r>
          </w:p>
          <w:p w14:paraId="67DE2EE3" w14:textId="77777777" w:rsidR="009D0F5F" w:rsidRPr="00333162" w:rsidRDefault="009D0F5F" w:rsidP="00370B8C">
            <w:r w:rsidRPr="00333162">
              <w:t>- Không tham gia tương tác.</w:t>
            </w:r>
          </w:p>
        </w:tc>
      </w:tr>
    </w:tbl>
    <w:p w14:paraId="69736356" w14:textId="7EAB1CA9" w:rsidR="00015E6C" w:rsidRPr="00333162" w:rsidRDefault="00C607C4" w:rsidP="00370B8C">
      <w:r w:rsidRPr="00333162">
        <w:t xml:space="preserve">CLO của </w:t>
      </w:r>
      <w:r w:rsidR="007D2706" w:rsidRPr="00333162">
        <w:t xml:space="preserve">đánh giá </w:t>
      </w:r>
      <w:r w:rsidR="00577164" w:rsidRPr="00333162">
        <w:t>chuyên cần</w:t>
      </w:r>
    </w:p>
    <w:tbl>
      <w:tblPr>
        <w:tblStyle w:val="TableGrid"/>
        <w:tblW w:w="0" w:type="auto"/>
        <w:tblLook w:val="04A0" w:firstRow="1" w:lastRow="0" w:firstColumn="1" w:lastColumn="0" w:noHBand="0" w:noVBand="1"/>
      </w:tblPr>
      <w:tblGrid>
        <w:gridCol w:w="7334"/>
        <w:gridCol w:w="741"/>
        <w:gridCol w:w="709"/>
        <w:gridCol w:w="705"/>
      </w:tblGrid>
      <w:tr w:rsidR="00A378D4" w:rsidRPr="00333162" w14:paraId="250200E8" w14:textId="77777777" w:rsidTr="004A2742">
        <w:tc>
          <w:tcPr>
            <w:tcW w:w="7334" w:type="dxa"/>
            <w:vMerge w:val="restart"/>
          </w:tcPr>
          <w:p w14:paraId="1F13A7EE" w14:textId="77777777" w:rsidR="00CE1DCC" w:rsidRPr="00333162" w:rsidRDefault="00CE1DCC" w:rsidP="00370B8C"/>
          <w:p w14:paraId="44047340" w14:textId="431B48F9" w:rsidR="00A378D4" w:rsidRPr="00333162" w:rsidRDefault="004A2742" w:rsidP="00370B8C">
            <w:r w:rsidRPr="00333162">
              <w:t xml:space="preserve">Cách thức </w:t>
            </w:r>
            <w:r w:rsidR="00A378D4" w:rsidRPr="00333162">
              <w:t>đánh giá</w:t>
            </w:r>
          </w:p>
        </w:tc>
        <w:tc>
          <w:tcPr>
            <w:tcW w:w="2155" w:type="dxa"/>
            <w:gridSpan w:val="3"/>
          </w:tcPr>
          <w:p w14:paraId="0FD978F5" w14:textId="7B78F696" w:rsidR="00A378D4" w:rsidRPr="00333162" w:rsidRDefault="00A378D4" w:rsidP="00370B8C">
            <w:r w:rsidRPr="00333162">
              <w:t>CLO</w:t>
            </w:r>
          </w:p>
        </w:tc>
      </w:tr>
      <w:tr w:rsidR="00A378D4" w:rsidRPr="00333162" w14:paraId="2CD252F4" w14:textId="77777777" w:rsidTr="004A2742">
        <w:tc>
          <w:tcPr>
            <w:tcW w:w="7334" w:type="dxa"/>
            <w:vMerge/>
          </w:tcPr>
          <w:p w14:paraId="34555E69" w14:textId="77777777" w:rsidR="00A378D4" w:rsidRPr="00333162" w:rsidRDefault="00A378D4" w:rsidP="00370B8C"/>
        </w:tc>
        <w:tc>
          <w:tcPr>
            <w:tcW w:w="741" w:type="dxa"/>
          </w:tcPr>
          <w:p w14:paraId="4A13C02E" w14:textId="3C443272" w:rsidR="00A378D4" w:rsidRPr="00333162" w:rsidRDefault="00326566" w:rsidP="00370B8C">
            <w:r w:rsidRPr="00333162">
              <w:t>3.1</w:t>
            </w:r>
          </w:p>
        </w:tc>
        <w:tc>
          <w:tcPr>
            <w:tcW w:w="709" w:type="dxa"/>
          </w:tcPr>
          <w:p w14:paraId="72C07CF9" w14:textId="5DE8AFAA" w:rsidR="00A378D4" w:rsidRPr="00333162" w:rsidRDefault="00326566" w:rsidP="00370B8C">
            <w:r w:rsidRPr="00333162">
              <w:t>3</w:t>
            </w:r>
            <w:r w:rsidR="00A378D4" w:rsidRPr="00333162">
              <w:t>.2</w:t>
            </w:r>
          </w:p>
        </w:tc>
        <w:tc>
          <w:tcPr>
            <w:tcW w:w="705" w:type="dxa"/>
          </w:tcPr>
          <w:p w14:paraId="5D875B9C" w14:textId="40CFF007" w:rsidR="00A378D4" w:rsidRPr="00333162" w:rsidRDefault="00326566" w:rsidP="00370B8C">
            <w:r w:rsidRPr="00333162">
              <w:t>3</w:t>
            </w:r>
            <w:r w:rsidR="00A378D4" w:rsidRPr="00333162">
              <w:t>.3</w:t>
            </w:r>
          </w:p>
        </w:tc>
      </w:tr>
      <w:tr w:rsidR="00015E6C" w:rsidRPr="00333162" w14:paraId="266AE53D" w14:textId="77777777" w:rsidTr="004A2742">
        <w:tc>
          <w:tcPr>
            <w:tcW w:w="7334" w:type="dxa"/>
          </w:tcPr>
          <w:p w14:paraId="1BC527F8" w14:textId="325AA4FD" w:rsidR="00015E6C" w:rsidRPr="00333162" w:rsidRDefault="00A378D4" w:rsidP="00370B8C">
            <w:r w:rsidRPr="00333162">
              <w:t>Điểm danh</w:t>
            </w:r>
          </w:p>
        </w:tc>
        <w:tc>
          <w:tcPr>
            <w:tcW w:w="741" w:type="dxa"/>
          </w:tcPr>
          <w:p w14:paraId="759B19F3" w14:textId="1A840382" w:rsidR="00015E6C" w:rsidRPr="00333162" w:rsidRDefault="004663DB" w:rsidP="00370B8C">
            <w:r w:rsidRPr="00333162">
              <w:t>´</w:t>
            </w:r>
          </w:p>
        </w:tc>
        <w:tc>
          <w:tcPr>
            <w:tcW w:w="709" w:type="dxa"/>
          </w:tcPr>
          <w:p w14:paraId="5A3F7CB5" w14:textId="77777777" w:rsidR="00015E6C" w:rsidRPr="00333162" w:rsidRDefault="00015E6C" w:rsidP="00370B8C"/>
        </w:tc>
        <w:tc>
          <w:tcPr>
            <w:tcW w:w="705" w:type="dxa"/>
          </w:tcPr>
          <w:p w14:paraId="50A0084A" w14:textId="77777777" w:rsidR="00015E6C" w:rsidRPr="00333162" w:rsidRDefault="00015E6C" w:rsidP="00370B8C"/>
        </w:tc>
      </w:tr>
      <w:tr w:rsidR="00581E19" w:rsidRPr="00333162" w14:paraId="61AF013B" w14:textId="77777777" w:rsidTr="004A2742">
        <w:tc>
          <w:tcPr>
            <w:tcW w:w="7334" w:type="dxa"/>
          </w:tcPr>
          <w:p w14:paraId="24B9A88D" w14:textId="39D30AB3" w:rsidR="00581E19" w:rsidRPr="00333162" w:rsidRDefault="00302E20" w:rsidP="00370B8C">
            <w:r w:rsidRPr="00333162">
              <w:t>Trả lời câu hỏi, bài tập</w:t>
            </w:r>
          </w:p>
        </w:tc>
        <w:tc>
          <w:tcPr>
            <w:tcW w:w="741" w:type="dxa"/>
          </w:tcPr>
          <w:p w14:paraId="0183E984" w14:textId="704E3D1B" w:rsidR="00581E19" w:rsidRPr="00333162" w:rsidRDefault="00302E20" w:rsidP="00370B8C">
            <w:r w:rsidRPr="00333162">
              <w:t>´</w:t>
            </w:r>
          </w:p>
        </w:tc>
        <w:tc>
          <w:tcPr>
            <w:tcW w:w="709" w:type="dxa"/>
          </w:tcPr>
          <w:p w14:paraId="3CA21A96" w14:textId="67885871" w:rsidR="00581E19" w:rsidRPr="00333162" w:rsidRDefault="007E59F9" w:rsidP="00370B8C">
            <w:r w:rsidRPr="00333162">
              <w:t>´</w:t>
            </w:r>
          </w:p>
        </w:tc>
        <w:tc>
          <w:tcPr>
            <w:tcW w:w="705" w:type="dxa"/>
          </w:tcPr>
          <w:p w14:paraId="31E2B7B9" w14:textId="74B5D45E" w:rsidR="00581E19" w:rsidRPr="00333162" w:rsidRDefault="007E59F9" w:rsidP="00370B8C">
            <w:r w:rsidRPr="00333162">
              <w:t>´</w:t>
            </w:r>
          </w:p>
        </w:tc>
      </w:tr>
      <w:tr w:rsidR="00302E20" w:rsidRPr="00333162" w14:paraId="0C40E700" w14:textId="77777777" w:rsidTr="004A2742">
        <w:tc>
          <w:tcPr>
            <w:tcW w:w="7334" w:type="dxa"/>
          </w:tcPr>
          <w:p w14:paraId="0C21B614" w14:textId="77777777" w:rsidR="00302E20" w:rsidRPr="00333162" w:rsidRDefault="00302E20" w:rsidP="00370B8C">
            <w:r w:rsidRPr="00333162">
              <w:t>Đăng kí nhóm đúng thời hạn</w:t>
            </w:r>
          </w:p>
        </w:tc>
        <w:tc>
          <w:tcPr>
            <w:tcW w:w="741" w:type="dxa"/>
          </w:tcPr>
          <w:p w14:paraId="0452CDAC" w14:textId="77777777" w:rsidR="00302E20" w:rsidRPr="00333162" w:rsidRDefault="00302E20" w:rsidP="00370B8C">
            <w:r w:rsidRPr="00333162">
              <w:t>´</w:t>
            </w:r>
          </w:p>
        </w:tc>
        <w:tc>
          <w:tcPr>
            <w:tcW w:w="709" w:type="dxa"/>
          </w:tcPr>
          <w:p w14:paraId="77A8FFFF" w14:textId="77777777" w:rsidR="00302E20" w:rsidRPr="00333162" w:rsidRDefault="00302E20" w:rsidP="00370B8C"/>
        </w:tc>
        <w:tc>
          <w:tcPr>
            <w:tcW w:w="705" w:type="dxa"/>
          </w:tcPr>
          <w:p w14:paraId="2971C28A" w14:textId="77777777" w:rsidR="00302E20" w:rsidRPr="00333162" w:rsidRDefault="00302E20" w:rsidP="00370B8C"/>
        </w:tc>
      </w:tr>
      <w:tr w:rsidR="00015E6C" w:rsidRPr="00333162" w14:paraId="7C69FFE4" w14:textId="77777777" w:rsidTr="004A2742">
        <w:tc>
          <w:tcPr>
            <w:tcW w:w="7334" w:type="dxa"/>
          </w:tcPr>
          <w:p w14:paraId="0AFEF31D" w14:textId="160DC3BB" w:rsidR="00015E6C" w:rsidRPr="00333162" w:rsidRDefault="00773A8E" w:rsidP="00370B8C">
            <w:r w:rsidRPr="00333162">
              <w:t>Trả lời</w:t>
            </w:r>
            <w:r w:rsidR="00581E19" w:rsidRPr="00333162">
              <w:t xml:space="preserve"> về chủ đề của nhóm</w:t>
            </w:r>
            <w:r w:rsidRPr="00333162">
              <w:t>, thảo luận chủ đề nhóm khác</w:t>
            </w:r>
          </w:p>
        </w:tc>
        <w:tc>
          <w:tcPr>
            <w:tcW w:w="741" w:type="dxa"/>
          </w:tcPr>
          <w:p w14:paraId="71C15209" w14:textId="77777777" w:rsidR="00015E6C" w:rsidRPr="00333162" w:rsidRDefault="00015E6C" w:rsidP="00370B8C"/>
        </w:tc>
        <w:tc>
          <w:tcPr>
            <w:tcW w:w="709" w:type="dxa"/>
          </w:tcPr>
          <w:p w14:paraId="20750D72" w14:textId="5275D31F" w:rsidR="00015E6C" w:rsidRPr="00333162" w:rsidRDefault="00581E19" w:rsidP="00370B8C">
            <w:r w:rsidRPr="00333162">
              <w:t>´</w:t>
            </w:r>
          </w:p>
        </w:tc>
        <w:tc>
          <w:tcPr>
            <w:tcW w:w="705" w:type="dxa"/>
          </w:tcPr>
          <w:p w14:paraId="459190BA" w14:textId="77777777" w:rsidR="00015E6C" w:rsidRPr="00333162" w:rsidRDefault="00015E6C" w:rsidP="00370B8C"/>
        </w:tc>
      </w:tr>
      <w:tr w:rsidR="00015E6C" w:rsidRPr="00333162" w14:paraId="115EE64D" w14:textId="77777777" w:rsidTr="004A2742">
        <w:tc>
          <w:tcPr>
            <w:tcW w:w="7334" w:type="dxa"/>
          </w:tcPr>
          <w:p w14:paraId="098AC33F" w14:textId="15E32A6B" w:rsidR="00015E6C" w:rsidRPr="00333162" w:rsidRDefault="00581E19" w:rsidP="00370B8C">
            <w:r w:rsidRPr="00333162">
              <w:t xml:space="preserve">Trả lời về </w:t>
            </w:r>
            <w:r w:rsidR="00326566" w:rsidRPr="00333162">
              <w:t>nội dung</w:t>
            </w:r>
            <w:r w:rsidRPr="00333162">
              <w:t xml:space="preserve"> của nhóm</w:t>
            </w:r>
            <w:r w:rsidR="00773A8E" w:rsidRPr="00333162">
              <w:t xml:space="preserve">, thảo luận </w:t>
            </w:r>
            <w:r w:rsidR="00326566" w:rsidRPr="00333162">
              <w:t>nội dung</w:t>
            </w:r>
            <w:r w:rsidR="00773A8E" w:rsidRPr="00333162">
              <w:t xml:space="preserve"> nhóm khác</w:t>
            </w:r>
          </w:p>
        </w:tc>
        <w:tc>
          <w:tcPr>
            <w:tcW w:w="741" w:type="dxa"/>
          </w:tcPr>
          <w:p w14:paraId="2B70ED47" w14:textId="77777777" w:rsidR="00015E6C" w:rsidRPr="00333162" w:rsidRDefault="00015E6C" w:rsidP="00370B8C"/>
        </w:tc>
        <w:tc>
          <w:tcPr>
            <w:tcW w:w="709" w:type="dxa"/>
          </w:tcPr>
          <w:p w14:paraId="264B88C6" w14:textId="4506E251" w:rsidR="00015E6C" w:rsidRPr="00333162" w:rsidRDefault="00581E19" w:rsidP="00370B8C">
            <w:r w:rsidRPr="00333162">
              <w:t>´</w:t>
            </w:r>
          </w:p>
        </w:tc>
        <w:tc>
          <w:tcPr>
            <w:tcW w:w="705" w:type="dxa"/>
          </w:tcPr>
          <w:p w14:paraId="3ACACE73" w14:textId="77777777" w:rsidR="00015E6C" w:rsidRPr="00333162" w:rsidRDefault="00015E6C" w:rsidP="00370B8C"/>
        </w:tc>
      </w:tr>
      <w:tr w:rsidR="00581E19" w:rsidRPr="00333162" w14:paraId="2CA1BB3E" w14:textId="77777777" w:rsidTr="004A2742">
        <w:tc>
          <w:tcPr>
            <w:tcW w:w="7334" w:type="dxa"/>
          </w:tcPr>
          <w:p w14:paraId="1696151E" w14:textId="5595FC04" w:rsidR="00581E19" w:rsidRPr="00333162" w:rsidRDefault="00581E19" w:rsidP="00370B8C">
            <w:r w:rsidRPr="00333162">
              <w:t xml:space="preserve">Trả lời về </w:t>
            </w:r>
            <w:r w:rsidR="00326566" w:rsidRPr="00333162">
              <w:t>trình bày</w:t>
            </w:r>
            <w:r w:rsidRPr="00333162">
              <w:t xml:space="preserve"> của nhóm</w:t>
            </w:r>
            <w:r w:rsidR="00773A8E" w:rsidRPr="00333162">
              <w:t xml:space="preserve">, thảo luận </w:t>
            </w:r>
            <w:r w:rsidR="00326566" w:rsidRPr="00333162">
              <w:t>trình bày</w:t>
            </w:r>
            <w:r w:rsidR="00773A8E" w:rsidRPr="00333162">
              <w:t xml:space="preserve"> nhóm khác</w:t>
            </w:r>
          </w:p>
        </w:tc>
        <w:tc>
          <w:tcPr>
            <w:tcW w:w="741" w:type="dxa"/>
          </w:tcPr>
          <w:p w14:paraId="16B4CD02" w14:textId="77777777" w:rsidR="00581E19" w:rsidRPr="00333162" w:rsidRDefault="00581E19" w:rsidP="00370B8C"/>
        </w:tc>
        <w:tc>
          <w:tcPr>
            <w:tcW w:w="709" w:type="dxa"/>
          </w:tcPr>
          <w:p w14:paraId="3129868A" w14:textId="77777777" w:rsidR="00581E19" w:rsidRPr="00333162" w:rsidRDefault="00581E19" w:rsidP="00370B8C"/>
        </w:tc>
        <w:tc>
          <w:tcPr>
            <w:tcW w:w="705" w:type="dxa"/>
          </w:tcPr>
          <w:p w14:paraId="211B3A8B" w14:textId="12FAF936" w:rsidR="00581E19" w:rsidRPr="00333162" w:rsidRDefault="00581E19" w:rsidP="00370B8C">
            <w:r w:rsidRPr="00333162">
              <w:t>´</w:t>
            </w:r>
          </w:p>
        </w:tc>
      </w:tr>
    </w:tbl>
    <w:p w14:paraId="33BE5C62" w14:textId="67C9EAC5" w:rsidR="00ED571B" w:rsidRDefault="00ED571B" w:rsidP="00370B8C"/>
    <w:p w14:paraId="4AA4D1B4" w14:textId="77777777" w:rsidR="000F1F92" w:rsidRPr="000F1F92" w:rsidRDefault="000F1F92" w:rsidP="00370B8C">
      <w:pPr>
        <w:rPr>
          <w:rFonts w:ascii="Segoe UI" w:hAnsi="Segoe UI" w:cs="Segoe UI"/>
          <w:sz w:val="18"/>
          <w:szCs w:val="18"/>
        </w:rPr>
      </w:pPr>
      <w:r w:rsidRPr="000F1F92">
        <w:t>Rubric 2. Đánh giá bài kiểm tra cá nhân </w:t>
      </w:r>
    </w:p>
    <w:p w14:paraId="300DC5A0" w14:textId="77777777" w:rsidR="000F1F92" w:rsidRPr="000F1F92" w:rsidRDefault="000F1F92" w:rsidP="00370B8C">
      <w:pPr>
        <w:pStyle w:val="ListParagraph"/>
        <w:numPr>
          <w:ilvl w:val="0"/>
          <w:numId w:val="33"/>
        </w:numPr>
      </w:pPr>
      <w:r w:rsidRPr="000F1F92">
        <w:t>Trọng số: 20% (thành phần thứ nhất của điểm đánh giá 40%) </w:t>
      </w:r>
    </w:p>
    <w:p w14:paraId="1B635FCC" w14:textId="77777777" w:rsidR="000F1F92" w:rsidRPr="000F1F92" w:rsidRDefault="000F1F92" w:rsidP="00370B8C">
      <w:pPr>
        <w:rPr>
          <w:rFonts w:ascii="Segoe UI" w:hAnsi="Segoe UI" w:cs="Segoe UI"/>
          <w:sz w:val="18"/>
          <w:szCs w:val="18"/>
        </w:rPr>
      </w:pPr>
      <w:r w:rsidRPr="000F1F92">
        <w:t>Cuối mỗi Lecture có 10 câu hỏi để đánh giá khả năng “</w:t>
      </w:r>
      <w:r w:rsidRPr="000F1F92">
        <w:rPr>
          <w:b/>
        </w:rPr>
        <w:t>Nhớ</w:t>
      </w:r>
      <w:r w:rsidRPr="000F1F92">
        <w:t>”, “</w:t>
      </w:r>
      <w:r w:rsidRPr="000F1F92">
        <w:rPr>
          <w:b/>
        </w:rPr>
        <w:t>Hiểu</w:t>
      </w:r>
      <w:r w:rsidRPr="000F1F92">
        <w:t>” của sinh viên. Bài kiểm tra cá nhân sẽ hỏi lại các câu hỏi này ở mức độ khó hơn. </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7"/>
        <w:gridCol w:w="1824"/>
        <w:gridCol w:w="878"/>
        <w:gridCol w:w="958"/>
        <w:gridCol w:w="1125"/>
        <w:gridCol w:w="2283"/>
      </w:tblGrid>
      <w:tr w:rsidR="000F1F92" w:rsidRPr="000F1F92" w14:paraId="36518987" w14:textId="77777777" w:rsidTr="5A575C00">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hideMark/>
          </w:tcPr>
          <w:p w14:paraId="4E5ED253" w14:textId="77777777" w:rsidR="000F1F92" w:rsidRPr="000F1F92" w:rsidRDefault="000F1F92" w:rsidP="00370B8C">
            <w:r w:rsidRPr="000F1F92">
              <w:t>Nội dung </w:t>
            </w:r>
          </w:p>
        </w:tc>
        <w:tc>
          <w:tcPr>
            <w:tcW w:w="1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hideMark/>
          </w:tcPr>
          <w:p w14:paraId="26B7A35B" w14:textId="77777777" w:rsidR="000F1F92" w:rsidRPr="000F1F92" w:rsidRDefault="000F1F92" w:rsidP="00370B8C">
            <w:r w:rsidRPr="000F1F92">
              <w:t>CLOs </w:t>
            </w:r>
          </w:p>
        </w:tc>
        <w:tc>
          <w:tcPr>
            <w:tcW w:w="8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hideMark/>
          </w:tcPr>
          <w:p w14:paraId="6E028E6E" w14:textId="77777777" w:rsidR="000F1F92" w:rsidRPr="000F1F92" w:rsidRDefault="000F1F92" w:rsidP="00370B8C">
            <w:r w:rsidRPr="000F1F92">
              <w:t>Nhớ </w:t>
            </w:r>
          </w:p>
        </w:tc>
        <w:tc>
          <w:tcPr>
            <w:tcW w:w="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hideMark/>
          </w:tcPr>
          <w:p w14:paraId="731F10E3" w14:textId="77777777" w:rsidR="000F1F92" w:rsidRPr="000F1F92" w:rsidRDefault="000F1F92" w:rsidP="00370B8C">
            <w:r w:rsidRPr="000F1F92">
              <w:t>Hiểu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0BAB6F74" w14:textId="09CC09A8" w:rsidR="3315B80A" w:rsidRDefault="3315B80A" w:rsidP="00370B8C">
            <w:r w:rsidRPr="5A575C00">
              <w:t>Vận dụng</w:t>
            </w:r>
          </w:p>
        </w:tc>
        <w:tc>
          <w:tcPr>
            <w:tcW w:w="22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hideMark/>
          </w:tcPr>
          <w:p w14:paraId="09D7C948" w14:textId="77777777" w:rsidR="000F1F92" w:rsidRPr="000F1F92" w:rsidRDefault="000F1F92" w:rsidP="00370B8C">
            <w:r w:rsidRPr="000F1F92">
              <w:t>Tổng số câu hỏi </w:t>
            </w:r>
          </w:p>
        </w:tc>
      </w:tr>
      <w:tr w:rsidR="000F1F92" w:rsidRPr="000F1F92" w14:paraId="571E325E" w14:textId="77777777" w:rsidTr="5A575C00">
        <w:trPr>
          <w:trHeight w:val="6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115C69F" w14:textId="77777777" w:rsidR="000F1F92" w:rsidRPr="000F1F92" w:rsidRDefault="000F1F92" w:rsidP="00370B8C">
            <w:r w:rsidRPr="000F1F92">
              <w:t>Lecture 1 </w:t>
            </w:r>
          </w:p>
        </w:tc>
        <w:tc>
          <w:tcPr>
            <w:tcW w:w="1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B71C602" w14:textId="77777777" w:rsidR="000F1F92" w:rsidRPr="000F1F92" w:rsidRDefault="000F1F92" w:rsidP="00370B8C">
            <w:r w:rsidRPr="000F1F92">
              <w:t>1.1, 1.2, 1.3 </w:t>
            </w:r>
          </w:p>
        </w:tc>
        <w:tc>
          <w:tcPr>
            <w:tcW w:w="8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6C62B7F" w14:textId="60850096" w:rsidR="000F1F92" w:rsidRPr="000F1F92" w:rsidRDefault="4C0B0390" w:rsidP="00370B8C">
            <w:r w:rsidRPr="5A575C00">
              <w:t>4</w:t>
            </w:r>
            <w:r w:rsidR="000F1F92" w:rsidRPr="5A575C00">
              <w:t> </w:t>
            </w:r>
          </w:p>
        </w:tc>
        <w:tc>
          <w:tcPr>
            <w:tcW w:w="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B7F68D8" w14:textId="2C093FF5" w:rsidR="000F1F92" w:rsidRPr="000F1F92" w:rsidRDefault="7A004A03" w:rsidP="00370B8C">
            <w:r w:rsidRPr="5A575C00">
              <w:t>6</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F22C381" w14:textId="7069892B" w:rsidR="5A575C00" w:rsidRDefault="5A575C00" w:rsidP="00370B8C"/>
        </w:tc>
        <w:tc>
          <w:tcPr>
            <w:tcW w:w="22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1E63222" w14:textId="77777777" w:rsidR="000F1F92" w:rsidRPr="000F1F92" w:rsidRDefault="000F1F92" w:rsidP="00370B8C">
            <w:r w:rsidRPr="000F1F92">
              <w:t>10 </w:t>
            </w:r>
          </w:p>
        </w:tc>
      </w:tr>
      <w:tr w:rsidR="000F1F92" w:rsidRPr="000F1F92" w14:paraId="261EC6C0" w14:textId="77777777" w:rsidTr="5A575C00">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C7F2F31" w14:textId="77777777" w:rsidR="000F1F92" w:rsidRPr="000F1F92" w:rsidRDefault="000F1F92" w:rsidP="00370B8C">
            <w:r w:rsidRPr="000F1F92">
              <w:t>Lecture 2 </w:t>
            </w:r>
          </w:p>
        </w:tc>
        <w:tc>
          <w:tcPr>
            <w:tcW w:w="1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6424BFB" w14:textId="77777777" w:rsidR="000F1F92" w:rsidRPr="000F1F92" w:rsidRDefault="000F1F92" w:rsidP="00370B8C">
            <w:r w:rsidRPr="000F1F92">
              <w:t>1.1, 1.2, 1.3 </w:t>
            </w:r>
          </w:p>
        </w:tc>
        <w:tc>
          <w:tcPr>
            <w:tcW w:w="8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869CC93" w14:textId="6523F09A" w:rsidR="000F1F92" w:rsidRPr="000F1F92" w:rsidRDefault="1242C8A9" w:rsidP="00370B8C">
            <w:r w:rsidRPr="5A575C00">
              <w:t>4</w:t>
            </w:r>
          </w:p>
        </w:tc>
        <w:tc>
          <w:tcPr>
            <w:tcW w:w="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DDA0EED" w14:textId="0A73F375" w:rsidR="000F1F92" w:rsidRPr="000F1F92" w:rsidRDefault="1C8C9935" w:rsidP="00370B8C">
            <w:r w:rsidRPr="5A575C00">
              <w:t>6</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1253A43" w14:textId="74B73B24" w:rsidR="5A575C00" w:rsidRDefault="5A575C00" w:rsidP="00370B8C"/>
        </w:tc>
        <w:tc>
          <w:tcPr>
            <w:tcW w:w="22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17B66AC" w14:textId="77777777" w:rsidR="000F1F92" w:rsidRPr="000F1F92" w:rsidRDefault="000F1F92" w:rsidP="00370B8C">
            <w:r w:rsidRPr="000F1F92">
              <w:t>10 </w:t>
            </w:r>
          </w:p>
        </w:tc>
      </w:tr>
      <w:tr w:rsidR="000F1F92" w:rsidRPr="000F1F92" w14:paraId="0C67739D" w14:textId="77777777" w:rsidTr="5A575C00">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5BB8DBE" w14:textId="77777777" w:rsidR="000F1F92" w:rsidRPr="000F1F92" w:rsidRDefault="000F1F92" w:rsidP="00370B8C">
            <w:r w:rsidRPr="000F1F92">
              <w:t>Lecture 3 </w:t>
            </w:r>
          </w:p>
        </w:tc>
        <w:tc>
          <w:tcPr>
            <w:tcW w:w="1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7396B46" w14:textId="77777777" w:rsidR="000F1F92" w:rsidRPr="000F1F92" w:rsidRDefault="000F1F92" w:rsidP="00370B8C">
            <w:r w:rsidRPr="000F1F92">
              <w:t>1.1, 1.2, 1.3 </w:t>
            </w:r>
          </w:p>
        </w:tc>
        <w:tc>
          <w:tcPr>
            <w:tcW w:w="8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0D50737" w14:textId="15F45FCD" w:rsidR="000F1F92" w:rsidRPr="000F1F92" w:rsidRDefault="71F9B336" w:rsidP="00370B8C">
            <w:r w:rsidRPr="5A575C00">
              <w:t>4</w:t>
            </w:r>
          </w:p>
        </w:tc>
        <w:tc>
          <w:tcPr>
            <w:tcW w:w="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78297F4" w14:textId="5B95B94A" w:rsidR="000F1F92" w:rsidRPr="000F1F92" w:rsidRDefault="0C194142" w:rsidP="00370B8C">
            <w:r w:rsidRPr="5A575C00">
              <w:t>6</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3A4FA22" w14:textId="0B824085" w:rsidR="5A575C00" w:rsidRDefault="5A575C00" w:rsidP="00370B8C"/>
        </w:tc>
        <w:tc>
          <w:tcPr>
            <w:tcW w:w="22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80C56B6" w14:textId="77777777" w:rsidR="000F1F92" w:rsidRPr="000F1F92" w:rsidRDefault="000F1F92" w:rsidP="00370B8C">
            <w:r w:rsidRPr="000F1F92">
              <w:t>10 </w:t>
            </w:r>
          </w:p>
        </w:tc>
      </w:tr>
      <w:tr w:rsidR="000F1F92" w:rsidRPr="000F1F92" w14:paraId="639691F4" w14:textId="77777777" w:rsidTr="5A575C00">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7CB0C4C" w14:textId="77777777" w:rsidR="000F1F92" w:rsidRPr="000F1F92" w:rsidRDefault="000F1F92" w:rsidP="00370B8C">
            <w:r w:rsidRPr="000F1F92">
              <w:t>Lecture 4 </w:t>
            </w:r>
          </w:p>
        </w:tc>
        <w:tc>
          <w:tcPr>
            <w:tcW w:w="1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3A3BDA4" w14:textId="77777777" w:rsidR="000F1F92" w:rsidRPr="000F1F92" w:rsidRDefault="000F1F92" w:rsidP="00370B8C">
            <w:r w:rsidRPr="000F1F92">
              <w:t>1.1, 1.2, 1.3 </w:t>
            </w:r>
          </w:p>
        </w:tc>
        <w:tc>
          <w:tcPr>
            <w:tcW w:w="8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BAF0422" w14:textId="1FF10120" w:rsidR="000F1F92" w:rsidRPr="000F1F92" w:rsidRDefault="000F1F92" w:rsidP="00370B8C">
            <w:r w:rsidRPr="5A575C00">
              <w:t> </w:t>
            </w:r>
            <w:r w:rsidR="634F4555" w:rsidRPr="5A575C00">
              <w:t>4</w:t>
            </w:r>
          </w:p>
        </w:tc>
        <w:tc>
          <w:tcPr>
            <w:tcW w:w="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43E781A" w14:textId="742B044F" w:rsidR="000F1F92" w:rsidRPr="000F1F92" w:rsidRDefault="634F4555" w:rsidP="00370B8C">
            <w:r w:rsidRPr="5A575C00">
              <w:t>6</w:t>
            </w:r>
            <w:r w:rsidR="000F1F92" w:rsidRPr="5A575C00">
              <w:t>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5EA6AEF" w14:textId="2414FAFE" w:rsidR="5A575C00" w:rsidRDefault="5A575C00" w:rsidP="00370B8C"/>
        </w:tc>
        <w:tc>
          <w:tcPr>
            <w:tcW w:w="22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B9238B6" w14:textId="77777777" w:rsidR="000F1F92" w:rsidRPr="000F1F92" w:rsidRDefault="000F1F92" w:rsidP="00370B8C">
            <w:r w:rsidRPr="000F1F92">
              <w:t>10 </w:t>
            </w:r>
          </w:p>
        </w:tc>
      </w:tr>
      <w:tr w:rsidR="000F1F92" w:rsidRPr="000F1F92" w14:paraId="1B31CAA9" w14:textId="77777777" w:rsidTr="5A575C00">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26A36F4" w14:textId="77777777" w:rsidR="000F1F92" w:rsidRPr="000F1F92" w:rsidRDefault="000F1F92" w:rsidP="00370B8C">
            <w:r w:rsidRPr="000F1F92">
              <w:t>Lecture 5 </w:t>
            </w:r>
          </w:p>
        </w:tc>
        <w:tc>
          <w:tcPr>
            <w:tcW w:w="1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FCAE509" w14:textId="77777777" w:rsidR="000F1F92" w:rsidRPr="000F1F92" w:rsidRDefault="000F1F92" w:rsidP="00370B8C">
            <w:r w:rsidRPr="000F1F92">
              <w:t>1.1, 1.2, 1.3 </w:t>
            </w:r>
          </w:p>
        </w:tc>
        <w:tc>
          <w:tcPr>
            <w:tcW w:w="8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5C18588" w14:textId="2EFCBBCE" w:rsidR="000F1F92" w:rsidRPr="000F1F92" w:rsidRDefault="0EA42A25" w:rsidP="00370B8C">
            <w:r w:rsidRPr="5A575C00">
              <w:t>4</w:t>
            </w:r>
          </w:p>
        </w:tc>
        <w:tc>
          <w:tcPr>
            <w:tcW w:w="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C2C5E29" w14:textId="58562FAF" w:rsidR="000F1F92" w:rsidRPr="000F1F92" w:rsidRDefault="0C779B66" w:rsidP="00370B8C">
            <w:r w:rsidRPr="5A575C00">
              <w:t>6</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8D3CCC6" w14:textId="14CA6F55" w:rsidR="5A575C00" w:rsidRDefault="5A575C00" w:rsidP="00370B8C"/>
        </w:tc>
        <w:tc>
          <w:tcPr>
            <w:tcW w:w="22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D254E17" w14:textId="77777777" w:rsidR="000F1F92" w:rsidRPr="000F1F92" w:rsidRDefault="000F1F92" w:rsidP="00370B8C">
            <w:r w:rsidRPr="000F1F92">
              <w:t>10 </w:t>
            </w:r>
          </w:p>
        </w:tc>
      </w:tr>
      <w:tr w:rsidR="000F1F92" w:rsidRPr="000F1F92" w14:paraId="19E07F56" w14:textId="77777777" w:rsidTr="5A575C00">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0386413" w14:textId="77777777" w:rsidR="000F1F92" w:rsidRPr="000F1F92" w:rsidRDefault="000F1F92" w:rsidP="00370B8C">
            <w:r w:rsidRPr="000F1F92">
              <w:t>Lecture 6 </w:t>
            </w:r>
          </w:p>
        </w:tc>
        <w:tc>
          <w:tcPr>
            <w:tcW w:w="1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E640CF5" w14:textId="77777777" w:rsidR="000F1F92" w:rsidRPr="000F1F92" w:rsidRDefault="000F1F92" w:rsidP="00370B8C">
            <w:r w:rsidRPr="000F1F92">
              <w:t>1.1, 1.2, 1.3 </w:t>
            </w:r>
          </w:p>
        </w:tc>
        <w:tc>
          <w:tcPr>
            <w:tcW w:w="8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F520DF7" w14:textId="00D8DD56" w:rsidR="000F1F92" w:rsidRPr="000F1F92" w:rsidRDefault="1633054B" w:rsidP="00370B8C">
            <w:r w:rsidRPr="5A575C00">
              <w:t>4</w:t>
            </w:r>
          </w:p>
        </w:tc>
        <w:tc>
          <w:tcPr>
            <w:tcW w:w="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9EE730D" w14:textId="466A9837" w:rsidR="000F1F92" w:rsidRPr="000F1F92" w:rsidRDefault="1633054B" w:rsidP="00370B8C">
            <w:r w:rsidRPr="5A575C00">
              <w:t>6</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2EBA15F2" w14:textId="2087E405" w:rsidR="5A575C00" w:rsidRDefault="5A575C00" w:rsidP="00370B8C"/>
        </w:tc>
        <w:tc>
          <w:tcPr>
            <w:tcW w:w="22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BC0AE03" w14:textId="77777777" w:rsidR="000F1F92" w:rsidRPr="000F1F92" w:rsidRDefault="000F1F92" w:rsidP="00370B8C">
            <w:r w:rsidRPr="000F1F92">
              <w:t>10 </w:t>
            </w:r>
          </w:p>
        </w:tc>
      </w:tr>
      <w:tr w:rsidR="000F1F92" w:rsidRPr="000F1F92" w14:paraId="36E32A39" w14:textId="77777777" w:rsidTr="5A575C00">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5481BC57" w14:textId="77777777" w:rsidR="000F1F92" w:rsidRPr="000F1F92" w:rsidRDefault="000F1F92" w:rsidP="00370B8C">
            <w:r w:rsidRPr="000F1F92">
              <w:t>Tổng số câu hỏi </w:t>
            </w:r>
          </w:p>
        </w:tc>
        <w:tc>
          <w:tcPr>
            <w:tcW w:w="1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102334FE" w14:textId="77777777" w:rsidR="000F1F92" w:rsidRPr="000F1F92" w:rsidRDefault="000F1F92" w:rsidP="00370B8C">
            <w:r w:rsidRPr="000F1F92">
              <w:t> </w:t>
            </w:r>
          </w:p>
        </w:tc>
        <w:tc>
          <w:tcPr>
            <w:tcW w:w="8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1B4B084" w14:textId="537D4755" w:rsidR="000F1F92" w:rsidRPr="000F1F92" w:rsidRDefault="211FBAC7" w:rsidP="00370B8C">
            <w:r w:rsidRPr="5A575C00">
              <w:t>24</w:t>
            </w:r>
          </w:p>
        </w:tc>
        <w:tc>
          <w:tcPr>
            <w:tcW w:w="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7BE4934A" w14:textId="312CBE8A" w:rsidR="000F1F92" w:rsidRPr="000F1F92" w:rsidRDefault="211FBAC7" w:rsidP="00370B8C">
            <w:r w:rsidRPr="5A575C00">
              <w:t>36</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5CFFE519" w14:textId="03AB2F26" w:rsidR="5A575C00" w:rsidRDefault="5A575C00" w:rsidP="00370B8C"/>
        </w:tc>
        <w:tc>
          <w:tcPr>
            <w:tcW w:w="22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0AF367D6" w14:textId="77777777" w:rsidR="000F1F92" w:rsidRPr="000F1F92" w:rsidRDefault="000F1F92" w:rsidP="00370B8C">
            <w:r w:rsidRPr="000F1F92">
              <w:t>60 </w:t>
            </w:r>
          </w:p>
        </w:tc>
      </w:tr>
      <w:tr w:rsidR="000F1F92" w:rsidRPr="000F1F92" w14:paraId="55CC315B" w14:textId="77777777" w:rsidTr="5A575C00">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3D7B05D" w14:textId="77777777" w:rsidR="000F1F92" w:rsidRPr="000F1F92" w:rsidRDefault="000F1F92" w:rsidP="00370B8C">
            <w:r w:rsidRPr="000F1F92">
              <w:lastRenderedPageBreak/>
              <w:t>Tỷ trọng </w:t>
            </w:r>
          </w:p>
        </w:tc>
        <w:tc>
          <w:tcPr>
            <w:tcW w:w="18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4495A997" w14:textId="77777777" w:rsidR="000F1F92" w:rsidRPr="000F1F92" w:rsidRDefault="000F1F92" w:rsidP="00370B8C">
            <w:r w:rsidRPr="000F1F92">
              <w:t> </w:t>
            </w:r>
          </w:p>
        </w:tc>
        <w:tc>
          <w:tcPr>
            <w:tcW w:w="8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3C97DC79" w14:textId="77777777" w:rsidR="000F1F92" w:rsidRPr="000F1F92" w:rsidRDefault="000F1F92" w:rsidP="00370B8C">
            <w:r w:rsidRPr="000F1F92">
              <w:t>50% </w:t>
            </w:r>
          </w:p>
        </w:tc>
        <w:tc>
          <w:tcPr>
            <w:tcW w:w="9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28F1E6E6" w14:textId="77777777" w:rsidR="000F1F92" w:rsidRPr="000F1F92" w:rsidRDefault="000F1F92" w:rsidP="00370B8C">
            <w:r w:rsidRPr="000F1F92">
              <w:t>50%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1071249" w14:textId="4CE730C3" w:rsidR="5A575C00" w:rsidRDefault="5A575C00" w:rsidP="00370B8C"/>
        </w:tc>
        <w:tc>
          <w:tcPr>
            <w:tcW w:w="22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hideMark/>
          </w:tcPr>
          <w:p w14:paraId="6333D055" w14:textId="77777777" w:rsidR="000F1F92" w:rsidRPr="000F1F92" w:rsidRDefault="000F1F92" w:rsidP="00370B8C">
            <w:r w:rsidRPr="000F1F92">
              <w:t>100% </w:t>
            </w:r>
          </w:p>
        </w:tc>
      </w:tr>
    </w:tbl>
    <w:p w14:paraId="48407C61" w14:textId="77777777" w:rsidR="000F1F92" w:rsidRPr="00333162" w:rsidRDefault="000F1F92" w:rsidP="00370B8C"/>
    <w:p w14:paraId="6599D595" w14:textId="77777777" w:rsidR="000F1F92" w:rsidRDefault="000F1F92" w:rsidP="00370B8C"/>
    <w:p w14:paraId="0B9662F9" w14:textId="766806F5" w:rsidR="00FB17E8" w:rsidRPr="00333162" w:rsidRDefault="007B1540" w:rsidP="00370B8C">
      <w:r w:rsidRPr="00333162">
        <w:t xml:space="preserve">Rubrics </w:t>
      </w:r>
      <w:r w:rsidR="000F1F92">
        <w:t>3</w:t>
      </w:r>
      <w:r w:rsidRPr="00333162">
        <w:t>. Đánh giá bài tập lớn</w:t>
      </w:r>
    </w:p>
    <w:p w14:paraId="359FC921" w14:textId="0ADE0D7A" w:rsidR="00D2120A" w:rsidRPr="00333162" w:rsidRDefault="005D011B" w:rsidP="00370B8C">
      <w:pPr>
        <w:pStyle w:val="ListParagraph"/>
        <w:numPr>
          <w:ilvl w:val="0"/>
          <w:numId w:val="27"/>
        </w:numPr>
      </w:pPr>
      <w:r w:rsidRPr="00333162">
        <w:t>Trọng số: 20% (</w:t>
      </w:r>
      <w:r w:rsidR="008E4474" w:rsidRPr="00333162">
        <w:t>t</w:t>
      </w:r>
      <w:r w:rsidR="00D2120A" w:rsidRPr="00333162">
        <w:t>hành phần</w:t>
      </w:r>
      <w:r w:rsidR="008E4474" w:rsidRPr="00333162">
        <w:t xml:space="preserve"> thứ </w:t>
      </w:r>
      <w:r w:rsidR="000F1F92">
        <w:t>hai</w:t>
      </w:r>
      <w:r w:rsidR="00D2120A" w:rsidRPr="00333162">
        <w:t xml:space="preserve"> của điểm đánh giá 40%</w:t>
      </w:r>
      <w:r w:rsidR="008E4474" w:rsidRPr="00333162">
        <w:t>)</w:t>
      </w:r>
    </w:p>
    <w:p w14:paraId="193955E8" w14:textId="217F4157" w:rsidR="008A0697" w:rsidRPr="00333162" w:rsidRDefault="007B1540" w:rsidP="00370B8C">
      <w:pPr>
        <w:pStyle w:val="ListParagraph"/>
        <w:numPr>
          <w:ilvl w:val="0"/>
          <w:numId w:val="27"/>
        </w:numPr>
      </w:pPr>
      <w:r w:rsidRPr="00333162">
        <w:t xml:space="preserve">Đánh giá qua </w:t>
      </w:r>
      <w:r w:rsidR="00DA1933" w:rsidRPr="00333162">
        <w:t xml:space="preserve">kết quả bài tập </w:t>
      </w:r>
      <w:r w:rsidR="00D2120A" w:rsidRPr="00333162">
        <w:t>nhóm</w:t>
      </w:r>
      <w:r w:rsidR="008A0697" w:rsidRPr="00333162">
        <w:t>, bắt buộc thuyết trình</w:t>
      </w:r>
    </w:p>
    <w:tbl>
      <w:tblPr>
        <w:tblStyle w:val="TableGrid"/>
        <w:tblW w:w="10637" w:type="dxa"/>
        <w:tblInd w:w="-431" w:type="dxa"/>
        <w:tblLook w:val="04A0" w:firstRow="1" w:lastRow="0" w:firstColumn="1" w:lastColumn="0" w:noHBand="0" w:noVBand="1"/>
      </w:tblPr>
      <w:tblGrid>
        <w:gridCol w:w="991"/>
        <w:gridCol w:w="737"/>
        <w:gridCol w:w="825"/>
        <w:gridCol w:w="2144"/>
        <w:gridCol w:w="1837"/>
        <w:gridCol w:w="2120"/>
        <w:gridCol w:w="1983"/>
      </w:tblGrid>
      <w:tr w:rsidR="00D02961" w:rsidRPr="00333162" w14:paraId="2D368A2B" w14:textId="77777777" w:rsidTr="00A85456">
        <w:tc>
          <w:tcPr>
            <w:tcW w:w="991" w:type="dxa"/>
            <w:vMerge w:val="restart"/>
          </w:tcPr>
          <w:p w14:paraId="56BE895D" w14:textId="77777777" w:rsidR="00D02961" w:rsidRPr="00333162" w:rsidRDefault="00D02961" w:rsidP="00370B8C">
            <w:r w:rsidRPr="00333162">
              <w:t>Tiêu chí</w:t>
            </w:r>
          </w:p>
        </w:tc>
        <w:tc>
          <w:tcPr>
            <w:tcW w:w="737" w:type="dxa"/>
            <w:vMerge w:val="restart"/>
          </w:tcPr>
          <w:p w14:paraId="15F0064B" w14:textId="4CD1502F" w:rsidR="00D02961" w:rsidRPr="00333162" w:rsidRDefault="00D02961" w:rsidP="00370B8C">
            <w:r w:rsidRPr="00333162">
              <w:t>CLO</w:t>
            </w:r>
          </w:p>
        </w:tc>
        <w:tc>
          <w:tcPr>
            <w:tcW w:w="825" w:type="dxa"/>
            <w:vMerge w:val="restart"/>
          </w:tcPr>
          <w:p w14:paraId="66A8A626" w14:textId="3A3FDAC8" w:rsidR="00D02961" w:rsidRPr="00333162" w:rsidRDefault="00D02961" w:rsidP="00370B8C">
            <w:r w:rsidRPr="00333162">
              <w:t>T</w:t>
            </w:r>
            <w:r w:rsidR="008870CC" w:rsidRPr="00333162">
              <w:t xml:space="preserve">ỷ </w:t>
            </w:r>
            <w:r w:rsidR="00523121" w:rsidRPr="00333162">
              <w:t>trọng</w:t>
            </w:r>
            <w:r w:rsidRPr="00333162">
              <w:t xml:space="preserve"> %</w:t>
            </w:r>
          </w:p>
        </w:tc>
        <w:tc>
          <w:tcPr>
            <w:tcW w:w="8084" w:type="dxa"/>
            <w:gridSpan w:val="4"/>
          </w:tcPr>
          <w:p w14:paraId="6EFAF930" w14:textId="77777777" w:rsidR="00D02961" w:rsidRPr="00333162" w:rsidRDefault="00D02961" w:rsidP="00370B8C">
            <w:r w:rsidRPr="00333162">
              <w:t>Mức điểm (thang điểm 10)</w:t>
            </w:r>
          </w:p>
        </w:tc>
      </w:tr>
      <w:tr w:rsidR="00D02961" w:rsidRPr="00333162" w14:paraId="12A8863D" w14:textId="77777777" w:rsidTr="00A85456">
        <w:tc>
          <w:tcPr>
            <w:tcW w:w="991" w:type="dxa"/>
            <w:vMerge/>
          </w:tcPr>
          <w:p w14:paraId="205F6479" w14:textId="77777777" w:rsidR="00D02961" w:rsidRPr="00333162" w:rsidRDefault="00D02961" w:rsidP="00370B8C"/>
        </w:tc>
        <w:tc>
          <w:tcPr>
            <w:tcW w:w="737" w:type="dxa"/>
            <w:vMerge/>
          </w:tcPr>
          <w:p w14:paraId="3CF179CF" w14:textId="77777777" w:rsidR="00D02961" w:rsidRPr="00333162" w:rsidRDefault="00D02961" w:rsidP="00370B8C"/>
        </w:tc>
        <w:tc>
          <w:tcPr>
            <w:tcW w:w="825" w:type="dxa"/>
            <w:vMerge/>
          </w:tcPr>
          <w:p w14:paraId="069E2910" w14:textId="497231E8" w:rsidR="00D02961" w:rsidRPr="00333162" w:rsidRDefault="00D02961" w:rsidP="00370B8C"/>
        </w:tc>
        <w:tc>
          <w:tcPr>
            <w:tcW w:w="2144" w:type="dxa"/>
          </w:tcPr>
          <w:p w14:paraId="48B5A1D0" w14:textId="4F49FDB1" w:rsidR="00523121" w:rsidRPr="00333162" w:rsidRDefault="00523121" w:rsidP="00370B8C">
            <w:r w:rsidRPr="00333162">
              <w:t>Giỏi</w:t>
            </w:r>
          </w:p>
          <w:p w14:paraId="7C99F9A4" w14:textId="5BEF27D5" w:rsidR="00D02961" w:rsidRPr="00333162" w:rsidRDefault="00343394" w:rsidP="00370B8C">
            <w:r w:rsidRPr="00333162">
              <w:t>8,5</w:t>
            </w:r>
            <w:r w:rsidR="00B232EB" w:rsidRPr="00333162">
              <w:t xml:space="preserve"> – 10 </w:t>
            </w:r>
          </w:p>
        </w:tc>
        <w:tc>
          <w:tcPr>
            <w:tcW w:w="1837" w:type="dxa"/>
          </w:tcPr>
          <w:p w14:paraId="74FF360F" w14:textId="62C52DA6" w:rsidR="00523121" w:rsidRPr="00333162" w:rsidRDefault="00523121" w:rsidP="00370B8C">
            <w:r w:rsidRPr="00333162">
              <w:t>Khá</w:t>
            </w:r>
          </w:p>
          <w:p w14:paraId="3A0AF693" w14:textId="51090006" w:rsidR="00D02961" w:rsidRPr="00333162" w:rsidRDefault="00B232EB" w:rsidP="00370B8C">
            <w:r w:rsidRPr="00333162">
              <w:t xml:space="preserve">7,0 – 8,4 </w:t>
            </w:r>
          </w:p>
        </w:tc>
        <w:tc>
          <w:tcPr>
            <w:tcW w:w="2120" w:type="dxa"/>
          </w:tcPr>
          <w:p w14:paraId="46C7BD72" w14:textId="0A8CE283" w:rsidR="00523121" w:rsidRPr="00333162" w:rsidRDefault="00523121" w:rsidP="00370B8C">
            <w:r w:rsidRPr="00333162">
              <w:t>Trung bình</w:t>
            </w:r>
          </w:p>
          <w:p w14:paraId="51A231C1" w14:textId="32545500" w:rsidR="00D02961" w:rsidRPr="00333162" w:rsidRDefault="00B232EB" w:rsidP="00370B8C">
            <w:r w:rsidRPr="00333162">
              <w:t xml:space="preserve">4,5 – </w:t>
            </w:r>
            <w:r w:rsidR="00343394" w:rsidRPr="00333162">
              <w:t>6</w:t>
            </w:r>
            <w:r w:rsidR="00D02961" w:rsidRPr="00333162">
              <w:t>,</w:t>
            </w:r>
            <w:r w:rsidR="00343394" w:rsidRPr="00333162">
              <w:t>9</w:t>
            </w:r>
          </w:p>
        </w:tc>
        <w:tc>
          <w:tcPr>
            <w:tcW w:w="1983" w:type="dxa"/>
          </w:tcPr>
          <w:p w14:paraId="2ADE1C9E" w14:textId="41044697" w:rsidR="00523121" w:rsidRPr="00333162" w:rsidRDefault="00523121" w:rsidP="00370B8C">
            <w:r w:rsidRPr="00333162">
              <w:t>Yếu</w:t>
            </w:r>
          </w:p>
          <w:p w14:paraId="565B9679" w14:textId="13E43BB0" w:rsidR="00D02961" w:rsidRPr="00333162" w:rsidRDefault="00343394" w:rsidP="00370B8C">
            <w:r w:rsidRPr="00333162">
              <w:t xml:space="preserve">0 </w:t>
            </w:r>
            <w:r w:rsidR="00B232EB" w:rsidRPr="00333162">
              <w:t xml:space="preserve">– 4,4 </w:t>
            </w:r>
          </w:p>
        </w:tc>
      </w:tr>
      <w:tr w:rsidR="00D02961" w:rsidRPr="00333162" w14:paraId="29A993DD" w14:textId="77777777" w:rsidTr="00A85456">
        <w:tc>
          <w:tcPr>
            <w:tcW w:w="991" w:type="dxa"/>
          </w:tcPr>
          <w:p w14:paraId="66328350" w14:textId="77777777" w:rsidR="00D02961" w:rsidRPr="00333162" w:rsidRDefault="00D02961" w:rsidP="00370B8C">
            <w:r w:rsidRPr="00333162">
              <w:t>Chủ đề - mục tiêu</w:t>
            </w:r>
          </w:p>
        </w:tc>
        <w:tc>
          <w:tcPr>
            <w:tcW w:w="737" w:type="dxa"/>
          </w:tcPr>
          <w:p w14:paraId="5F76A207" w14:textId="6F525349" w:rsidR="00D02961" w:rsidRPr="00333162" w:rsidRDefault="00A20667" w:rsidP="00370B8C">
            <w:r w:rsidRPr="00333162">
              <w:t>1</w:t>
            </w:r>
            <w:r w:rsidR="00B340F8" w:rsidRPr="00333162">
              <w:t>.1</w:t>
            </w:r>
          </w:p>
          <w:p w14:paraId="7B4836A4" w14:textId="4C90BFB3" w:rsidR="00523121" w:rsidRPr="00333162" w:rsidRDefault="00A20667" w:rsidP="00370B8C">
            <w:r w:rsidRPr="00333162">
              <w:t>3</w:t>
            </w:r>
            <w:r w:rsidR="00523121" w:rsidRPr="00333162">
              <w:t>.1</w:t>
            </w:r>
          </w:p>
          <w:p w14:paraId="720B2054" w14:textId="5A048F95" w:rsidR="00523121" w:rsidRPr="00333162" w:rsidRDefault="00A20667" w:rsidP="00370B8C">
            <w:r w:rsidRPr="00333162">
              <w:t>3</w:t>
            </w:r>
            <w:r w:rsidR="00523121" w:rsidRPr="00333162">
              <w:t>.2</w:t>
            </w:r>
          </w:p>
        </w:tc>
        <w:tc>
          <w:tcPr>
            <w:tcW w:w="825" w:type="dxa"/>
          </w:tcPr>
          <w:p w14:paraId="3AE473E5" w14:textId="3A402B9B" w:rsidR="00D02961" w:rsidRPr="00333162" w:rsidRDefault="00BF0321" w:rsidP="00370B8C">
            <w:r>
              <w:t>1</w:t>
            </w:r>
            <w:r w:rsidR="00A20667" w:rsidRPr="00333162">
              <w:t>0</w:t>
            </w:r>
            <w:r w:rsidR="00D02961" w:rsidRPr="00333162">
              <w:t>%</w:t>
            </w:r>
          </w:p>
        </w:tc>
        <w:tc>
          <w:tcPr>
            <w:tcW w:w="2144" w:type="dxa"/>
          </w:tcPr>
          <w:p w14:paraId="693EFE3E" w14:textId="77777777" w:rsidR="00D02961" w:rsidRPr="00333162" w:rsidRDefault="00D02961" w:rsidP="00370B8C">
            <w:r w:rsidRPr="00333162">
              <w:t>- Mục tiêu rõ ràng, logic, hợp lí, phù hợp với chủ đề</w:t>
            </w:r>
          </w:p>
          <w:p w14:paraId="30AC7980" w14:textId="77777777" w:rsidR="00D02961" w:rsidRPr="00333162" w:rsidRDefault="00D02961" w:rsidP="00370B8C">
            <w:r w:rsidRPr="00333162">
              <w:t>- Có câu hỏi nghiên cứu cụ thể</w:t>
            </w:r>
          </w:p>
          <w:p w14:paraId="63BDE955" w14:textId="77777777" w:rsidR="00D02961" w:rsidRPr="00333162" w:rsidRDefault="00D02961" w:rsidP="00370B8C"/>
        </w:tc>
        <w:tc>
          <w:tcPr>
            <w:tcW w:w="1837" w:type="dxa"/>
          </w:tcPr>
          <w:p w14:paraId="07AD46D0" w14:textId="77777777" w:rsidR="00D02961" w:rsidRPr="00333162" w:rsidRDefault="00D02961" w:rsidP="00370B8C">
            <w:r w:rsidRPr="00333162">
              <w:t>- Mục tiêu rõ ràng</w:t>
            </w:r>
          </w:p>
          <w:p w14:paraId="1D824061" w14:textId="77777777" w:rsidR="00D02961" w:rsidRPr="00333162" w:rsidRDefault="00D02961" w:rsidP="00370B8C">
            <w:r w:rsidRPr="00333162">
              <w:t>- Câu hỏi nghiên cứu không rõ</w:t>
            </w:r>
          </w:p>
          <w:p w14:paraId="28EC802A" w14:textId="77777777" w:rsidR="00D02961" w:rsidRPr="00333162" w:rsidRDefault="00D02961" w:rsidP="00370B8C"/>
        </w:tc>
        <w:tc>
          <w:tcPr>
            <w:tcW w:w="2120" w:type="dxa"/>
          </w:tcPr>
          <w:p w14:paraId="13FD8435" w14:textId="77777777" w:rsidR="00D02961" w:rsidRPr="00333162" w:rsidRDefault="00D02961" w:rsidP="00370B8C">
            <w:r w:rsidRPr="00333162">
              <w:t>- Mục tiêu không rõ</w:t>
            </w:r>
          </w:p>
          <w:p w14:paraId="7FC59A86" w14:textId="77777777" w:rsidR="00D02961" w:rsidRPr="00333162" w:rsidRDefault="00D02961" w:rsidP="00370B8C">
            <w:r w:rsidRPr="00333162">
              <w:t>- Câu hỏi nghiên cứu chưa phù hợp</w:t>
            </w:r>
          </w:p>
        </w:tc>
        <w:tc>
          <w:tcPr>
            <w:tcW w:w="1983" w:type="dxa"/>
          </w:tcPr>
          <w:p w14:paraId="5AC60C80" w14:textId="18C18823" w:rsidR="00D02961" w:rsidRDefault="00D02961" w:rsidP="00370B8C">
            <w:r w:rsidRPr="00333162">
              <w:t>- Mục tiêu không thực tế hoặc không có mục tiêu</w:t>
            </w:r>
          </w:p>
          <w:p w14:paraId="7ADA7438" w14:textId="7B3908E8" w:rsidR="00D02961" w:rsidRPr="00333162" w:rsidRDefault="00F23979" w:rsidP="00370B8C">
            <w:r>
              <w:t>- Không có câu hỏi nghiên cứu</w:t>
            </w:r>
          </w:p>
        </w:tc>
      </w:tr>
      <w:tr w:rsidR="00D02961" w:rsidRPr="00333162" w14:paraId="22A6D8DC" w14:textId="77777777" w:rsidTr="00A85456">
        <w:tc>
          <w:tcPr>
            <w:tcW w:w="991" w:type="dxa"/>
          </w:tcPr>
          <w:p w14:paraId="699A4127" w14:textId="3575D652" w:rsidR="00D02961" w:rsidRPr="00333162" w:rsidRDefault="00A20667" w:rsidP="00370B8C">
            <w:r w:rsidRPr="00333162">
              <w:t>Nội dung</w:t>
            </w:r>
          </w:p>
        </w:tc>
        <w:tc>
          <w:tcPr>
            <w:tcW w:w="737" w:type="dxa"/>
          </w:tcPr>
          <w:p w14:paraId="54A8B250" w14:textId="64B9F0F4" w:rsidR="00F15803" w:rsidRPr="00333162" w:rsidRDefault="00A20667" w:rsidP="00370B8C">
            <w:r w:rsidRPr="00333162">
              <w:t>1</w:t>
            </w:r>
            <w:r w:rsidR="00F15803" w:rsidRPr="00333162">
              <w:t>.1</w:t>
            </w:r>
          </w:p>
          <w:p w14:paraId="7F2ADDC5" w14:textId="77777777" w:rsidR="00D02961" w:rsidRPr="00333162" w:rsidRDefault="00A20667" w:rsidP="00370B8C">
            <w:r w:rsidRPr="00333162">
              <w:t>1</w:t>
            </w:r>
            <w:r w:rsidR="00F15803" w:rsidRPr="00333162">
              <w:t>.4</w:t>
            </w:r>
          </w:p>
          <w:p w14:paraId="76B50F13" w14:textId="7D816C5F" w:rsidR="00A20667" w:rsidRPr="00333162" w:rsidRDefault="00A20667" w:rsidP="00370B8C">
            <w:r w:rsidRPr="00333162">
              <w:t>2.</w:t>
            </w:r>
            <w:r w:rsidR="006F1313">
              <w:t>x</w:t>
            </w:r>
          </w:p>
        </w:tc>
        <w:tc>
          <w:tcPr>
            <w:tcW w:w="825" w:type="dxa"/>
          </w:tcPr>
          <w:p w14:paraId="5DC25407" w14:textId="02A591B9" w:rsidR="00D02961" w:rsidRPr="00333162" w:rsidRDefault="00BF0321" w:rsidP="00370B8C">
            <w:r>
              <w:t>4</w:t>
            </w:r>
            <w:r w:rsidR="00D02961" w:rsidRPr="00333162">
              <w:t>0%</w:t>
            </w:r>
          </w:p>
        </w:tc>
        <w:tc>
          <w:tcPr>
            <w:tcW w:w="2144" w:type="dxa"/>
          </w:tcPr>
          <w:p w14:paraId="031E68BD" w14:textId="3B020ED7" w:rsidR="00D02961" w:rsidRPr="00333162" w:rsidRDefault="00D02961" w:rsidP="00370B8C">
            <w:r w:rsidRPr="00333162">
              <w:t xml:space="preserve">- </w:t>
            </w:r>
            <w:r w:rsidR="00A20667" w:rsidRPr="00333162">
              <w:t>Kiến thức l</w:t>
            </w:r>
            <w:r w:rsidRPr="00333162">
              <w:t>ý thuyết</w:t>
            </w:r>
            <w:r w:rsidR="00F23979">
              <w:t xml:space="preserve"> </w:t>
            </w:r>
            <w:r w:rsidRPr="00333162">
              <w:t xml:space="preserve">khoa học, </w:t>
            </w:r>
            <w:r w:rsidR="00A20667" w:rsidRPr="00333162">
              <w:t>đầy đủ, logic</w:t>
            </w:r>
            <w:r w:rsidRPr="00333162">
              <w:t>;</w:t>
            </w:r>
          </w:p>
          <w:p w14:paraId="40A4C61E" w14:textId="7975230D" w:rsidR="00D02961" w:rsidRPr="00333162" w:rsidRDefault="00D02961" w:rsidP="00370B8C">
            <w:r w:rsidRPr="00333162">
              <w:t xml:space="preserve">- Có các </w:t>
            </w:r>
            <w:r w:rsidR="00A20667" w:rsidRPr="00333162">
              <w:t>ứng dụng</w:t>
            </w:r>
            <w:r w:rsidRPr="00333162">
              <w:t xml:space="preserve"> phù hợp, chất lượng cao.</w:t>
            </w:r>
          </w:p>
        </w:tc>
        <w:tc>
          <w:tcPr>
            <w:tcW w:w="1837" w:type="dxa"/>
          </w:tcPr>
          <w:p w14:paraId="0C51543B" w14:textId="296D28BC" w:rsidR="00D02961" w:rsidRPr="00333162" w:rsidRDefault="00D02961" w:rsidP="00370B8C">
            <w:r w:rsidRPr="00333162">
              <w:t xml:space="preserve">- </w:t>
            </w:r>
            <w:r w:rsidR="00A20667" w:rsidRPr="00333162">
              <w:t>Kiến thức l</w:t>
            </w:r>
            <w:r w:rsidRPr="00333162">
              <w:t>ý thuyết đầy đủ, phù hợp;</w:t>
            </w:r>
          </w:p>
          <w:p w14:paraId="2719120F" w14:textId="1ABA17E6" w:rsidR="00D02961" w:rsidRDefault="00D02961" w:rsidP="00370B8C">
            <w:r w:rsidRPr="00333162">
              <w:t xml:space="preserve">- Có </w:t>
            </w:r>
            <w:r w:rsidR="00A20667" w:rsidRPr="00333162">
              <w:t>ứng dụng</w:t>
            </w:r>
            <w:r w:rsidRPr="00333162">
              <w:t>.</w:t>
            </w:r>
          </w:p>
          <w:p w14:paraId="07D68CE3" w14:textId="7162247C" w:rsidR="00D02961" w:rsidRPr="00333162" w:rsidRDefault="006F1313" w:rsidP="00370B8C">
            <w:r>
              <w:t>- chủ đề thiếu tính mới</w:t>
            </w:r>
          </w:p>
        </w:tc>
        <w:tc>
          <w:tcPr>
            <w:tcW w:w="2120" w:type="dxa"/>
          </w:tcPr>
          <w:p w14:paraId="4CE7A639" w14:textId="45A342FE" w:rsidR="00D02961" w:rsidRPr="00333162" w:rsidRDefault="00D02961" w:rsidP="00370B8C">
            <w:r w:rsidRPr="00333162">
              <w:t xml:space="preserve">- </w:t>
            </w:r>
            <w:r w:rsidR="00A20667" w:rsidRPr="00333162">
              <w:t>Kiến thức l</w:t>
            </w:r>
            <w:r w:rsidRPr="00333162">
              <w:t>ý thuyết không đầy đủ;</w:t>
            </w:r>
          </w:p>
          <w:p w14:paraId="6DE0B6AA" w14:textId="6F869795" w:rsidR="00D02961" w:rsidRPr="00333162" w:rsidRDefault="00D02961" w:rsidP="00370B8C">
            <w:r w:rsidRPr="00333162">
              <w:t xml:space="preserve">- Không có </w:t>
            </w:r>
            <w:r w:rsidR="00A20667" w:rsidRPr="00333162">
              <w:t>ứng dụng</w:t>
            </w:r>
            <w:r w:rsidRPr="00333162">
              <w:t>.</w:t>
            </w:r>
          </w:p>
        </w:tc>
        <w:tc>
          <w:tcPr>
            <w:tcW w:w="1983" w:type="dxa"/>
          </w:tcPr>
          <w:p w14:paraId="60CC8F6B" w14:textId="43AD2C20" w:rsidR="00D02961" w:rsidRPr="00333162" w:rsidRDefault="00D02961" w:rsidP="00370B8C">
            <w:r w:rsidRPr="00333162">
              <w:t xml:space="preserve">- </w:t>
            </w:r>
            <w:r w:rsidR="00A20667" w:rsidRPr="00333162">
              <w:t>Kiến thức l</w:t>
            </w:r>
            <w:r w:rsidRPr="00333162">
              <w:t xml:space="preserve">ý thuyết không phù hợp hoặc không có </w:t>
            </w:r>
            <w:r w:rsidR="00A20667" w:rsidRPr="00333162">
              <w:t>kiến thức</w:t>
            </w:r>
          </w:p>
        </w:tc>
      </w:tr>
      <w:tr w:rsidR="00D02961" w:rsidRPr="00333162" w14:paraId="70016B6D" w14:textId="77777777" w:rsidTr="00A85456">
        <w:tc>
          <w:tcPr>
            <w:tcW w:w="991" w:type="dxa"/>
          </w:tcPr>
          <w:p w14:paraId="06C044D0" w14:textId="77777777" w:rsidR="00D02961" w:rsidRPr="00333162" w:rsidRDefault="00D02961" w:rsidP="00370B8C">
            <w:r w:rsidRPr="00333162">
              <w:t>Trình bày</w:t>
            </w:r>
          </w:p>
        </w:tc>
        <w:tc>
          <w:tcPr>
            <w:tcW w:w="737" w:type="dxa"/>
          </w:tcPr>
          <w:p w14:paraId="64C66B6D" w14:textId="18C18FDC" w:rsidR="00D02961" w:rsidRPr="00333162" w:rsidRDefault="00A20667" w:rsidP="00370B8C">
            <w:r w:rsidRPr="00333162">
              <w:t>3</w:t>
            </w:r>
            <w:r w:rsidR="00523121" w:rsidRPr="00333162">
              <w:t>.3</w:t>
            </w:r>
          </w:p>
        </w:tc>
        <w:tc>
          <w:tcPr>
            <w:tcW w:w="825" w:type="dxa"/>
          </w:tcPr>
          <w:p w14:paraId="191C9583" w14:textId="497C2268" w:rsidR="00D02961" w:rsidRPr="00333162" w:rsidRDefault="00A20667" w:rsidP="00370B8C">
            <w:r w:rsidRPr="00333162">
              <w:t>2</w:t>
            </w:r>
            <w:r w:rsidR="00D02961" w:rsidRPr="00333162">
              <w:t>0%</w:t>
            </w:r>
          </w:p>
        </w:tc>
        <w:tc>
          <w:tcPr>
            <w:tcW w:w="2144" w:type="dxa"/>
          </w:tcPr>
          <w:p w14:paraId="78A09409" w14:textId="77777777" w:rsidR="00D02961" w:rsidRPr="00333162" w:rsidRDefault="00D02961" w:rsidP="00370B8C">
            <w:r w:rsidRPr="00333162">
              <w:t>- Đúng định dạng yêu cầu;</w:t>
            </w:r>
          </w:p>
          <w:p w14:paraId="435C081E" w14:textId="77777777" w:rsidR="00D02961" w:rsidRPr="00333162" w:rsidRDefault="00D02961" w:rsidP="00370B8C">
            <w:r w:rsidRPr="00333162">
              <w:t>- Ngôn ngữ khoa học, logic, chặt chẽ, không lỗi chính tả;</w:t>
            </w:r>
          </w:p>
          <w:p w14:paraId="74FB7C05" w14:textId="77777777" w:rsidR="00D02961" w:rsidRDefault="00D02961" w:rsidP="00370B8C">
            <w:r w:rsidRPr="00333162">
              <w:t>- Biểu đồ, bảng biểu đẹp, danh mục tham khảo theo chuẩn quốc tế.</w:t>
            </w:r>
          </w:p>
          <w:p w14:paraId="3CB041A3" w14:textId="133DC433" w:rsidR="00C51DBD" w:rsidRPr="00333162" w:rsidRDefault="00C51DBD" w:rsidP="00370B8C">
            <w:r>
              <w:t>- Có sự sáng tạo và hấp dẫn</w:t>
            </w:r>
          </w:p>
        </w:tc>
        <w:tc>
          <w:tcPr>
            <w:tcW w:w="1837" w:type="dxa"/>
          </w:tcPr>
          <w:p w14:paraId="50D2E2C8" w14:textId="77777777" w:rsidR="00D02961" w:rsidRPr="00333162" w:rsidRDefault="00D02961" w:rsidP="00370B8C">
            <w:r w:rsidRPr="00333162">
              <w:t>- Đúng định dạng yêu cầu;</w:t>
            </w:r>
          </w:p>
          <w:p w14:paraId="4552E0F5" w14:textId="77777777" w:rsidR="00D02961" w:rsidRPr="00333162" w:rsidRDefault="00D02961" w:rsidP="00370B8C">
            <w:r w:rsidRPr="00333162">
              <w:t>- Ngôn ngữ phù hợp, có ít lỗi chính tả, ngữ pháp;</w:t>
            </w:r>
          </w:p>
          <w:p w14:paraId="39944D3C" w14:textId="77777777" w:rsidR="00D02961" w:rsidRDefault="00D02961" w:rsidP="00370B8C">
            <w:r w:rsidRPr="00333162">
              <w:t>- Biểu đồ, bảng biểu phù hợp, danh mục tham khảo đầy đủ.</w:t>
            </w:r>
          </w:p>
          <w:p w14:paraId="178CE9BA" w14:textId="592FD2E2" w:rsidR="00C51DBD" w:rsidRPr="00333162" w:rsidRDefault="00C51DBD" w:rsidP="00370B8C">
            <w:r>
              <w:t>- Thiếu tính sáng tạo</w:t>
            </w:r>
            <w:r w:rsidR="006F1313">
              <w:t xml:space="preserve">, </w:t>
            </w:r>
          </w:p>
        </w:tc>
        <w:tc>
          <w:tcPr>
            <w:tcW w:w="2120" w:type="dxa"/>
          </w:tcPr>
          <w:p w14:paraId="13EF4C6E" w14:textId="646852AC" w:rsidR="00D02961" w:rsidRDefault="00D02961" w:rsidP="00370B8C">
            <w:r w:rsidRPr="00333162">
              <w:t>- Chưa đúng định dạng yêu cầu;</w:t>
            </w:r>
          </w:p>
          <w:p w14:paraId="11388F6B" w14:textId="7DF6850A" w:rsidR="00C51DBD" w:rsidRPr="00333162" w:rsidRDefault="00C51DBD" w:rsidP="00370B8C">
            <w:r>
              <w:t>- Trình bày đơn giản, không rõ ràng</w:t>
            </w:r>
          </w:p>
          <w:p w14:paraId="5E53D2DA" w14:textId="31242BB5" w:rsidR="00D02961" w:rsidRPr="00333162" w:rsidRDefault="00D02961" w:rsidP="00370B8C">
            <w:r w:rsidRPr="00333162">
              <w:t>- Ngôn ngữ chưa phù hợp, nhiều lỗi chính tả, ngữ pháp</w:t>
            </w:r>
            <w:r w:rsidR="00F4692F" w:rsidRPr="00333162">
              <w:t>;</w:t>
            </w:r>
          </w:p>
          <w:p w14:paraId="455C558C" w14:textId="0A10E708" w:rsidR="00F4692F" w:rsidRPr="00333162" w:rsidRDefault="00F4692F" w:rsidP="00370B8C">
            <w:r w:rsidRPr="00333162">
              <w:t>- Biểu đồ bảng biểu không phù hợp hoặc không có.</w:t>
            </w:r>
          </w:p>
          <w:p w14:paraId="50CCEC8E" w14:textId="77777777" w:rsidR="00D02961" w:rsidRPr="00333162" w:rsidRDefault="00D02961" w:rsidP="00370B8C"/>
        </w:tc>
        <w:tc>
          <w:tcPr>
            <w:tcW w:w="1983" w:type="dxa"/>
          </w:tcPr>
          <w:p w14:paraId="609BEAFC" w14:textId="0F7A9227" w:rsidR="00D02961" w:rsidRDefault="00D02961" w:rsidP="00370B8C">
            <w:r w:rsidRPr="00333162">
              <w:t>- Không có định dạng;</w:t>
            </w:r>
          </w:p>
          <w:p w14:paraId="6C459138" w14:textId="6503F8B0" w:rsidR="00C51DBD" w:rsidRPr="00333162" w:rsidRDefault="00C51DBD" w:rsidP="00370B8C">
            <w:r>
              <w:t>- Thiếu logic</w:t>
            </w:r>
          </w:p>
          <w:p w14:paraId="5892B8DC" w14:textId="77777777" w:rsidR="00D02961" w:rsidRPr="00333162" w:rsidRDefault="00D02961" w:rsidP="00370B8C">
            <w:r w:rsidRPr="00333162">
              <w:t>- Ngôn ngữ không phù hợp.</w:t>
            </w:r>
          </w:p>
          <w:p w14:paraId="0FCABEAB" w14:textId="77777777" w:rsidR="00D02961" w:rsidRPr="00333162" w:rsidRDefault="00D02961" w:rsidP="00370B8C"/>
        </w:tc>
      </w:tr>
      <w:tr w:rsidR="00D607A3" w:rsidRPr="00333162" w14:paraId="437833CB" w14:textId="77777777" w:rsidTr="00614B03">
        <w:tc>
          <w:tcPr>
            <w:tcW w:w="991" w:type="dxa"/>
          </w:tcPr>
          <w:p w14:paraId="09A6C6CE" w14:textId="033DAB41" w:rsidR="00D607A3" w:rsidRPr="00333162" w:rsidRDefault="00D607A3" w:rsidP="00370B8C">
            <w:r>
              <w:t>Tương tác trả lời câu hỏi</w:t>
            </w:r>
          </w:p>
        </w:tc>
        <w:tc>
          <w:tcPr>
            <w:tcW w:w="737" w:type="dxa"/>
          </w:tcPr>
          <w:p w14:paraId="6FDF8632" w14:textId="77777777" w:rsidR="00D607A3" w:rsidRDefault="00D607A3" w:rsidP="00370B8C">
            <w:r>
              <w:t>1.x</w:t>
            </w:r>
          </w:p>
          <w:p w14:paraId="6D2C2519" w14:textId="77777777" w:rsidR="00D607A3" w:rsidRDefault="00D607A3" w:rsidP="00370B8C">
            <w:r>
              <w:t>2.x</w:t>
            </w:r>
          </w:p>
          <w:p w14:paraId="5E257299" w14:textId="51982771" w:rsidR="00D607A3" w:rsidRPr="00333162" w:rsidRDefault="00D607A3" w:rsidP="00370B8C">
            <w:r>
              <w:t>3.x</w:t>
            </w:r>
          </w:p>
        </w:tc>
        <w:tc>
          <w:tcPr>
            <w:tcW w:w="825" w:type="dxa"/>
          </w:tcPr>
          <w:p w14:paraId="5DAA4666" w14:textId="552E0187" w:rsidR="00D607A3" w:rsidRPr="00333162" w:rsidRDefault="00D607A3" w:rsidP="00370B8C">
            <w:r>
              <w:t>20%</w:t>
            </w:r>
          </w:p>
        </w:tc>
        <w:tc>
          <w:tcPr>
            <w:tcW w:w="2144" w:type="dxa"/>
            <w:vAlign w:val="center"/>
          </w:tcPr>
          <w:p w14:paraId="60FD6BF6" w14:textId="77777777" w:rsidR="00D607A3" w:rsidRDefault="00D607A3" w:rsidP="00370B8C">
            <w:r w:rsidRPr="004C3633">
              <w:t>Thể hiện sự hiểu biết sâu sắc về chủ đề; tương tác tích cực, sẵn sàng trao đổi; trả lời được tất cả các câu hỏi.</w:t>
            </w:r>
            <w:r>
              <w:t xml:space="preserve"> </w:t>
            </w:r>
          </w:p>
          <w:p w14:paraId="0E068F18" w14:textId="77777777" w:rsidR="00D607A3" w:rsidRDefault="00D607A3" w:rsidP="00370B8C">
            <w:r>
              <w:lastRenderedPageBreak/>
              <w:t>Với các chủ đề có thực hành: Thực hành mở rộng/nâng cao</w:t>
            </w:r>
          </w:p>
          <w:p w14:paraId="685BA9B1" w14:textId="73CCBED2" w:rsidR="006D0098" w:rsidRPr="00333162" w:rsidRDefault="006D0098" w:rsidP="00370B8C">
            <w:r>
              <w:t>Hoặc Chủ đề có sản phẩm dự án vận hành được đủ các yêu cầu chức năng</w:t>
            </w:r>
          </w:p>
        </w:tc>
        <w:tc>
          <w:tcPr>
            <w:tcW w:w="1837" w:type="dxa"/>
            <w:vAlign w:val="center"/>
          </w:tcPr>
          <w:p w14:paraId="27A322BC" w14:textId="77777777" w:rsidR="00D607A3" w:rsidRDefault="00D607A3" w:rsidP="00370B8C">
            <w:r w:rsidRPr="004C3633">
              <w:lastRenderedPageBreak/>
              <w:t>Thể hiện sự hiểu biết về chủ đề; chưa tự tin khi tương tác, trao đổi;  trả lời được 2/3 các câu hỏi.</w:t>
            </w:r>
            <w:r>
              <w:t xml:space="preserve"> </w:t>
            </w:r>
            <w:r>
              <w:lastRenderedPageBreak/>
              <w:t>Với các chủ đề có thực hành: Thực hành đủ các yêu cầu của chủ đề</w:t>
            </w:r>
            <w:r w:rsidR="006D0098">
              <w:t>.</w:t>
            </w:r>
          </w:p>
          <w:p w14:paraId="1F89E80F" w14:textId="26AA0AC5" w:rsidR="006D0098" w:rsidRPr="00333162" w:rsidRDefault="006D0098" w:rsidP="00370B8C">
            <w:r>
              <w:t>Chủ đề có sản phẩm thiếu 1 vài tính năng</w:t>
            </w:r>
          </w:p>
        </w:tc>
        <w:tc>
          <w:tcPr>
            <w:tcW w:w="2120" w:type="dxa"/>
            <w:vAlign w:val="center"/>
          </w:tcPr>
          <w:p w14:paraId="2CD24526" w14:textId="77777777" w:rsidR="00D607A3" w:rsidRDefault="00D607A3" w:rsidP="00370B8C">
            <w:r w:rsidRPr="004C3633">
              <w:lastRenderedPageBreak/>
              <w:t>Thể hiện hiểu biết về chủ đề chưa sâu; chưa tự tin khi tương tác, trao đổi; trả lời được 1/2 các câu hỏi.</w:t>
            </w:r>
          </w:p>
          <w:p w14:paraId="754A5152" w14:textId="77777777" w:rsidR="00D607A3" w:rsidRDefault="00D607A3" w:rsidP="00370B8C">
            <w:r>
              <w:lastRenderedPageBreak/>
              <w:t>Với các chủ đề có thực hành: Thực hành chưa thành thạo</w:t>
            </w:r>
          </w:p>
          <w:p w14:paraId="08984B7D" w14:textId="27491EB6" w:rsidR="001D7600" w:rsidRPr="00333162" w:rsidRDefault="001D7600" w:rsidP="00370B8C">
            <w:r>
              <w:t xml:space="preserve">Chủ đề không có sản phẩm dự án, chỉ có thiết kế </w:t>
            </w:r>
          </w:p>
        </w:tc>
        <w:tc>
          <w:tcPr>
            <w:tcW w:w="1983" w:type="dxa"/>
            <w:vAlign w:val="center"/>
          </w:tcPr>
          <w:p w14:paraId="163D6947" w14:textId="77777777" w:rsidR="00D607A3" w:rsidRPr="004C3633" w:rsidRDefault="00D607A3" w:rsidP="00370B8C">
            <w:pPr>
              <w:pStyle w:val="TableParagraph"/>
            </w:pPr>
            <w:r w:rsidRPr="004C3633">
              <w:lastRenderedPageBreak/>
              <w:t xml:space="preserve">Thể hiện chưa rõ chủ đề; không tự tin khi tương tác; </w:t>
            </w:r>
          </w:p>
          <w:p w14:paraId="4CFC8569" w14:textId="77777777" w:rsidR="00D607A3" w:rsidRPr="004C3633" w:rsidRDefault="00D607A3" w:rsidP="00370B8C">
            <w:pPr>
              <w:pStyle w:val="TableParagraph"/>
            </w:pPr>
            <w:r w:rsidRPr="004C3633">
              <w:t xml:space="preserve">trả lời được </w:t>
            </w:r>
          </w:p>
          <w:p w14:paraId="0E96E4F7" w14:textId="77777777" w:rsidR="00D607A3" w:rsidRDefault="00D607A3" w:rsidP="00370B8C">
            <w:r w:rsidRPr="004C3633">
              <w:t>dưới 1/2 số câu hỏi</w:t>
            </w:r>
          </w:p>
          <w:p w14:paraId="6DF53478" w14:textId="77777777" w:rsidR="00D607A3" w:rsidRDefault="00D607A3" w:rsidP="00370B8C">
            <w:r>
              <w:lastRenderedPageBreak/>
              <w:t>Với các chủ đề có thực hành: Thực hành không đủ các yêu cầu của chủ đề</w:t>
            </w:r>
          </w:p>
          <w:p w14:paraId="5594AB30" w14:textId="199344A8" w:rsidR="001D7600" w:rsidRPr="00333162" w:rsidRDefault="001D7600" w:rsidP="00370B8C">
            <w:r>
              <w:t xml:space="preserve">Chủ đề không có sản phẩm dự án, không có thiết kế </w:t>
            </w:r>
          </w:p>
        </w:tc>
      </w:tr>
      <w:tr w:rsidR="00D607A3" w:rsidRPr="00333162" w14:paraId="04607D48" w14:textId="77777777" w:rsidTr="00614B03">
        <w:tc>
          <w:tcPr>
            <w:tcW w:w="991" w:type="dxa"/>
          </w:tcPr>
          <w:p w14:paraId="1054AD4B" w14:textId="536EC9AF" w:rsidR="00D607A3" w:rsidRPr="00333162" w:rsidRDefault="00D607A3" w:rsidP="00370B8C">
            <w:r>
              <w:lastRenderedPageBreak/>
              <w:t>Phân công công việc trong nhóm</w:t>
            </w:r>
          </w:p>
        </w:tc>
        <w:tc>
          <w:tcPr>
            <w:tcW w:w="737" w:type="dxa"/>
          </w:tcPr>
          <w:p w14:paraId="1B88E1ED" w14:textId="5C3C290C" w:rsidR="00D607A3" w:rsidRPr="00333162" w:rsidRDefault="00D607A3" w:rsidP="00370B8C">
            <w:r>
              <w:t>3.x</w:t>
            </w:r>
          </w:p>
        </w:tc>
        <w:tc>
          <w:tcPr>
            <w:tcW w:w="825" w:type="dxa"/>
          </w:tcPr>
          <w:p w14:paraId="6D50061B" w14:textId="0AFF8F79" w:rsidR="00D607A3" w:rsidRPr="00333162" w:rsidRDefault="00D607A3" w:rsidP="00370B8C">
            <w:r>
              <w:t>10%</w:t>
            </w:r>
          </w:p>
        </w:tc>
        <w:tc>
          <w:tcPr>
            <w:tcW w:w="2144" w:type="dxa"/>
            <w:vAlign w:val="center"/>
          </w:tcPr>
          <w:p w14:paraId="32071ED0" w14:textId="092FCDD5" w:rsidR="00D607A3" w:rsidRPr="00333162" w:rsidRDefault="00D607A3" w:rsidP="00370B8C">
            <w:r w:rsidRPr="00003F61">
              <w:t xml:space="preserve">Có phân công rõ, công bằng; có hợp tác, chia sẻ, tương tác thực hiện;100% thành viên  </w:t>
            </w:r>
            <w:r w:rsidRPr="00003F61">
              <w:rPr>
                <w:spacing w:val="-2"/>
              </w:rPr>
              <w:t xml:space="preserve">trình </w:t>
            </w:r>
            <w:r w:rsidRPr="00003F61">
              <w:rPr>
                <w:spacing w:val="-5"/>
              </w:rPr>
              <w:t>bày tốt</w:t>
            </w:r>
          </w:p>
        </w:tc>
        <w:tc>
          <w:tcPr>
            <w:tcW w:w="1837" w:type="dxa"/>
            <w:vAlign w:val="center"/>
          </w:tcPr>
          <w:p w14:paraId="5635E5B5" w14:textId="09F812B0" w:rsidR="00D607A3" w:rsidRPr="00333162" w:rsidRDefault="00D607A3" w:rsidP="00370B8C">
            <w:r w:rsidRPr="00003F61">
              <w:t xml:space="preserve">Có phân công thực hiện; có hợp tác, chia sẻ, tương tác thực hiện; 70% - 80% thành viên </w:t>
            </w:r>
            <w:r w:rsidRPr="00003F61">
              <w:rPr>
                <w:spacing w:val="-2"/>
              </w:rPr>
              <w:t xml:space="preserve">trình </w:t>
            </w:r>
            <w:r w:rsidRPr="00003F61">
              <w:rPr>
                <w:spacing w:val="-5"/>
              </w:rPr>
              <w:t>bày tốt</w:t>
            </w:r>
          </w:p>
        </w:tc>
        <w:tc>
          <w:tcPr>
            <w:tcW w:w="2120" w:type="dxa"/>
            <w:vAlign w:val="center"/>
          </w:tcPr>
          <w:p w14:paraId="0CF1A728" w14:textId="77777777" w:rsidR="00D607A3" w:rsidRPr="00003F61" w:rsidRDefault="00D607A3" w:rsidP="00370B8C">
            <w:pPr>
              <w:pStyle w:val="TableParagraph"/>
            </w:pPr>
            <w:r w:rsidRPr="00003F61">
              <w:t>Có phân công thực hiện; phối hợp, chia sẻ chưa tốt; 50% - 60% thành viên  thực</w:t>
            </w:r>
            <w:r w:rsidRPr="00003F61">
              <w:rPr>
                <w:spacing w:val="-7"/>
              </w:rPr>
              <w:t xml:space="preserve"> </w:t>
            </w:r>
            <w:r w:rsidRPr="00003F61">
              <w:rPr>
                <w:spacing w:val="-2"/>
              </w:rPr>
              <w:t>hiện/trình</w:t>
            </w:r>
          </w:p>
          <w:p w14:paraId="6CBA29EB" w14:textId="2DA66C5E" w:rsidR="00D607A3" w:rsidRPr="00333162" w:rsidRDefault="00D607A3" w:rsidP="00370B8C">
            <w:r w:rsidRPr="00003F61">
              <w:t>bày đạt yêu cầu</w:t>
            </w:r>
          </w:p>
        </w:tc>
        <w:tc>
          <w:tcPr>
            <w:tcW w:w="1983" w:type="dxa"/>
            <w:vAlign w:val="center"/>
          </w:tcPr>
          <w:p w14:paraId="3CE6FC0E" w14:textId="64982CE2" w:rsidR="00D607A3" w:rsidRPr="00333162" w:rsidRDefault="00D607A3" w:rsidP="00370B8C">
            <w:r w:rsidRPr="00003F61">
              <w:t xml:space="preserve">Thiếu sự phân công, gắn kết giữa các thành viên; &lt; 50% thành viên  </w:t>
            </w:r>
            <w:r w:rsidRPr="00003F61">
              <w:rPr>
                <w:spacing w:val="-2"/>
              </w:rPr>
              <w:t xml:space="preserve">trình </w:t>
            </w:r>
            <w:r w:rsidRPr="00003F61">
              <w:rPr>
                <w:spacing w:val="-5"/>
              </w:rPr>
              <w:t xml:space="preserve">bày yếu  </w:t>
            </w:r>
          </w:p>
        </w:tc>
      </w:tr>
    </w:tbl>
    <w:p w14:paraId="7FD4C577" w14:textId="77777777" w:rsidR="007D5A58" w:rsidRPr="00333162" w:rsidRDefault="007D5A58" w:rsidP="00370B8C"/>
    <w:sectPr w:rsidR="007D5A58" w:rsidRPr="00333162" w:rsidSect="00967A77">
      <w:footerReference w:type="default" r:id="rId11"/>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94070C" w14:textId="77777777" w:rsidR="001B07D2" w:rsidRDefault="001B07D2" w:rsidP="00370B8C">
      <w:r>
        <w:separator/>
      </w:r>
    </w:p>
  </w:endnote>
  <w:endnote w:type="continuationSeparator" w:id="0">
    <w:p w14:paraId="69D18154" w14:textId="77777777" w:rsidR="001B07D2" w:rsidRDefault="001B07D2" w:rsidP="00370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rsidP="00370B8C">
    <w:pPr>
      <w:pStyle w:val="Foo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rsidP="00370B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B018A" w14:textId="77777777" w:rsidR="001B07D2" w:rsidRDefault="001B07D2" w:rsidP="00370B8C">
      <w:r>
        <w:separator/>
      </w:r>
    </w:p>
  </w:footnote>
  <w:footnote w:type="continuationSeparator" w:id="0">
    <w:p w14:paraId="7E1A43D5" w14:textId="77777777" w:rsidR="001B07D2" w:rsidRDefault="001B07D2" w:rsidP="00370B8C">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0D9LJJKNchBcq" int2:id="7KAFP10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7116D1"/>
    <w:multiLevelType w:val="hybridMultilevel"/>
    <w:tmpl w:val="D2A0E772"/>
    <w:lvl w:ilvl="0" w:tplc="7CC4123C">
      <w:start w:val="1"/>
      <w:numFmt w:val="decimal"/>
      <w:lvlText w:val="[%1]"/>
      <w:lvlJc w:val="left"/>
      <w:pPr>
        <w:ind w:left="1353"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493C09"/>
    <w:multiLevelType w:val="multilevel"/>
    <w:tmpl w:val="EAEC11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63421CC3"/>
    <w:multiLevelType w:val="multilevel"/>
    <w:tmpl w:val="2BEA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283783"/>
    <w:multiLevelType w:val="hybridMultilevel"/>
    <w:tmpl w:val="247C1256"/>
    <w:lvl w:ilvl="0" w:tplc="AA8674BA">
      <w:start w:val="1"/>
      <w:numFmt w:val="decimal"/>
      <w:lvlText w:val="%1."/>
      <w:lvlJc w:val="left"/>
      <w:pPr>
        <w:ind w:left="1080" w:hanging="360"/>
      </w:pPr>
    </w:lvl>
    <w:lvl w:ilvl="1" w:tplc="79B6CBB4">
      <w:start w:val="1"/>
      <w:numFmt w:val="lowerLetter"/>
      <w:lvlText w:val="%2."/>
      <w:lvlJc w:val="left"/>
      <w:pPr>
        <w:ind w:left="1800" w:hanging="360"/>
      </w:pPr>
    </w:lvl>
    <w:lvl w:ilvl="2" w:tplc="426695BC">
      <w:start w:val="1"/>
      <w:numFmt w:val="lowerRoman"/>
      <w:lvlText w:val="%3."/>
      <w:lvlJc w:val="right"/>
      <w:pPr>
        <w:ind w:left="2520" w:hanging="180"/>
      </w:pPr>
    </w:lvl>
    <w:lvl w:ilvl="3" w:tplc="D26E4A3E">
      <w:start w:val="1"/>
      <w:numFmt w:val="decimal"/>
      <w:lvlText w:val="%4."/>
      <w:lvlJc w:val="left"/>
      <w:pPr>
        <w:ind w:left="3240" w:hanging="360"/>
      </w:pPr>
    </w:lvl>
    <w:lvl w:ilvl="4" w:tplc="973676F2">
      <w:start w:val="1"/>
      <w:numFmt w:val="lowerLetter"/>
      <w:lvlText w:val="%5."/>
      <w:lvlJc w:val="left"/>
      <w:pPr>
        <w:ind w:left="3960" w:hanging="360"/>
      </w:pPr>
    </w:lvl>
    <w:lvl w:ilvl="5" w:tplc="9F40DC9E">
      <w:start w:val="1"/>
      <w:numFmt w:val="lowerRoman"/>
      <w:lvlText w:val="%6."/>
      <w:lvlJc w:val="right"/>
      <w:pPr>
        <w:ind w:left="4680" w:hanging="180"/>
      </w:pPr>
    </w:lvl>
    <w:lvl w:ilvl="6" w:tplc="576E7478">
      <w:start w:val="1"/>
      <w:numFmt w:val="decimal"/>
      <w:lvlText w:val="%7."/>
      <w:lvlJc w:val="left"/>
      <w:pPr>
        <w:ind w:left="5400" w:hanging="360"/>
      </w:pPr>
    </w:lvl>
    <w:lvl w:ilvl="7" w:tplc="BFE07B52">
      <w:start w:val="1"/>
      <w:numFmt w:val="lowerLetter"/>
      <w:lvlText w:val="%8."/>
      <w:lvlJc w:val="left"/>
      <w:pPr>
        <w:ind w:left="6120" w:hanging="360"/>
      </w:pPr>
    </w:lvl>
    <w:lvl w:ilvl="8" w:tplc="88665A36">
      <w:start w:val="1"/>
      <w:numFmt w:val="lowerRoman"/>
      <w:lvlText w:val="%9."/>
      <w:lvlJc w:val="right"/>
      <w:pPr>
        <w:ind w:left="6840" w:hanging="180"/>
      </w:pPr>
    </w:lvl>
  </w:abstractNum>
  <w:abstractNum w:abstractNumId="27"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295793497">
    <w:abstractNumId w:val="26"/>
  </w:num>
  <w:num w:numId="2" w16cid:durableId="1483082402">
    <w:abstractNumId w:val="4"/>
  </w:num>
  <w:num w:numId="3" w16cid:durableId="1346975858">
    <w:abstractNumId w:val="21"/>
  </w:num>
  <w:num w:numId="4" w16cid:durableId="814109503">
    <w:abstractNumId w:val="9"/>
  </w:num>
  <w:num w:numId="5" w16cid:durableId="1187712017">
    <w:abstractNumId w:val="0"/>
  </w:num>
  <w:num w:numId="6" w16cid:durableId="1731882424">
    <w:abstractNumId w:val="7"/>
  </w:num>
  <w:num w:numId="7" w16cid:durableId="2053920273">
    <w:abstractNumId w:val="13"/>
  </w:num>
  <w:num w:numId="8" w16cid:durableId="1838378908">
    <w:abstractNumId w:val="23"/>
  </w:num>
  <w:num w:numId="9" w16cid:durableId="127431104">
    <w:abstractNumId w:val="14"/>
  </w:num>
  <w:num w:numId="10" w16cid:durableId="1649288159">
    <w:abstractNumId w:val="28"/>
  </w:num>
  <w:num w:numId="11" w16cid:durableId="1505629723">
    <w:abstractNumId w:val="25"/>
  </w:num>
  <w:num w:numId="12" w16cid:durableId="873158872">
    <w:abstractNumId w:val="10"/>
  </w:num>
  <w:num w:numId="13" w16cid:durableId="1586916943">
    <w:abstractNumId w:val="32"/>
  </w:num>
  <w:num w:numId="14" w16cid:durableId="2033068516">
    <w:abstractNumId w:val="19"/>
  </w:num>
  <w:num w:numId="15" w16cid:durableId="344408449">
    <w:abstractNumId w:val="31"/>
  </w:num>
  <w:num w:numId="16" w16cid:durableId="493107121">
    <w:abstractNumId w:val="5"/>
  </w:num>
  <w:num w:numId="17" w16cid:durableId="1001666766">
    <w:abstractNumId w:val="2"/>
  </w:num>
  <w:num w:numId="18" w16cid:durableId="1660885604">
    <w:abstractNumId w:val="16"/>
  </w:num>
  <w:num w:numId="19" w16cid:durableId="323898383">
    <w:abstractNumId w:val="1"/>
  </w:num>
  <w:num w:numId="20" w16cid:durableId="1505127625">
    <w:abstractNumId w:val="17"/>
  </w:num>
  <w:num w:numId="21" w16cid:durableId="1136214627">
    <w:abstractNumId w:val="24"/>
  </w:num>
  <w:num w:numId="22" w16cid:durableId="736443331">
    <w:abstractNumId w:val="29"/>
  </w:num>
  <w:num w:numId="23" w16cid:durableId="258873365">
    <w:abstractNumId w:val="12"/>
  </w:num>
  <w:num w:numId="24" w16cid:durableId="1351565610">
    <w:abstractNumId w:val="6"/>
  </w:num>
  <w:num w:numId="25" w16cid:durableId="1477988933">
    <w:abstractNumId w:val="8"/>
  </w:num>
  <w:num w:numId="26" w16cid:durableId="1920821158">
    <w:abstractNumId w:val="11"/>
  </w:num>
  <w:num w:numId="27" w16cid:durableId="338895090">
    <w:abstractNumId w:val="30"/>
  </w:num>
  <w:num w:numId="28" w16cid:durableId="19477182">
    <w:abstractNumId w:val="27"/>
  </w:num>
  <w:num w:numId="29" w16cid:durableId="822545112">
    <w:abstractNumId w:val="15"/>
  </w:num>
  <w:num w:numId="30" w16cid:durableId="1429813708">
    <w:abstractNumId w:val="3"/>
  </w:num>
  <w:num w:numId="31" w16cid:durableId="357507727">
    <w:abstractNumId w:val="20"/>
  </w:num>
  <w:num w:numId="32" w16cid:durableId="176847538">
    <w:abstractNumId w:val="18"/>
  </w:num>
  <w:num w:numId="33" w16cid:durableId="18732234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B7B69"/>
    <w:rsid w:val="000C27BE"/>
    <w:rsid w:val="000C3867"/>
    <w:rsid w:val="000C5479"/>
    <w:rsid w:val="000D0784"/>
    <w:rsid w:val="000D21CE"/>
    <w:rsid w:val="000D4AB1"/>
    <w:rsid w:val="000E06BA"/>
    <w:rsid w:val="000E1780"/>
    <w:rsid w:val="000E1BF9"/>
    <w:rsid w:val="000F1F71"/>
    <w:rsid w:val="000F1F92"/>
    <w:rsid w:val="000F2047"/>
    <w:rsid w:val="000F3B0A"/>
    <w:rsid w:val="000F5403"/>
    <w:rsid w:val="000F5521"/>
    <w:rsid w:val="000F5B2F"/>
    <w:rsid w:val="000F68A1"/>
    <w:rsid w:val="001007E2"/>
    <w:rsid w:val="001015A0"/>
    <w:rsid w:val="00101697"/>
    <w:rsid w:val="00104C7B"/>
    <w:rsid w:val="00106C3F"/>
    <w:rsid w:val="001105CA"/>
    <w:rsid w:val="0011097A"/>
    <w:rsid w:val="001114D8"/>
    <w:rsid w:val="001155E9"/>
    <w:rsid w:val="00117441"/>
    <w:rsid w:val="00117FC1"/>
    <w:rsid w:val="00120A6E"/>
    <w:rsid w:val="00123875"/>
    <w:rsid w:val="00130416"/>
    <w:rsid w:val="001311FE"/>
    <w:rsid w:val="00132B8D"/>
    <w:rsid w:val="00134F19"/>
    <w:rsid w:val="00140FA7"/>
    <w:rsid w:val="00145781"/>
    <w:rsid w:val="001475A4"/>
    <w:rsid w:val="00150ADE"/>
    <w:rsid w:val="00150EB2"/>
    <w:rsid w:val="001537D7"/>
    <w:rsid w:val="00154246"/>
    <w:rsid w:val="00157AFC"/>
    <w:rsid w:val="00160FA7"/>
    <w:rsid w:val="00161425"/>
    <w:rsid w:val="00170D72"/>
    <w:rsid w:val="001775CE"/>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7D2"/>
    <w:rsid w:val="001B0D52"/>
    <w:rsid w:val="001B1565"/>
    <w:rsid w:val="001B5C43"/>
    <w:rsid w:val="001B7896"/>
    <w:rsid w:val="001B7E5C"/>
    <w:rsid w:val="001C2B9C"/>
    <w:rsid w:val="001C30E6"/>
    <w:rsid w:val="001C49CD"/>
    <w:rsid w:val="001C7449"/>
    <w:rsid w:val="001D1230"/>
    <w:rsid w:val="001D1253"/>
    <w:rsid w:val="001D1AA5"/>
    <w:rsid w:val="001D242E"/>
    <w:rsid w:val="001D249F"/>
    <w:rsid w:val="001D4F3E"/>
    <w:rsid w:val="001D6735"/>
    <w:rsid w:val="001D6C5C"/>
    <w:rsid w:val="001D7201"/>
    <w:rsid w:val="001D7600"/>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1D6C"/>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1AE1"/>
    <w:rsid w:val="002723CA"/>
    <w:rsid w:val="0027591F"/>
    <w:rsid w:val="00280D2E"/>
    <w:rsid w:val="00281B16"/>
    <w:rsid w:val="00284633"/>
    <w:rsid w:val="002849FB"/>
    <w:rsid w:val="002864B1"/>
    <w:rsid w:val="002925DB"/>
    <w:rsid w:val="00292F83"/>
    <w:rsid w:val="0029747A"/>
    <w:rsid w:val="002A017E"/>
    <w:rsid w:val="002A02A3"/>
    <w:rsid w:val="002A075B"/>
    <w:rsid w:val="002A10D5"/>
    <w:rsid w:val="002A4ED7"/>
    <w:rsid w:val="002A75D0"/>
    <w:rsid w:val="002B02C9"/>
    <w:rsid w:val="002B03AD"/>
    <w:rsid w:val="002B2D45"/>
    <w:rsid w:val="002B3058"/>
    <w:rsid w:val="002B34B0"/>
    <w:rsid w:val="002B491E"/>
    <w:rsid w:val="002B773A"/>
    <w:rsid w:val="002B7D65"/>
    <w:rsid w:val="002B7E91"/>
    <w:rsid w:val="002C3D2A"/>
    <w:rsid w:val="002C4F88"/>
    <w:rsid w:val="002C6652"/>
    <w:rsid w:val="002C6B1B"/>
    <w:rsid w:val="002D0D8C"/>
    <w:rsid w:val="002D35D1"/>
    <w:rsid w:val="002E20CB"/>
    <w:rsid w:val="002E51D6"/>
    <w:rsid w:val="002E5A07"/>
    <w:rsid w:val="002F02CA"/>
    <w:rsid w:val="002F68B2"/>
    <w:rsid w:val="00302E20"/>
    <w:rsid w:val="00307A1E"/>
    <w:rsid w:val="00313F6C"/>
    <w:rsid w:val="003145FA"/>
    <w:rsid w:val="0031597B"/>
    <w:rsid w:val="003166F6"/>
    <w:rsid w:val="003175F7"/>
    <w:rsid w:val="00325F88"/>
    <w:rsid w:val="00326440"/>
    <w:rsid w:val="00326566"/>
    <w:rsid w:val="00330033"/>
    <w:rsid w:val="00333162"/>
    <w:rsid w:val="00333B9A"/>
    <w:rsid w:val="00333F68"/>
    <w:rsid w:val="00337151"/>
    <w:rsid w:val="00340AFB"/>
    <w:rsid w:val="003411BA"/>
    <w:rsid w:val="0034328F"/>
    <w:rsid w:val="0034338A"/>
    <w:rsid w:val="00343394"/>
    <w:rsid w:val="0034527D"/>
    <w:rsid w:val="003467FD"/>
    <w:rsid w:val="00351D56"/>
    <w:rsid w:val="00352205"/>
    <w:rsid w:val="00362676"/>
    <w:rsid w:val="003627A2"/>
    <w:rsid w:val="00363104"/>
    <w:rsid w:val="003675AF"/>
    <w:rsid w:val="0036787A"/>
    <w:rsid w:val="00370ABB"/>
    <w:rsid w:val="00370B8C"/>
    <w:rsid w:val="003719BA"/>
    <w:rsid w:val="00373103"/>
    <w:rsid w:val="0037380D"/>
    <w:rsid w:val="00375642"/>
    <w:rsid w:val="003759A9"/>
    <w:rsid w:val="00376F93"/>
    <w:rsid w:val="00377C63"/>
    <w:rsid w:val="003835B0"/>
    <w:rsid w:val="00385FD0"/>
    <w:rsid w:val="003947A5"/>
    <w:rsid w:val="003958F9"/>
    <w:rsid w:val="00396062"/>
    <w:rsid w:val="003969A2"/>
    <w:rsid w:val="00397F03"/>
    <w:rsid w:val="003A0A16"/>
    <w:rsid w:val="003B086F"/>
    <w:rsid w:val="003B0B39"/>
    <w:rsid w:val="003B0F07"/>
    <w:rsid w:val="003B30C1"/>
    <w:rsid w:val="003B5338"/>
    <w:rsid w:val="003C399B"/>
    <w:rsid w:val="003C5778"/>
    <w:rsid w:val="003C7FC3"/>
    <w:rsid w:val="003D103A"/>
    <w:rsid w:val="003D490D"/>
    <w:rsid w:val="003D52D6"/>
    <w:rsid w:val="003D5C59"/>
    <w:rsid w:val="003D61BA"/>
    <w:rsid w:val="003D6B4A"/>
    <w:rsid w:val="003D7250"/>
    <w:rsid w:val="003E0489"/>
    <w:rsid w:val="003E0CD4"/>
    <w:rsid w:val="003E1CF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2C3F"/>
    <w:rsid w:val="00425EC6"/>
    <w:rsid w:val="00425EE4"/>
    <w:rsid w:val="00427053"/>
    <w:rsid w:val="00427175"/>
    <w:rsid w:val="00432017"/>
    <w:rsid w:val="00433276"/>
    <w:rsid w:val="00434621"/>
    <w:rsid w:val="004427DB"/>
    <w:rsid w:val="00446718"/>
    <w:rsid w:val="00451F0C"/>
    <w:rsid w:val="0045627A"/>
    <w:rsid w:val="0045689F"/>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33FD"/>
    <w:rsid w:val="004A0F0A"/>
    <w:rsid w:val="004A2044"/>
    <w:rsid w:val="004A2742"/>
    <w:rsid w:val="004A5AB2"/>
    <w:rsid w:val="004A79B1"/>
    <w:rsid w:val="004B1B30"/>
    <w:rsid w:val="004B4724"/>
    <w:rsid w:val="004B5FD3"/>
    <w:rsid w:val="004B6826"/>
    <w:rsid w:val="004C0563"/>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45F6"/>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3E0B"/>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457E5"/>
    <w:rsid w:val="00652048"/>
    <w:rsid w:val="00653B6C"/>
    <w:rsid w:val="00656231"/>
    <w:rsid w:val="00660F21"/>
    <w:rsid w:val="006701A3"/>
    <w:rsid w:val="00670976"/>
    <w:rsid w:val="00671655"/>
    <w:rsid w:val="00672F61"/>
    <w:rsid w:val="006736BA"/>
    <w:rsid w:val="0067453D"/>
    <w:rsid w:val="0067649C"/>
    <w:rsid w:val="00685B66"/>
    <w:rsid w:val="00686274"/>
    <w:rsid w:val="006960C7"/>
    <w:rsid w:val="006970F4"/>
    <w:rsid w:val="00697F0A"/>
    <w:rsid w:val="006A0044"/>
    <w:rsid w:val="006A159E"/>
    <w:rsid w:val="006A4E97"/>
    <w:rsid w:val="006B0719"/>
    <w:rsid w:val="006B0980"/>
    <w:rsid w:val="006B1BED"/>
    <w:rsid w:val="006B31F1"/>
    <w:rsid w:val="006B63C1"/>
    <w:rsid w:val="006B7612"/>
    <w:rsid w:val="006C2832"/>
    <w:rsid w:val="006C4C82"/>
    <w:rsid w:val="006C6A28"/>
    <w:rsid w:val="006D0098"/>
    <w:rsid w:val="006D0A29"/>
    <w:rsid w:val="006D1D2F"/>
    <w:rsid w:val="006D42EB"/>
    <w:rsid w:val="006D5936"/>
    <w:rsid w:val="006D5FEE"/>
    <w:rsid w:val="006E1597"/>
    <w:rsid w:val="006E17B6"/>
    <w:rsid w:val="006E3B41"/>
    <w:rsid w:val="006E4B78"/>
    <w:rsid w:val="006E503B"/>
    <w:rsid w:val="006E62AC"/>
    <w:rsid w:val="006E7A21"/>
    <w:rsid w:val="006F1313"/>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53F3"/>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5DBF"/>
    <w:rsid w:val="007A04AE"/>
    <w:rsid w:val="007A1240"/>
    <w:rsid w:val="007A1732"/>
    <w:rsid w:val="007A3FB9"/>
    <w:rsid w:val="007B1540"/>
    <w:rsid w:val="007B1687"/>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E791E"/>
    <w:rsid w:val="007F0D48"/>
    <w:rsid w:val="007F3EDA"/>
    <w:rsid w:val="007F4607"/>
    <w:rsid w:val="007F721C"/>
    <w:rsid w:val="007F745C"/>
    <w:rsid w:val="00802247"/>
    <w:rsid w:val="008039D9"/>
    <w:rsid w:val="008041D3"/>
    <w:rsid w:val="00805746"/>
    <w:rsid w:val="008062FA"/>
    <w:rsid w:val="008069CF"/>
    <w:rsid w:val="0081399E"/>
    <w:rsid w:val="00814084"/>
    <w:rsid w:val="00815213"/>
    <w:rsid w:val="00817C83"/>
    <w:rsid w:val="008231E4"/>
    <w:rsid w:val="00826136"/>
    <w:rsid w:val="008273EE"/>
    <w:rsid w:val="00830AAD"/>
    <w:rsid w:val="00833C1B"/>
    <w:rsid w:val="0083507C"/>
    <w:rsid w:val="008429FA"/>
    <w:rsid w:val="00847775"/>
    <w:rsid w:val="0084778F"/>
    <w:rsid w:val="00851F0F"/>
    <w:rsid w:val="00853AB3"/>
    <w:rsid w:val="00854A1C"/>
    <w:rsid w:val="00854AF2"/>
    <w:rsid w:val="00854C07"/>
    <w:rsid w:val="00860AC1"/>
    <w:rsid w:val="008613AF"/>
    <w:rsid w:val="00861783"/>
    <w:rsid w:val="00864447"/>
    <w:rsid w:val="00864727"/>
    <w:rsid w:val="00865358"/>
    <w:rsid w:val="00865F98"/>
    <w:rsid w:val="00867D23"/>
    <w:rsid w:val="00867E6E"/>
    <w:rsid w:val="0087079B"/>
    <w:rsid w:val="008749A3"/>
    <w:rsid w:val="00875D3F"/>
    <w:rsid w:val="00877EF1"/>
    <w:rsid w:val="00884740"/>
    <w:rsid w:val="008870CC"/>
    <w:rsid w:val="00887A23"/>
    <w:rsid w:val="008941C8"/>
    <w:rsid w:val="00894624"/>
    <w:rsid w:val="00896DFA"/>
    <w:rsid w:val="008A03A8"/>
    <w:rsid w:val="008A0697"/>
    <w:rsid w:val="008A1841"/>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16C7"/>
    <w:rsid w:val="00912656"/>
    <w:rsid w:val="00912845"/>
    <w:rsid w:val="00912BEB"/>
    <w:rsid w:val="00912EC1"/>
    <w:rsid w:val="00915292"/>
    <w:rsid w:val="00920A8F"/>
    <w:rsid w:val="009236F3"/>
    <w:rsid w:val="009254A1"/>
    <w:rsid w:val="00925880"/>
    <w:rsid w:val="009258EB"/>
    <w:rsid w:val="00930A60"/>
    <w:rsid w:val="0093223B"/>
    <w:rsid w:val="009325DE"/>
    <w:rsid w:val="00936C16"/>
    <w:rsid w:val="00945D7E"/>
    <w:rsid w:val="00945F33"/>
    <w:rsid w:val="009472FA"/>
    <w:rsid w:val="00955101"/>
    <w:rsid w:val="0095580E"/>
    <w:rsid w:val="009572DF"/>
    <w:rsid w:val="00964884"/>
    <w:rsid w:val="00964A5E"/>
    <w:rsid w:val="00964C1B"/>
    <w:rsid w:val="0096644E"/>
    <w:rsid w:val="00967A77"/>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3424"/>
    <w:rsid w:val="009A4EC2"/>
    <w:rsid w:val="009A6BC6"/>
    <w:rsid w:val="009B073F"/>
    <w:rsid w:val="009B1389"/>
    <w:rsid w:val="009B3FA4"/>
    <w:rsid w:val="009C0988"/>
    <w:rsid w:val="009C1E7B"/>
    <w:rsid w:val="009C4D13"/>
    <w:rsid w:val="009C636D"/>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1F44"/>
    <w:rsid w:val="00A12597"/>
    <w:rsid w:val="00A13798"/>
    <w:rsid w:val="00A15AB1"/>
    <w:rsid w:val="00A15AD5"/>
    <w:rsid w:val="00A17020"/>
    <w:rsid w:val="00A1750A"/>
    <w:rsid w:val="00A20667"/>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95C8F"/>
    <w:rsid w:val="00AA0647"/>
    <w:rsid w:val="00AA2D44"/>
    <w:rsid w:val="00AA6D6B"/>
    <w:rsid w:val="00AB2785"/>
    <w:rsid w:val="00AB3E71"/>
    <w:rsid w:val="00AC0E50"/>
    <w:rsid w:val="00AC1685"/>
    <w:rsid w:val="00AC298D"/>
    <w:rsid w:val="00AC3473"/>
    <w:rsid w:val="00AC515F"/>
    <w:rsid w:val="00AC52DD"/>
    <w:rsid w:val="00AC9C15"/>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630C"/>
    <w:rsid w:val="00B42F9E"/>
    <w:rsid w:val="00B44197"/>
    <w:rsid w:val="00B441DA"/>
    <w:rsid w:val="00B450B0"/>
    <w:rsid w:val="00B470F3"/>
    <w:rsid w:val="00B47E60"/>
    <w:rsid w:val="00B502BB"/>
    <w:rsid w:val="00B53E38"/>
    <w:rsid w:val="00B54113"/>
    <w:rsid w:val="00B56204"/>
    <w:rsid w:val="00B61492"/>
    <w:rsid w:val="00B62789"/>
    <w:rsid w:val="00B62B3C"/>
    <w:rsid w:val="00B62BBF"/>
    <w:rsid w:val="00B63261"/>
    <w:rsid w:val="00B6408E"/>
    <w:rsid w:val="00B702E8"/>
    <w:rsid w:val="00B70D1A"/>
    <w:rsid w:val="00B743A4"/>
    <w:rsid w:val="00B75037"/>
    <w:rsid w:val="00B76564"/>
    <w:rsid w:val="00B81962"/>
    <w:rsid w:val="00B831FA"/>
    <w:rsid w:val="00B92CCB"/>
    <w:rsid w:val="00B930EF"/>
    <w:rsid w:val="00B93446"/>
    <w:rsid w:val="00B95599"/>
    <w:rsid w:val="00B96BE8"/>
    <w:rsid w:val="00BA0C05"/>
    <w:rsid w:val="00BA262C"/>
    <w:rsid w:val="00BA4E18"/>
    <w:rsid w:val="00BA6DF0"/>
    <w:rsid w:val="00BB0A44"/>
    <w:rsid w:val="00BB3DA2"/>
    <w:rsid w:val="00BB5F2B"/>
    <w:rsid w:val="00BB6C70"/>
    <w:rsid w:val="00BC7922"/>
    <w:rsid w:val="00BD0FCA"/>
    <w:rsid w:val="00BD679D"/>
    <w:rsid w:val="00BE1B6E"/>
    <w:rsid w:val="00BE2E3D"/>
    <w:rsid w:val="00BE5BF9"/>
    <w:rsid w:val="00BE7D99"/>
    <w:rsid w:val="00BF0321"/>
    <w:rsid w:val="00BF71F9"/>
    <w:rsid w:val="00C03DB7"/>
    <w:rsid w:val="00C056EC"/>
    <w:rsid w:val="00C13EA6"/>
    <w:rsid w:val="00C16DD5"/>
    <w:rsid w:val="00C30099"/>
    <w:rsid w:val="00C30D7C"/>
    <w:rsid w:val="00C3243F"/>
    <w:rsid w:val="00C32D15"/>
    <w:rsid w:val="00C3650F"/>
    <w:rsid w:val="00C36527"/>
    <w:rsid w:val="00C36EDE"/>
    <w:rsid w:val="00C37065"/>
    <w:rsid w:val="00C3787E"/>
    <w:rsid w:val="00C42B87"/>
    <w:rsid w:val="00C42EE3"/>
    <w:rsid w:val="00C43970"/>
    <w:rsid w:val="00C44E06"/>
    <w:rsid w:val="00C45021"/>
    <w:rsid w:val="00C45E48"/>
    <w:rsid w:val="00C46D9A"/>
    <w:rsid w:val="00C47A16"/>
    <w:rsid w:val="00C47DAA"/>
    <w:rsid w:val="00C51DBD"/>
    <w:rsid w:val="00C52708"/>
    <w:rsid w:val="00C52928"/>
    <w:rsid w:val="00C52DEB"/>
    <w:rsid w:val="00C54453"/>
    <w:rsid w:val="00C607C4"/>
    <w:rsid w:val="00C61C32"/>
    <w:rsid w:val="00C63858"/>
    <w:rsid w:val="00C65BE5"/>
    <w:rsid w:val="00C70BD8"/>
    <w:rsid w:val="00C740D5"/>
    <w:rsid w:val="00C760E6"/>
    <w:rsid w:val="00C8048A"/>
    <w:rsid w:val="00C81A2F"/>
    <w:rsid w:val="00C83388"/>
    <w:rsid w:val="00C83AE6"/>
    <w:rsid w:val="00C85267"/>
    <w:rsid w:val="00C863DB"/>
    <w:rsid w:val="00C86533"/>
    <w:rsid w:val="00C9256A"/>
    <w:rsid w:val="00C96363"/>
    <w:rsid w:val="00C966DB"/>
    <w:rsid w:val="00C96E80"/>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5313"/>
    <w:rsid w:val="00D36792"/>
    <w:rsid w:val="00D37029"/>
    <w:rsid w:val="00D4064D"/>
    <w:rsid w:val="00D436A7"/>
    <w:rsid w:val="00D535E8"/>
    <w:rsid w:val="00D56EDC"/>
    <w:rsid w:val="00D57878"/>
    <w:rsid w:val="00D607A3"/>
    <w:rsid w:val="00D72359"/>
    <w:rsid w:val="00D74E36"/>
    <w:rsid w:val="00D83953"/>
    <w:rsid w:val="00D8532D"/>
    <w:rsid w:val="00D85B1F"/>
    <w:rsid w:val="00D87336"/>
    <w:rsid w:val="00D90245"/>
    <w:rsid w:val="00D91B55"/>
    <w:rsid w:val="00D97313"/>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D6A4D"/>
    <w:rsid w:val="00DE0226"/>
    <w:rsid w:val="00DE2DDA"/>
    <w:rsid w:val="00DE5753"/>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0D93"/>
    <w:rsid w:val="00E327CA"/>
    <w:rsid w:val="00E32A93"/>
    <w:rsid w:val="00E34114"/>
    <w:rsid w:val="00E36061"/>
    <w:rsid w:val="00E42334"/>
    <w:rsid w:val="00E42C1B"/>
    <w:rsid w:val="00E4381B"/>
    <w:rsid w:val="00E458B3"/>
    <w:rsid w:val="00E45CBC"/>
    <w:rsid w:val="00E50C88"/>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3A39"/>
    <w:rsid w:val="00EA4C60"/>
    <w:rsid w:val="00EA66DF"/>
    <w:rsid w:val="00EA6B1D"/>
    <w:rsid w:val="00EA6D85"/>
    <w:rsid w:val="00EB343C"/>
    <w:rsid w:val="00EB7174"/>
    <w:rsid w:val="00EC107A"/>
    <w:rsid w:val="00EC355D"/>
    <w:rsid w:val="00EC6D66"/>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3701"/>
    <w:rsid w:val="00F2397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5B31"/>
    <w:rsid w:val="00F6714D"/>
    <w:rsid w:val="00F67164"/>
    <w:rsid w:val="00F744AD"/>
    <w:rsid w:val="00F74C7A"/>
    <w:rsid w:val="00F77A0B"/>
    <w:rsid w:val="00F81D14"/>
    <w:rsid w:val="00F81D8A"/>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 w:val="03CCE5BC"/>
    <w:rsid w:val="04579884"/>
    <w:rsid w:val="04A18384"/>
    <w:rsid w:val="04BF91D1"/>
    <w:rsid w:val="05025D5E"/>
    <w:rsid w:val="058124A6"/>
    <w:rsid w:val="05BAD371"/>
    <w:rsid w:val="0811CC77"/>
    <w:rsid w:val="088228F6"/>
    <w:rsid w:val="08DC5B4A"/>
    <w:rsid w:val="09A539A6"/>
    <w:rsid w:val="0B50D5BA"/>
    <w:rsid w:val="0C194142"/>
    <w:rsid w:val="0C4BF068"/>
    <w:rsid w:val="0C779B66"/>
    <w:rsid w:val="0EA42A25"/>
    <w:rsid w:val="10E93A34"/>
    <w:rsid w:val="110286F8"/>
    <w:rsid w:val="1242C8A9"/>
    <w:rsid w:val="1330D0DC"/>
    <w:rsid w:val="15D9FBAF"/>
    <w:rsid w:val="16191A3E"/>
    <w:rsid w:val="162DD60D"/>
    <w:rsid w:val="1633054B"/>
    <w:rsid w:val="1662F187"/>
    <w:rsid w:val="18B512D9"/>
    <w:rsid w:val="1A4406A1"/>
    <w:rsid w:val="1B03B65A"/>
    <w:rsid w:val="1B7EB9EC"/>
    <w:rsid w:val="1BEE23CF"/>
    <w:rsid w:val="1C2BCEA4"/>
    <w:rsid w:val="1C8C9935"/>
    <w:rsid w:val="1C918912"/>
    <w:rsid w:val="1D715C3A"/>
    <w:rsid w:val="1D749E98"/>
    <w:rsid w:val="1D9EE6D0"/>
    <w:rsid w:val="1E2B3351"/>
    <w:rsid w:val="1E495D63"/>
    <w:rsid w:val="1E97B98C"/>
    <w:rsid w:val="1F5E2394"/>
    <w:rsid w:val="20259532"/>
    <w:rsid w:val="20E6587C"/>
    <w:rsid w:val="211FBAC7"/>
    <w:rsid w:val="21845F41"/>
    <w:rsid w:val="21C1DA7F"/>
    <w:rsid w:val="231DFC23"/>
    <w:rsid w:val="2330445A"/>
    <w:rsid w:val="2409A5F2"/>
    <w:rsid w:val="246C75B0"/>
    <w:rsid w:val="26548B47"/>
    <w:rsid w:val="268AC140"/>
    <w:rsid w:val="26EF9177"/>
    <w:rsid w:val="279BD456"/>
    <w:rsid w:val="27C71DA1"/>
    <w:rsid w:val="27EF3171"/>
    <w:rsid w:val="27F7184D"/>
    <w:rsid w:val="28AC7F7D"/>
    <w:rsid w:val="28C2EBC2"/>
    <w:rsid w:val="2AA07FF7"/>
    <w:rsid w:val="2ABDB584"/>
    <w:rsid w:val="2D0D82A9"/>
    <w:rsid w:val="2EA60625"/>
    <w:rsid w:val="2EFD04F1"/>
    <w:rsid w:val="2F42FA92"/>
    <w:rsid w:val="30E2C8B7"/>
    <w:rsid w:val="3122BDEB"/>
    <w:rsid w:val="32D7E02B"/>
    <w:rsid w:val="3308A8F0"/>
    <w:rsid w:val="3315B80A"/>
    <w:rsid w:val="33A0C15B"/>
    <w:rsid w:val="33B17C88"/>
    <w:rsid w:val="341CF32B"/>
    <w:rsid w:val="35B208A0"/>
    <w:rsid w:val="360A6F2D"/>
    <w:rsid w:val="3632324C"/>
    <w:rsid w:val="3687D129"/>
    <w:rsid w:val="37168B1E"/>
    <w:rsid w:val="37224CE9"/>
    <w:rsid w:val="38437E98"/>
    <w:rsid w:val="3896F92A"/>
    <w:rsid w:val="38BDD3CA"/>
    <w:rsid w:val="3A6B464D"/>
    <w:rsid w:val="3A80DB62"/>
    <w:rsid w:val="3B49D500"/>
    <w:rsid w:val="3B8EED6E"/>
    <w:rsid w:val="3E83FB96"/>
    <w:rsid w:val="3F158BA6"/>
    <w:rsid w:val="4103E815"/>
    <w:rsid w:val="4105279B"/>
    <w:rsid w:val="421D8DED"/>
    <w:rsid w:val="426D2622"/>
    <w:rsid w:val="42F000D5"/>
    <w:rsid w:val="43A236E7"/>
    <w:rsid w:val="440CD496"/>
    <w:rsid w:val="456771C6"/>
    <w:rsid w:val="464C44CF"/>
    <w:rsid w:val="46904F95"/>
    <w:rsid w:val="475AF7F4"/>
    <w:rsid w:val="484A444C"/>
    <w:rsid w:val="4C0B0390"/>
    <w:rsid w:val="4C0D304F"/>
    <w:rsid w:val="4C48A5C8"/>
    <w:rsid w:val="4C4BADD9"/>
    <w:rsid w:val="4C7A219D"/>
    <w:rsid w:val="4DFFCD93"/>
    <w:rsid w:val="4FF9B863"/>
    <w:rsid w:val="5162ACE6"/>
    <w:rsid w:val="516FA7C2"/>
    <w:rsid w:val="51F8C3D8"/>
    <w:rsid w:val="5266F35A"/>
    <w:rsid w:val="5272D7F7"/>
    <w:rsid w:val="569CB6CF"/>
    <w:rsid w:val="5733F54F"/>
    <w:rsid w:val="57A76C10"/>
    <w:rsid w:val="58B1D889"/>
    <w:rsid w:val="5988345E"/>
    <w:rsid w:val="59B0E6F6"/>
    <w:rsid w:val="59D5720E"/>
    <w:rsid w:val="5A4AF143"/>
    <w:rsid w:val="5A575C00"/>
    <w:rsid w:val="5E02EB1C"/>
    <w:rsid w:val="5F8BCC30"/>
    <w:rsid w:val="5FF3B813"/>
    <w:rsid w:val="6087F085"/>
    <w:rsid w:val="619E3A96"/>
    <w:rsid w:val="62B3BAF0"/>
    <w:rsid w:val="62E2659C"/>
    <w:rsid w:val="634F4555"/>
    <w:rsid w:val="643044D4"/>
    <w:rsid w:val="6566885B"/>
    <w:rsid w:val="66394E8D"/>
    <w:rsid w:val="672E0072"/>
    <w:rsid w:val="67E4D144"/>
    <w:rsid w:val="68747366"/>
    <w:rsid w:val="68A38AF4"/>
    <w:rsid w:val="6A61BD72"/>
    <w:rsid w:val="6B360DA1"/>
    <w:rsid w:val="6B4F3C86"/>
    <w:rsid w:val="6B6F8614"/>
    <w:rsid w:val="6E645C6D"/>
    <w:rsid w:val="6F0DA84E"/>
    <w:rsid w:val="71278BD6"/>
    <w:rsid w:val="71F9B336"/>
    <w:rsid w:val="72AC6506"/>
    <w:rsid w:val="7337518A"/>
    <w:rsid w:val="75233FCD"/>
    <w:rsid w:val="7575A84B"/>
    <w:rsid w:val="76C6B32D"/>
    <w:rsid w:val="787F268F"/>
    <w:rsid w:val="7889B4C0"/>
    <w:rsid w:val="7A004A03"/>
    <w:rsid w:val="7A286A58"/>
    <w:rsid w:val="7A422ADC"/>
    <w:rsid w:val="7A7D0943"/>
    <w:rsid w:val="7A7F79F7"/>
    <w:rsid w:val="7AF905EA"/>
    <w:rsid w:val="7D84C3BE"/>
    <w:rsid w:val="7E8B9CA4"/>
    <w:rsid w:val="7EAC74F8"/>
    <w:rsid w:val="7ECC5FC8"/>
    <w:rsid w:val="7ED2F642"/>
    <w:rsid w:val="7EDBA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B8C"/>
    <w:pPr>
      <w:spacing w:before="60" w:after="40" w:line="288" w:lineRule="auto"/>
      <w:jc w:val="both"/>
    </w:pPr>
    <w:rPr>
      <w:rFonts w:ascii="Times New Roman" w:hAnsi="Times New Roman"/>
      <w:bCs/>
      <w:sz w:val="24"/>
      <w:szCs w:val="24"/>
      <w:lang w:val="vi-VN"/>
    </w:rPr>
  </w:style>
  <w:style w:type="paragraph" w:styleId="Heading1">
    <w:name w:val="heading 1"/>
    <w:basedOn w:val="Normal"/>
    <w:next w:val="Normal"/>
    <w:link w:val="Heading1Char"/>
    <w:uiPriority w:val="9"/>
    <w:qFormat/>
    <w:rsid w:val="009325DE"/>
    <w:pPr>
      <w:tabs>
        <w:tab w:val="left" w:pos="720"/>
      </w:tabs>
      <w:outlineLvl w:val="0"/>
    </w:pPr>
    <w:rPr>
      <w:rFonts w:eastAsia="Times New Roman"/>
      <w:b/>
    </w:rPr>
  </w:style>
  <w:style w:type="paragraph" w:styleId="Heading2">
    <w:name w:val="heading 2"/>
    <w:basedOn w:val="Normal"/>
    <w:next w:val="Normal"/>
    <w:link w:val="Heading2Char"/>
    <w:uiPriority w:val="9"/>
    <w:unhideWhenUsed/>
    <w:qFormat/>
    <w:rsid w:val="00B62BBF"/>
    <w:pPr>
      <w:autoSpaceDE w:val="0"/>
      <w:autoSpaceDN w:val="0"/>
      <w:adjustRightInd w:val="0"/>
      <w:outlineLvl w:val="1"/>
    </w:pPr>
    <w:rPr>
      <w:b/>
      <w:bCs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val="0"/>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9325DE"/>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eastAsia="Times New Roman"/>
    </w:r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Emphasis">
    <w:name w:val="Emphasis"/>
    <w:uiPriority w:val="20"/>
    <w:qFormat/>
    <w:rsid w:val="00864727"/>
    <w:rPr>
      <w:i/>
      <w:iCs/>
    </w:rPr>
  </w:style>
  <w:style w:type="paragraph" w:customStyle="1" w:styleId="paragraph">
    <w:name w:val="paragraph"/>
    <w:basedOn w:val="Normal"/>
    <w:rsid w:val="00795DBF"/>
    <w:pPr>
      <w:spacing w:before="100" w:beforeAutospacing="1" w:after="100" w:afterAutospacing="1" w:line="240" w:lineRule="auto"/>
    </w:pPr>
    <w:rPr>
      <w:rFonts w:eastAsia="Times New Roman"/>
    </w:rPr>
  </w:style>
  <w:style w:type="character" w:customStyle="1" w:styleId="normaltextrun">
    <w:name w:val="normaltextrun"/>
    <w:basedOn w:val="DefaultParagraphFont"/>
    <w:rsid w:val="00795DBF"/>
  </w:style>
  <w:style w:type="character" w:customStyle="1" w:styleId="eop">
    <w:name w:val="eop"/>
    <w:basedOn w:val="DefaultParagraphFont"/>
    <w:rsid w:val="00795DBF"/>
  </w:style>
  <w:style w:type="paragraph" w:customStyle="1" w:styleId="TableParagraph">
    <w:name w:val="Table Paragraph"/>
    <w:basedOn w:val="Normal"/>
    <w:uiPriority w:val="1"/>
    <w:qFormat/>
    <w:rsid w:val="00D607A3"/>
    <w:pPr>
      <w:widowControl w:val="0"/>
      <w:autoSpaceDE w:val="0"/>
      <w:autoSpaceDN w:val="0"/>
      <w:spacing w:after="0" w:line="240" w:lineRule="auto"/>
    </w:pPr>
    <w:rPr>
      <w:rFonts w:eastAsia="Times New Roman"/>
      <w:lang w:val="vi"/>
    </w:rPr>
  </w:style>
  <w:style w:type="character" w:customStyle="1" w:styleId="Heading2Char">
    <w:name w:val="Heading 2 Char"/>
    <w:basedOn w:val="DefaultParagraphFont"/>
    <w:link w:val="Heading2"/>
    <w:uiPriority w:val="9"/>
    <w:rsid w:val="00B62BBF"/>
    <w:rPr>
      <w:rFonts w:ascii="Times New Roman" w:hAnsi="Times New Roman"/>
      <w:b/>
      <w:bCs/>
      <w:sz w:val="24"/>
      <w:szCs w:val="24"/>
    </w:rPr>
  </w:style>
  <w:style w:type="paragraph" w:styleId="Title">
    <w:name w:val="Title"/>
    <w:basedOn w:val="Normal"/>
    <w:next w:val="Normal"/>
    <w:link w:val="TitleChar"/>
    <w:uiPriority w:val="10"/>
    <w:qFormat/>
    <w:rsid w:val="00B42F9E"/>
    <w:pPr>
      <w:jc w:val="center"/>
    </w:pPr>
    <w:rPr>
      <w:b/>
      <w:bCs w:val="0"/>
    </w:rPr>
  </w:style>
  <w:style w:type="character" w:customStyle="1" w:styleId="TitleChar">
    <w:name w:val="Title Char"/>
    <w:basedOn w:val="DefaultParagraphFont"/>
    <w:link w:val="Title"/>
    <w:uiPriority w:val="10"/>
    <w:rsid w:val="00B42F9E"/>
    <w:rPr>
      <w:rFonts w:ascii="Times New Roman" w:hAnsi="Times New Roman"/>
      <w:b/>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92895090">
      <w:bodyDiv w:val="1"/>
      <w:marLeft w:val="0"/>
      <w:marRight w:val="0"/>
      <w:marTop w:val="0"/>
      <w:marBottom w:val="0"/>
      <w:divBdr>
        <w:top w:val="none" w:sz="0" w:space="0" w:color="auto"/>
        <w:left w:val="none" w:sz="0" w:space="0" w:color="auto"/>
        <w:bottom w:val="none" w:sz="0" w:space="0" w:color="auto"/>
        <w:right w:val="none" w:sz="0" w:space="0" w:color="auto"/>
      </w:divBdr>
      <w:divsChild>
        <w:div w:id="1698846699">
          <w:marLeft w:val="0"/>
          <w:marRight w:val="0"/>
          <w:marTop w:val="0"/>
          <w:marBottom w:val="0"/>
          <w:divBdr>
            <w:top w:val="none" w:sz="0" w:space="0" w:color="auto"/>
            <w:left w:val="none" w:sz="0" w:space="0" w:color="auto"/>
            <w:bottom w:val="none" w:sz="0" w:space="0" w:color="auto"/>
            <w:right w:val="none" w:sz="0" w:space="0" w:color="auto"/>
          </w:divBdr>
          <w:divsChild>
            <w:div w:id="1167864365">
              <w:marLeft w:val="0"/>
              <w:marRight w:val="0"/>
              <w:marTop w:val="0"/>
              <w:marBottom w:val="0"/>
              <w:divBdr>
                <w:top w:val="none" w:sz="0" w:space="0" w:color="auto"/>
                <w:left w:val="none" w:sz="0" w:space="0" w:color="auto"/>
                <w:bottom w:val="none" w:sz="0" w:space="0" w:color="auto"/>
                <w:right w:val="none" w:sz="0" w:space="0" w:color="auto"/>
              </w:divBdr>
            </w:div>
          </w:divsChild>
        </w:div>
        <w:div w:id="441387228">
          <w:marLeft w:val="0"/>
          <w:marRight w:val="0"/>
          <w:marTop w:val="0"/>
          <w:marBottom w:val="0"/>
          <w:divBdr>
            <w:top w:val="none" w:sz="0" w:space="0" w:color="auto"/>
            <w:left w:val="none" w:sz="0" w:space="0" w:color="auto"/>
            <w:bottom w:val="none" w:sz="0" w:space="0" w:color="auto"/>
            <w:right w:val="none" w:sz="0" w:space="0" w:color="auto"/>
          </w:divBdr>
          <w:divsChild>
            <w:div w:id="808716539">
              <w:marLeft w:val="0"/>
              <w:marRight w:val="0"/>
              <w:marTop w:val="0"/>
              <w:marBottom w:val="0"/>
              <w:divBdr>
                <w:top w:val="none" w:sz="0" w:space="0" w:color="auto"/>
                <w:left w:val="none" w:sz="0" w:space="0" w:color="auto"/>
                <w:bottom w:val="none" w:sz="0" w:space="0" w:color="auto"/>
                <w:right w:val="none" w:sz="0" w:space="0" w:color="auto"/>
              </w:divBdr>
            </w:div>
            <w:div w:id="3425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20150780">
      <w:bodyDiv w:val="1"/>
      <w:marLeft w:val="0"/>
      <w:marRight w:val="0"/>
      <w:marTop w:val="0"/>
      <w:marBottom w:val="0"/>
      <w:divBdr>
        <w:top w:val="none" w:sz="0" w:space="0" w:color="auto"/>
        <w:left w:val="none" w:sz="0" w:space="0" w:color="auto"/>
        <w:bottom w:val="none" w:sz="0" w:space="0" w:color="auto"/>
        <w:right w:val="none" w:sz="0" w:space="0" w:color="auto"/>
      </w:divBdr>
      <w:divsChild>
        <w:div w:id="526407158">
          <w:marLeft w:val="0"/>
          <w:marRight w:val="0"/>
          <w:marTop w:val="0"/>
          <w:marBottom w:val="0"/>
          <w:divBdr>
            <w:top w:val="none" w:sz="0" w:space="0" w:color="auto"/>
            <w:left w:val="none" w:sz="0" w:space="0" w:color="auto"/>
            <w:bottom w:val="none" w:sz="0" w:space="0" w:color="auto"/>
            <w:right w:val="none" w:sz="0" w:space="0" w:color="auto"/>
          </w:divBdr>
          <w:divsChild>
            <w:div w:id="807165345">
              <w:marLeft w:val="0"/>
              <w:marRight w:val="0"/>
              <w:marTop w:val="0"/>
              <w:marBottom w:val="0"/>
              <w:divBdr>
                <w:top w:val="none" w:sz="0" w:space="0" w:color="auto"/>
                <w:left w:val="none" w:sz="0" w:space="0" w:color="auto"/>
                <w:bottom w:val="none" w:sz="0" w:space="0" w:color="auto"/>
                <w:right w:val="none" w:sz="0" w:space="0" w:color="auto"/>
              </w:divBdr>
            </w:div>
          </w:divsChild>
        </w:div>
        <w:div w:id="1880239463">
          <w:marLeft w:val="0"/>
          <w:marRight w:val="0"/>
          <w:marTop w:val="0"/>
          <w:marBottom w:val="0"/>
          <w:divBdr>
            <w:top w:val="none" w:sz="0" w:space="0" w:color="auto"/>
            <w:left w:val="none" w:sz="0" w:space="0" w:color="auto"/>
            <w:bottom w:val="none" w:sz="0" w:space="0" w:color="auto"/>
            <w:right w:val="none" w:sz="0" w:space="0" w:color="auto"/>
          </w:divBdr>
          <w:divsChild>
            <w:div w:id="1309438647">
              <w:marLeft w:val="0"/>
              <w:marRight w:val="0"/>
              <w:marTop w:val="0"/>
              <w:marBottom w:val="0"/>
              <w:divBdr>
                <w:top w:val="none" w:sz="0" w:space="0" w:color="auto"/>
                <w:left w:val="none" w:sz="0" w:space="0" w:color="auto"/>
                <w:bottom w:val="none" w:sz="0" w:space="0" w:color="auto"/>
                <w:right w:val="none" w:sz="0" w:space="0" w:color="auto"/>
              </w:divBdr>
            </w:div>
          </w:divsChild>
        </w:div>
        <w:div w:id="2079472859">
          <w:marLeft w:val="0"/>
          <w:marRight w:val="0"/>
          <w:marTop w:val="0"/>
          <w:marBottom w:val="0"/>
          <w:divBdr>
            <w:top w:val="none" w:sz="0" w:space="0" w:color="auto"/>
            <w:left w:val="none" w:sz="0" w:space="0" w:color="auto"/>
            <w:bottom w:val="none" w:sz="0" w:space="0" w:color="auto"/>
            <w:right w:val="none" w:sz="0" w:space="0" w:color="auto"/>
          </w:divBdr>
          <w:divsChild>
            <w:div w:id="1739281867">
              <w:marLeft w:val="0"/>
              <w:marRight w:val="0"/>
              <w:marTop w:val="0"/>
              <w:marBottom w:val="0"/>
              <w:divBdr>
                <w:top w:val="none" w:sz="0" w:space="0" w:color="auto"/>
                <w:left w:val="none" w:sz="0" w:space="0" w:color="auto"/>
                <w:bottom w:val="none" w:sz="0" w:space="0" w:color="auto"/>
                <w:right w:val="none" w:sz="0" w:space="0" w:color="auto"/>
              </w:divBdr>
            </w:div>
          </w:divsChild>
        </w:div>
        <w:div w:id="659042644">
          <w:marLeft w:val="0"/>
          <w:marRight w:val="0"/>
          <w:marTop w:val="0"/>
          <w:marBottom w:val="0"/>
          <w:divBdr>
            <w:top w:val="none" w:sz="0" w:space="0" w:color="auto"/>
            <w:left w:val="none" w:sz="0" w:space="0" w:color="auto"/>
            <w:bottom w:val="none" w:sz="0" w:space="0" w:color="auto"/>
            <w:right w:val="none" w:sz="0" w:space="0" w:color="auto"/>
          </w:divBdr>
          <w:divsChild>
            <w:div w:id="994407700">
              <w:marLeft w:val="0"/>
              <w:marRight w:val="0"/>
              <w:marTop w:val="0"/>
              <w:marBottom w:val="0"/>
              <w:divBdr>
                <w:top w:val="none" w:sz="0" w:space="0" w:color="auto"/>
                <w:left w:val="none" w:sz="0" w:space="0" w:color="auto"/>
                <w:bottom w:val="none" w:sz="0" w:space="0" w:color="auto"/>
                <w:right w:val="none" w:sz="0" w:space="0" w:color="auto"/>
              </w:divBdr>
            </w:div>
          </w:divsChild>
        </w:div>
        <w:div w:id="624847288">
          <w:marLeft w:val="0"/>
          <w:marRight w:val="0"/>
          <w:marTop w:val="0"/>
          <w:marBottom w:val="0"/>
          <w:divBdr>
            <w:top w:val="none" w:sz="0" w:space="0" w:color="auto"/>
            <w:left w:val="none" w:sz="0" w:space="0" w:color="auto"/>
            <w:bottom w:val="none" w:sz="0" w:space="0" w:color="auto"/>
            <w:right w:val="none" w:sz="0" w:space="0" w:color="auto"/>
          </w:divBdr>
          <w:divsChild>
            <w:div w:id="72052344">
              <w:marLeft w:val="0"/>
              <w:marRight w:val="0"/>
              <w:marTop w:val="0"/>
              <w:marBottom w:val="0"/>
              <w:divBdr>
                <w:top w:val="none" w:sz="0" w:space="0" w:color="auto"/>
                <w:left w:val="none" w:sz="0" w:space="0" w:color="auto"/>
                <w:bottom w:val="none" w:sz="0" w:space="0" w:color="auto"/>
                <w:right w:val="none" w:sz="0" w:space="0" w:color="auto"/>
              </w:divBdr>
            </w:div>
          </w:divsChild>
        </w:div>
        <w:div w:id="1988052167">
          <w:marLeft w:val="0"/>
          <w:marRight w:val="0"/>
          <w:marTop w:val="0"/>
          <w:marBottom w:val="0"/>
          <w:divBdr>
            <w:top w:val="none" w:sz="0" w:space="0" w:color="auto"/>
            <w:left w:val="none" w:sz="0" w:space="0" w:color="auto"/>
            <w:bottom w:val="none" w:sz="0" w:space="0" w:color="auto"/>
            <w:right w:val="none" w:sz="0" w:space="0" w:color="auto"/>
          </w:divBdr>
          <w:divsChild>
            <w:div w:id="1895583262">
              <w:marLeft w:val="0"/>
              <w:marRight w:val="0"/>
              <w:marTop w:val="0"/>
              <w:marBottom w:val="0"/>
              <w:divBdr>
                <w:top w:val="none" w:sz="0" w:space="0" w:color="auto"/>
                <w:left w:val="none" w:sz="0" w:space="0" w:color="auto"/>
                <w:bottom w:val="none" w:sz="0" w:space="0" w:color="auto"/>
                <w:right w:val="none" w:sz="0" w:space="0" w:color="auto"/>
              </w:divBdr>
            </w:div>
            <w:div w:id="77022216">
              <w:marLeft w:val="0"/>
              <w:marRight w:val="0"/>
              <w:marTop w:val="0"/>
              <w:marBottom w:val="0"/>
              <w:divBdr>
                <w:top w:val="none" w:sz="0" w:space="0" w:color="auto"/>
                <w:left w:val="none" w:sz="0" w:space="0" w:color="auto"/>
                <w:bottom w:val="none" w:sz="0" w:space="0" w:color="auto"/>
                <w:right w:val="none" w:sz="0" w:space="0" w:color="auto"/>
              </w:divBdr>
            </w:div>
            <w:div w:id="224754770">
              <w:marLeft w:val="0"/>
              <w:marRight w:val="0"/>
              <w:marTop w:val="0"/>
              <w:marBottom w:val="0"/>
              <w:divBdr>
                <w:top w:val="none" w:sz="0" w:space="0" w:color="auto"/>
                <w:left w:val="none" w:sz="0" w:space="0" w:color="auto"/>
                <w:bottom w:val="none" w:sz="0" w:space="0" w:color="auto"/>
                <w:right w:val="none" w:sz="0" w:space="0" w:color="auto"/>
              </w:divBdr>
            </w:div>
          </w:divsChild>
        </w:div>
        <w:div w:id="343753932">
          <w:marLeft w:val="0"/>
          <w:marRight w:val="0"/>
          <w:marTop w:val="0"/>
          <w:marBottom w:val="0"/>
          <w:divBdr>
            <w:top w:val="none" w:sz="0" w:space="0" w:color="auto"/>
            <w:left w:val="none" w:sz="0" w:space="0" w:color="auto"/>
            <w:bottom w:val="none" w:sz="0" w:space="0" w:color="auto"/>
            <w:right w:val="none" w:sz="0" w:space="0" w:color="auto"/>
          </w:divBdr>
          <w:divsChild>
            <w:div w:id="289819837">
              <w:marLeft w:val="0"/>
              <w:marRight w:val="0"/>
              <w:marTop w:val="0"/>
              <w:marBottom w:val="0"/>
              <w:divBdr>
                <w:top w:val="none" w:sz="0" w:space="0" w:color="auto"/>
                <w:left w:val="none" w:sz="0" w:space="0" w:color="auto"/>
                <w:bottom w:val="none" w:sz="0" w:space="0" w:color="auto"/>
                <w:right w:val="none" w:sz="0" w:space="0" w:color="auto"/>
              </w:divBdr>
            </w:div>
          </w:divsChild>
        </w:div>
        <w:div w:id="1167280710">
          <w:marLeft w:val="0"/>
          <w:marRight w:val="0"/>
          <w:marTop w:val="0"/>
          <w:marBottom w:val="0"/>
          <w:divBdr>
            <w:top w:val="none" w:sz="0" w:space="0" w:color="auto"/>
            <w:left w:val="none" w:sz="0" w:space="0" w:color="auto"/>
            <w:bottom w:val="none" w:sz="0" w:space="0" w:color="auto"/>
            <w:right w:val="none" w:sz="0" w:space="0" w:color="auto"/>
          </w:divBdr>
          <w:divsChild>
            <w:div w:id="1428622205">
              <w:marLeft w:val="0"/>
              <w:marRight w:val="0"/>
              <w:marTop w:val="0"/>
              <w:marBottom w:val="0"/>
              <w:divBdr>
                <w:top w:val="none" w:sz="0" w:space="0" w:color="auto"/>
                <w:left w:val="none" w:sz="0" w:space="0" w:color="auto"/>
                <w:bottom w:val="none" w:sz="0" w:space="0" w:color="auto"/>
                <w:right w:val="none" w:sz="0" w:space="0" w:color="auto"/>
              </w:divBdr>
            </w:div>
          </w:divsChild>
        </w:div>
        <w:div w:id="145325552">
          <w:marLeft w:val="0"/>
          <w:marRight w:val="0"/>
          <w:marTop w:val="0"/>
          <w:marBottom w:val="0"/>
          <w:divBdr>
            <w:top w:val="none" w:sz="0" w:space="0" w:color="auto"/>
            <w:left w:val="none" w:sz="0" w:space="0" w:color="auto"/>
            <w:bottom w:val="none" w:sz="0" w:space="0" w:color="auto"/>
            <w:right w:val="none" w:sz="0" w:space="0" w:color="auto"/>
          </w:divBdr>
          <w:divsChild>
            <w:div w:id="1867668800">
              <w:marLeft w:val="0"/>
              <w:marRight w:val="0"/>
              <w:marTop w:val="0"/>
              <w:marBottom w:val="0"/>
              <w:divBdr>
                <w:top w:val="none" w:sz="0" w:space="0" w:color="auto"/>
                <w:left w:val="none" w:sz="0" w:space="0" w:color="auto"/>
                <w:bottom w:val="none" w:sz="0" w:space="0" w:color="auto"/>
                <w:right w:val="none" w:sz="0" w:space="0" w:color="auto"/>
              </w:divBdr>
            </w:div>
          </w:divsChild>
        </w:div>
        <w:div w:id="1822887519">
          <w:marLeft w:val="0"/>
          <w:marRight w:val="0"/>
          <w:marTop w:val="0"/>
          <w:marBottom w:val="0"/>
          <w:divBdr>
            <w:top w:val="none" w:sz="0" w:space="0" w:color="auto"/>
            <w:left w:val="none" w:sz="0" w:space="0" w:color="auto"/>
            <w:bottom w:val="none" w:sz="0" w:space="0" w:color="auto"/>
            <w:right w:val="none" w:sz="0" w:space="0" w:color="auto"/>
          </w:divBdr>
          <w:divsChild>
            <w:div w:id="519899723">
              <w:marLeft w:val="0"/>
              <w:marRight w:val="0"/>
              <w:marTop w:val="0"/>
              <w:marBottom w:val="0"/>
              <w:divBdr>
                <w:top w:val="none" w:sz="0" w:space="0" w:color="auto"/>
                <w:left w:val="none" w:sz="0" w:space="0" w:color="auto"/>
                <w:bottom w:val="none" w:sz="0" w:space="0" w:color="auto"/>
                <w:right w:val="none" w:sz="0" w:space="0" w:color="auto"/>
              </w:divBdr>
            </w:div>
          </w:divsChild>
        </w:div>
        <w:div w:id="1025597334">
          <w:marLeft w:val="0"/>
          <w:marRight w:val="0"/>
          <w:marTop w:val="0"/>
          <w:marBottom w:val="0"/>
          <w:divBdr>
            <w:top w:val="none" w:sz="0" w:space="0" w:color="auto"/>
            <w:left w:val="none" w:sz="0" w:space="0" w:color="auto"/>
            <w:bottom w:val="none" w:sz="0" w:space="0" w:color="auto"/>
            <w:right w:val="none" w:sz="0" w:space="0" w:color="auto"/>
          </w:divBdr>
          <w:divsChild>
            <w:div w:id="1323697220">
              <w:marLeft w:val="0"/>
              <w:marRight w:val="0"/>
              <w:marTop w:val="0"/>
              <w:marBottom w:val="0"/>
              <w:divBdr>
                <w:top w:val="none" w:sz="0" w:space="0" w:color="auto"/>
                <w:left w:val="none" w:sz="0" w:space="0" w:color="auto"/>
                <w:bottom w:val="none" w:sz="0" w:space="0" w:color="auto"/>
                <w:right w:val="none" w:sz="0" w:space="0" w:color="auto"/>
              </w:divBdr>
            </w:div>
          </w:divsChild>
        </w:div>
        <w:div w:id="1178540234">
          <w:marLeft w:val="0"/>
          <w:marRight w:val="0"/>
          <w:marTop w:val="0"/>
          <w:marBottom w:val="0"/>
          <w:divBdr>
            <w:top w:val="none" w:sz="0" w:space="0" w:color="auto"/>
            <w:left w:val="none" w:sz="0" w:space="0" w:color="auto"/>
            <w:bottom w:val="none" w:sz="0" w:space="0" w:color="auto"/>
            <w:right w:val="none" w:sz="0" w:space="0" w:color="auto"/>
          </w:divBdr>
          <w:divsChild>
            <w:div w:id="323246748">
              <w:marLeft w:val="0"/>
              <w:marRight w:val="0"/>
              <w:marTop w:val="0"/>
              <w:marBottom w:val="0"/>
              <w:divBdr>
                <w:top w:val="none" w:sz="0" w:space="0" w:color="auto"/>
                <w:left w:val="none" w:sz="0" w:space="0" w:color="auto"/>
                <w:bottom w:val="none" w:sz="0" w:space="0" w:color="auto"/>
                <w:right w:val="none" w:sz="0" w:space="0" w:color="auto"/>
              </w:divBdr>
            </w:div>
          </w:divsChild>
        </w:div>
        <w:div w:id="1120539565">
          <w:marLeft w:val="0"/>
          <w:marRight w:val="0"/>
          <w:marTop w:val="0"/>
          <w:marBottom w:val="0"/>
          <w:divBdr>
            <w:top w:val="none" w:sz="0" w:space="0" w:color="auto"/>
            <w:left w:val="none" w:sz="0" w:space="0" w:color="auto"/>
            <w:bottom w:val="none" w:sz="0" w:space="0" w:color="auto"/>
            <w:right w:val="none" w:sz="0" w:space="0" w:color="auto"/>
          </w:divBdr>
          <w:divsChild>
            <w:div w:id="523326335">
              <w:marLeft w:val="0"/>
              <w:marRight w:val="0"/>
              <w:marTop w:val="0"/>
              <w:marBottom w:val="0"/>
              <w:divBdr>
                <w:top w:val="none" w:sz="0" w:space="0" w:color="auto"/>
                <w:left w:val="none" w:sz="0" w:space="0" w:color="auto"/>
                <w:bottom w:val="none" w:sz="0" w:space="0" w:color="auto"/>
                <w:right w:val="none" w:sz="0" w:space="0" w:color="auto"/>
              </w:divBdr>
            </w:div>
          </w:divsChild>
        </w:div>
        <w:div w:id="1694529222">
          <w:marLeft w:val="0"/>
          <w:marRight w:val="0"/>
          <w:marTop w:val="0"/>
          <w:marBottom w:val="0"/>
          <w:divBdr>
            <w:top w:val="none" w:sz="0" w:space="0" w:color="auto"/>
            <w:left w:val="none" w:sz="0" w:space="0" w:color="auto"/>
            <w:bottom w:val="none" w:sz="0" w:space="0" w:color="auto"/>
            <w:right w:val="none" w:sz="0" w:space="0" w:color="auto"/>
          </w:divBdr>
          <w:divsChild>
            <w:div w:id="1424642920">
              <w:marLeft w:val="0"/>
              <w:marRight w:val="0"/>
              <w:marTop w:val="0"/>
              <w:marBottom w:val="0"/>
              <w:divBdr>
                <w:top w:val="none" w:sz="0" w:space="0" w:color="auto"/>
                <w:left w:val="none" w:sz="0" w:space="0" w:color="auto"/>
                <w:bottom w:val="none" w:sz="0" w:space="0" w:color="auto"/>
                <w:right w:val="none" w:sz="0" w:space="0" w:color="auto"/>
              </w:divBdr>
            </w:div>
          </w:divsChild>
        </w:div>
        <w:div w:id="12001380">
          <w:marLeft w:val="0"/>
          <w:marRight w:val="0"/>
          <w:marTop w:val="0"/>
          <w:marBottom w:val="0"/>
          <w:divBdr>
            <w:top w:val="none" w:sz="0" w:space="0" w:color="auto"/>
            <w:left w:val="none" w:sz="0" w:space="0" w:color="auto"/>
            <w:bottom w:val="none" w:sz="0" w:space="0" w:color="auto"/>
            <w:right w:val="none" w:sz="0" w:space="0" w:color="auto"/>
          </w:divBdr>
          <w:divsChild>
            <w:div w:id="691567331">
              <w:marLeft w:val="0"/>
              <w:marRight w:val="0"/>
              <w:marTop w:val="0"/>
              <w:marBottom w:val="0"/>
              <w:divBdr>
                <w:top w:val="none" w:sz="0" w:space="0" w:color="auto"/>
                <w:left w:val="none" w:sz="0" w:space="0" w:color="auto"/>
                <w:bottom w:val="none" w:sz="0" w:space="0" w:color="auto"/>
                <w:right w:val="none" w:sz="0" w:space="0" w:color="auto"/>
              </w:divBdr>
            </w:div>
          </w:divsChild>
        </w:div>
        <w:div w:id="1196889913">
          <w:marLeft w:val="0"/>
          <w:marRight w:val="0"/>
          <w:marTop w:val="0"/>
          <w:marBottom w:val="0"/>
          <w:divBdr>
            <w:top w:val="none" w:sz="0" w:space="0" w:color="auto"/>
            <w:left w:val="none" w:sz="0" w:space="0" w:color="auto"/>
            <w:bottom w:val="none" w:sz="0" w:space="0" w:color="auto"/>
            <w:right w:val="none" w:sz="0" w:space="0" w:color="auto"/>
          </w:divBdr>
          <w:divsChild>
            <w:div w:id="460735601">
              <w:marLeft w:val="0"/>
              <w:marRight w:val="0"/>
              <w:marTop w:val="0"/>
              <w:marBottom w:val="0"/>
              <w:divBdr>
                <w:top w:val="none" w:sz="0" w:space="0" w:color="auto"/>
                <w:left w:val="none" w:sz="0" w:space="0" w:color="auto"/>
                <w:bottom w:val="none" w:sz="0" w:space="0" w:color="auto"/>
                <w:right w:val="none" w:sz="0" w:space="0" w:color="auto"/>
              </w:divBdr>
            </w:div>
            <w:div w:id="1372074153">
              <w:marLeft w:val="0"/>
              <w:marRight w:val="0"/>
              <w:marTop w:val="0"/>
              <w:marBottom w:val="0"/>
              <w:divBdr>
                <w:top w:val="none" w:sz="0" w:space="0" w:color="auto"/>
                <w:left w:val="none" w:sz="0" w:space="0" w:color="auto"/>
                <w:bottom w:val="none" w:sz="0" w:space="0" w:color="auto"/>
                <w:right w:val="none" w:sz="0" w:space="0" w:color="auto"/>
              </w:divBdr>
            </w:div>
            <w:div w:id="1474056963">
              <w:marLeft w:val="0"/>
              <w:marRight w:val="0"/>
              <w:marTop w:val="0"/>
              <w:marBottom w:val="0"/>
              <w:divBdr>
                <w:top w:val="none" w:sz="0" w:space="0" w:color="auto"/>
                <w:left w:val="none" w:sz="0" w:space="0" w:color="auto"/>
                <w:bottom w:val="none" w:sz="0" w:space="0" w:color="auto"/>
                <w:right w:val="none" w:sz="0" w:space="0" w:color="auto"/>
              </w:divBdr>
            </w:div>
          </w:divsChild>
        </w:div>
        <w:div w:id="1732583711">
          <w:marLeft w:val="0"/>
          <w:marRight w:val="0"/>
          <w:marTop w:val="0"/>
          <w:marBottom w:val="0"/>
          <w:divBdr>
            <w:top w:val="none" w:sz="0" w:space="0" w:color="auto"/>
            <w:left w:val="none" w:sz="0" w:space="0" w:color="auto"/>
            <w:bottom w:val="none" w:sz="0" w:space="0" w:color="auto"/>
            <w:right w:val="none" w:sz="0" w:space="0" w:color="auto"/>
          </w:divBdr>
          <w:divsChild>
            <w:div w:id="1948153233">
              <w:marLeft w:val="0"/>
              <w:marRight w:val="0"/>
              <w:marTop w:val="0"/>
              <w:marBottom w:val="0"/>
              <w:divBdr>
                <w:top w:val="none" w:sz="0" w:space="0" w:color="auto"/>
                <w:left w:val="none" w:sz="0" w:space="0" w:color="auto"/>
                <w:bottom w:val="none" w:sz="0" w:space="0" w:color="auto"/>
                <w:right w:val="none" w:sz="0" w:space="0" w:color="auto"/>
              </w:divBdr>
            </w:div>
          </w:divsChild>
        </w:div>
        <w:div w:id="2071731299">
          <w:marLeft w:val="0"/>
          <w:marRight w:val="0"/>
          <w:marTop w:val="0"/>
          <w:marBottom w:val="0"/>
          <w:divBdr>
            <w:top w:val="none" w:sz="0" w:space="0" w:color="auto"/>
            <w:left w:val="none" w:sz="0" w:space="0" w:color="auto"/>
            <w:bottom w:val="none" w:sz="0" w:space="0" w:color="auto"/>
            <w:right w:val="none" w:sz="0" w:space="0" w:color="auto"/>
          </w:divBdr>
          <w:divsChild>
            <w:div w:id="683361104">
              <w:marLeft w:val="0"/>
              <w:marRight w:val="0"/>
              <w:marTop w:val="0"/>
              <w:marBottom w:val="0"/>
              <w:divBdr>
                <w:top w:val="none" w:sz="0" w:space="0" w:color="auto"/>
                <w:left w:val="none" w:sz="0" w:space="0" w:color="auto"/>
                <w:bottom w:val="none" w:sz="0" w:space="0" w:color="auto"/>
                <w:right w:val="none" w:sz="0" w:space="0" w:color="auto"/>
              </w:divBdr>
            </w:div>
          </w:divsChild>
        </w:div>
        <w:div w:id="110444148">
          <w:marLeft w:val="0"/>
          <w:marRight w:val="0"/>
          <w:marTop w:val="0"/>
          <w:marBottom w:val="0"/>
          <w:divBdr>
            <w:top w:val="none" w:sz="0" w:space="0" w:color="auto"/>
            <w:left w:val="none" w:sz="0" w:space="0" w:color="auto"/>
            <w:bottom w:val="none" w:sz="0" w:space="0" w:color="auto"/>
            <w:right w:val="none" w:sz="0" w:space="0" w:color="auto"/>
          </w:divBdr>
          <w:divsChild>
            <w:div w:id="488903264">
              <w:marLeft w:val="0"/>
              <w:marRight w:val="0"/>
              <w:marTop w:val="0"/>
              <w:marBottom w:val="0"/>
              <w:divBdr>
                <w:top w:val="none" w:sz="0" w:space="0" w:color="auto"/>
                <w:left w:val="none" w:sz="0" w:space="0" w:color="auto"/>
                <w:bottom w:val="none" w:sz="0" w:space="0" w:color="auto"/>
                <w:right w:val="none" w:sz="0" w:space="0" w:color="auto"/>
              </w:divBdr>
            </w:div>
          </w:divsChild>
        </w:div>
        <w:div w:id="1157453367">
          <w:marLeft w:val="0"/>
          <w:marRight w:val="0"/>
          <w:marTop w:val="0"/>
          <w:marBottom w:val="0"/>
          <w:divBdr>
            <w:top w:val="none" w:sz="0" w:space="0" w:color="auto"/>
            <w:left w:val="none" w:sz="0" w:space="0" w:color="auto"/>
            <w:bottom w:val="none" w:sz="0" w:space="0" w:color="auto"/>
            <w:right w:val="none" w:sz="0" w:space="0" w:color="auto"/>
          </w:divBdr>
          <w:divsChild>
            <w:div w:id="1948852915">
              <w:marLeft w:val="0"/>
              <w:marRight w:val="0"/>
              <w:marTop w:val="0"/>
              <w:marBottom w:val="0"/>
              <w:divBdr>
                <w:top w:val="none" w:sz="0" w:space="0" w:color="auto"/>
                <w:left w:val="none" w:sz="0" w:space="0" w:color="auto"/>
                <w:bottom w:val="none" w:sz="0" w:space="0" w:color="auto"/>
                <w:right w:val="none" w:sz="0" w:space="0" w:color="auto"/>
              </w:divBdr>
            </w:div>
          </w:divsChild>
        </w:div>
        <w:div w:id="764113515">
          <w:marLeft w:val="0"/>
          <w:marRight w:val="0"/>
          <w:marTop w:val="0"/>
          <w:marBottom w:val="0"/>
          <w:divBdr>
            <w:top w:val="none" w:sz="0" w:space="0" w:color="auto"/>
            <w:left w:val="none" w:sz="0" w:space="0" w:color="auto"/>
            <w:bottom w:val="none" w:sz="0" w:space="0" w:color="auto"/>
            <w:right w:val="none" w:sz="0" w:space="0" w:color="auto"/>
          </w:divBdr>
          <w:divsChild>
            <w:div w:id="746079308">
              <w:marLeft w:val="0"/>
              <w:marRight w:val="0"/>
              <w:marTop w:val="0"/>
              <w:marBottom w:val="0"/>
              <w:divBdr>
                <w:top w:val="none" w:sz="0" w:space="0" w:color="auto"/>
                <w:left w:val="none" w:sz="0" w:space="0" w:color="auto"/>
                <w:bottom w:val="none" w:sz="0" w:space="0" w:color="auto"/>
                <w:right w:val="none" w:sz="0" w:space="0" w:color="auto"/>
              </w:divBdr>
            </w:div>
          </w:divsChild>
        </w:div>
        <w:div w:id="388068244">
          <w:marLeft w:val="0"/>
          <w:marRight w:val="0"/>
          <w:marTop w:val="0"/>
          <w:marBottom w:val="0"/>
          <w:divBdr>
            <w:top w:val="none" w:sz="0" w:space="0" w:color="auto"/>
            <w:left w:val="none" w:sz="0" w:space="0" w:color="auto"/>
            <w:bottom w:val="none" w:sz="0" w:space="0" w:color="auto"/>
            <w:right w:val="none" w:sz="0" w:space="0" w:color="auto"/>
          </w:divBdr>
          <w:divsChild>
            <w:div w:id="415632055">
              <w:marLeft w:val="0"/>
              <w:marRight w:val="0"/>
              <w:marTop w:val="0"/>
              <w:marBottom w:val="0"/>
              <w:divBdr>
                <w:top w:val="none" w:sz="0" w:space="0" w:color="auto"/>
                <w:left w:val="none" w:sz="0" w:space="0" w:color="auto"/>
                <w:bottom w:val="none" w:sz="0" w:space="0" w:color="auto"/>
                <w:right w:val="none" w:sz="0" w:space="0" w:color="auto"/>
              </w:divBdr>
            </w:div>
          </w:divsChild>
        </w:div>
        <w:div w:id="200560986">
          <w:marLeft w:val="0"/>
          <w:marRight w:val="0"/>
          <w:marTop w:val="0"/>
          <w:marBottom w:val="0"/>
          <w:divBdr>
            <w:top w:val="none" w:sz="0" w:space="0" w:color="auto"/>
            <w:left w:val="none" w:sz="0" w:space="0" w:color="auto"/>
            <w:bottom w:val="none" w:sz="0" w:space="0" w:color="auto"/>
            <w:right w:val="none" w:sz="0" w:space="0" w:color="auto"/>
          </w:divBdr>
          <w:divsChild>
            <w:div w:id="672487734">
              <w:marLeft w:val="0"/>
              <w:marRight w:val="0"/>
              <w:marTop w:val="0"/>
              <w:marBottom w:val="0"/>
              <w:divBdr>
                <w:top w:val="none" w:sz="0" w:space="0" w:color="auto"/>
                <w:left w:val="none" w:sz="0" w:space="0" w:color="auto"/>
                <w:bottom w:val="none" w:sz="0" w:space="0" w:color="auto"/>
                <w:right w:val="none" w:sz="0" w:space="0" w:color="auto"/>
              </w:divBdr>
            </w:div>
          </w:divsChild>
        </w:div>
        <w:div w:id="1269509842">
          <w:marLeft w:val="0"/>
          <w:marRight w:val="0"/>
          <w:marTop w:val="0"/>
          <w:marBottom w:val="0"/>
          <w:divBdr>
            <w:top w:val="none" w:sz="0" w:space="0" w:color="auto"/>
            <w:left w:val="none" w:sz="0" w:space="0" w:color="auto"/>
            <w:bottom w:val="none" w:sz="0" w:space="0" w:color="auto"/>
            <w:right w:val="none" w:sz="0" w:space="0" w:color="auto"/>
          </w:divBdr>
          <w:divsChild>
            <w:div w:id="132145040">
              <w:marLeft w:val="0"/>
              <w:marRight w:val="0"/>
              <w:marTop w:val="0"/>
              <w:marBottom w:val="0"/>
              <w:divBdr>
                <w:top w:val="none" w:sz="0" w:space="0" w:color="auto"/>
                <w:left w:val="none" w:sz="0" w:space="0" w:color="auto"/>
                <w:bottom w:val="none" w:sz="0" w:space="0" w:color="auto"/>
                <w:right w:val="none" w:sz="0" w:space="0" w:color="auto"/>
              </w:divBdr>
            </w:div>
          </w:divsChild>
        </w:div>
        <w:div w:id="583220422">
          <w:marLeft w:val="0"/>
          <w:marRight w:val="0"/>
          <w:marTop w:val="0"/>
          <w:marBottom w:val="0"/>
          <w:divBdr>
            <w:top w:val="none" w:sz="0" w:space="0" w:color="auto"/>
            <w:left w:val="none" w:sz="0" w:space="0" w:color="auto"/>
            <w:bottom w:val="none" w:sz="0" w:space="0" w:color="auto"/>
            <w:right w:val="none" w:sz="0" w:space="0" w:color="auto"/>
          </w:divBdr>
          <w:divsChild>
            <w:div w:id="825976109">
              <w:marLeft w:val="0"/>
              <w:marRight w:val="0"/>
              <w:marTop w:val="0"/>
              <w:marBottom w:val="0"/>
              <w:divBdr>
                <w:top w:val="none" w:sz="0" w:space="0" w:color="auto"/>
                <w:left w:val="none" w:sz="0" w:space="0" w:color="auto"/>
                <w:bottom w:val="none" w:sz="0" w:space="0" w:color="auto"/>
                <w:right w:val="none" w:sz="0" w:space="0" w:color="auto"/>
              </w:divBdr>
            </w:div>
          </w:divsChild>
        </w:div>
        <w:div w:id="563688316">
          <w:marLeft w:val="0"/>
          <w:marRight w:val="0"/>
          <w:marTop w:val="0"/>
          <w:marBottom w:val="0"/>
          <w:divBdr>
            <w:top w:val="none" w:sz="0" w:space="0" w:color="auto"/>
            <w:left w:val="none" w:sz="0" w:space="0" w:color="auto"/>
            <w:bottom w:val="none" w:sz="0" w:space="0" w:color="auto"/>
            <w:right w:val="none" w:sz="0" w:space="0" w:color="auto"/>
          </w:divBdr>
          <w:divsChild>
            <w:div w:id="19548160">
              <w:marLeft w:val="0"/>
              <w:marRight w:val="0"/>
              <w:marTop w:val="0"/>
              <w:marBottom w:val="0"/>
              <w:divBdr>
                <w:top w:val="none" w:sz="0" w:space="0" w:color="auto"/>
                <w:left w:val="none" w:sz="0" w:space="0" w:color="auto"/>
                <w:bottom w:val="none" w:sz="0" w:space="0" w:color="auto"/>
                <w:right w:val="none" w:sz="0" w:space="0" w:color="auto"/>
              </w:divBdr>
            </w:div>
            <w:div w:id="1151559493">
              <w:marLeft w:val="0"/>
              <w:marRight w:val="0"/>
              <w:marTop w:val="0"/>
              <w:marBottom w:val="0"/>
              <w:divBdr>
                <w:top w:val="none" w:sz="0" w:space="0" w:color="auto"/>
                <w:left w:val="none" w:sz="0" w:space="0" w:color="auto"/>
                <w:bottom w:val="none" w:sz="0" w:space="0" w:color="auto"/>
                <w:right w:val="none" w:sz="0" w:space="0" w:color="auto"/>
              </w:divBdr>
            </w:div>
            <w:div w:id="1622567711">
              <w:marLeft w:val="0"/>
              <w:marRight w:val="0"/>
              <w:marTop w:val="0"/>
              <w:marBottom w:val="0"/>
              <w:divBdr>
                <w:top w:val="none" w:sz="0" w:space="0" w:color="auto"/>
                <w:left w:val="none" w:sz="0" w:space="0" w:color="auto"/>
                <w:bottom w:val="none" w:sz="0" w:space="0" w:color="auto"/>
                <w:right w:val="none" w:sz="0" w:space="0" w:color="auto"/>
              </w:divBdr>
            </w:div>
          </w:divsChild>
        </w:div>
        <w:div w:id="725375143">
          <w:marLeft w:val="0"/>
          <w:marRight w:val="0"/>
          <w:marTop w:val="0"/>
          <w:marBottom w:val="0"/>
          <w:divBdr>
            <w:top w:val="none" w:sz="0" w:space="0" w:color="auto"/>
            <w:left w:val="none" w:sz="0" w:space="0" w:color="auto"/>
            <w:bottom w:val="none" w:sz="0" w:space="0" w:color="auto"/>
            <w:right w:val="none" w:sz="0" w:space="0" w:color="auto"/>
          </w:divBdr>
          <w:divsChild>
            <w:div w:id="823351787">
              <w:marLeft w:val="0"/>
              <w:marRight w:val="0"/>
              <w:marTop w:val="0"/>
              <w:marBottom w:val="0"/>
              <w:divBdr>
                <w:top w:val="none" w:sz="0" w:space="0" w:color="auto"/>
                <w:left w:val="none" w:sz="0" w:space="0" w:color="auto"/>
                <w:bottom w:val="none" w:sz="0" w:space="0" w:color="auto"/>
                <w:right w:val="none" w:sz="0" w:space="0" w:color="auto"/>
              </w:divBdr>
            </w:div>
          </w:divsChild>
        </w:div>
        <w:div w:id="11803821">
          <w:marLeft w:val="0"/>
          <w:marRight w:val="0"/>
          <w:marTop w:val="0"/>
          <w:marBottom w:val="0"/>
          <w:divBdr>
            <w:top w:val="none" w:sz="0" w:space="0" w:color="auto"/>
            <w:left w:val="none" w:sz="0" w:space="0" w:color="auto"/>
            <w:bottom w:val="none" w:sz="0" w:space="0" w:color="auto"/>
            <w:right w:val="none" w:sz="0" w:space="0" w:color="auto"/>
          </w:divBdr>
          <w:divsChild>
            <w:div w:id="714934349">
              <w:marLeft w:val="0"/>
              <w:marRight w:val="0"/>
              <w:marTop w:val="0"/>
              <w:marBottom w:val="0"/>
              <w:divBdr>
                <w:top w:val="none" w:sz="0" w:space="0" w:color="auto"/>
                <w:left w:val="none" w:sz="0" w:space="0" w:color="auto"/>
                <w:bottom w:val="none" w:sz="0" w:space="0" w:color="auto"/>
                <w:right w:val="none" w:sz="0" w:space="0" w:color="auto"/>
              </w:divBdr>
            </w:div>
          </w:divsChild>
        </w:div>
        <w:div w:id="1163473810">
          <w:marLeft w:val="0"/>
          <w:marRight w:val="0"/>
          <w:marTop w:val="0"/>
          <w:marBottom w:val="0"/>
          <w:divBdr>
            <w:top w:val="none" w:sz="0" w:space="0" w:color="auto"/>
            <w:left w:val="none" w:sz="0" w:space="0" w:color="auto"/>
            <w:bottom w:val="none" w:sz="0" w:space="0" w:color="auto"/>
            <w:right w:val="none" w:sz="0" w:space="0" w:color="auto"/>
          </w:divBdr>
          <w:divsChild>
            <w:div w:id="488865562">
              <w:marLeft w:val="0"/>
              <w:marRight w:val="0"/>
              <w:marTop w:val="0"/>
              <w:marBottom w:val="0"/>
              <w:divBdr>
                <w:top w:val="none" w:sz="0" w:space="0" w:color="auto"/>
                <w:left w:val="none" w:sz="0" w:space="0" w:color="auto"/>
                <w:bottom w:val="none" w:sz="0" w:space="0" w:color="auto"/>
                <w:right w:val="none" w:sz="0" w:space="0" w:color="auto"/>
              </w:divBdr>
            </w:div>
          </w:divsChild>
        </w:div>
        <w:div w:id="1043166587">
          <w:marLeft w:val="0"/>
          <w:marRight w:val="0"/>
          <w:marTop w:val="0"/>
          <w:marBottom w:val="0"/>
          <w:divBdr>
            <w:top w:val="none" w:sz="0" w:space="0" w:color="auto"/>
            <w:left w:val="none" w:sz="0" w:space="0" w:color="auto"/>
            <w:bottom w:val="none" w:sz="0" w:space="0" w:color="auto"/>
            <w:right w:val="none" w:sz="0" w:space="0" w:color="auto"/>
          </w:divBdr>
          <w:divsChild>
            <w:div w:id="2110540450">
              <w:marLeft w:val="0"/>
              <w:marRight w:val="0"/>
              <w:marTop w:val="0"/>
              <w:marBottom w:val="0"/>
              <w:divBdr>
                <w:top w:val="none" w:sz="0" w:space="0" w:color="auto"/>
                <w:left w:val="none" w:sz="0" w:space="0" w:color="auto"/>
                <w:bottom w:val="none" w:sz="0" w:space="0" w:color="auto"/>
                <w:right w:val="none" w:sz="0" w:space="0" w:color="auto"/>
              </w:divBdr>
            </w:div>
          </w:divsChild>
        </w:div>
        <w:div w:id="1936131788">
          <w:marLeft w:val="0"/>
          <w:marRight w:val="0"/>
          <w:marTop w:val="0"/>
          <w:marBottom w:val="0"/>
          <w:divBdr>
            <w:top w:val="none" w:sz="0" w:space="0" w:color="auto"/>
            <w:left w:val="none" w:sz="0" w:space="0" w:color="auto"/>
            <w:bottom w:val="none" w:sz="0" w:space="0" w:color="auto"/>
            <w:right w:val="none" w:sz="0" w:space="0" w:color="auto"/>
          </w:divBdr>
          <w:divsChild>
            <w:div w:id="455835646">
              <w:marLeft w:val="0"/>
              <w:marRight w:val="0"/>
              <w:marTop w:val="0"/>
              <w:marBottom w:val="0"/>
              <w:divBdr>
                <w:top w:val="none" w:sz="0" w:space="0" w:color="auto"/>
                <w:left w:val="none" w:sz="0" w:space="0" w:color="auto"/>
                <w:bottom w:val="none" w:sz="0" w:space="0" w:color="auto"/>
                <w:right w:val="none" w:sz="0" w:space="0" w:color="auto"/>
              </w:divBdr>
            </w:div>
          </w:divsChild>
        </w:div>
        <w:div w:id="513808204">
          <w:marLeft w:val="0"/>
          <w:marRight w:val="0"/>
          <w:marTop w:val="0"/>
          <w:marBottom w:val="0"/>
          <w:divBdr>
            <w:top w:val="none" w:sz="0" w:space="0" w:color="auto"/>
            <w:left w:val="none" w:sz="0" w:space="0" w:color="auto"/>
            <w:bottom w:val="none" w:sz="0" w:space="0" w:color="auto"/>
            <w:right w:val="none" w:sz="0" w:space="0" w:color="auto"/>
          </w:divBdr>
          <w:divsChild>
            <w:div w:id="1169710384">
              <w:marLeft w:val="0"/>
              <w:marRight w:val="0"/>
              <w:marTop w:val="0"/>
              <w:marBottom w:val="0"/>
              <w:divBdr>
                <w:top w:val="none" w:sz="0" w:space="0" w:color="auto"/>
                <w:left w:val="none" w:sz="0" w:space="0" w:color="auto"/>
                <w:bottom w:val="none" w:sz="0" w:space="0" w:color="auto"/>
                <w:right w:val="none" w:sz="0" w:space="0" w:color="auto"/>
              </w:divBdr>
            </w:div>
          </w:divsChild>
        </w:div>
        <w:div w:id="1064063015">
          <w:marLeft w:val="0"/>
          <w:marRight w:val="0"/>
          <w:marTop w:val="0"/>
          <w:marBottom w:val="0"/>
          <w:divBdr>
            <w:top w:val="none" w:sz="0" w:space="0" w:color="auto"/>
            <w:left w:val="none" w:sz="0" w:space="0" w:color="auto"/>
            <w:bottom w:val="none" w:sz="0" w:space="0" w:color="auto"/>
            <w:right w:val="none" w:sz="0" w:space="0" w:color="auto"/>
          </w:divBdr>
          <w:divsChild>
            <w:div w:id="1500735373">
              <w:marLeft w:val="0"/>
              <w:marRight w:val="0"/>
              <w:marTop w:val="0"/>
              <w:marBottom w:val="0"/>
              <w:divBdr>
                <w:top w:val="none" w:sz="0" w:space="0" w:color="auto"/>
                <w:left w:val="none" w:sz="0" w:space="0" w:color="auto"/>
                <w:bottom w:val="none" w:sz="0" w:space="0" w:color="auto"/>
                <w:right w:val="none" w:sz="0" w:space="0" w:color="auto"/>
              </w:divBdr>
            </w:div>
          </w:divsChild>
        </w:div>
        <w:div w:id="682904128">
          <w:marLeft w:val="0"/>
          <w:marRight w:val="0"/>
          <w:marTop w:val="0"/>
          <w:marBottom w:val="0"/>
          <w:divBdr>
            <w:top w:val="none" w:sz="0" w:space="0" w:color="auto"/>
            <w:left w:val="none" w:sz="0" w:space="0" w:color="auto"/>
            <w:bottom w:val="none" w:sz="0" w:space="0" w:color="auto"/>
            <w:right w:val="none" w:sz="0" w:space="0" w:color="auto"/>
          </w:divBdr>
          <w:divsChild>
            <w:div w:id="176970586">
              <w:marLeft w:val="0"/>
              <w:marRight w:val="0"/>
              <w:marTop w:val="0"/>
              <w:marBottom w:val="0"/>
              <w:divBdr>
                <w:top w:val="none" w:sz="0" w:space="0" w:color="auto"/>
                <w:left w:val="none" w:sz="0" w:space="0" w:color="auto"/>
                <w:bottom w:val="none" w:sz="0" w:space="0" w:color="auto"/>
                <w:right w:val="none" w:sz="0" w:space="0" w:color="auto"/>
              </w:divBdr>
            </w:div>
          </w:divsChild>
        </w:div>
        <w:div w:id="27800582">
          <w:marLeft w:val="0"/>
          <w:marRight w:val="0"/>
          <w:marTop w:val="0"/>
          <w:marBottom w:val="0"/>
          <w:divBdr>
            <w:top w:val="none" w:sz="0" w:space="0" w:color="auto"/>
            <w:left w:val="none" w:sz="0" w:space="0" w:color="auto"/>
            <w:bottom w:val="none" w:sz="0" w:space="0" w:color="auto"/>
            <w:right w:val="none" w:sz="0" w:space="0" w:color="auto"/>
          </w:divBdr>
          <w:divsChild>
            <w:div w:id="712660237">
              <w:marLeft w:val="0"/>
              <w:marRight w:val="0"/>
              <w:marTop w:val="0"/>
              <w:marBottom w:val="0"/>
              <w:divBdr>
                <w:top w:val="none" w:sz="0" w:space="0" w:color="auto"/>
                <w:left w:val="none" w:sz="0" w:space="0" w:color="auto"/>
                <w:bottom w:val="none" w:sz="0" w:space="0" w:color="auto"/>
                <w:right w:val="none" w:sz="0" w:space="0" w:color="auto"/>
              </w:divBdr>
            </w:div>
          </w:divsChild>
        </w:div>
        <w:div w:id="749039988">
          <w:marLeft w:val="0"/>
          <w:marRight w:val="0"/>
          <w:marTop w:val="0"/>
          <w:marBottom w:val="0"/>
          <w:divBdr>
            <w:top w:val="none" w:sz="0" w:space="0" w:color="auto"/>
            <w:left w:val="none" w:sz="0" w:space="0" w:color="auto"/>
            <w:bottom w:val="none" w:sz="0" w:space="0" w:color="auto"/>
            <w:right w:val="none" w:sz="0" w:space="0" w:color="auto"/>
          </w:divBdr>
          <w:divsChild>
            <w:div w:id="1524126403">
              <w:marLeft w:val="0"/>
              <w:marRight w:val="0"/>
              <w:marTop w:val="0"/>
              <w:marBottom w:val="0"/>
              <w:divBdr>
                <w:top w:val="none" w:sz="0" w:space="0" w:color="auto"/>
                <w:left w:val="none" w:sz="0" w:space="0" w:color="auto"/>
                <w:bottom w:val="none" w:sz="0" w:space="0" w:color="auto"/>
                <w:right w:val="none" w:sz="0" w:space="0" w:color="auto"/>
              </w:divBdr>
            </w:div>
            <w:div w:id="703405429">
              <w:marLeft w:val="0"/>
              <w:marRight w:val="0"/>
              <w:marTop w:val="0"/>
              <w:marBottom w:val="0"/>
              <w:divBdr>
                <w:top w:val="none" w:sz="0" w:space="0" w:color="auto"/>
                <w:left w:val="none" w:sz="0" w:space="0" w:color="auto"/>
                <w:bottom w:val="none" w:sz="0" w:space="0" w:color="auto"/>
                <w:right w:val="none" w:sz="0" w:space="0" w:color="auto"/>
              </w:divBdr>
            </w:div>
            <w:div w:id="784546654">
              <w:marLeft w:val="0"/>
              <w:marRight w:val="0"/>
              <w:marTop w:val="0"/>
              <w:marBottom w:val="0"/>
              <w:divBdr>
                <w:top w:val="none" w:sz="0" w:space="0" w:color="auto"/>
                <w:left w:val="none" w:sz="0" w:space="0" w:color="auto"/>
                <w:bottom w:val="none" w:sz="0" w:space="0" w:color="auto"/>
                <w:right w:val="none" w:sz="0" w:space="0" w:color="auto"/>
              </w:divBdr>
            </w:div>
          </w:divsChild>
        </w:div>
        <w:div w:id="1370446465">
          <w:marLeft w:val="0"/>
          <w:marRight w:val="0"/>
          <w:marTop w:val="0"/>
          <w:marBottom w:val="0"/>
          <w:divBdr>
            <w:top w:val="none" w:sz="0" w:space="0" w:color="auto"/>
            <w:left w:val="none" w:sz="0" w:space="0" w:color="auto"/>
            <w:bottom w:val="none" w:sz="0" w:space="0" w:color="auto"/>
            <w:right w:val="none" w:sz="0" w:space="0" w:color="auto"/>
          </w:divBdr>
          <w:divsChild>
            <w:div w:id="175076776">
              <w:marLeft w:val="0"/>
              <w:marRight w:val="0"/>
              <w:marTop w:val="0"/>
              <w:marBottom w:val="0"/>
              <w:divBdr>
                <w:top w:val="none" w:sz="0" w:space="0" w:color="auto"/>
                <w:left w:val="none" w:sz="0" w:space="0" w:color="auto"/>
                <w:bottom w:val="none" w:sz="0" w:space="0" w:color="auto"/>
                <w:right w:val="none" w:sz="0" w:space="0" w:color="auto"/>
              </w:divBdr>
            </w:div>
          </w:divsChild>
        </w:div>
        <w:div w:id="1360156054">
          <w:marLeft w:val="0"/>
          <w:marRight w:val="0"/>
          <w:marTop w:val="0"/>
          <w:marBottom w:val="0"/>
          <w:divBdr>
            <w:top w:val="none" w:sz="0" w:space="0" w:color="auto"/>
            <w:left w:val="none" w:sz="0" w:space="0" w:color="auto"/>
            <w:bottom w:val="none" w:sz="0" w:space="0" w:color="auto"/>
            <w:right w:val="none" w:sz="0" w:space="0" w:color="auto"/>
          </w:divBdr>
          <w:divsChild>
            <w:div w:id="554435233">
              <w:marLeft w:val="0"/>
              <w:marRight w:val="0"/>
              <w:marTop w:val="0"/>
              <w:marBottom w:val="0"/>
              <w:divBdr>
                <w:top w:val="none" w:sz="0" w:space="0" w:color="auto"/>
                <w:left w:val="none" w:sz="0" w:space="0" w:color="auto"/>
                <w:bottom w:val="none" w:sz="0" w:space="0" w:color="auto"/>
                <w:right w:val="none" w:sz="0" w:space="0" w:color="auto"/>
              </w:divBdr>
            </w:div>
          </w:divsChild>
        </w:div>
        <w:div w:id="1067453565">
          <w:marLeft w:val="0"/>
          <w:marRight w:val="0"/>
          <w:marTop w:val="0"/>
          <w:marBottom w:val="0"/>
          <w:divBdr>
            <w:top w:val="none" w:sz="0" w:space="0" w:color="auto"/>
            <w:left w:val="none" w:sz="0" w:space="0" w:color="auto"/>
            <w:bottom w:val="none" w:sz="0" w:space="0" w:color="auto"/>
            <w:right w:val="none" w:sz="0" w:space="0" w:color="auto"/>
          </w:divBdr>
          <w:divsChild>
            <w:div w:id="269629559">
              <w:marLeft w:val="0"/>
              <w:marRight w:val="0"/>
              <w:marTop w:val="0"/>
              <w:marBottom w:val="0"/>
              <w:divBdr>
                <w:top w:val="none" w:sz="0" w:space="0" w:color="auto"/>
                <w:left w:val="none" w:sz="0" w:space="0" w:color="auto"/>
                <w:bottom w:val="none" w:sz="0" w:space="0" w:color="auto"/>
                <w:right w:val="none" w:sz="0" w:space="0" w:color="auto"/>
              </w:divBdr>
            </w:div>
          </w:divsChild>
        </w:div>
        <w:div w:id="707410688">
          <w:marLeft w:val="0"/>
          <w:marRight w:val="0"/>
          <w:marTop w:val="0"/>
          <w:marBottom w:val="0"/>
          <w:divBdr>
            <w:top w:val="none" w:sz="0" w:space="0" w:color="auto"/>
            <w:left w:val="none" w:sz="0" w:space="0" w:color="auto"/>
            <w:bottom w:val="none" w:sz="0" w:space="0" w:color="auto"/>
            <w:right w:val="none" w:sz="0" w:space="0" w:color="auto"/>
          </w:divBdr>
          <w:divsChild>
            <w:div w:id="849561479">
              <w:marLeft w:val="0"/>
              <w:marRight w:val="0"/>
              <w:marTop w:val="0"/>
              <w:marBottom w:val="0"/>
              <w:divBdr>
                <w:top w:val="none" w:sz="0" w:space="0" w:color="auto"/>
                <w:left w:val="none" w:sz="0" w:space="0" w:color="auto"/>
                <w:bottom w:val="none" w:sz="0" w:space="0" w:color="auto"/>
                <w:right w:val="none" w:sz="0" w:space="0" w:color="auto"/>
              </w:divBdr>
            </w:div>
          </w:divsChild>
        </w:div>
        <w:div w:id="2115248579">
          <w:marLeft w:val="0"/>
          <w:marRight w:val="0"/>
          <w:marTop w:val="0"/>
          <w:marBottom w:val="0"/>
          <w:divBdr>
            <w:top w:val="none" w:sz="0" w:space="0" w:color="auto"/>
            <w:left w:val="none" w:sz="0" w:space="0" w:color="auto"/>
            <w:bottom w:val="none" w:sz="0" w:space="0" w:color="auto"/>
            <w:right w:val="none" w:sz="0" w:space="0" w:color="auto"/>
          </w:divBdr>
          <w:divsChild>
            <w:div w:id="175578881">
              <w:marLeft w:val="0"/>
              <w:marRight w:val="0"/>
              <w:marTop w:val="0"/>
              <w:marBottom w:val="0"/>
              <w:divBdr>
                <w:top w:val="none" w:sz="0" w:space="0" w:color="auto"/>
                <w:left w:val="none" w:sz="0" w:space="0" w:color="auto"/>
                <w:bottom w:val="none" w:sz="0" w:space="0" w:color="auto"/>
                <w:right w:val="none" w:sz="0" w:space="0" w:color="auto"/>
              </w:divBdr>
            </w:div>
          </w:divsChild>
        </w:div>
        <w:div w:id="604579780">
          <w:marLeft w:val="0"/>
          <w:marRight w:val="0"/>
          <w:marTop w:val="0"/>
          <w:marBottom w:val="0"/>
          <w:divBdr>
            <w:top w:val="none" w:sz="0" w:space="0" w:color="auto"/>
            <w:left w:val="none" w:sz="0" w:space="0" w:color="auto"/>
            <w:bottom w:val="none" w:sz="0" w:space="0" w:color="auto"/>
            <w:right w:val="none" w:sz="0" w:space="0" w:color="auto"/>
          </w:divBdr>
          <w:divsChild>
            <w:div w:id="1185168936">
              <w:marLeft w:val="0"/>
              <w:marRight w:val="0"/>
              <w:marTop w:val="0"/>
              <w:marBottom w:val="0"/>
              <w:divBdr>
                <w:top w:val="none" w:sz="0" w:space="0" w:color="auto"/>
                <w:left w:val="none" w:sz="0" w:space="0" w:color="auto"/>
                <w:bottom w:val="none" w:sz="0" w:space="0" w:color="auto"/>
                <w:right w:val="none" w:sz="0" w:space="0" w:color="auto"/>
              </w:divBdr>
            </w:div>
          </w:divsChild>
        </w:div>
        <w:div w:id="767893410">
          <w:marLeft w:val="0"/>
          <w:marRight w:val="0"/>
          <w:marTop w:val="0"/>
          <w:marBottom w:val="0"/>
          <w:divBdr>
            <w:top w:val="none" w:sz="0" w:space="0" w:color="auto"/>
            <w:left w:val="none" w:sz="0" w:space="0" w:color="auto"/>
            <w:bottom w:val="none" w:sz="0" w:space="0" w:color="auto"/>
            <w:right w:val="none" w:sz="0" w:space="0" w:color="auto"/>
          </w:divBdr>
          <w:divsChild>
            <w:div w:id="183179097">
              <w:marLeft w:val="0"/>
              <w:marRight w:val="0"/>
              <w:marTop w:val="0"/>
              <w:marBottom w:val="0"/>
              <w:divBdr>
                <w:top w:val="none" w:sz="0" w:space="0" w:color="auto"/>
                <w:left w:val="none" w:sz="0" w:space="0" w:color="auto"/>
                <w:bottom w:val="none" w:sz="0" w:space="0" w:color="auto"/>
                <w:right w:val="none" w:sz="0" w:space="0" w:color="auto"/>
              </w:divBdr>
            </w:div>
          </w:divsChild>
        </w:div>
        <w:div w:id="1542744492">
          <w:marLeft w:val="0"/>
          <w:marRight w:val="0"/>
          <w:marTop w:val="0"/>
          <w:marBottom w:val="0"/>
          <w:divBdr>
            <w:top w:val="none" w:sz="0" w:space="0" w:color="auto"/>
            <w:left w:val="none" w:sz="0" w:space="0" w:color="auto"/>
            <w:bottom w:val="none" w:sz="0" w:space="0" w:color="auto"/>
            <w:right w:val="none" w:sz="0" w:space="0" w:color="auto"/>
          </w:divBdr>
          <w:divsChild>
            <w:div w:id="476144356">
              <w:marLeft w:val="0"/>
              <w:marRight w:val="0"/>
              <w:marTop w:val="0"/>
              <w:marBottom w:val="0"/>
              <w:divBdr>
                <w:top w:val="none" w:sz="0" w:space="0" w:color="auto"/>
                <w:left w:val="none" w:sz="0" w:space="0" w:color="auto"/>
                <w:bottom w:val="none" w:sz="0" w:space="0" w:color="auto"/>
                <w:right w:val="none" w:sz="0" w:space="0" w:color="auto"/>
              </w:divBdr>
            </w:div>
          </w:divsChild>
        </w:div>
        <w:div w:id="630549691">
          <w:marLeft w:val="0"/>
          <w:marRight w:val="0"/>
          <w:marTop w:val="0"/>
          <w:marBottom w:val="0"/>
          <w:divBdr>
            <w:top w:val="none" w:sz="0" w:space="0" w:color="auto"/>
            <w:left w:val="none" w:sz="0" w:space="0" w:color="auto"/>
            <w:bottom w:val="none" w:sz="0" w:space="0" w:color="auto"/>
            <w:right w:val="none" w:sz="0" w:space="0" w:color="auto"/>
          </w:divBdr>
          <w:divsChild>
            <w:div w:id="28845099">
              <w:marLeft w:val="0"/>
              <w:marRight w:val="0"/>
              <w:marTop w:val="0"/>
              <w:marBottom w:val="0"/>
              <w:divBdr>
                <w:top w:val="none" w:sz="0" w:space="0" w:color="auto"/>
                <w:left w:val="none" w:sz="0" w:space="0" w:color="auto"/>
                <w:bottom w:val="none" w:sz="0" w:space="0" w:color="auto"/>
                <w:right w:val="none" w:sz="0" w:space="0" w:color="auto"/>
              </w:divBdr>
            </w:div>
          </w:divsChild>
        </w:div>
        <w:div w:id="1866096057">
          <w:marLeft w:val="0"/>
          <w:marRight w:val="0"/>
          <w:marTop w:val="0"/>
          <w:marBottom w:val="0"/>
          <w:divBdr>
            <w:top w:val="none" w:sz="0" w:space="0" w:color="auto"/>
            <w:left w:val="none" w:sz="0" w:space="0" w:color="auto"/>
            <w:bottom w:val="none" w:sz="0" w:space="0" w:color="auto"/>
            <w:right w:val="none" w:sz="0" w:space="0" w:color="auto"/>
          </w:divBdr>
          <w:divsChild>
            <w:div w:id="2082479218">
              <w:marLeft w:val="0"/>
              <w:marRight w:val="0"/>
              <w:marTop w:val="0"/>
              <w:marBottom w:val="0"/>
              <w:divBdr>
                <w:top w:val="none" w:sz="0" w:space="0" w:color="auto"/>
                <w:left w:val="none" w:sz="0" w:space="0" w:color="auto"/>
                <w:bottom w:val="none" w:sz="0" w:space="0" w:color="auto"/>
                <w:right w:val="none" w:sz="0" w:space="0" w:color="auto"/>
              </w:divBdr>
            </w:div>
            <w:div w:id="1052267977">
              <w:marLeft w:val="0"/>
              <w:marRight w:val="0"/>
              <w:marTop w:val="0"/>
              <w:marBottom w:val="0"/>
              <w:divBdr>
                <w:top w:val="none" w:sz="0" w:space="0" w:color="auto"/>
                <w:left w:val="none" w:sz="0" w:space="0" w:color="auto"/>
                <w:bottom w:val="none" w:sz="0" w:space="0" w:color="auto"/>
                <w:right w:val="none" w:sz="0" w:space="0" w:color="auto"/>
              </w:divBdr>
            </w:div>
            <w:div w:id="481433438">
              <w:marLeft w:val="0"/>
              <w:marRight w:val="0"/>
              <w:marTop w:val="0"/>
              <w:marBottom w:val="0"/>
              <w:divBdr>
                <w:top w:val="none" w:sz="0" w:space="0" w:color="auto"/>
                <w:left w:val="none" w:sz="0" w:space="0" w:color="auto"/>
                <w:bottom w:val="none" w:sz="0" w:space="0" w:color="auto"/>
                <w:right w:val="none" w:sz="0" w:space="0" w:color="auto"/>
              </w:divBdr>
            </w:div>
          </w:divsChild>
        </w:div>
        <w:div w:id="172644148">
          <w:marLeft w:val="0"/>
          <w:marRight w:val="0"/>
          <w:marTop w:val="0"/>
          <w:marBottom w:val="0"/>
          <w:divBdr>
            <w:top w:val="none" w:sz="0" w:space="0" w:color="auto"/>
            <w:left w:val="none" w:sz="0" w:space="0" w:color="auto"/>
            <w:bottom w:val="none" w:sz="0" w:space="0" w:color="auto"/>
            <w:right w:val="none" w:sz="0" w:space="0" w:color="auto"/>
          </w:divBdr>
          <w:divsChild>
            <w:div w:id="814950466">
              <w:marLeft w:val="0"/>
              <w:marRight w:val="0"/>
              <w:marTop w:val="0"/>
              <w:marBottom w:val="0"/>
              <w:divBdr>
                <w:top w:val="none" w:sz="0" w:space="0" w:color="auto"/>
                <w:left w:val="none" w:sz="0" w:space="0" w:color="auto"/>
                <w:bottom w:val="none" w:sz="0" w:space="0" w:color="auto"/>
                <w:right w:val="none" w:sz="0" w:space="0" w:color="auto"/>
              </w:divBdr>
            </w:div>
          </w:divsChild>
        </w:div>
        <w:div w:id="899173657">
          <w:marLeft w:val="0"/>
          <w:marRight w:val="0"/>
          <w:marTop w:val="0"/>
          <w:marBottom w:val="0"/>
          <w:divBdr>
            <w:top w:val="none" w:sz="0" w:space="0" w:color="auto"/>
            <w:left w:val="none" w:sz="0" w:space="0" w:color="auto"/>
            <w:bottom w:val="none" w:sz="0" w:space="0" w:color="auto"/>
            <w:right w:val="none" w:sz="0" w:space="0" w:color="auto"/>
          </w:divBdr>
          <w:divsChild>
            <w:div w:id="343752426">
              <w:marLeft w:val="0"/>
              <w:marRight w:val="0"/>
              <w:marTop w:val="0"/>
              <w:marBottom w:val="0"/>
              <w:divBdr>
                <w:top w:val="none" w:sz="0" w:space="0" w:color="auto"/>
                <w:left w:val="none" w:sz="0" w:space="0" w:color="auto"/>
                <w:bottom w:val="none" w:sz="0" w:space="0" w:color="auto"/>
                <w:right w:val="none" w:sz="0" w:space="0" w:color="auto"/>
              </w:divBdr>
            </w:div>
          </w:divsChild>
        </w:div>
        <w:div w:id="1255943813">
          <w:marLeft w:val="0"/>
          <w:marRight w:val="0"/>
          <w:marTop w:val="0"/>
          <w:marBottom w:val="0"/>
          <w:divBdr>
            <w:top w:val="none" w:sz="0" w:space="0" w:color="auto"/>
            <w:left w:val="none" w:sz="0" w:space="0" w:color="auto"/>
            <w:bottom w:val="none" w:sz="0" w:space="0" w:color="auto"/>
            <w:right w:val="none" w:sz="0" w:space="0" w:color="auto"/>
          </w:divBdr>
          <w:divsChild>
            <w:div w:id="1687633829">
              <w:marLeft w:val="0"/>
              <w:marRight w:val="0"/>
              <w:marTop w:val="0"/>
              <w:marBottom w:val="0"/>
              <w:divBdr>
                <w:top w:val="none" w:sz="0" w:space="0" w:color="auto"/>
                <w:left w:val="none" w:sz="0" w:space="0" w:color="auto"/>
                <w:bottom w:val="none" w:sz="0" w:space="0" w:color="auto"/>
                <w:right w:val="none" w:sz="0" w:space="0" w:color="auto"/>
              </w:divBdr>
            </w:div>
          </w:divsChild>
        </w:div>
        <w:div w:id="1551531937">
          <w:marLeft w:val="0"/>
          <w:marRight w:val="0"/>
          <w:marTop w:val="0"/>
          <w:marBottom w:val="0"/>
          <w:divBdr>
            <w:top w:val="none" w:sz="0" w:space="0" w:color="auto"/>
            <w:left w:val="none" w:sz="0" w:space="0" w:color="auto"/>
            <w:bottom w:val="none" w:sz="0" w:space="0" w:color="auto"/>
            <w:right w:val="none" w:sz="0" w:space="0" w:color="auto"/>
          </w:divBdr>
          <w:divsChild>
            <w:div w:id="880628230">
              <w:marLeft w:val="0"/>
              <w:marRight w:val="0"/>
              <w:marTop w:val="0"/>
              <w:marBottom w:val="0"/>
              <w:divBdr>
                <w:top w:val="none" w:sz="0" w:space="0" w:color="auto"/>
                <w:left w:val="none" w:sz="0" w:space="0" w:color="auto"/>
                <w:bottom w:val="none" w:sz="0" w:space="0" w:color="auto"/>
                <w:right w:val="none" w:sz="0" w:space="0" w:color="auto"/>
              </w:divBdr>
            </w:div>
          </w:divsChild>
        </w:div>
        <w:div w:id="344091479">
          <w:marLeft w:val="0"/>
          <w:marRight w:val="0"/>
          <w:marTop w:val="0"/>
          <w:marBottom w:val="0"/>
          <w:divBdr>
            <w:top w:val="none" w:sz="0" w:space="0" w:color="auto"/>
            <w:left w:val="none" w:sz="0" w:space="0" w:color="auto"/>
            <w:bottom w:val="none" w:sz="0" w:space="0" w:color="auto"/>
            <w:right w:val="none" w:sz="0" w:space="0" w:color="auto"/>
          </w:divBdr>
          <w:divsChild>
            <w:div w:id="32194735">
              <w:marLeft w:val="0"/>
              <w:marRight w:val="0"/>
              <w:marTop w:val="0"/>
              <w:marBottom w:val="0"/>
              <w:divBdr>
                <w:top w:val="none" w:sz="0" w:space="0" w:color="auto"/>
                <w:left w:val="none" w:sz="0" w:space="0" w:color="auto"/>
                <w:bottom w:val="none" w:sz="0" w:space="0" w:color="auto"/>
                <w:right w:val="none" w:sz="0" w:space="0" w:color="auto"/>
              </w:divBdr>
            </w:div>
          </w:divsChild>
        </w:div>
        <w:div w:id="957756525">
          <w:marLeft w:val="0"/>
          <w:marRight w:val="0"/>
          <w:marTop w:val="0"/>
          <w:marBottom w:val="0"/>
          <w:divBdr>
            <w:top w:val="none" w:sz="0" w:space="0" w:color="auto"/>
            <w:left w:val="none" w:sz="0" w:space="0" w:color="auto"/>
            <w:bottom w:val="none" w:sz="0" w:space="0" w:color="auto"/>
            <w:right w:val="none" w:sz="0" w:space="0" w:color="auto"/>
          </w:divBdr>
          <w:divsChild>
            <w:div w:id="280109427">
              <w:marLeft w:val="0"/>
              <w:marRight w:val="0"/>
              <w:marTop w:val="0"/>
              <w:marBottom w:val="0"/>
              <w:divBdr>
                <w:top w:val="none" w:sz="0" w:space="0" w:color="auto"/>
                <w:left w:val="none" w:sz="0" w:space="0" w:color="auto"/>
                <w:bottom w:val="none" w:sz="0" w:space="0" w:color="auto"/>
                <w:right w:val="none" w:sz="0" w:space="0" w:color="auto"/>
              </w:divBdr>
            </w:div>
          </w:divsChild>
        </w:div>
        <w:div w:id="1962607598">
          <w:marLeft w:val="0"/>
          <w:marRight w:val="0"/>
          <w:marTop w:val="0"/>
          <w:marBottom w:val="0"/>
          <w:divBdr>
            <w:top w:val="none" w:sz="0" w:space="0" w:color="auto"/>
            <w:left w:val="none" w:sz="0" w:space="0" w:color="auto"/>
            <w:bottom w:val="none" w:sz="0" w:space="0" w:color="auto"/>
            <w:right w:val="none" w:sz="0" w:space="0" w:color="auto"/>
          </w:divBdr>
          <w:divsChild>
            <w:div w:id="1616251734">
              <w:marLeft w:val="0"/>
              <w:marRight w:val="0"/>
              <w:marTop w:val="0"/>
              <w:marBottom w:val="0"/>
              <w:divBdr>
                <w:top w:val="none" w:sz="0" w:space="0" w:color="auto"/>
                <w:left w:val="none" w:sz="0" w:space="0" w:color="auto"/>
                <w:bottom w:val="none" w:sz="0" w:space="0" w:color="auto"/>
                <w:right w:val="none" w:sz="0" w:space="0" w:color="auto"/>
              </w:divBdr>
            </w:div>
          </w:divsChild>
        </w:div>
        <w:div w:id="1752970523">
          <w:marLeft w:val="0"/>
          <w:marRight w:val="0"/>
          <w:marTop w:val="0"/>
          <w:marBottom w:val="0"/>
          <w:divBdr>
            <w:top w:val="none" w:sz="0" w:space="0" w:color="auto"/>
            <w:left w:val="none" w:sz="0" w:space="0" w:color="auto"/>
            <w:bottom w:val="none" w:sz="0" w:space="0" w:color="auto"/>
            <w:right w:val="none" w:sz="0" w:space="0" w:color="auto"/>
          </w:divBdr>
          <w:divsChild>
            <w:div w:id="1468358348">
              <w:marLeft w:val="0"/>
              <w:marRight w:val="0"/>
              <w:marTop w:val="0"/>
              <w:marBottom w:val="0"/>
              <w:divBdr>
                <w:top w:val="none" w:sz="0" w:space="0" w:color="auto"/>
                <w:left w:val="none" w:sz="0" w:space="0" w:color="auto"/>
                <w:bottom w:val="none" w:sz="0" w:space="0" w:color="auto"/>
                <w:right w:val="none" w:sz="0" w:space="0" w:color="auto"/>
              </w:divBdr>
            </w:div>
          </w:divsChild>
        </w:div>
        <w:div w:id="1118648929">
          <w:marLeft w:val="0"/>
          <w:marRight w:val="0"/>
          <w:marTop w:val="0"/>
          <w:marBottom w:val="0"/>
          <w:divBdr>
            <w:top w:val="none" w:sz="0" w:space="0" w:color="auto"/>
            <w:left w:val="none" w:sz="0" w:space="0" w:color="auto"/>
            <w:bottom w:val="none" w:sz="0" w:space="0" w:color="auto"/>
            <w:right w:val="none" w:sz="0" w:space="0" w:color="auto"/>
          </w:divBdr>
          <w:divsChild>
            <w:div w:id="1845195395">
              <w:marLeft w:val="0"/>
              <w:marRight w:val="0"/>
              <w:marTop w:val="0"/>
              <w:marBottom w:val="0"/>
              <w:divBdr>
                <w:top w:val="none" w:sz="0" w:space="0" w:color="auto"/>
                <w:left w:val="none" w:sz="0" w:space="0" w:color="auto"/>
                <w:bottom w:val="none" w:sz="0" w:space="0" w:color="auto"/>
                <w:right w:val="none" w:sz="0" w:space="0" w:color="auto"/>
              </w:divBdr>
            </w:div>
          </w:divsChild>
        </w:div>
        <w:div w:id="1024287109">
          <w:marLeft w:val="0"/>
          <w:marRight w:val="0"/>
          <w:marTop w:val="0"/>
          <w:marBottom w:val="0"/>
          <w:divBdr>
            <w:top w:val="none" w:sz="0" w:space="0" w:color="auto"/>
            <w:left w:val="none" w:sz="0" w:space="0" w:color="auto"/>
            <w:bottom w:val="none" w:sz="0" w:space="0" w:color="auto"/>
            <w:right w:val="none" w:sz="0" w:space="0" w:color="auto"/>
          </w:divBdr>
          <w:divsChild>
            <w:div w:id="655764027">
              <w:marLeft w:val="0"/>
              <w:marRight w:val="0"/>
              <w:marTop w:val="0"/>
              <w:marBottom w:val="0"/>
              <w:divBdr>
                <w:top w:val="none" w:sz="0" w:space="0" w:color="auto"/>
                <w:left w:val="none" w:sz="0" w:space="0" w:color="auto"/>
                <w:bottom w:val="none" w:sz="0" w:space="0" w:color="auto"/>
                <w:right w:val="none" w:sz="0" w:space="0" w:color="auto"/>
              </w:divBdr>
            </w:div>
          </w:divsChild>
        </w:div>
        <w:div w:id="1996303176">
          <w:marLeft w:val="0"/>
          <w:marRight w:val="0"/>
          <w:marTop w:val="0"/>
          <w:marBottom w:val="0"/>
          <w:divBdr>
            <w:top w:val="none" w:sz="0" w:space="0" w:color="auto"/>
            <w:left w:val="none" w:sz="0" w:space="0" w:color="auto"/>
            <w:bottom w:val="none" w:sz="0" w:space="0" w:color="auto"/>
            <w:right w:val="none" w:sz="0" w:space="0" w:color="auto"/>
          </w:divBdr>
          <w:divsChild>
            <w:div w:id="1474564384">
              <w:marLeft w:val="0"/>
              <w:marRight w:val="0"/>
              <w:marTop w:val="0"/>
              <w:marBottom w:val="0"/>
              <w:divBdr>
                <w:top w:val="none" w:sz="0" w:space="0" w:color="auto"/>
                <w:left w:val="none" w:sz="0" w:space="0" w:color="auto"/>
                <w:bottom w:val="none" w:sz="0" w:space="0" w:color="auto"/>
                <w:right w:val="none" w:sz="0" w:space="0" w:color="auto"/>
              </w:divBdr>
            </w:div>
          </w:divsChild>
        </w:div>
        <w:div w:id="1748453153">
          <w:marLeft w:val="0"/>
          <w:marRight w:val="0"/>
          <w:marTop w:val="0"/>
          <w:marBottom w:val="0"/>
          <w:divBdr>
            <w:top w:val="none" w:sz="0" w:space="0" w:color="auto"/>
            <w:left w:val="none" w:sz="0" w:space="0" w:color="auto"/>
            <w:bottom w:val="none" w:sz="0" w:space="0" w:color="auto"/>
            <w:right w:val="none" w:sz="0" w:space="0" w:color="auto"/>
          </w:divBdr>
          <w:divsChild>
            <w:div w:id="1860074471">
              <w:marLeft w:val="0"/>
              <w:marRight w:val="0"/>
              <w:marTop w:val="0"/>
              <w:marBottom w:val="0"/>
              <w:divBdr>
                <w:top w:val="none" w:sz="0" w:space="0" w:color="auto"/>
                <w:left w:val="none" w:sz="0" w:space="0" w:color="auto"/>
                <w:bottom w:val="none" w:sz="0" w:space="0" w:color="auto"/>
                <w:right w:val="none" w:sz="0" w:space="0" w:color="auto"/>
              </w:divBdr>
            </w:div>
          </w:divsChild>
        </w:div>
        <w:div w:id="732701713">
          <w:marLeft w:val="0"/>
          <w:marRight w:val="0"/>
          <w:marTop w:val="0"/>
          <w:marBottom w:val="0"/>
          <w:divBdr>
            <w:top w:val="none" w:sz="0" w:space="0" w:color="auto"/>
            <w:left w:val="none" w:sz="0" w:space="0" w:color="auto"/>
            <w:bottom w:val="none" w:sz="0" w:space="0" w:color="auto"/>
            <w:right w:val="none" w:sz="0" w:space="0" w:color="auto"/>
          </w:divBdr>
          <w:divsChild>
            <w:div w:id="1259102833">
              <w:marLeft w:val="0"/>
              <w:marRight w:val="0"/>
              <w:marTop w:val="0"/>
              <w:marBottom w:val="0"/>
              <w:divBdr>
                <w:top w:val="none" w:sz="0" w:space="0" w:color="auto"/>
                <w:left w:val="none" w:sz="0" w:space="0" w:color="auto"/>
                <w:bottom w:val="none" w:sz="0" w:space="0" w:color="auto"/>
                <w:right w:val="none" w:sz="0" w:space="0" w:color="auto"/>
              </w:divBdr>
            </w:div>
          </w:divsChild>
        </w:div>
        <w:div w:id="1162113625">
          <w:marLeft w:val="0"/>
          <w:marRight w:val="0"/>
          <w:marTop w:val="0"/>
          <w:marBottom w:val="0"/>
          <w:divBdr>
            <w:top w:val="none" w:sz="0" w:space="0" w:color="auto"/>
            <w:left w:val="none" w:sz="0" w:space="0" w:color="auto"/>
            <w:bottom w:val="none" w:sz="0" w:space="0" w:color="auto"/>
            <w:right w:val="none" w:sz="0" w:space="0" w:color="auto"/>
          </w:divBdr>
          <w:divsChild>
            <w:div w:id="614212102">
              <w:marLeft w:val="0"/>
              <w:marRight w:val="0"/>
              <w:marTop w:val="0"/>
              <w:marBottom w:val="0"/>
              <w:divBdr>
                <w:top w:val="none" w:sz="0" w:space="0" w:color="auto"/>
                <w:left w:val="none" w:sz="0" w:space="0" w:color="auto"/>
                <w:bottom w:val="none" w:sz="0" w:space="0" w:color="auto"/>
                <w:right w:val="none" w:sz="0" w:space="0" w:color="auto"/>
              </w:divBdr>
            </w:div>
          </w:divsChild>
        </w:div>
        <w:div w:id="951549324">
          <w:marLeft w:val="0"/>
          <w:marRight w:val="0"/>
          <w:marTop w:val="0"/>
          <w:marBottom w:val="0"/>
          <w:divBdr>
            <w:top w:val="none" w:sz="0" w:space="0" w:color="auto"/>
            <w:left w:val="none" w:sz="0" w:space="0" w:color="auto"/>
            <w:bottom w:val="none" w:sz="0" w:space="0" w:color="auto"/>
            <w:right w:val="none" w:sz="0" w:space="0" w:color="auto"/>
          </w:divBdr>
          <w:divsChild>
            <w:div w:id="2040229590">
              <w:marLeft w:val="0"/>
              <w:marRight w:val="0"/>
              <w:marTop w:val="0"/>
              <w:marBottom w:val="0"/>
              <w:divBdr>
                <w:top w:val="none" w:sz="0" w:space="0" w:color="auto"/>
                <w:left w:val="none" w:sz="0" w:space="0" w:color="auto"/>
                <w:bottom w:val="none" w:sz="0" w:space="0" w:color="auto"/>
                <w:right w:val="none" w:sz="0" w:space="0" w:color="auto"/>
              </w:divBdr>
            </w:div>
          </w:divsChild>
        </w:div>
        <w:div w:id="663555307">
          <w:marLeft w:val="0"/>
          <w:marRight w:val="0"/>
          <w:marTop w:val="0"/>
          <w:marBottom w:val="0"/>
          <w:divBdr>
            <w:top w:val="none" w:sz="0" w:space="0" w:color="auto"/>
            <w:left w:val="none" w:sz="0" w:space="0" w:color="auto"/>
            <w:bottom w:val="none" w:sz="0" w:space="0" w:color="auto"/>
            <w:right w:val="none" w:sz="0" w:space="0" w:color="auto"/>
          </w:divBdr>
          <w:divsChild>
            <w:div w:id="610402398">
              <w:marLeft w:val="0"/>
              <w:marRight w:val="0"/>
              <w:marTop w:val="0"/>
              <w:marBottom w:val="0"/>
              <w:divBdr>
                <w:top w:val="none" w:sz="0" w:space="0" w:color="auto"/>
                <w:left w:val="none" w:sz="0" w:space="0" w:color="auto"/>
                <w:bottom w:val="none" w:sz="0" w:space="0" w:color="auto"/>
                <w:right w:val="none" w:sz="0" w:space="0" w:color="auto"/>
              </w:divBdr>
            </w:div>
          </w:divsChild>
        </w:div>
        <w:div w:id="1113942466">
          <w:marLeft w:val="0"/>
          <w:marRight w:val="0"/>
          <w:marTop w:val="0"/>
          <w:marBottom w:val="0"/>
          <w:divBdr>
            <w:top w:val="none" w:sz="0" w:space="0" w:color="auto"/>
            <w:left w:val="none" w:sz="0" w:space="0" w:color="auto"/>
            <w:bottom w:val="none" w:sz="0" w:space="0" w:color="auto"/>
            <w:right w:val="none" w:sz="0" w:space="0" w:color="auto"/>
          </w:divBdr>
          <w:divsChild>
            <w:div w:id="619647062">
              <w:marLeft w:val="0"/>
              <w:marRight w:val="0"/>
              <w:marTop w:val="0"/>
              <w:marBottom w:val="0"/>
              <w:divBdr>
                <w:top w:val="none" w:sz="0" w:space="0" w:color="auto"/>
                <w:left w:val="none" w:sz="0" w:space="0" w:color="auto"/>
                <w:bottom w:val="none" w:sz="0" w:space="0" w:color="auto"/>
                <w:right w:val="none" w:sz="0" w:space="0" w:color="auto"/>
              </w:divBdr>
            </w:div>
          </w:divsChild>
        </w:div>
        <w:div w:id="118231289">
          <w:marLeft w:val="0"/>
          <w:marRight w:val="0"/>
          <w:marTop w:val="0"/>
          <w:marBottom w:val="0"/>
          <w:divBdr>
            <w:top w:val="none" w:sz="0" w:space="0" w:color="auto"/>
            <w:left w:val="none" w:sz="0" w:space="0" w:color="auto"/>
            <w:bottom w:val="none" w:sz="0" w:space="0" w:color="auto"/>
            <w:right w:val="none" w:sz="0" w:space="0" w:color="auto"/>
          </w:divBdr>
          <w:divsChild>
            <w:div w:id="1300458764">
              <w:marLeft w:val="0"/>
              <w:marRight w:val="0"/>
              <w:marTop w:val="0"/>
              <w:marBottom w:val="0"/>
              <w:divBdr>
                <w:top w:val="none" w:sz="0" w:space="0" w:color="auto"/>
                <w:left w:val="none" w:sz="0" w:space="0" w:color="auto"/>
                <w:bottom w:val="none" w:sz="0" w:space="0" w:color="auto"/>
                <w:right w:val="none" w:sz="0" w:space="0" w:color="auto"/>
              </w:divBdr>
            </w:div>
          </w:divsChild>
        </w:div>
        <w:div w:id="556863291">
          <w:marLeft w:val="0"/>
          <w:marRight w:val="0"/>
          <w:marTop w:val="0"/>
          <w:marBottom w:val="0"/>
          <w:divBdr>
            <w:top w:val="none" w:sz="0" w:space="0" w:color="auto"/>
            <w:left w:val="none" w:sz="0" w:space="0" w:color="auto"/>
            <w:bottom w:val="none" w:sz="0" w:space="0" w:color="auto"/>
            <w:right w:val="none" w:sz="0" w:space="0" w:color="auto"/>
          </w:divBdr>
          <w:divsChild>
            <w:div w:id="610553962">
              <w:marLeft w:val="0"/>
              <w:marRight w:val="0"/>
              <w:marTop w:val="0"/>
              <w:marBottom w:val="0"/>
              <w:divBdr>
                <w:top w:val="none" w:sz="0" w:space="0" w:color="auto"/>
                <w:left w:val="none" w:sz="0" w:space="0" w:color="auto"/>
                <w:bottom w:val="none" w:sz="0" w:space="0" w:color="auto"/>
                <w:right w:val="none" w:sz="0" w:space="0" w:color="auto"/>
              </w:divBdr>
            </w:div>
          </w:divsChild>
        </w:div>
        <w:div w:id="918295208">
          <w:marLeft w:val="0"/>
          <w:marRight w:val="0"/>
          <w:marTop w:val="0"/>
          <w:marBottom w:val="0"/>
          <w:divBdr>
            <w:top w:val="none" w:sz="0" w:space="0" w:color="auto"/>
            <w:left w:val="none" w:sz="0" w:space="0" w:color="auto"/>
            <w:bottom w:val="none" w:sz="0" w:space="0" w:color="auto"/>
            <w:right w:val="none" w:sz="0" w:space="0" w:color="auto"/>
          </w:divBdr>
          <w:divsChild>
            <w:div w:id="12029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72248155">
      <w:bodyDiv w:val="1"/>
      <w:marLeft w:val="0"/>
      <w:marRight w:val="0"/>
      <w:marTop w:val="0"/>
      <w:marBottom w:val="0"/>
      <w:divBdr>
        <w:top w:val="none" w:sz="0" w:space="0" w:color="auto"/>
        <w:left w:val="none" w:sz="0" w:space="0" w:color="auto"/>
        <w:bottom w:val="none" w:sz="0" w:space="0" w:color="auto"/>
        <w:right w:val="none" w:sz="0" w:space="0" w:color="auto"/>
      </w:divBdr>
      <w:divsChild>
        <w:div w:id="422263628">
          <w:marLeft w:val="0"/>
          <w:marRight w:val="0"/>
          <w:marTop w:val="0"/>
          <w:marBottom w:val="0"/>
          <w:divBdr>
            <w:top w:val="none" w:sz="0" w:space="0" w:color="auto"/>
            <w:left w:val="none" w:sz="0" w:space="0" w:color="auto"/>
            <w:bottom w:val="none" w:sz="0" w:space="0" w:color="auto"/>
            <w:right w:val="none" w:sz="0" w:space="0" w:color="auto"/>
          </w:divBdr>
          <w:divsChild>
            <w:div w:id="1469085510">
              <w:marLeft w:val="0"/>
              <w:marRight w:val="0"/>
              <w:marTop w:val="0"/>
              <w:marBottom w:val="0"/>
              <w:divBdr>
                <w:top w:val="none" w:sz="0" w:space="0" w:color="auto"/>
                <w:left w:val="none" w:sz="0" w:space="0" w:color="auto"/>
                <w:bottom w:val="none" w:sz="0" w:space="0" w:color="auto"/>
                <w:right w:val="none" w:sz="0" w:space="0" w:color="auto"/>
              </w:divBdr>
            </w:div>
            <w:div w:id="5520167">
              <w:marLeft w:val="0"/>
              <w:marRight w:val="0"/>
              <w:marTop w:val="0"/>
              <w:marBottom w:val="0"/>
              <w:divBdr>
                <w:top w:val="none" w:sz="0" w:space="0" w:color="auto"/>
                <w:left w:val="none" w:sz="0" w:space="0" w:color="auto"/>
                <w:bottom w:val="none" w:sz="0" w:space="0" w:color="auto"/>
                <w:right w:val="none" w:sz="0" w:space="0" w:color="auto"/>
              </w:divBdr>
            </w:div>
            <w:div w:id="1418945827">
              <w:marLeft w:val="0"/>
              <w:marRight w:val="0"/>
              <w:marTop w:val="0"/>
              <w:marBottom w:val="0"/>
              <w:divBdr>
                <w:top w:val="none" w:sz="0" w:space="0" w:color="auto"/>
                <w:left w:val="none" w:sz="0" w:space="0" w:color="auto"/>
                <w:bottom w:val="none" w:sz="0" w:space="0" w:color="auto"/>
                <w:right w:val="none" w:sz="0" w:space="0" w:color="auto"/>
              </w:divBdr>
            </w:div>
          </w:divsChild>
        </w:div>
        <w:div w:id="1234315365">
          <w:marLeft w:val="0"/>
          <w:marRight w:val="0"/>
          <w:marTop w:val="0"/>
          <w:marBottom w:val="0"/>
          <w:divBdr>
            <w:top w:val="none" w:sz="0" w:space="0" w:color="auto"/>
            <w:left w:val="none" w:sz="0" w:space="0" w:color="auto"/>
            <w:bottom w:val="none" w:sz="0" w:space="0" w:color="auto"/>
            <w:right w:val="none" w:sz="0" w:space="0" w:color="auto"/>
          </w:divBdr>
          <w:divsChild>
            <w:div w:id="467238746">
              <w:marLeft w:val="0"/>
              <w:marRight w:val="0"/>
              <w:marTop w:val="30"/>
              <w:marBottom w:val="30"/>
              <w:divBdr>
                <w:top w:val="none" w:sz="0" w:space="0" w:color="auto"/>
                <w:left w:val="none" w:sz="0" w:space="0" w:color="auto"/>
                <w:bottom w:val="none" w:sz="0" w:space="0" w:color="auto"/>
                <w:right w:val="none" w:sz="0" w:space="0" w:color="auto"/>
              </w:divBdr>
              <w:divsChild>
                <w:div w:id="984891056">
                  <w:marLeft w:val="0"/>
                  <w:marRight w:val="0"/>
                  <w:marTop w:val="0"/>
                  <w:marBottom w:val="0"/>
                  <w:divBdr>
                    <w:top w:val="none" w:sz="0" w:space="0" w:color="auto"/>
                    <w:left w:val="none" w:sz="0" w:space="0" w:color="auto"/>
                    <w:bottom w:val="none" w:sz="0" w:space="0" w:color="auto"/>
                    <w:right w:val="none" w:sz="0" w:space="0" w:color="auto"/>
                  </w:divBdr>
                  <w:divsChild>
                    <w:div w:id="1897815482">
                      <w:marLeft w:val="0"/>
                      <w:marRight w:val="0"/>
                      <w:marTop w:val="0"/>
                      <w:marBottom w:val="0"/>
                      <w:divBdr>
                        <w:top w:val="none" w:sz="0" w:space="0" w:color="auto"/>
                        <w:left w:val="none" w:sz="0" w:space="0" w:color="auto"/>
                        <w:bottom w:val="none" w:sz="0" w:space="0" w:color="auto"/>
                        <w:right w:val="none" w:sz="0" w:space="0" w:color="auto"/>
                      </w:divBdr>
                    </w:div>
                  </w:divsChild>
                </w:div>
                <w:div w:id="2127698318">
                  <w:marLeft w:val="0"/>
                  <w:marRight w:val="0"/>
                  <w:marTop w:val="0"/>
                  <w:marBottom w:val="0"/>
                  <w:divBdr>
                    <w:top w:val="none" w:sz="0" w:space="0" w:color="auto"/>
                    <w:left w:val="none" w:sz="0" w:space="0" w:color="auto"/>
                    <w:bottom w:val="none" w:sz="0" w:space="0" w:color="auto"/>
                    <w:right w:val="none" w:sz="0" w:space="0" w:color="auto"/>
                  </w:divBdr>
                  <w:divsChild>
                    <w:div w:id="1983384620">
                      <w:marLeft w:val="0"/>
                      <w:marRight w:val="0"/>
                      <w:marTop w:val="0"/>
                      <w:marBottom w:val="0"/>
                      <w:divBdr>
                        <w:top w:val="none" w:sz="0" w:space="0" w:color="auto"/>
                        <w:left w:val="none" w:sz="0" w:space="0" w:color="auto"/>
                        <w:bottom w:val="none" w:sz="0" w:space="0" w:color="auto"/>
                        <w:right w:val="none" w:sz="0" w:space="0" w:color="auto"/>
                      </w:divBdr>
                    </w:div>
                  </w:divsChild>
                </w:div>
                <w:div w:id="884102109">
                  <w:marLeft w:val="0"/>
                  <w:marRight w:val="0"/>
                  <w:marTop w:val="0"/>
                  <w:marBottom w:val="0"/>
                  <w:divBdr>
                    <w:top w:val="none" w:sz="0" w:space="0" w:color="auto"/>
                    <w:left w:val="none" w:sz="0" w:space="0" w:color="auto"/>
                    <w:bottom w:val="none" w:sz="0" w:space="0" w:color="auto"/>
                    <w:right w:val="none" w:sz="0" w:space="0" w:color="auto"/>
                  </w:divBdr>
                  <w:divsChild>
                    <w:div w:id="1576233823">
                      <w:marLeft w:val="0"/>
                      <w:marRight w:val="0"/>
                      <w:marTop w:val="0"/>
                      <w:marBottom w:val="0"/>
                      <w:divBdr>
                        <w:top w:val="none" w:sz="0" w:space="0" w:color="auto"/>
                        <w:left w:val="none" w:sz="0" w:space="0" w:color="auto"/>
                        <w:bottom w:val="none" w:sz="0" w:space="0" w:color="auto"/>
                        <w:right w:val="none" w:sz="0" w:space="0" w:color="auto"/>
                      </w:divBdr>
                    </w:div>
                  </w:divsChild>
                </w:div>
                <w:div w:id="1817604235">
                  <w:marLeft w:val="0"/>
                  <w:marRight w:val="0"/>
                  <w:marTop w:val="0"/>
                  <w:marBottom w:val="0"/>
                  <w:divBdr>
                    <w:top w:val="none" w:sz="0" w:space="0" w:color="auto"/>
                    <w:left w:val="none" w:sz="0" w:space="0" w:color="auto"/>
                    <w:bottom w:val="none" w:sz="0" w:space="0" w:color="auto"/>
                    <w:right w:val="none" w:sz="0" w:space="0" w:color="auto"/>
                  </w:divBdr>
                  <w:divsChild>
                    <w:div w:id="1669363663">
                      <w:marLeft w:val="0"/>
                      <w:marRight w:val="0"/>
                      <w:marTop w:val="0"/>
                      <w:marBottom w:val="0"/>
                      <w:divBdr>
                        <w:top w:val="none" w:sz="0" w:space="0" w:color="auto"/>
                        <w:left w:val="none" w:sz="0" w:space="0" w:color="auto"/>
                        <w:bottom w:val="none" w:sz="0" w:space="0" w:color="auto"/>
                        <w:right w:val="none" w:sz="0" w:space="0" w:color="auto"/>
                      </w:divBdr>
                    </w:div>
                  </w:divsChild>
                </w:div>
                <w:div w:id="50275661">
                  <w:marLeft w:val="0"/>
                  <w:marRight w:val="0"/>
                  <w:marTop w:val="0"/>
                  <w:marBottom w:val="0"/>
                  <w:divBdr>
                    <w:top w:val="none" w:sz="0" w:space="0" w:color="auto"/>
                    <w:left w:val="none" w:sz="0" w:space="0" w:color="auto"/>
                    <w:bottom w:val="none" w:sz="0" w:space="0" w:color="auto"/>
                    <w:right w:val="none" w:sz="0" w:space="0" w:color="auto"/>
                  </w:divBdr>
                  <w:divsChild>
                    <w:div w:id="1040319885">
                      <w:marLeft w:val="0"/>
                      <w:marRight w:val="0"/>
                      <w:marTop w:val="0"/>
                      <w:marBottom w:val="0"/>
                      <w:divBdr>
                        <w:top w:val="none" w:sz="0" w:space="0" w:color="auto"/>
                        <w:left w:val="none" w:sz="0" w:space="0" w:color="auto"/>
                        <w:bottom w:val="none" w:sz="0" w:space="0" w:color="auto"/>
                        <w:right w:val="none" w:sz="0" w:space="0" w:color="auto"/>
                      </w:divBdr>
                    </w:div>
                  </w:divsChild>
                </w:div>
                <w:div w:id="1297490291">
                  <w:marLeft w:val="0"/>
                  <w:marRight w:val="0"/>
                  <w:marTop w:val="0"/>
                  <w:marBottom w:val="0"/>
                  <w:divBdr>
                    <w:top w:val="none" w:sz="0" w:space="0" w:color="auto"/>
                    <w:left w:val="none" w:sz="0" w:space="0" w:color="auto"/>
                    <w:bottom w:val="none" w:sz="0" w:space="0" w:color="auto"/>
                    <w:right w:val="none" w:sz="0" w:space="0" w:color="auto"/>
                  </w:divBdr>
                  <w:divsChild>
                    <w:div w:id="484782896">
                      <w:marLeft w:val="0"/>
                      <w:marRight w:val="0"/>
                      <w:marTop w:val="0"/>
                      <w:marBottom w:val="0"/>
                      <w:divBdr>
                        <w:top w:val="none" w:sz="0" w:space="0" w:color="auto"/>
                        <w:left w:val="none" w:sz="0" w:space="0" w:color="auto"/>
                        <w:bottom w:val="none" w:sz="0" w:space="0" w:color="auto"/>
                        <w:right w:val="none" w:sz="0" w:space="0" w:color="auto"/>
                      </w:divBdr>
                    </w:div>
                  </w:divsChild>
                </w:div>
                <w:div w:id="2049142351">
                  <w:marLeft w:val="0"/>
                  <w:marRight w:val="0"/>
                  <w:marTop w:val="0"/>
                  <w:marBottom w:val="0"/>
                  <w:divBdr>
                    <w:top w:val="none" w:sz="0" w:space="0" w:color="auto"/>
                    <w:left w:val="none" w:sz="0" w:space="0" w:color="auto"/>
                    <w:bottom w:val="none" w:sz="0" w:space="0" w:color="auto"/>
                    <w:right w:val="none" w:sz="0" w:space="0" w:color="auto"/>
                  </w:divBdr>
                  <w:divsChild>
                    <w:div w:id="1025978868">
                      <w:marLeft w:val="0"/>
                      <w:marRight w:val="0"/>
                      <w:marTop w:val="0"/>
                      <w:marBottom w:val="0"/>
                      <w:divBdr>
                        <w:top w:val="none" w:sz="0" w:space="0" w:color="auto"/>
                        <w:left w:val="none" w:sz="0" w:space="0" w:color="auto"/>
                        <w:bottom w:val="none" w:sz="0" w:space="0" w:color="auto"/>
                        <w:right w:val="none" w:sz="0" w:space="0" w:color="auto"/>
                      </w:divBdr>
                    </w:div>
                  </w:divsChild>
                </w:div>
                <w:div w:id="427046282">
                  <w:marLeft w:val="0"/>
                  <w:marRight w:val="0"/>
                  <w:marTop w:val="0"/>
                  <w:marBottom w:val="0"/>
                  <w:divBdr>
                    <w:top w:val="none" w:sz="0" w:space="0" w:color="auto"/>
                    <w:left w:val="none" w:sz="0" w:space="0" w:color="auto"/>
                    <w:bottom w:val="none" w:sz="0" w:space="0" w:color="auto"/>
                    <w:right w:val="none" w:sz="0" w:space="0" w:color="auto"/>
                  </w:divBdr>
                  <w:divsChild>
                    <w:div w:id="76289997">
                      <w:marLeft w:val="0"/>
                      <w:marRight w:val="0"/>
                      <w:marTop w:val="0"/>
                      <w:marBottom w:val="0"/>
                      <w:divBdr>
                        <w:top w:val="none" w:sz="0" w:space="0" w:color="auto"/>
                        <w:left w:val="none" w:sz="0" w:space="0" w:color="auto"/>
                        <w:bottom w:val="none" w:sz="0" w:space="0" w:color="auto"/>
                        <w:right w:val="none" w:sz="0" w:space="0" w:color="auto"/>
                      </w:divBdr>
                    </w:div>
                  </w:divsChild>
                </w:div>
                <w:div w:id="1466000238">
                  <w:marLeft w:val="0"/>
                  <w:marRight w:val="0"/>
                  <w:marTop w:val="0"/>
                  <w:marBottom w:val="0"/>
                  <w:divBdr>
                    <w:top w:val="none" w:sz="0" w:space="0" w:color="auto"/>
                    <w:left w:val="none" w:sz="0" w:space="0" w:color="auto"/>
                    <w:bottom w:val="none" w:sz="0" w:space="0" w:color="auto"/>
                    <w:right w:val="none" w:sz="0" w:space="0" w:color="auto"/>
                  </w:divBdr>
                  <w:divsChild>
                    <w:div w:id="2103526213">
                      <w:marLeft w:val="0"/>
                      <w:marRight w:val="0"/>
                      <w:marTop w:val="0"/>
                      <w:marBottom w:val="0"/>
                      <w:divBdr>
                        <w:top w:val="none" w:sz="0" w:space="0" w:color="auto"/>
                        <w:left w:val="none" w:sz="0" w:space="0" w:color="auto"/>
                        <w:bottom w:val="none" w:sz="0" w:space="0" w:color="auto"/>
                        <w:right w:val="none" w:sz="0" w:space="0" w:color="auto"/>
                      </w:divBdr>
                    </w:div>
                  </w:divsChild>
                </w:div>
                <w:div w:id="2028827059">
                  <w:marLeft w:val="0"/>
                  <w:marRight w:val="0"/>
                  <w:marTop w:val="0"/>
                  <w:marBottom w:val="0"/>
                  <w:divBdr>
                    <w:top w:val="none" w:sz="0" w:space="0" w:color="auto"/>
                    <w:left w:val="none" w:sz="0" w:space="0" w:color="auto"/>
                    <w:bottom w:val="none" w:sz="0" w:space="0" w:color="auto"/>
                    <w:right w:val="none" w:sz="0" w:space="0" w:color="auto"/>
                  </w:divBdr>
                  <w:divsChild>
                    <w:div w:id="478305343">
                      <w:marLeft w:val="0"/>
                      <w:marRight w:val="0"/>
                      <w:marTop w:val="0"/>
                      <w:marBottom w:val="0"/>
                      <w:divBdr>
                        <w:top w:val="none" w:sz="0" w:space="0" w:color="auto"/>
                        <w:left w:val="none" w:sz="0" w:space="0" w:color="auto"/>
                        <w:bottom w:val="none" w:sz="0" w:space="0" w:color="auto"/>
                        <w:right w:val="none" w:sz="0" w:space="0" w:color="auto"/>
                      </w:divBdr>
                    </w:div>
                  </w:divsChild>
                </w:div>
                <w:div w:id="1034961085">
                  <w:marLeft w:val="0"/>
                  <w:marRight w:val="0"/>
                  <w:marTop w:val="0"/>
                  <w:marBottom w:val="0"/>
                  <w:divBdr>
                    <w:top w:val="none" w:sz="0" w:space="0" w:color="auto"/>
                    <w:left w:val="none" w:sz="0" w:space="0" w:color="auto"/>
                    <w:bottom w:val="none" w:sz="0" w:space="0" w:color="auto"/>
                    <w:right w:val="none" w:sz="0" w:space="0" w:color="auto"/>
                  </w:divBdr>
                  <w:divsChild>
                    <w:div w:id="433400626">
                      <w:marLeft w:val="0"/>
                      <w:marRight w:val="0"/>
                      <w:marTop w:val="0"/>
                      <w:marBottom w:val="0"/>
                      <w:divBdr>
                        <w:top w:val="none" w:sz="0" w:space="0" w:color="auto"/>
                        <w:left w:val="none" w:sz="0" w:space="0" w:color="auto"/>
                        <w:bottom w:val="none" w:sz="0" w:space="0" w:color="auto"/>
                        <w:right w:val="none" w:sz="0" w:space="0" w:color="auto"/>
                      </w:divBdr>
                    </w:div>
                  </w:divsChild>
                </w:div>
                <w:div w:id="1188519932">
                  <w:marLeft w:val="0"/>
                  <w:marRight w:val="0"/>
                  <w:marTop w:val="0"/>
                  <w:marBottom w:val="0"/>
                  <w:divBdr>
                    <w:top w:val="none" w:sz="0" w:space="0" w:color="auto"/>
                    <w:left w:val="none" w:sz="0" w:space="0" w:color="auto"/>
                    <w:bottom w:val="none" w:sz="0" w:space="0" w:color="auto"/>
                    <w:right w:val="none" w:sz="0" w:space="0" w:color="auto"/>
                  </w:divBdr>
                  <w:divsChild>
                    <w:div w:id="975989376">
                      <w:marLeft w:val="0"/>
                      <w:marRight w:val="0"/>
                      <w:marTop w:val="0"/>
                      <w:marBottom w:val="0"/>
                      <w:divBdr>
                        <w:top w:val="none" w:sz="0" w:space="0" w:color="auto"/>
                        <w:left w:val="none" w:sz="0" w:space="0" w:color="auto"/>
                        <w:bottom w:val="none" w:sz="0" w:space="0" w:color="auto"/>
                        <w:right w:val="none" w:sz="0" w:space="0" w:color="auto"/>
                      </w:divBdr>
                    </w:div>
                  </w:divsChild>
                </w:div>
                <w:div w:id="874078640">
                  <w:marLeft w:val="0"/>
                  <w:marRight w:val="0"/>
                  <w:marTop w:val="0"/>
                  <w:marBottom w:val="0"/>
                  <w:divBdr>
                    <w:top w:val="none" w:sz="0" w:space="0" w:color="auto"/>
                    <w:left w:val="none" w:sz="0" w:space="0" w:color="auto"/>
                    <w:bottom w:val="none" w:sz="0" w:space="0" w:color="auto"/>
                    <w:right w:val="none" w:sz="0" w:space="0" w:color="auto"/>
                  </w:divBdr>
                  <w:divsChild>
                    <w:div w:id="1895577955">
                      <w:marLeft w:val="0"/>
                      <w:marRight w:val="0"/>
                      <w:marTop w:val="0"/>
                      <w:marBottom w:val="0"/>
                      <w:divBdr>
                        <w:top w:val="none" w:sz="0" w:space="0" w:color="auto"/>
                        <w:left w:val="none" w:sz="0" w:space="0" w:color="auto"/>
                        <w:bottom w:val="none" w:sz="0" w:space="0" w:color="auto"/>
                        <w:right w:val="none" w:sz="0" w:space="0" w:color="auto"/>
                      </w:divBdr>
                    </w:div>
                  </w:divsChild>
                </w:div>
                <w:div w:id="1108085089">
                  <w:marLeft w:val="0"/>
                  <w:marRight w:val="0"/>
                  <w:marTop w:val="0"/>
                  <w:marBottom w:val="0"/>
                  <w:divBdr>
                    <w:top w:val="none" w:sz="0" w:space="0" w:color="auto"/>
                    <w:left w:val="none" w:sz="0" w:space="0" w:color="auto"/>
                    <w:bottom w:val="none" w:sz="0" w:space="0" w:color="auto"/>
                    <w:right w:val="none" w:sz="0" w:space="0" w:color="auto"/>
                  </w:divBdr>
                  <w:divsChild>
                    <w:div w:id="810707670">
                      <w:marLeft w:val="0"/>
                      <w:marRight w:val="0"/>
                      <w:marTop w:val="0"/>
                      <w:marBottom w:val="0"/>
                      <w:divBdr>
                        <w:top w:val="none" w:sz="0" w:space="0" w:color="auto"/>
                        <w:left w:val="none" w:sz="0" w:space="0" w:color="auto"/>
                        <w:bottom w:val="none" w:sz="0" w:space="0" w:color="auto"/>
                        <w:right w:val="none" w:sz="0" w:space="0" w:color="auto"/>
                      </w:divBdr>
                    </w:div>
                  </w:divsChild>
                </w:div>
                <w:div w:id="105780968">
                  <w:marLeft w:val="0"/>
                  <w:marRight w:val="0"/>
                  <w:marTop w:val="0"/>
                  <w:marBottom w:val="0"/>
                  <w:divBdr>
                    <w:top w:val="none" w:sz="0" w:space="0" w:color="auto"/>
                    <w:left w:val="none" w:sz="0" w:space="0" w:color="auto"/>
                    <w:bottom w:val="none" w:sz="0" w:space="0" w:color="auto"/>
                    <w:right w:val="none" w:sz="0" w:space="0" w:color="auto"/>
                  </w:divBdr>
                  <w:divsChild>
                    <w:div w:id="1691760540">
                      <w:marLeft w:val="0"/>
                      <w:marRight w:val="0"/>
                      <w:marTop w:val="0"/>
                      <w:marBottom w:val="0"/>
                      <w:divBdr>
                        <w:top w:val="none" w:sz="0" w:space="0" w:color="auto"/>
                        <w:left w:val="none" w:sz="0" w:space="0" w:color="auto"/>
                        <w:bottom w:val="none" w:sz="0" w:space="0" w:color="auto"/>
                        <w:right w:val="none" w:sz="0" w:space="0" w:color="auto"/>
                      </w:divBdr>
                    </w:div>
                  </w:divsChild>
                </w:div>
                <w:div w:id="1554853244">
                  <w:marLeft w:val="0"/>
                  <w:marRight w:val="0"/>
                  <w:marTop w:val="0"/>
                  <w:marBottom w:val="0"/>
                  <w:divBdr>
                    <w:top w:val="none" w:sz="0" w:space="0" w:color="auto"/>
                    <w:left w:val="none" w:sz="0" w:space="0" w:color="auto"/>
                    <w:bottom w:val="none" w:sz="0" w:space="0" w:color="auto"/>
                    <w:right w:val="none" w:sz="0" w:space="0" w:color="auto"/>
                  </w:divBdr>
                  <w:divsChild>
                    <w:div w:id="1349871402">
                      <w:marLeft w:val="0"/>
                      <w:marRight w:val="0"/>
                      <w:marTop w:val="0"/>
                      <w:marBottom w:val="0"/>
                      <w:divBdr>
                        <w:top w:val="none" w:sz="0" w:space="0" w:color="auto"/>
                        <w:left w:val="none" w:sz="0" w:space="0" w:color="auto"/>
                        <w:bottom w:val="none" w:sz="0" w:space="0" w:color="auto"/>
                        <w:right w:val="none" w:sz="0" w:space="0" w:color="auto"/>
                      </w:divBdr>
                    </w:div>
                  </w:divsChild>
                </w:div>
                <w:div w:id="754669765">
                  <w:marLeft w:val="0"/>
                  <w:marRight w:val="0"/>
                  <w:marTop w:val="0"/>
                  <w:marBottom w:val="0"/>
                  <w:divBdr>
                    <w:top w:val="none" w:sz="0" w:space="0" w:color="auto"/>
                    <w:left w:val="none" w:sz="0" w:space="0" w:color="auto"/>
                    <w:bottom w:val="none" w:sz="0" w:space="0" w:color="auto"/>
                    <w:right w:val="none" w:sz="0" w:space="0" w:color="auto"/>
                  </w:divBdr>
                  <w:divsChild>
                    <w:div w:id="313917581">
                      <w:marLeft w:val="0"/>
                      <w:marRight w:val="0"/>
                      <w:marTop w:val="0"/>
                      <w:marBottom w:val="0"/>
                      <w:divBdr>
                        <w:top w:val="none" w:sz="0" w:space="0" w:color="auto"/>
                        <w:left w:val="none" w:sz="0" w:space="0" w:color="auto"/>
                        <w:bottom w:val="none" w:sz="0" w:space="0" w:color="auto"/>
                        <w:right w:val="none" w:sz="0" w:space="0" w:color="auto"/>
                      </w:divBdr>
                    </w:div>
                  </w:divsChild>
                </w:div>
                <w:div w:id="418871220">
                  <w:marLeft w:val="0"/>
                  <w:marRight w:val="0"/>
                  <w:marTop w:val="0"/>
                  <w:marBottom w:val="0"/>
                  <w:divBdr>
                    <w:top w:val="none" w:sz="0" w:space="0" w:color="auto"/>
                    <w:left w:val="none" w:sz="0" w:space="0" w:color="auto"/>
                    <w:bottom w:val="none" w:sz="0" w:space="0" w:color="auto"/>
                    <w:right w:val="none" w:sz="0" w:space="0" w:color="auto"/>
                  </w:divBdr>
                  <w:divsChild>
                    <w:div w:id="809249248">
                      <w:marLeft w:val="0"/>
                      <w:marRight w:val="0"/>
                      <w:marTop w:val="0"/>
                      <w:marBottom w:val="0"/>
                      <w:divBdr>
                        <w:top w:val="none" w:sz="0" w:space="0" w:color="auto"/>
                        <w:left w:val="none" w:sz="0" w:space="0" w:color="auto"/>
                        <w:bottom w:val="none" w:sz="0" w:space="0" w:color="auto"/>
                        <w:right w:val="none" w:sz="0" w:space="0" w:color="auto"/>
                      </w:divBdr>
                    </w:div>
                  </w:divsChild>
                </w:div>
                <w:div w:id="911433573">
                  <w:marLeft w:val="0"/>
                  <w:marRight w:val="0"/>
                  <w:marTop w:val="0"/>
                  <w:marBottom w:val="0"/>
                  <w:divBdr>
                    <w:top w:val="none" w:sz="0" w:space="0" w:color="auto"/>
                    <w:left w:val="none" w:sz="0" w:space="0" w:color="auto"/>
                    <w:bottom w:val="none" w:sz="0" w:space="0" w:color="auto"/>
                    <w:right w:val="none" w:sz="0" w:space="0" w:color="auto"/>
                  </w:divBdr>
                  <w:divsChild>
                    <w:div w:id="1307540620">
                      <w:marLeft w:val="0"/>
                      <w:marRight w:val="0"/>
                      <w:marTop w:val="0"/>
                      <w:marBottom w:val="0"/>
                      <w:divBdr>
                        <w:top w:val="none" w:sz="0" w:space="0" w:color="auto"/>
                        <w:left w:val="none" w:sz="0" w:space="0" w:color="auto"/>
                        <w:bottom w:val="none" w:sz="0" w:space="0" w:color="auto"/>
                        <w:right w:val="none" w:sz="0" w:space="0" w:color="auto"/>
                      </w:divBdr>
                    </w:div>
                  </w:divsChild>
                </w:div>
                <w:div w:id="2138450841">
                  <w:marLeft w:val="0"/>
                  <w:marRight w:val="0"/>
                  <w:marTop w:val="0"/>
                  <w:marBottom w:val="0"/>
                  <w:divBdr>
                    <w:top w:val="none" w:sz="0" w:space="0" w:color="auto"/>
                    <w:left w:val="none" w:sz="0" w:space="0" w:color="auto"/>
                    <w:bottom w:val="none" w:sz="0" w:space="0" w:color="auto"/>
                    <w:right w:val="none" w:sz="0" w:space="0" w:color="auto"/>
                  </w:divBdr>
                  <w:divsChild>
                    <w:div w:id="1085031272">
                      <w:marLeft w:val="0"/>
                      <w:marRight w:val="0"/>
                      <w:marTop w:val="0"/>
                      <w:marBottom w:val="0"/>
                      <w:divBdr>
                        <w:top w:val="none" w:sz="0" w:space="0" w:color="auto"/>
                        <w:left w:val="none" w:sz="0" w:space="0" w:color="auto"/>
                        <w:bottom w:val="none" w:sz="0" w:space="0" w:color="auto"/>
                        <w:right w:val="none" w:sz="0" w:space="0" w:color="auto"/>
                      </w:divBdr>
                    </w:div>
                  </w:divsChild>
                </w:div>
                <w:div w:id="473331894">
                  <w:marLeft w:val="0"/>
                  <w:marRight w:val="0"/>
                  <w:marTop w:val="0"/>
                  <w:marBottom w:val="0"/>
                  <w:divBdr>
                    <w:top w:val="none" w:sz="0" w:space="0" w:color="auto"/>
                    <w:left w:val="none" w:sz="0" w:space="0" w:color="auto"/>
                    <w:bottom w:val="none" w:sz="0" w:space="0" w:color="auto"/>
                    <w:right w:val="none" w:sz="0" w:space="0" w:color="auto"/>
                  </w:divBdr>
                  <w:divsChild>
                    <w:div w:id="649331312">
                      <w:marLeft w:val="0"/>
                      <w:marRight w:val="0"/>
                      <w:marTop w:val="0"/>
                      <w:marBottom w:val="0"/>
                      <w:divBdr>
                        <w:top w:val="none" w:sz="0" w:space="0" w:color="auto"/>
                        <w:left w:val="none" w:sz="0" w:space="0" w:color="auto"/>
                        <w:bottom w:val="none" w:sz="0" w:space="0" w:color="auto"/>
                        <w:right w:val="none" w:sz="0" w:space="0" w:color="auto"/>
                      </w:divBdr>
                    </w:div>
                  </w:divsChild>
                </w:div>
                <w:div w:id="594560653">
                  <w:marLeft w:val="0"/>
                  <w:marRight w:val="0"/>
                  <w:marTop w:val="0"/>
                  <w:marBottom w:val="0"/>
                  <w:divBdr>
                    <w:top w:val="none" w:sz="0" w:space="0" w:color="auto"/>
                    <w:left w:val="none" w:sz="0" w:space="0" w:color="auto"/>
                    <w:bottom w:val="none" w:sz="0" w:space="0" w:color="auto"/>
                    <w:right w:val="none" w:sz="0" w:space="0" w:color="auto"/>
                  </w:divBdr>
                  <w:divsChild>
                    <w:div w:id="2068414087">
                      <w:marLeft w:val="0"/>
                      <w:marRight w:val="0"/>
                      <w:marTop w:val="0"/>
                      <w:marBottom w:val="0"/>
                      <w:divBdr>
                        <w:top w:val="none" w:sz="0" w:space="0" w:color="auto"/>
                        <w:left w:val="none" w:sz="0" w:space="0" w:color="auto"/>
                        <w:bottom w:val="none" w:sz="0" w:space="0" w:color="auto"/>
                        <w:right w:val="none" w:sz="0" w:space="0" w:color="auto"/>
                      </w:divBdr>
                    </w:div>
                  </w:divsChild>
                </w:div>
                <w:div w:id="1132675085">
                  <w:marLeft w:val="0"/>
                  <w:marRight w:val="0"/>
                  <w:marTop w:val="0"/>
                  <w:marBottom w:val="0"/>
                  <w:divBdr>
                    <w:top w:val="none" w:sz="0" w:space="0" w:color="auto"/>
                    <w:left w:val="none" w:sz="0" w:space="0" w:color="auto"/>
                    <w:bottom w:val="none" w:sz="0" w:space="0" w:color="auto"/>
                    <w:right w:val="none" w:sz="0" w:space="0" w:color="auto"/>
                  </w:divBdr>
                  <w:divsChild>
                    <w:div w:id="883450138">
                      <w:marLeft w:val="0"/>
                      <w:marRight w:val="0"/>
                      <w:marTop w:val="0"/>
                      <w:marBottom w:val="0"/>
                      <w:divBdr>
                        <w:top w:val="none" w:sz="0" w:space="0" w:color="auto"/>
                        <w:left w:val="none" w:sz="0" w:space="0" w:color="auto"/>
                        <w:bottom w:val="none" w:sz="0" w:space="0" w:color="auto"/>
                        <w:right w:val="none" w:sz="0" w:space="0" w:color="auto"/>
                      </w:divBdr>
                    </w:div>
                  </w:divsChild>
                </w:div>
                <w:div w:id="1486899835">
                  <w:marLeft w:val="0"/>
                  <w:marRight w:val="0"/>
                  <w:marTop w:val="0"/>
                  <w:marBottom w:val="0"/>
                  <w:divBdr>
                    <w:top w:val="none" w:sz="0" w:space="0" w:color="auto"/>
                    <w:left w:val="none" w:sz="0" w:space="0" w:color="auto"/>
                    <w:bottom w:val="none" w:sz="0" w:space="0" w:color="auto"/>
                    <w:right w:val="none" w:sz="0" w:space="0" w:color="auto"/>
                  </w:divBdr>
                  <w:divsChild>
                    <w:div w:id="1277104118">
                      <w:marLeft w:val="0"/>
                      <w:marRight w:val="0"/>
                      <w:marTop w:val="0"/>
                      <w:marBottom w:val="0"/>
                      <w:divBdr>
                        <w:top w:val="none" w:sz="0" w:space="0" w:color="auto"/>
                        <w:left w:val="none" w:sz="0" w:space="0" w:color="auto"/>
                        <w:bottom w:val="none" w:sz="0" w:space="0" w:color="auto"/>
                        <w:right w:val="none" w:sz="0" w:space="0" w:color="auto"/>
                      </w:divBdr>
                    </w:div>
                  </w:divsChild>
                </w:div>
                <w:div w:id="1065882472">
                  <w:marLeft w:val="0"/>
                  <w:marRight w:val="0"/>
                  <w:marTop w:val="0"/>
                  <w:marBottom w:val="0"/>
                  <w:divBdr>
                    <w:top w:val="none" w:sz="0" w:space="0" w:color="auto"/>
                    <w:left w:val="none" w:sz="0" w:space="0" w:color="auto"/>
                    <w:bottom w:val="none" w:sz="0" w:space="0" w:color="auto"/>
                    <w:right w:val="none" w:sz="0" w:space="0" w:color="auto"/>
                  </w:divBdr>
                  <w:divsChild>
                    <w:div w:id="2124834658">
                      <w:marLeft w:val="0"/>
                      <w:marRight w:val="0"/>
                      <w:marTop w:val="0"/>
                      <w:marBottom w:val="0"/>
                      <w:divBdr>
                        <w:top w:val="none" w:sz="0" w:space="0" w:color="auto"/>
                        <w:left w:val="none" w:sz="0" w:space="0" w:color="auto"/>
                        <w:bottom w:val="none" w:sz="0" w:space="0" w:color="auto"/>
                        <w:right w:val="none" w:sz="0" w:space="0" w:color="auto"/>
                      </w:divBdr>
                    </w:div>
                  </w:divsChild>
                </w:div>
                <w:div w:id="326831287">
                  <w:marLeft w:val="0"/>
                  <w:marRight w:val="0"/>
                  <w:marTop w:val="0"/>
                  <w:marBottom w:val="0"/>
                  <w:divBdr>
                    <w:top w:val="none" w:sz="0" w:space="0" w:color="auto"/>
                    <w:left w:val="none" w:sz="0" w:space="0" w:color="auto"/>
                    <w:bottom w:val="none" w:sz="0" w:space="0" w:color="auto"/>
                    <w:right w:val="none" w:sz="0" w:space="0" w:color="auto"/>
                  </w:divBdr>
                  <w:divsChild>
                    <w:div w:id="67460343">
                      <w:marLeft w:val="0"/>
                      <w:marRight w:val="0"/>
                      <w:marTop w:val="0"/>
                      <w:marBottom w:val="0"/>
                      <w:divBdr>
                        <w:top w:val="none" w:sz="0" w:space="0" w:color="auto"/>
                        <w:left w:val="none" w:sz="0" w:space="0" w:color="auto"/>
                        <w:bottom w:val="none" w:sz="0" w:space="0" w:color="auto"/>
                        <w:right w:val="none" w:sz="0" w:space="0" w:color="auto"/>
                      </w:divBdr>
                    </w:div>
                  </w:divsChild>
                </w:div>
                <w:div w:id="588733705">
                  <w:marLeft w:val="0"/>
                  <w:marRight w:val="0"/>
                  <w:marTop w:val="0"/>
                  <w:marBottom w:val="0"/>
                  <w:divBdr>
                    <w:top w:val="none" w:sz="0" w:space="0" w:color="auto"/>
                    <w:left w:val="none" w:sz="0" w:space="0" w:color="auto"/>
                    <w:bottom w:val="none" w:sz="0" w:space="0" w:color="auto"/>
                    <w:right w:val="none" w:sz="0" w:space="0" w:color="auto"/>
                  </w:divBdr>
                  <w:divsChild>
                    <w:div w:id="1227374581">
                      <w:marLeft w:val="0"/>
                      <w:marRight w:val="0"/>
                      <w:marTop w:val="0"/>
                      <w:marBottom w:val="0"/>
                      <w:divBdr>
                        <w:top w:val="none" w:sz="0" w:space="0" w:color="auto"/>
                        <w:left w:val="none" w:sz="0" w:space="0" w:color="auto"/>
                        <w:bottom w:val="none" w:sz="0" w:space="0" w:color="auto"/>
                        <w:right w:val="none" w:sz="0" w:space="0" w:color="auto"/>
                      </w:divBdr>
                    </w:div>
                  </w:divsChild>
                </w:div>
                <w:div w:id="1145977339">
                  <w:marLeft w:val="0"/>
                  <w:marRight w:val="0"/>
                  <w:marTop w:val="0"/>
                  <w:marBottom w:val="0"/>
                  <w:divBdr>
                    <w:top w:val="none" w:sz="0" w:space="0" w:color="auto"/>
                    <w:left w:val="none" w:sz="0" w:space="0" w:color="auto"/>
                    <w:bottom w:val="none" w:sz="0" w:space="0" w:color="auto"/>
                    <w:right w:val="none" w:sz="0" w:space="0" w:color="auto"/>
                  </w:divBdr>
                  <w:divsChild>
                    <w:div w:id="1419519898">
                      <w:marLeft w:val="0"/>
                      <w:marRight w:val="0"/>
                      <w:marTop w:val="0"/>
                      <w:marBottom w:val="0"/>
                      <w:divBdr>
                        <w:top w:val="none" w:sz="0" w:space="0" w:color="auto"/>
                        <w:left w:val="none" w:sz="0" w:space="0" w:color="auto"/>
                        <w:bottom w:val="none" w:sz="0" w:space="0" w:color="auto"/>
                        <w:right w:val="none" w:sz="0" w:space="0" w:color="auto"/>
                      </w:divBdr>
                    </w:div>
                  </w:divsChild>
                </w:div>
                <w:div w:id="891111412">
                  <w:marLeft w:val="0"/>
                  <w:marRight w:val="0"/>
                  <w:marTop w:val="0"/>
                  <w:marBottom w:val="0"/>
                  <w:divBdr>
                    <w:top w:val="none" w:sz="0" w:space="0" w:color="auto"/>
                    <w:left w:val="none" w:sz="0" w:space="0" w:color="auto"/>
                    <w:bottom w:val="none" w:sz="0" w:space="0" w:color="auto"/>
                    <w:right w:val="none" w:sz="0" w:space="0" w:color="auto"/>
                  </w:divBdr>
                  <w:divsChild>
                    <w:div w:id="1947543503">
                      <w:marLeft w:val="0"/>
                      <w:marRight w:val="0"/>
                      <w:marTop w:val="0"/>
                      <w:marBottom w:val="0"/>
                      <w:divBdr>
                        <w:top w:val="none" w:sz="0" w:space="0" w:color="auto"/>
                        <w:left w:val="none" w:sz="0" w:space="0" w:color="auto"/>
                        <w:bottom w:val="none" w:sz="0" w:space="0" w:color="auto"/>
                        <w:right w:val="none" w:sz="0" w:space="0" w:color="auto"/>
                      </w:divBdr>
                    </w:div>
                  </w:divsChild>
                </w:div>
                <w:div w:id="980965259">
                  <w:marLeft w:val="0"/>
                  <w:marRight w:val="0"/>
                  <w:marTop w:val="0"/>
                  <w:marBottom w:val="0"/>
                  <w:divBdr>
                    <w:top w:val="none" w:sz="0" w:space="0" w:color="auto"/>
                    <w:left w:val="none" w:sz="0" w:space="0" w:color="auto"/>
                    <w:bottom w:val="none" w:sz="0" w:space="0" w:color="auto"/>
                    <w:right w:val="none" w:sz="0" w:space="0" w:color="auto"/>
                  </w:divBdr>
                  <w:divsChild>
                    <w:div w:id="1963539308">
                      <w:marLeft w:val="0"/>
                      <w:marRight w:val="0"/>
                      <w:marTop w:val="0"/>
                      <w:marBottom w:val="0"/>
                      <w:divBdr>
                        <w:top w:val="none" w:sz="0" w:space="0" w:color="auto"/>
                        <w:left w:val="none" w:sz="0" w:space="0" w:color="auto"/>
                        <w:bottom w:val="none" w:sz="0" w:space="0" w:color="auto"/>
                        <w:right w:val="none" w:sz="0" w:space="0" w:color="auto"/>
                      </w:divBdr>
                    </w:div>
                  </w:divsChild>
                </w:div>
                <w:div w:id="1069881371">
                  <w:marLeft w:val="0"/>
                  <w:marRight w:val="0"/>
                  <w:marTop w:val="0"/>
                  <w:marBottom w:val="0"/>
                  <w:divBdr>
                    <w:top w:val="none" w:sz="0" w:space="0" w:color="auto"/>
                    <w:left w:val="none" w:sz="0" w:space="0" w:color="auto"/>
                    <w:bottom w:val="none" w:sz="0" w:space="0" w:color="auto"/>
                    <w:right w:val="none" w:sz="0" w:space="0" w:color="auto"/>
                  </w:divBdr>
                  <w:divsChild>
                    <w:div w:id="193884339">
                      <w:marLeft w:val="0"/>
                      <w:marRight w:val="0"/>
                      <w:marTop w:val="0"/>
                      <w:marBottom w:val="0"/>
                      <w:divBdr>
                        <w:top w:val="none" w:sz="0" w:space="0" w:color="auto"/>
                        <w:left w:val="none" w:sz="0" w:space="0" w:color="auto"/>
                        <w:bottom w:val="none" w:sz="0" w:space="0" w:color="auto"/>
                        <w:right w:val="none" w:sz="0" w:space="0" w:color="auto"/>
                      </w:divBdr>
                    </w:div>
                  </w:divsChild>
                </w:div>
                <w:div w:id="1793674080">
                  <w:marLeft w:val="0"/>
                  <w:marRight w:val="0"/>
                  <w:marTop w:val="0"/>
                  <w:marBottom w:val="0"/>
                  <w:divBdr>
                    <w:top w:val="none" w:sz="0" w:space="0" w:color="auto"/>
                    <w:left w:val="none" w:sz="0" w:space="0" w:color="auto"/>
                    <w:bottom w:val="none" w:sz="0" w:space="0" w:color="auto"/>
                    <w:right w:val="none" w:sz="0" w:space="0" w:color="auto"/>
                  </w:divBdr>
                  <w:divsChild>
                    <w:div w:id="1579708777">
                      <w:marLeft w:val="0"/>
                      <w:marRight w:val="0"/>
                      <w:marTop w:val="0"/>
                      <w:marBottom w:val="0"/>
                      <w:divBdr>
                        <w:top w:val="none" w:sz="0" w:space="0" w:color="auto"/>
                        <w:left w:val="none" w:sz="0" w:space="0" w:color="auto"/>
                        <w:bottom w:val="none" w:sz="0" w:space="0" w:color="auto"/>
                        <w:right w:val="none" w:sz="0" w:space="0" w:color="auto"/>
                      </w:divBdr>
                    </w:div>
                  </w:divsChild>
                </w:div>
                <w:div w:id="874805952">
                  <w:marLeft w:val="0"/>
                  <w:marRight w:val="0"/>
                  <w:marTop w:val="0"/>
                  <w:marBottom w:val="0"/>
                  <w:divBdr>
                    <w:top w:val="none" w:sz="0" w:space="0" w:color="auto"/>
                    <w:left w:val="none" w:sz="0" w:space="0" w:color="auto"/>
                    <w:bottom w:val="none" w:sz="0" w:space="0" w:color="auto"/>
                    <w:right w:val="none" w:sz="0" w:space="0" w:color="auto"/>
                  </w:divBdr>
                  <w:divsChild>
                    <w:div w:id="1316183041">
                      <w:marLeft w:val="0"/>
                      <w:marRight w:val="0"/>
                      <w:marTop w:val="0"/>
                      <w:marBottom w:val="0"/>
                      <w:divBdr>
                        <w:top w:val="none" w:sz="0" w:space="0" w:color="auto"/>
                        <w:left w:val="none" w:sz="0" w:space="0" w:color="auto"/>
                        <w:bottom w:val="none" w:sz="0" w:space="0" w:color="auto"/>
                        <w:right w:val="none" w:sz="0" w:space="0" w:color="auto"/>
                      </w:divBdr>
                    </w:div>
                  </w:divsChild>
                </w:div>
                <w:div w:id="288895487">
                  <w:marLeft w:val="0"/>
                  <w:marRight w:val="0"/>
                  <w:marTop w:val="0"/>
                  <w:marBottom w:val="0"/>
                  <w:divBdr>
                    <w:top w:val="none" w:sz="0" w:space="0" w:color="auto"/>
                    <w:left w:val="none" w:sz="0" w:space="0" w:color="auto"/>
                    <w:bottom w:val="none" w:sz="0" w:space="0" w:color="auto"/>
                    <w:right w:val="none" w:sz="0" w:space="0" w:color="auto"/>
                  </w:divBdr>
                  <w:divsChild>
                    <w:div w:id="1290626132">
                      <w:marLeft w:val="0"/>
                      <w:marRight w:val="0"/>
                      <w:marTop w:val="0"/>
                      <w:marBottom w:val="0"/>
                      <w:divBdr>
                        <w:top w:val="none" w:sz="0" w:space="0" w:color="auto"/>
                        <w:left w:val="none" w:sz="0" w:space="0" w:color="auto"/>
                        <w:bottom w:val="none" w:sz="0" w:space="0" w:color="auto"/>
                        <w:right w:val="none" w:sz="0" w:space="0" w:color="auto"/>
                      </w:divBdr>
                    </w:div>
                  </w:divsChild>
                </w:div>
                <w:div w:id="973608475">
                  <w:marLeft w:val="0"/>
                  <w:marRight w:val="0"/>
                  <w:marTop w:val="0"/>
                  <w:marBottom w:val="0"/>
                  <w:divBdr>
                    <w:top w:val="none" w:sz="0" w:space="0" w:color="auto"/>
                    <w:left w:val="none" w:sz="0" w:space="0" w:color="auto"/>
                    <w:bottom w:val="none" w:sz="0" w:space="0" w:color="auto"/>
                    <w:right w:val="none" w:sz="0" w:space="0" w:color="auto"/>
                  </w:divBdr>
                  <w:divsChild>
                    <w:div w:id="413018383">
                      <w:marLeft w:val="0"/>
                      <w:marRight w:val="0"/>
                      <w:marTop w:val="0"/>
                      <w:marBottom w:val="0"/>
                      <w:divBdr>
                        <w:top w:val="none" w:sz="0" w:space="0" w:color="auto"/>
                        <w:left w:val="none" w:sz="0" w:space="0" w:color="auto"/>
                        <w:bottom w:val="none" w:sz="0" w:space="0" w:color="auto"/>
                        <w:right w:val="none" w:sz="0" w:space="0" w:color="auto"/>
                      </w:divBdr>
                    </w:div>
                  </w:divsChild>
                </w:div>
                <w:div w:id="1377462756">
                  <w:marLeft w:val="0"/>
                  <w:marRight w:val="0"/>
                  <w:marTop w:val="0"/>
                  <w:marBottom w:val="0"/>
                  <w:divBdr>
                    <w:top w:val="none" w:sz="0" w:space="0" w:color="auto"/>
                    <w:left w:val="none" w:sz="0" w:space="0" w:color="auto"/>
                    <w:bottom w:val="none" w:sz="0" w:space="0" w:color="auto"/>
                    <w:right w:val="none" w:sz="0" w:space="0" w:color="auto"/>
                  </w:divBdr>
                  <w:divsChild>
                    <w:div w:id="100423204">
                      <w:marLeft w:val="0"/>
                      <w:marRight w:val="0"/>
                      <w:marTop w:val="0"/>
                      <w:marBottom w:val="0"/>
                      <w:divBdr>
                        <w:top w:val="none" w:sz="0" w:space="0" w:color="auto"/>
                        <w:left w:val="none" w:sz="0" w:space="0" w:color="auto"/>
                        <w:bottom w:val="none" w:sz="0" w:space="0" w:color="auto"/>
                        <w:right w:val="none" w:sz="0" w:space="0" w:color="auto"/>
                      </w:divBdr>
                    </w:div>
                  </w:divsChild>
                </w:div>
                <w:div w:id="1401094976">
                  <w:marLeft w:val="0"/>
                  <w:marRight w:val="0"/>
                  <w:marTop w:val="0"/>
                  <w:marBottom w:val="0"/>
                  <w:divBdr>
                    <w:top w:val="none" w:sz="0" w:space="0" w:color="auto"/>
                    <w:left w:val="none" w:sz="0" w:space="0" w:color="auto"/>
                    <w:bottom w:val="none" w:sz="0" w:space="0" w:color="auto"/>
                    <w:right w:val="none" w:sz="0" w:space="0" w:color="auto"/>
                  </w:divBdr>
                  <w:divsChild>
                    <w:div w:id="1993409682">
                      <w:marLeft w:val="0"/>
                      <w:marRight w:val="0"/>
                      <w:marTop w:val="0"/>
                      <w:marBottom w:val="0"/>
                      <w:divBdr>
                        <w:top w:val="none" w:sz="0" w:space="0" w:color="auto"/>
                        <w:left w:val="none" w:sz="0" w:space="0" w:color="auto"/>
                        <w:bottom w:val="none" w:sz="0" w:space="0" w:color="auto"/>
                        <w:right w:val="none" w:sz="0" w:space="0" w:color="auto"/>
                      </w:divBdr>
                    </w:div>
                  </w:divsChild>
                </w:div>
                <w:div w:id="525484836">
                  <w:marLeft w:val="0"/>
                  <w:marRight w:val="0"/>
                  <w:marTop w:val="0"/>
                  <w:marBottom w:val="0"/>
                  <w:divBdr>
                    <w:top w:val="none" w:sz="0" w:space="0" w:color="auto"/>
                    <w:left w:val="none" w:sz="0" w:space="0" w:color="auto"/>
                    <w:bottom w:val="none" w:sz="0" w:space="0" w:color="auto"/>
                    <w:right w:val="none" w:sz="0" w:space="0" w:color="auto"/>
                  </w:divBdr>
                  <w:divsChild>
                    <w:div w:id="632904621">
                      <w:marLeft w:val="0"/>
                      <w:marRight w:val="0"/>
                      <w:marTop w:val="0"/>
                      <w:marBottom w:val="0"/>
                      <w:divBdr>
                        <w:top w:val="none" w:sz="0" w:space="0" w:color="auto"/>
                        <w:left w:val="none" w:sz="0" w:space="0" w:color="auto"/>
                        <w:bottom w:val="none" w:sz="0" w:space="0" w:color="auto"/>
                        <w:right w:val="none" w:sz="0" w:space="0" w:color="auto"/>
                      </w:divBdr>
                    </w:div>
                  </w:divsChild>
                </w:div>
                <w:div w:id="1087654047">
                  <w:marLeft w:val="0"/>
                  <w:marRight w:val="0"/>
                  <w:marTop w:val="0"/>
                  <w:marBottom w:val="0"/>
                  <w:divBdr>
                    <w:top w:val="none" w:sz="0" w:space="0" w:color="auto"/>
                    <w:left w:val="none" w:sz="0" w:space="0" w:color="auto"/>
                    <w:bottom w:val="none" w:sz="0" w:space="0" w:color="auto"/>
                    <w:right w:val="none" w:sz="0" w:space="0" w:color="auto"/>
                  </w:divBdr>
                  <w:divsChild>
                    <w:div w:id="1309701413">
                      <w:marLeft w:val="0"/>
                      <w:marRight w:val="0"/>
                      <w:marTop w:val="0"/>
                      <w:marBottom w:val="0"/>
                      <w:divBdr>
                        <w:top w:val="none" w:sz="0" w:space="0" w:color="auto"/>
                        <w:left w:val="none" w:sz="0" w:space="0" w:color="auto"/>
                        <w:bottom w:val="none" w:sz="0" w:space="0" w:color="auto"/>
                        <w:right w:val="none" w:sz="0" w:space="0" w:color="auto"/>
                      </w:divBdr>
                    </w:div>
                  </w:divsChild>
                </w:div>
                <w:div w:id="1620405698">
                  <w:marLeft w:val="0"/>
                  <w:marRight w:val="0"/>
                  <w:marTop w:val="0"/>
                  <w:marBottom w:val="0"/>
                  <w:divBdr>
                    <w:top w:val="none" w:sz="0" w:space="0" w:color="auto"/>
                    <w:left w:val="none" w:sz="0" w:space="0" w:color="auto"/>
                    <w:bottom w:val="none" w:sz="0" w:space="0" w:color="auto"/>
                    <w:right w:val="none" w:sz="0" w:space="0" w:color="auto"/>
                  </w:divBdr>
                  <w:divsChild>
                    <w:div w:id="452335170">
                      <w:marLeft w:val="0"/>
                      <w:marRight w:val="0"/>
                      <w:marTop w:val="0"/>
                      <w:marBottom w:val="0"/>
                      <w:divBdr>
                        <w:top w:val="none" w:sz="0" w:space="0" w:color="auto"/>
                        <w:left w:val="none" w:sz="0" w:space="0" w:color="auto"/>
                        <w:bottom w:val="none" w:sz="0" w:space="0" w:color="auto"/>
                        <w:right w:val="none" w:sz="0" w:space="0" w:color="auto"/>
                      </w:divBdr>
                    </w:div>
                  </w:divsChild>
                </w:div>
                <w:div w:id="341474500">
                  <w:marLeft w:val="0"/>
                  <w:marRight w:val="0"/>
                  <w:marTop w:val="0"/>
                  <w:marBottom w:val="0"/>
                  <w:divBdr>
                    <w:top w:val="none" w:sz="0" w:space="0" w:color="auto"/>
                    <w:left w:val="none" w:sz="0" w:space="0" w:color="auto"/>
                    <w:bottom w:val="none" w:sz="0" w:space="0" w:color="auto"/>
                    <w:right w:val="none" w:sz="0" w:space="0" w:color="auto"/>
                  </w:divBdr>
                  <w:divsChild>
                    <w:div w:id="1382678678">
                      <w:marLeft w:val="0"/>
                      <w:marRight w:val="0"/>
                      <w:marTop w:val="0"/>
                      <w:marBottom w:val="0"/>
                      <w:divBdr>
                        <w:top w:val="none" w:sz="0" w:space="0" w:color="auto"/>
                        <w:left w:val="none" w:sz="0" w:space="0" w:color="auto"/>
                        <w:bottom w:val="none" w:sz="0" w:space="0" w:color="auto"/>
                        <w:right w:val="none" w:sz="0" w:space="0" w:color="auto"/>
                      </w:divBdr>
                    </w:div>
                  </w:divsChild>
                </w:div>
                <w:div w:id="27612342">
                  <w:marLeft w:val="0"/>
                  <w:marRight w:val="0"/>
                  <w:marTop w:val="0"/>
                  <w:marBottom w:val="0"/>
                  <w:divBdr>
                    <w:top w:val="none" w:sz="0" w:space="0" w:color="auto"/>
                    <w:left w:val="none" w:sz="0" w:space="0" w:color="auto"/>
                    <w:bottom w:val="none" w:sz="0" w:space="0" w:color="auto"/>
                    <w:right w:val="none" w:sz="0" w:space="0" w:color="auto"/>
                  </w:divBdr>
                  <w:divsChild>
                    <w:div w:id="221328825">
                      <w:marLeft w:val="0"/>
                      <w:marRight w:val="0"/>
                      <w:marTop w:val="0"/>
                      <w:marBottom w:val="0"/>
                      <w:divBdr>
                        <w:top w:val="none" w:sz="0" w:space="0" w:color="auto"/>
                        <w:left w:val="none" w:sz="0" w:space="0" w:color="auto"/>
                        <w:bottom w:val="none" w:sz="0" w:space="0" w:color="auto"/>
                        <w:right w:val="none" w:sz="0" w:space="0" w:color="auto"/>
                      </w:divBdr>
                    </w:div>
                  </w:divsChild>
                </w:div>
                <w:div w:id="610626504">
                  <w:marLeft w:val="0"/>
                  <w:marRight w:val="0"/>
                  <w:marTop w:val="0"/>
                  <w:marBottom w:val="0"/>
                  <w:divBdr>
                    <w:top w:val="none" w:sz="0" w:space="0" w:color="auto"/>
                    <w:left w:val="none" w:sz="0" w:space="0" w:color="auto"/>
                    <w:bottom w:val="none" w:sz="0" w:space="0" w:color="auto"/>
                    <w:right w:val="none" w:sz="0" w:space="0" w:color="auto"/>
                  </w:divBdr>
                  <w:divsChild>
                    <w:div w:id="1631857401">
                      <w:marLeft w:val="0"/>
                      <w:marRight w:val="0"/>
                      <w:marTop w:val="0"/>
                      <w:marBottom w:val="0"/>
                      <w:divBdr>
                        <w:top w:val="none" w:sz="0" w:space="0" w:color="auto"/>
                        <w:left w:val="none" w:sz="0" w:space="0" w:color="auto"/>
                        <w:bottom w:val="none" w:sz="0" w:space="0" w:color="auto"/>
                        <w:right w:val="none" w:sz="0" w:space="0" w:color="auto"/>
                      </w:divBdr>
                    </w:div>
                  </w:divsChild>
                </w:div>
                <w:div w:id="1418330980">
                  <w:marLeft w:val="0"/>
                  <w:marRight w:val="0"/>
                  <w:marTop w:val="0"/>
                  <w:marBottom w:val="0"/>
                  <w:divBdr>
                    <w:top w:val="none" w:sz="0" w:space="0" w:color="auto"/>
                    <w:left w:val="none" w:sz="0" w:space="0" w:color="auto"/>
                    <w:bottom w:val="none" w:sz="0" w:space="0" w:color="auto"/>
                    <w:right w:val="none" w:sz="0" w:space="0" w:color="auto"/>
                  </w:divBdr>
                  <w:divsChild>
                    <w:div w:id="219950869">
                      <w:marLeft w:val="0"/>
                      <w:marRight w:val="0"/>
                      <w:marTop w:val="0"/>
                      <w:marBottom w:val="0"/>
                      <w:divBdr>
                        <w:top w:val="none" w:sz="0" w:space="0" w:color="auto"/>
                        <w:left w:val="none" w:sz="0" w:space="0" w:color="auto"/>
                        <w:bottom w:val="none" w:sz="0" w:space="0" w:color="auto"/>
                        <w:right w:val="none" w:sz="0" w:space="0" w:color="auto"/>
                      </w:divBdr>
                    </w:div>
                  </w:divsChild>
                </w:div>
                <w:div w:id="1980957195">
                  <w:marLeft w:val="0"/>
                  <w:marRight w:val="0"/>
                  <w:marTop w:val="0"/>
                  <w:marBottom w:val="0"/>
                  <w:divBdr>
                    <w:top w:val="none" w:sz="0" w:space="0" w:color="auto"/>
                    <w:left w:val="none" w:sz="0" w:space="0" w:color="auto"/>
                    <w:bottom w:val="none" w:sz="0" w:space="0" w:color="auto"/>
                    <w:right w:val="none" w:sz="0" w:space="0" w:color="auto"/>
                  </w:divBdr>
                  <w:divsChild>
                    <w:div w:id="6687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17722526">
      <w:bodyDiv w:val="1"/>
      <w:marLeft w:val="0"/>
      <w:marRight w:val="0"/>
      <w:marTop w:val="0"/>
      <w:marBottom w:val="0"/>
      <w:divBdr>
        <w:top w:val="none" w:sz="0" w:space="0" w:color="auto"/>
        <w:left w:val="none" w:sz="0" w:space="0" w:color="auto"/>
        <w:bottom w:val="none" w:sz="0" w:space="0" w:color="auto"/>
        <w:right w:val="none" w:sz="0" w:space="0" w:color="auto"/>
      </w:divBdr>
      <w:divsChild>
        <w:div w:id="1393428705">
          <w:marLeft w:val="0"/>
          <w:marRight w:val="0"/>
          <w:marTop w:val="0"/>
          <w:marBottom w:val="0"/>
          <w:divBdr>
            <w:top w:val="none" w:sz="0" w:space="0" w:color="auto"/>
            <w:left w:val="none" w:sz="0" w:space="0" w:color="auto"/>
            <w:bottom w:val="none" w:sz="0" w:space="0" w:color="auto"/>
            <w:right w:val="none" w:sz="0" w:space="0" w:color="auto"/>
          </w:divBdr>
          <w:divsChild>
            <w:div w:id="1663464477">
              <w:marLeft w:val="0"/>
              <w:marRight w:val="0"/>
              <w:marTop w:val="0"/>
              <w:marBottom w:val="0"/>
              <w:divBdr>
                <w:top w:val="none" w:sz="0" w:space="0" w:color="auto"/>
                <w:left w:val="none" w:sz="0" w:space="0" w:color="auto"/>
                <w:bottom w:val="none" w:sz="0" w:space="0" w:color="auto"/>
                <w:right w:val="none" w:sz="0" w:space="0" w:color="auto"/>
              </w:divBdr>
            </w:div>
            <w:div w:id="880939492">
              <w:marLeft w:val="0"/>
              <w:marRight w:val="0"/>
              <w:marTop w:val="0"/>
              <w:marBottom w:val="0"/>
              <w:divBdr>
                <w:top w:val="none" w:sz="0" w:space="0" w:color="auto"/>
                <w:left w:val="none" w:sz="0" w:space="0" w:color="auto"/>
                <w:bottom w:val="none" w:sz="0" w:space="0" w:color="auto"/>
                <w:right w:val="none" w:sz="0" w:space="0" w:color="auto"/>
              </w:divBdr>
            </w:div>
          </w:divsChild>
        </w:div>
        <w:div w:id="1339043516">
          <w:marLeft w:val="0"/>
          <w:marRight w:val="0"/>
          <w:marTop w:val="0"/>
          <w:marBottom w:val="0"/>
          <w:divBdr>
            <w:top w:val="none" w:sz="0" w:space="0" w:color="auto"/>
            <w:left w:val="none" w:sz="0" w:space="0" w:color="auto"/>
            <w:bottom w:val="none" w:sz="0" w:space="0" w:color="auto"/>
            <w:right w:val="none" w:sz="0" w:space="0" w:color="auto"/>
          </w:divBdr>
          <w:divsChild>
            <w:div w:id="183060870">
              <w:marLeft w:val="0"/>
              <w:marRight w:val="0"/>
              <w:marTop w:val="0"/>
              <w:marBottom w:val="0"/>
              <w:divBdr>
                <w:top w:val="none" w:sz="0" w:space="0" w:color="auto"/>
                <w:left w:val="none" w:sz="0" w:space="0" w:color="auto"/>
                <w:bottom w:val="none" w:sz="0" w:space="0" w:color="auto"/>
                <w:right w:val="none" w:sz="0" w:space="0" w:color="auto"/>
              </w:divBdr>
            </w:div>
            <w:div w:id="894513908">
              <w:marLeft w:val="0"/>
              <w:marRight w:val="0"/>
              <w:marTop w:val="0"/>
              <w:marBottom w:val="0"/>
              <w:divBdr>
                <w:top w:val="none" w:sz="0" w:space="0" w:color="auto"/>
                <w:left w:val="none" w:sz="0" w:space="0" w:color="auto"/>
                <w:bottom w:val="none" w:sz="0" w:space="0" w:color="auto"/>
                <w:right w:val="none" w:sz="0" w:space="0" w:color="auto"/>
              </w:divBdr>
            </w:div>
          </w:divsChild>
        </w:div>
        <w:div w:id="754130351">
          <w:marLeft w:val="0"/>
          <w:marRight w:val="0"/>
          <w:marTop w:val="0"/>
          <w:marBottom w:val="0"/>
          <w:divBdr>
            <w:top w:val="none" w:sz="0" w:space="0" w:color="auto"/>
            <w:left w:val="none" w:sz="0" w:space="0" w:color="auto"/>
            <w:bottom w:val="none" w:sz="0" w:space="0" w:color="auto"/>
            <w:right w:val="none" w:sz="0" w:space="0" w:color="auto"/>
          </w:divBdr>
          <w:divsChild>
            <w:div w:id="2089224713">
              <w:marLeft w:val="0"/>
              <w:marRight w:val="0"/>
              <w:marTop w:val="0"/>
              <w:marBottom w:val="0"/>
              <w:divBdr>
                <w:top w:val="none" w:sz="0" w:space="0" w:color="auto"/>
                <w:left w:val="none" w:sz="0" w:space="0" w:color="auto"/>
                <w:bottom w:val="none" w:sz="0" w:space="0" w:color="auto"/>
                <w:right w:val="none" w:sz="0" w:space="0" w:color="auto"/>
              </w:divBdr>
            </w:div>
            <w:div w:id="12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ul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diepttm@neu.edu.vn" TargetMode="External"/><Relationship Id="rId4" Type="http://schemas.openxmlformats.org/officeDocument/2006/relationships/settings" Target="settings.xml"/><Relationship Id="rId9" Type="http://schemas.openxmlformats.org/officeDocument/2006/relationships/hyperlink" Target="mailto:thaop@neu.edu.vn"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8</TotalTime>
  <Pages>16</Pages>
  <Words>3430</Words>
  <Characters>19552</Characters>
  <Application>Microsoft Office Word</Application>
  <DocSecurity>0</DocSecurity>
  <Lines>162</Lines>
  <Paragraphs>45</Paragraphs>
  <ScaleCrop>false</ScaleCrop>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54</cp:revision>
  <cp:lastPrinted>2015-08-11T15:14:00Z</cp:lastPrinted>
  <dcterms:created xsi:type="dcterms:W3CDTF">2024-02-27T05:10:00Z</dcterms:created>
  <dcterms:modified xsi:type="dcterms:W3CDTF">2024-09-07T04:30:00Z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cf149ad2faa55c31b012c4f9d65257b6b0a45919247e046b3dc9ebf6b871d22e</vt:lpwstr>
  </property>
</Properties>
</file>