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3CBF94C" w14:textId="77777777" w:rsidTr="00342DCE">
        <w:trPr>
          <w:jc w:val="center"/>
        </w:trPr>
        <w:tc>
          <w:tcPr>
            <w:tcW w:w="4164" w:type="dxa"/>
          </w:tcPr>
          <w:p w14:paraId="0101540D" w14:textId="77777777" w:rsidR="005B1BA4" w:rsidRPr="00D83953" w:rsidRDefault="005B1BA4" w:rsidP="00D83953">
            <w:pPr>
              <w:tabs>
                <w:tab w:val="left" w:pos="720"/>
              </w:tabs>
              <w:spacing w:before="60" w:after="40" w:line="288" w:lineRule="auto"/>
              <w:jc w:val="center"/>
            </w:pPr>
            <w:r w:rsidRPr="00D83953">
              <w:t>BỘ GIÁO DỤC VÀ ĐÀO TẠO</w:t>
            </w:r>
          </w:p>
          <w:p w14:paraId="2B0218AB"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0A791677"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625F9700"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0830D34D"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5426E92B"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7327E147" w14:textId="77777777" w:rsidR="007A5890" w:rsidRPr="007A5890" w:rsidRDefault="007A5890" w:rsidP="007A5890"/>
    <w:p w14:paraId="5BFA469F" w14:textId="77777777" w:rsidR="005B1BA4" w:rsidRPr="00B61FCD" w:rsidRDefault="005B1BA4" w:rsidP="00B61FCD">
      <w:pPr>
        <w:pStyle w:val="Title"/>
      </w:pPr>
      <w:r w:rsidRPr="00B61FCD">
        <w:t>ĐỀ CƯƠNG HỌC PHẦN</w:t>
      </w:r>
      <w:r w:rsidR="00D26932" w:rsidRPr="00B61FCD">
        <w:t xml:space="preserve"> CHI TIẾT</w:t>
      </w:r>
    </w:p>
    <w:p w14:paraId="2B7415E8" w14:textId="77777777"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1F793E73" w14:textId="0CA5036A" w:rsidR="005B1BA4" w:rsidRPr="00D83953" w:rsidRDefault="007B1BB6" w:rsidP="00D83953">
      <w:pPr>
        <w:tabs>
          <w:tab w:val="left" w:pos="720"/>
          <w:tab w:val="left" w:pos="4690"/>
          <w:tab w:val="left" w:pos="11323"/>
          <w:tab w:val="left" w:pos="12938"/>
        </w:tabs>
        <w:spacing w:before="60" w:after="40" w:line="288" w:lineRule="auto"/>
        <w:ind w:left="108"/>
        <w:jc w:val="center"/>
      </w:pPr>
      <w:r w:rsidRPr="00D83953">
        <w:t>(</w:t>
      </w:r>
      <w:r w:rsidRPr="00D83953">
        <w:rPr>
          <w:i/>
          <w:iCs/>
        </w:rPr>
        <w:t>Ban hành kèm theo Quyết định số</w:t>
      </w:r>
      <w:r>
        <w:rPr>
          <w:i/>
          <w:iCs/>
        </w:rPr>
        <w:t xml:space="preserve"> 628</w:t>
      </w:r>
      <w:r w:rsidRPr="00D83953">
        <w:rPr>
          <w:i/>
          <w:iCs/>
        </w:rPr>
        <w:t xml:space="preserve"> QĐ/ĐHKTQD ngày </w:t>
      </w:r>
      <w:r>
        <w:rPr>
          <w:i/>
          <w:iCs/>
        </w:rPr>
        <w:t>18</w:t>
      </w:r>
      <w:r w:rsidRPr="00D83953">
        <w:rPr>
          <w:i/>
          <w:iCs/>
        </w:rPr>
        <w:t xml:space="preserve"> tháng 6 năm 2024</w:t>
      </w:r>
      <w:r w:rsidRPr="00D83953">
        <w:t>)</w:t>
      </w:r>
    </w:p>
    <w:p w14:paraId="095D7B1A" w14:textId="77777777" w:rsidR="005B1BA4" w:rsidRPr="00D83953" w:rsidRDefault="005B1BA4" w:rsidP="00D83953">
      <w:pPr>
        <w:tabs>
          <w:tab w:val="left" w:pos="720"/>
        </w:tabs>
        <w:spacing w:before="60" w:after="40" w:line="288" w:lineRule="auto"/>
      </w:pPr>
    </w:p>
    <w:p w14:paraId="62484632" w14:textId="77777777"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09B9DD62" w14:textId="77777777"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Lập trình hướng đối tượng</w:t>
      </w:r>
      <w:r w:rsidRPr="005018CA">
        <w:rPr>
          <w:rStyle w:val="PlaceholderText"/>
          <w:b/>
          <w:color w:val="auto"/>
        </w:rPr>
        <w:t xml:space="preserve"> </w:t>
      </w:r>
    </w:p>
    <w:p w14:paraId="3A6EBDB0" w14:textId="77777777"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Object Oriented Programming</w:t>
      </w:r>
    </w:p>
    <w:p w14:paraId="456FCE8C" w14:textId="77777777"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6D53A0E1" w14:textId="77777777"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CNTT1131</w:t>
      </w:r>
    </w:p>
    <w:p w14:paraId="3C4FD7A4" w14:textId="77777777"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5E108AD0" w14:textId="77777777"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3BAA3E68" w14:textId="77777777"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0D28E464" w14:textId="77777777"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74CE842D" w14:textId="77777777"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r w:rsidR="00AD1864" w:rsidRPr="00B26C8A">
        <w:rPr>
          <w:rStyle w:val="PlaceholderText"/>
          <w:b/>
          <w:color w:val="auto"/>
        </w:rPr>
        <w:t>Nhập môn Công nghệ thông tin (CNTT1116), Cơ sở lập trình (CNTT1128)</w:t>
      </w:r>
    </w:p>
    <w:p w14:paraId="31B1A6DD" w14:textId="77777777" w:rsidR="007E0BBA" w:rsidRPr="00A0719F" w:rsidRDefault="007E0BBA" w:rsidP="007E0BBA">
      <w:pPr>
        <w:tabs>
          <w:tab w:val="left" w:pos="720"/>
        </w:tabs>
        <w:spacing w:before="60" w:after="40" w:line="288" w:lineRule="auto"/>
        <w:ind w:left="1080"/>
        <w:rPr>
          <w:lang w:val="vi-VN"/>
        </w:rPr>
      </w:pPr>
    </w:p>
    <w:p w14:paraId="075B3126" w14:textId="77777777"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50792F82" w14:textId="47B12751" w:rsidR="00C3243F" w:rsidRPr="00D83953" w:rsidRDefault="00C3243F" w:rsidP="00D83953">
      <w:pPr>
        <w:pStyle w:val="ListParagraph"/>
        <w:numPr>
          <w:ilvl w:val="0"/>
          <w:numId w:val="21"/>
        </w:numPr>
        <w:tabs>
          <w:tab w:val="left" w:pos="720"/>
        </w:tabs>
        <w:spacing w:before="60" w:after="40" w:line="288" w:lineRule="auto"/>
        <w:ind w:right="-7"/>
        <w:jc w:val="both"/>
      </w:pPr>
      <w:r w:rsidRPr="00D83953">
        <w:t>Khoa/Viện quản lý</w:t>
      </w:r>
      <w:r w:rsidR="006D5FEE">
        <w:t xml:space="preserve"> học phần</w:t>
      </w:r>
      <w:r w:rsidRPr="00D83953">
        <w:t xml:space="preserve">: </w:t>
      </w:r>
      <w:r w:rsidR="007A0A69">
        <w:rPr>
          <w:b/>
          <w:bCs/>
        </w:rPr>
        <w:t>Khoa Công nghệ thông tin</w:t>
      </w:r>
    </w:p>
    <w:p w14:paraId="54206A9D" w14:textId="38A5BB97" w:rsidR="005B1BA4" w:rsidRPr="00D83953" w:rsidRDefault="005B1BA4" w:rsidP="00D83953">
      <w:pPr>
        <w:pStyle w:val="ListParagraph"/>
        <w:numPr>
          <w:ilvl w:val="0"/>
          <w:numId w:val="21"/>
        </w:numPr>
        <w:tabs>
          <w:tab w:val="left" w:pos="720"/>
        </w:tabs>
        <w:spacing w:before="60" w:after="40" w:line="288" w:lineRule="auto"/>
        <w:ind w:right="-7"/>
        <w:jc w:val="both"/>
      </w:pPr>
      <w:r w:rsidRPr="00D83953">
        <w:t xml:space="preserve">Địa chỉ: </w:t>
      </w:r>
      <w:r w:rsidR="00655658" w:rsidRPr="00934159">
        <w:rPr>
          <w:b/>
          <w:bCs/>
        </w:rPr>
        <w:t>P.13</w:t>
      </w:r>
      <w:r w:rsidR="007A0A69">
        <w:rPr>
          <w:b/>
          <w:bCs/>
        </w:rPr>
        <w:t>10</w:t>
      </w:r>
      <w:r w:rsidR="00445126">
        <w:rPr>
          <w:b/>
          <w:bCs/>
        </w:rPr>
        <w:t xml:space="preserve"> – P.131</w:t>
      </w:r>
      <w:r w:rsidR="00E91F56">
        <w:rPr>
          <w:b/>
          <w:bCs/>
          <w:lang w:val="vi-VN"/>
        </w:rPr>
        <w:t>2</w:t>
      </w:r>
      <w:r w:rsidR="00655658" w:rsidRPr="00934159">
        <w:rPr>
          <w:b/>
          <w:bCs/>
        </w:rPr>
        <w:t>, Tòa nhà A1, Trường Đại học KTQD, 207 Giải Phóng, Hai Bà Trưng, Hà Nội</w:t>
      </w:r>
    </w:p>
    <w:p w14:paraId="7AA6E173" w14:textId="77777777"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2434F553" w14:textId="77777777" w:rsidTr="007A5890">
        <w:tc>
          <w:tcPr>
            <w:tcW w:w="353" w:type="pct"/>
            <w:shd w:val="clear" w:color="auto" w:fill="DEEAF6" w:themeFill="accent1" w:themeFillTint="33"/>
          </w:tcPr>
          <w:p w14:paraId="6F23DF80" w14:textId="77777777"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4E4232E7" w14:textId="77777777"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5CA79611" w14:textId="77777777" w:rsidR="000F1F71" w:rsidRPr="00B35D69" w:rsidRDefault="000F1F71" w:rsidP="005F3E08">
            <w:pPr>
              <w:tabs>
                <w:tab w:val="left" w:pos="720"/>
              </w:tabs>
              <w:jc w:val="center"/>
              <w:rPr>
                <w:b/>
                <w:bCs/>
                <w:lang w:val="vi-VN"/>
              </w:rPr>
            </w:pPr>
            <w:r w:rsidRPr="00A3447B">
              <w:rPr>
                <w:b/>
                <w:bCs/>
              </w:rPr>
              <w:t>Email</w:t>
            </w:r>
          </w:p>
        </w:tc>
      </w:tr>
      <w:tr w:rsidR="000F1F71" w:rsidRPr="00D83953" w14:paraId="54E26833" w14:textId="77777777" w:rsidTr="007A5890">
        <w:tc>
          <w:tcPr>
            <w:tcW w:w="353" w:type="pct"/>
          </w:tcPr>
          <w:p w14:paraId="1EB44141" w14:textId="77777777" w:rsidR="000F1F71" w:rsidRPr="00D83953" w:rsidRDefault="00783608" w:rsidP="005F3E08">
            <w:pPr>
              <w:pStyle w:val="ListParagraph"/>
              <w:ind w:left="0"/>
              <w:jc w:val="center"/>
            </w:pPr>
            <w:r>
              <w:rPr>
                <w:lang w:val="vi-VN"/>
              </w:rPr>
              <w:t>1</w:t>
            </w:r>
          </w:p>
        </w:tc>
        <w:tc>
          <w:tcPr>
            <w:tcW w:w="3220" w:type="pct"/>
          </w:tcPr>
          <w:p w14:paraId="043814C3" w14:textId="77777777" w:rsidR="000F1F71" w:rsidRPr="000363B3" w:rsidRDefault="00B35D69" w:rsidP="005F3E08">
            <w:pPr>
              <w:tabs>
                <w:tab w:val="left" w:pos="720"/>
              </w:tabs>
              <w:jc w:val="both"/>
              <w:rPr>
                <w:b/>
                <w:bCs/>
              </w:rPr>
            </w:pPr>
            <w:r w:rsidRPr="000363B3">
              <w:rPr>
                <w:b/>
                <w:bCs/>
              </w:rPr>
              <w:t>TS. Phạm Minh Hoàn</w:t>
            </w:r>
          </w:p>
        </w:tc>
        <w:tc>
          <w:tcPr>
            <w:tcW w:w="1427" w:type="pct"/>
          </w:tcPr>
          <w:p w14:paraId="76812E84" w14:textId="77777777" w:rsidR="000F1F71" w:rsidRPr="00D83953" w:rsidRDefault="0034321B" w:rsidP="005F3E08">
            <w:pPr>
              <w:tabs>
                <w:tab w:val="left" w:pos="720"/>
              </w:tabs>
              <w:jc w:val="center"/>
            </w:pPr>
            <w:r w:rsidRPr="00B35D69">
              <w:t>hoanpm@neu.edu.vn</w:t>
            </w:r>
          </w:p>
        </w:tc>
      </w:tr>
      <w:tr w:rsidR="000F1F71" w:rsidRPr="00D83953" w14:paraId="178186A6" w14:textId="77777777" w:rsidTr="007A5890">
        <w:tc>
          <w:tcPr>
            <w:tcW w:w="353" w:type="pct"/>
          </w:tcPr>
          <w:p w14:paraId="0CC45C40" w14:textId="77777777" w:rsidR="000F1F71" w:rsidRPr="00D83953" w:rsidRDefault="00783608" w:rsidP="005F3E08">
            <w:pPr>
              <w:pStyle w:val="ListParagraph"/>
              <w:ind w:left="0"/>
              <w:jc w:val="center"/>
            </w:pPr>
            <w:r>
              <w:rPr>
                <w:lang w:val="vi-VN"/>
              </w:rPr>
              <w:t>2</w:t>
            </w:r>
          </w:p>
        </w:tc>
        <w:tc>
          <w:tcPr>
            <w:tcW w:w="3220" w:type="pct"/>
          </w:tcPr>
          <w:p w14:paraId="6413B00E" w14:textId="77777777" w:rsidR="000F1F71" w:rsidRPr="000363B3" w:rsidRDefault="00B35D69" w:rsidP="005F3E08">
            <w:pPr>
              <w:tabs>
                <w:tab w:val="left" w:pos="720"/>
              </w:tabs>
              <w:jc w:val="both"/>
              <w:rPr>
                <w:b/>
                <w:bCs/>
              </w:rPr>
            </w:pPr>
            <w:r w:rsidRPr="000363B3">
              <w:rPr>
                <w:b/>
                <w:bCs/>
              </w:rPr>
              <w:t>ThS. Nguyễn Quỳnh Mai</w:t>
            </w:r>
          </w:p>
        </w:tc>
        <w:tc>
          <w:tcPr>
            <w:tcW w:w="1427" w:type="pct"/>
          </w:tcPr>
          <w:p w14:paraId="6255FAC0" w14:textId="77777777" w:rsidR="000F1F71" w:rsidRPr="00D83953" w:rsidRDefault="0034321B" w:rsidP="005F3E08">
            <w:pPr>
              <w:tabs>
                <w:tab w:val="left" w:pos="720"/>
              </w:tabs>
              <w:jc w:val="center"/>
            </w:pPr>
            <w:r w:rsidRPr="00B35D69">
              <w:t>mainq@neu.edu.vn</w:t>
            </w:r>
          </w:p>
        </w:tc>
      </w:tr>
    </w:tbl>
    <w:p w14:paraId="5F173B2F" w14:textId="77777777" w:rsidR="00D44A59" w:rsidRPr="00CA3EB7" w:rsidRDefault="00D44A59" w:rsidP="00CA3EB7"/>
    <w:p w14:paraId="194672B6" w14:textId="77777777"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3EAB7487" w14:textId="77777777" w:rsidR="00626F0D" w:rsidRDefault="00E91F56" w:rsidP="005E4A0D">
      <w:pPr>
        <w:jc w:val="both"/>
      </w:pPr>
      <w:r>
        <w:tab/>
        <w:t>Học phần này cung cấp các kiến thức về: Các khái niệm cơ bản của lập trình hướng đối tượng: lớp, đối tượng, hàm tạo, hàm hủy, hàm bạn…. Những đặc điểm của phương pháp lập trình hướng đối tượng như tính đóng gói, kế thừa, trừu tượng. Phương pháp phân tích, thiết kế bài toán theo cách tiếp cận hướng đối tượng; Các thao tác nhập xuất thông qua I/O stream và các thao tác với tệp. Cách bắt và xử lý ngoại lệ. Nội dung của phương pháp lập trình hướng đối tượng được mô tả thông qua ngôn ngữ lập trình C++ (Cũng có thể sử dụng ngôn ngữ lập trình C# hay Java để minh họa)</w:t>
      </w:r>
    </w:p>
    <w:p w14:paraId="52A232AA" w14:textId="77777777" w:rsidR="00626F0D" w:rsidRDefault="00E91F56" w:rsidP="005E4A0D">
      <w:pPr>
        <w:jc w:val="both"/>
      </w:pPr>
      <w:r>
        <w:tab/>
        <w:t>Học phần cũng nhằm rèn luyện kỹ năng tư duy, khả năng tự tìm hiểu các kiến thức về phương pháp lập trình hướng đối tượng bằng cách làm việc độc lập cũng như theo nhóm. Người học có kỹ năng xây dựng một ứng dụng thực tế bằng phương pháp lập trình hướng đối tượng.</w:t>
      </w:r>
    </w:p>
    <w:p w14:paraId="337E7282" w14:textId="77777777"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14FBBB66" w14:textId="0BB72A3E" w:rsidR="00626F0D" w:rsidRPr="006A6261" w:rsidRDefault="00E91F56">
      <w:r>
        <w:lastRenderedPageBreak/>
        <w:tab/>
        <w:t>-</w:t>
      </w:r>
      <w:r w:rsidR="006A6261">
        <w:t xml:space="preserve"> Các khái niệm cơ bản về lập trình hướng đối tượng</w:t>
      </w:r>
    </w:p>
    <w:p w14:paraId="1850E730" w14:textId="20E5047E" w:rsidR="00626F0D" w:rsidRPr="006A6261" w:rsidRDefault="00E91F56">
      <w:r>
        <w:tab/>
        <w:t>-</w:t>
      </w:r>
      <w:r w:rsidR="006A6261">
        <w:t xml:space="preserve"> Lớp và đối tượng</w:t>
      </w:r>
    </w:p>
    <w:p w14:paraId="72C1D994" w14:textId="5EAF5CE0" w:rsidR="00626F0D" w:rsidRPr="006A6261" w:rsidRDefault="00E91F56">
      <w:r>
        <w:tab/>
        <w:t>-</w:t>
      </w:r>
      <w:r w:rsidR="006A6261">
        <w:t xml:space="preserve"> Tính kế thừa</w:t>
      </w:r>
    </w:p>
    <w:p w14:paraId="11C4E500" w14:textId="5D72E155" w:rsidR="00626F0D" w:rsidRPr="006A6261" w:rsidRDefault="00E91F56">
      <w:r>
        <w:tab/>
        <w:t>-</w:t>
      </w:r>
      <w:r w:rsidR="006A6261">
        <w:t xml:space="preserve"> Tính đa hình</w:t>
      </w:r>
    </w:p>
    <w:p w14:paraId="4991E992" w14:textId="2DEE2736" w:rsidR="00626F0D" w:rsidRPr="006A6261" w:rsidRDefault="00E91F56">
      <w:r>
        <w:tab/>
        <w:t>-</w:t>
      </w:r>
      <w:r w:rsidR="006A6261">
        <w:t xml:space="preserve"> Dòng dữ liệu vào ra</w:t>
      </w:r>
    </w:p>
    <w:p w14:paraId="7DBA6532" w14:textId="77E85FC9" w:rsidR="00626F0D" w:rsidRPr="006A6261" w:rsidRDefault="00E91F56">
      <w:r>
        <w:tab/>
        <w:t>-</w:t>
      </w:r>
      <w:r w:rsidR="006A6261">
        <w:t xml:space="preserve"> Xử lý ngoại lệ</w:t>
      </w:r>
    </w:p>
    <w:p w14:paraId="47B089D4" w14:textId="73714916" w:rsidR="00984EAD" w:rsidRPr="001B0E5C" w:rsidRDefault="00E91F56" w:rsidP="001B0E5C">
      <w:r>
        <w:tab/>
      </w:r>
    </w:p>
    <w:p w14:paraId="5AA46760" w14:textId="7777777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701EB426" w14:textId="77777777"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64F213AF" w14:textId="21564465" w:rsidR="002E6D55" w:rsidRPr="00C2677C" w:rsidRDefault="000F5B2F" w:rsidP="001830F6">
      <w:pPr>
        <w:ind w:firstLine="720"/>
        <w:jc w:val="both"/>
        <w:rPr>
          <w:b/>
          <w:bCs/>
        </w:rPr>
      </w:pPr>
      <w:r w:rsidRPr="00D83953">
        <w:t xml:space="preserve">[1] </w:t>
      </w:r>
      <w:r w:rsidR="00B47700">
        <w:t>Nguyễn Thanh Thủy (</w:t>
      </w:r>
      <w:r w:rsidR="00FE6815">
        <w:t>2017</w:t>
      </w:r>
      <w:r w:rsidR="00B47700">
        <w:t>) Lập trình hướng đối tượng với C++, Nhà xuất bản Khoa Học và Kỹ Thuật.</w:t>
      </w:r>
    </w:p>
    <w:p w14:paraId="35EA0069" w14:textId="1786C5B2" w:rsidR="00687BA2" w:rsidRPr="00B47700" w:rsidRDefault="00351D5F" w:rsidP="001830F6">
      <w:pPr>
        <w:autoSpaceDE w:val="0"/>
        <w:autoSpaceDN w:val="0"/>
        <w:adjustRightInd w:val="0"/>
        <w:spacing w:before="60" w:after="40" w:line="288" w:lineRule="auto"/>
        <w:ind w:firstLine="720"/>
        <w:jc w:val="both"/>
      </w:pPr>
      <w:r w:rsidRPr="00E8215C">
        <w:rPr>
          <w:lang w:val="vi-VN"/>
        </w:rPr>
        <w:t>[2]</w:t>
      </w:r>
      <w:r w:rsidR="00B47700">
        <w:t xml:space="preserve"> </w:t>
      </w:r>
      <w:r w:rsidR="00B47700" w:rsidRPr="009C4AF0">
        <w:t xml:space="preserve">Phạm Văn Ất và Lê Trường Thông </w:t>
      </w:r>
      <w:r w:rsidR="00B47700" w:rsidRPr="00BA120F">
        <w:t xml:space="preserve"> (2017)</w:t>
      </w:r>
      <w:r w:rsidR="00B47700">
        <w:rPr>
          <w:lang w:val="vi-VN"/>
        </w:rPr>
        <w:t>,</w:t>
      </w:r>
      <w:r w:rsidR="00B47700" w:rsidRPr="00BA120F">
        <w:t xml:space="preserve"> </w:t>
      </w:r>
      <w:r w:rsidR="00B47700" w:rsidRPr="00C2677C">
        <w:rPr>
          <w:i/>
          <w:iCs/>
        </w:rPr>
        <w:t>Giáo trình C++ và Lập trình hướng đối tượng</w:t>
      </w:r>
      <w:r w:rsidR="00B47700" w:rsidRPr="00C2677C">
        <w:t>,</w:t>
      </w:r>
      <w:r w:rsidR="00B47700" w:rsidRPr="00BA120F">
        <w:t xml:space="preserve"> NXB Bách Khoa Hà Nội.</w:t>
      </w:r>
    </w:p>
    <w:p w14:paraId="6D1E7BD5" w14:textId="77777777"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4581835A" w14:textId="29866B8C" w:rsidR="005D6A23" w:rsidRPr="00B47700" w:rsidRDefault="00B011E5" w:rsidP="001830F6">
      <w:pPr>
        <w:autoSpaceDE w:val="0"/>
        <w:autoSpaceDN w:val="0"/>
        <w:adjustRightInd w:val="0"/>
        <w:spacing w:before="60" w:after="40" w:line="288" w:lineRule="auto"/>
        <w:ind w:firstLine="720"/>
        <w:jc w:val="both"/>
      </w:pPr>
      <w:r w:rsidRPr="007637B3">
        <w:rPr>
          <w:lang w:val="vi-VN"/>
        </w:rPr>
        <w:t>[3]</w:t>
      </w:r>
      <w:r w:rsidR="00B47700">
        <w:t xml:space="preserve"> </w:t>
      </w:r>
      <w:r w:rsidR="00B47700">
        <w:rPr>
          <w:szCs w:val="26"/>
        </w:rPr>
        <w:t>Nguyễn Tuấn Anh (2014) Giáo trình “Kỹ thuật lập trình hướng đối tượng bằng C++”. NXB Giáo dục Việt Nam.</w:t>
      </w:r>
    </w:p>
    <w:p w14:paraId="1498FFF8" w14:textId="77777777" w:rsidR="00F34CB6" w:rsidRPr="00D83953" w:rsidRDefault="00F34CB6" w:rsidP="00D83953">
      <w:pPr>
        <w:spacing w:before="60" w:after="40" w:line="288" w:lineRule="auto"/>
        <w:jc w:val="both"/>
        <w:rPr>
          <w:b/>
          <w:bCs/>
        </w:rPr>
      </w:pPr>
      <w:r w:rsidRPr="00D83953">
        <w:rPr>
          <w:b/>
          <w:bCs/>
        </w:rPr>
        <w:t>4.3. Phần mềm</w:t>
      </w:r>
    </w:p>
    <w:p w14:paraId="4CA092A0" w14:textId="6EE2B5F1" w:rsidR="00C41DF5" w:rsidRDefault="00B011E5" w:rsidP="001830F6">
      <w:pPr>
        <w:autoSpaceDE w:val="0"/>
        <w:autoSpaceDN w:val="0"/>
        <w:adjustRightInd w:val="0"/>
        <w:spacing w:before="60" w:after="40" w:line="288" w:lineRule="auto"/>
        <w:ind w:firstLine="720"/>
        <w:jc w:val="both"/>
      </w:pPr>
      <w:r w:rsidRPr="007637B3">
        <w:rPr>
          <w:lang w:val="vi-VN"/>
        </w:rPr>
        <w:t>[4]</w:t>
      </w:r>
      <w:r w:rsidR="006A6261">
        <w:t xml:space="preserve"> C++</w:t>
      </w:r>
    </w:p>
    <w:p w14:paraId="3C0DFC0B" w14:textId="1F806046" w:rsidR="006A6261" w:rsidRPr="006A6261" w:rsidRDefault="006A6261" w:rsidP="001830F6">
      <w:pPr>
        <w:autoSpaceDE w:val="0"/>
        <w:autoSpaceDN w:val="0"/>
        <w:adjustRightInd w:val="0"/>
        <w:spacing w:before="60" w:after="40" w:line="288" w:lineRule="auto"/>
        <w:ind w:firstLine="720"/>
        <w:jc w:val="both"/>
      </w:pPr>
      <w:r>
        <w:t>[5] Python</w:t>
      </w:r>
    </w:p>
    <w:p w14:paraId="4725F38B" w14:textId="77777777" w:rsidR="00256793" w:rsidRPr="00D83953" w:rsidRDefault="00256793" w:rsidP="00D83953">
      <w:pPr>
        <w:spacing w:before="60" w:after="40" w:line="288" w:lineRule="auto"/>
        <w:jc w:val="both"/>
      </w:pPr>
    </w:p>
    <w:p w14:paraId="15FCF929" w14:textId="77777777"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24EF4F52" w14:textId="77777777" w:rsidR="00A03988" w:rsidRDefault="00A03988" w:rsidP="00861783">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5BAD2585" w14:textId="77777777" w:rsidTr="00142903">
        <w:trPr>
          <w:jc w:val="center"/>
        </w:trPr>
        <w:tc>
          <w:tcPr>
            <w:tcW w:w="876" w:type="dxa"/>
            <w:shd w:val="clear" w:color="auto" w:fill="DEEAF6" w:themeFill="accent1" w:themeFillTint="33"/>
            <w:vAlign w:val="center"/>
          </w:tcPr>
          <w:p w14:paraId="49DF309F" w14:textId="77777777"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12591BBB" w14:textId="77777777"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7F8991D9" w14:textId="77777777" w:rsidR="00903D75" w:rsidRPr="00DA590A" w:rsidRDefault="00DA590A" w:rsidP="005F3E08">
            <w:pPr>
              <w:widowControl w:val="0"/>
              <w:jc w:val="center"/>
              <w:rPr>
                <w:b/>
              </w:rPr>
            </w:pPr>
            <w:r w:rsidRPr="00DA590A">
              <w:rPr>
                <w:b/>
              </w:rPr>
              <w:t>CĐR của CTĐT</w:t>
            </w:r>
          </w:p>
        </w:tc>
      </w:tr>
      <w:tr w:rsidR="00903D75" w:rsidRPr="00F92657" w14:paraId="728F486C" w14:textId="77777777" w:rsidTr="00142903">
        <w:trPr>
          <w:trHeight w:val="278"/>
          <w:jc w:val="center"/>
        </w:trPr>
        <w:tc>
          <w:tcPr>
            <w:tcW w:w="876" w:type="dxa"/>
            <w:shd w:val="clear" w:color="auto" w:fill="auto"/>
          </w:tcPr>
          <w:p w14:paraId="1C854A8B"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40896733" w14:textId="77777777" w:rsidR="00903D75" w:rsidRPr="00F92657" w:rsidRDefault="00903D75" w:rsidP="005F3E08">
            <w:pPr>
              <w:widowControl w:val="0"/>
              <w:jc w:val="center"/>
              <w:rPr>
                <w:bCs/>
              </w:rPr>
            </w:pPr>
            <w:r w:rsidRPr="00F92657">
              <w:rPr>
                <w:bCs/>
              </w:rPr>
              <w:t>[2]</w:t>
            </w:r>
          </w:p>
        </w:tc>
        <w:tc>
          <w:tcPr>
            <w:tcW w:w="1176" w:type="dxa"/>
          </w:tcPr>
          <w:p w14:paraId="7248EBE9" w14:textId="77777777" w:rsidR="00903D75" w:rsidRPr="00F92657" w:rsidRDefault="00FA63A4" w:rsidP="005F3E08">
            <w:pPr>
              <w:widowControl w:val="0"/>
              <w:jc w:val="center"/>
              <w:rPr>
                <w:bCs/>
              </w:rPr>
            </w:pPr>
            <w:r>
              <w:rPr>
                <w:bCs/>
              </w:rPr>
              <w:t>[3]</w:t>
            </w:r>
          </w:p>
        </w:tc>
      </w:tr>
      <w:tr w:rsidR="00903D75" w:rsidRPr="00D83953" w14:paraId="3DFF359C" w14:textId="77777777" w:rsidTr="00142903">
        <w:trPr>
          <w:jc w:val="center"/>
        </w:trPr>
        <w:tc>
          <w:tcPr>
            <w:tcW w:w="876" w:type="dxa"/>
            <w:shd w:val="clear" w:color="auto" w:fill="auto"/>
            <w:vAlign w:val="center"/>
          </w:tcPr>
          <w:p w14:paraId="7DDA3DF5" w14:textId="77777777"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3887E168" w14:textId="77777777" w:rsidR="00903D75" w:rsidRPr="00AC7CD1" w:rsidRDefault="00AC7CD1" w:rsidP="004F329C">
            <w:pPr>
              <w:widowControl w:val="0"/>
              <w:jc w:val="both"/>
              <w:rPr>
                <w:bCs/>
                <w:highlight w:val="yellow"/>
                <w:lang w:val="vi-VN"/>
              </w:rPr>
            </w:pPr>
            <w:r w:rsidRPr="00AC7CD1">
              <w:t xml:space="preserve">Học phần cung cấp cho người học các kiến thức về phương pháp lập trình hướng đối tượng, xây dựng chương trình theo cách tiếp cận hướng đối tượng. </w:t>
            </w:r>
          </w:p>
        </w:tc>
        <w:tc>
          <w:tcPr>
            <w:tcW w:w="1176" w:type="dxa"/>
          </w:tcPr>
          <w:p w14:paraId="4FDF20EE" w14:textId="77777777" w:rsidR="00903D75" w:rsidRPr="00D83953" w:rsidRDefault="00903D75" w:rsidP="005F3E08">
            <w:pPr>
              <w:widowControl w:val="0"/>
              <w:jc w:val="center"/>
              <w:rPr>
                <w:bCs/>
              </w:rPr>
            </w:pPr>
          </w:p>
        </w:tc>
      </w:tr>
      <w:tr w:rsidR="00903D75" w:rsidRPr="00D83953" w14:paraId="487E59CD" w14:textId="77777777" w:rsidTr="00142903">
        <w:trPr>
          <w:jc w:val="center"/>
        </w:trPr>
        <w:tc>
          <w:tcPr>
            <w:tcW w:w="876" w:type="dxa"/>
            <w:shd w:val="clear" w:color="auto" w:fill="auto"/>
            <w:vAlign w:val="center"/>
          </w:tcPr>
          <w:p w14:paraId="02B871C6" w14:textId="77777777" w:rsidR="00903D75" w:rsidRPr="00872013" w:rsidRDefault="00903D75" w:rsidP="005F3E08">
            <w:pPr>
              <w:widowControl w:val="0"/>
              <w:jc w:val="center"/>
              <w:rPr>
                <w:b/>
                <w:bCs/>
              </w:rPr>
            </w:pPr>
            <w:r w:rsidRPr="00872013">
              <w:rPr>
                <w:b/>
                <w:bCs/>
              </w:rPr>
              <w:t>CG2</w:t>
            </w:r>
          </w:p>
        </w:tc>
        <w:tc>
          <w:tcPr>
            <w:tcW w:w="7483" w:type="dxa"/>
            <w:shd w:val="clear" w:color="auto" w:fill="auto"/>
          </w:tcPr>
          <w:p w14:paraId="78F17312" w14:textId="7D2E106F" w:rsidR="00903D75" w:rsidRPr="00AC7CD1" w:rsidRDefault="00C1115D" w:rsidP="004F329C">
            <w:pPr>
              <w:jc w:val="both"/>
              <w:rPr>
                <w:highlight w:val="yellow"/>
                <w:lang w:val="vi-VN"/>
              </w:rPr>
            </w:pPr>
            <w:r w:rsidRPr="00AC7CD1">
              <w:t>Học phần đào tạo người học kỹ năng</w:t>
            </w:r>
            <w:r w:rsidR="00602A64" w:rsidRPr="00AC7CD1">
              <w:t xml:space="preserve"> và tư duy lập trình và các kỹ năng thực hành phân tích, thiết kế và xây dựng các modun chức năng dùng riêng.</w:t>
            </w:r>
          </w:p>
        </w:tc>
        <w:tc>
          <w:tcPr>
            <w:tcW w:w="1176" w:type="dxa"/>
          </w:tcPr>
          <w:p w14:paraId="61D877F2" w14:textId="77777777" w:rsidR="00903D75" w:rsidRPr="00D83953" w:rsidRDefault="00903D75" w:rsidP="005F3E08">
            <w:pPr>
              <w:jc w:val="center"/>
            </w:pPr>
          </w:p>
        </w:tc>
      </w:tr>
      <w:tr w:rsidR="00903D75" w:rsidRPr="00D83953" w14:paraId="129C326F" w14:textId="77777777" w:rsidTr="00142903">
        <w:trPr>
          <w:jc w:val="center"/>
        </w:trPr>
        <w:tc>
          <w:tcPr>
            <w:tcW w:w="876" w:type="dxa"/>
            <w:shd w:val="clear" w:color="auto" w:fill="auto"/>
            <w:vAlign w:val="center"/>
          </w:tcPr>
          <w:p w14:paraId="3247F3FA" w14:textId="77777777" w:rsidR="00903D75" w:rsidRPr="00872013" w:rsidRDefault="00903D75" w:rsidP="005F3E08">
            <w:pPr>
              <w:widowControl w:val="0"/>
              <w:jc w:val="center"/>
              <w:rPr>
                <w:b/>
                <w:bCs/>
              </w:rPr>
            </w:pPr>
            <w:r w:rsidRPr="00872013">
              <w:rPr>
                <w:b/>
                <w:bCs/>
              </w:rPr>
              <w:t>CG3</w:t>
            </w:r>
          </w:p>
        </w:tc>
        <w:tc>
          <w:tcPr>
            <w:tcW w:w="7483" w:type="dxa"/>
            <w:shd w:val="clear" w:color="auto" w:fill="auto"/>
          </w:tcPr>
          <w:p w14:paraId="0D6783E2" w14:textId="3CF1DCF9" w:rsidR="00903D75" w:rsidRPr="00AC7CD1" w:rsidRDefault="00C1115D" w:rsidP="004F329C">
            <w:pPr>
              <w:jc w:val="both"/>
              <w:rPr>
                <w:highlight w:val="yellow"/>
                <w:lang w:val="vi-VN"/>
              </w:rPr>
            </w:pPr>
            <w:r w:rsidRPr="00AC7CD1">
              <w:t>Học phần tăng cường cho người học khả năng</w:t>
            </w:r>
            <w:r w:rsidR="00602A64" w:rsidRPr="00AC7CD1">
              <w:t xml:space="preserve"> tự làm việc độc lập và làm việc theo nhóm, hiểu đúng đắn về trách nhiệm thực thi công việc và đạo đức nghề nghiệp.</w:t>
            </w:r>
          </w:p>
        </w:tc>
        <w:tc>
          <w:tcPr>
            <w:tcW w:w="1176" w:type="dxa"/>
          </w:tcPr>
          <w:p w14:paraId="573B2235" w14:textId="77777777" w:rsidR="00903D75" w:rsidRPr="00D83953" w:rsidRDefault="00903D75" w:rsidP="005F3E08">
            <w:pPr>
              <w:jc w:val="center"/>
            </w:pPr>
          </w:p>
        </w:tc>
      </w:tr>
    </w:tbl>
    <w:p w14:paraId="0D478460" w14:textId="77777777" w:rsidR="00097DFE" w:rsidRPr="00D83953" w:rsidRDefault="00097DFE" w:rsidP="00D83953">
      <w:pPr>
        <w:tabs>
          <w:tab w:val="left" w:pos="142"/>
          <w:tab w:val="left" w:pos="720"/>
        </w:tabs>
        <w:spacing w:before="60" w:after="40" w:line="288" w:lineRule="auto"/>
        <w:ind w:right="-7"/>
        <w:jc w:val="both"/>
        <w:rPr>
          <w:b/>
        </w:rPr>
      </w:pPr>
    </w:p>
    <w:p w14:paraId="0BAE0542" w14:textId="77777777"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2E0C792A" w14:textId="77777777" w:rsidR="003F77E5" w:rsidRPr="00D83953" w:rsidRDefault="003F77E5" w:rsidP="00861783">
      <w:pPr>
        <w:spacing w:before="60" w:after="40" w:line="288" w:lineRule="auto"/>
        <w:ind w:right="-7"/>
        <w:jc w:val="center"/>
        <w:rPr>
          <w:b/>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2B3EDE05" w14:textId="77777777" w:rsidTr="00817095">
        <w:tc>
          <w:tcPr>
            <w:tcW w:w="59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8927191" w14:textId="77777777" w:rsidR="00D92BDE" w:rsidRPr="00D83953" w:rsidRDefault="00D92BDE" w:rsidP="005F3E08">
            <w:pPr>
              <w:widowControl w:val="0"/>
              <w:jc w:val="center"/>
              <w:rPr>
                <w:b/>
              </w:rPr>
            </w:pPr>
            <w:r w:rsidRPr="00D83953">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51BC315" w14:textId="77777777"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3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517DCB0" w14:textId="77777777" w:rsidR="00D92BDE" w:rsidRPr="00D83953" w:rsidRDefault="00D92BDE" w:rsidP="005F3E08">
            <w:pPr>
              <w:widowControl w:val="0"/>
              <w:jc w:val="center"/>
              <w:rPr>
                <w:b/>
              </w:rPr>
            </w:pPr>
            <w:r w:rsidRPr="00D83953">
              <w:rPr>
                <w:b/>
              </w:rPr>
              <w:t>Mô tả CLO</w:t>
            </w:r>
          </w:p>
        </w:tc>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F7A2089" w14:textId="77777777" w:rsidR="00D92BDE" w:rsidRPr="00D83953" w:rsidRDefault="00D92BDE" w:rsidP="005F3E08">
            <w:pPr>
              <w:widowControl w:val="0"/>
              <w:jc w:val="center"/>
              <w:rPr>
                <w:b/>
              </w:rPr>
            </w:pPr>
            <w:r w:rsidRPr="00D83953">
              <w:rPr>
                <w:b/>
              </w:rPr>
              <w:t>Mức độ đạt được</w:t>
            </w:r>
          </w:p>
        </w:tc>
      </w:tr>
      <w:tr w:rsidR="00D92BDE" w:rsidRPr="00D83953" w14:paraId="0A2BBDD1" w14:textId="77777777" w:rsidTr="00817095">
        <w:tc>
          <w:tcPr>
            <w:tcW w:w="590" w:type="pct"/>
            <w:tcBorders>
              <w:top w:val="single" w:sz="4" w:space="0" w:color="auto"/>
              <w:left w:val="single" w:sz="4" w:space="0" w:color="auto"/>
              <w:bottom w:val="single" w:sz="4" w:space="0" w:color="auto"/>
              <w:right w:val="single" w:sz="4" w:space="0" w:color="auto"/>
            </w:tcBorders>
            <w:shd w:val="clear" w:color="auto" w:fill="auto"/>
            <w:vAlign w:val="center"/>
          </w:tcPr>
          <w:p w14:paraId="25D82CC7" w14:textId="77777777" w:rsidR="00D92BDE" w:rsidRPr="00D83953" w:rsidRDefault="00D92BDE" w:rsidP="005F3E08">
            <w:pPr>
              <w:widowControl w:val="0"/>
              <w:jc w:val="center"/>
            </w:pPr>
            <w:r w:rsidRPr="00D83953">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13A824A" w14:textId="77777777" w:rsidR="00D92BDE" w:rsidRPr="00D83953" w:rsidRDefault="00D92BDE" w:rsidP="005F3E08">
            <w:pPr>
              <w:widowControl w:val="0"/>
              <w:jc w:val="center"/>
            </w:pPr>
            <w:r w:rsidRPr="00D83953">
              <w:t>[2]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CA55355" w14:textId="77777777" w:rsidR="00D92BDE" w:rsidRPr="00D83953" w:rsidRDefault="00D92BDE" w:rsidP="005F3E08">
            <w:pPr>
              <w:widowControl w:val="0"/>
              <w:jc w:val="center"/>
            </w:pPr>
            <w:r w:rsidRPr="00D83953">
              <w:t>[3]</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D7AC6DD" w14:textId="77777777" w:rsidR="00D92BDE" w:rsidRPr="00D83953" w:rsidRDefault="00D92BDE" w:rsidP="005F3E08">
            <w:pPr>
              <w:widowControl w:val="0"/>
              <w:jc w:val="center"/>
            </w:pPr>
            <w:r w:rsidRPr="00D83953">
              <w:t>[4]</w:t>
            </w:r>
          </w:p>
        </w:tc>
      </w:tr>
      <w:tr w:rsidR="008C6C96" w:rsidRPr="00D83953" w14:paraId="67D6E4F6" w14:textId="77777777" w:rsidTr="009915E8">
        <w:tc>
          <w:tcPr>
            <w:tcW w:w="590" w:type="pct"/>
            <w:vMerge w:val="restart"/>
            <w:tcBorders>
              <w:top w:val="single" w:sz="4" w:space="0" w:color="auto"/>
              <w:left w:val="single" w:sz="4" w:space="0" w:color="auto"/>
              <w:right w:val="single" w:sz="4" w:space="0" w:color="auto"/>
            </w:tcBorders>
            <w:shd w:val="clear" w:color="auto" w:fill="auto"/>
            <w:vAlign w:val="center"/>
          </w:tcPr>
          <w:p w14:paraId="4B1DB0E0" w14:textId="77777777" w:rsidR="008C6C96" w:rsidRPr="00FA458F" w:rsidRDefault="008C6C96" w:rsidP="008C6C96">
            <w:pPr>
              <w:widowControl w:val="0"/>
              <w:jc w:val="center"/>
              <w:rPr>
                <w:b/>
                <w:bCs/>
                <w:lang w:val="vi-VN"/>
              </w:rPr>
            </w:pPr>
            <w:r w:rsidRPr="005E6EBA">
              <w:rPr>
                <w:b/>
                <w:bCs/>
              </w:rPr>
              <w:t>CG1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4D1752D2" w14:textId="77777777" w:rsidR="008C6C96" w:rsidRPr="00D83953" w:rsidRDefault="008C6C96" w:rsidP="008C6C96">
            <w:pPr>
              <w:widowControl w:val="0"/>
              <w:jc w:val="center"/>
            </w:pPr>
            <w:r w:rsidRPr="00D83953">
              <w:t>CLO1.1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12D12D24" w14:textId="1D7734A2" w:rsidR="008C6C96" w:rsidRPr="00C1115D" w:rsidRDefault="00C1115D" w:rsidP="008C6C96">
            <w:pPr>
              <w:widowControl w:val="0"/>
              <w:jc w:val="both"/>
            </w:pPr>
            <w:r w:rsidRPr="00C1115D">
              <w:t>Vận dụng</w:t>
            </w:r>
            <w:r w:rsidR="008C6C96" w:rsidRPr="00C1115D">
              <w:t xml:space="preserve"> các đặc tính chính trong phương pháp lập trình hướng đối tượng, định nghĩa lớp và khai báo đối tượng.</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DBD724D" w14:textId="1F96E1F4" w:rsidR="008C6C96" w:rsidRPr="00D83953" w:rsidRDefault="008C6C96" w:rsidP="008C6C96">
            <w:pPr>
              <w:widowControl w:val="0"/>
              <w:jc w:val="center"/>
            </w:pPr>
            <w:r>
              <w:t>3</w:t>
            </w:r>
          </w:p>
        </w:tc>
      </w:tr>
      <w:tr w:rsidR="008C6C96" w:rsidRPr="00D83953" w14:paraId="552C00A8" w14:textId="77777777" w:rsidTr="009915E8">
        <w:tc>
          <w:tcPr>
            <w:tcW w:w="590" w:type="pct"/>
            <w:vMerge/>
            <w:tcBorders>
              <w:left w:val="single" w:sz="4" w:space="0" w:color="auto"/>
              <w:right w:val="single" w:sz="4" w:space="0" w:color="auto"/>
            </w:tcBorders>
            <w:shd w:val="clear" w:color="auto" w:fill="auto"/>
            <w:vAlign w:val="center"/>
          </w:tcPr>
          <w:p w14:paraId="3A1AAE46" w14:textId="77777777" w:rsidR="008C6C96" w:rsidRPr="005E6EBA" w:rsidRDefault="008C6C96" w:rsidP="008C6C96">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C9C8567" w14:textId="77777777" w:rsidR="008C6C96" w:rsidRPr="00D83953" w:rsidRDefault="008C6C96" w:rsidP="008C6C96">
            <w:pPr>
              <w:widowControl w:val="0"/>
              <w:jc w:val="center"/>
            </w:pPr>
            <w:r w:rsidRPr="00D83953">
              <w:t>CLO1.2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0BB68F52" w14:textId="0CE4A3A1" w:rsidR="008C6C96" w:rsidRPr="00807BC8" w:rsidRDefault="00C1115D" w:rsidP="008C6C96">
            <w:pPr>
              <w:widowControl w:val="0"/>
              <w:jc w:val="both"/>
              <w:rPr>
                <w:highlight w:val="yellow"/>
              </w:rPr>
            </w:pPr>
            <w:r w:rsidRPr="00C1115D">
              <w:t xml:space="preserve">Vận dụng </w:t>
            </w:r>
            <w:r w:rsidR="008C6C96" w:rsidRPr="00C1115D">
              <w:t>kế thừa và đa hình để minh họa cho tính năng phân cấp trong lập trình hướng đối tượng.</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5A4FA87" w14:textId="602F04B4" w:rsidR="008C6C96" w:rsidRPr="00D83953" w:rsidRDefault="008C6C96" w:rsidP="008C6C96">
            <w:pPr>
              <w:widowControl w:val="0"/>
              <w:jc w:val="center"/>
            </w:pPr>
            <w:r>
              <w:t>3</w:t>
            </w:r>
          </w:p>
        </w:tc>
      </w:tr>
      <w:tr w:rsidR="008C6C96" w:rsidRPr="00D83953" w14:paraId="14384B4A" w14:textId="77777777" w:rsidTr="009915E8">
        <w:trPr>
          <w:trHeight w:val="305"/>
        </w:trPr>
        <w:tc>
          <w:tcPr>
            <w:tcW w:w="590" w:type="pct"/>
            <w:vMerge/>
            <w:tcBorders>
              <w:left w:val="single" w:sz="4" w:space="0" w:color="auto"/>
              <w:right w:val="single" w:sz="4" w:space="0" w:color="auto"/>
            </w:tcBorders>
            <w:shd w:val="clear" w:color="auto" w:fill="auto"/>
            <w:vAlign w:val="center"/>
          </w:tcPr>
          <w:p w14:paraId="1422115D" w14:textId="77777777" w:rsidR="008C6C96" w:rsidRPr="005E6EBA" w:rsidRDefault="008C6C96" w:rsidP="008C6C96">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hideMark/>
          </w:tcPr>
          <w:p w14:paraId="7A00D893" w14:textId="77777777" w:rsidR="008C6C96" w:rsidRPr="00D83953" w:rsidRDefault="008C6C96" w:rsidP="008C6C96">
            <w:pPr>
              <w:widowControl w:val="0"/>
              <w:jc w:val="center"/>
            </w:pPr>
            <w:r w:rsidRPr="00D83953">
              <w:t>CLO1.3</w:t>
            </w:r>
          </w:p>
        </w:tc>
        <w:tc>
          <w:tcPr>
            <w:tcW w:w="3330" w:type="pct"/>
            <w:tcBorders>
              <w:top w:val="single" w:sz="4" w:space="0" w:color="auto"/>
              <w:left w:val="single" w:sz="4" w:space="0" w:color="auto"/>
              <w:right w:val="single" w:sz="4" w:space="0" w:color="auto"/>
            </w:tcBorders>
            <w:shd w:val="clear" w:color="auto" w:fill="auto"/>
          </w:tcPr>
          <w:p w14:paraId="0D817DA9" w14:textId="06EB4EBF" w:rsidR="008C6C96" w:rsidRPr="00807BC8" w:rsidRDefault="008C6C96" w:rsidP="008C6C96">
            <w:pPr>
              <w:widowControl w:val="0"/>
              <w:jc w:val="both"/>
              <w:rPr>
                <w:highlight w:val="yellow"/>
              </w:rPr>
            </w:pPr>
            <w:r w:rsidRPr="00C1115D">
              <w:t>Vận dụng phương pháp lập trình hướng đối tượng để xây dựng chương trình giải các bài toán.</w:t>
            </w:r>
          </w:p>
        </w:tc>
        <w:tc>
          <w:tcPr>
            <w:tcW w:w="569" w:type="pct"/>
            <w:tcBorders>
              <w:top w:val="single" w:sz="4" w:space="0" w:color="auto"/>
              <w:left w:val="single" w:sz="4" w:space="0" w:color="auto"/>
              <w:right w:val="single" w:sz="4" w:space="0" w:color="auto"/>
            </w:tcBorders>
            <w:shd w:val="clear" w:color="auto" w:fill="auto"/>
            <w:vAlign w:val="center"/>
            <w:hideMark/>
          </w:tcPr>
          <w:p w14:paraId="3BBE726B" w14:textId="77777777" w:rsidR="008C6C96" w:rsidRPr="00D83953" w:rsidRDefault="008C6C96" w:rsidP="008C6C96">
            <w:pPr>
              <w:widowControl w:val="0"/>
              <w:jc w:val="center"/>
            </w:pPr>
            <w:r w:rsidRPr="002C48F1">
              <w:t>3</w:t>
            </w:r>
          </w:p>
        </w:tc>
      </w:tr>
      <w:tr w:rsidR="00112ED8" w:rsidRPr="00D83953" w14:paraId="67EDAA46" w14:textId="77777777" w:rsidTr="00E662D4">
        <w:tc>
          <w:tcPr>
            <w:tcW w:w="590" w:type="pct"/>
            <w:vMerge w:val="restart"/>
            <w:tcBorders>
              <w:top w:val="single" w:sz="4" w:space="0" w:color="auto"/>
              <w:left w:val="single" w:sz="4" w:space="0" w:color="auto"/>
              <w:right w:val="single" w:sz="4" w:space="0" w:color="auto"/>
            </w:tcBorders>
            <w:shd w:val="clear" w:color="auto" w:fill="auto"/>
            <w:vAlign w:val="center"/>
          </w:tcPr>
          <w:p w14:paraId="4EAD163F" w14:textId="77777777" w:rsidR="00112ED8" w:rsidRPr="00FA458F" w:rsidRDefault="00112ED8" w:rsidP="00112ED8">
            <w:pPr>
              <w:widowControl w:val="0"/>
              <w:jc w:val="center"/>
              <w:rPr>
                <w:b/>
                <w:bCs/>
                <w:lang w:val="vi-VN"/>
              </w:rPr>
            </w:pPr>
            <w:r w:rsidRPr="005E6EBA">
              <w:rPr>
                <w:b/>
                <w:bCs/>
              </w:rPr>
              <w:t>CG2</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613B49D9" w14:textId="77777777" w:rsidR="00112ED8" w:rsidRPr="00D83953" w:rsidRDefault="00112ED8" w:rsidP="00112ED8">
            <w:pPr>
              <w:widowControl w:val="0"/>
              <w:jc w:val="center"/>
            </w:pPr>
            <w:r w:rsidRPr="00D83953">
              <w:t>CLO2.1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3A8CF74E" w14:textId="00AA23CF" w:rsidR="00112ED8" w:rsidRPr="00C1115D" w:rsidRDefault="00C1115D" w:rsidP="008C6C96">
            <w:pPr>
              <w:widowControl w:val="0"/>
              <w:jc w:val="both"/>
            </w:pPr>
            <w:r w:rsidRPr="00C1115D">
              <w:t>Thực hiện thành thạo</w:t>
            </w:r>
            <w:r w:rsidR="00112ED8" w:rsidRPr="00C1115D">
              <w:t xml:space="preserve"> phân tích, thiết kế và xây dựng các chức năng dùng riêng theo phương pháp lập trình hướng đối tượng.</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4CF82D46" w14:textId="3D932E32" w:rsidR="00112ED8" w:rsidRPr="00D83953" w:rsidRDefault="00112ED8" w:rsidP="00112ED8">
            <w:pPr>
              <w:widowControl w:val="0"/>
              <w:jc w:val="center"/>
            </w:pPr>
            <w:r>
              <w:t>4</w:t>
            </w:r>
          </w:p>
        </w:tc>
      </w:tr>
      <w:tr w:rsidR="00112ED8" w:rsidRPr="00D83953" w14:paraId="55CBE85E" w14:textId="77777777" w:rsidTr="00E662D4">
        <w:trPr>
          <w:trHeight w:val="562"/>
        </w:trPr>
        <w:tc>
          <w:tcPr>
            <w:tcW w:w="590" w:type="pct"/>
            <w:vMerge/>
            <w:tcBorders>
              <w:left w:val="single" w:sz="4" w:space="0" w:color="auto"/>
              <w:right w:val="single" w:sz="4" w:space="0" w:color="auto"/>
            </w:tcBorders>
            <w:shd w:val="clear" w:color="auto" w:fill="auto"/>
            <w:vAlign w:val="center"/>
          </w:tcPr>
          <w:p w14:paraId="23AA2316" w14:textId="77777777" w:rsidR="00112ED8" w:rsidRPr="005E6EBA" w:rsidRDefault="00112ED8" w:rsidP="00112ED8">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tcPr>
          <w:p w14:paraId="5110CCCC" w14:textId="77777777" w:rsidR="00112ED8" w:rsidRPr="00D83953" w:rsidRDefault="00112ED8" w:rsidP="00112ED8">
            <w:pPr>
              <w:widowControl w:val="0"/>
              <w:jc w:val="center"/>
            </w:pPr>
            <w:r w:rsidRPr="00D83953">
              <w:t>CLO2.2</w:t>
            </w:r>
          </w:p>
        </w:tc>
        <w:tc>
          <w:tcPr>
            <w:tcW w:w="3330" w:type="pct"/>
            <w:tcBorders>
              <w:top w:val="single" w:sz="4" w:space="0" w:color="auto"/>
              <w:left w:val="single" w:sz="4" w:space="0" w:color="auto"/>
              <w:right w:val="single" w:sz="4" w:space="0" w:color="auto"/>
            </w:tcBorders>
            <w:shd w:val="clear" w:color="auto" w:fill="auto"/>
          </w:tcPr>
          <w:p w14:paraId="0C8D84BB" w14:textId="0E468C0E" w:rsidR="00112ED8" w:rsidRPr="00C1115D" w:rsidRDefault="00C1115D" w:rsidP="008C6C96">
            <w:pPr>
              <w:widowControl w:val="0"/>
              <w:jc w:val="both"/>
            </w:pPr>
            <w:r w:rsidRPr="00C1115D">
              <w:t>Thực hiện thành thạo</w:t>
            </w:r>
            <w:r w:rsidR="00112ED8" w:rsidRPr="00C1115D">
              <w:t xml:space="preserve"> lập trình giải quyết các bài toán theo phương pháp lâp trình hướng đối tượng.</w:t>
            </w:r>
          </w:p>
        </w:tc>
        <w:tc>
          <w:tcPr>
            <w:tcW w:w="569" w:type="pct"/>
            <w:tcBorders>
              <w:top w:val="single" w:sz="4" w:space="0" w:color="auto"/>
              <w:left w:val="single" w:sz="4" w:space="0" w:color="auto"/>
              <w:right w:val="single" w:sz="4" w:space="0" w:color="auto"/>
            </w:tcBorders>
            <w:shd w:val="clear" w:color="auto" w:fill="auto"/>
            <w:vAlign w:val="center"/>
          </w:tcPr>
          <w:p w14:paraId="2C29AC83" w14:textId="4B5EFE84" w:rsidR="00112ED8" w:rsidRPr="00D83953" w:rsidRDefault="00112ED8" w:rsidP="00112ED8">
            <w:pPr>
              <w:widowControl w:val="0"/>
              <w:jc w:val="center"/>
            </w:pPr>
            <w:r>
              <w:t>4</w:t>
            </w:r>
          </w:p>
        </w:tc>
      </w:tr>
      <w:tr w:rsidR="00E06D89" w:rsidRPr="00D83953" w14:paraId="757EBD9C" w14:textId="77777777" w:rsidTr="008207B8">
        <w:tc>
          <w:tcPr>
            <w:tcW w:w="590" w:type="pct"/>
            <w:vMerge w:val="restart"/>
            <w:tcBorders>
              <w:top w:val="single" w:sz="4" w:space="0" w:color="auto"/>
              <w:left w:val="single" w:sz="4" w:space="0" w:color="auto"/>
              <w:right w:val="single" w:sz="4" w:space="0" w:color="auto"/>
            </w:tcBorders>
            <w:shd w:val="clear" w:color="auto" w:fill="auto"/>
            <w:vAlign w:val="center"/>
          </w:tcPr>
          <w:p w14:paraId="44E91CFB" w14:textId="77777777" w:rsidR="00E06D89" w:rsidRPr="00FA458F" w:rsidRDefault="00E06D89" w:rsidP="00E06D89">
            <w:pPr>
              <w:widowControl w:val="0"/>
              <w:jc w:val="center"/>
              <w:rPr>
                <w:b/>
                <w:bCs/>
                <w:lang w:val="vi-VN"/>
              </w:rPr>
            </w:pPr>
            <w:r w:rsidRPr="005E6EBA">
              <w:rPr>
                <w:b/>
                <w:bCs/>
              </w:rPr>
              <w:t>CG3</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3E09B5D4" w14:textId="77777777" w:rsidR="00E06D89" w:rsidRPr="00D83953" w:rsidRDefault="00E06D89" w:rsidP="00E06D89">
            <w:pPr>
              <w:widowControl w:val="0"/>
              <w:jc w:val="center"/>
            </w:pPr>
            <w:r w:rsidRPr="00D83953">
              <w:t>CLO3.1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15916E65" w14:textId="030F3607" w:rsidR="00E06D89" w:rsidRPr="00D83953" w:rsidRDefault="00C1115D" w:rsidP="008C6C96">
            <w:pPr>
              <w:widowControl w:val="0"/>
              <w:jc w:val="both"/>
            </w:pPr>
            <w:r>
              <w:t>Tuân thủ</w:t>
            </w:r>
            <w:r w:rsidR="00E06D89" w:rsidRPr="004D773A">
              <w:t xml:space="preserve"> tự học tập, tự tìm hiểu tài liệu hoặc làm việc theo nhóm để hoàn thành các bài học và bài tập được giao.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0744CD25" w14:textId="5D05466A" w:rsidR="00E06D89" w:rsidRPr="00D83953" w:rsidRDefault="00E06D89" w:rsidP="00E06D89">
            <w:pPr>
              <w:widowControl w:val="0"/>
              <w:jc w:val="center"/>
            </w:pPr>
            <w:r>
              <w:t>2</w:t>
            </w:r>
          </w:p>
        </w:tc>
      </w:tr>
      <w:tr w:rsidR="00112ED8" w:rsidRPr="00D83953" w14:paraId="646B4ADB" w14:textId="77777777" w:rsidTr="003C0773">
        <w:trPr>
          <w:trHeight w:val="925"/>
        </w:trPr>
        <w:tc>
          <w:tcPr>
            <w:tcW w:w="590" w:type="pct"/>
            <w:vMerge/>
            <w:tcBorders>
              <w:left w:val="single" w:sz="4" w:space="0" w:color="auto"/>
              <w:right w:val="single" w:sz="4" w:space="0" w:color="auto"/>
            </w:tcBorders>
            <w:shd w:val="clear" w:color="auto" w:fill="auto"/>
            <w:vAlign w:val="center"/>
          </w:tcPr>
          <w:p w14:paraId="1A3CFA38" w14:textId="77777777" w:rsidR="00112ED8" w:rsidRPr="00D83953" w:rsidRDefault="00112ED8" w:rsidP="00E06D89">
            <w:pPr>
              <w:widowControl w:val="0"/>
              <w:jc w:val="center"/>
            </w:pPr>
          </w:p>
        </w:tc>
        <w:tc>
          <w:tcPr>
            <w:tcW w:w="511" w:type="pct"/>
            <w:tcBorders>
              <w:top w:val="single" w:sz="4" w:space="0" w:color="auto"/>
              <w:left w:val="single" w:sz="4" w:space="0" w:color="auto"/>
              <w:right w:val="single" w:sz="4" w:space="0" w:color="auto"/>
            </w:tcBorders>
            <w:shd w:val="clear" w:color="auto" w:fill="auto"/>
            <w:vAlign w:val="center"/>
          </w:tcPr>
          <w:p w14:paraId="3057E33A" w14:textId="77777777" w:rsidR="00112ED8" w:rsidRPr="00D83953" w:rsidRDefault="00112ED8" w:rsidP="00E06D89">
            <w:pPr>
              <w:widowControl w:val="0"/>
              <w:jc w:val="center"/>
            </w:pPr>
            <w:r w:rsidRPr="00D83953">
              <w:t>CLO3.2</w:t>
            </w:r>
          </w:p>
        </w:tc>
        <w:tc>
          <w:tcPr>
            <w:tcW w:w="3330" w:type="pct"/>
            <w:tcBorders>
              <w:top w:val="single" w:sz="4" w:space="0" w:color="auto"/>
              <w:left w:val="single" w:sz="4" w:space="0" w:color="auto"/>
              <w:right w:val="single" w:sz="4" w:space="0" w:color="auto"/>
            </w:tcBorders>
            <w:shd w:val="clear" w:color="auto" w:fill="auto"/>
          </w:tcPr>
          <w:p w14:paraId="36B4FA58" w14:textId="6A7C26A4" w:rsidR="00112ED8" w:rsidRPr="00D83953" w:rsidRDefault="00B32F50" w:rsidP="008C6C96">
            <w:pPr>
              <w:widowControl w:val="0"/>
              <w:jc w:val="both"/>
            </w:pPr>
            <w:r>
              <w:t>Tuân theo</w:t>
            </w:r>
            <w:r w:rsidR="00112ED8" w:rsidRPr="004D773A">
              <w:t xml:space="preserve"> kỷ luật lớp học, tuân thủ các nội quy lớp học, có tinh thần hợp tác và trách nhiệm cá nhân đối với các hoạt động được giảng viên giao.</w:t>
            </w:r>
          </w:p>
        </w:tc>
        <w:tc>
          <w:tcPr>
            <w:tcW w:w="569" w:type="pct"/>
            <w:tcBorders>
              <w:top w:val="single" w:sz="4" w:space="0" w:color="auto"/>
              <w:left w:val="single" w:sz="4" w:space="0" w:color="auto"/>
              <w:right w:val="single" w:sz="4" w:space="0" w:color="auto"/>
            </w:tcBorders>
            <w:shd w:val="clear" w:color="auto" w:fill="auto"/>
            <w:vAlign w:val="center"/>
          </w:tcPr>
          <w:p w14:paraId="57F4C661" w14:textId="77777777" w:rsidR="00112ED8" w:rsidRPr="00D83953" w:rsidRDefault="00112ED8" w:rsidP="00E06D89">
            <w:pPr>
              <w:widowControl w:val="0"/>
              <w:jc w:val="center"/>
            </w:pPr>
            <w:r w:rsidRPr="002C48F1">
              <w:t>2</w:t>
            </w:r>
          </w:p>
        </w:tc>
      </w:tr>
    </w:tbl>
    <w:p w14:paraId="047F01A1" w14:textId="77777777" w:rsidR="00D92BDE" w:rsidRPr="00AB13C3" w:rsidRDefault="00D92BDE" w:rsidP="00007F21">
      <w:pPr>
        <w:tabs>
          <w:tab w:val="left" w:pos="720"/>
        </w:tabs>
        <w:spacing w:before="60" w:after="40" w:line="288" w:lineRule="auto"/>
        <w:jc w:val="both"/>
        <w:rPr>
          <w:lang w:val="vi-VN"/>
        </w:rPr>
      </w:pPr>
    </w:p>
    <w:p w14:paraId="176E2BF2" w14:textId="7777777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7898AE10" w14:textId="77777777" w:rsidR="00085151" w:rsidRPr="008142ED" w:rsidRDefault="00085151" w:rsidP="008142ED">
      <w:pPr>
        <w:pStyle w:val="Heading2"/>
      </w:pPr>
      <w:r w:rsidRPr="008142ED">
        <w:t>7.1. Cơ cấu điểm thành phần</w:t>
      </w:r>
    </w:p>
    <w:p w14:paraId="145AA323" w14:textId="77777777" w:rsidR="00085151" w:rsidRDefault="00085151" w:rsidP="00861783">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0B3EF326" w14:textId="77777777" w:rsidTr="00091599">
        <w:tc>
          <w:tcPr>
            <w:tcW w:w="555" w:type="pct"/>
            <w:shd w:val="clear" w:color="auto" w:fill="DEEAF6" w:themeFill="accent1" w:themeFillTint="33"/>
            <w:vAlign w:val="center"/>
          </w:tcPr>
          <w:p w14:paraId="1D4B0B5F"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62FFFEDF" w14:textId="77777777" w:rsidR="003B6970" w:rsidRPr="00934D01" w:rsidRDefault="003B6970" w:rsidP="005F3E08">
            <w:pPr>
              <w:tabs>
                <w:tab w:val="left" w:pos="720"/>
              </w:tabs>
              <w:jc w:val="center"/>
              <w:rPr>
                <w:b/>
              </w:rPr>
            </w:pPr>
            <w:r w:rsidRPr="00934D01">
              <w:rPr>
                <w:b/>
              </w:rPr>
              <w:t>Nội dung /</w:t>
            </w:r>
          </w:p>
          <w:p w14:paraId="11E1962B"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164AAB58"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499BF987"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7FC09079" w14:textId="77777777" w:rsidR="003B6970" w:rsidRPr="00934D01" w:rsidRDefault="003B6970" w:rsidP="005F3E08">
            <w:pPr>
              <w:tabs>
                <w:tab w:val="left" w:pos="720"/>
              </w:tabs>
              <w:jc w:val="center"/>
              <w:rPr>
                <w:b/>
              </w:rPr>
            </w:pPr>
            <w:r w:rsidRPr="00934D01">
              <w:rPr>
                <w:b/>
              </w:rPr>
              <w:t>Công cụ và</w:t>
            </w:r>
          </w:p>
          <w:p w14:paraId="19736965"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7B9F0FD8" w14:textId="77777777" w:rsidR="003B6970" w:rsidRPr="00934D01" w:rsidRDefault="003B6970" w:rsidP="005F3E08">
            <w:pPr>
              <w:tabs>
                <w:tab w:val="left" w:pos="720"/>
              </w:tabs>
              <w:jc w:val="center"/>
              <w:rPr>
                <w:b/>
              </w:rPr>
            </w:pPr>
            <w:r w:rsidRPr="00934D01">
              <w:rPr>
                <w:b/>
              </w:rPr>
              <w:t>Tỷ lệ</w:t>
            </w:r>
          </w:p>
          <w:p w14:paraId="202FCE9A"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6515AA9B" w14:textId="77777777" w:rsidR="003B6970" w:rsidRPr="00934D01" w:rsidRDefault="00B43C1E" w:rsidP="005F3E08">
            <w:pPr>
              <w:tabs>
                <w:tab w:val="left" w:pos="720"/>
              </w:tabs>
              <w:jc w:val="center"/>
              <w:rPr>
                <w:b/>
              </w:rPr>
            </w:pPr>
            <w:r w:rsidRPr="00934D01">
              <w:rPr>
                <w:b/>
              </w:rPr>
              <w:t>CĐR của CTĐT</w:t>
            </w:r>
          </w:p>
        </w:tc>
      </w:tr>
      <w:tr w:rsidR="002B4788" w:rsidRPr="00F92657" w14:paraId="6D7D868F" w14:textId="77777777" w:rsidTr="00091599">
        <w:tc>
          <w:tcPr>
            <w:tcW w:w="555" w:type="pct"/>
          </w:tcPr>
          <w:p w14:paraId="0902AF6E" w14:textId="77777777" w:rsidR="003B6970" w:rsidRPr="00F7601A" w:rsidRDefault="003B6970" w:rsidP="005F3E08">
            <w:pPr>
              <w:tabs>
                <w:tab w:val="left" w:pos="720"/>
              </w:tabs>
              <w:jc w:val="center"/>
              <w:rPr>
                <w:bCs/>
              </w:rPr>
            </w:pPr>
            <w:r w:rsidRPr="00F7601A">
              <w:rPr>
                <w:bCs/>
              </w:rPr>
              <w:t>[1]</w:t>
            </w:r>
          </w:p>
        </w:tc>
        <w:tc>
          <w:tcPr>
            <w:tcW w:w="1715" w:type="pct"/>
          </w:tcPr>
          <w:p w14:paraId="4710D265" w14:textId="77777777" w:rsidR="003B6970" w:rsidRPr="00F7601A" w:rsidRDefault="003B6970" w:rsidP="005F3E08">
            <w:pPr>
              <w:tabs>
                <w:tab w:val="left" w:pos="720"/>
              </w:tabs>
              <w:jc w:val="center"/>
              <w:rPr>
                <w:bCs/>
              </w:rPr>
            </w:pPr>
            <w:r w:rsidRPr="00F7601A">
              <w:rPr>
                <w:bCs/>
              </w:rPr>
              <w:t>[2]</w:t>
            </w:r>
          </w:p>
        </w:tc>
        <w:tc>
          <w:tcPr>
            <w:tcW w:w="672" w:type="pct"/>
          </w:tcPr>
          <w:p w14:paraId="6B6458D0" w14:textId="77777777" w:rsidR="003B6970" w:rsidRPr="00F7601A" w:rsidRDefault="003B6970" w:rsidP="005F3E08">
            <w:pPr>
              <w:tabs>
                <w:tab w:val="left" w:pos="720"/>
              </w:tabs>
              <w:jc w:val="center"/>
              <w:rPr>
                <w:bCs/>
              </w:rPr>
            </w:pPr>
            <w:r w:rsidRPr="00F7601A">
              <w:rPr>
                <w:bCs/>
              </w:rPr>
              <w:t>[3]</w:t>
            </w:r>
          </w:p>
        </w:tc>
        <w:tc>
          <w:tcPr>
            <w:tcW w:w="469" w:type="pct"/>
          </w:tcPr>
          <w:p w14:paraId="03B00187" w14:textId="77777777" w:rsidR="003B6970" w:rsidRPr="00F7601A" w:rsidRDefault="003B6970" w:rsidP="005F3E08">
            <w:pPr>
              <w:tabs>
                <w:tab w:val="left" w:pos="720"/>
              </w:tabs>
              <w:jc w:val="center"/>
              <w:rPr>
                <w:bCs/>
              </w:rPr>
            </w:pPr>
            <w:r w:rsidRPr="00F7601A">
              <w:rPr>
                <w:bCs/>
              </w:rPr>
              <w:t>[4]</w:t>
            </w:r>
          </w:p>
        </w:tc>
        <w:tc>
          <w:tcPr>
            <w:tcW w:w="778" w:type="pct"/>
          </w:tcPr>
          <w:p w14:paraId="12374321"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6D170D78" w14:textId="77777777" w:rsidR="003B6970" w:rsidRPr="00F7601A" w:rsidRDefault="003B6970" w:rsidP="005F3E08">
            <w:pPr>
              <w:tabs>
                <w:tab w:val="left" w:pos="720"/>
              </w:tabs>
              <w:jc w:val="center"/>
              <w:rPr>
                <w:bCs/>
              </w:rPr>
            </w:pPr>
            <w:r w:rsidRPr="00F7601A">
              <w:rPr>
                <w:bCs/>
              </w:rPr>
              <w:t>[6]</w:t>
            </w:r>
          </w:p>
        </w:tc>
        <w:tc>
          <w:tcPr>
            <w:tcW w:w="465" w:type="pct"/>
          </w:tcPr>
          <w:p w14:paraId="286CB58C" w14:textId="77777777" w:rsidR="003B6970" w:rsidRPr="00F7601A" w:rsidRDefault="003B6970" w:rsidP="005F3E08">
            <w:pPr>
              <w:tabs>
                <w:tab w:val="left" w:pos="720"/>
              </w:tabs>
              <w:jc w:val="center"/>
              <w:rPr>
                <w:bCs/>
              </w:rPr>
            </w:pPr>
            <w:r w:rsidRPr="00F7601A">
              <w:rPr>
                <w:bCs/>
              </w:rPr>
              <w:t>[7]</w:t>
            </w:r>
          </w:p>
        </w:tc>
      </w:tr>
      <w:tr w:rsidR="002B4788" w:rsidRPr="00D83953" w14:paraId="6D03E535" w14:textId="77777777" w:rsidTr="00DC598B">
        <w:tc>
          <w:tcPr>
            <w:tcW w:w="555" w:type="pct"/>
            <w:vAlign w:val="center"/>
          </w:tcPr>
          <w:p w14:paraId="03A01FD4"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30F1AF81" w14:textId="77777777" w:rsidR="003B6970" w:rsidRPr="00520533" w:rsidRDefault="003B6970" w:rsidP="005F3E08">
            <w:pPr>
              <w:tabs>
                <w:tab w:val="left" w:pos="720"/>
              </w:tabs>
              <w:rPr>
                <w:bCs/>
              </w:rPr>
            </w:pPr>
            <w:r w:rsidRPr="00520533">
              <w:rPr>
                <w:bCs/>
              </w:rPr>
              <w:t>Tham gia lớp seminar</w:t>
            </w:r>
          </w:p>
          <w:p w14:paraId="42E6B723" w14:textId="77777777" w:rsidR="003B6970" w:rsidRPr="003B6970" w:rsidRDefault="003B6970" w:rsidP="005F3E08">
            <w:pPr>
              <w:tabs>
                <w:tab w:val="left" w:pos="720"/>
              </w:tabs>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72" w:type="pct"/>
            <w:vAlign w:val="center"/>
          </w:tcPr>
          <w:p w14:paraId="280C9A4D"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469" w:type="pct"/>
            <w:vAlign w:val="center"/>
          </w:tcPr>
          <w:p w14:paraId="0688349F" w14:textId="77777777" w:rsidR="003B6970" w:rsidRPr="00091599" w:rsidRDefault="007419A0" w:rsidP="005F3E08">
            <w:pPr>
              <w:tabs>
                <w:tab w:val="left" w:pos="720"/>
              </w:tabs>
              <w:jc w:val="center"/>
              <w:rPr>
                <w:bCs/>
                <w:lang w:val="vi-VN"/>
              </w:rPr>
            </w:pPr>
            <w:r w:rsidRPr="00091599">
              <w:rPr>
                <w:bCs/>
                <w:lang w:val="vi-VN"/>
              </w:rPr>
              <w:t>1.x</w:t>
            </w:r>
          </w:p>
          <w:p w14:paraId="32577787" w14:textId="77777777" w:rsidR="008B6437" w:rsidRPr="00091599" w:rsidRDefault="00ED35B8" w:rsidP="005F3E08">
            <w:pPr>
              <w:tabs>
                <w:tab w:val="left" w:pos="720"/>
              </w:tabs>
              <w:jc w:val="center"/>
              <w:rPr>
                <w:bCs/>
                <w:lang w:val="vi-VN"/>
              </w:rPr>
            </w:pPr>
            <w:r w:rsidRPr="00091599">
              <w:rPr>
                <w:bCs/>
                <w:lang w:val="vi-VN"/>
              </w:rPr>
              <w:t>2</w:t>
            </w:r>
            <w:r w:rsidR="008B6437" w:rsidRPr="00091599">
              <w:rPr>
                <w:bCs/>
                <w:lang w:val="vi-VN"/>
              </w:rPr>
              <w:t>.x</w:t>
            </w:r>
          </w:p>
          <w:p w14:paraId="60913F9F" w14:textId="77777777" w:rsidR="008B6437" w:rsidRPr="007419A0" w:rsidRDefault="00ED35B8" w:rsidP="005F3E08">
            <w:pPr>
              <w:tabs>
                <w:tab w:val="left" w:pos="720"/>
              </w:tabs>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3F429ED6" w14:textId="77777777"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79D45D0B" w14:textId="77777777" w:rsidR="003B6970" w:rsidRPr="00CC4F26" w:rsidRDefault="003B6970" w:rsidP="005F3E08">
            <w:pPr>
              <w:tabs>
                <w:tab w:val="left" w:pos="720"/>
              </w:tabs>
              <w:jc w:val="center"/>
              <w:rPr>
                <w:bCs/>
              </w:rPr>
            </w:pPr>
            <w:r w:rsidRPr="00CC4F26">
              <w:rPr>
                <w:bCs/>
              </w:rPr>
              <w:t>10%</w:t>
            </w:r>
          </w:p>
        </w:tc>
        <w:tc>
          <w:tcPr>
            <w:tcW w:w="465" w:type="pct"/>
          </w:tcPr>
          <w:p w14:paraId="63025F03" w14:textId="77777777" w:rsidR="003B6970" w:rsidRPr="003B6970" w:rsidRDefault="003B6970" w:rsidP="005F3E08">
            <w:pPr>
              <w:tabs>
                <w:tab w:val="left" w:pos="720"/>
              </w:tabs>
              <w:jc w:val="center"/>
              <w:rPr>
                <w:bCs/>
                <w:highlight w:val="yellow"/>
              </w:rPr>
            </w:pPr>
          </w:p>
        </w:tc>
      </w:tr>
      <w:tr w:rsidR="00FA5E47" w:rsidRPr="00D83953" w14:paraId="769306CA" w14:textId="77777777" w:rsidTr="00DC598B">
        <w:tc>
          <w:tcPr>
            <w:tcW w:w="555" w:type="pct"/>
            <w:vMerge w:val="restart"/>
            <w:vAlign w:val="center"/>
          </w:tcPr>
          <w:p w14:paraId="497D0A67"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5D04FDD6" w14:textId="6273403F" w:rsidR="000C50FB" w:rsidRPr="000C50FB" w:rsidRDefault="00D818C6" w:rsidP="005F3E08">
            <w:pPr>
              <w:tabs>
                <w:tab w:val="left" w:pos="720"/>
              </w:tabs>
              <w:rPr>
                <w:bCs/>
                <w:lang w:val="vi-VN"/>
              </w:rPr>
            </w:pPr>
            <w:r w:rsidRPr="00DC598B">
              <w:rPr>
                <w:bCs/>
              </w:rPr>
              <w:t>Bài kiểm tra cá nhân</w:t>
            </w:r>
            <w:r w:rsidR="00807BC8">
              <w:rPr>
                <w:bCs/>
              </w:rPr>
              <w:t xml:space="preserve"> – 20%</w:t>
            </w:r>
          </w:p>
        </w:tc>
        <w:tc>
          <w:tcPr>
            <w:tcW w:w="672" w:type="pct"/>
            <w:vAlign w:val="center"/>
          </w:tcPr>
          <w:p w14:paraId="238AF494" w14:textId="77777777" w:rsidR="00FA5E47" w:rsidRPr="00E2243B" w:rsidRDefault="00FA5E47" w:rsidP="005F3E08">
            <w:pPr>
              <w:tabs>
                <w:tab w:val="left" w:pos="720"/>
              </w:tabs>
              <w:jc w:val="center"/>
              <w:rPr>
                <w:bCs/>
                <w:lang w:val="vi-VN"/>
              </w:rPr>
            </w:pPr>
            <w:r w:rsidRPr="005E4EBB">
              <w:rPr>
                <w:bCs/>
                <w:lang w:val="vi-VN"/>
              </w:rPr>
              <w:t>Tuần 1</w:t>
            </w:r>
            <w:r w:rsidR="0051092E">
              <w:rPr>
                <w:bCs/>
                <w:lang w:val="vi-VN"/>
              </w:rPr>
              <w:t>3</w:t>
            </w:r>
          </w:p>
        </w:tc>
        <w:tc>
          <w:tcPr>
            <w:tcW w:w="469" w:type="pct"/>
            <w:vAlign w:val="center"/>
          </w:tcPr>
          <w:p w14:paraId="24D59295" w14:textId="77777777" w:rsidR="00FA5E47" w:rsidRPr="00091599" w:rsidRDefault="00FA5E47" w:rsidP="005F3E08">
            <w:pPr>
              <w:tabs>
                <w:tab w:val="left" w:pos="720"/>
              </w:tabs>
              <w:jc w:val="center"/>
              <w:rPr>
                <w:bCs/>
                <w:lang w:val="vi-VN"/>
              </w:rPr>
            </w:pPr>
            <w:r w:rsidRPr="00091599">
              <w:rPr>
                <w:bCs/>
                <w:lang w:val="vi-VN"/>
              </w:rPr>
              <w:t>1.x</w:t>
            </w:r>
          </w:p>
          <w:p w14:paraId="3065162D" w14:textId="77777777" w:rsidR="00FA5E47" w:rsidRPr="00091599" w:rsidRDefault="00FA5E47" w:rsidP="005F3E08">
            <w:pPr>
              <w:tabs>
                <w:tab w:val="left" w:pos="720"/>
              </w:tabs>
              <w:jc w:val="center"/>
              <w:rPr>
                <w:bCs/>
                <w:lang w:val="vi-VN"/>
              </w:rPr>
            </w:pPr>
            <w:r w:rsidRPr="00091599">
              <w:rPr>
                <w:bCs/>
                <w:lang w:val="vi-VN"/>
              </w:rPr>
              <w:t>2.x</w:t>
            </w:r>
          </w:p>
          <w:p w14:paraId="31109118" w14:textId="77777777" w:rsidR="00FA5E47" w:rsidRPr="003B6970" w:rsidRDefault="00FA5E47" w:rsidP="005F3E08">
            <w:pPr>
              <w:tabs>
                <w:tab w:val="left" w:pos="720"/>
              </w:tabs>
              <w:jc w:val="center"/>
              <w:rPr>
                <w:bCs/>
                <w:highlight w:val="yellow"/>
              </w:rPr>
            </w:pPr>
            <w:r w:rsidRPr="00091599">
              <w:rPr>
                <w:bCs/>
                <w:lang w:val="vi-VN"/>
              </w:rPr>
              <w:t>3.x</w:t>
            </w:r>
          </w:p>
        </w:tc>
        <w:tc>
          <w:tcPr>
            <w:tcW w:w="778" w:type="pct"/>
            <w:vAlign w:val="center"/>
          </w:tcPr>
          <w:p w14:paraId="639B09E7" w14:textId="7777777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4DD7C7FF"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6A205CBF" w14:textId="77777777" w:rsidR="00FA5E47" w:rsidRPr="003B6970" w:rsidRDefault="00FA5E47" w:rsidP="005F3E08">
            <w:pPr>
              <w:tabs>
                <w:tab w:val="left" w:pos="720"/>
              </w:tabs>
              <w:jc w:val="center"/>
              <w:rPr>
                <w:bCs/>
                <w:highlight w:val="yellow"/>
              </w:rPr>
            </w:pPr>
          </w:p>
        </w:tc>
      </w:tr>
      <w:tr w:rsidR="00FA5E47" w:rsidRPr="00D83953" w14:paraId="155ECC95" w14:textId="77777777" w:rsidTr="00DC598B">
        <w:tc>
          <w:tcPr>
            <w:tcW w:w="555" w:type="pct"/>
            <w:vMerge/>
            <w:vAlign w:val="center"/>
          </w:tcPr>
          <w:p w14:paraId="017879CF" w14:textId="77777777" w:rsidR="00FA5E47" w:rsidRPr="00F405C3" w:rsidRDefault="00FA5E47" w:rsidP="005F3E08">
            <w:pPr>
              <w:tabs>
                <w:tab w:val="left" w:pos="720"/>
              </w:tabs>
              <w:jc w:val="center"/>
              <w:rPr>
                <w:b/>
              </w:rPr>
            </w:pPr>
          </w:p>
        </w:tc>
        <w:tc>
          <w:tcPr>
            <w:tcW w:w="1715" w:type="pct"/>
            <w:vAlign w:val="center"/>
          </w:tcPr>
          <w:p w14:paraId="05E5A895" w14:textId="18521209" w:rsidR="00FA5E47" w:rsidRPr="00FA17A3" w:rsidRDefault="00FA5E47" w:rsidP="005F3E08">
            <w:pPr>
              <w:tabs>
                <w:tab w:val="left" w:pos="720"/>
              </w:tabs>
              <w:rPr>
                <w:bCs/>
                <w:lang w:val="vi-VN"/>
              </w:rPr>
            </w:pPr>
            <w:r w:rsidRPr="00535F89">
              <w:rPr>
                <w:bCs/>
              </w:rPr>
              <w:t>Bài tập nhóm</w:t>
            </w:r>
            <w:r w:rsidR="00807BC8">
              <w:rPr>
                <w:bCs/>
              </w:rPr>
              <w:t xml:space="preserve"> – 20%</w:t>
            </w:r>
          </w:p>
        </w:tc>
        <w:tc>
          <w:tcPr>
            <w:tcW w:w="672" w:type="pct"/>
            <w:vAlign w:val="center"/>
          </w:tcPr>
          <w:p w14:paraId="56812050" w14:textId="77777777" w:rsidR="00FA5E47" w:rsidRPr="00DC598B" w:rsidRDefault="00FA5E47" w:rsidP="005F3E08">
            <w:pPr>
              <w:tabs>
                <w:tab w:val="left" w:pos="720"/>
              </w:tabs>
              <w:jc w:val="center"/>
              <w:rPr>
                <w:bCs/>
                <w:lang w:val="vi-VN"/>
              </w:rPr>
            </w:pPr>
            <w:r w:rsidRPr="00DC598B">
              <w:rPr>
                <w:bCs/>
                <w:lang w:val="vi-VN"/>
              </w:rPr>
              <w:t>Tuần 14</w:t>
            </w:r>
            <w:r w:rsidR="0051092E">
              <w:rPr>
                <w:bCs/>
                <w:lang w:val="vi-VN"/>
              </w:rPr>
              <w:t>-15</w:t>
            </w:r>
          </w:p>
        </w:tc>
        <w:tc>
          <w:tcPr>
            <w:tcW w:w="469" w:type="pct"/>
            <w:vAlign w:val="center"/>
          </w:tcPr>
          <w:p w14:paraId="32C18DA4" w14:textId="77777777" w:rsidR="007A5890" w:rsidRPr="00091599" w:rsidRDefault="007A5890" w:rsidP="005F3E08">
            <w:pPr>
              <w:tabs>
                <w:tab w:val="left" w:pos="720"/>
              </w:tabs>
              <w:jc w:val="center"/>
              <w:rPr>
                <w:bCs/>
                <w:lang w:val="vi-VN"/>
              </w:rPr>
            </w:pPr>
            <w:r w:rsidRPr="00091599">
              <w:rPr>
                <w:bCs/>
                <w:lang w:val="vi-VN"/>
              </w:rPr>
              <w:t>1.x</w:t>
            </w:r>
          </w:p>
          <w:p w14:paraId="4663885F" w14:textId="77777777" w:rsidR="007A5890" w:rsidRPr="00091599" w:rsidRDefault="007A5890" w:rsidP="005F3E08">
            <w:pPr>
              <w:tabs>
                <w:tab w:val="left" w:pos="720"/>
              </w:tabs>
              <w:jc w:val="center"/>
              <w:rPr>
                <w:bCs/>
                <w:lang w:val="vi-VN"/>
              </w:rPr>
            </w:pPr>
            <w:r w:rsidRPr="00091599">
              <w:rPr>
                <w:bCs/>
                <w:lang w:val="vi-VN"/>
              </w:rPr>
              <w:t>2.x</w:t>
            </w:r>
          </w:p>
          <w:p w14:paraId="73737C66" w14:textId="77777777" w:rsidR="00FA5E47" w:rsidRPr="003B6970" w:rsidRDefault="007A5890" w:rsidP="005F3E08">
            <w:pPr>
              <w:tabs>
                <w:tab w:val="left" w:pos="720"/>
              </w:tabs>
              <w:jc w:val="center"/>
              <w:rPr>
                <w:bCs/>
                <w:highlight w:val="yellow"/>
              </w:rPr>
            </w:pPr>
            <w:r w:rsidRPr="00091599">
              <w:rPr>
                <w:bCs/>
                <w:lang w:val="vi-VN"/>
              </w:rPr>
              <w:t>3.x</w:t>
            </w:r>
          </w:p>
        </w:tc>
        <w:tc>
          <w:tcPr>
            <w:tcW w:w="778" w:type="pct"/>
            <w:vAlign w:val="center"/>
          </w:tcPr>
          <w:p w14:paraId="307857BB" w14:textId="77777777" w:rsidR="00FA5E47" w:rsidRPr="003047A4" w:rsidRDefault="00FA5E47" w:rsidP="005F3E08">
            <w:pPr>
              <w:tabs>
                <w:tab w:val="left" w:pos="720"/>
              </w:tabs>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46" w:type="pct"/>
            <w:vMerge/>
          </w:tcPr>
          <w:p w14:paraId="13CA7262" w14:textId="77777777" w:rsidR="00FA5E47" w:rsidRPr="00CC4F26" w:rsidRDefault="00FA5E47" w:rsidP="005F3E08">
            <w:pPr>
              <w:tabs>
                <w:tab w:val="left" w:pos="720"/>
              </w:tabs>
              <w:jc w:val="center"/>
              <w:rPr>
                <w:bCs/>
              </w:rPr>
            </w:pPr>
          </w:p>
        </w:tc>
        <w:tc>
          <w:tcPr>
            <w:tcW w:w="465" w:type="pct"/>
            <w:vMerge/>
          </w:tcPr>
          <w:p w14:paraId="5892DE16" w14:textId="77777777" w:rsidR="00FA5E47" w:rsidRPr="003B6970" w:rsidRDefault="00FA5E47" w:rsidP="005F3E08">
            <w:pPr>
              <w:tabs>
                <w:tab w:val="left" w:pos="720"/>
              </w:tabs>
              <w:jc w:val="center"/>
              <w:rPr>
                <w:bCs/>
                <w:highlight w:val="yellow"/>
              </w:rPr>
            </w:pPr>
          </w:p>
        </w:tc>
      </w:tr>
      <w:tr w:rsidR="00DC598B" w:rsidRPr="00D83953" w14:paraId="4955C0FF" w14:textId="77777777" w:rsidTr="00DC598B">
        <w:tc>
          <w:tcPr>
            <w:tcW w:w="555" w:type="pct"/>
            <w:vAlign w:val="center"/>
          </w:tcPr>
          <w:p w14:paraId="70DB3AC1" w14:textId="77777777" w:rsidR="00091599" w:rsidRPr="00F405C3" w:rsidRDefault="00091599" w:rsidP="005F3E08">
            <w:pPr>
              <w:tabs>
                <w:tab w:val="left" w:pos="720"/>
              </w:tabs>
              <w:jc w:val="center"/>
              <w:rPr>
                <w:b/>
              </w:rPr>
            </w:pPr>
            <w:r w:rsidRPr="00F405C3">
              <w:rPr>
                <w:b/>
              </w:rPr>
              <w:t>Đánh giá cuối kỳ</w:t>
            </w:r>
          </w:p>
        </w:tc>
        <w:tc>
          <w:tcPr>
            <w:tcW w:w="1715" w:type="pct"/>
            <w:vAlign w:val="center"/>
          </w:tcPr>
          <w:p w14:paraId="2569FB05" w14:textId="77777777" w:rsidR="00091599" w:rsidRPr="00515E22" w:rsidRDefault="00515E22" w:rsidP="005F3E08">
            <w:pPr>
              <w:tabs>
                <w:tab w:val="left" w:pos="720"/>
              </w:tabs>
              <w:rPr>
                <w:bCs/>
                <w:highlight w:val="yellow"/>
                <w:lang w:val="vi-VN"/>
              </w:rPr>
            </w:pPr>
            <w:r w:rsidRPr="00D41997">
              <w:rPr>
                <w:bCs/>
                <w:lang w:val="vi-VN"/>
              </w:rPr>
              <w:t>Toàn bộ nội dung học</w:t>
            </w:r>
          </w:p>
        </w:tc>
        <w:tc>
          <w:tcPr>
            <w:tcW w:w="672" w:type="pct"/>
            <w:vAlign w:val="center"/>
          </w:tcPr>
          <w:p w14:paraId="6DCFC0DC"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469" w:type="pct"/>
            <w:vAlign w:val="center"/>
          </w:tcPr>
          <w:p w14:paraId="5626B427" w14:textId="77777777" w:rsidR="00DA0CD0" w:rsidRDefault="007A5890" w:rsidP="005F3E08">
            <w:pPr>
              <w:tabs>
                <w:tab w:val="left" w:pos="720"/>
              </w:tabs>
              <w:jc w:val="center"/>
              <w:rPr>
                <w:bCs/>
                <w:lang w:val="vi-VN"/>
              </w:rPr>
            </w:pPr>
            <w:r w:rsidRPr="00091599">
              <w:rPr>
                <w:bCs/>
                <w:lang w:val="vi-VN"/>
              </w:rPr>
              <w:t>1.x</w:t>
            </w:r>
          </w:p>
          <w:p w14:paraId="25DA1C4E" w14:textId="77777777" w:rsidR="00087328" w:rsidRDefault="000438CD" w:rsidP="005F3E08">
            <w:pPr>
              <w:tabs>
                <w:tab w:val="left" w:pos="720"/>
              </w:tabs>
              <w:jc w:val="center"/>
              <w:rPr>
                <w:bCs/>
                <w:lang w:val="vi-VN"/>
              </w:rPr>
            </w:pPr>
            <w:r>
              <w:rPr>
                <w:bCs/>
                <w:lang w:val="vi-VN"/>
              </w:rPr>
              <w:t>2</w:t>
            </w:r>
            <w:r w:rsidR="00087328" w:rsidRPr="00091599">
              <w:rPr>
                <w:bCs/>
                <w:lang w:val="vi-VN"/>
              </w:rPr>
              <w:t>.x</w:t>
            </w:r>
          </w:p>
          <w:p w14:paraId="3B7C9189" w14:textId="77777777" w:rsidR="005126BD" w:rsidRPr="00087328" w:rsidRDefault="002801BA" w:rsidP="005F3E08">
            <w:pPr>
              <w:tabs>
                <w:tab w:val="left" w:pos="720"/>
              </w:tabs>
              <w:jc w:val="center"/>
              <w:rPr>
                <w:bCs/>
                <w:lang w:val="vi-VN"/>
              </w:rPr>
            </w:pPr>
            <w:r>
              <w:rPr>
                <w:bCs/>
                <w:lang w:val="vi-VN"/>
              </w:rPr>
              <w:t>3</w:t>
            </w:r>
            <w:r w:rsidR="005126BD" w:rsidRPr="00091599">
              <w:rPr>
                <w:bCs/>
                <w:lang w:val="vi-VN"/>
              </w:rPr>
              <w:t>.x</w:t>
            </w:r>
          </w:p>
        </w:tc>
        <w:tc>
          <w:tcPr>
            <w:tcW w:w="778" w:type="pct"/>
            <w:vAlign w:val="center"/>
          </w:tcPr>
          <w:p w14:paraId="34E80D43" w14:textId="77777777" w:rsidR="00091599" w:rsidRPr="003B6970" w:rsidRDefault="00091599" w:rsidP="005F3E08">
            <w:pPr>
              <w:tabs>
                <w:tab w:val="left" w:pos="720"/>
              </w:tabs>
              <w:jc w:val="center"/>
              <w:rPr>
                <w:bCs/>
                <w:highlight w:val="yellow"/>
              </w:rPr>
            </w:pPr>
            <w:r w:rsidRPr="008B5569">
              <w:rPr>
                <w:bCs/>
              </w:rPr>
              <w:t>Phụ lục 1: ma trận đề thi</w:t>
            </w:r>
          </w:p>
        </w:tc>
        <w:tc>
          <w:tcPr>
            <w:tcW w:w="346" w:type="pct"/>
            <w:vAlign w:val="center"/>
          </w:tcPr>
          <w:p w14:paraId="45518AAC" w14:textId="77777777" w:rsidR="00091599" w:rsidRPr="00CC4F26" w:rsidRDefault="00091599" w:rsidP="005F3E08">
            <w:pPr>
              <w:tabs>
                <w:tab w:val="left" w:pos="720"/>
              </w:tabs>
              <w:jc w:val="center"/>
              <w:rPr>
                <w:bCs/>
              </w:rPr>
            </w:pPr>
            <w:r w:rsidRPr="00CC4F26">
              <w:rPr>
                <w:bCs/>
              </w:rPr>
              <w:t>50%</w:t>
            </w:r>
          </w:p>
        </w:tc>
        <w:tc>
          <w:tcPr>
            <w:tcW w:w="465" w:type="pct"/>
          </w:tcPr>
          <w:p w14:paraId="6441BF53" w14:textId="77777777" w:rsidR="00091599" w:rsidRPr="003B6970" w:rsidRDefault="00091599" w:rsidP="005F3E08">
            <w:pPr>
              <w:tabs>
                <w:tab w:val="left" w:pos="720"/>
              </w:tabs>
              <w:jc w:val="center"/>
              <w:rPr>
                <w:bCs/>
                <w:highlight w:val="yellow"/>
              </w:rPr>
            </w:pPr>
          </w:p>
        </w:tc>
      </w:tr>
    </w:tbl>
    <w:p w14:paraId="35C3571D" w14:textId="77777777" w:rsidR="002B491E" w:rsidRPr="002E10CA" w:rsidRDefault="00F36F50" w:rsidP="00F54C3F">
      <w:pPr>
        <w:pStyle w:val="Heading2"/>
        <w:rPr>
          <w:lang w:val="vi-VN"/>
        </w:rPr>
      </w:pPr>
      <w:r w:rsidRPr="00D83953">
        <w:rPr>
          <w:lang w:val="pt-BR"/>
        </w:rPr>
        <w:t>7.2. Ma trận đề thi (phụ lục 1)</w:t>
      </w:r>
    </w:p>
    <w:p w14:paraId="21F1B2B4" w14:textId="77777777" w:rsidR="00E77B50" w:rsidRPr="002E10CA" w:rsidRDefault="00F36F50" w:rsidP="00C1468B">
      <w:pPr>
        <w:pStyle w:val="Heading2"/>
        <w:rPr>
          <w:lang w:val="vi-VN"/>
        </w:rPr>
      </w:pPr>
      <w:r w:rsidRPr="00D83953">
        <w:rPr>
          <w:lang w:val="pt-BR"/>
        </w:rPr>
        <w:t>7.3. Các rubrics (phụ lục 2)</w:t>
      </w:r>
    </w:p>
    <w:p w14:paraId="50615B96" w14:textId="77777777" w:rsidR="006C4589" w:rsidRPr="00522408" w:rsidRDefault="006C4589" w:rsidP="00522408"/>
    <w:p w14:paraId="42036C2C" w14:textId="77777777"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1859B64B" w14:textId="77777777" w:rsidR="00E77B50" w:rsidRDefault="0029747A" w:rsidP="0029747A">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2989"/>
        <w:gridCol w:w="993"/>
        <w:gridCol w:w="2941"/>
        <w:gridCol w:w="1221"/>
        <w:gridCol w:w="830"/>
      </w:tblGrid>
      <w:tr w:rsidR="00F954CF" w:rsidRPr="00026DB6" w14:paraId="68067884" w14:textId="77777777" w:rsidTr="00281F0A">
        <w:tc>
          <w:tcPr>
            <w:tcW w:w="392" w:type="pct"/>
            <w:shd w:val="clear" w:color="auto" w:fill="DEEAF6" w:themeFill="accent1" w:themeFillTint="33"/>
            <w:vAlign w:val="center"/>
          </w:tcPr>
          <w:p w14:paraId="26148C30" w14:textId="77777777" w:rsidR="00A40526" w:rsidRPr="00026DB6" w:rsidRDefault="00A40526" w:rsidP="0095485E">
            <w:pPr>
              <w:widowControl w:val="0"/>
              <w:tabs>
                <w:tab w:val="left" w:pos="993"/>
              </w:tabs>
              <w:jc w:val="center"/>
              <w:rPr>
                <w:b/>
              </w:rPr>
            </w:pPr>
            <w:r w:rsidRPr="00026DB6">
              <w:rPr>
                <w:b/>
              </w:rPr>
              <w:t>Tuần</w:t>
            </w:r>
          </w:p>
        </w:tc>
        <w:tc>
          <w:tcPr>
            <w:tcW w:w="1534" w:type="pct"/>
            <w:shd w:val="clear" w:color="auto" w:fill="DEEAF6" w:themeFill="accent1" w:themeFillTint="33"/>
            <w:vAlign w:val="center"/>
          </w:tcPr>
          <w:p w14:paraId="7D52DFA1" w14:textId="77777777" w:rsidR="00A40526" w:rsidRPr="00026DB6" w:rsidRDefault="00A40526" w:rsidP="0095485E">
            <w:pPr>
              <w:widowControl w:val="0"/>
              <w:tabs>
                <w:tab w:val="left" w:pos="993"/>
              </w:tabs>
              <w:jc w:val="center"/>
              <w:rPr>
                <w:b/>
              </w:rPr>
            </w:pPr>
            <w:r w:rsidRPr="00026DB6">
              <w:rPr>
                <w:b/>
              </w:rPr>
              <w:t>Nội dung</w:t>
            </w:r>
          </w:p>
        </w:tc>
        <w:tc>
          <w:tcPr>
            <w:tcW w:w="510" w:type="pct"/>
            <w:shd w:val="clear" w:color="auto" w:fill="DEEAF6" w:themeFill="accent1" w:themeFillTint="33"/>
            <w:vAlign w:val="center"/>
          </w:tcPr>
          <w:p w14:paraId="6F5A2DA7" w14:textId="77777777" w:rsidR="00A40526" w:rsidRPr="00026DB6" w:rsidRDefault="00A40526" w:rsidP="0095485E">
            <w:pPr>
              <w:widowControl w:val="0"/>
              <w:tabs>
                <w:tab w:val="left" w:pos="993"/>
              </w:tabs>
              <w:jc w:val="center"/>
              <w:rPr>
                <w:b/>
              </w:rPr>
            </w:pPr>
            <w:r w:rsidRPr="00026DB6">
              <w:rPr>
                <w:b/>
              </w:rPr>
              <w:t>Tài liệu đọc</w:t>
            </w:r>
          </w:p>
        </w:tc>
        <w:tc>
          <w:tcPr>
            <w:tcW w:w="1510" w:type="pct"/>
            <w:shd w:val="clear" w:color="auto" w:fill="DEEAF6" w:themeFill="accent1" w:themeFillTint="33"/>
            <w:vAlign w:val="center"/>
          </w:tcPr>
          <w:p w14:paraId="71965DC5" w14:textId="77777777" w:rsidR="00A40526" w:rsidRPr="00026DB6" w:rsidRDefault="00A40526" w:rsidP="0095485E">
            <w:pPr>
              <w:widowControl w:val="0"/>
              <w:tabs>
                <w:tab w:val="left" w:pos="993"/>
              </w:tabs>
              <w:ind w:left="-198" w:firstLine="96"/>
              <w:jc w:val="center"/>
              <w:rPr>
                <w:b/>
              </w:rPr>
            </w:pPr>
            <w:r w:rsidRPr="00026DB6">
              <w:rPr>
                <w:b/>
              </w:rPr>
              <w:t>Hoạt động</w:t>
            </w:r>
          </w:p>
          <w:p w14:paraId="30984362" w14:textId="77777777" w:rsidR="00A40526" w:rsidRPr="00026DB6" w:rsidRDefault="00A40526" w:rsidP="0095485E">
            <w:pPr>
              <w:widowControl w:val="0"/>
              <w:tabs>
                <w:tab w:val="left" w:pos="993"/>
              </w:tabs>
              <w:jc w:val="center"/>
              <w:rPr>
                <w:b/>
              </w:rPr>
            </w:pPr>
            <w:r w:rsidRPr="00026DB6">
              <w:rPr>
                <w:b/>
              </w:rPr>
              <w:t>dạy và học</w:t>
            </w:r>
          </w:p>
        </w:tc>
        <w:tc>
          <w:tcPr>
            <w:tcW w:w="627" w:type="pct"/>
            <w:shd w:val="clear" w:color="auto" w:fill="DEEAF6" w:themeFill="accent1" w:themeFillTint="33"/>
            <w:vAlign w:val="center"/>
          </w:tcPr>
          <w:p w14:paraId="5C5DC0F8" w14:textId="77777777" w:rsidR="00A40526" w:rsidRPr="00026DB6" w:rsidRDefault="00A40526" w:rsidP="0095485E">
            <w:pPr>
              <w:widowControl w:val="0"/>
              <w:tabs>
                <w:tab w:val="left" w:pos="993"/>
              </w:tabs>
              <w:jc w:val="center"/>
              <w:rPr>
                <w:b/>
              </w:rPr>
            </w:pPr>
            <w:r w:rsidRPr="00026DB6">
              <w:rPr>
                <w:b/>
              </w:rPr>
              <w:t>Đánh giá</w:t>
            </w:r>
          </w:p>
        </w:tc>
        <w:tc>
          <w:tcPr>
            <w:tcW w:w="426" w:type="pct"/>
            <w:shd w:val="clear" w:color="auto" w:fill="DEEAF6" w:themeFill="accent1" w:themeFillTint="33"/>
            <w:vAlign w:val="center"/>
          </w:tcPr>
          <w:p w14:paraId="13C0D70B" w14:textId="77777777" w:rsidR="00A40526" w:rsidRPr="00026DB6" w:rsidRDefault="00A40526" w:rsidP="0095485E">
            <w:pPr>
              <w:widowControl w:val="0"/>
              <w:tabs>
                <w:tab w:val="left" w:pos="993"/>
              </w:tabs>
              <w:jc w:val="center"/>
              <w:rPr>
                <w:b/>
              </w:rPr>
            </w:pPr>
            <w:r w:rsidRPr="00026DB6">
              <w:rPr>
                <w:b/>
              </w:rPr>
              <w:t>CLOs</w:t>
            </w:r>
          </w:p>
        </w:tc>
      </w:tr>
      <w:tr w:rsidR="00F954CF" w:rsidRPr="00026DB6" w14:paraId="53378C2E" w14:textId="77777777" w:rsidTr="00281F0A">
        <w:tc>
          <w:tcPr>
            <w:tcW w:w="392" w:type="pct"/>
            <w:shd w:val="clear" w:color="auto" w:fill="auto"/>
            <w:vAlign w:val="center"/>
          </w:tcPr>
          <w:p w14:paraId="5B4A50A5" w14:textId="77777777" w:rsidR="00A40526" w:rsidRPr="00026DB6" w:rsidRDefault="00A40526" w:rsidP="0095485E">
            <w:pPr>
              <w:widowControl w:val="0"/>
              <w:tabs>
                <w:tab w:val="left" w:pos="993"/>
              </w:tabs>
              <w:jc w:val="center"/>
              <w:rPr>
                <w:lang w:val="pt-BR"/>
              </w:rPr>
            </w:pPr>
            <w:r w:rsidRPr="00026DB6">
              <w:rPr>
                <w:lang w:val="pt-BR"/>
              </w:rPr>
              <w:t>[1]</w:t>
            </w:r>
          </w:p>
        </w:tc>
        <w:tc>
          <w:tcPr>
            <w:tcW w:w="1534" w:type="pct"/>
            <w:shd w:val="clear" w:color="auto" w:fill="auto"/>
            <w:vAlign w:val="center"/>
          </w:tcPr>
          <w:p w14:paraId="4D04AAF9" w14:textId="77777777" w:rsidR="00A40526" w:rsidRPr="00026DB6" w:rsidRDefault="00A40526" w:rsidP="0095485E">
            <w:pPr>
              <w:tabs>
                <w:tab w:val="left" w:pos="720"/>
              </w:tabs>
              <w:jc w:val="center"/>
              <w:rPr>
                <w:lang w:val="pt-BR"/>
              </w:rPr>
            </w:pPr>
            <w:r w:rsidRPr="00026DB6">
              <w:rPr>
                <w:lang w:val="pt-BR"/>
              </w:rPr>
              <w:t>[2]</w:t>
            </w:r>
          </w:p>
        </w:tc>
        <w:tc>
          <w:tcPr>
            <w:tcW w:w="510" w:type="pct"/>
            <w:vAlign w:val="center"/>
          </w:tcPr>
          <w:p w14:paraId="471FF4EA" w14:textId="77777777" w:rsidR="00A40526" w:rsidRPr="00026DB6" w:rsidRDefault="00A40526" w:rsidP="0095485E">
            <w:pPr>
              <w:tabs>
                <w:tab w:val="left" w:pos="720"/>
              </w:tabs>
              <w:jc w:val="center"/>
              <w:rPr>
                <w:lang w:val="pt-BR"/>
              </w:rPr>
            </w:pPr>
            <w:r w:rsidRPr="00026DB6">
              <w:rPr>
                <w:lang w:val="pt-BR"/>
              </w:rPr>
              <w:t>[3]</w:t>
            </w:r>
          </w:p>
        </w:tc>
        <w:tc>
          <w:tcPr>
            <w:tcW w:w="1510" w:type="pct"/>
            <w:shd w:val="clear" w:color="auto" w:fill="auto"/>
            <w:vAlign w:val="center"/>
          </w:tcPr>
          <w:p w14:paraId="30038269" w14:textId="77777777" w:rsidR="00A40526" w:rsidRPr="00026DB6" w:rsidRDefault="00A40526" w:rsidP="0095485E">
            <w:pPr>
              <w:tabs>
                <w:tab w:val="left" w:pos="720"/>
              </w:tabs>
              <w:jc w:val="center"/>
              <w:rPr>
                <w:lang w:val="pt-BR"/>
              </w:rPr>
            </w:pPr>
            <w:r w:rsidRPr="00026DB6">
              <w:rPr>
                <w:lang w:val="pt-BR"/>
              </w:rPr>
              <w:t>[4]</w:t>
            </w:r>
          </w:p>
        </w:tc>
        <w:tc>
          <w:tcPr>
            <w:tcW w:w="627" w:type="pct"/>
            <w:shd w:val="clear" w:color="auto" w:fill="auto"/>
            <w:vAlign w:val="center"/>
          </w:tcPr>
          <w:p w14:paraId="11AEC1FA" w14:textId="77777777" w:rsidR="00A40526" w:rsidRPr="00026DB6" w:rsidRDefault="00A40526" w:rsidP="0095485E">
            <w:pPr>
              <w:widowControl w:val="0"/>
              <w:tabs>
                <w:tab w:val="left" w:pos="993"/>
              </w:tabs>
              <w:jc w:val="center"/>
            </w:pPr>
            <w:r w:rsidRPr="00026DB6">
              <w:t>[5]</w:t>
            </w:r>
          </w:p>
        </w:tc>
        <w:tc>
          <w:tcPr>
            <w:tcW w:w="426" w:type="pct"/>
            <w:vAlign w:val="center"/>
          </w:tcPr>
          <w:p w14:paraId="78544066" w14:textId="77777777" w:rsidR="00A40526" w:rsidRPr="00026DB6" w:rsidRDefault="00A40526" w:rsidP="0095485E">
            <w:pPr>
              <w:tabs>
                <w:tab w:val="left" w:pos="720"/>
              </w:tabs>
              <w:jc w:val="center"/>
              <w:rPr>
                <w:lang w:val="pt-BR"/>
              </w:rPr>
            </w:pPr>
            <w:r w:rsidRPr="00026DB6">
              <w:rPr>
                <w:lang w:val="pt-BR"/>
              </w:rPr>
              <w:t>[6]</w:t>
            </w:r>
          </w:p>
        </w:tc>
      </w:tr>
      <w:tr w:rsidR="00F954CF" w:rsidRPr="00026DB6" w14:paraId="15429871" w14:textId="77777777" w:rsidTr="00281F0A">
        <w:tc>
          <w:tcPr>
            <w:tcW w:w="392" w:type="pct"/>
            <w:shd w:val="clear" w:color="auto" w:fill="FFF2CC" w:themeFill="accent4" w:themeFillTint="33"/>
            <w:vAlign w:val="center"/>
          </w:tcPr>
          <w:p w14:paraId="150995C2" w14:textId="77777777" w:rsidR="00A40526" w:rsidRPr="00026DB6" w:rsidRDefault="00A40526" w:rsidP="0095485E">
            <w:pPr>
              <w:widowControl w:val="0"/>
              <w:tabs>
                <w:tab w:val="left" w:pos="993"/>
              </w:tabs>
              <w:jc w:val="center"/>
              <w:rPr>
                <w:b/>
                <w:bCs/>
              </w:rPr>
            </w:pPr>
            <w:r w:rsidRPr="00026DB6">
              <w:rPr>
                <w:b/>
                <w:bCs/>
                <w:lang w:val="pt-BR"/>
              </w:rPr>
              <w:t>1</w:t>
            </w:r>
          </w:p>
        </w:tc>
        <w:tc>
          <w:tcPr>
            <w:tcW w:w="1534" w:type="pct"/>
            <w:shd w:val="clear" w:color="auto" w:fill="FFF2CC" w:themeFill="accent4" w:themeFillTint="33"/>
          </w:tcPr>
          <w:p w14:paraId="2BC2ED2C" w14:textId="77777777" w:rsidR="00A40526" w:rsidRDefault="00A40526" w:rsidP="0095485E">
            <w:pPr>
              <w:tabs>
                <w:tab w:val="left" w:pos="720"/>
              </w:tabs>
              <w:rPr>
                <w:b/>
                <w:bCs/>
                <w:lang w:val="vi-VN"/>
              </w:rPr>
            </w:pPr>
            <w:r w:rsidRPr="00026DB6">
              <w:rPr>
                <w:b/>
                <w:bCs/>
                <w:lang w:val="pt-BR"/>
              </w:rPr>
              <w:t>Lecture 1</w:t>
            </w:r>
          </w:p>
          <w:p w14:paraId="2C5EF639" w14:textId="77777777" w:rsidR="00CC17ED" w:rsidRPr="00CC17ED" w:rsidRDefault="00CC17ED" w:rsidP="00CC17ED">
            <w:pPr>
              <w:tabs>
                <w:tab w:val="left" w:pos="720"/>
              </w:tabs>
              <w:rPr>
                <w:b/>
                <w:bCs/>
                <w:lang w:val="pt-BR"/>
              </w:rPr>
            </w:pPr>
            <w:r w:rsidRPr="00CC17ED">
              <w:rPr>
                <w:b/>
                <w:bCs/>
                <w:lang w:val="pt-BR"/>
              </w:rPr>
              <w:t xml:space="preserve">Chương 1. Các khái niệm cơ bản </w:t>
            </w:r>
          </w:p>
          <w:p w14:paraId="5218A459" w14:textId="77777777" w:rsidR="00CC17ED" w:rsidRDefault="00CC17ED" w:rsidP="00CC17ED">
            <w:pPr>
              <w:widowControl w:val="0"/>
              <w:spacing w:before="20" w:after="20"/>
              <w:rPr>
                <w:bCs/>
                <w:sz w:val="22"/>
              </w:rPr>
            </w:pPr>
            <w:r>
              <w:rPr>
                <w:bCs/>
                <w:sz w:val="22"/>
              </w:rPr>
              <w:t>1.1. Lập trình hướng đối tượng</w:t>
            </w:r>
          </w:p>
          <w:p w14:paraId="2404DB9B" w14:textId="1665DAA7" w:rsidR="00A40526" w:rsidRPr="00026DB6" w:rsidRDefault="00CC17ED" w:rsidP="00CC17ED">
            <w:pPr>
              <w:widowControl w:val="0"/>
              <w:tabs>
                <w:tab w:val="left" w:pos="993"/>
              </w:tabs>
              <w:rPr>
                <w:b/>
              </w:rPr>
            </w:pPr>
            <w:r>
              <w:rPr>
                <w:bCs/>
                <w:sz w:val="22"/>
              </w:rPr>
              <w:lastRenderedPageBreak/>
              <w:t>1.2. Sự mở rộng của C++ so với C chuẩn</w:t>
            </w:r>
          </w:p>
        </w:tc>
        <w:tc>
          <w:tcPr>
            <w:tcW w:w="510" w:type="pct"/>
            <w:shd w:val="clear" w:color="auto" w:fill="FFF2CC" w:themeFill="accent4" w:themeFillTint="33"/>
            <w:vAlign w:val="center"/>
          </w:tcPr>
          <w:p w14:paraId="6D42A071" w14:textId="77777777" w:rsidR="00CC17ED" w:rsidRDefault="00CC17ED" w:rsidP="00CC17ED">
            <w:pPr>
              <w:widowControl w:val="0"/>
              <w:spacing w:before="20" w:after="20"/>
              <w:jc w:val="center"/>
              <w:rPr>
                <w:sz w:val="22"/>
                <w:szCs w:val="22"/>
              </w:rPr>
            </w:pPr>
            <w:r>
              <w:rPr>
                <w:sz w:val="22"/>
              </w:rPr>
              <w:lastRenderedPageBreak/>
              <w:t>[1] Phụ lục 1</w:t>
            </w:r>
          </w:p>
          <w:p w14:paraId="10468CCA" w14:textId="033E6A9D" w:rsidR="00A40526" w:rsidRPr="00CC17ED" w:rsidRDefault="00CC17ED" w:rsidP="00CC17ED">
            <w:pPr>
              <w:tabs>
                <w:tab w:val="left" w:pos="720"/>
              </w:tabs>
              <w:jc w:val="center"/>
              <w:rPr>
                <w:b/>
              </w:rPr>
            </w:pPr>
            <w:r>
              <w:rPr>
                <w:sz w:val="22"/>
              </w:rPr>
              <w:t>[2] Chương 1</w:t>
            </w:r>
          </w:p>
        </w:tc>
        <w:tc>
          <w:tcPr>
            <w:tcW w:w="1510" w:type="pct"/>
            <w:shd w:val="clear" w:color="auto" w:fill="FFF2CC" w:themeFill="accent4" w:themeFillTint="33"/>
          </w:tcPr>
          <w:p w14:paraId="7D93CC3D" w14:textId="77777777" w:rsidR="00A40526" w:rsidRPr="000E1937" w:rsidRDefault="00A40526" w:rsidP="0095485E">
            <w:pPr>
              <w:tabs>
                <w:tab w:val="left" w:pos="720"/>
              </w:tabs>
              <w:rPr>
                <w:b/>
                <w:bCs/>
                <w:lang w:val="vi-VN"/>
              </w:rPr>
            </w:pPr>
            <w:r w:rsidRPr="00026DB6">
              <w:rPr>
                <w:b/>
                <w:bCs/>
                <w:lang w:val="pt-BR"/>
              </w:rPr>
              <w:t>Giảng viên</w:t>
            </w:r>
            <w:r w:rsidR="000E1937">
              <w:rPr>
                <w:b/>
                <w:bCs/>
                <w:lang w:val="vi-VN"/>
              </w:rPr>
              <w:t>:</w:t>
            </w:r>
          </w:p>
          <w:p w14:paraId="2A0F3C78" w14:textId="77777777" w:rsidR="00A40526" w:rsidRPr="00026DB6" w:rsidRDefault="00A40526" w:rsidP="0095485E">
            <w:pPr>
              <w:tabs>
                <w:tab w:val="left" w:pos="720"/>
              </w:tabs>
              <w:rPr>
                <w:lang w:val="pt-BR"/>
              </w:rPr>
            </w:pPr>
            <w:r w:rsidRPr="00026DB6">
              <w:rPr>
                <w:lang w:val="pt-BR"/>
              </w:rPr>
              <w:t>- Giới thiệu đề cương, giáo trình, tài liệu tham khảo, phần mềm, slide...</w:t>
            </w:r>
          </w:p>
          <w:p w14:paraId="258F8842" w14:textId="77777777" w:rsidR="00A40526" w:rsidRPr="00026DB6" w:rsidRDefault="00A40526" w:rsidP="0095485E">
            <w:pPr>
              <w:tabs>
                <w:tab w:val="left" w:pos="720"/>
              </w:tabs>
              <w:rPr>
                <w:lang w:val="pt-BR"/>
              </w:rPr>
            </w:pPr>
            <w:r w:rsidRPr="00026DB6">
              <w:rPr>
                <w:lang w:val="pt-BR"/>
              </w:rPr>
              <w:lastRenderedPageBreak/>
              <w:t xml:space="preserve">- Giảng lý thuyết theo nội dung </w:t>
            </w:r>
            <w:r w:rsidR="003E7129">
              <w:rPr>
                <w:lang w:val="vi-VN"/>
              </w:rPr>
              <w:t>b</w:t>
            </w:r>
            <w:r w:rsidRPr="00026DB6">
              <w:rPr>
                <w:lang w:val="pt-BR"/>
              </w:rPr>
              <w:t>ài giảng/</w:t>
            </w:r>
            <w:r w:rsidR="003E7129">
              <w:rPr>
                <w:lang w:val="vi-VN"/>
              </w:rPr>
              <w:t>s</w:t>
            </w:r>
            <w:r w:rsidRPr="00026DB6">
              <w:rPr>
                <w:lang w:val="pt-BR"/>
              </w:rPr>
              <w:t>lide</w:t>
            </w:r>
          </w:p>
          <w:p w14:paraId="0E6B1C74" w14:textId="77777777" w:rsidR="00A40526" w:rsidRPr="00026DB6" w:rsidRDefault="00A40526" w:rsidP="0095485E">
            <w:pPr>
              <w:tabs>
                <w:tab w:val="left" w:pos="720"/>
              </w:tabs>
              <w:rPr>
                <w:lang w:val="pt-BR"/>
              </w:rPr>
            </w:pPr>
            <w:r w:rsidRPr="00026DB6">
              <w:rPr>
                <w:lang w:val="pt-BR"/>
              </w:rPr>
              <w:t>- Hướng dẫn đọc giáo trình, tài liệu tham khảo</w:t>
            </w:r>
          </w:p>
          <w:p w14:paraId="3E2F44C4" w14:textId="77777777" w:rsidR="00A40526" w:rsidRPr="00026DB6" w:rsidRDefault="00A40526" w:rsidP="0095485E">
            <w:pPr>
              <w:tabs>
                <w:tab w:val="left" w:pos="720"/>
              </w:tabs>
              <w:rPr>
                <w:lang w:val="pt-BR"/>
              </w:rPr>
            </w:pPr>
            <w:r w:rsidRPr="00026DB6">
              <w:rPr>
                <w:lang w:val="pt-BR"/>
              </w:rPr>
              <w:t>- Yêu cầu sinh viên xem lại kiến thức các học phần tiên quyết</w:t>
            </w:r>
          </w:p>
          <w:p w14:paraId="2ED01756" w14:textId="3E2CC369" w:rsidR="00A40526" w:rsidRPr="00026DB6" w:rsidRDefault="00A40526" w:rsidP="0095485E">
            <w:pPr>
              <w:tabs>
                <w:tab w:val="left" w:pos="720"/>
              </w:tabs>
              <w:rPr>
                <w:lang w:val="pt-BR"/>
              </w:rPr>
            </w:pPr>
            <w:r w:rsidRPr="00026DB6">
              <w:rPr>
                <w:lang w:val="pt-BR"/>
              </w:rPr>
              <w:t xml:space="preserve">- Yêu cầu sinh viên xem trước ví dụ, câu hỏi, bài tập dành cho </w:t>
            </w:r>
            <w:r w:rsidR="00115397">
              <w:rPr>
                <w:lang w:val="vi-VN"/>
              </w:rPr>
              <w:t>S</w:t>
            </w:r>
            <w:r w:rsidRPr="00026DB6">
              <w:rPr>
                <w:lang w:val="pt-BR"/>
              </w:rPr>
              <w:t>eminar 1</w:t>
            </w:r>
          </w:p>
          <w:p w14:paraId="001C1C35" w14:textId="77777777" w:rsidR="00A40526" w:rsidRPr="000E1937" w:rsidRDefault="00A40526" w:rsidP="0095485E">
            <w:pPr>
              <w:tabs>
                <w:tab w:val="left" w:pos="720"/>
              </w:tabs>
              <w:rPr>
                <w:b/>
                <w:bCs/>
                <w:lang w:val="vi-VN"/>
              </w:rPr>
            </w:pPr>
            <w:r w:rsidRPr="00026DB6">
              <w:rPr>
                <w:b/>
                <w:bCs/>
                <w:lang w:val="pt-BR"/>
              </w:rPr>
              <w:t>Sinh viên</w:t>
            </w:r>
            <w:r w:rsidR="000E1937">
              <w:rPr>
                <w:b/>
                <w:bCs/>
                <w:lang w:val="vi-VN"/>
              </w:rPr>
              <w:t>;</w:t>
            </w:r>
          </w:p>
          <w:p w14:paraId="5172C830" w14:textId="77777777" w:rsidR="00A40526" w:rsidRPr="00026DB6" w:rsidRDefault="00A40526" w:rsidP="0095485E">
            <w:pPr>
              <w:tabs>
                <w:tab w:val="left" w:pos="720"/>
              </w:tabs>
              <w:rPr>
                <w:lang w:val="pt-BR"/>
              </w:rPr>
            </w:pPr>
            <w:r w:rsidRPr="00026DB6">
              <w:rPr>
                <w:lang w:val="pt-BR"/>
              </w:rPr>
              <w:t>- Xem trước đề cương</w:t>
            </w:r>
          </w:p>
          <w:p w14:paraId="3B76B65A" w14:textId="77777777" w:rsidR="00A40526" w:rsidRPr="00026DB6" w:rsidRDefault="00A40526" w:rsidP="0095485E">
            <w:pPr>
              <w:tabs>
                <w:tab w:val="left" w:pos="720"/>
              </w:tabs>
              <w:rPr>
                <w:lang w:val="pt-BR"/>
              </w:rPr>
            </w:pPr>
            <w:r w:rsidRPr="00026DB6">
              <w:rPr>
                <w:lang w:val="pt-BR"/>
              </w:rPr>
              <w:t xml:space="preserve">- Đọc các tài liệu </w:t>
            </w:r>
          </w:p>
          <w:p w14:paraId="543E658C" w14:textId="77777777" w:rsidR="00A40526" w:rsidRPr="00026DB6" w:rsidRDefault="00A40526" w:rsidP="0095485E">
            <w:pPr>
              <w:widowControl w:val="0"/>
              <w:tabs>
                <w:tab w:val="left" w:pos="993"/>
              </w:tabs>
              <w:rPr>
                <w:b/>
              </w:rPr>
            </w:pPr>
            <w:r w:rsidRPr="00026DB6">
              <w:rPr>
                <w:lang w:val="pt-BR"/>
              </w:rPr>
              <w:t>- Xem lại các kiến thức của học phần tiên quyết</w:t>
            </w:r>
          </w:p>
        </w:tc>
        <w:tc>
          <w:tcPr>
            <w:tcW w:w="627" w:type="pct"/>
            <w:shd w:val="clear" w:color="auto" w:fill="FFF2CC" w:themeFill="accent4" w:themeFillTint="33"/>
            <w:vAlign w:val="center"/>
          </w:tcPr>
          <w:p w14:paraId="78CA974E" w14:textId="77777777" w:rsidR="00A40526" w:rsidRPr="00026DB6" w:rsidRDefault="00A40526" w:rsidP="0095485E">
            <w:pPr>
              <w:widowControl w:val="0"/>
              <w:tabs>
                <w:tab w:val="left" w:pos="993"/>
              </w:tabs>
              <w:rPr>
                <w:b/>
              </w:rPr>
            </w:pPr>
          </w:p>
        </w:tc>
        <w:tc>
          <w:tcPr>
            <w:tcW w:w="426" w:type="pct"/>
            <w:shd w:val="clear" w:color="auto" w:fill="FFF2CC" w:themeFill="accent4" w:themeFillTint="33"/>
            <w:vAlign w:val="center"/>
          </w:tcPr>
          <w:p w14:paraId="0F1B7750" w14:textId="77777777" w:rsidR="00A40526" w:rsidRPr="00407B8E" w:rsidRDefault="00407B8E" w:rsidP="0095485E">
            <w:pPr>
              <w:widowControl w:val="0"/>
              <w:tabs>
                <w:tab w:val="left" w:pos="993"/>
              </w:tabs>
              <w:jc w:val="center"/>
              <w:rPr>
                <w:bCs/>
                <w:lang w:val="vi-VN"/>
              </w:rPr>
            </w:pPr>
            <w:r w:rsidRPr="00407B8E">
              <w:rPr>
                <w:bCs/>
                <w:lang w:val="vi-VN"/>
              </w:rPr>
              <w:t>1.x</w:t>
            </w:r>
          </w:p>
          <w:p w14:paraId="2BBCE1CD" w14:textId="77777777" w:rsidR="00407B8E" w:rsidRPr="00407B8E" w:rsidRDefault="00407B8E" w:rsidP="0095485E">
            <w:pPr>
              <w:widowControl w:val="0"/>
              <w:tabs>
                <w:tab w:val="left" w:pos="993"/>
              </w:tabs>
              <w:jc w:val="center"/>
              <w:rPr>
                <w:bCs/>
                <w:lang w:val="vi-VN"/>
              </w:rPr>
            </w:pPr>
            <w:r w:rsidRPr="00407B8E">
              <w:rPr>
                <w:bCs/>
                <w:lang w:val="vi-VN"/>
              </w:rPr>
              <w:t>2.x</w:t>
            </w:r>
          </w:p>
          <w:p w14:paraId="082F2F9F" w14:textId="77777777" w:rsidR="00407B8E" w:rsidRPr="00407B8E" w:rsidRDefault="00407B8E" w:rsidP="0095485E">
            <w:pPr>
              <w:widowControl w:val="0"/>
              <w:tabs>
                <w:tab w:val="left" w:pos="993"/>
              </w:tabs>
              <w:jc w:val="center"/>
              <w:rPr>
                <w:b/>
                <w:lang w:val="vi-VN"/>
              </w:rPr>
            </w:pPr>
            <w:r w:rsidRPr="00407B8E">
              <w:rPr>
                <w:bCs/>
                <w:lang w:val="vi-VN"/>
              </w:rPr>
              <w:t>3.x</w:t>
            </w:r>
          </w:p>
        </w:tc>
      </w:tr>
      <w:tr w:rsidR="00F954CF" w:rsidRPr="00026DB6" w14:paraId="365AEC38" w14:textId="77777777" w:rsidTr="00281F0A">
        <w:trPr>
          <w:trHeight w:val="2543"/>
        </w:trPr>
        <w:tc>
          <w:tcPr>
            <w:tcW w:w="392" w:type="pct"/>
            <w:shd w:val="clear" w:color="auto" w:fill="auto"/>
            <w:vAlign w:val="center"/>
          </w:tcPr>
          <w:p w14:paraId="36DEEAF0" w14:textId="77777777" w:rsidR="00A40526" w:rsidRPr="00026DB6" w:rsidRDefault="00A40526" w:rsidP="0095485E">
            <w:pPr>
              <w:widowControl w:val="0"/>
              <w:tabs>
                <w:tab w:val="left" w:pos="993"/>
              </w:tabs>
              <w:jc w:val="center"/>
              <w:rPr>
                <w:b/>
              </w:rPr>
            </w:pPr>
            <w:r w:rsidRPr="00026DB6">
              <w:rPr>
                <w:b/>
              </w:rPr>
              <w:t>2</w:t>
            </w:r>
          </w:p>
        </w:tc>
        <w:tc>
          <w:tcPr>
            <w:tcW w:w="1534" w:type="pct"/>
            <w:shd w:val="clear" w:color="auto" w:fill="auto"/>
          </w:tcPr>
          <w:p w14:paraId="20E7C265" w14:textId="77777777" w:rsidR="00A40526" w:rsidRDefault="00A40526" w:rsidP="0095485E">
            <w:pPr>
              <w:tabs>
                <w:tab w:val="left" w:pos="720"/>
              </w:tabs>
              <w:rPr>
                <w:b/>
                <w:bCs/>
                <w:lang w:val="vi-VN"/>
              </w:rPr>
            </w:pPr>
            <w:r w:rsidRPr="00026DB6">
              <w:rPr>
                <w:b/>
                <w:bCs/>
                <w:lang w:val="pt-BR"/>
              </w:rPr>
              <w:t>Seminar 1</w:t>
            </w:r>
          </w:p>
          <w:p w14:paraId="761961EC" w14:textId="5C46B1DD" w:rsidR="00FD6B44" w:rsidRPr="00026DB6" w:rsidRDefault="00FD6B44" w:rsidP="0095485E">
            <w:pPr>
              <w:tabs>
                <w:tab w:val="left" w:pos="720"/>
              </w:tabs>
              <w:rPr>
                <w:lang w:val="pt-BR"/>
              </w:rPr>
            </w:pPr>
            <w:r w:rsidRPr="00026DB6">
              <w:rPr>
                <w:lang w:val="pt-BR"/>
              </w:rPr>
              <w:t xml:space="preserve">- </w:t>
            </w:r>
            <w:r w:rsidR="004E4F7E">
              <w:rPr>
                <w:lang w:val="pt-BR"/>
              </w:rPr>
              <w:t>Thực hành với dữ liệu có cấu trúc</w:t>
            </w:r>
          </w:p>
          <w:p w14:paraId="7E2945CB" w14:textId="45CE61FF" w:rsidR="00A40526" w:rsidRPr="004E4F7E" w:rsidRDefault="00FD6B44" w:rsidP="0095485E">
            <w:pPr>
              <w:tabs>
                <w:tab w:val="left" w:pos="720"/>
              </w:tabs>
              <w:rPr>
                <w:lang w:val="pt-BR"/>
              </w:rPr>
            </w:pPr>
            <w:r w:rsidRPr="00026DB6">
              <w:rPr>
                <w:lang w:val="pt-BR"/>
              </w:rPr>
              <w:t xml:space="preserve">- </w:t>
            </w:r>
            <w:r w:rsidR="004E4F7E">
              <w:rPr>
                <w:lang w:val="pt-BR"/>
              </w:rPr>
              <w:t>Thực hành viết hàm và hàm tải bội</w:t>
            </w:r>
          </w:p>
        </w:tc>
        <w:tc>
          <w:tcPr>
            <w:tcW w:w="510" w:type="pct"/>
            <w:vAlign w:val="center"/>
          </w:tcPr>
          <w:p w14:paraId="4C514D86" w14:textId="77777777" w:rsidR="00001D4F" w:rsidRDefault="00001D4F" w:rsidP="00001D4F">
            <w:pPr>
              <w:widowControl w:val="0"/>
              <w:spacing w:before="20" w:after="20"/>
              <w:jc w:val="center"/>
              <w:rPr>
                <w:sz w:val="22"/>
                <w:szCs w:val="22"/>
              </w:rPr>
            </w:pPr>
            <w:r>
              <w:rPr>
                <w:sz w:val="22"/>
              </w:rPr>
              <w:t>[1] Phụ lục 1</w:t>
            </w:r>
          </w:p>
          <w:p w14:paraId="6E4DDB4B" w14:textId="6617F4DB" w:rsidR="00A40526" w:rsidRPr="0045260A" w:rsidRDefault="00001D4F" w:rsidP="00001D4F">
            <w:pPr>
              <w:tabs>
                <w:tab w:val="left" w:pos="720"/>
              </w:tabs>
              <w:jc w:val="center"/>
              <w:rPr>
                <w:lang w:val="vi-VN"/>
              </w:rPr>
            </w:pPr>
            <w:r>
              <w:rPr>
                <w:sz w:val="22"/>
              </w:rPr>
              <w:t>[2] Chương 1</w:t>
            </w:r>
          </w:p>
          <w:p w14:paraId="3BE2C196" w14:textId="77777777" w:rsidR="00A40526" w:rsidRPr="00026DB6" w:rsidRDefault="00A40526" w:rsidP="0095485E">
            <w:pPr>
              <w:widowControl w:val="0"/>
              <w:tabs>
                <w:tab w:val="left" w:pos="993"/>
              </w:tabs>
              <w:jc w:val="center"/>
              <w:rPr>
                <w:b/>
              </w:rPr>
            </w:pPr>
          </w:p>
        </w:tc>
        <w:tc>
          <w:tcPr>
            <w:tcW w:w="1510" w:type="pct"/>
            <w:shd w:val="clear" w:color="auto" w:fill="auto"/>
          </w:tcPr>
          <w:p w14:paraId="05295C5B" w14:textId="77777777" w:rsidR="00A40526" w:rsidRPr="000E1937" w:rsidRDefault="00A40526" w:rsidP="0095485E">
            <w:pPr>
              <w:tabs>
                <w:tab w:val="left" w:pos="720"/>
              </w:tabs>
              <w:rPr>
                <w:b/>
                <w:bCs/>
                <w:lang w:val="vi-VN"/>
              </w:rPr>
            </w:pPr>
            <w:r w:rsidRPr="00026DB6">
              <w:rPr>
                <w:b/>
                <w:bCs/>
                <w:lang w:val="pt-BR"/>
              </w:rPr>
              <w:t>Giảng viên</w:t>
            </w:r>
            <w:r w:rsidR="000E1937">
              <w:rPr>
                <w:b/>
                <w:bCs/>
                <w:lang w:val="vi-VN"/>
              </w:rPr>
              <w:t>:</w:t>
            </w:r>
          </w:p>
          <w:p w14:paraId="1EC8BFC4" w14:textId="77777777" w:rsidR="00A40526" w:rsidRDefault="00A40526" w:rsidP="0095485E">
            <w:pPr>
              <w:tabs>
                <w:tab w:val="left" w:pos="720"/>
              </w:tabs>
              <w:rPr>
                <w:lang w:val="vi-VN"/>
              </w:rPr>
            </w:pPr>
            <w:r w:rsidRPr="00026DB6">
              <w:rPr>
                <w:lang w:val="pt-BR"/>
              </w:rPr>
              <w:t>-</w:t>
            </w:r>
            <w:r w:rsidR="00DE7A68">
              <w:rPr>
                <w:lang w:val="vi-VN"/>
              </w:rPr>
              <w:t xml:space="preserve"> Nhắc lại một số lý thuyết</w:t>
            </w:r>
          </w:p>
          <w:p w14:paraId="1A1E217D" w14:textId="77777777" w:rsidR="00DE7A68" w:rsidRDefault="00DE7A68" w:rsidP="0095485E">
            <w:pPr>
              <w:tabs>
                <w:tab w:val="left" w:pos="720"/>
              </w:tabs>
              <w:rPr>
                <w:lang w:val="vi-VN"/>
              </w:rPr>
            </w:pPr>
            <w:r>
              <w:rPr>
                <w:lang w:val="vi-VN"/>
              </w:rPr>
              <w:t>- Hướng dẫn thực hành</w:t>
            </w:r>
          </w:p>
          <w:p w14:paraId="00E11EE6" w14:textId="77777777" w:rsidR="00A40526" w:rsidRPr="000E1937" w:rsidRDefault="00A40526" w:rsidP="0095485E">
            <w:pPr>
              <w:tabs>
                <w:tab w:val="left" w:pos="720"/>
              </w:tabs>
              <w:rPr>
                <w:b/>
                <w:bCs/>
                <w:lang w:val="vi-VN"/>
              </w:rPr>
            </w:pPr>
            <w:r w:rsidRPr="00026DB6">
              <w:rPr>
                <w:b/>
                <w:bCs/>
                <w:lang w:val="pt-BR"/>
              </w:rPr>
              <w:t>Sinh viên</w:t>
            </w:r>
            <w:r w:rsidR="000E1937">
              <w:rPr>
                <w:b/>
                <w:bCs/>
                <w:lang w:val="vi-VN"/>
              </w:rPr>
              <w:t>:</w:t>
            </w:r>
          </w:p>
          <w:p w14:paraId="576AFE4C" w14:textId="77777777" w:rsidR="00961503" w:rsidRDefault="00A40526" w:rsidP="0095485E">
            <w:pPr>
              <w:tabs>
                <w:tab w:val="left" w:pos="720"/>
              </w:tabs>
              <w:rPr>
                <w:lang w:val="vi-VN"/>
              </w:rPr>
            </w:pPr>
            <w:r w:rsidRPr="00026DB6">
              <w:rPr>
                <w:lang w:val="pt-BR"/>
              </w:rPr>
              <w:t xml:space="preserve">- </w:t>
            </w:r>
            <w:r w:rsidR="00DE7A68">
              <w:rPr>
                <w:lang w:val="pt-BR"/>
              </w:rPr>
              <w:t>Đọc</w:t>
            </w:r>
            <w:r w:rsidR="00DE7A68">
              <w:rPr>
                <w:lang w:val="vi-VN"/>
              </w:rPr>
              <w:t xml:space="preserve"> tài liệu trước</w:t>
            </w:r>
          </w:p>
          <w:p w14:paraId="3EAA91E9" w14:textId="77777777" w:rsidR="00DE7A68" w:rsidRDefault="00DE7A68" w:rsidP="0095485E">
            <w:pPr>
              <w:tabs>
                <w:tab w:val="left" w:pos="720"/>
              </w:tabs>
              <w:rPr>
                <w:bCs/>
                <w:lang w:val="vi-VN"/>
              </w:rPr>
            </w:pPr>
            <w:r>
              <w:rPr>
                <w:bCs/>
                <w:lang w:val="vi-VN"/>
              </w:rPr>
              <w:t>- Theo dõi các bước thực hành</w:t>
            </w:r>
          </w:p>
          <w:p w14:paraId="30AC76F4" w14:textId="77777777" w:rsidR="00DE7A68" w:rsidRDefault="00DE7A68" w:rsidP="0095485E">
            <w:pPr>
              <w:tabs>
                <w:tab w:val="left" w:pos="720"/>
              </w:tabs>
              <w:rPr>
                <w:bCs/>
                <w:lang w:val="vi-VN"/>
              </w:rPr>
            </w:pPr>
            <w:r>
              <w:rPr>
                <w:bCs/>
                <w:lang w:val="vi-VN"/>
              </w:rPr>
              <w:t>- Tham gia thảo luận</w:t>
            </w:r>
          </w:p>
          <w:p w14:paraId="635C4A47" w14:textId="77777777" w:rsidR="00CA628E" w:rsidRDefault="00CA628E" w:rsidP="0095485E">
            <w:pPr>
              <w:tabs>
                <w:tab w:val="left" w:pos="720"/>
              </w:tabs>
              <w:rPr>
                <w:bCs/>
                <w:lang w:val="vi-VN"/>
              </w:rPr>
            </w:pPr>
            <w:r>
              <w:rPr>
                <w:bCs/>
                <w:lang w:val="vi-VN"/>
              </w:rPr>
              <w:t>- Làm bài tập thực hành</w:t>
            </w:r>
          </w:p>
          <w:p w14:paraId="4C2B31D3" w14:textId="4463D883" w:rsidR="00DE7A68" w:rsidRPr="006F4812" w:rsidRDefault="00DE7A68" w:rsidP="0095485E">
            <w:pPr>
              <w:tabs>
                <w:tab w:val="left" w:pos="720"/>
              </w:tabs>
              <w:rPr>
                <w:bCs/>
              </w:rPr>
            </w:pPr>
            <w:r>
              <w:rPr>
                <w:bCs/>
                <w:lang w:val="vi-VN"/>
              </w:rPr>
              <w:t>- Tham gia chữa bà</w:t>
            </w:r>
            <w:r w:rsidR="006F4812">
              <w:rPr>
                <w:bCs/>
              </w:rPr>
              <w:t>i</w:t>
            </w:r>
          </w:p>
        </w:tc>
        <w:tc>
          <w:tcPr>
            <w:tcW w:w="627" w:type="pct"/>
            <w:shd w:val="clear" w:color="auto" w:fill="auto"/>
          </w:tcPr>
          <w:p w14:paraId="302342DF" w14:textId="77777777" w:rsidR="00A40526" w:rsidRPr="00026DB6" w:rsidRDefault="00A40526" w:rsidP="0095485E">
            <w:pPr>
              <w:tabs>
                <w:tab w:val="left" w:pos="720"/>
              </w:tabs>
              <w:rPr>
                <w:lang w:val="pt-BR"/>
              </w:rPr>
            </w:pPr>
            <w:r w:rsidRPr="00026DB6">
              <w:rPr>
                <w:lang w:val="pt-BR"/>
              </w:rPr>
              <w:t>- Điểm danh</w:t>
            </w:r>
          </w:p>
          <w:p w14:paraId="53C928F9" w14:textId="77777777" w:rsidR="00A40526" w:rsidRPr="00743EA9" w:rsidRDefault="00A40526" w:rsidP="0095485E">
            <w:pPr>
              <w:tabs>
                <w:tab w:val="left" w:pos="720"/>
              </w:tabs>
              <w:rPr>
                <w:lang w:val="vi-VN"/>
              </w:rPr>
            </w:pPr>
            <w:r w:rsidRPr="00026DB6">
              <w:rPr>
                <w:lang w:val="pt-BR"/>
              </w:rPr>
              <w:t xml:space="preserve">- Trả lời câu hỏi trong </w:t>
            </w:r>
            <w:r w:rsidR="00115397">
              <w:rPr>
                <w:lang w:val="vi-VN"/>
              </w:rPr>
              <w:t>S</w:t>
            </w:r>
            <w:r w:rsidRPr="00026DB6">
              <w:rPr>
                <w:lang w:val="pt-BR"/>
              </w:rPr>
              <w:t>eminar 1</w:t>
            </w:r>
          </w:p>
          <w:p w14:paraId="6735A8A1" w14:textId="77777777" w:rsidR="00A40526" w:rsidRPr="00026DB6" w:rsidRDefault="00A40526" w:rsidP="0095485E">
            <w:pPr>
              <w:tabs>
                <w:tab w:val="left" w:pos="720"/>
              </w:tabs>
              <w:rPr>
                <w:b/>
              </w:rPr>
            </w:pPr>
          </w:p>
        </w:tc>
        <w:tc>
          <w:tcPr>
            <w:tcW w:w="426" w:type="pct"/>
            <w:vAlign w:val="center"/>
          </w:tcPr>
          <w:p w14:paraId="10930FF8" w14:textId="77777777" w:rsidR="00407B8E" w:rsidRPr="00407B8E" w:rsidRDefault="00407B8E" w:rsidP="0095485E">
            <w:pPr>
              <w:widowControl w:val="0"/>
              <w:tabs>
                <w:tab w:val="left" w:pos="993"/>
              </w:tabs>
              <w:jc w:val="center"/>
              <w:rPr>
                <w:bCs/>
                <w:lang w:val="vi-VN"/>
              </w:rPr>
            </w:pPr>
            <w:r w:rsidRPr="00407B8E">
              <w:rPr>
                <w:bCs/>
                <w:lang w:val="vi-VN"/>
              </w:rPr>
              <w:t>1.x</w:t>
            </w:r>
          </w:p>
          <w:p w14:paraId="74D84AA6" w14:textId="77777777" w:rsidR="00407B8E" w:rsidRPr="00407B8E" w:rsidRDefault="00407B8E" w:rsidP="0095485E">
            <w:pPr>
              <w:widowControl w:val="0"/>
              <w:tabs>
                <w:tab w:val="left" w:pos="993"/>
              </w:tabs>
              <w:jc w:val="center"/>
              <w:rPr>
                <w:bCs/>
                <w:lang w:val="vi-VN"/>
              </w:rPr>
            </w:pPr>
            <w:r w:rsidRPr="00407B8E">
              <w:rPr>
                <w:bCs/>
                <w:lang w:val="vi-VN"/>
              </w:rPr>
              <w:t>2.x</w:t>
            </w:r>
          </w:p>
          <w:p w14:paraId="28B4ACEE" w14:textId="77777777" w:rsidR="00A40526" w:rsidRPr="00026DB6" w:rsidRDefault="00407B8E" w:rsidP="0095485E">
            <w:pPr>
              <w:widowControl w:val="0"/>
              <w:tabs>
                <w:tab w:val="left" w:pos="993"/>
              </w:tabs>
              <w:jc w:val="center"/>
              <w:rPr>
                <w:b/>
              </w:rPr>
            </w:pPr>
            <w:r w:rsidRPr="00407B8E">
              <w:rPr>
                <w:bCs/>
                <w:lang w:val="vi-VN"/>
              </w:rPr>
              <w:t>3.x</w:t>
            </w:r>
          </w:p>
        </w:tc>
      </w:tr>
      <w:tr w:rsidR="00F954CF" w:rsidRPr="00026DB6" w14:paraId="404B4B0E" w14:textId="77777777" w:rsidTr="00281F0A">
        <w:tc>
          <w:tcPr>
            <w:tcW w:w="392" w:type="pct"/>
            <w:shd w:val="clear" w:color="auto" w:fill="FFF2CC" w:themeFill="accent4" w:themeFillTint="33"/>
            <w:vAlign w:val="center"/>
          </w:tcPr>
          <w:p w14:paraId="5924FE4D" w14:textId="77777777" w:rsidR="00A40526" w:rsidRPr="00951F8C" w:rsidRDefault="00951F8C" w:rsidP="0095485E">
            <w:pPr>
              <w:widowControl w:val="0"/>
              <w:tabs>
                <w:tab w:val="left" w:pos="993"/>
              </w:tabs>
              <w:jc w:val="center"/>
              <w:rPr>
                <w:b/>
                <w:bCs/>
                <w:lang w:val="vi-VN"/>
              </w:rPr>
            </w:pPr>
            <w:r>
              <w:rPr>
                <w:b/>
                <w:bCs/>
                <w:lang w:val="vi-VN"/>
              </w:rPr>
              <w:t>3</w:t>
            </w:r>
          </w:p>
        </w:tc>
        <w:tc>
          <w:tcPr>
            <w:tcW w:w="1534" w:type="pct"/>
            <w:shd w:val="clear" w:color="auto" w:fill="FFF2CC" w:themeFill="accent4" w:themeFillTint="33"/>
          </w:tcPr>
          <w:p w14:paraId="7B3CC7A1" w14:textId="77777777" w:rsidR="00B621C7" w:rsidRPr="004511DB" w:rsidRDefault="00B621C7" w:rsidP="0095485E">
            <w:pPr>
              <w:tabs>
                <w:tab w:val="left" w:pos="720"/>
              </w:tabs>
              <w:rPr>
                <w:b/>
                <w:bCs/>
                <w:lang w:val="vi-VN"/>
              </w:rPr>
            </w:pPr>
            <w:r w:rsidRPr="00026DB6">
              <w:rPr>
                <w:b/>
                <w:bCs/>
                <w:lang w:val="pt-BR"/>
              </w:rPr>
              <w:t xml:space="preserve">Lecture </w:t>
            </w:r>
            <w:r w:rsidR="004511DB">
              <w:rPr>
                <w:b/>
                <w:bCs/>
                <w:lang w:val="vi-VN"/>
              </w:rPr>
              <w:t>2</w:t>
            </w:r>
          </w:p>
          <w:p w14:paraId="7DFC5445" w14:textId="77777777" w:rsidR="00432FC8" w:rsidRPr="00432FC8" w:rsidRDefault="00432FC8" w:rsidP="00432FC8">
            <w:pPr>
              <w:tabs>
                <w:tab w:val="left" w:pos="720"/>
              </w:tabs>
              <w:rPr>
                <w:b/>
                <w:bCs/>
                <w:lang w:val="pt-BR"/>
              </w:rPr>
            </w:pPr>
            <w:r w:rsidRPr="00432FC8">
              <w:rPr>
                <w:b/>
                <w:bCs/>
                <w:lang w:val="pt-BR"/>
              </w:rPr>
              <w:t xml:space="preserve">Chương 2. Lớp và Đối tượng </w:t>
            </w:r>
          </w:p>
          <w:p w14:paraId="4A197DC3" w14:textId="412CBCFB" w:rsidR="00D41838" w:rsidRPr="00D41838" w:rsidRDefault="00432FC8" w:rsidP="00D41838">
            <w:pPr>
              <w:widowControl w:val="0"/>
              <w:spacing w:before="20" w:after="20"/>
              <w:rPr>
                <w:bCs/>
                <w:sz w:val="22"/>
              </w:rPr>
            </w:pPr>
            <w:r>
              <w:rPr>
                <w:bCs/>
                <w:sz w:val="22"/>
              </w:rPr>
              <w:t>2.1. Lớp</w:t>
            </w:r>
          </w:p>
          <w:p w14:paraId="153C7660" w14:textId="529311F2" w:rsidR="00A40526" w:rsidRPr="00026DB6" w:rsidRDefault="00A40526" w:rsidP="00432FC8">
            <w:pPr>
              <w:widowControl w:val="0"/>
              <w:tabs>
                <w:tab w:val="left" w:pos="439"/>
                <w:tab w:val="left" w:pos="993"/>
              </w:tabs>
              <w:rPr>
                <w:b/>
                <w:lang w:val="fr-FR"/>
              </w:rPr>
            </w:pPr>
          </w:p>
        </w:tc>
        <w:tc>
          <w:tcPr>
            <w:tcW w:w="510" w:type="pct"/>
            <w:shd w:val="clear" w:color="auto" w:fill="FFF2CC" w:themeFill="accent4" w:themeFillTint="33"/>
            <w:vAlign w:val="center"/>
          </w:tcPr>
          <w:p w14:paraId="50C0030D" w14:textId="77777777" w:rsidR="00432FC8" w:rsidRDefault="00432FC8" w:rsidP="00432FC8">
            <w:pPr>
              <w:widowControl w:val="0"/>
              <w:spacing w:before="20" w:after="20"/>
              <w:jc w:val="center"/>
              <w:rPr>
                <w:sz w:val="22"/>
                <w:szCs w:val="22"/>
              </w:rPr>
            </w:pPr>
            <w:r>
              <w:rPr>
                <w:sz w:val="22"/>
              </w:rPr>
              <w:t>[1] Chương 3</w:t>
            </w:r>
          </w:p>
          <w:p w14:paraId="4B95EF68" w14:textId="7141FA7D" w:rsidR="00A40526" w:rsidRPr="00026DB6" w:rsidRDefault="00432FC8" w:rsidP="00432FC8">
            <w:pPr>
              <w:widowControl w:val="0"/>
              <w:tabs>
                <w:tab w:val="left" w:pos="993"/>
              </w:tabs>
              <w:jc w:val="center"/>
            </w:pPr>
            <w:r>
              <w:rPr>
                <w:sz w:val="22"/>
              </w:rPr>
              <w:t>[2] Chương 3</w:t>
            </w:r>
          </w:p>
        </w:tc>
        <w:tc>
          <w:tcPr>
            <w:tcW w:w="1510" w:type="pct"/>
            <w:shd w:val="clear" w:color="auto" w:fill="FFF2CC" w:themeFill="accent4" w:themeFillTint="33"/>
            <w:vAlign w:val="center"/>
          </w:tcPr>
          <w:p w14:paraId="520E3AE7" w14:textId="77777777" w:rsidR="00D15EAA" w:rsidRPr="000E1937" w:rsidRDefault="00D15EAA" w:rsidP="0095485E">
            <w:pPr>
              <w:tabs>
                <w:tab w:val="left" w:pos="720"/>
              </w:tabs>
              <w:rPr>
                <w:b/>
                <w:bCs/>
                <w:lang w:val="vi-VN"/>
              </w:rPr>
            </w:pPr>
            <w:r w:rsidRPr="00026DB6">
              <w:rPr>
                <w:b/>
                <w:bCs/>
                <w:lang w:val="pt-BR"/>
              </w:rPr>
              <w:t>Giảng viên</w:t>
            </w:r>
            <w:r w:rsidR="000E1937">
              <w:rPr>
                <w:b/>
                <w:bCs/>
                <w:lang w:val="vi-VN"/>
              </w:rPr>
              <w:t>:</w:t>
            </w:r>
          </w:p>
          <w:p w14:paraId="06F68CC2" w14:textId="77777777" w:rsidR="00D15EAA" w:rsidRPr="001A1084" w:rsidRDefault="00D15EAA"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1DD97BD3" w14:textId="51CC0DBF" w:rsidR="00D15EAA" w:rsidRPr="006F4812" w:rsidRDefault="00D15EAA" w:rsidP="0095485E">
            <w:pPr>
              <w:tabs>
                <w:tab w:val="left" w:pos="720"/>
              </w:tabs>
            </w:pPr>
            <w:r w:rsidRPr="00026DB6">
              <w:rPr>
                <w:lang w:val="pt-BR"/>
              </w:rPr>
              <w:t xml:space="preserve">- </w:t>
            </w:r>
            <w:r>
              <w:rPr>
                <w:lang w:val="pt-BR"/>
              </w:rPr>
              <w:t>Giới</w:t>
            </w:r>
            <w:r>
              <w:rPr>
                <w:lang w:val="vi-VN"/>
              </w:rPr>
              <w:t xml:space="preserve"> thiệu ví dụ</w:t>
            </w:r>
          </w:p>
          <w:p w14:paraId="3B700480" w14:textId="77777777" w:rsidR="00D15EAA" w:rsidRPr="000E1937" w:rsidRDefault="00D15EAA" w:rsidP="0095485E">
            <w:pPr>
              <w:tabs>
                <w:tab w:val="left" w:pos="720"/>
              </w:tabs>
              <w:rPr>
                <w:b/>
                <w:bCs/>
                <w:lang w:val="vi-VN"/>
              </w:rPr>
            </w:pPr>
            <w:r w:rsidRPr="00026DB6">
              <w:rPr>
                <w:b/>
                <w:bCs/>
                <w:lang w:val="pt-BR"/>
              </w:rPr>
              <w:t>Sinh viên</w:t>
            </w:r>
            <w:r w:rsidR="000E1937">
              <w:rPr>
                <w:b/>
                <w:bCs/>
                <w:lang w:val="vi-VN"/>
              </w:rPr>
              <w:t>:</w:t>
            </w:r>
          </w:p>
          <w:p w14:paraId="53697AD7" w14:textId="77777777" w:rsidR="00D15EAA" w:rsidRPr="00026DB6" w:rsidRDefault="00D15EAA" w:rsidP="0095485E">
            <w:pPr>
              <w:tabs>
                <w:tab w:val="left" w:pos="720"/>
              </w:tabs>
              <w:rPr>
                <w:lang w:val="pt-BR"/>
              </w:rPr>
            </w:pPr>
            <w:r w:rsidRPr="00026DB6">
              <w:rPr>
                <w:lang w:val="pt-BR"/>
              </w:rPr>
              <w:t>- Đọc tài liệu trước</w:t>
            </w:r>
          </w:p>
          <w:p w14:paraId="109A69DE" w14:textId="77777777" w:rsidR="00D15EAA" w:rsidRDefault="00D15EAA"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2E1F5D3F" w14:textId="3F26E328" w:rsidR="00A40526" w:rsidRPr="006F4812" w:rsidRDefault="00D15EAA" w:rsidP="006F4812">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0448FF59" w14:textId="77777777" w:rsidR="00A40526" w:rsidRPr="00026DB6" w:rsidRDefault="00A40526" w:rsidP="0095485E">
            <w:pPr>
              <w:widowControl w:val="0"/>
              <w:tabs>
                <w:tab w:val="left" w:pos="288"/>
                <w:tab w:val="left" w:pos="990"/>
              </w:tabs>
              <w:jc w:val="both"/>
            </w:pPr>
          </w:p>
        </w:tc>
        <w:tc>
          <w:tcPr>
            <w:tcW w:w="426" w:type="pct"/>
            <w:shd w:val="clear" w:color="auto" w:fill="FFF2CC" w:themeFill="accent4" w:themeFillTint="33"/>
            <w:vAlign w:val="center"/>
          </w:tcPr>
          <w:p w14:paraId="7F78BB6A" w14:textId="77777777" w:rsidR="00407B8E" w:rsidRPr="00407B8E" w:rsidRDefault="00407B8E" w:rsidP="0095485E">
            <w:pPr>
              <w:widowControl w:val="0"/>
              <w:tabs>
                <w:tab w:val="left" w:pos="993"/>
              </w:tabs>
              <w:jc w:val="center"/>
              <w:rPr>
                <w:bCs/>
                <w:lang w:val="vi-VN"/>
              </w:rPr>
            </w:pPr>
            <w:r w:rsidRPr="00407B8E">
              <w:rPr>
                <w:bCs/>
                <w:lang w:val="vi-VN"/>
              </w:rPr>
              <w:t>1.x</w:t>
            </w:r>
          </w:p>
          <w:p w14:paraId="55BAD9A7" w14:textId="77777777" w:rsidR="00407B8E" w:rsidRPr="00407B8E" w:rsidRDefault="00407B8E" w:rsidP="0095485E">
            <w:pPr>
              <w:widowControl w:val="0"/>
              <w:tabs>
                <w:tab w:val="left" w:pos="993"/>
              </w:tabs>
              <w:jc w:val="center"/>
              <w:rPr>
                <w:bCs/>
                <w:lang w:val="vi-VN"/>
              </w:rPr>
            </w:pPr>
            <w:r w:rsidRPr="00407B8E">
              <w:rPr>
                <w:bCs/>
                <w:lang w:val="vi-VN"/>
              </w:rPr>
              <w:t>2.x</w:t>
            </w:r>
          </w:p>
          <w:p w14:paraId="7C3CB727" w14:textId="77777777" w:rsidR="00A40526" w:rsidRPr="00026DB6" w:rsidRDefault="00407B8E" w:rsidP="0095485E">
            <w:pPr>
              <w:widowControl w:val="0"/>
              <w:tabs>
                <w:tab w:val="left" w:pos="288"/>
                <w:tab w:val="left" w:pos="990"/>
              </w:tabs>
              <w:jc w:val="center"/>
            </w:pPr>
            <w:r w:rsidRPr="00407B8E">
              <w:rPr>
                <w:bCs/>
                <w:lang w:val="vi-VN"/>
              </w:rPr>
              <w:t>3.x</w:t>
            </w:r>
          </w:p>
        </w:tc>
      </w:tr>
      <w:tr w:rsidR="00281407" w:rsidRPr="00026DB6" w14:paraId="672B2C98" w14:textId="77777777" w:rsidTr="00281F0A">
        <w:tc>
          <w:tcPr>
            <w:tcW w:w="392" w:type="pct"/>
            <w:shd w:val="clear" w:color="auto" w:fill="auto"/>
            <w:vAlign w:val="center"/>
          </w:tcPr>
          <w:p w14:paraId="238B238A" w14:textId="77777777" w:rsidR="00281407" w:rsidRPr="00951F8C" w:rsidRDefault="00281407" w:rsidP="0095485E">
            <w:pPr>
              <w:widowControl w:val="0"/>
              <w:tabs>
                <w:tab w:val="left" w:pos="993"/>
              </w:tabs>
              <w:jc w:val="center"/>
              <w:rPr>
                <w:b/>
                <w:bCs/>
                <w:lang w:val="vi-VN"/>
              </w:rPr>
            </w:pPr>
            <w:r>
              <w:rPr>
                <w:b/>
                <w:bCs/>
                <w:lang w:val="vi-VN"/>
              </w:rPr>
              <w:t>4</w:t>
            </w:r>
          </w:p>
        </w:tc>
        <w:tc>
          <w:tcPr>
            <w:tcW w:w="1534" w:type="pct"/>
            <w:shd w:val="clear" w:color="auto" w:fill="auto"/>
            <w:vAlign w:val="center"/>
          </w:tcPr>
          <w:p w14:paraId="2BDF3B9A" w14:textId="77777777" w:rsidR="00281407" w:rsidRPr="004511DB" w:rsidRDefault="00281407" w:rsidP="0095485E">
            <w:pPr>
              <w:tabs>
                <w:tab w:val="left" w:pos="720"/>
              </w:tabs>
              <w:rPr>
                <w:b/>
                <w:bCs/>
                <w:lang w:val="vi-VN"/>
              </w:rPr>
            </w:pPr>
            <w:r w:rsidRPr="00026DB6">
              <w:rPr>
                <w:b/>
                <w:bCs/>
                <w:lang w:val="pt-BR"/>
              </w:rPr>
              <w:t xml:space="preserve">Seminar </w:t>
            </w:r>
            <w:r>
              <w:rPr>
                <w:b/>
                <w:bCs/>
                <w:lang w:val="vi-VN"/>
              </w:rPr>
              <w:t>2</w:t>
            </w:r>
          </w:p>
          <w:p w14:paraId="2DFE4DF3" w14:textId="06E0C3A1" w:rsidR="00281407" w:rsidRPr="00026DB6" w:rsidRDefault="00281407" w:rsidP="0095485E">
            <w:pPr>
              <w:tabs>
                <w:tab w:val="left" w:pos="720"/>
              </w:tabs>
              <w:rPr>
                <w:lang w:val="pt-BR"/>
              </w:rPr>
            </w:pPr>
            <w:r w:rsidRPr="00026DB6">
              <w:rPr>
                <w:lang w:val="pt-BR"/>
              </w:rPr>
              <w:t xml:space="preserve">- </w:t>
            </w:r>
            <w:r w:rsidR="00D41838">
              <w:rPr>
                <w:lang w:val="pt-BR"/>
              </w:rPr>
              <w:t>Thực hành định nghĩa lớp</w:t>
            </w:r>
          </w:p>
          <w:p w14:paraId="1001364D" w14:textId="3C7919C6" w:rsidR="00281407" w:rsidRPr="00026DB6" w:rsidRDefault="00281407" w:rsidP="0095485E">
            <w:pPr>
              <w:tabs>
                <w:tab w:val="left" w:pos="720"/>
              </w:tabs>
              <w:rPr>
                <w:lang w:val="pt-BR"/>
              </w:rPr>
            </w:pPr>
            <w:r w:rsidRPr="00026DB6">
              <w:rPr>
                <w:lang w:val="pt-BR"/>
              </w:rPr>
              <w:t xml:space="preserve">- </w:t>
            </w:r>
            <w:r w:rsidR="00D41838">
              <w:rPr>
                <w:lang w:val="pt-BR"/>
              </w:rPr>
              <w:t>Thực hành định nghĩa các thành phần của lớp</w:t>
            </w:r>
          </w:p>
          <w:p w14:paraId="198CE557" w14:textId="78FAA4E1" w:rsidR="00281407" w:rsidRPr="00026DB6" w:rsidRDefault="00281407" w:rsidP="0095485E">
            <w:pPr>
              <w:widowControl w:val="0"/>
              <w:tabs>
                <w:tab w:val="left" w:pos="439"/>
                <w:tab w:val="left" w:pos="993"/>
              </w:tabs>
              <w:rPr>
                <w:bCs/>
                <w:lang w:val="fr-FR"/>
              </w:rPr>
            </w:pPr>
            <w:r w:rsidRPr="00026DB6">
              <w:rPr>
                <w:lang w:val="pt-BR"/>
              </w:rPr>
              <w:t xml:space="preserve">- </w:t>
            </w:r>
            <w:r w:rsidR="00D41838">
              <w:rPr>
                <w:lang w:val="pt-BR"/>
              </w:rPr>
              <w:t>Thực hành định nghĩa phạm vi truy nhập</w:t>
            </w:r>
          </w:p>
        </w:tc>
        <w:tc>
          <w:tcPr>
            <w:tcW w:w="510" w:type="pct"/>
            <w:vAlign w:val="center"/>
          </w:tcPr>
          <w:p w14:paraId="0D7D71C4" w14:textId="77777777" w:rsidR="00432FC8" w:rsidRDefault="00432FC8" w:rsidP="00432FC8">
            <w:pPr>
              <w:widowControl w:val="0"/>
              <w:spacing w:before="20" w:after="20"/>
              <w:jc w:val="center"/>
              <w:rPr>
                <w:sz w:val="22"/>
                <w:szCs w:val="22"/>
              </w:rPr>
            </w:pPr>
            <w:r>
              <w:rPr>
                <w:sz w:val="22"/>
              </w:rPr>
              <w:t>[1] Chương 3</w:t>
            </w:r>
          </w:p>
          <w:p w14:paraId="4D470B61" w14:textId="20822813" w:rsidR="00281407" w:rsidRPr="00026DB6" w:rsidRDefault="00432FC8" w:rsidP="00432FC8">
            <w:pPr>
              <w:widowControl w:val="0"/>
              <w:tabs>
                <w:tab w:val="left" w:pos="993"/>
              </w:tabs>
              <w:jc w:val="center"/>
            </w:pPr>
            <w:r>
              <w:rPr>
                <w:sz w:val="22"/>
              </w:rPr>
              <w:t>[2] Chương 3</w:t>
            </w:r>
          </w:p>
        </w:tc>
        <w:tc>
          <w:tcPr>
            <w:tcW w:w="1510" w:type="pct"/>
            <w:shd w:val="clear" w:color="auto" w:fill="auto"/>
            <w:vAlign w:val="center"/>
          </w:tcPr>
          <w:p w14:paraId="398C5ABC" w14:textId="77777777" w:rsidR="005A2351" w:rsidRPr="000E1937" w:rsidRDefault="005A2351" w:rsidP="0095485E">
            <w:pPr>
              <w:tabs>
                <w:tab w:val="left" w:pos="720"/>
              </w:tabs>
              <w:rPr>
                <w:b/>
                <w:bCs/>
                <w:lang w:val="vi-VN"/>
              </w:rPr>
            </w:pPr>
            <w:r w:rsidRPr="00026DB6">
              <w:rPr>
                <w:b/>
                <w:bCs/>
                <w:lang w:val="pt-BR"/>
              </w:rPr>
              <w:t>Giảng viên</w:t>
            </w:r>
            <w:r w:rsidR="000E1937">
              <w:rPr>
                <w:b/>
                <w:bCs/>
                <w:lang w:val="vi-VN"/>
              </w:rPr>
              <w:t>;</w:t>
            </w:r>
          </w:p>
          <w:p w14:paraId="5881B79C" w14:textId="77777777" w:rsidR="005A2351" w:rsidRDefault="005A2351" w:rsidP="0095485E">
            <w:pPr>
              <w:tabs>
                <w:tab w:val="left" w:pos="720"/>
              </w:tabs>
              <w:rPr>
                <w:lang w:val="vi-VN"/>
              </w:rPr>
            </w:pPr>
            <w:r w:rsidRPr="00026DB6">
              <w:rPr>
                <w:lang w:val="pt-BR"/>
              </w:rPr>
              <w:t>-</w:t>
            </w:r>
            <w:r>
              <w:rPr>
                <w:lang w:val="vi-VN"/>
              </w:rPr>
              <w:t xml:space="preserve"> Nhắc lại một số lý thuyết</w:t>
            </w:r>
          </w:p>
          <w:p w14:paraId="25D0121F" w14:textId="77777777" w:rsidR="005A2351" w:rsidRDefault="005A2351" w:rsidP="0095485E">
            <w:pPr>
              <w:tabs>
                <w:tab w:val="left" w:pos="720"/>
              </w:tabs>
              <w:rPr>
                <w:lang w:val="vi-VN"/>
              </w:rPr>
            </w:pPr>
            <w:r>
              <w:rPr>
                <w:lang w:val="vi-VN"/>
              </w:rPr>
              <w:t>- Hướng dẫn thực hành</w:t>
            </w:r>
          </w:p>
          <w:p w14:paraId="42CBD4B0" w14:textId="77777777" w:rsidR="005A2351" w:rsidRPr="000E1937" w:rsidRDefault="005A2351" w:rsidP="0095485E">
            <w:pPr>
              <w:tabs>
                <w:tab w:val="left" w:pos="720"/>
              </w:tabs>
              <w:rPr>
                <w:b/>
                <w:bCs/>
                <w:lang w:val="vi-VN"/>
              </w:rPr>
            </w:pPr>
            <w:r w:rsidRPr="00026DB6">
              <w:rPr>
                <w:b/>
                <w:bCs/>
                <w:lang w:val="pt-BR"/>
              </w:rPr>
              <w:t>Sinh viên</w:t>
            </w:r>
            <w:r w:rsidR="000E1937">
              <w:rPr>
                <w:b/>
                <w:bCs/>
                <w:lang w:val="vi-VN"/>
              </w:rPr>
              <w:t>:</w:t>
            </w:r>
          </w:p>
          <w:p w14:paraId="20AB4D10" w14:textId="77777777" w:rsidR="005A2351" w:rsidRDefault="005A2351"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66B83295" w14:textId="77777777" w:rsidR="005A2351" w:rsidRDefault="005A2351" w:rsidP="0095485E">
            <w:pPr>
              <w:tabs>
                <w:tab w:val="left" w:pos="720"/>
              </w:tabs>
              <w:rPr>
                <w:bCs/>
                <w:lang w:val="vi-VN"/>
              </w:rPr>
            </w:pPr>
            <w:r>
              <w:rPr>
                <w:bCs/>
                <w:lang w:val="vi-VN"/>
              </w:rPr>
              <w:t>- Theo dõi các bước thực hành</w:t>
            </w:r>
          </w:p>
          <w:p w14:paraId="43795AD1" w14:textId="77777777" w:rsidR="005A2351" w:rsidRDefault="005A2351" w:rsidP="0095485E">
            <w:pPr>
              <w:tabs>
                <w:tab w:val="left" w:pos="720"/>
              </w:tabs>
              <w:rPr>
                <w:bCs/>
                <w:lang w:val="vi-VN"/>
              </w:rPr>
            </w:pPr>
            <w:r>
              <w:rPr>
                <w:bCs/>
                <w:lang w:val="vi-VN"/>
              </w:rPr>
              <w:t>- Tham gia thảo luận</w:t>
            </w:r>
          </w:p>
          <w:p w14:paraId="219DD1DA" w14:textId="77777777" w:rsidR="00CA628E" w:rsidRDefault="00CA628E" w:rsidP="0095485E">
            <w:pPr>
              <w:tabs>
                <w:tab w:val="left" w:pos="720"/>
              </w:tabs>
              <w:rPr>
                <w:bCs/>
                <w:lang w:val="vi-VN"/>
              </w:rPr>
            </w:pPr>
            <w:r>
              <w:rPr>
                <w:bCs/>
                <w:lang w:val="vi-VN"/>
              </w:rPr>
              <w:t>- Làm bài tập thực hành</w:t>
            </w:r>
          </w:p>
          <w:p w14:paraId="13019B27" w14:textId="140EEDD8" w:rsidR="00281407" w:rsidRPr="006F4812" w:rsidRDefault="005A2351" w:rsidP="006F4812">
            <w:pPr>
              <w:tabs>
                <w:tab w:val="left" w:pos="720"/>
              </w:tabs>
              <w:rPr>
                <w:bCs/>
              </w:rPr>
            </w:pPr>
            <w:r>
              <w:rPr>
                <w:bCs/>
                <w:lang w:val="vi-VN"/>
              </w:rPr>
              <w:t>- Tham gia chữa bài</w:t>
            </w:r>
          </w:p>
        </w:tc>
        <w:tc>
          <w:tcPr>
            <w:tcW w:w="627" w:type="pct"/>
            <w:shd w:val="clear" w:color="auto" w:fill="auto"/>
            <w:vAlign w:val="center"/>
          </w:tcPr>
          <w:p w14:paraId="3FA9E030" w14:textId="77777777" w:rsidR="00C075B1" w:rsidRPr="00026DB6" w:rsidRDefault="00C075B1" w:rsidP="0095485E">
            <w:pPr>
              <w:tabs>
                <w:tab w:val="left" w:pos="720"/>
              </w:tabs>
              <w:rPr>
                <w:lang w:val="pt-BR"/>
              </w:rPr>
            </w:pPr>
            <w:r w:rsidRPr="00026DB6">
              <w:rPr>
                <w:lang w:val="pt-BR"/>
              </w:rPr>
              <w:t>- Điểm danh</w:t>
            </w:r>
          </w:p>
          <w:p w14:paraId="730A740A" w14:textId="77777777" w:rsidR="00281407" w:rsidRPr="00743EA9" w:rsidRDefault="00C075B1" w:rsidP="0095485E">
            <w:pPr>
              <w:tabs>
                <w:tab w:val="left" w:pos="720"/>
              </w:tabs>
              <w:rPr>
                <w:lang w:val="vi-VN"/>
              </w:rPr>
            </w:pPr>
            <w:r w:rsidRPr="00026DB6">
              <w:rPr>
                <w:lang w:val="pt-BR"/>
              </w:rPr>
              <w:t xml:space="preserve">- Trả lời câu hỏi trong </w:t>
            </w:r>
            <w:r>
              <w:rPr>
                <w:lang w:val="vi-VN"/>
              </w:rPr>
              <w:t>S</w:t>
            </w:r>
            <w:r w:rsidRPr="00026DB6">
              <w:rPr>
                <w:lang w:val="pt-BR"/>
              </w:rPr>
              <w:t xml:space="preserve">eminar </w:t>
            </w:r>
            <w:r w:rsidR="00743EA9">
              <w:rPr>
                <w:lang w:val="vi-VN"/>
              </w:rPr>
              <w:t>2</w:t>
            </w:r>
          </w:p>
        </w:tc>
        <w:tc>
          <w:tcPr>
            <w:tcW w:w="426" w:type="pct"/>
            <w:vAlign w:val="center"/>
          </w:tcPr>
          <w:p w14:paraId="7312A555" w14:textId="77777777" w:rsidR="00281407" w:rsidRPr="00407B8E" w:rsidRDefault="00281407" w:rsidP="0095485E">
            <w:pPr>
              <w:widowControl w:val="0"/>
              <w:tabs>
                <w:tab w:val="left" w:pos="993"/>
              </w:tabs>
              <w:jc w:val="center"/>
              <w:rPr>
                <w:bCs/>
                <w:lang w:val="vi-VN"/>
              </w:rPr>
            </w:pPr>
            <w:r w:rsidRPr="00407B8E">
              <w:rPr>
                <w:bCs/>
                <w:lang w:val="vi-VN"/>
              </w:rPr>
              <w:t>1.x</w:t>
            </w:r>
          </w:p>
          <w:p w14:paraId="2D5D97E7" w14:textId="77777777" w:rsidR="00281407" w:rsidRPr="00407B8E" w:rsidRDefault="00281407" w:rsidP="0095485E">
            <w:pPr>
              <w:widowControl w:val="0"/>
              <w:tabs>
                <w:tab w:val="left" w:pos="993"/>
              </w:tabs>
              <w:jc w:val="center"/>
              <w:rPr>
                <w:bCs/>
                <w:lang w:val="vi-VN"/>
              </w:rPr>
            </w:pPr>
            <w:r w:rsidRPr="00407B8E">
              <w:rPr>
                <w:bCs/>
                <w:lang w:val="vi-VN"/>
              </w:rPr>
              <w:t>2.x</w:t>
            </w:r>
          </w:p>
          <w:p w14:paraId="7A9953A7"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48D270A8" w14:textId="77777777" w:rsidTr="00281F0A">
        <w:tc>
          <w:tcPr>
            <w:tcW w:w="392" w:type="pct"/>
            <w:shd w:val="clear" w:color="auto" w:fill="FFF2CC" w:themeFill="accent4" w:themeFillTint="33"/>
            <w:vAlign w:val="center"/>
          </w:tcPr>
          <w:p w14:paraId="7E5AB807" w14:textId="77777777" w:rsidR="00281407" w:rsidRPr="00951F8C" w:rsidRDefault="00281407" w:rsidP="0095485E">
            <w:pPr>
              <w:widowControl w:val="0"/>
              <w:tabs>
                <w:tab w:val="left" w:pos="993"/>
              </w:tabs>
              <w:jc w:val="center"/>
              <w:rPr>
                <w:b/>
                <w:bCs/>
                <w:lang w:val="vi-VN"/>
              </w:rPr>
            </w:pPr>
            <w:r>
              <w:rPr>
                <w:b/>
                <w:bCs/>
                <w:lang w:val="vi-VN"/>
              </w:rPr>
              <w:t>5</w:t>
            </w:r>
          </w:p>
        </w:tc>
        <w:tc>
          <w:tcPr>
            <w:tcW w:w="1534" w:type="pct"/>
            <w:shd w:val="clear" w:color="auto" w:fill="FFF2CC" w:themeFill="accent4" w:themeFillTint="33"/>
            <w:vAlign w:val="center"/>
          </w:tcPr>
          <w:p w14:paraId="7952EB90" w14:textId="77777777" w:rsidR="00281407" w:rsidRPr="004511DB" w:rsidRDefault="00281407" w:rsidP="0095485E">
            <w:pPr>
              <w:tabs>
                <w:tab w:val="left" w:pos="720"/>
              </w:tabs>
              <w:rPr>
                <w:b/>
                <w:bCs/>
                <w:lang w:val="vi-VN"/>
              </w:rPr>
            </w:pPr>
            <w:r w:rsidRPr="00026DB6">
              <w:rPr>
                <w:b/>
                <w:bCs/>
                <w:lang w:val="pt-BR"/>
              </w:rPr>
              <w:t xml:space="preserve">Lecture </w:t>
            </w:r>
            <w:r>
              <w:rPr>
                <w:b/>
                <w:bCs/>
                <w:lang w:val="vi-VN"/>
              </w:rPr>
              <w:t>3</w:t>
            </w:r>
          </w:p>
          <w:p w14:paraId="2B58BFFC" w14:textId="642D33B7" w:rsidR="00432FC8" w:rsidRPr="00432FC8" w:rsidRDefault="00432FC8" w:rsidP="00432FC8">
            <w:pPr>
              <w:tabs>
                <w:tab w:val="left" w:pos="720"/>
              </w:tabs>
              <w:rPr>
                <w:b/>
                <w:bCs/>
                <w:lang w:val="pt-BR"/>
              </w:rPr>
            </w:pPr>
            <w:r w:rsidRPr="00432FC8">
              <w:rPr>
                <w:b/>
                <w:bCs/>
                <w:lang w:val="pt-BR"/>
              </w:rPr>
              <w:t>Chương 2. Lớp và Đối tượng</w:t>
            </w:r>
            <w:r>
              <w:rPr>
                <w:b/>
                <w:bCs/>
                <w:lang w:val="pt-BR"/>
              </w:rPr>
              <w:t xml:space="preserve"> (tiếp)</w:t>
            </w:r>
            <w:r w:rsidRPr="00432FC8">
              <w:rPr>
                <w:b/>
                <w:bCs/>
                <w:lang w:val="pt-BR"/>
              </w:rPr>
              <w:t xml:space="preserve"> </w:t>
            </w:r>
          </w:p>
          <w:p w14:paraId="0C52E09A" w14:textId="77777777" w:rsidR="00432FC8" w:rsidRDefault="00432FC8" w:rsidP="00432FC8">
            <w:pPr>
              <w:widowControl w:val="0"/>
              <w:spacing w:before="20" w:after="20"/>
              <w:rPr>
                <w:bCs/>
                <w:sz w:val="22"/>
              </w:rPr>
            </w:pPr>
            <w:r>
              <w:rPr>
                <w:bCs/>
                <w:sz w:val="22"/>
              </w:rPr>
              <w:t>2.2. Đối tượng</w:t>
            </w:r>
          </w:p>
          <w:p w14:paraId="36786061" w14:textId="627F1CB4" w:rsidR="00BA2136" w:rsidRPr="00BA2136" w:rsidRDefault="00432FC8" w:rsidP="00432FC8">
            <w:pPr>
              <w:widowControl w:val="0"/>
              <w:tabs>
                <w:tab w:val="left" w:pos="439"/>
                <w:tab w:val="left" w:pos="993"/>
              </w:tabs>
              <w:rPr>
                <w:bCs/>
                <w:lang w:val="vi-VN"/>
              </w:rPr>
            </w:pPr>
            <w:r>
              <w:rPr>
                <w:bCs/>
                <w:sz w:val="22"/>
              </w:rPr>
              <w:t>2.3. Các thành phần tĩnh</w:t>
            </w:r>
          </w:p>
        </w:tc>
        <w:tc>
          <w:tcPr>
            <w:tcW w:w="510" w:type="pct"/>
            <w:shd w:val="clear" w:color="auto" w:fill="FFF2CC" w:themeFill="accent4" w:themeFillTint="33"/>
            <w:vAlign w:val="center"/>
          </w:tcPr>
          <w:p w14:paraId="6085CC94" w14:textId="77777777" w:rsidR="00432FC8" w:rsidRDefault="00432FC8" w:rsidP="00432FC8">
            <w:pPr>
              <w:widowControl w:val="0"/>
              <w:spacing w:before="20" w:after="20"/>
              <w:jc w:val="center"/>
              <w:rPr>
                <w:sz w:val="22"/>
                <w:szCs w:val="22"/>
              </w:rPr>
            </w:pPr>
            <w:r>
              <w:rPr>
                <w:sz w:val="22"/>
              </w:rPr>
              <w:t>[1] Chương 3</w:t>
            </w:r>
          </w:p>
          <w:p w14:paraId="43162F4C" w14:textId="080631B2" w:rsidR="00281407" w:rsidRPr="00026DB6" w:rsidRDefault="00432FC8" w:rsidP="00432FC8">
            <w:pPr>
              <w:widowControl w:val="0"/>
              <w:tabs>
                <w:tab w:val="left" w:pos="993"/>
              </w:tabs>
              <w:jc w:val="center"/>
            </w:pPr>
            <w:r>
              <w:rPr>
                <w:sz w:val="22"/>
              </w:rPr>
              <w:t>[2] Chương 3</w:t>
            </w:r>
          </w:p>
        </w:tc>
        <w:tc>
          <w:tcPr>
            <w:tcW w:w="1510" w:type="pct"/>
            <w:shd w:val="clear" w:color="auto" w:fill="FFF2CC" w:themeFill="accent4" w:themeFillTint="33"/>
            <w:vAlign w:val="center"/>
          </w:tcPr>
          <w:p w14:paraId="45214A14" w14:textId="77777777" w:rsidR="004E0679" w:rsidRPr="000E1937" w:rsidRDefault="004E0679" w:rsidP="0095485E">
            <w:pPr>
              <w:tabs>
                <w:tab w:val="left" w:pos="720"/>
              </w:tabs>
              <w:rPr>
                <w:b/>
                <w:bCs/>
                <w:lang w:val="vi-VN"/>
              </w:rPr>
            </w:pPr>
            <w:r w:rsidRPr="00026DB6">
              <w:rPr>
                <w:b/>
                <w:bCs/>
                <w:lang w:val="pt-BR"/>
              </w:rPr>
              <w:t>Giảng viên</w:t>
            </w:r>
            <w:r w:rsidR="000E1937">
              <w:rPr>
                <w:b/>
                <w:bCs/>
                <w:lang w:val="vi-VN"/>
              </w:rPr>
              <w:t>:</w:t>
            </w:r>
          </w:p>
          <w:p w14:paraId="2923C872" w14:textId="77777777" w:rsidR="004E0679" w:rsidRPr="001A1084" w:rsidRDefault="004E0679"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5120049C" w14:textId="006CBAF7" w:rsidR="004E0679" w:rsidRPr="006F4812" w:rsidRDefault="004E0679" w:rsidP="0095485E">
            <w:pPr>
              <w:tabs>
                <w:tab w:val="left" w:pos="720"/>
              </w:tabs>
            </w:pPr>
            <w:r w:rsidRPr="00026DB6">
              <w:rPr>
                <w:lang w:val="pt-BR"/>
              </w:rPr>
              <w:t xml:space="preserve">- </w:t>
            </w:r>
            <w:r>
              <w:rPr>
                <w:lang w:val="pt-BR"/>
              </w:rPr>
              <w:t>Giới</w:t>
            </w:r>
            <w:r>
              <w:rPr>
                <w:lang w:val="vi-VN"/>
              </w:rPr>
              <w:t xml:space="preserve"> thiệu ví dụ</w:t>
            </w:r>
          </w:p>
          <w:p w14:paraId="545DBF38" w14:textId="77777777" w:rsidR="004E0679" w:rsidRPr="000E1937" w:rsidRDefault="004E0679" w:rsidP="0095485E">
            <w:pPr>
              <w:tabs>
                <w:tab w:val="left" w:pos="720"/>
              </w:tabs>
              <w:rPr>
                <w:b/>
                <w:bCs/>
                <w:lang w:val="vi-VN"/>
              </w:rPr>
            </w:pPr>
            <w:r w:rsidRPr="00026DB6">
              <w:rPr>
                <w:b/>
                <w:bCs/>
                <w:lang w:val="pt-BR"/>
              </w:rPr>
              <w:t>Sinh viên</w:t>
            </w:r>
            <w:r w:rsidR="000E1937">
              <w:rPr>
                <w:b/>
                <w:bCs/>
                <w:lang w:val="vi-VN"/>
              </w:rPr>
              <w:t>:</w:t>
            </w:r>
          </w:p>
          <w:p w14:paraId="2B7DAC6C" w14:textId="77777777" w:rsidR="004E0679" w:rsidRPr="00026DB6" w:rsidRDefault="004E0679" w:rsidP="0095485E">
            <w:pPr>
              <w:tabs>
                <w:tab w:val="left" w:pos="720"/>
              </w:tabs>
              <w:rPr>
                <w:lang w:val="pt-BR"/>
              </w:rPr>
            </w:pPr>
            <w:r w:rsidRPr="00026DB6">
              <w:rPr>
                <w:lang w:val="pt-BR"/>
              </w:rPr>
              <w:t>- Đọc tài liệu trước</w:t>
            </w:r>
          </w:p>
          <w:p w14:paraId="0F4C865A" w14:textId="77777777" w:rsidR="004E0679" w:rsidRDefault="004E0679"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520217EF" w14:textId="25E6A1B9" w:rsidR="00281407" w:rsidRPr="006F4812" w:rsidRDefault="004E0679" w:rsidP="006F4812">
            <w:pPr>
              <w:tabs>
                <w:tab w:val="left" w:pos="720"/>
              </w:tabs>
              <w:rPr>
                <w:bCs/>
              </w:rPr>
            </w:pPr>
            <w:r w:rsidRPr="00961503">
              <w:rPr>
                <w:bCs/>
                <w:lang w:val="vi-VN"/>
              </w:rPr>
              <w:t>- Làm bài tập được yêu cầ</w:t>
            </w:r>
            <w:r w:rsidR="006F4812">
              <w:rPr>
                <w:bCs/>
              </w:rPr>
              <w:t>u</w:t>
            </w:r>
          </w:p>
        </w:tc>
        <w:tc>
          <w:tcPr>
            <w:tcW w:w="627" w:type="pct"/>
            <w:shd w:val="clear" w:color="auto" w:fill="FFF2CC" w:themeFill="accent4" w:themeFillTint="33"/>
            <w:vAlign w:val="center"/>
          </w:tcPr>
          <w:p w14:paraId="355D006B"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4BE5E57B" w14:textId="77777777" w:rsidR="00281407" w:rsidRPr="00407B8E" w:rsidRDefault="00281407" w:rsidP="0095485E">
            <w:pPr>
              <w:widowControl w:val="0"/>
              <w:tabs>
                <w:tab w:val="left" w:pos="993"/>
              </w:tabs>
              <w:jc w:val="center"/>
              <w:rPr>
                <w:bCs/>
                <w:lang w:val="vi-VN"/>
              </w:rPr>
            </w:pPr>
            <w:r w:rsidRPr="00407B8E">
              <w:rPr>
                <w:bCs/>
                <w:lang w:val="vi-VN"/>
              </w:rPr>
              <w:t>1.x</w:t>
            </w:r>
          </w:p>
          <w:p w14:paraId="4DA18D01" w14:textId="77777777" w:rsidR="00281407" w:rsidRPr="00407B8E" w:rsidRDefault="00281407" w:rsidP="0095485E">
            <w:pPr>
              <w:widowControl w:val="0"/>
              <w:tabs>
                <w:tab w:val="left" w:pos="993"/>
              </w:tabs>
              <w:jc w:val="center"/>
              <w:rPr>
                <w:bCs/>
                <w:lang w:val="vi-VN"/>
              </w:rPr>
            </w:pPr>
            <w:r w:rsidRPr="00407B8E">
              <w:rPr>
                <w:bCs/>
                <w:lang w:val="vi-VN"/>
              </w:rPr>
              <w:t>2.x</w:t>
            </w:r>
          </w:p>
          <w:p w14:paraId="49AB39BA"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5DCF98ED" w14:textId="77777777" w:rsidTr="00281F0A">
        <w:tc>
          <w:tcPr>
            <w:tcW w:w="392" w:type="pct"/>
            <w:shd w:val="clear" w:color="auto" w:fill="auto"/>
            <w:vAlign w:val="center"/>
          </w:tcPr>
          <w:p w14:paraId="4C38BFF0" w14:textId="77777777" w:rsidR="00281407" w:rsidRPr="00951F8C" w:rsidRDefault="00281407" w:rsidP="0095485E">
            <w:pPr>
              <w:widowControl w:val="0"/>
              <w:tabs>
                <w:tab w:val="left" w:pos="993"/>
              </w:tabs>
              <w:jc w:val="center"/>
              <w:rPr>
                <w:b/>
                <w:bCs/>
                <w:lang w:val="vi-VN"/>
              </w:rPr>
            </w:pPr>
            <w:r>
              <w:rPr>
                <w:b/>
                <w:bCs/>
                <w:lang w:val="vi-VN"/>
              </w:rPr>
              <w:lastRenderedPageBreak/>
              <w:t>6</w:t>
            </w:r>
          </w:p>
        </w:tc>
        <w:tc>
          <w:tcPr>
            <w:tcW w:w="1534" w:type="pct"/>
            <w:shd w:val="clear" w:color="auto" w:fill="auto"/>
            <w:vAlign w:val="center"/>
          </w:tcPr>
          <w:p w14:paraId="38282B09" w14:textId="77777777" w:rsidR="00281407" w:rsidRPr="004511DB" w:rsidRDefault="00281407" w:rsidP="0095485E">
            <w:pPr>
              <w:tabs>
                <w:tab w:val="left" w:pos="720"/>
              </w:tabs>
              <w:rPr>
                <w:b/>
                <w:bCs/>
                <w:lang w:val="vi-VN"/>
              </w:rPr>
            </w:pPr>
            <w:r w:rsidRPr="00026DB6">
              <w:rPr>
                <w:b/>
                <w:bCs/>
                <w:lang w:val="pt-BR"/>
              </w:rPr>
              <w:t xml:space="preserve">Seminar </w:t>
            </w:r>
            <w:r>
              <w:rPr>
                <w:b/>
                <w:bCs/>
                <w:lang w:val="vi-VN"/>
              </w:rPr>
              <w:t>3</w:t>
            </w:r>
          </w:p>
          <w:p w14:paraId="7807D1BB" w14:textId="7163D954" w:rsidR="00281407" w:rsidRPr="00026DB6" w:rsidRDefault="00281407" w:rsidP="0095485E">
            <w:pPr>
              <w:tabs>
                <w:tab w:val="left" w:pos="720"/>
              </w:tabs>
              <w:rPr>
                <w:lang w:val="pt-BR"/>
              </w:rPr>
            </w:pPr>
            <w:r w:rsidRPr="00026DB6">
              <w:rPr>
                <w:lang w:val="pt-BR"/>
              </w:rPr>
              <w:t xml:space="preserve">- </w:t>
            </w:r>
            <w:r w:rsidR="00D41838">
              <w:rPr>
                <w:lang w:val="pt-BR"/>
              </w:rPr>
              <w:t>Tạo đối tượng</w:t>
            </w:r>
          </w:p>
          <w:p w14:paraId="5F05EE7D" w14:textId="2B730D3A" w:rsidR="00281407" w:rsidRPr="00026DB6" w:rsidRDefault="00281407" w:rsidP="0095485E">
            <w:pPr>
              <w:tabs>
                <w:tab w:val="left" w:pos="720"/>
              </w:tabs>
              <w:rPr>
                <w:lang w:val="pt-BR"/>
              </w:rPr>
            </w:pPr>
            <w:r w:rsidRPr="00026DB6">
              <w:rPr>
                <w:lang w:val="pt-BR"/>
              </w:rPr>
              <w:t xml:space="preserve">- </w:t>
            </w:r>
            <w:r w:rsidR="00D41838">
              <w:rPr>
                <w:lang w:val="pt-BR"/>
              </w:rPr>
              <w:t>Tạo mảng, con trỏ đối tượng</w:t>
            </w:r>
          </w:p>
          <w:p w14:paraId="019B1F7C" w14:textId="39863D72" w:rsidR="00281407" w:rsidRPr="00026DB6" w:rsidRDefault="00281407" w:rsidP="0095485E">
            <w:pPr>
              <w:widowControl w:val="0"/>
              <w:tabs>
                <w:tab w:val="left" w:pos="439"/>
                <w:tab w:val="left" w:pos="993"/>
              </w:tabs>
              <w:rPr>
                <w:bCs/>
                <w:lang w:val="fr-FR"/>
              </w:rPr>
            </w:pPr>
            <w:r w:rsidRPr="00026DB6">
              <w:rPr>
                <w:lang w:val="pt-BR"/>
              </w:rPr>
              <w:t xml:space="preserve">- </w:t>
            </w:r>
            <w:r w:rsidR="00D41838">
              <w:rPr>
                <w:lang w:val="pt-BR"/>
              </w:rPr>
              <w:t>Truy xuất đến các thành phần của đối tượng</w:t>
            </w:r>
          </w:p>
        </w:tc>
        <w:tc>
          <w:tcPr>
            <w:tcW w:w="510" w:type="pct"/>
            <w:vAlign w:val="center"/>
          </w:tcPr>
          <w:p w14:paraId="70AD2AAA" w14:textId="77777777" w:rsidR="00432FC8" w:rsidRDefault="00432FC8" w:rsidP="00432FC8">
            <w:pPr>
              <w:widowControl w:val="0"/>
              <w:spacing w:before="20" w:after="20"/>
              <w:jc w:val="center"/>
              <w:rPr>
                <w:sz w:val="22"/>
                <w:szCs w:val="22"/>
              </w:rPr>
            </w:pPr>
            <w:r>
              <w:rPr>
                <w:sz w:val="22"/>
              </w:rPr>
              <w:t>[1] Chương 3</w:t>
            </w:r>
          </w:p>
          <w:p w14:paraId="37138501" w14:textId="3E4AB405" w:rsidR="00281407" w:rsidRPr="00026DB6" w:rsidRDefault="00432FC8" w:rsidP="00432FC8">
            <w:pPr>
              <w:widowControl w:val="0"/>
              <w:tabs>
                <w:tab w:val="left" w:pos="993"/>
              </w:tabs>
              <w:jc w:val="center"/>
            </w:pPr>
            <w:r>
              <w:rPr>
                <w:sz w:val="22"/>
              </w:rPr>
              <w:t>[2] Chương 3</w:t>
            </w:r>
          </w:p>
        </w:tc>
        <w:tc>
          <w:tcPr>
            <w:tcW w:w="1510" w:type="pct"/>
            <w:shd w:val="clear" w:color="auto" w:fill="auto"/>
            <w:vAlign w:val="center"/>
          </w:tcPr>
          <w:p w14:paraId="02E2509C" w14:textId="77777777" w:rsidR="00865B01" w:rsidRPr="000E1937" w:rsidRDefault="00865B01" w:rsidP="0095485E">
            <w:pPr>
              <w:tabs>
                <w:tab w:val="left" w:pos="720"/>
              </w:tabs>
              <w:rPr>
                <w:b/>
                <w:bCs/>
                <w:lang w:val="vi-VN"/>
              </w:rPr>
            </w:pPr>
            <w:r w:rsidRPr="00026DB6">
              <w:rPr>
                <w:b/>
                <w:bCs/>
                <w:lang w:val="pt-BR"/>
              </w:rPr>
              <w:t>Giảng viên</w:t>
            </w:r>
            <w:r w:rsidR="000E1937">
              <w:rPr>
                <w:b/>
                <w:bCs/>
                <w:lang w:val="vi-VN"/>
              </w:rPr>
              <w:t>:</w:t>
            </w:r>
          </w:p>
          <w:p w14:paraId="3F3B1610" w14:textId="77777777" w:rsidR="00865B01" w:rsidRDefault="00865B01" w:rsidP="0095485E">
            <w:pPr>
              <w:tabs>
                <w:tab w:val="left" w:pos="720"/>
              </w:tabs>
              <w:rPr>
                <w:lang w:val="vi-VN"/>
              </w:rPr>
            </w:pPr>
            <w:r w:rsidRPr="00026DB6">
              <w:rPr>
                <w:lang w:val="pt-BR"/>
              </w:rPr>
              <w:t>-</w:t>
            </w:r>
            <w:r>
              <w:rPr>
                <w:lang w:val="vi-VN"/>
              </w:rPr>
              <w:t xml:space="preserve"> Nhắc lại một số lý thuyết</w:t>
            </w:r>
          </w:p>
          <w:p w14:paraId="714C3284" w14:textId="53478CAF" w:rsidR="00865B01" w:rsidRPr="006F4812" w:rsidRDefault="00865B01" w:rsidP="0095485E">
            <w:pPr>
              <w:tabs>
                <w:tab w:val="left" w:pos="720"/>
              </w:tabs>
            </w:pPr>
            <w:r>
              <w:rPr>
                <w:lang w:val="vi-VN"/>
              </w:rPr>
              <w:t>- Hướng dẫn thực hành</w:t>
            </w:r>
          </w:p>
          <w:p w14:paraId="133AEEC9" w14:textId="77777777" w:rsidR="00865B01" w:rsidRPr="000E1937" w:rsidRDefault="00865B01" w:rsidP="0095485E">
            <w:pPr>
              <w:tabs>
                <w:tab w:val="left" w:pos="720"/>
              </w:tabs>
              <w:rPr>
                <w:b/>
                <w:bCs/>
                <w:lang w:val="vi-VN"/>
              </w:rPr>
            </w:pPr>
            <w:r w:rsidRPr="00026DB6">
              <w:rPr>
                <w:b/>
                <w:bCs/>
                <w:lang w:val="pt-BR"/>
              </w:rPr>
              <w:t>Sinh viên</w:t>
            </w:r>
            <w:r w:rsidR="000E1937">
              <w:rPr>
                <w:b/>
                <w:bCs/>
                <w:lang w:val="vi-VN"/>
              </w:rPr>
              <w:t>:</w:t>
            </w:r>
          </w:p>
          <w:p w14:paraId="56E7602C" w14:textId="77777777" w:rsidR="00865B01" w:rsidRDefault="00865B01"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056158F2" w14:textId="77777777" w:rsidR="00865B01" w:rsidRDefault="00865B01" w:rsidP="0095485E">
            <w:pPr>
              <w:tabs>
                <w:tab w:val="left" w:pos="720"/>
              </w:tabs>
              <w:rPr>
                <w:bCs/>
                <w:lang w:val="vi-VN"/>
              </w:rPr>
            </w:pPr>
            <w:r>
              <w:rPr>
                <w:bCs/>
                <w:lang w:val="vi-VN"/>
              </w:rPr>
              <w:t>- Theo dõi các bước thực hành</w:t>
            </w:r>
          </w:p>
          <w:p w14:paraId="029DF10B" w14:textId="77777777" w:rsidR="00865B01" w:rsidRDefault="00865B01" w:rsidP="0095485E">
            <w:pPr>
              <w:tabs>
                <w:tab w:val="left" w:pos="720"/>
              </w:tabs>
              <w:rPr>
                <w:bCs/>
                <w:lang w:val="vi-VN"/>
              </w:rPr>
            </w:pPr>
            <w:r>
              <w:rPr>
                <w:bCs/>
                <w:lang w:val="vi-VN"/>
              </w:rPr>
              <w:t>- Tham gia thảo luận</w:t>
            </w:r>
          </w:p>
          <w:p w14:paraId="0034DE29" w14:textId="77777777" w:rsidR="00B830FB" w:rsidRDefault="00B830FB" w:rsidP="0095485E">
            <w:pPr>
              <w:tabs>
                <w:tab w:val="left" w:pos="720"/>
              </w:tabs>
              <w:rPr>
                <w:bCs/>
                <w:lang w:val="vi-VN"/>
              </w:rPr>
            </w:pPr>
            <w:r>
              <w:rPr>
                <w:bCs/>
                <w:lang w:val="vi-VN"/>
              </w:rPr>
              <w:t>- Làm bài tập thực hành</w:t>
            </w:r>
          </w:p>
          <w:p w14:paraId="0E440404" w14:textId="11D20798" w:rsidR="00281407" w:rsidRPr="006F4812" w:rsidRDefault="00865B01" w:rsidP="006F4812">
            <w:pPr>
              <w:tabs>
                <w:tab w:val="left" w:pos="720"/>
              </w:tabs>
              <w:rPr>
                <w:bCs/>
              </w:rPr>
            </w:pPr>
            <w:r>
              <w:rPr>
                <w:bCs/>
                <w:lang w:val="vi-VN"/>
              </w:rPr>
              <w:t>- Tham gia chữa bài</w:t>
            </w:r>
          </w:p>
        </w:tc>
        <w:tc>
          <w:tcPr>
            <w:tcW w:w="627" w:type="pct"/>
            <w:shd w:val="clear" w:color="auto" w:fill="auto"/>
            <w:vAlign w:val="center"/>
          </w:tcPr>
          <w:p w14:paraId="625ABF23" w14:textId="77777777" w:rsidR="004F5D9D" w:rsidRPr="00026DB6" w:rsidRDefault="004F5D9D" w:rsidP="0095485E">
            <w:pPr>
              <w:tabs>
                <w:tab w:val="left" w:pos="720"/>
              </w:tabs>
              <w:rPr>
                <w:lang w:val="pt-BR"/>
              </w:rPr>
            </w:pPr>
            <w:r w:rsidRPr="00026DB6">
              <w:rPr>
                <w:lang w:val="pt-BR"/>
              </w:rPr>
              <w:t>- Điểm danh</w:t>
            </w:r>
          </w:p>
          <w:p w14:paraId="4E639B36" w14:textId="77777777" w:rsidR="00281407" w:rsidRPr="00026DB6" w:rsidRDefault="004F5D9D" w:rsidP="0095485E">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sidR="003A0A4D">
              <w:rPr>
                <w:lang w:val="vi-VN"/>
              </w:rPr>
              <w:t>3</w:t>
            </w:r>
          </w:p>
        </w:tc>
        <w:tc>
          <w:tcPr>
            <w:tcW w:w="426" w:type="pct"/>
            <w:vAlign w:val="center"/>
          </w:tcPr>
          <w:p w14:paraId="5E464194" w14:textId="77777777" w:rsidR="00281407" w:rsidRPr="00407B8E" w:rsidRDefault="00281407" w:rsidP="0095485E">
            <w:pPr>
              <w:widowControl w:val="0"/>
              <w:tabs>
                <w:tab w:val="left" w:pos="993"/>
              </w:tabs>
              <w:jc w:val="center"/>
              <w:rPr>
                <w:bCs/>
                <w:lang w:val="vi-VN"/>
              </w:rPr>
            </w:pPr>
            <w:r w:rsidRPr="00407B8E">
              <w:rPr>
                <w:bCs/>
                <w:lang w:val="vi-VN"/>
              </w:rPr>
              <w:t>1.x</w:t>
            </w:r>
          </w:p>
          <w:p w14:paraId="484EB83C" w14:textId="77777777" w:rsidR="00281407" w:rsidRPr="00407B8E" w:rsidRDefault="00281407" w:rsidP="0095485E">
            <w:pPr>
              <w:widowControl w:val="0"/>
              <w:tabs>
                <w:tab w:val="left" w:pos="993"/>
              </w:tabs>
              <w:jc w:val="center"/>
              <w:rPr>
                <w:bCs/>
                <w:lang w:val="vi-VN"/>
              </w:rPr>
            </w:pPr>
            <w:r w:rsidRPr="00407B8E">
              <w:rPr>
                <w:bCs/>
                <w:lang w:val="vi-VN"/>
              </w:rPr>
              <w:t>2.x</w:t>
            </w:r>
          </w:p>
          <w:p w14:paraId="0EFEBE1A"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6CDDA282" w14:textId="77777777" w:rsidTr="00281F0A">
        <w:tc>
          <w:tcPr>
            <w:tcW w:w="392" w:type="pct"/>
            <w:shd w:val="clear" w:color="auto" w:fill="FFF2CC" w:themeFill="accent4" w:themeFillTint="33"/>
            <w:vAlign w:val="center"/>
          </w:tcPr>
          <w:p w14:paraId="002A9FC2" w14:textId="77777777" w:rsidR="00281407" w:rsidRDefault="00281407" w:rsidP="0095485E">
            <w:pPr>
              <w:widowControl w:val="0"/>
              <w:tabs>
                <w:tab w:val="left" w:pos="993"/>
              </w:tabs>
              <w:jc w:val="center"/>
              <w:rPr>
                <w:b/>
                <w:bCs/>
                <w:lang w:val="vi-VN"/>
              </w:rPr>
            </w:pPr>
            <w:r>
              <w:rPr>
                <w:b/>
                <w:bCs/>
                <w:lang w:val="vi-VN"/>
              </w:rPr>
              <w:t>7</w:t>
            </w:r>
          </w:p>
        </w:tc>
        <w:tc>
          <w:tcPr>
            <w:tcW w:w="1534" w:type="pct"/>
            <w:shd w:val="clear" w:color="auto" w:fill="FFF2CC" w:themeFill="accent4" w:themeFillTint="33"/>
            <w:vAlign w:val="center"/>
          </w:tcPr>
          <w:p w14:paraId="7E3F78EA" w14:textId="77777777" w:rsidR="00281407" w:rsidRPr="004511DB" w:rsidRDefault="00281407" w:rsidP="0095485E">
            <w:pPr>
              <w:tabs>
                <w:tab w:val="left" w:pos="720"/>
              </w:tabs>
              <w:rPr>
                <w:b/>
                <w:bCs/>
                <w:lang w:val="vi-VN"/>
              </w:rPr>
            </w:pPr>
            <w:r w:rsidRPr="00026DB6">
              <w:rPr>
                <w:b/>
                <w:bCs/>
                <w:lang w:val="pt-BR"/>
              </w:rPr>
              <w:t xml:space="preserve">Lecture </w:t>
            </w:r>
            <w:r>
              <w:rPr>
                <w:b/>
                <w:bCs/>
                <w:lang w:val="vi-VN"/>
              </w:rPr>
              <w:t>4</w:t>
            </w:r>
          </w:p>
          <w:p w14:paraId="16E6F5CF" w14:textId="77777777" w:rsidR="00432FC8" w:rsidRPr="00432FC8" w:rsidRDefault="00432FC8" w:rsidP="00432FC8">
            <w:pPr>
              <w:tabs>
                <w:tab w:val="left" w:pos="720"/>
              </w:tabs>
              <w:rPr>
                <w:b/>
                <w:bCs/>
                <w:lang w:val="pt-BR"/>
              </w:rPr>
            </w:pPr>
            <w:r w:rsidRPr="00432FC8">
              <w:rPr>
                <w:b/>
                <w:bCs/>
                <w:lang w:val="pt-BR"/>
              </w:rPr>
              <w:t xml:space="preserve">Chương 3. Kỹ thuật kế thừa </w:t>
            </w:r>
          </w:p>
          <w:p w14:paraId="5AB70387" w14:textId="77777777" w:rsidR="00432FC8" w:rsidRDefault="00432FC8" w:rsidP="00432FC8">
            <w:pPr>
              <w:widowControl w:val="0"/>
              <w:spacing w:before="20" w:after="20"/>
              <w:rPr>
                <w:bCs/>
                <w:sz w:val="22"/>
              </w:rPr>
            </w:pPr>
            <w:r>
              <w:rPr>
                <w:bCs/>
                <w:sz w:val="22"/>
              </w:rPr>
              <w:t>3.1. Sự dẫn xuất và tính kế thừa</w:t>
            </w:r>
          </w:p>
          <w:p w14:paraId="6528ABF1" w14:textId="2E6458FF" w:rsidR="00281407" w:rsidRPr="00432FC8" w:rsidRDefault="00432FC8" w:rsidP="00432FC8">
            <w:pPr>
              <w:widowControl w:val="0"/>
              <w:spacing w:before="20" w:after="20"/>
              <w:rPr>
                <w:bCs/>
                <w:sz w:val="22"/>
              </w:rPr>
            </w:pPr>
            <w:r>
              <w:rPr>
                <w:bCs/>
                <w:sz w:val="22"/>
              </w:rPr>
              <w:t>3.2. Hàm tạo, hàm hủy đối với tính kế thừa</w:t>
            </w:r>
          </w:p>
        </w:tc>
        <w:tc>
          <w:tcPr>
            <w:tcW w:w="510" w:type="pct"/>
            <w:shd w:val="clear" w:color="auto" w:fill="FFF2CC" w:themeFill="accent4" w:themeFillTint="33"/>
            <w:vAlign w:val="center"/>
          </w:tcPr>
          <w:p w14:paraId="6C13B062" w14:textId="77777777" w:rsidR="00351504" w:rsidRDefault="00351504" w:rsidP="00351504">
            <w:pPr>
              <w:widowControl w:val="0"/>
              <w:spacing w:before="20" w:after="20"/>
              <w:jc w:val="center"/>
              <w:rPr>
                <w:sz w:val="22"/>
                <w:szCs w:val="22"/>
              </w:rPr>
            </w:pPr>
            <w:r>
              <w:rPr>
                <w:sz w:val="22"/>
              </w:rPr>
              <w:t>[1] Chương 5</w:t>
            </w:r>
          </w:p>
          <w:p w14:paraId="645927D9" w14:textId="4A6298FC" w:rsidR="00281407" w:rsidRPr="00026DB6" w:rsidRDefault="00351504" w:rsidP="00351504">
            <w:pPr>
              <w:widowControl w:val="0"/>
              <w:tabs>
                <w:tab w:val="left" w:pos="993"/>
              </w:tabs>
              <w:jc w:val="center"/>
            </w:pPr>
            <w:r>
              <w:rPr>
                <w:sz w:val="22"/>
              </w:rPr>
              <w:t>[2] Chương 5</w:t>
            </w:r>
          </w:p>
        </w:tc>
        <w:tc>
          <w:tcPr>
            <w:tcW w:w="1510" w:type="pct"/>
            <w:shd w:val="clear" w:color="auto" w:fill="FFF2CC" w:themeFill="accent4" w:themeFillTint="33"/>
            <w:vAlign w:val="center"/>
          </w:tcPr>
          <w:p w14:paraId="4B5AA4DF" w14:textId="77777777" w:rsidR="00E97FF2" w:rsidRPr="000E1937" w:rsidRDefault="00E97FF2" w:rsidP="0095485E">
            <w:pPr>
              <w:tabs>
                <w:tab w:val="left" w:pos="720"/>
              </w:tabs>
              <w:rPr>
                <w:b/>
                <w:bCs/>
                <w:lang w:val="vi-VN"/>
              </w:rPr>
            </w:pPr>
            <w:r w:rsidRPr="00026DB6">
              <w:rPr>
                <w:b/>
                <w:bCs/>
                <w:lang w:val="pt-BR"/>
              </w:rPr>
              <w:t>Giảng viên</w:t>
            </w:r>
            <w:r w:rsidR="000E1937">
              <w:rPr>
                <w:b/>
                <w:bCs/>
                <w:lang w:val="vi-VN"/>
              </w:rPr>
              <w:t>:</w:t>
            </w:r>
          </w:p>
          <w:p w14:paraId="6F73CE35" w14:textId="77777777" w:rsidR="00E97FF2" w:rsidRPr="001A1084" w:rsidRDefault="00E97FF2"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407A0590" w14:textId="5F95C3EC" w:rsidR="00E97FF2" w:rsidRPr="006F4812" w:rsidRDefault="00E97FF2" w:rsidP="0095485E">
            <w:pPr>
              <w:tabs>
                <w:tab w:val="left" w:pos="720"/>
              </w:tabs>
            </w:pPr>
            <w:r w:rsidRPr="00026DB6">
              <w:rPr>
                <w:lang w:val="pt-BR"/>
              </w:rPr>
              <w:t xml:space="preserve">- </w:t>
            </w:r>
            <w:r>
              <w:rPr>
                <w:lang w:val="pt-BR"/>
              </w:rPr>
              <w:t>Giới</w:t>
            </w:r>
            <w:r>
              <w:rPr>
                <w:lang w:val="vi-VN"/>
              </w:rPr>
              <w:t xml:space="preserve"> thiệu ví dụ</w:t>
            </w:r>
          </w:p>
          <w:p w14:paraId="24344B11" w14:textId="77777777" w:rsidR="00E97FF2" w:rsidRPr="000E1937" w:rsidRDefault="00E97FF2" w:rsidP="0095485E">
            <w:pPr>
              <w:tabs>
                <w:tab w:val="left" w:pos="720"/>
              </w:tabs>
              <w:rPr>
                <w:b/>
                <w:bCs/>
                <w:lang w:val="vi-VN"/>
              </w:rPr>
            </w:pPr>
            <w:r w:rsidRPr="00026DB6">
              <w:rPr>
                <w:b/>
                <w:bCs/>
                <w:lang w:val="pt-BR"/>
              </w:rPr>
              <w:t>Sinh viên</w:t>
            </w:r>
            <w:r w:rsidR="000E1937">
              <w:rPr>
                <w:b/>
                <w:bCs/>
                <w:lang w:val="vi-VN"/>
              </w:rPr>
              <w:t>:</w:t>
            </w:r>
          </w:p>
          <w:p w14:paraId="05309848" w14:textId="77777777" w:rsidR="00E97FF2" w:rsidRPr="00026DB6" w:rsidRDefault="00E97FF2" w:rsidP="0095485E">
            <w:pPr>
              <w:tabs>
                <w:tab w:val="left" w:pos="720"/>
              </w:tabs>
              <w:rPr>
                <w:lang w:val="pt-BR"/>
              </w:rPr>
            </w:pPr>
            <w:r w:rsidRPr="00026DB6">
              <w:rPr>
                <w:lang w:val="pt-BR"/>
              </w:rPr>
              <w:t>- Đọc tài liệu trước</w:t>
            </w:r>
          </w:p>
          <w:p w14:paraId="344EB21D" w14:textId="77777777" w:rsidR="00E97FF2" w:rsidRDefault="00E97FF2"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72AA5235" w14:textId="3D40B8E5" w:rsidR="00281407" w:rsidRPr="006F4812" w:rsidRDefault="00E97FF2" w:rsidP="006F4812">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0B209E3D"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7D633BAF" w14:textId="77777777" w:rsidR="00281407" w:rsidRPr="00407B8E" w:rsidRDefault="00281407" w:rsidP="0095485E">
            <w:pPr>
              <w:widowControl w:val="0"/>
              <w:tabs>
                <w:tab w:val="left" w:pos="993"/>
              </w:tabs>
              <w:jc w:val="center"/>
              <w:rPr>
                <w:bCs/>
                <w:lang w:val="vi-VN"/>
              </w:rPr>
            </w:pPr>
            <w:r w:rsidRPr="00407B8E">
              <w:rPr>
                <w:bCs/>
                <w:lang w:val="vi-VN"/>
              </w:rPr>
              <w:t>1.x</w:t>
            </w:r>
          </w:p>
          <w:p w14:paraId="62F5AB3F" w14:textId="77777777" w:rsidR="00281407" w:rsidRPr="00407B8E" w:rsidRDefault="00281407" w:rsidP="0095485E">
            <w:pPr>
              <w:widowControl w:val="0"/>
              <w:tabs>
                <w:tab w:val="left" w:pos="993"/>
              </w:tabs>
              <w:jc w:val="center"/>
              <w:rPr>
                <w:bCs/>
                <w:lang w:val="vi-VN"/>
              </w:rPr>
            </w:pPr>
            <w:r w:rsidRPr="00407B8E">
              <w:rPr>
                <w:bCs/>
                <w:lang w:val="vi-VN"/>
              </w:rPr>
              <w:t>2.x</w:t>
            </w:r>
          </w:p>
          <w:p w14:paraId="05B787B3"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0C692E28" w14:textId="77777777" w:rsidTr="00281F0A">
        <w:tc>
          <w:tcPr>
            <w:tcW w:w="392" w:type="pct"/>
            <w:shd w:val="clear" w:color="auto" w:fill="auto"/>
            <w:vAlign w:val="center"/>
          </w:tcPr>
          <w:p w14:paraId="0DB0562E" w14:textId="77777777" w:rsidR="00281407" w:rsidRDefault="00281407" w:rsidP="0095485E">
            <w:pPr>
              <w:widowControl w:val="0"/>
              <w:tabs>
                <w:tab w:val="left" w:pos="993"/>
              </w:tabs>
              <w:jc w:val="center"/>
              <w:rPr>
                <w:b/>
                <w:bCs/>
                <w:lang w:val="vi-VN"/>
              </w:rPr>
            </w:pPr>
            <w:r>
              <w:rPr>
                <w:b/>
                <w:bCs/>
                <w:lang w:val="vi-VN"/>
              </w:rPr>
              <w:t>8</w:t>
            </w:r>
          </w:p>
        </w:tc>
        <w:tc>
          <w:tcPr>
            <w:tcW w:w="1534" w:type="pct"/>
            <w:shd w:val="clear" w:color="auto" w:fill="auto"/>
            <w:vAlign w:val="center"/>
          </w:tcPr>
          <w:p w14:paraId="40E6ED6A" w14:textId="77777777" w:rsidR="00281407" w:rsidRPr="004511DB" w:rsidRDefault="00281407" w:rsidP="0095485E">
            <w:pPr>
              <w:tabs>
                <w:tab w:val="left" w:pos="720"/>
              </w:tabs>
              <w:rPr>
                <w:b/>
                <w:bCs/>
                <w:lang w:val="vi-VN"/>
              </w:rPr>
            </w:pPr>
            <w:r w:rsidRPr="00026DB6">
              <w:rPr>
                <w:b/>
                <w:bCs/>
                <w:lang w:val="pt-BR"/>
              </w:rPr>
              <w:t xml:space="preserve">Seminar </w:t>
            </w:r>
            <w:r>
              <w:rPr>
                <w:b/>
                <w:bCs/>
                <w:lang w:val="vi-VN"/>
              </w:rPr>
              <w:t>4</w:t>
            </w:r>
          </w:p>
          <w:p w14:paraId="762ED904" w14:textId="300ECB14" w:rsidR="00281407" w:rsidRPr="00026DB6" w:rsidRDefault="00281407" w:rsidP="0095485E">
            <w:pPr>
              <w:tabs>
                <w:tab w:val="left" w:pos="720"/>
              </w:tabs>
              <w:rPr>
                <w:lang w:val="pt-BR"/>
              </w:rPr>
            </w:pPr>
            <w:r w:rsidRPr="00026DB6">
              <w:rPr>
                <w:lang w:val="pt-BR"/>
              </w:rPr>
              <w:t xml:space="preserve">- </w:t>
            </w:r>
            <w:r w:rsidR="00D41838">
              <w:rPr>
                <w:lang w:val="pt-BR"/>
              </w:rPr>
              <w:t>Định nghĩa kế thừa</w:t>
            </w:r>
          </w:p>
          <w:p w14:paraId="39FE0979" w14:textId="45095086" w:rsidR="00281407" w:rsidRPr="00D41838" w:rsidRDefault="00281407" w:rsidP="00D41838">
            <w:pPr>
              <w:tabs>
                <w:tab w:val="left" w:pos="720"/>
              </w:tabs>
              <w:rPr>
                <w:lang w:val="pt-BR"/>
              </w:rPr>
            </w:pPr>
            <w:r w:rsidRPr="00026DB6">
              <w:rPr>
                <w:lang w:val="pt-BR"/>
              </w:rPr>
              <w:t xml:space="preserve">- </w:t>
            </w:r>
            <w:r w:rsidR="00D41838">
              <w:rPr>
                <w:lang w:val="pt-BR"/>
              </w:rPr>
              <w:t>Hàm tạo, hàm hủy đối với tính kế thừa</w:t>
            </w:r>
          </w:p>
        </w:tc>
        <w:tc>
          <w:tcPr>
            <w:tcW w:w="510" w:type="pct"/>
            <w:vAlign w:val="center"/>
          </w:tcPr>
          <w:p w14:paraId="1B6CC9C3" w14:textId="77777777" w:rsidR="00351504" w:rsidRDefault="00351504" w:rsidP="00351504">
            <w:pPr>
              <w:widowControl w:val="0"/>
              <w:spacing w:before="20" w:after="20"/>
              <w:jc w:val="center"/>
              <w:rPr>
                <w:sz w:val="22"/>
                <w:szCs w:val="22"/>
              </w:rPr>
            </w:pPr>
            <w:r>
              <w:rPr>
                <w:sz w:val="22"/>
              </w:rPr>
              <w:t>[1] Chương 5</w:t>
            </w:r>
          </w:p>
          <w:p w14:paraId="61BE2838" w14:textId="3784EC85" w:rsidR="00281407" w:rsidRPr="00026DB6" w:rsidRDefault="00351504" w:rsidP="00351504">
            <w:pPr>
              <w:widowControl w:val="0"/>
              <w:tabs>
                <w:tab w:val="left" w:pos="993"/>
              </w:tabs>
              <w:jc w:val="center"/>
            </w:pPr>
            <w:r>
              <w:rPr>
                <w:sz w:val="22"/>
              </w:rPr>
              <w:t>[2] Chương 5</w:t>
            </w:r>
          </w:p>
        </w:tc>
        <w:tc>
          <w:tcPr>
            <w:tcW w:w="1510" w:type="pct"/>
            <w:shd w:val="clear" w:color="auto" w:fill="auto"/>
            <w:vAlign w:val="center"/>
          </w:tcPr>
          <w:p w14:paraId="5719CE33" w14:textId="77777777" w:rsidR="00D629DB" w:rsidRPr="000E1937" w:rsidRDefault="00D629DB" w:rsidP="0095485E">
            <w:pPr>
              <w:tabs>
                <w:tab w:val="left" w:pos="720"/>
              </w:tabs>
              <w:rPr>
                <w:b/>
                <w:bCs/>
                <w:lang w:val="vi-VN"/>
              </w:rPr>
            </w:pPr>
            <w:r w:rsidRPr="00026DB6">
              <w:rPr>
                <w:b/>
                <w:bCs/>
                <w:lang w:val="pt-BR"/>
              </w:rPr>
              <w:t>Giảng viên</w:t>
            </w:r>
            <w:r w:rsidR="000E1937">
              <w:rPr>
                <w:b/>
                <w:bCs/>
                <w:lang w:val="vi-VN"/>
              </w:rPr>
              <w:t>:</w:t>
            </w:r>
          </w:p>
          <w:p w14:paraId="14085CE9" w14:textId="77777777" w:rsidR="00D629DB" w:rsidRDefault="00D629DB" w:rsidP="0095485E">
            <w:pPr>
              <w:tabs>
                <w:tab w:val="left" w:pos="720"/>
              </w:tabs>
              <w:rPr>
                <w:lang w:val="vi-VN"/>
              </w:rPr>
            </w:pPr>
            <w:r w:rsidRPr="00026DB6">
              <w:rPr>
                <w:lang w:val="pt-BR"/>
              </w:rPr>
              <w:t>-</w:t>
            </w:r>
            <w:r>
              <w:rPr>
                <w:lang w:val="vi-VN"/>
              </w:rPr>
              <w:t xml:space="preserve"> Nhắc lại một số lý thuyết</w:t>
            </w:r>
          </w:p>
          <w:p w14:paraId="25B6088E" w14:textId="2975B3F6" w:rsidR="00D629DB" w:rsidRPr="00FE1A42" w:rsidRDefault="00D629DB" w:rsidP="0095485E">
            <w:pPr>
              <w:tabs>
                <w:tab w:val="left" w:pos="720"/>
              </w:tabs>
            </w:pPr>
            <w:r>
              <w:rPr>
                <w:lang w:val="vi-VN"/>
              </w:rPr>
              <w:t>- Hướng dẫn thực hành</w:t>
            </w:r>
          </w:p>
          <w:p w14:paraId="5372E981" w14:textId="77777777" w:rsidR="00D629DB" w:rsidRPr="000E1937" w:rsidRDefault="00D629DB" w:rsidP="0095485E">
            <w:pPr>
              <w:tabs>
                <w:tab w:val="left" w:pos="720"/>
              </w:tabs>
              <w:rPr>
                <w:b/>
                <w:bCs/>
                <w:lang w:val="vi-VN"/>
              </w:rPr>
            </w:pPr>
            <w:r w:rsidRPr="00026DB6">
              <w:rPr>
                <w:b/>
                <w:bCs/>
                <w:lang w:val="pt-BR"/>
              </w:rPr>
              <w:t>Sinh viên</w:t>
            </w:r>
            <w:r w:rsidR="000E1937">
              <w:rPr>
                <w:b/>
                <w:bCs/>
                <w:lang w:val="vi-VN"/>
              </w:rPr>
              <w:t>:</w:t>
            </w:r>
          </w:p>
          <w:p w14:paraId="7A74E35C" w14:textId="77777777" w:rsidR="00D629DB" w:rsidRDefault="00D629DB"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71433708" w14:textId="77777777" w:rsidR="00D629DB" w:rsidRDefault="00D629DB" w:rsidP="0095485E">
            <w:pPr>
              <w:tabs>
                <w:tab w:val="left" w:pos="720"/>
              </w:tabs>
              <w:rPr>
                <w:bCs/>
                <w:lang w:val="vi-VN"/>
              </w:rPr>
            </w:pPr>
            <w:r>
              <w:rPr>
                <w:bCs/>
                <w:lang w:val="vi-VN"/>
              </w:rPr>
              <w:t>- Theo dõi các bước thực hành</w:t>
            </w:r>
          </w:p>
          <w:p w14:paraId="3AA31C6D" w14:textId="77777777" w:rsidR="00D629DB" w:rsidRDefault="00D629DB" w:rsidP="0095485E">
            <w:pPr>
              <w:tabs>
                <w:tab w:val="left" w:pos="720"/>
              </w:tabs>
              <w:rPr>
                <w:bCs/>
                <w:lang w:val="vi-VN"/>
              </w:rPr>
            </w:pPr>
            <w:r>
              <w:rPr>
                <w:bCs/>
                <w:lang w:val="vi-VN"/>
              </w:rPr>
              <w:t>- Tham gia thảo luận</w:t>
            </w:r>
          </w:p>
          <w:p w14:paraId="1E865871" w14:textId="77777777" w:rsidR="00B830FB" w:rsidRDefault="00B830FB" w:rsidP="0095485E">
            <w:pPr>
              <w:tabs>
                <w:tab w:val="left" w:pos="720"/>
              </w:tabs>
              <w:rPr>
                <w:bCs/>
                <w:lang w:val="vi-VN"/>
              </w:rPr>
            </w:pPr>
            <w:r>
              <w:rPr>
                <w:bCs/>
                <w:lang w:val="vi-VN"/>
              </w:rPr>
              <w:t>- Làm bài tập thực hành</w:t>
            </w:r>
          </w:p>
          <w:p w14:paraId="2C637C30" w14:textId="662D5784" w:rsidR="00281407" w:rsidRPr="00FE1A42" w:rsidRDefault="00D629DB" w:rsidP="00FE1A42">
            <w:pPr>
              <w:tabs>
                <w:tab w:val="left" w:pos="720"/>
              </w:tabs>
              <w:rPr>
                <w:bCs/>
              </w:rPr>
            </w:pPr>
            <w:r>
              <w:rPr>
                <w:bCs/>
                <w:lang w:val="vi-VN"/>
              </w:rPr>
              <w:t>- Tham gia chữa bài</w:t>
            </w:r>
          </w:p>
        </w:tc>
        <w:tc>
          <w:tcPr>
            <w:tcW w:w="627" w:type="pct"/>
            <w:shd w:val="clear" w:color="auto" w:fill="auto"/>
            <w:vAlign w:val="center"/>
          </w:tcPr>
          <w:p w14:paraId="7F9FFCAC" w14:textId="77777777" w:rsidR="003A0A4D" w:rsidRPr="00026DB6" w:rsidRDefault="003A0A4D" w:rsidP="0095485E">
            <w:pPr>
              <w:tabs>
                <w:tab w:val="left" w:pos="720"/>
              </w:tabs>
              <w:rPr>
                <w:lang w:val="pt-BR"/>
              </w:rPr>
            </w:pPr>
            <w:r w:rsidRPr="00026DB6">
              <w:rPr>
                <w:lang w:val="pt-BR"/>
              </w:rPr>
              <w:t>- Điểm danh</w:t>
            </w:r>
          </w:p>
          <w:p w14:paraId="37AD5E60" w14:textId="77777777" w:rsidR="00281407" w:rsidRPr="00026DB6" w:rsidRDefault="003A0A4D" w:rsidP="0095485E">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Pr>
                <w:lang w:val="vi-VN"/>
              </w:rPr>
              <w:t>4</w:t>
            </w:r>
          </w:p>
        </w:tc>
        <w:tc>
          <w:tcPr>
            <w:tcW w:w="426" w:type="pct"/>
            <w:vAlign w:val="center"/>
          </w:tcPr>
          <w:p w14:paraId="110A6783" w14:textId="77777777" w:rsidR="00281407" w:rsidRPr="00407B8E" w:rsidRDefault="00281407" w:rsidP="0095485E">
            <w:pPr>
              <w:widowControl w:val="0"/>
              <w:tabs>
                <w:tab w:val="left" w:pos="993"/>
              </w:tabs>
              <w:jc w:val="center"/>
              <w:rPr>
                <w:bCs/>
                <w:lang w:val="vi-VN"/>
              </w:rPr>
            </w:pPr>
            <w:r w:rsidRPr="00407B8E">
              <w:rPr>
                <w:bCs/>
                <w:lang w:val="vi-VN"/>
              </w:rPr>
              <w:t>1.x</w:t>
            </w:r>
          </w:p>
          <w:p w14:paraId="5731CFE0" w14:textId="77777777" w:rsidR="00281407" w:rsidRPr="00407B8E" w:rsidRDefault="00281407" w:rsidP="0095485E">
            <w:pPr>
              <w:widowControl w:val="0"/>
              <w:tabs>
                <w:tab w:val="left" w:pos="993"/>
              </w:tabs>
              <w:jc w:val="center"/>
              <w:rPr>
                <w:bCs/>
                <w:lang w:val="vi-VN"/>
              </w:rPr>
            </w:pPr>
            <w:r w:rsidRPr="00407B8E">
              <w:rPr>
                <w:bCs/>
                <w:lang w:val="vi-VN"/>
              </w:rPr>
              <w:t>2.x</w:t>
            </w:r>
          </w:p>
          <w:p w14:paraId="2D00A290"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1B37813B" w14:textId="77777777" w:rsidTr="00281F0A">
        <w:tc>
          <w:tcPr>
            <w:tcW w:w="392" w:type="pct"/>
            <w:shd w:val="clear" w:color="auto" w:fill="FFF2CC" w:themeFill="accent4" w:themeFillTint="33"/>
            <w:vAlign w:val="center"/>
          </w:tcPr>
          <w:p w14:paraId="3A1C5EB7" w14:textId="77777777" w:rsidR="00281407" w:rsidRDefault="00281407" w:rsidP="0095485E">
            <w:pPr>
              <w:widowControl w:val="0"/>
              <w:tabs>
                <w:tab w:val="left" w:pos="993"/>
              </w:tabs>
              <w:jc w:val="center"/>
              <w:rPr>
                <w:b/>
                <w:bCs/>
                <w:lang w:val="vi-VN"/>
              </w:rPr>
            </w:pPr>
            <w:r>
              <w:rPr>
                <w:b/>
                <w:bCs/>
                <w:lang w:val="vi-VN"/>
              </w:rPr>
              <w:t>9</w:t>
            </w:r>
          </w:p>
        </w:tc>
        <w:tc>
          <w:tcPr>
            <w:tcW w:w="1534" w:type="pct"/>
            <w:shd w:val="clear" w:color="auto" w:fill="FFF2CC" w:themeFill="accent4" w:themeFillTint="33"/>
            <w:vAlign w:val="center"/>
          </w:tcPr>
          <w:p w14:paraId="6D6A766F" w14:textId="77777777" w:rsidR="00281407" w:rsidRPr="004511DB" w:rsidRDefault="00281407" w:rsidP="0095485E">
            <w:pPr>
              <w:tabs>
                <w:tab w:val="left" w:pos="720"/>
              </w:tabs>
              <w:rPr>
                <w:b/>
                <w:bCs/>
                <w:lang w:val="vi-VN"/>
              </w:rPr>
            </w:pPr>
            <w:r w:rsidRPr="00026DB6">
              <w:rPr>
                <w:b/>
                <w:bCs/>
                <w:lang w:val="pt-BR"/>
              </w:rPr>
              <w:t xml:space="preserve">Lecture </w:t>
            </w:r>
            <w:r>
              <w:rPr>
                <w:b/>
                <w:bCs/>
                <w:lang w:val="vi-VN"/>
              </w:rPr>
              <w:t>5</w:t>
            </w:r>
          </w:p>
          <w:p w14:paraId="789214F3" w14:textId="77777777" w:rsidR="00432FC8" w:rsidRPr="00432FC8" w:rsidRDefault="00432FC8" w:rsidP="00432FC8">
            <w:pPr>
              <w:tabs>
                <w:tab w:val="left" w:pos="720"/>
              </w:tabs>
              <w:rPr>
                <w:b/>
                <w:bCs/>
                <w:lang w:val="pt-BR"/>
              </w:rPr>
            </w:pPr>
            <w:r w:rsidRPr="00432FC8">
              <w:rPr>
                <w:b/>
                <w:bCs/>
                <w:lang w:val="pt-BR"/>
              </w:rPr>
              <w:t>Chương 3. Kỹ thuật kế thừa</w:t>
            </w:r>
          </w:p>
          <w:p w14:paraId="173A9857" w14:textId="77777777" w:rsidR="00432FC8" w:rsidRPr="00432FC8" w:rsidRDefault="00432FC8" w:rsidP="00432FC8">
            <w:pPr>
              <w:tabs>
                <w:tab w:val="left" w:pos="720"/>
              </w:tabs>
              <w:rPr>
                <w:b/>
                <w:bCs/>
                <w:lang w:val="pt-BR"/>
              </w:rPr>
            </w:pPr>
            <w:r w:rsidRPr="00432FC8">
              <w:rPr>
                <w:b/>
                <w:bCs/>
                <w:lang w:val="pt-BR"/>
              </w:rPr>
              <w:t>(tiếp)</w:t>
            </w:r>
          </w:p>
          <w:p w14:paraId="3DF30C9C" w14:textId="77777777" w:rsidR="00432FC8" w:rsidRPr="00432FC8" w:rsidRDefault="00432FC8" w:rsidP="00432FC8">
            <w:pPr>
              <w:widowControl w:val="0"/>
              <w:tabs>
                <w:tab w:val="left" w:pos="439"/>
                <w:tab w:val="left" w:pos="993"/>
              </w:tabs>
              <w:rPr>
                <w:lang w:val="pt-BR"/>
              </w:rPr>
            </w:pPr>
            <w:r w:rsidRPr="00432FC8">
              <w:rPr>
                <w:lang w:val="pt-BR"/>
              </w:rPr>
              <w:t>3.3. Đa kế thừa</w:t>
            </w:r>
          </w:p>
          <w:p w14:paraId="3E35C490" w14:textId="77777777" w:rsidR="00281407" w:rsidRDefault="00432FC8" w:rsidP="00432FC8">
            <w:pPr>
              <w:widowControl w:val="0"/>
              <w:tabs>
                <w:tab w:val="left" w:pos="439"/>
                <w:tab w:val="left" w:pos="993"/>
              </w:tabs>
              <w:rPr>
                <w:lang w:val="pt-BR"/>
              </w:rPr>
            </w:pPr>
            <w:r w:rsidRPr="00432FC8">
              <w:rPr>
                <w:lang w:val="pt-BR"/>
              </w:rPr>
              <w:t>3.4. Hàm tạo, hàm hủy đối với tính kế thừa</w:t>
            </w:r>
          </w:p>
          <w:p w14:paraId="1623B85A" w14:textId="3025B392" w:rsidR="00432FC8" w:rsidRPr="00026DB6" w:rsidRDefault="00432FC8" w:rsidP="00432FC8">
            <w:pPr>
              <w:widowControl w:val="0"/>
              <w:tabs>
                <w:tab w:val="left" w:pos="439"/>
                <w:tab w:val="left" w:pos="993"/>
              </w:tabs>
              <w:rPr>
                <w:bCs/>
                <w:lang w:val="fr-FR"/>
              </w:rPr>
            </w:pPr>
            <w:r>
              <w:rPr>
                <w:bCs/>
                <w:sz w:val="22"/>
              </w:rPr>
              <w:t>3.5. Phát triển, nâng cấp và hoàn thiện chương trình</w:t>
            </w:r>
          </w:p>
        </w:tc>
        <w:tc>
          <w:tcPr>
            <w:tcW w:w="510" w:type="pct"/>
            <w:shd w:val="clear" w:color="auto" w:fill="FFF2CC" w:themeFill="accent4" w:themeFillTint="33"/>
            <w:vAlign w:val="center"/>
          </w:tcPr>
          <w:p w14:paraId="157974A1" w14:textId="77777777" w:rsidR="00351504" w:rsidRDefault="00351504" w:rsidP="00351504">
            <w:pPr>
              <w:widowControl w:val="0"/>
              <w:spacing w:before="20" w:after="20"/>
              <w:jc w:val="center"/>
              <w:rPr>
                <w:sz w:val="22"/>
                <w:szCs w:val="22"/>
              </w:rPr>
            </w:pPr>
            <w:r>
              <w:rPr>
                <w:sz w:val="22"/>
              </w:rPr>
              <w:t>[1] Chương 5</w:t>
            </w:r>
          </w:p>
          <w:p w14:paraId="73640D90" w14:textId="6F7C054C" w:rsidR="00281407" w:rsidRPr="00026DB6" w:rsidRDefault="00351504" w:rsidP="00351504">
            <w:pPr>
              <w:widowControl w:val="0"/>
              <w:tabs>
                <w:tab w:val="left" w:pos="993"/>
              </w:tabs>
              <w:jc w:val="center"/>
            </w:pPr>
            <w:r>
              <w:rPr>
                <w:sz w:val="22"/>
              </w:rPr>
              <w:t>[2] Chương 5</w:t>
            </w:r>
          </w:p>
        </w:tc>
        <w:tc>
          <w:tcPr>
            <w:tcW w:w="1510" w:type="pct"/>
            <w:shd w:val="clear" w:color="auto" w:fill="FFF2CC" w:themeFill="accent4" w:themeFillTint="33"/>
            <w:vAlign w:val="center"/>
          </w:tcPr>
          <w:p w14:paraId="60694858" w14:textId="77777777" w:rsidR="00CE299A" w:rsidRPr="000E1937" w:rsidRDefault="00CE299A" w:rsidP="0095485E">
            <w:pPr>
              <w:tabs>
                <w:tab w:val="left" w:pos="720"/>
              </w:tabs>
              <w:rPr>
                <w:b/>
                <w:bCs/>
                <w:lang w:val="vi-VN"/>
              </w:rPr>
            </w:pPr>
            <w:r w:rsidRPr="00026DB6">
              <w:rPr>
                <w:b/>
                <w:bCs/>
                <w:lang w:val="pt-BR"/>
              </w:rPr>
              <w:t>Giảng viên</w:t>
            </w:r>
            <w:r w:rsidR="000E1937">
              <w:rPr>
                <w:b/>
                <w:bCs/>
                <w:lang w:val="vi-VN"/>
              </w:rPr>
              <w:t>:</w:t>
            </w:r>
          </w:p>
          <w:p w14:paraId="42093BB3" w14:textId="77777777" w:rsidR="00CE299A" w:rsidRPr="001A1084" w:rsidRDefault="00CE299A"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099214F9" w14:textId="43A5BD68" w:rsidR="00CE299A" w:rsidRPr="00FE1A42" w:rsidRDefault="00CE299A" w:rsidP="0095485E">
            <w:pPr>
              <w:tabs>
                <w:tab w:val="left" w:pos="720"/>
              </w:tabs>
            </w:pPr>
            <w:r w:rsidRPr="00026DB6">
              <w:rPr>
                <w:lang w:val="pt-BR"/>
              </w:rPr>
              <w:t xml:space="preserve">- </w:t>
            </w:r>
            <w:r>
              <w:rPr>
                <w:lang w:val="pt-BR"/>
              </w:rPr>
              <w:t>Giới</w:t>
            </w:r>
            <w:r>
              <w:rPr>
                <w:lang w:val="vi-VN"/>
              </w:rPr>
              <w:t xml:space="preserve"> thiệu ví dụ</w:t>
            </w:r>
          </w:p>
          <w:p w14:paraId="443B477C" w14:textId="77777777" w:rsidR="00CE299A" w:rsidRPr="000E1937" w:rsidRDefault="00CE299A" w:rsidP="0095485E">
            <w:pPr>
              <w:tabs>
                <w:tab w:val="left" w:pos="720"/>
              </w:tabs>
              <w:rPr>
                <w:b/>
                <w:bCs/>
                <w:lang w:val="vi-VN"/>
              </w:rPr>
            </w:pPr>
            <w:r w:rsidRPr="00026DB6">
              <w:rPr>
                <w:b/>
                <w:bCs/>
                <w:lang w:val="pt-BR"/>
              </w:rPr>
              <w:t>Sinh viên</w:t>
            </w:r>
            <w:r w:rsidR="000E1937">
              <w:rPr>
                <w:b/>
                <w:bCs/>
                <w:lang w:val="vi-VN"/>
              </w:rPr>
              <w:t>:</w:t>
            </w:r>
          </w:p>
          <w:p w14:paraId="31322E46" w14:textId="77777777" w:rsidR="00CE299A" w:rsidRPr="00026DB6" w:rsidRDefault="00CE299A" w:rsidP="0095485E">
            <w:pPr>
              <w:tabs>
                <w:tab w:val="left" w:pos="720"/>
              </w:tabs>
              <w:rPr>
                <w:lang w:val="pt-BR"/>
              </w:rPr>
            </w:pPr>
            <w:r w:rsidRPr="00026DB6">
              <w:rPr>
                <w:lang w:val="pt-BR"/>
              </w:rPr>
              <w:t>- Đọc tài liệu trước</w:t>
            </w:r>
          </w:p>
          <w:p w14:paraId="6D25FF2E" w14:textId="77777777" w:rsidR="00CE299A" w:rsidRDefault="00CE299A"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644625C1" w14:textId="41887193" w:rsidR="00281407" w:rsidRPr="00FE1A42" w:rsidRDefault="00CE299A" w:rsidP="00FE1A42">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72233F91"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4D4A9171" w14:textId="77777777" w:rsidR="00281407" w:rsidRPr="00407B8E" w:rsidRDefault="00281407" w:rsidP="0095485E">
            <w:pPr>
              <w:widowControl w:val="0"/>
              <w:tabs>
                <w:tab w:val="left" w:pos="993"/>
              </w:tabs>
              <w:jc w:val="center"/>
              <w:rPr>
                <w:bCs/>
                <w:lang w:val="vi-VN"/>
              </w:rPr>
            </w:pPr>
            <w:r w:rsidRPr="00407B8E">
              <w:rPr>
                <w:bCs/>
                <w:lang w:val="vi-VN"/>
              </w:rPr>
              <w:t>1.x</w:t>
            </w:r>
          </w:p>
          <w:p w14:paraId="40BA67F4" w14:textId="77777777" w:rsidR="00281407" w:rsidRPr="00407B8E" w:rsidRDefault="00281407" w:rsidP="0095485E">
            <w:pPr>
              <w:widowControl w:val="0"/>
              <w:tabs>
                <w:tab w:val="left" w:pos="993"/>
              </w:tabs>
              <w:jc w:val="center"/>
              <w:rPr>
                <w:bCs/>
                <w:lang w:val="vi-VN"/>
              </w:rPr>
            </w:pPr>
            <w:r w:rsidRPr="00407B8E">
              <w:rPr>
                <w:bCs/>
                <w:lang w:val="vi-VN"/>
              </w:rPr>
              <w:t>2.x</w:t>
            </w:r>
          </w:p>
          <w:p w14:paraId="4A32D58E"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0AF04F97" w14:textId="77777777" w:rsidTr="00281F0A">
        <w:tc>
          <w:tcPr>
            <w:tcW w:w="392" w:type="pct"/>
            <w:shd w:val="clear" w:color="auto" w:fill="auto"/>
            <w:vAlign w:val="center"/>
          </w:tcPr>
          <w:p w14:paraId="3B656357" w14:textId="77777777" w:rsidR="00281407" w:rsidRDefault="00281407" w:rsidP="0095485E">
            <w:pPr>
              <w:widowControl w:val="0"/>
              <w:tabs>
                <w:tab w:val="left" w:pos="993"/>
              </w:tabs>
              <w:jc w:val="center"/>
              <w:rPr>
                <w:b/>
                <w:bCs/>
                <w:lang w:val="vi-VN"/>
              </w:rPr>
            </w:pPr>
            <w:r>
              <w:rPr>
                <w:b/>
                <w:bCs/>
                <w:lang w:val="vi-VN"/>
              </w:rPr>
              <w:t>10</w:t>
            </w:r>
          </w:p>
        </w:tc>
        <w:tc>
          <w:tcPr>
            <w:tcW w:w="1534" w:type="pct"/>
            <w:shd w:val="clear" w:color="auto" w:fill="auto"/>
            <w:vAlign w:val="center"/>
          </w:tcPr>
          <w:p w14:paraId="3BA0CF35" w14:textId="77777777" w:rsidR="00281407" w:rsidRPr="004511DB" w:rsidRDefault="00281407" w:rsidP="0095485E">
            <w:pPr>
              <w:tabs>
                <w:tab w:val="left" w:pos="720"/>
              </w:tabs>
              <w:rPr>
                <w:b/>
                <w:bCs/>
                <w:lang w:val="vi-VN"/>
              </w:rPr>
            </w:pPr>
            <w:r w:rsidRPr="00026DB6">
              <w:rPr>
                <w:b/>
                <w:bCs/>
                <w:lang w:val="pt-BR"/>
              </w:rPr>
              <w:t xml:space="preserve">Seminar </w:t>
            </w:r>
            <w:r>
              <w:rPr>
                <w:b/>
                <w:bCs/>
                <w:lang w:val="vi-VN"/>
              </w:rPr>
              <w:t>5</w:t>
            </w:r>
          </w:p>
          <w:p w14:paraId="2339EC7D" w14:textId="117299EA" w:rsidR="00281407" w:rsidRPr="00026DB6" w:rsidRDefault="00281407" w:rsidP="0095485E">
            <w:pPr>
              <w:tabs>
                <w:tab w:val="left" w:pos="720"/>
              </w:tabs>
              <w:rPr>
                <w:lang w:val="pt-BR"/>
              </w:rPr>
            </w:pPr>
            <w:r w:rsidRPr="00026DB6">
              <w:rPr>
                <w:lang w:val="pt-BR"/>
              </w:rPr>
              <w:t xml:space="preserve">- </w:t>
            </w:r>
            <w:r w:rsidR="00D41838">
              <w:rPr>
                <w:lang w:val="pt-BR"/>
              </w:rPr>
              <w:t>Đa kế thừa</w:t>
            </w:r>
          </w:p>
          <w:p w14:paraId="00322EC9" w14:textId="465A2E90" w:rsidR="00281407" w:rsidRPr="00767C5D" w:rsidRDefault="00281407" w:rsidP="0095485E">
            <w:pPr>
              <w:tabs>
                <w:tab w:val="left" w:pos="720"/>
              </w:tabs>
              <w:rPr>
                <w:lang w:val="pt-BR"/>
              </w:rPr>
            </w:pPr>
            <w:r w:rsidRPr="00026DB6">
              <w:rPr>
                <w:lang w:val="pt-BR"/>
              </w:rPr>
              <w:t xml:space="preserve">- </w:t>
            </w:r>
            <w:r w:rsidR="00D41838">
              <w:rPr>
                <w:lang w:val="pt-BR"/>
              </w:rPr>
              <w:t>Phát triển, nâng cấp hoàn thiện chương trình</w:t>
            </w:r>
          </w:p>
          <w:p w14:paraId="2039916A" w14:textId="77777777" w:rsidR="00281407" w:rsidRPr="00767C5D" w:rsidRDefault="00281407" w:rsidP="0095485E">
            <w:pPr>
              <w:tabs>
                <w:tab w:val="left" w:pos="720"/>
              </w:tabs>
              <w:rPr>
                <w:lang w:val="vi-VN"/>
              </w:rPr>
            </w:pPr>
          </w:p>
        </w:tc>
        <w:tc>
          <w:tcPr>
            <w:tcW w:w="510" w:type="pct"/>
            <w:vAlign w:val="center"/>
          </w:tcPr>
          <w:p w14:paraId="7B081B58" w14:textId="77777777" w:rsidR="00351504" w:rsidRDefault="00351504" w:rsidP="00351504">
            <w:pPr>
              <w:widowControl w:val="0"/>
              <w:spacing w:before="20" w:after="20"/>
              <w:jc w:val="center"/>
              <w:rPr>
                <w:sz w:val="22"/>
                <w:szCs w:val="22"/>
              </w:rPr>
            </w:pPr>
            <w:r>
              <w:rPr>
                <w:sz w:val="22"/>
              </w:rPr>
              <w:t>[1] Chương 5</w:t>
            </w:r>
          </w:p>
          <w:p w14:paraId="5B8C526B" w14:textId="010DEA32" w:rsidR="00281407" w:rsidRPr="00026DB6" w:rsidRDefault="00351504" w:rsidP="00351504">
            <w:pPr>
              <w:widowControl w:val="0"/>
              <w:tabs>
                <w:tab w:val="left" w:pos="993"/>
              </w:tabs>
              <w:jc w:val="center"/>
            </w:pPr>
            <w:r>
              <w:rPr>
                <w:sz w:val="22"/>
              </w:rPr>
              <w:t>[2] Chương 5</w:t>
            </w:r>
          </w:p>
        </w:tc>
        <w:tc>
          <w:tcPr>
            <w:tcW w:w="1510" w:type="pct"/>
            <w:shd w:val="clear" w:color="auto" w:fill="auto"/>
            <w:vAlign w:val="center"/>
          </w:tcPr>
          <w:p w14:paraId="3142C2F7" w14:textId="77777777" w:rsidR="008B6FDB" w:rsidRPr="000E1937" w:rsidRDefault="008B6FDB" w:rsidP="0095485E">
            <w:pPr>
              <w:tabs>
                <w:tab w:val="left" w:pos="720"/>
              </w:tabs>
              <w:rPr>
                <w:b/>
                <w:bCs/>
                <w:lang w:val="vi-VN"/>
              </w:rPr>
            </w:pPr>
            <w:r w:rsidRPr="00026DB6">
              <w:rPr>
                <w:b/>
                <w:bCs/>
                <w:lang w:val="pt-BR"/>
              </w:rPr>
              <w:t>Giảng viên</w:t>
            </w:r>
            <w:r w:rsidR="000E1937">
              <w:rPr>
                <w:b/>
                <w:bCs/>
                <w:lang w:val="vi-VN"/>
              </w:rPr>
              <w:t>:</w:t>
            </w:r>
          </w:p>
          <w:p w14:paraId="693E4D61" w14:textId="77777777" w:rsidR="008B6FDB" w:rsidRDefault="008B6FDB" w:rsidP="0095485E">
            <w:pPr>
              <w:tabs>
                <w:tab w:val="left" w:pos="720"/>
              </w:tabs>
              <w:rPr>
                <w:lang w:val="vi-VN"/>
              </w:rPr>
            </w:pPr>
            <w:r w:rsidRPr="00026DB6">
              <w:rPr>
                <w:lang w:val="pt-BR"/>
              </w:rPr>
              <w:t>-</w:t>
            </w:r>
            <w:r>
              <w:rPr>
                <w:lang w:val="vi-VN"/>
              </w:rPr>
              <w:t xml:space="preserve"> Nhắc lại một số lý thuyết</w:t>
            </w:r>
          </w:p>
          <w:p w14:paraId="18F3D761" w14:textId="77777777" w:rsidR="008B6FDB" w:rsidRDefault="008B6FDB" w:rsidP="0095485E">
            <w:pPr>
              <w:tabs>
                <w:tab w:val="left" w:pos="720"/>
              </w:tabs>
              <w:rPr>
                <w:lang w:val="vi-VN"/>
              </w:rPr>
            </w:pPr>
            <w:r>
              <w:rPr>
                <w:lang w:val="vi-VN"/>
              </w:rPr>
              <w:t>- Hướng dẫn thực hành</w:t>
            </w:r>
          </w:p>
          <w:p w14:paraId="074320B7" w14:textId="77777777" w:rsidR="008B6FDB" w:rsidRPr="000E1937" w:rsidRDefault="008B6FDB" w:rsidP="0095485E">
            <w:pPr>
              <w:tabs>
                <w:tab w:val="left" w:pos="720"/>
              </w:tabs>
              <w:rPr>
                <w:b/>
                <w:bCs/>
                <w:lang w:val="vi-VN"/>
              </w:rPr>
            </w:pPr>
            <w:r w:rsidRPr="00026DB6">
              <w:rPr>
                <w:b/>
                <w:bCs/>
                <w:lang w:val="pt-BR"/>
              </w:rPr>
              <w:t>Sinh viên</w:t>
            </w:r>
            <w:r w:rsidR="000E1937">
              <w:rPr>
                <w:b/>
                <w:bCs/>
                <w:lang w:val="vi-VN"/>
              </w:rPr>
              <w:t>:</w:t>
            </w:r>
          </w:p>
          <w:p w14:paraId="354AB3E5" w14:textId="77777777" w:rsidR="00B92E3C" w:rsidRDefault="00B92E3C" w:rsidP="00B92E3C">
            <w:pPr>
              <w:tabs>
                <w:tab w:val="left" w:pos="720"/>
              </w:tabs>
              <w:rPr>
                <w:lang w:val="vi-VN"/>
              </w:rPr>
            </w:pPr>
            <w:r w:rsidRPr="00026DB6">
              <w:rPr>
                <w:lang w:val="pt-BR"/>
              </w:rPr>
              <w:t xml:space="preserve">- </w:t>
            </w:r>
            <w:r>
              <w:rPr>
                <w:lang w:val="pt-BR"/>
              </w:rPr>
              <w:t>Đọc</w:t>
            </w:r>
            <w:r>
              <w:rPr>
                <w:lang w:val="vi-VN"/>
              </w:rPr>
              <w:t xml:space="preserve"> tài liệu trước</w:t>
            </w:r>
          </w:p>
          <w:p w14:paraId="0DE42080" w14:textId="77777777" w:rsidR="00B92E3C" w:rsidRDefault="00B92E3C" w:rsidP="00B92E3C">
            <w:pPr>
              <w:tabs>
                <w:tab w:val="left" w:pos="720"/>
              </w:tabs>
              <w:rPr>
                <w:bCs/>
                <w:lang w:val="vi-VN"/>
              </w:rPr>
            </w:pPr>
            <w:r>
              <w:rPr>
                <w:bCs/>
                <w:lang w:val="vi-VN"/>
              </w:rPr>
              <w:t>- Theo dõi các bước thực hành</w:t>
            </w:r>
          </w:p>
          <w:p w14:paraId="03BF8CD8" w14:textId="77777777" w:rsidR="00B92E3C" w:rsidRDefault="00B92E3C" w:rsidP="00B92E3C">
            <w:pPr>
              <w:tabs>
                <w:tab w:val="left" w:pos="720"/>
              </w:tabs>
              <w:rPr>
                <w:bCs/>
                <w:lang w:val="vi-VN"/>
              </w:rPr>
            </w:pPr>
            <w:r>
              <w:rPr>
                <w:bCs/>
                <w:lang w:val="vi-VN"/>
              </w:rPr>
              <w:t>- Tham gia thảo luận</w:t>
            </w:r>
          </w:p>
          <w:p w14:paraId="668AF2BD" w14:textId="77777777" w:rsidR="00B92E3C" w:rsidRDefault="00B92E3C" w:rsidP="00B92E3C">
            <w:pPr>
              <w:tabs>
                <w:tab w:val="left" w:pos="720"/>
              </w:tabs>
              <w:rPr>
                <w:bCs/>
                <w:lang w:val="vi-VN"/>
              </w:rPr>
            </w:pPr>
            <w:r>
              <w:rPr>
                <w:bCs/>
                <w:lang w:val="vi-VN"/>
              </w:rPr>
              <w:t>- Làm bài tập thực hành</w:t>
            </w:r>
          </w:p>
          <w:p w14:paraId="3DBD82E2" w14:textId="1E7E9834" w:rsidR="00281407" w:rsidRPr="00FE1A42" w:rsidRDefault="00B92E3C" w:rsidP="00FE1A42">
            <w:pPr>
              <w:tabs>
                <w:tab w:val="left" w:pos="720"/>
              </w:tabs>
              <w:rPr>
                <w:bCs/>
              </w:rPr>
            </w:pPr>
            <w:r>
              <w:rPr>
                <w:bCs/>
                <w:lang w:val="vi-VN"/>
              </w:rPr>
              <w:t>- Tham gia chữa bài</w:t>
            </w:r>
          </w:p>
        </w:tc>
        <w:tc>
          <w:tcPr>
            <w:tcW w:w="627" w:type="pct"/>
            <w:shd w:val="clear" w:color="auto" w:fill="auto"/>
            <w:vAlign w:val="center"/>
          </w:tcPr>
          <w:p w14:paraId="2A52FE61" w14:textId="77777777" w:rsidR="003A0A4D" w:rsidRPr="00026DB6" w:rsidRDefault="003A0A4D" w:rsidP="0095485E">
            <w:pPr>
              <w:tabs>
                <w:tab w:val="left" w:pos="720"/>
              </w:tabs>
              <w:rPr>
                <w:lang w:val="pt-BR"/>
              </w:rPr>
            </w:pPr>
            <w:r w:rsidRPr="00026DB6">
              <w:rPr>
                <w:lang w:val="pt-BR"/>
              </w:rPr>
              <w:t>- Điểm danh</w:t>
            </w:r>
          </w:p>
          <w:p w14:paraId="4CF5A6C1" w14:textId="77777777" w:rsidR="00281407" w:rsidRPr="00026DB6" w:rsidRDefault="003A0A4D" w:rsidP="0095485E">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sidR="00484766">
              <w:rPr>
                <w:lang w:val="vi-VN"/>
              </w:rPr>
              <w:t>5</w:t>
            </w:r>
          </w:p>
        </w:tc>
        <w:tc>
          <w:tcPr>
            <w:tcW w:w="426" w:type="pct"/>
            <w:vAlign w:val="center"/>
          </w:tcPr>
          <w:p w14:paraId="070B19F3" w14:textId="77777777" w:rsidR="00281407" w:rsidRPr="00407B8E" w:rsidRDefault="00281407" w:rsidP="0095485E">
            <w:pPr>
              <w:widowControl w:val="0"/>
              <w:tabs>
                <w:tab w:val="left" w:pos="993"/>
              </w:tabs>
              <w:jc w:val="center"/>
              <w:rPr>
                <w:bCs/>
                <w:lang w:val="vi-VN"/>
              </w:rPr>
            </w:pPr>
            <w:r w:rsidRPr="00407B8E">
              <w:rPr>
                <w:bCs/>
                <w:lang w:val="vi-VN"/>
              </w:rPr>
              <w:t>1.x</w:t>
            </w:r>
          </w:p>
          <w:p w14:paraId="4FEF3EF7" w14:textId="77777777" w:rsidR="00281407" w:rsidRPr="00407B8E" w:rsidRDefault="00281407" w:rsidP="0095485E">
            <w:pPr>
              <w:widowControl w:val="0"/>
              <w:tabs>
                <w:tab w:val="left" w:pos="993"/>
              </w:tabs>
              <w:jc w:val="center"/>
              <w:rPr>
                <w:bCs/>
                <w:lang w:val="vi-VN"/>
              </w:rPr>
            </w:pPr>
            <w:r w:rsidRPr="00407B8E">
              <w:rPr>
                <w:bCs/>
                <w:lang w:val="vi-VN"/>
              </w:rPr>
              <w:t>2.x</w:t>
            </w:r>
          </w:p>
          <w:p w14:paraId="284F72B5"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16592915" w14:textId="77777777" w:rsidTr="00281F0A">
        <w:tc>
          <w:tcPr>
            <w:tcW w:w="392" w:type="pct"/>
            <w:shd w:val="clear" w:color="auto" w:fill="FFF2CC" w:themeFill="accent4" w:themeFillTint="33"/>
            <w:vAlign w:val="center"/>
          </w:tcPr>
          <w:p w14:paraId="402A126C" w14:textId="77777777" w:rsidR="00281407" w:rsidRDefault="00281407" w:rsidP="0095485E">
            <w:pPr>
              <w:widowControl w:val="0"/>
              <w:tabs>
                <w:tab w:val="left" w:pos="993"/>
              </w:tabs>
              <w:jc w:val="center"/>
              <w:rPr>
                <w:b/>
                <w:bCs/>
                <w:lang w:val="vi-VN"/>
              </w:rPr>
            </w:pPr>
            <w:r>
              <w:rPr>
                <w:b/>
                <w:bCs/>
                <w:lang w:val="vi-VN"/>
              </w:rPr>
              <w:t>11</w:t>
            </w:r>
          </w:p>
        </w:tc>
        <w:tc>
          <w:tcPr>
            <w:tcW w:w="1534" w:type="pct"/>
            <w:shd w:val="clear" w:color="auto" w:fill="FFF2CC" w:themeFill="accent4" w:themeFillTint="33"/>
            <w:vAlign w:val="center"/>
          </w:tcPr>
          <w:p w14:paraId="2911866A" w14:textId="77777777" w:rsidR="00281407" w:rsidRPr="003B64E5" w:rsidRDefault="00281407" w:rsidP="0095485E">
            <w:pPr>
              <w:tabs>
                <w:tab w:val="left" w:pos="720"/>
              </w:tabs>
              <w:rPr>
                <w:b/>
                <w:bCs/>
                <w:lang w:val="vi-VN"/>
              </w:rPr>
            </w:pPr>
            <w:r w:rsidRPr="00026DB6">
              <w:rPr>
                <w:b/>
                <w:bCs/>
                <w:lang w:val="pt-BR"/>
              </w:rPr>
              <w:t xml:space="preserve">Lecture </w:t>
            </w:r>
            <w:r>
              <w:rPr>
                <w:b/>
                <w:bCs/>
                <w:lang w:val="vi-VN"/>
              </w:rPr>
              <w:t>6</w:t>
            </w:r>
          </w:p>
          <w:p w14:paraId="2F0034C5" w14:textId="77777777" w:rsidR="00046D97" w:rsidRPr="00046D97" w:rsidRDefault="00046D97" w:rsidP="00046D97">
            <w:pPr>
              <w:tabs>
                <w:tab w:val="left" w:pos="720"/>
              </w:tabs>
              <w:rPr>
                <w:b/>
                <w:bCs/>
                <w:lang w:val="pt-BR"/>
              </w:rPr>
            </w:pPr>
            <w:r w:rsidRPr="00046D97">
              <w:rPr>
                <w:b/>
                <w:bCs/>
                <w:lang w:val="pt-BR"/>
              </w:rPr>
              <w:t>Chương 4. Tính đa hình</w:t>
            </w:r>
          </w:p>
          <w:p w14:paraId="35F53086" w14:textId="77777777" w:rsidR="00046D97" w:rsidRPr="00046D97" w:rsidRDefault="00046D97" w:rsidP="00046D97">
            <w:pPr>
              <w:widowControl w:val="0"/>
              <w:tabs>
                <w:tab w:val="left" w:pos="439"/>
                <w:tab w:val="left" w:pos="993"/>
              </w:tabs>
              <w:rPr>
                <w:lang w:val="pt-BR"/>
              </w:rPr>
            </w:pPr>
            <w:r w:rsidRPr="00046D97">
              <w:rPr>
                <w:lang w:val="pt-BR"/>
              </w:rPr>
              <w:lastRenderedPageBreak/>
              <w:t>4.1.Phương thức tĩnh</w:t>
            </w:r>
          </w:p>
          <w:p w14:paraId="1A535F0C" w14:textId="77777777" w:rsidR="00046D97" w:rsidRPr="00046D97" w:rsidRDefault="00046D97" w:rsidP="00046D97">
            <w:pPr>
              <w:widowControl w:val="0"/>
              <w:tabs>
                <w:tab w:val="left" w:pos="439"/>
                <w:tab w:val="left" w:pos="993"/>
              </w:tabs>
              <w:rPr>
                <w:lang w:val="pt-BR"/>
              </w:rPr>
            </w:pPr>
            <w:r w:rsidRPr="00046D97">
              <w:rPr>
                <w:lang w:val="pt-BR"/>
              </w:rPr>
              <w:t>4.2. Phương thức ảo và tương ứng bội</w:t>
            </w:r>
          </w:p>
          <w:p w14:paraId="0B720516" w14:textId="77777777" w:rsidR="00046D97" w:rsidRPr="00046D97" w:rsidRDefault="00046D97" w:rsidP="00046D97">
            <w:pPr>
              <w:widowControl w:val="0"/>
              <w:tabs>
                <w:tab w:val="left" w:pos="439"/>
                <w:tab w:val="left" w:pos="993"/>
              </w:tabs>
              <w:rPr>
                <w:lang w:val="pt-BR"/>
              </w:rPr>
            </w:pPr>
            <w:r w:rsidRPr="00046D97">
              <w:rPr>
                <w:lang w:val="pt-BR"/>
              </w:rPr>
              <w:t>4.3. Lớp cơ sở ảo</w:t>
            </w:r>
          </w:p>
          <w:p w14:paraId="621897C5" w14:textId="77777777" w:rsidR="00281407" w:rsidRDefault="00046D97" w:rsidP="00046D97">
            <w:pPr>
              <w:widowControl w:val="0"/>
              <w:tabs>
                <w:tab w:val="left" w:pos="439"/>
                <w:tab w:val="left" w:pos="993"/>
              </w:tabs>
              <w:rPr>
                <w:lang w:val="pt-BR"/>
              </w:rPr>
            </w:pPr>
            <w:r w:rsidRPr="00046D97">
              <w:rPr>
                <w:lang w:val="pt-BR"/>
              </w:rPr>
              <w:t>4.4. Khuôn hình</w:t>
            </w:r>
          </w:p>
          <w:p w14:paraId="5128C627" w14:textId="77777777" w:rsidR="000D1687" w:rsidRPr="000D1687" w:rsidRDefault="000D1687" w:rsidP="000D1687">
            <w:pPr>
              <w:tabs>
                <w:tab w:val="left" w:pos="720"/>
              </w:tabs>
              <w:rPr>
                <w:b/>
                <w:bCs/>
                <w:lang w:val="pt-BR"/>
              </w:rPr>
            </w:pPr>
            <w:r w:rsidRPr="000D1687">
              <w:rPr>
                <w:b/>
                <w:bCs/>
                <w:lang w:val="pt-BR"/>
              </w:rPr>
              <w:t>Chương 5. Dòng dữ liệu vào ra</w:t>
            </w:r>
          </w:p>
          <w:p w14:paraId="2446A69A" w14:textId="77777777" w:rsidR="000D1687" w:rsidRPr="000D1687" w:rsidRDefault="000D1687" w:rsidP="000D1687">
            <w:pPr>
              <w:widowControl w:val="0"/>
              <w:tabs>
                <w:tab w:val="left" w:pos="439"/>
                <w:tab w:val="left" w:pos="993"/>
              </w:tabs>
              <w:rPr>
                <w:bCs/>
                <w:lang w:val="fr-FR"/>
              </w:rPr>
            </w:pPr>
            <w:r w:rsidRPr="000D1687">
              <w:rPr>
                <w:bCs/>
                <w:lang w:val="fr-FR"/>
              </w:rPr>
              <w:t>5.1. Mô hình tổng quát của I/O stream trong C++</w:t>
            </w:r>
          </w:p>
          <w:p w14:paraId="45723305" w14:textId="77777777" w:rsidR="000D1687" w:rsidRPr="000D1687" w:rsidRDefault="000D1687" w:rsidP="000D1687">
            <w:pPr>
              <w:widowControl w:val="0"/>
              <w:tabs>
                <w:tab w:val="left" w:pos="439"/>
                <w:tab w:val="left" w:pos="993"/>
              </w:tabs>
              <w:rPr>
                <w:bCs/>
                <w:lang w:val="fr-FR"/>
              </w:rPr>
            </w:pPr>
            <w:r w:rsidRPr="000D1687">
              <w:rPr>
                <w:bCs/>
                <w:lang w:val="fr-FR"/>
              </w:rPr>
              <w:t>5.2. Các thao tác nhập/xuất thông qua I/O stream</w:t>
            </w:r>
          </w:p>
          <w:p w14:paraId="525FF0F6" w14:textId="77777777" w:rsidR="000D1687" w:rsidRDefault="000D1687" w:rsidP="000D1687">
            <w:pPr>
              <w:widowControl w:val="0"/>
              <w:tabs>
                <w:tab w:val="left" w:pos="439"/>
                <w:tab w:val="left" w:pos="993"/>
              </w:tabs>
              <w:rPr>
                <w:bCs/>
                <w:lang w:val="fr-FR"/>
              </w:rPr>
            </w:pPr>
            <w:r w:rsidRPr="000D1687">
              <w:rPr>
                <w:bCs/>
                <w:lang w:val="fr-FR"/>
              </w:rPr>
              <w:t>5.3. Thao tác với tệp</w:t>
            </w:r>
          </w:p>
          <w:p w14:paraId="724BB3CC" w14:textId="77777777" w:rsidR="00D11645" w:rsidRPr="00D11645" w:rsidRDefault="00D11645" w:rsidP="00D11645">
            <w:pPr>
              <w:widowControl w:val="0"/>
              <w:tabs>
                <w:tab w:val="left" w:pos="439"/>
                <w:tab w:val="left" w:pos="993"/>
              </w:tabs>
              <w:rPr>
                <w:b/>
                <w:bCs/>
                <w:lang w:val="pt-BR"/>
              </w:rPr>
            </w:pPr>
            <w:r w:rsidRPr="00D11645">
              <w:rPr>
                <w:b/>
                <w:bCs/>
                <w:lang w:val="pt-BR"/>
              </w:rPr>
              <w:t>Chương 6. Xử lý ngoại lệ</w:t>
            </w:r>
          </w:p>
          <w:p w14:paraId="5D3D877A" w14:textId="77777777" w:rsidR="00D11645" w:rsidRPr="00D11645" w:rsidRDefault="00D11645" w:rsidP="00D11645">
            <w:pPr>
              <w:widowControl w:val="0"/>
              <w:tabs>
                <w:tab w:val="left" w:pos="439"/>
                <w:tab w:val="left" w:pos="993"/>
              </w:tabs>
              <w:rPr>
                <w:bCs/>
                <w:lang w:val="fr-FR"/>
              </w:rPr>
            </w:pPr>
            <w:r w:rsidRPr="00D11645">
              <w:rPr>
                <w:bCs/>
                <w:lang w:val="fr-FR"/>
              </w:rPr>
              <w:t>6.1. Xử lý ngoại lệ trong C++</w:t>
            </w:r>
          </w:p>
          <w:p w14:paraId="1C834297" w14:textId="77777777" w:rsidR="00D11645" w:rsidRPr="00D11645" w:rsidRDefault="00D11645" w:rsidP="00D11645">
            <w:pPr>
              <w:widowControl w:val="0"/>
              <w:tabs>
                <w:tab w:val="left" w:pos="439"/>
                <w:tab w:val="left" w:pos="993"/>
              </w:tabs>
              <w:rPr>
                <w:bCs/>
                <w:lang w:val="fr-FR"/>
              </w:rPr>
            </w:pPr>
            <w:r w:rsidRPr="00D11645">
              <w:rPr>
                <w:bCs/>
                <w:lang w:val="fr-FR"/>
              </w:rPr>
              <w:t>6.2. Thao tác với ngoại lệ</w:t>
            </w:r>
          </w:p>
          <w:p w14:paraId="0D8BD8DA" w14:textId="729E6A94" w:rsidR="00D11645" w:rsidRPr="00026DB6" w:rsidRDefault="00D11645" w:rsidP="00D11645">
            <w:pPr>
              <w:widowControl w:val="0"/>
              <w:tabs>
                <w:tab w:val="left" w:pos="439"/>
                <w:tab w:val="left" w:pos="993"/>
              </w:tabs>
              <w:rPr>
                <w:bCs/>
                <w:lang w:val="fr-FR"/>
              </w:rPr>
            </w:pPr>
            <w:r w:rsidRPr="00D11645">
              <w:rPr>
                <w:bCs/>
                <w:lang w:val="fr-FR"/>
              </w:rPr>
              <w:t>6.3 Xây dựng lớp ngoại lệ</w:t>
            </w:r>
          </w:p>
        </w:tc>
        <w:tc>
          <w:tcPr>
            <w:tcW w:w="510" w:type="pct"/>
            <w:shd w:val="clear" w:color="auto" w:fill="FFF2CC" w:themeFill="accent4" w:themeFillTint="33"/>
            <w:vAlign w:val="center"/>
          </w:tcPr>
          <w:p w14:paraId="64E72F53" w14:textId="77777777" w:rsidR="00F87D0F" w:rsidRDefault="00F87D0F" w:rsidP="00F87D0F">
            <w:pPr>
              <w:widowControl w:val="0"/>
              <w:spacing w:before="20" w:after="20"/>
              <w:jc w:val="center"/>
              <w:rPr>
                <w:sz w:val="22"/>
                <w:szCs w:val="22"/>
              </w:rPr>
            </w:pPr>
            <w:r>
              <w:rPr>
                <w:sz w:val="22"/>
              </w:rPr>
              <w:lastRenderedPageBreak/>
              <w:t xml:space="preserve">[1] Chương </w:t>
            </w:r>
            <w:r>
              <w:rPr>
                <w:sz w:val="22"/>
              </w:rPr>
              <w:lastRenderedPageBreak/>
              <w:t>6</w:t>
            </w:r>
          </w:p>
          <w:p w14:paraId="2F89BE72" w14:textId="77777777" w:rsidR="00281407" w:rsidRDefault="00F87D0F" w:rsidP="00F87D0F">
            <w:pPr>
              <w:widowControl w:val="0"/>
              <w:tabs>
                <w:tab w:val="left" w:pos="993"/>
              </w:tabs>
              <w:jc w:val="center"/>
              <w:rPr>
                <w:sz w:val="22"/>
              </w:rPr>
            </w:pPr>
            <w:r>
              <w:rPr>
                <w:sz w:val="22"/>
              </w:rPr>
              <w:t>[2] Chương 6</w:t>
            </w:r>
          </w:p>
          <w:p w14:paraId="1CEB6565" w14:textId="4F329D01" w:rsidR="00F87D0F" w:rsidRPr="00F87D0F" w:rsidRDefault="00F87D0F" w:rsidP="00F87D0F">
            <w:pPr>
              <w:widowControl w:val="0"/>
              <w:spacing w:before="20" w:after="20"/>
              <w:jc w:val="center"/>
              <w:rPr>
                <w:sz w:val="22"/>
                <w:szCs w:val="22"/>
              </w:rPr>
            </w:pPr>
            <w:r>
              <w:rPr>
                <w:sz w:val="22"/>
              </w:rPr>
              <w:t>[1] Phụ lục 1, 2</w:t>
            </w:r>
          </w:p>
          <w:p w14:paraId="490AE668" w14:textId="0D9D8E5D" w:rsidR="00F87D0F" w:rsidRPr="00F87D0F" w:rsidRDefault="00F87D0F" w:rsidP="00F87D0F">
            <w:pPr>
              <w:widowControl w:val="0"/>
              <w:tabs>
                <w:tab w:val="left" w:pos="993"/>
              </w:tabs>
              <w:jc w:val="center"/>
            </w:pPr>
            <w:r>
              <w:rPr>
                <w:sz w:val="22"/>
              </w:rPr>
              <w:t>[2] Chương 8</w:t>
            </w:r>
          </w:p>
        </w:tc>
        <w:tc>
          <w:tcPr>
            <w:tcW w:w="1510" w:type="pct"/>
            <w:shd w:val="clear" w:color="auto" w:fill="FFF2CC" w:themeFill="accent4" w:themeFillTint="33"/>
            <w:vAlign w:val="center"/>
          </w:tcPr>
          <w:p w14:paraId="4235FAFF" w14:textId="77777777" w:rsidR="001242B3" w:rsidRPr="000E1937" w:rsidRDefault="001242B3" w:rsidP="0095485E">
            <w:pPr>
              <w:tabs>
                <w:tab w:val="left" w:pos="720"/>
              </w:tabs>
              <w:rPr>
                <w:b/>
                <w:bCs/>
                <w:lang w:val="vi-VN"/>
              </w:rPr>
            </w:pPr>
            <w:r w:rsidRPr="00026DB6">
              <w:rPr>
                <w:b/>
                <w:bCs/>
                <w:lang w:val="pt-BR"/>
              </w:rPr>
              <w:lastRenderedPageBreak/>
              <w:t>Giảng viên</w:t>
            </w:r>
            <w:r w:rsidR="000E1937">
              <w:rPr>
                <w:b/>
                <w:bCs/>
                <w:lang w:val="vi-VN"/>
              </w:rPr>
              <w:t>:</w:t>
            </w:r>
          </w:p>
          <w:p w14:paraId="2BEAF2F6" w14:textId="77777777" w:rsidR="001242B3" w:rsidRPr="001A1084" w:rsidRDefault="001242B3"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59FD709C" w14:textId="42062E09" w:rsidR="001242B3" w:rsidRPr="00FE1A42" w:rsidRDefault="001242B3" w:rsidP="0095485E">
            <w:pPr>
              <w:tabs>
                <w:tab w:val="left" w:pos="720"/>
              </w:tabs>
            </w:pPr>
            <w:r w:rsidRPr="00026DB6">
              <w:rPr>
                <w:lang w:val="pt-BR"/>
              </w:rPr>
              <w:lastRenderedPageBreak/>
              <w:t xml:space="preserve">- </w:t>
            </w:r>
            <w:r>
              <w:rPr>
                <w:lang w:val="pt-BR"/>
              </w:rPr>
              <w:t>Giới</w:t>
            </w:r>
            <w:r>
              <w:rPr>
                <w:lang w:val="vi-VN"/>
              </w:rPr>
              <w:t xml:space="preserve"> thiệu ví dụ</w:t>
            </w:r>
          </w:p>
          <w:p w14:paraId="6AD5E4AA" w14:textId="77777777" w:rsidR="001242B3" w:rsidRPr="000E1937" w:rsidRDefault="001242B3" w:rsidP="0095485E">
            <w:pPr>
              <w:tabs>
                <w:tab w:val="left" w:pos="720"/>
              </w:tabs>
              <w:rPr>
                <w:b/>
                <w:bCs/>
                <w:lang w:val="vi-VN"/>
              </w:rPr>
            </w:pPr>
            <w:r w:rsidRPr="00026DB6">
              <w:rPr>
                <w:b/>
                <w:bCs/>
                <w:lang w:val="pt-BR"/>
              </w:rPr>
              <w:t>Sinh viên</w:t>
            </w:r>
            <w:r w:rsidR="000E1937">
              <w:rPr>
                <w:b/>
                <w:bCs/>
                <w:lang w:val="vi-VN"/>
              </w:rPr>
              <w:t>:</w:t>
            </w:r>
          </w:p>
          <w:p w14:paraId="2AB23F5A" w14:textId="77777777" w:rsidR="001242B3" w:rsidRPr="00026DB6" w:rsidRDefault="001242B3" w:rsidP="0095485E">
            <w:pPr>
              <w:tabs>
                <w:tab w:val="left" w:pos="720"/>
              </w:tabs>
              <w:rPr>
                <w:lang w:val="pt-BR"/>
              </w:rPr>
            </w:pPr>
            <w:r w:rsidRPr="00026DB6">
              <w:rPr>
                <w:lang w:val="pt-BR"/>
              </w:rPr>
              <w:t>- Đọc tài liệu trước</w:t>
            </w:r>
          </w:p>
          <w:p w14:paraId="13352143" w14:textId="77777777" w:rsidR="001242B3" w:rsidRDefault="001242B3"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3F31D9DE" w14:textId="5A0BECBD" w:rsidR="00281407" w:rsidRPr="00FE1A42" w:rsidRDefault="001242B3" w:rsidP="00FE1A42">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767FE1A7"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2300B2DD" w14:textId="77777777" w:rsidR="00281407" w:rsidRPr="00407B8E" w:rsidRDefault="00281407" w:rsidP="0095485E">
            <w:pPr>
              <w:widowControl w:val="0"/>
              <w:tabs>
                <w:tab w:val="left" w:pos="993"/>
              </w:tabs>
              <w:jc w:val="center"/>
              <w:rPr>
                <w:bCs/>
                <w:lang w:val="vi-VN"/>
              </w:rPr>
            </w:pPr>
            <w:r w:rsidRPr="00407B8E">
              <w:rPr>
                <w:bCs/>
                <w:lang w:val="vi-VN"/>
              </w:rPr>
              <w:t>1.x</w:t>
            </w:r>
          </w:p>
          <w:p w14:paraId="6CDA910A" w14:textId="77777777" w:rsidR="00281407" w:rsidRPr="00407B8E" w:rsidRDefault="00281407" w:rsidP="0095485E">
            <w:pPr>
              <w:widowControl w:val="0"/>
              <w:tabs>
                <w:tab w:val="left" w:pos="993"/>
              </w:tabs>
              <w:jc w:val="center"/>
              <w:rPr>
                <w:bCs/>
                <w:lang w:val="vi-VN"/>
              </w:rPr>
            </w:pPr>
            <w:r w:rsidRPr="00407B8E">
              <w:rPr>
                <w:bCs/>
                <w:lang w:val="vi-VN"/>
              </w:rPr>
              <w:t>2.x</w:t>
            </w:r>
          </w:p>
          <w:p w14:paraId="17FB14C9" w14:textId="77777777" w:rsidR="00281407" w:rsidRPr="00026DB6" w:rsidRDefault="00281407" w:rsidP="0095485E">
            <w:pPr>
              <w:widowControl w:val="0"/>
              <w:tabs>
                <w:tab w:val="left" w:pos="288"/>
                <w:tab w:val="left" w:pos="990"/>
              </w:tabs>
              <w:jc w:val="center"/>
            </w:pPr>
            <w:r w:rsidRPr="00407B8E">
              <w:rPr>
                <w:bCs/>
                <w:lang w:val="vi-VN"/>
              </w:rPr>
              <w:lastRenderedPageBreak/>
              <w:t>3.x</w:t>
            </w:r>
          </w:p>
        </w:tc>
      </w:tr>
      <w:tr w:rsidR="00281407" w:rsidRPr="00026DB6" w14:paraId="11411F7D" w14:textId="77777777" w:rsidTr="00281F0A">
        <w:tc>
          <w:tcPr>
            <w:tcW w:w="392" w:type="pct"/>
            <w:shd w:val="clear" w:color="auto" w:fill="auto"/>
            <w:vAlign w:val="center"/>
          </w:tcPr>
          <w:p w14:paraId="7589B7BC" w14:textId="77777777" w:rsidR="00281407" w:rsidRDefault="00281407" w:rsidP="0095485E">
            <w:pPr>
              <w:widowControl w:val="0"/>
              <w:tabs>
                <w:tab w:val="left" w:pos="993"/>
              </w:tabs>
              <w:jc w:val="center"/>
              <w:rPr>
                <w:b/>
                <w:bCs/>
                <w:lang w:val="vi-VN"/>
              </w:rPr>
            </w:pPr>
            <w:r>
              <w:rPr>
                <w:b/>
                <w:bCs/>
                <w:lang w:val="vi-VN"/>
              </w:rPr>
              <w:lastRenderedPageBreak/>
              <w:t>12</w:t>
            </w:r>
          </w:p>
        </w:tc>
        <w:tc>
          <w:tcPr>
            <w:tcW w:w="1534" w:type="pct"/>
            <w:shd w:val="clear" w:color="auto" w:fill="auto"/>
            <w:vAlign w:val="center"/>
          </w:tcPr>
          <w:p w14:paraId="3F5A8E79" w14:textId="77777777" w:rsidR="00281407" w:rsidRDefault="00281407" w:rsidP="0095485E">
            <w:pPr>
              <w:tabs>
                <w:tab w:val="left" w:pos="720"/>
              </w:tabs>
              <w:rPr>
                <w:b/>
                <w:bCs/>
                <w:lang w:val="vi-VN"/>
              </w:rPr>
            </w:pPr>
            <w:r w:rsidRPr="00026DB6">
              <w:rPr>
                <w:b/>
                <w:bCs/>
                <w:lang w:val="pt-BR"/>
              </w:rPr>
              <w:t xml:space="preserve">Seminar </w:t>
            </w:r>
            <w:r>
              <w:rPr>
                <w:b/>
                <w:bCs/>
                <w:lang w:val="vi-VN"/>
              </w:rPr>
              <w:t>6</w:t>
            </w:r>
          </w:p>
          <w:p w14:paraId="10189672" w14:textId="26C02A19" w:rsidR="00281407" w:rsidRPr="00026DB6" w:rsidRDefault="00281407" w:rsidP="0095485E">
            <w:pPr>
              <w:tabs>
                <w:tab w:val="left" w:pos="720"/>
              </w:tabs>
              <w:rPr>
                <w:lang w:val="pt-BR"/>
              </w:rPr>
            </w:pPr>
            <w:r w:rsidRPr="00026DB6">
              <w:rPr>
                <w:lang w:val="pt-BR"/>
              </w:rPr>
              <w:t xml:space="preserve">- </w:t>
            </w:r>
            <w:r w:rsidR="00D41838">
              <w:rPr>
                <w:lang w:val="pt-BR"/>
              </w:rPr>
              <w:t>Phương thức ảo</w:t>
            </w:r>
          </w:p>
          <w:p w14:paraId="1A5048C4" w14:textId="78A48F47" w:rsidR="00281407" w:rsidRPr="00026DB6" w:rsidRDefault="00281407" w:rsidP="0095485E">
            <w:pPr>
              <w:tabs>
                <w:tab w:val="left" w:pos="720"/>
              </w:tabs>
              <w:rPr>
                <w:lang w:val="pt-BR"/>
              </w:rPr>
            </w:pPr>
            <w:r w:rsidRPr="00026DB6">
              <w:rPr>
                <w:lang w:val="pt-BR"/>
              </w:rPr>
              <w:t xml:space="preserve">- </w:t>
            </w:r>
            <w:r w:rsidR="00D41838">
              <w:rPr>
                <w:lang w:val="pt-BR"/>
              </w:rPr>
              <w:t>Lớp cơ sở ảo</w:t>
            </w:r>
          </w:p>
          <w:p w14:paraId="05B0A292" w14:textId="77777777" w:rsidR="00281407" w:rsidRDefault="00281407" w:rsidP="0095485E">
            <w:pPr>
              <w:tabs>
                <w:tab w:val="left" w:pos="720"/>
              </w:tabs>
              <w:rPr>
                <w:lang w:val="pt-BR"/>
              </w:rPr>
            </w:pPr>
            <w:r w:rsidRPr="00026DB6">
              <w:rPr>
                <w:lang w:val="pt-BR"/>
              </w:rPr>
              <w:t xml:space="preserve">- </w:t>
            </w:r>
            <w:r w:rsidR="00D41838">
              <w:rPr>
                <w:lang w:val="pt-BR"/>
              </w:rPr>
              <w:t>Khuôn hình</w:t>
            </w:r>
          </w:p>
          <w:p w14:paraId="5135747A" w14:textId="77777777" w:rsidR="00D41838" w:rsidRPr="00D41838" w:rsidRDefault="00D41838" w:rsidP="0095485E">
            <w:pPr>
              <w:tabs>
                <w:tab w:val="left" w:pos="720"/>
              </w:tabs>
            </w:pPr>
            <w:r w:rsidRPr="00D41838">
              <w:rPr>
                <w:lang w:val="vi-VN"/>
              </w:rPr>
              <w:t>- D</w:t>
            </w:r>
            <w:r w:rsidRPr="00D41838">
              <w:t>òng dữ liệu vào ra</w:t>
            </w:r>
          </w:p>
          <w:p w14:paraId="15044745" w14:textId="35D91F1A" w:rsidR="00D41838" w:rsidRPr="00D41838" w:rsidRDefault="00D41838" w:rsidP="0095485E">
            <w:pPr>
              <w:tabs>
                <w:tab w:val="left" w:pos="720"/>
              </w:tabs>
              <w:rPr>
                <w:b/>
                <w:bCs/>
              </w:rPr>
            </w:pPr>
            <w:r w:rsidRPr="00D41838">
              <w:t>- Xử lý ngoại lệ</w:t>
            </w:r>
          </w:p>
        </w:tc>
        <w:tc>
          <w:tcPr>
            <w:tcW w:w="510" w:type="pct"/>
            <w:vAlign w:val="center"/>
          </w:tcPr>
          <w:p w14:paraId="08EC2956" w14:textId="77777777" w:rsidR="00351504" w:rsidRDefault="00351504" w:rsidP="00351504">
            <w:pPr>
              <w:widowControl w:val="0"/>
              <w:spacing w:before="20" w:after="20"/>
              <w:jc w:val="center"/>
              <w:rPr>
                <w:sz w:val="22"/>
                <w:szCs w:val="22"/>
              </w:rPr>
            </w:pPr>
            <w:r>
              <w:rPr>
                <w:sz w:val="22"/>
              </w:rPr>
              <w:t>[1] Chương 6</w:t>
            </w:r>
          </w:p>
          <w:p w14:paraId="66FA7DD0" w14:textId="77777777" w:rsidR="00351504" w:rsidRDefault="00351504" w:rsidP="00351504">
            <w:pPr>
              <w:widowControl w:val="0"/>
              <w:tabs>
                <w:tab w:val="left" w:pos="993"/>
              </w:tabs>
              <w:jc w:val="center"/>
              <w:rPr>
                <w:sz w:val="22"/>
              </w:rPr>
            </w:pPr>
            <w:r>
              <w:rPr>
                <w:sz w:val="22"/>
              </w:rPr>
              <w:t>[2] Chương 6</w:t>
            </w:r>
          </w:p>
          <w:p w14:paraId="32B98FE5" w14:textId="77777777" w:rsidR="00351504" w:rsidRPr="00F87D0F" w:rsidRDefault="00351504" w:rsidP="00351504">
            <w:pPr>
              <w:widowControl w:val="0"/>
              <w:spacing w:before="20" w:after="20"/>
              <w:jc w:val="center"/>
              <w:rPr>
                <w:sz w:val="22"/>
                <w:szCs w:val="22"/>
              </w:rPr>
            </w:pPr>
            <w:r>
              <w:rPr>
                <w:sz w:val="22"/>
              </w:rPr>
              <w:t>[1] Phụ lục 1, 2</w:t>
            </w:r>
          </w:p>
          <w:p w14:paraId="602EE128" w14:textId="13D21D49" w:rsidR="00281407" w:rsidRPr="00026DB6" w:rsidRDefault="00351504" w:rsidP="00351504">
            <w:pPr>
              <w:widowControl w:val="0"/>
              <w:tabs>
                <w:tab w:val="left" w:pos="993"/>
              </w:tabs>
              <w:jc w:val="center"/>
            </w:pPr>
            <w:r>
              <w:rPr>
                <w:sz w:val="22"/>
              </w:rPr>
              <w:t>[2] Chương 8</w:t>
            </w:r>
          </w:p>
        </w:tc>
        <w:tc>
          <w:tcPr>
            <w:tcW w:w="1510" w:type="pct"/>
            <w:shd w:val="clear" w:color="auto" w:fill="auto"/>
            <w:vAlign w:val="center"/>
          </w:tcPr>
          <w:p w14:paraId="01809320" w14:textId="77777777" w:rsidR="0056658C" w:rsidRPr="000E1937" w:rsidRDefault="0056658C" w:rsidP="0095485E">
            <w:pPr>
              <w:tabs>
                <w:tab w:val="left" w:pos="720"/>
              </w:tabs>
              <w:rPr>
                <w:b/>
                <w:bCs/>
                <w:lang w:val="vi-VN"/>
              </w:rPr>
            </w:pPr>
            <w:r w:rsidRPr="00026DB6">
              <w:rPr>
                <w:b/>
                <w:bCs/>
                <w:lang w:val="pt-BR"/>
              </w:rPr>
              <w:t>Giảng viên</w:t>
            </w:r>
            <w:r w:rsidR="000E1937">
              <w:rPr>
                <w:b/>
                <w:bCs/>
                <w:lang w:val="vi-VN"/>
              </w:rPr>
              <w:t>:</w:t>
            </w:r>
          </w:p>
          <w:p w14:paraId="3C98F310" w14:textId="77777777" w:rsidR="0056658C" w:rsidRDefault="0056658C" w:rsidP="0095485E">
            <w:pPr>
              <w:tabs>
                <w:tab w:val="left" w:pos="720"/>
              </w:tabs>
              <w:rPr>
                <w:lang w:val="vi-VN"/>
              </w:rPr>
            </w:pPr>
            <w:r w:rsidRPr="00026DB6">
              <w:rPr>
                <w:lang w:val="pt-BR"/>
              </w:rPr>
              <w:t>-</w:t>
            </w:r>
            <w:r>
              <w:rPr>
                <w:lang w:val="vi-VN"/>
              </w:rPr>
              <w:t xml:space="preserve"> Nhắc lại một số lý thuyết</w:t>
            </w:r>
          </w:p>
          <w:p w14:paraId="00BE03D7" w14:textId="77777777" w:rsidR="0056658C" w:rsidRDefault="0056658C" w:rsidP="0095485E">
            <w:pPr>
              <w:tabs>
                <w:tab w:val="left" w:pos="720"/>
              </w:tabs>
              <w:rPr>
                <w:lang w:val="vi-VN"/>
              </w:rPr>
            </w:pPr>
            <w:r>
              <w:rPr>
                <w:lang w:val="vi-VN"/>
              </w:rPr>
              <w:t>- Hướng dẫn thực hành</w:t>
            </w:r>
          </w:p>
          <w:p w14:paraId="40C37409" w14:textId="77777777" w:rsidR="0056658C" w:rsidRPr="000E1937" w:rsidRDefault="0056658C" w:rsidP="0095485E">
            <w:pPr>
              <w:tabs>
                <w:tab w:val="left" w:pos="720"/>
              </w:tabs>
              <w:rPr>
                <w:b/>
                <w:bCs/>
                <w:lang w:val="vi-VN"/>
              </w:rPr>
            </w:pPr>
            <w:r w:rsidRPr="00026DB6">
              <w:rPr>
                <w:b/>
                <w:bCs/>
                <w:lang w:val="pt-BR"/>
              </w:rPr>
              <w:t>Sinh viên</w:t>
            </w:r>
            <w:r w:rsidR="000E1937">
              <w:rPr>
                <w:b/>
                <w:bCs/>
                <w:lang w:val="vi-VN"/>
              </w:rPr>
              <w:t>:</w:t>
            </w:r>
          </w:p>
          <w:p w14:paraId="2547446A" w14:textId="77777777" w:rsidR="00C56AC0" w:rsidRDefault="00C56AC0" w:rsidP="00C56AC0">
            <w:pPr>
              <w:tabs>
                <w:tab w:val="left" w:pos="720"/>
              </w:tabs>
              <w:rPr>
                <w:lang w:val="vi-VN"/>
              </w:rPr>
            </w:pPr>
            <w:r w:rsidRPr="00026DB6">
              <w:rPr>
                <w:lang w:val="pt-BR"/>
              </w:rPr>
              <w:t xml:space="preserve">- </w:t>
            </w:r>
            <w:r>
              <w:rPr>
                <w:lang w:val="pt-BR"/>
              </w:rPr>
              <w:t>Đọc</w:t>
            </w:r>
            <w:r>
              <w:rPr>
                <w:lang w:val="vi-VN"/>
              </w:rPr>
              <w:t xml:space="preserve"> tài liệu trước</w:t>
            </w:r>
          </w:p>
          <w:p w14:paraId="3A186F13" w14:textId="77777777" w:rsidR="00C56AC0" w:rsidRDefault="00C56AC0" w:rsidP="00C56AC0">
            <w:pPr>
              <w:tabs>
                <w:tab w:val="left" w:pos="720"/>
              </w:tabs>
              <w:rPr>
                <w:bCs/>
                <w:lang w:val="vi-VN"/>
              </w:rPr>
            </w:pPr>
            <w:r>
              <w:rPr>
                <w:bCs/>
                <w:lang w:val="vi-VN"/>
              </w:rPr>
              <w:t>- Theo dõi các bước thực hành</w:t>
            </w:r>
          </w:p>
          <w:p w14:paraId="5669FA34" w14:textId="77777777" w:rsidR="00C56AC0" w:rsidRDefault="00C56AC0" w:rsidP="00C56AC0">
            <w:pPr>
              <w:tabs>
                <w:tab w:val="left" w:pos="720"/>
              </w:tabs>
              <w:rPr>
                <w:bCs/>
                <w:lang w:val="vi-VN"/>
              </w:rPr>
            </w:pPr>
            <w:r>
              <w:rPr>
                <w:bCs/>
                <w:lang w:val="vi-VN"/>
              </w:rPr>
              <w:t>- Tham gia thảo luận</w:t>
            </w:r>
          </w:p>
          <w:p w14:paraId="3AB06F9D" w14:textId="77777777" w:rsidR="00C56AC0" w:rsidRDefault="00C56AC0" w:rsidP="00C56AC0">
            <w:pPr>
              <w:tabs>
                <w:tab w:val="left" w:pos="720"/>
              </w:tabs>
              <w:rPr>
                <w:bCs/>
                <w:lang w:val="vi-VN"/>
              </w:rPr>
            </w:pPr>
            <w:r>
              <w:rPr>
                <w:bCs/>
                <w:lang w:val="vi-VN"/>
              </w:rPr>
              <w:t>- Làm bài tập thực hành</w:t>
            </w:r>
          </w:p>
          <w:p w14:paraId="026D8917" w14:textId="6F82078C" w:rsidR="00281407" w:rsidRPr="006F4812" w:rsidRDefault="00C56AC0" w:rsidP="006F4812">
            <w:pPr>
              <w:tabs>
                <w:tab w:val="left" w:pos="720"/>
              </w:tabs>
              <w:rPr>
                <w:bCs/>
              </w:rPr>
            </w:pPr>
            <w:r>
              <w:rPr>
                <w:bCs/>
                <w:lang w:val="vi-VN"/>
              </w:rPr>
              <w:t>- Tham gia chữa bài</w:t>
            </w:r>
          </w:p>
        </w:tc>
        <w:tc>
          <w:tcPr>
            <w:tcW w:w="627" w:type="pct"/>
            <w:shd w:val="clear" w:color="auto" w:fill="auto"/>
            <w:vAlign w:val="center"/>
          </w:tcPr>
          <w:p w14:paraId="3F30E1FD" w14:textId="77777777" w:rsidR="00DB0D3C" w:rsidRPr="00026DB6" w:rsidRDefault="00DB0D3C" w:rsidP="0095485E">
            <w:pPr>
              <w:tabs>
                <w:tab w:val="left" w:pos="720"/>
              </w:tabs>
              <w:rPr>
                <w:lang w:val="pt-BR"/>
              </w:rPr>
            </w:pPr>
            <w:r w:rsidRPr="00026DB6">
              <w:rPr>
                <w:lang w:val="pt-BR"/>
              </w:rPr>
              <w:t>- Điểm danh</w:t>
            </w:r>
          </w:p>
          <w:p w14:paraId="515A8E50" w14:textId="77777777" w:rsidR="00281407" w:rsidRPr="00C730E6" w:rsidRDefault="00DB0D3C" w:rsidP="0095485E">
            <w:pPr>
              <w:widowControl w:val="0"/>
              <w:tabs>
                <w:tab w:val="left" w:pos="288"/>
                <w:tab w:val="left" w:pos="990"/>
              </w:tabs>
              <w:rPr>
                <w:lang w:val="vi-VN"/>
              </w:rPr>
            </w:pPr>
            <w:r w:rsidRPr="00026DB6">
              <w:rPr>
                <w:lang w:val="pt-BR"/>
              </w:rPr>
              <w:t xml:space="preserve">- Trả lời câu hỏi trong </w:t>
            </w:r>
            <w:r>
              <w:rPr>
                <w:lang w:val="vi-VN"/>
              </w:rPr>
              <w:t>S</w:t>
            </w:r>
            <w:r w:rsidRPr="00026DB6">
              <w:rPr>
                <w:lang w:val="pt-BR"/>
              </w:rPr>
              <w:t xml:space="preserve">eminar </w:t>
            </w:r>
            <w:r w:rsidR="00C730E6">
              <w:rPr>
                <w:lang w:val="vi-VN"/>
              </w:rPr>
              <w:t>6</w:t>
            </w:r>
          </w:p>
        </w:tc>
        <w:tc>
          <w:tcPr>
            <w:tcW w:w="426" w:type="pct"/>
            <w:vAlign w:val="center"/>
          </w:tcPr>
          <w:p w14:paraId="1A127705" w14:textId="77777777" w:rsidR="00281407" w:rsidRPr="00407B8E" w:rsidRDefault="00281407" w:rsidP="0095485E">
            <w:pPr>
              <w:widowControl w:val="0"/>
              <w:tabs>
                <w:tab w:val="left" w:pos="993"/>
              </w:tabs>
              <w:jc w:val="center"/>
              <w:rPr>
                <w:bCs/>
                <w:lang w:val="vi-VN"/>
              </w:rPr>
            </w:pPr>
            <w:r w:rsidRPr="00407B8E">
              <w:rPr>
                <w:bCs/>
                <w:lang w:val="vi-VN"/>
              </w:rPr>
              <w:t>1.x</w:t>
            </w:r>
          </w:p>
          <w:p w14:paraId="516CBA21" w14:textId="77777777" w:rsidR="00281407" w:rsidRPr="00407B8E" w:rsidRDefault="00281407" w:rsidP="0095485E">
            <w:pPr>
              <w:widowControl w:val="0"/>
              <w:tabs>
                <w:tab w:val="left" w:pos="993"/>
              </w:tabs>
              <w:jc w:val="center"/>
              <w:rPr>
                <w:bCs/>
                <w:lang w:val="vi-VN"/>
              </w:rPr>
            </w:pPr>
            <w:r w:rsidRPr="00407B8E">
              <w:rPr>
                <w:bCs/>
                <w:lang w:val="vi-VN"/>
              </w:rPr>
              <w:t>2.x</w:t>
            </w:r>
          </w:p>
          <w:p w14:paraId="532D707C" w14:textId="77777777" w:rsidR="00281407" w:rsidRPr="00026DB6" w:rsidRDefault="00281407" w:rsidP="0095485E">
            <w:pPr>
              <w:widowControl w:val="0"/>
              <w:tabs>
                <w:tab w:val="left" w:pos="288"/>
                <w:tab w:val="left" w:pos="990"/>
              </w:tabs>
              <w:jc w:val="center"/>
            </w:pPr>
            <w:r w:rsidRPr="00407B8E">
              <w:rPr>
                <w:bCs/>
                <w:lang w:val="vi-VN"/>
              </w:rPr>
              <w:t>3.x</w:t>
            </w:r>
          </w:p>
        </w:tc>
      </w:tr>
      <w:tr w:rsidR="00967A29" w:rsidRPr="00026DB6" w14:paraId="1E50CA15" w14:textId="77777777" w:rsidTr="00281F0A">
        <w:tc>
          <w:tcPr>
            <w:tcW w:w="392" w:type="pct"/>
            <w:shd w:val="clear" w:color="auto" w:fill="auto"/>
            <w:vAlign w:val="center"/>
          </w:tcPr>
          <w:p w14:paraId="0A61BB1B" w14:textId="77777777" w:rsidR="00281407" w:rsidRDefault="00281407" w:rsidP="0095485E">
            <w:pPr>
              <w:widowControl w:val="0"/>
              <w:tabs>
                <w:tab w:val="left" w:pos="993"/>
              </w:tabs>
              <w:jc w:val="center"/>
              <w:rPr>
                <w:b/>
                <w:bCs/>
                <w:lang w:val="vi-VN"/>
              </w:rPr>
            </w:pPr>
            <w:r>
              <w:rPr>
                <w:b/>
                <w:bCs/>
                <w:lang w:val="vi-VN"/>
              </w:rPr>
              <w:t>13</w:t>
            </w:r>
          </w:p>
        </w:tc>
        <w:tc>
          <w:tcPr>
            <w:tcW w:w="1534" w:type="pct"/>
            <w:shd w:val="clear" w:color="auto" w:fill="auto"/>
            <w:vAlign w:val="center"/>
          </w:tcPr>
          <w:p w14:paraId="6253B33A" w14:textId="77777777" w:rsidR="008C484A" w:rsidRPr="00115363" w:rsidRDefault="008C484A" w:rsidP="0095485E">
            <w:pPr>
              <w:tabs>
                <w:tab w:val="left" w:pos="720"/>
              </w:tabs>
              <w:rPr>
                <w:b/>
                <w:bCs/>
                <w:lang w:val="vi-VN"/>
              </w:rPr>
            </w:pPr>
            <w:r w:rsidRPr="00026DB6">
              <w:rPr>
                <w:b/>
                <w:bCs/>
                <w:lang w:val="pt-BR"/>
              </w:rPr>
              <w:t xml:space="preserve">Seminar </w:t>
            </w:r>
            <w:r>
              <w:rPr>
                <w:b/>
                <w:bCs/>
                <w:lang w:val="vi-VN"/>
              </w:rPr>
              <w:t>7</w:t>
            </w:r>
          </w:p>
          <w:p w14:paraId="400FAFA8" w14:textId="77777777" w:rsidR="00281407" w:rsidRDefault="007352F2" w:rsidP="0095485E">
            <w:pPr>
              <w:widowControl w:val="0"/>
              <w:tabs>
                <w:tab w:val="left" w:pos="439"/>
                <w:tab w:val="left" w:pos="993"/>
              </w:tabs>
              <w:rPr>
                <w:bCs/>
                <w:lang w:val="vi-VN"/>
              </w:rPr>
            </w:pPr>
            <w:r>
              <w:rPr>
                <w:bCs/>
                <w:lang w:val="vi-VN"/>
              </w:rPr>
              <w:t xml:space="preserve">- </w:t>
            </w:r>
            <w:r w:rsidR="00287DFA">
              <w:rPr>
                <w:bCs/>
                <w:lang w:val="vi-VN"/>
              </w:rPr>
              <w:t>Tổng kết lại kiến thức</w:t>
            </w:r>
          </w:p>
          <w:p w14:paraId="34D295FA" w14:textId="77777777" w:rsidR="00C34840" w:rsidRPr="007352F2" w:rsidRDefault="00C34840" w:rsidP="0095485E">
            <w:pPr>
              <w:tabs>
                <w:tab w:val="left" w:pos="720"/>
              </w:tabs>
              <w:rPr>
                <w:lang w:val="vi-VN"/>
              </w:rPr>
            </w:pPr>
            <w:r w:rsidRPr="00026DB6">
              <w:rPr>
                <w:lang w:val="pt-BR"/>
              </w:rPr>
              <w:t xml:space="preserve">- </w:t>
            </w:r>
            <w:r>
              <w:rPr>
                <w:lang w:val="pt-BR"/>
              </w:rPr>
              <w:t>Bài</w:t>
            </w:r>
            <w:r w:rsidRPr="00767C5D">
              <w:rPr>
                <w:lang w:val="pt-BR"/>
              </w:rPr>
              <w:t xml:space="preserve"> kiểm tra </w:t>
            </w:r>
            <w:r>
              <w:rPr>
                <w:lang w:val="pt-BR"/>
              </w:rPr>
              <w:t>cá</w:t>
            </w:r>
            <w:r>
              <w:rPr>
                <w:lang w:val="vi-VN"/>
              </w:rPr>
              <w:t xml:space="preserve"> nhân</w:t>
            </w:r>
            <w:r w:rsidR="00B01E0C">
              <w:rPr>
                <w:lang w:val="vi-VN"/>
              </w:rPr>
              <w:t xml:space="preserve"> (20%)</w:t>
            </w:r>
          </w:p>
        </w:tc>
        <w:tc>
          <w:tcPr>
            <w:tcW w:w="510" w:type="pct"/>
            <w:shd w:val="clear" w:color="auto" w:fill="auto"/>
            <w:vAlign w:val="center"/>
          </w:tcPr>
          <w:p w14:paraId="0DD05869" w14:textId="77777777" w:rsidR="00281407" w:rsidRPr="00026DB6" w:rsidRDefault="00281407" w:rsidP="0095485E">
            <w:pPr>
              <w:widowControl w:val="0"/>
              <w:tabs>
                <w:tab w:val="left" w:pos="993"/>
              </w:tabs>
              <w:jc w:val="center"/>
            </w:pPr>
          </w:p>
        </w:tc>
        <w:tc>
          <w:tcPr>
            <w:tcW w:w="1510" w:type="pct"/>
            <w:shd w:val="clear" w:color="auto" w:fill="auto"/>
            <w:vAlign w:val="center"/>
          </w:tcPr>
          <w:p w14:paraId="0CDC7DA7" w14:textId="77777777" w:rsidR="006B0582" w:rsidRPr="00332BA7" w:rsidRDefault="006B0582" w:rsidP="0095485E">
            <w:pPr>
              <w:tabs>
                <w:tab w:val="left" w:pos="720"/>
              </w:tabs>
              <w:rPr>
                <w:b/>
                <w:bCs/>
                <w:lang w:val="vi-VN"/>
              </w:rPr>
            </w:pPr>
            <w:r w:rsidRPr="00026DB6">
              <w:rPr>
                <w:b/>
                <w:bCs/>
                <w:lang w:val="pt-BR"/>
              </w:rPr>
              <w:t>Giảng viên</w:t>
            </w:r>
            <w:r w:rsidR="00332BA7">
              <w:rPr>
                <w:b/>
                <w:bCs/>
                <w:lang w:val="vi-VN"/>
              </w:rPr>
              <w:t>:</w:t>
            </w:r>
          </w:p>
          <w:p w14:paraId="01CD2A6A" w14:textId="77777777" w:rsidR="006B0582" w:rsidRDefault="006B0582" w:rsidP="0095485E">
            <w:pPr>
              <w:tabs>
                <w:tab w:val="left" w:pos="720"/>
              </w:tabs>
              <w:rPr>
                <w:lang w:val="vi-VN"/>
              </w:rPr>
            </w:pPr>
            <w:r w:rsidRPr="00026DB6">
              <w:rPr>
                <w:lang w:val="pt-BR"/>
              </w:rPr>
              <w:t xml:space="preserve">- </w:t>
            </w:r>
            <w:r w:rsidR="00061486">
              <w:rPr>
                <w:lang w:val="pt-BR"/>
              </w:rPr>
              <w:t>Tổng</w:t>
            </w:r>
            <w:r w:rsidR="00061486">
              <w:rPr>
                <w:lang w:val="vi-VN"/>
              </w:rPr>
              <w:t xml:space="preserve"> kết lại k</w:t>
            </w:r>
            <w:r w:rsidR="007F6B23">
              <w:rPr>
                <w:lang w:val="vi-VN"/>
              </w:rPr>
              <w:t>i</w:t>
            </w:r>
            <w:r w:rsidR="00061486">
              <w:rPr>
                <w:lang w:val="vi-VN"/>
              </w:rPr>
              <w:t>ến thức</w:t>
            </w:r>
          </w:p>
          <w:p w14:paraId="36E0E792" w14:textId="5BB5E966" w:rsidR="00D96765" w:rsidRPr="00CF2686" w:rsidRDefault="00D96765" w:rsidP="0095485E">
            <w:pPr>
              <w:tabs>
                <w:tab w:val="left" w:pos="720"/>
              </w:tabs>
            </w:pPr>
            <w:r>
              <w:rPr>
                <w:lang w:val="vi-VN"/>
              </w:rPr>
              <w:t xml:space="preserve">- Hướng dẫn </w:t>
            </w:r>
            <w:r w:rsidR="00CF2686">
              <w:t>làm bài kiểm tra</w:t>
            </w:r>
          </w:p>
          <w:p w14:paraId="160D4DFF" w14:textId="77777777" w:rsidR="009B61E1" w:rsidRPr="00343D6C" w:rsidRDefault="009B61E1" w:rsidP="0095485E">
            <w:pPr>
              <w:tabs>
                <w:tab w:val="left" w:pos="720"/>
              </w:tabs>
              <w:rPr>
                <w:lang w:val="vi-VN"/>
              </w:rPr>
            </w:pPr>
            <w:r w:rsidRPr="00026DB6">
              <w:rPr>
                <w:lang w:val="pt-BR"/>
              </w:rPr>
              <w:t xml:space="preserve">- </w:t>
            </w:r>
            <w:r>
              <w:rPr>
                <w:lang w:val="pt-BR"/>
              </w:rPr>
              <w:t>Cung</w:t>
            </w:r>
            <w:r>
              <w:rPr>
                <w:lang w:val="vi-VN"/>
              </w:rPr>
              <w:t xml:space="preserve"> cấp bài kiểm tra</w:t>
            </w:r>
          </w:p>
          <w:p w14:paraId="236B009E" w14:textId="3CE5999D" w:rsidR="00D439CF" w:rsidRPr="00CF2686" w:rsidRDefault="009B61E1" w:rsidP="0095485E">
            <w:pPr>
              <w:tabs>
                <w:tab w:val="left" w:pos="720"/>
              </w:tabs>
            </w:pPr>
            <w:r w:rsidRPr="00026DB6">
              <w:rPr>
                <w:lang w:val="pt-BR"/>
              </w:rPr>
              <w:t xml:space="preserve">- </w:t>
            </w:r>
            <w:r>
              <w:rPr>
                <w:lang w:val="pt-BR"/>
              </w:rPr>
              <w:t>Hướng</w:t>
            </w:r>
            <w:r>
              <w:rPr>
                <w:lang w:val="vi-VN"/>
              </w:rPr>
              <w:t xml:space="preserve"> dẫn cách làm/nộp bài</w:t>
            </w:r>
          </w:p>
          <w:p w14:paraId="5B038417" w14:textId="77777777" w:rsidR="00197C47" w:rsidRPr="00332BA7" w:rsidRDefault="00197C47" w:rsidP="0095485E">
            <w:pPr>
              <w:tabs>
                <w:tab w:val="left" w:pos="720"/>
              </w:tabs>
              <w:rPr>
                <w:b/>
                <w:bCs/>
                <w:lang w:val="vi-VN"/>
              </w:rPr>
            </w:pPr>
            <w:r w:rsidRPr="00026DB6">
              <w:rPr>
                <w:b/>
                <w:bCs/>
                <w:lang w:val="pt-BR"/>
              </w:rPr>
              <w:t>Sinh viên</w:t>
            </w:r>
            <w:r w:rsidR="00332BA7">
              <w:rPr>
                <w:b/>
                <w:bCs/>
                <w:lang w:val="vi-VN"/>
              </w:rPr>
              <w:t>:</w:t>
            </w:r>
          </w:p>
          <w:p w14:paraId="30EF4644" w14:textId="77777777" w:rsidR="00197C47" w:rsidRDefault="00197C47"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6667655C" w14:textId="6D10414C" w:rsidR="00197C47" w:rsidRPr="00CF2686" w:rsidRDefault="00197C47" w:rsidP="0095485E">
            <w:pPr>
              <w:tabs>
                <w:tab w:val="left" w:pos="720"/>
              </w:tabs>
              <w:rPr>
                <w:bCs/>
              </w:rPr>
            </w:pPr>
            <w:r>
              <w:rPr>
                <w:bCs/>
                <w:lang w:val="vi-VN"/>
              </w:rPr>
              <w:t xml:space="preserve">- Theo dõi các bước </w:t>
            </w:r>
            <w:r w:rsidR="00CF2686">
              <w:rPr>
                <w:bCs/>
              </w:rPr>
              <w:t>hướng dẫn làm bài kiểm tra và các nộp bài.</w:t>
            </w:r>
          </w:p>
          <w:p w14:paraId="27A85F47" w14:textId="77777777" w:rsidR="00197C47" w:rsidRDefault="00197C47" w:rsidP="0095485E">
            <w:pPr>
              <w:tabs>
                <w:tab w:val="left" w:pos="720"/>
              </w:tabs>
              <w:rPr>
                <w:bCs/>
                <w:lang w:val="vi-VN"/>
              </w:rPr>
            </w:pPr>
            <w:r>
              <w:rPr>
                <w:bCs/>
                <w:lang w:val="vi-VN"/>
              </w:rPr>
              <w:t>- Tham gia thảo luận</w:t>
            </w:r>
          </w:p>
          <w:p w14:paraId="3E9FFA68" w14:textId="69EFF74D" w:rsidR="00281407" w:rsidRPr="00CF2686" w:rsidRDefault="00197C47" w:rsidP="00CF2686">
            <w:pPr>
              <w:tabs>
                <w:tab w:val="left" w:pos="720"/>
              </w:tabs>
              <w:rPr>
                <w:bCs/>
              </w:rPr>
            </w:pPr>
            <w:r>
              <w:rPr>
                <w:bCs/>
                <w:lang w:val="vi-VN"/>
              </w:rPr>
              <w:t xml:space="preserve">- Tham gia </w:t>
            </w:r>
            <w:r w:rsidR="00332BA7">
              <w:rPr>
                <w:bCs/>
                <w:lang w:val="vi-VN"/>
              </w:rPr>
              <w:t>làm bài kiểm tra</w:t>
            </w:r>
          </w:p>
        </w:tc>
        <w:tc>
          <w:tcPr>
            <w:tcW w:w="627" w:type="pct"/>
            <w:shd w:val="clear" w:color="auto" w:fill="auto"/>
            <w:vAlign w:val="center"/>
          </w:tcPr>
          <w:p w14:paraId="1A5646B8" w14:textId="77777777" w:rsidR="00AC7FA9" w:rsidRPr="00026DB6" w:rsidRDefault="00AC7FA9" w:rsidP="0095485E">
            <w:pPr>
              <w:tabs>
                <w:tab w:val="left" w:pos="720"/>
              </w:tabs>
              <w:rPr>
                <w:lang w:val="pt-BR"/>
              </w:rPr>
            </w:pPr>
            <w:r w:rsidRPr="00026DB6">
              <w:rPr>
                <w:lang w:val="pt-BR"/>
              </w:rPr>
              <w:t>- Điểm danh</w:t>
            </w:r>
          </w:p>
          <w:p w14:paraId="7AE3C51A" w14:textId="77777777" w:rsidR="00281407" w:rsidRPr="00316359" w:rsidRDefault="00AC7FA9" w:rsidP="0095485E">
            <w:pPr>
              <w:widowControl w:val="0"/>
              <w:tabs>
                <w:tab w:val="left" w:pos="288"/>
                <w:tab w:val="left" w:pos="990"/>
              </w:tabs>
              <w:rPr>
                <w:lang w:val="vi-VN"/>
              </w:rPr>
            </w:pPr>
            <w:r w:rsidRPr="00026DB6">
              <w:rPr>
                <w:lang w:val="pt-BR"/>
              </w:rPr>
              <w:t xml:space="preserve">- </w:t>
            </w:r>
            <w:r w:rsidR="00316359">
              <w:rPr>
                <w:lang w:val="pt-BR"/>
              </w:rPr>
              <w:t>Bài</w:t>
            </w:r>
            <w:r w:rsidR="00316359">
              <w:rPr>
                <w:lang w:val="vi-VN"/>
              </w:rPr>
              <w:t xml:space="preserve"> kiểm tra cá nhân</w:t>
            </w:r>
            <w:r w:rsidR="00083DA8">
              <w:rPr>
                <w:lang w:val="vi-VN"/>
              </w:rPr>
              <w:t xml:space="preserve"> </w:t>
            </w:r>
            <w:r w:rsidR="00B414AF">
              <w:rPr>
                <w:lang w:val="vi-VN"/>
              </w:rPr>
              <w:t>(Rubric 2)</w:t>
            </w:r>
          </w:p>
        </w:tc>
        <w:tc>
          <w:tcPr>
            <w:tcW w:w="426" w:type="pct"/>
            <w:shd w:val="clear" w:color="auto" w:fill="auto"/>
            <w:vAlign w:val="center"/>
          </w:tcPr>
          <w:p w14:paraId="0F0D627F" w14:textId="77777777" w:rsidR="00281407" w:rsidRPr="00407B8E" w:rsidRDefault="00281407" w:rsidP="0095485E">
            <w:pPr>
              <w:widowControl w:val="0"/>
              <w:tabs>
                <w:tab w:val="left" w:pos="993"/>
              </w:tabs>
              <w:jc w:val="center"/>
              <w:rPr>
                <w:bCs/>
                <w:lang w:val="vi-VN"/>
              </w:rPr>
            </w:pPr>
            <w:r w:rsidRPr="00407B8E">
              <w:rPr>
                <w:bCs/>
                <w:lang w:val="vi-VN"/>
              </w:rPr>
              <w:t>1.x</w:t>
            </w:r>
          </w:p>
          <w:p w14:paraId="0F8852EB" w14:textId="77777777" w:rsidR="00281407" w:rsidRPr="00407B8E" w:rsidRDefault="00281407" w:rsidP="0095485E">
            <w:pPr>
              <w:widowControl w:val="0"/>
              <w:tabs>
                <w:tab w:val="left" w:pos="993"/>
              </w:tabs>
              <w:jc w:val="center"/>
              <w:rPr>
                <w:bCs/>
                <w:lang w:val="vi-VN"/>
              </w:rPr>
            </w:pPr>
            <w:r w:rsidRPr="00407B8E">
              <w:rPr>
                <w:bCs/>
                <w:lang w:val="vi-VN"/>
              </w:rPr>
              <w:t>2.x</w:t>
            </w:r>
          </w:p>
          <w:p w14:paraId="7BE1BE5C"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170600E4" w14:textId="77777777" w:rsidTr="00281F0A">
        <w:tc>
          <w:tcPr>
            <w:tcW w:w="392" w:type="pct"/>
            <w:shd w:val="clear" w:color="auto" w:fill="auto"/>
            <w:vAlign w:val="center"/>
          </w:tcPr>
          <w:p w14:paraId="1C654872" w14:textId="77777777" w:rsidR="00281407" w:rsidRDefault="00281407" w:rsidP="0095485E">
            <w:pPr>
              <w:widowControl w:val="0"/>
              <w:tabs>
                <w:tab w:val="left" w:pos="993"/>
              </w:tabs>
              <w:jc w:val="center"/>
              <w:rPr>
                <w:b/>
                <w:bCs/>
                <w:lang w:val="vi-VN"/>
              </w:rPr>
            </w:pPr>
            <w:r>
              <w:rPr>
                <w:b/>
                <w:bCs/>
                <w:lang w:val="vi-VN"/>
              </w:rPr>
              <w:t>14</w:t>
            </w:r>
          </w:p>
        </w:tc>
        <w:tc>
          <w:tcPr>
            <w:tcW w:w="1534" w:type="pct"/>
            <w:shd w:val="clear" w:color="auto" w:fill="auto"/>
            <w:vAlign w:val="center"/>
          </w:tcPr>
          <w:p w14:paraId="7498F575" w14:textId="77777777" w:rsidR="00281407" w:rsidRPr="00551D71" w:rsidRDefault="00281407" w:rsidP="0095485E">
            <w:pPr>
              <w:tabs>
                <w:tab w:val="left" w:pos="720"/>
              </w:tabs>
              <w:rPr>
                <w:b/>
                <w:bCs/>
                <w:lang w:val="vi-VN"/>
              </w:rPr>
            </w:pPr>
            <w:r w:rsidRPr="00026DB6">
              <w:rPr>
                <w:b/>
                <w:bCs/>
                <w:lang w:val="pt-BR"/>
              </w:rPr>
              <w:t xml:space="preserve">Seminar </w:t>
            </w:r>
            <w:r w:rsidR="00075664">
              <w:rPr>
                <w:b/>
                <w:bCs/>
                <w:lang w:val="vi-VN"/>
              </w:rPr>
              <w:t>8</w:t>
            </w:r>
          </w:p>
          <w:p w14:paraId="2B0D849D" w14:textId="77777777" w:rsidR="00281407" w:rsidRPr="00E00995" w:rsidRDefault="00281407" w:rsidP="0095485E">
            <w:pPr>
              <w:tabs>
                <w:tab w:val="left" w:pos="720"/>
              </w:tabs>
              <w:rPr>
                <w:lang w:val="vi-VN"/>
              </w:rPr>
            </w:pPr>
            <w:r w:rsidRPr="00026DB6">
              <w:rPr>
                <w:lang w:val="pt-BR"/>
              </w:rPr>
              <w:t xml:space="preserve">- </w:t>
            </w:r>
            <w:r w:rsidR="007764D4">
              <w:rPr>
                <w:lang w:val="pt-BR"/>
              </w:rPr>
              <w:t>Trình</w:t>
            </w:r>
            <w:r w:rsidR="007764D4">
              <w:rPr>
                <w:lang w:val="vi-VN"/>
              </w:rPr>
              <w:t xml:space="preserve"> bày bài tập nhóm</w:t>
            </w:r>
            <w:r w:rsidR="001F51B8">
              <w:rPr>
                <w:lang w:val="vi-VN"/>
              </w:rPr>
              <w:t xml:space="preserve"> (20%)</w:t>
            </w:r>
          </w:p>
        </w:tc>
        <w:tc>
          <w:tcPr>
            <w:tcW w:w="510" w:type="pct"/>
            <w:vAlign w:val="center"/>
          </w:tcPr>
          <w:p w14:paraId="40A53F4C" w14:textId="77777777" w:rsidR="00281407" w:rsidRPr="00026DB6" w:rsidRDefault="00281407" w:rsidP="0095485E">
            <w:pPr>
              <w:widowControl w:val="0"/>
              <w:tabs>
                <w:tab w:val="left" w:pos="993"/>
              </w:tabs>
              <w:jc w:val="center"/>
            </w:pPr>
          </w:p>
        </w:tc>
        <w:tc>
          <w:tcPr>
            <w:tcW w:w="1510" w:type="pct"/>
            <w:shd w:val="clear" w:color="auto" w:fill="auto"/>
            <w:vAlign w:val="center"/>
          </w:tcPr>
          <w:p w14:paraId="1E7A0C4C" w14:textId="77777777" w:rsidR="006B0582" w:rsidRPr="00332BA7" w:rsidRDefault="006B0582" w:rsidP="0095485E">
            <w:pPr>
              <w:tabs>
                <w:tab w:val="left" w:pos="720"/>
              </w:tabs>
              <w:rPr>
                <w:b/>
                <w:bCs/>
                <w:lang w:val="vi-VN"/>
              </w:rPr>
            </w:pPr>
            <w:r w:rsidRPr="00026DB6">
              <w:rPr>
                <w:b/>
                <w:bCs/>
                <w:lang w:val="pt-BR"/>
              </w:rPr>
              <w:t>Giảng viên</w:t>
            </w:r>
            <w:r w:rsidR="00332BA7">
              <w:rPr>
                <w:b/>
                <w:bCs/>
                <w:lang w:val="vi-VN"/>
              </w:rPr>
              <w:t>:</w:t>
            </w:r>
          </w:p>
          <w:p w14:paraId="4B36703D" w14:textId="77777777" w:rsidR="00F04D4C" w:rsidRPr="00343D6C" w:rsidRDefault="00F04D4C" w:rsidP="0095485E">
            <w:pPr>
              <w:tabs>
                <w:tab w:val="left" w:pos="720"/>
              </w:tabs>
              <w:rPr>
                <w:lang w:val="vi-VN"/>
              </w:rPr>
            </w:pPr>
            <w:r>
              <w:rPr>
                <w:lang w:val="vi-VN"/>
              </w:rPr>
              <w:t>- Hướng dẫn trình bày bài tập nhóm</w:t>
            </w:r>
          </w:p>
          <w:p w14:paraId="027CA995" w14:textId="538BC8C4" w:rsidR="006B0582" w:rsidRPr="00026DB6" w:rsidRDefault="006B0582" w:rsidP="0095485E">
            <w:pPr>
              <w:tabs>
                <w:tab w:val="left" w:pos="720"/>
              </w:tabs>
              <w:rPr>
                <w:lang w:val="pt-BR"/>
              </w:rPr>
            </w:pPr>
            <w:r w:rsidRPr="00026DB6">
              <w:rPr>
                <w:lang w:val="pt-BR"/>
              </w:rPr>
              <w:t xml:space="preserve">- </w:t>
            </w:r>
            <w:r w:rsidR="00CF2686">
              <w:rPr>
                <w:lang w:val="pt-BR"/>
              </w:rPr>
              <w:t>Đặt các câu hỏi</w:t>
            </w:r>
          </w:p>
          <w:p w14:paraId="03826F4E" w14:textId="77777777" w:rsidR="006B0582" w:rsidRPr="00332BA7" w:rsidRDefault="006B0582" w:rsidP="0095485E">
            <w:pPr>
              <w:tabs>
                <w:tab w:val="left" w:pos="720"/>
              </w:tabs>
              <w:rPr>
                <w:b/>
                <w:bCs/>
                <w:lang w:val="vi-VN"/>
              </w:rPr>
            </w:pPr>
            <w:r w:rsidRPr="00026DB6">
              <w:rPr>
                <w:b/>
                <w:bCs/>
                <w:lang w:val="pt-BR"/>
              </w:rPr>
              <w:t>Sinh viên</w:t>
            </w:r>
            <w:r w:rsidR="00332BA7">
              <w:rPr>
                <w:b/>
                <w:bCs/>
                <w:lang w:val="vi-VN"/>
              </w:rPr>
              <w:t>:</w:t>
            </w:r>
          </w:p>
          <w:p w14:paraId="0E80D637" w14:textId="77777777" w:rsidR="00E3624E" w:rsidRPr="00AD0F10" w:rsidRDefault="00E3624E" w:rsidP="0095485E">
            <w:pPr>
              <w:tabs>
                <w:tab w:val="left" w:pos="720"/>
              </w:tabs>
              <w:rPr>
                <w:lang w:val="vi-VN"/>
              </w:rPr>
            </w:pPr>
            <w:r>
              <w:rPr>
                <w:lang w:val="vi-VN"/>
              </w:rPr>
              <w:t>- Trình bày bài tập nhóm</w:t>
            </w:r>
          </w:p>
          <w:p w14:paraId="7FA6BAD7" w14:textId="75D41CE2" w:rsidR="00281407" w:rsidRPr="00026DB6" w:rsidRDefault="006B0582" w:rsidP="0095485E">
            <w:r w:rsidRPr="00026DB6">
              <w:rPr>
                <w:lang w:val="pt-BR"/>
              </w:rPr>
              <w:t xml:space="preserve">- </w:t>
            </w:r>
            <w:r w:rsidR="00CF2686">
              <w:rPr>
                <w:lang w:val="pt-BR"/>
              </w:rPr>
              <w:t>Trả lời câu hỏi</w:t>
            </w:r>
          </w:p>
        </w:tc>
        <w:tc>
          <w:tcPr>
            <w:tcW w:w="627" w:type="pct"/>
            <w:shd w:val="clear" w:color="auto" w:fill="auto"/>
            <w:vAlign w:val="center"/>
          </w:tcPr>
          <w:p w14:paraId="3A5AD985" w14:textId="77777777" w:rsidR="00AC7FA9" w:rsidRPr="00026DB6" w:rsidRDefault="00AC7FA9" w:rsidP="0095485E">
            <w:pPr>
              <w:tabs>
                <w:tab w:val="left" w:pos="720"/>
              </w:tabs>
              <w:rPr>
                <w:lang w:val="pt-BR"/>
              </w:rPr>
            </w:pPr>
            <w:r w:rsidRPr="00026DB6">
              <w:rPr>
                <w:lang w:val="pt-BR"/>
              </w:rPr>
              <w:t>- Điểm danh</w:t>
            </w:r>
          </w:p>
          <w:p w14:paraId="4A579044" w14:textId="77777777" w:rsidR="00281407" w:rsidRPr="00026DB6" w:rsidRDefault="00AC7FA9" w:rsidP="0095485E">
            <w:pPr>
              <w:widowControl w:val="0"/>
              <w:tabs>
                <w:tab w:val="left" w:pos="288"/>
                <w:tab w:val="left" w:pos="990"/>
              </w:tabs>
            </w:pPr>
            <w:r w:rsidRPr="00026DB6">
              <w:rPr>
                <w:lang w:val="pt-BR"/>
              </w:rPr>
              <w:t xml:space="preserve">- </w:t>
            </w:r>
            <w:r w:rsidR="00C776FD">
              <w:rPr>
                <w:lang w:val="pt-BR"/>
              </w:rPr>
              <w:t>Bài</w:t>
            </w:r>
            <w:r w:rsidR="00C776FD">
              <w:rPr>
                <w:lang w:val="vi-VN"/>
              </w:rPr>
              <w:t xml:space="preserve"> tập nhóm </w:t>
            </w:r>
            <w:r w:rsidR="00083DA8">
              <w:rPr>
                <w:lang w:val="vi-VN"/>
              </w:rPr>
              <w:t xml:space="preserve">(Rubric </w:t>
            </w:r>
            <w:r w:rsidR="00C776FD">
              <w:rPr>
                <w:lang w:val="vi-VN"/>
              </w:rPr>
              <w:t>3</w:t>
            </w:r>
            <w:r w:rsidR="00083DA8">
              <w:rPr>
                <w:lang w:val="vi-VN"/>
              </w:rPr>
              <w:t>)</w:t>
            </w:r>
          </w:p>
        </w:tc>
        <w:tc>
          <w:tcPr>
            <w:tcW w:w="426" w:type="pct"/>
            <w:vAlign w:val="center"/>
          </w:tcPr>
          <w:p w14:paraId="1C466F73" w14:textId="77777777" w:rsidR="00281407" w:rsidRPr="00407B8E" w:rsidRDefault="00281407" w:rsidP="0095485E">
            <w:pPr>
              <w:widowControl w:val="0"/>
              <w:tabs>
                <w:tab w:val="left" w:pos="993"/>
              </w:tabs>
              <w:jc w:val="center"/>
              <w:rPr>
                <w:bCs/>
                <w:lang w:val="vi-VN"/>
              </w:rPr>
            </w:pPr>
            <w:r w:rsidRPr="00407B8E">
              <w:rPr>
                <w:bCs/>
                <w:lang w:val="vi-VN"/>
              </w:rPr>
              <w:t>1.x</w:t>
            </w:r>
          </w:p>
          <w:p w14:paraId="552E5416" w14:textId="77777777" w:rsidR="00281407" w:rsidRPr="00407B8E" w:rsidRDefault="00281407" w:rsidP="0095485E">
            <w:pPr>
              <w:widowControl w:val="0"/>
              <w:tabs>
                <w:tab w:val="left" w:pos="993"/>
              </w:tabs>
              <w:jc w:val="center"/>
              <w:rPr>
                <w:bCs/>
                <w:lang w:val="vi-VN"/>
              </w:rPr>
            </w:pPr>
            <w:r w:rsidRPr="00407B8E">
              <w:rPr>
                <w:bCs/>
                <w:lang w:val="vi-VN"/>
              </w:rPr>
              <w:t>2.x</w:t>
            </w:r>
          </w:p>
          <w:p w14:paraId="6D5CAA81" w14:textId="77777777" w:rsidR="00281407" w:rsidRPr="00026DB6" w:rsidRDefault="00281407" w:rsidP="0095485E">
            <w:pPr>
              <w:widowControl w:val="0"/>
              <w:tabs>
                <w:tab w:val="left" w:pos="288"/>
                <w:tab w:val="left" w:pos="990"/>
              </w:tabs>
              <w:jc w:val="center"/>
            </w:pPr>
            <w:r w:rsidRPr="00407B8E">
              <w:rPr>
                <w:bCs/>
                <w:lang w:val="vi-VN"/>
              </w:rPr>
              <w:t>3.x</w:t>
            </w:r>
          </w:p>
        </w:tc>
      </w:tr>
      <w:tr w:rsidR="00951F8C" w:rsidRPr="00026DB6" w14:paraId="295DD951" w14:textId="77777777" w:rsidTr="00281F0A">
        <w:tc>
          <w:tcPr>
            <w:tcW w:w="392" w:type="pct"/>
            <w:shd w:val="clear" w:color="auto" w:fill="auto"/>
            <w:vAlign w:val="center"/>
          </w:tcPr>
          <w:p w14:paraId="5C5CDF34" w14:textId="77777777" w:rsidR="00951F8C" w:rsidRDefault="00951F8C" w:rsidP="0095485E">
            <w:pPr>
              <w:widowControl w:val="0"/>
              <w:tabs>
                <w:tab w:val="left" w:pos="993"/>
              </w:tabs>
              <w:jc w:val="center"/>
              <w:rPr>
                <w:b/>
                <w:bCs/>
                <w:lang w:val="vi-VN"/>
              </w:rPr>
            </w:pPr>
            <w:r>
              <w:rPr>
                <w:b/>
                <w:bCs/>
                <w:lang w:val="vi-VN"/>
              </w:rPr>
              <w:lastRenderedPageBreak/>
              <w:t>15</w:t>
            </w:r>
          </w:p>
        </w:tc>
        <w:tc>
          <w:tcPr>
            <w:tcW w:w="1534" w:type="pct"/>
            <w:shd w:val="clear" w:color="auto" w:fill="auto"/>
            <w:vAlign w:val="center"/>
          </w:tcPr>
          <w:p w14:paraId="71EBA674" w14:textId="77777777" w:rsidR="00A044E3" w:rsidRDefault="00A044E3" w:rsidP="0095485E">
            <w:pPr>
              <w:tabs>
                <w:tab w:val="left" w:pos="720"/>
              </w:tabs>
              <w:rPr>
                <w:b/>
                <w:bCs/>
                <w:lang w:val="vi-VN"/>
              </w:rPr>
            </w:pPr>
            <w:r w:rsidRPr="00026DB6">
              <w:rPr>
                <w:b/>
                <w:bCs/>
                <w:lang w:val="pt-BR"/>
              </w:rPr>
              <w:t xml:space="preserve">Seminar </w:t>
            </w:r>
            <w:r w:rsidR="00075664">
              <w:rPr>
                <w:b/>
                <w:bCs/>
                <w:lang w:val="vi-VN"/>
              </w:rPr>
              <w:t>9</w:t>
            </w:r>
          </w:p>
          <w:p w14:paraId="785DA4CD" w14:textId="77777777" w:rsidR="00B46172" w:rsidRPr="00026DB6" w:rsidRDefault="00B46172" w:rsidP="0095485E">
            <w:pPr>
              <w:tabs>
                <w:tab w:val="left" w:pos="720"/>
              </w:tabs>
              <w:rPr>
                <w:lang w:val="pt-BR"/>
              </w:rPr>
            </w:pPr>
            <w:r w:rsidRPr="00026DB6">
              <w:rPr>
                <w:lang w:val="pt-BR"/>
              </w:rPr>
              <w:t xml:space="preserve">- </w:t>
            </w:r>
            <w:r w:rsidR="001A2920">
              <w:rPr>
                <w:lang w:val="pt-BR"/>
              </w:rPr>
              <w:t>Trình</w:t>
            </w:r>
            <w:r w:rsidR="001A2920">
              <w:rPr>
                <w:lang w:val="vi-VN"/>
              </w:rPr>
              <w:t xml:space="preserve"> bày bài tập nhóm</w:t>
            </w:r>
            <w:r w:rsidR="00305736">
              <w:rPr>
                <w:lang w:val="vi-VN"/>
              </w:rPr>
              <w:t xml:space="preserve"> </w:t>
            </w:r>
          </w:p>
          <w:p w14:paraId="3B8845A2" w14:textId="77777777" w:rsidR="0007325E" w:rsidRDefault="00B46172" w:rsidP="0095485E">
            <w:pPr>
              <w:tabs>
                <w:tab w:val="left" w:pos="720"/>
              </w:tabs>
              <w:rPr>
                <w:bCs/>
                <w:lang w:val="vi-VN"/>
              </w:rPr>
            </w:pPr>
            <w:r w:rsidRPr="00026DB6">
              <w:rPr>
                <w:lang w:val="pt-BR"/>
              </w:rPr>
              <w:t xml:space="preserve">- </w:t>
            </w:r>
            <w:r w:rsidR="00C10F28" w:rsidRPr="00115363">
              <w:rPr>
                <w:bCs/>
                <w:lang w:val="vi-VN"/>
              </w:rPr>
              <w:t>Hệ thống lại học phần</w:t>
            </w:r>
          </w:p>
          <w:p w14:paraId="75E426C0" w14:textId="77777777" w:rsidR="00951F8C" w:rsidRPr="006C3B32" w:rsidRDefault="0007325E" w:rsidP="0095485E">
            <w:pPr>
              <w:tabs>
                <w:tab w:val="left" w:pos="720"/>
              </w:tabs>
              <w:rPr>
                <w:b/>
                <w:bCs/>
                <w:lang w:val="vi-VN"/>
              </w:rPr>
            </w:pPr>
            <w:r>
              <w:rPr>
                <w:bCs/>
                <w:lang w:val="vi-VN"/>
              </w:rPr>
              <w:t>- H</w:t>
            </w:r>
            <w:r w:rsidR="00A970EF">
              <w:rPr>
                <w:bCs/>
                <w:lang w:val="vi-VN"/>
              </w:rPr>
              <w:t>ướng dẫn làm bài kiểm tra cuối kỳ</w:t>
            </w:r>
          </w:p>
        </w:tc>
        <w:tc>
          <w:tcPr>
            <w:tcW w:w="510" w:type="pct"/>
            <w:vAlign w:val="center"/>
          </w:tcPr>
          <w:p w14:paraId="4CAF77DB" w14:textId="77777777" w:rsidR="00951F8C" w:rsidRPr="00026DB6" w:rsidRDefault="00951F8C" w:rsidP="0095485E">
            <w:pPr>
              <w:widowControl w:val="0"/>
              <w:tabs>
                <w:tab w:val="left" w:pos="993"/>
              </w:tabs>
              <w:jc w:val="center"/>
            </w:pPr>
          </w:p>
        </w:tc>
        <w:tc>
          <w:tcPr>
            <w:tcW w:w="1510" w:type="pct"/>
            <w:shd w:val="clear" w:color="auto" w:fill="auto"/>
            <w:vAlign w:val="center"/>
          </w:tcPr>
          <w:p w14:paraId="0295D9D0" w14:textId="77777777" w:rsidR="006B0582" w:rsidRPr="000E1937" w:rsidRDefault="006B0582" w:rsidP="0095485E">
            <w:pPr>
              <w:tabs>
                <w:tab w:val="left" w:pos="720"/>
              </w:tabs>
              <w:rPr>
                <w:b/>
                <w:bCs/>
                <w:lang w:val="vi-VN"/>
              </w:rPr>
            </w:pPr>
            <w:r w:rsidRPr="00026DB6">
              <w:rPr>
                <w:b/>
                <w:bCs/>
                <w:lang w:val="pt-BR"/>
              </w:rPr>
              <w:t>Giảng viên</w:t>
            </w:r>
            <w:r w:rsidR="000E1937">
              <w:rPr>
                <w:b/>
                <w:bCs/>
                <w:lang w:val="vi-VN"/>
              </w:rPr>
              <w:t>:</w:t>
            </w:r>
          </w:p>
          <w:p w14:paraId="49D1BE74" w14:textId="77777777" w:rsidR="000F69B8" w:rsidRDefault="006B0582" w:rsidP="0095485E">
            <w:pPr>
              <w:tabs>
                <w:tab w:val="left" w:pos="720"/>
              </w:tabs>
            </w:pPr>
            <w:r w:rsidRPr="00026DB6">
              <w:rPr>
                <w:lang w:val="pt-BR"/>
              </w:rPr>
              <w:t>-</w:t>
            </w:r>
            <w:r w:rsidR="0080210D">
              <w:rPr>
                <w:lang w:val="vi-VN"/>
              </w:rPr>
              <w:t xml:space="preserve"> </w:t>
            </w:r>
            <w:r w:rsidR="000F69B8">
              <w:rPr>
                <w:lang w:val="vi-VN"/>
              </w:rPr>
              <w:t>Hướng dẫn trình bày bài tập nhóm</w:t>
            </w:r>
          </w:p>
          <w:p w14:paraId="44BB6CB5" w14:textId="1C403B63" w:rsidR="00CF2686" w:rsidRPr="00CF2686" w:rsidRDefault="00CF2686" w:rsidP="0095485E">
            <w:pPr>
              <w:tabs>
                <w:tab w:val="left" w:pos="720"/>
              </w:tabs>
            </w:pPr>
            <w:r>
              <w:t>- Đặt câu hỏi</w:t>
            </w:r>
          </w:p>
          <w:p w14:paraId="0E844356" w14:textId="77777777" w:rsidR="006B0582" w:rsidRPr="000E1937" w:rsidRDefault="006B0582" w:rsidP="0095485E">
            <w:pPr>
              <w:tabs>
                <w:tab w:val="left" w:pos="720"/>
              </w:tabs>
              <w:rPr>
                <w:b/>
                <w:bCs/>
                <w:lang w:val="vi-VN"/>
              </w:rPr>
            </w:pPr>
            <w:r w:rsidRPr="00026DB6">
              <w:rPr>
                <w:b/>
                <w:bCs/>
                <w:lang w:val="pt-BR"/>
              </w:rPr>
              <w:t>Sinh viên</w:t>
            </w:r>
            <w:r w:rsidR="000E1937">
              <w:rPr>
                <w:b/>
                <w:bCs/>
                <w:lang w:val="vi-VN"/>
              </w:rPr>
              <w:t>:</w:t>
            </w:r>
          </w:p>
          <w:p w14:paraId="0317E089" w14:textId="77777777" w:rsidR="006B0582" w:rsidRPr="00567572" w:rsidRDefault="006B0582" w:rsidP="0095485E">
            <w:pPr>
              <w:tabs>
                <w:tab w:val="left" w:pos="720"/>
              </w:tabs>
              <w:rPr>
                <w:lang w:val="vi-VN"/>
              </w:rPr>
            </w:pPr>
            <w:r w:rsidRPr="00026DB6">
              <w:rPr>
                <w:lang w:val="pt-BR"/>
              </w:rPr>
              <w:t xml:space="preserve">- </w:t>
            </w:r>
            <w:r w:rsidR="0080210D">
              <w:rPr>
                <w:lang w:val="vi-VN"/>
              </w:rPr>
              <w:t>Trình bày bài tập nhó</w:t>
            </w:r>
            <w:r w:rsidR="00567572">
              <w:rPr>
                <w:lang w:val="vi-VN"/>
              </w:rPr>
              <w:t>m</w:t>
            </w:r>
          </w:p>
          <w:p w14:paraId="460D9447" w14:textId="414B9533" w:rsidR="00951F8C" w:rsidRPr="00026DB6" w:rsidRDefault="006B0582" w:rsidP="0095485E">
            <w:r w:rsidRPr="00026DB6">
              <w:rPr>
                <w:lang w:val="pt-BR"/>
              </w:rPr>
              <w:t xml:space="preserve">- </w:t>
            </w:r>
            <w:r w:rsidR="00CF2686">
              <w:rPr>
                <w:lang w:val="pt-BR"/>
              </w:rPr>
              <w:t>Trả lời các câu hỏi.</w:t>
            </w:r>
          </w:p>
        </w:tc>
        <w:tc>
          <w:tcPr>
            <w:tcW w:w="627" w:type="pct"/>
            <w:shd w:val="clear" w:color="auto" w:fill="auto"/>
            <w:vAlign w:val="center"/>
          </w:tcPr>
          <w:p w14:paraId="11FE3D97" w14:textId="77777777" w:rsidR="00AC7FA9" w:rsidRPr="00026DB6" w:rsidRDefault="00AC7FA9" w:rsidP="0095485E">
            <w:pPr>
              <w:tabs>
                <w:tab w:val="left" w:pos="720"/>
              </w:tabs>
              <w:rPr>
                <w:lang w:val="pt-BR"/>
              </w:rPr>
            </w:pPr>
            <w:r w:rsidRPr="00026DB6">
              <w:rPr>
                <w:lang w:val="pt-BR"/>
              </w:rPr>
              <w:t>- Điểm danh</w:t>
            </w:r>
          </w:p>
          <w:p w14:paraId="618D9382" w14:textId="77777777" w:rsidR="00951F8C" w:rsidRPr="00220A9A" w:rsidRDefault="00220A9A" w:rsidP="0095485E">
            <w:pPr>
              <w:widowControl w:val="0"/>
              <w:tabs>
                <w:tab w:val="left" w:pos="288"/>
                <w:tab w:val="left" w:pos="990"/>
              </w:tabs>
              <w:rPr>
                <w:lang w:val="vi-VN"/>
              </w:rPr>
            </w:pPr>
            <w:r>
              <w:rPr>
                <w:lang w:val="vi-VN"/>
              </w:rPr>
              <w:t xml:space="preserve">- </w:t>
            </w:r>
            <w:r>
              <w:rPr>
                <w:lang w:val="pt-BR"/>
              </w:rPr>
              <w:t>Bài</w:t>
            </w:r>
            <w:r>
              <w:rPr>
                <w:lang w:val="vi-VN"/>
              </w:rPr>
              <w:t xml:space="preserve"> tập nhóm (Rubric 3)</w:t>
            </w:r>
          </w:p>
        </w:tc>
        <w:tc>
          <w:tcPr>
            <w:tcW w:w="426" w:type="pct"/>
            <w:vAlign w:val="center"/>
          </w:tcPr>
          <w:p w14:paraId="0F60D146" w14:textId="77777777" w:rsidR="00E87D00" w:rsidRDefault="00E87D00" w:rsidP="0095485E">
            <w:pPr>
              <w:widowControl w:val="0"/>
              <w:tabs>
                <w:tab w:val="left" w:pos="288"/>
                <w:tab w:val="left" w:pos="990"/>
              </w:tabs>
              <w:jc w:val="center"/>
            </w:pPr>
            <w:r>
              <w:t>1.x</w:t>
            </w:r>
          </w:p>
          <w:p w14:paraId="10492540" w14:textId="77777777" w:rsidR="00E87D00" w:rsidRDefault="00E87D00" w:rsidP="0095485E">
            <w:pPr>
              <w:widowControl w:val="0"/>
              <w:tabs>
                <w:tab w:val="left" w:pos="288"/>
                <w:tab w:val="left" w:pos="990"/>
              </w:tabs>
              <w:jc w:val="center"/>
            </w:pPr>
            <w:r>
              <w:t>2.x</w:t>
            </w:r>
          </w:p>
          <w:p w14:paraId="6126D247" w14:textId="77777777" w:rsidR="00951F8C" w:rsidRPr="00026DB6" w:rsidRDefault="00E87D00" w:rsidP="0095485E">
            <w:pPr>
              <w:widowControl w:val="0"/>
              <w:tabs>
                <w:tab w:val="left" w:pos="288"/>
                <w:tab w:val="left" w:pos="990"/>
              </w:tabs>
              <w:jc w:val="center"/>
            </w:pPr>
            <w:r>
              <w:t>3.x</w:t>
            </w:r>
          </w:p>
        </w:tc>
      </w:tr>
      <w:tr w:rsidR="00F954CF" w:rsidRPr="00026DB6" w14:paraId="24AFF58D" w14:textId="77777777" w:rsidTr="00281F0A">
        <w:tc>
          <w:tcPr>
            <w:tcW w:w="392" w:type="pct"/>
            <w:shd w:val="clear" w:color="auto" w:fill="E2EFD9" w:themeFill="accent6" w:themeFillTint="33"/>
            <w:vAlign w:val="center"/>
          </w:tcPr>
          <w:p w14:paraId="1066C501" w14:textId="77777777" w:rsidR="00A40526" w:rsidRPr="002F6555" w:rsidRDefault="00A40526" w:rsidP="0095485E">
            <w:pPr>
              <w:widowControl w:val="0"/>
              <w:tabs>
                <w:tab w:val="left" w:pos="993"/>
              </w:tabs>
              <w:jc w:val="center"/>
              <w:rPr>
                <w:b/>
                <w:bCs/>
              </w:rPr>
            </w:pPr>
            <w:r w:rsidRPr="002F6555">
              <w:rPr>
                <w:b/>
                <w:bCs/>
              </w:rPr>
              <w:t>Lịch thi</w:t>
            </w:r>
          </w:p>
        </w:tc>
        <w:tc>
          <w:tcPr>
            <w:tcW w:w="1534" w:type="pct"/>
            <w:shd w:val="clear" w:color="auto" w:fill="E2EFD9" w:themeFill="accent6" w:themeFillTint="33"/>
            <w:vAlign w:val="center"/>
          </w:tcPr>
          <w:p w14:paraId="51A08344" w14:textId="77777777" w:rsidR="00A40526" w:rsidRPr="00026DB6" w:rsidRDefault="00A40526" w:rsidP="0095485E">
            <w:pPr>
              <w:widowControl w:val="0"/>
              <w:tabs>
                <w:tab w:val="left" w:pos="439"/>
                <w:tab w:val="left" w:pos="993"/>
              </w:tabs>
              <w:rPr>
                <w:bCs/>
                <w:lang w:val="fr-FR"/>
              </w:rPr>
            </w:pPr>
            <w:r w:rsidRPr="00026DB6">
              <w:rPr>
                <w:bCs/>
                <w:lang w:val="fr-FR"/>
              </w:rPr>
              <w:t>Thi cuối kỳ</w:t>
            </w:r>
          </w:p>
        </w:tc>
        <w:tc>
          <w:tcPr>
            <w:tcW w:w="510" w:type="pct"/>
            <w:shd w:val="clear" w:color="auto" w:fill="E2EFD9" w:themeFill="accent6" w:themeFillTint="33"/>
            <w:vAlign w:val="center"/>
          </w:tcPr>
          <w:p w14:paraId="15D8A19F" w14:textId="77777777" w:rsidR="00A40526" w:rsidRPr="00026DB6" w:rsidRDefault="00121AA5" w:rsidP="0095485E">
            <w:pPr>
              <w:widowControl w:val="0"/>
              <w:tabs>
                <w:tab w:val="left" w:pos="993"/>
              </w:tabs>
              <w:jc w:val="center"/>
            </w:pPr>
            <w:r w:rsidRPr="00D41997">
              <w:rPr>
                <w:bCs/>
                <w:lang w:val="vi-VN"/>
              </w:rPr>
              <w:t>Toàn bộ nội dung học</w:t>
            </w:r>
          </w:p>
        </w:tc>
        <w:tc>
          <w:tcPr>
            <w:tcW w:w="1510" w:type="pct"/>
            <w:shd w:val="clear" w:color="auto" w:fill="E2EFD9" w:themeFill="accent6" w:themeFillTint="33"/>
            <w:vAlign w:val="center"/>
          </w:tcPr>
          <w:p w14:paraId="32BD030A" w14:textId="77777777" w:rsidR="00A40526" w:rsidRPr="006E00A4" w:rsidRDefault="006C3B32" w:rsidP="0095485E">
            <w:pPr>
              <w:rPr>
                <w:lang w:val="vi-VN"/>
              </w:rPr>
            </w:pPr>
            <w:r w:rsidRPr="006E00A4">
              <w:t>Tự luận trên máy</w:t>
            </w:r>
          </w:p>
        </w:tc>
        <w:tc>
          <w:tcPr>
            <w:tcW w:w="627" w:type="pct"/>
            <w:shd w:val="clear" w:color="auto" w:fill="E2EFD9" w:themeFill="accent6" w:themeFillTint="33"/>
            <w:vAlign w:val="center"/>
          </w:tcPr>
          <w:p w14:paraId="182A6BE7" w14:textId="77777777" w:rsidR="00A40526" w:rsidRPr="00026DB6" w:rsidRDefault="00A40526" w:rsidP="0095485E">
            <w:pPr>
              <w:widowControl w:val="0"/>
              <w:tabs>
                <w:tab w:val="left" w:pos="288"/>
                <w:tab w:val="left" w:pos="990"/>
              </w:tabs>
              <w:jc w:val="center"/>
            </w:pPr>
            <w:r w:rsidRPr="00026DB6">
              <w:t xml:space="preserve">Phụ lục 1: </w:t>
            </w:r>
            <w:r w:rsidR="00CE7394">
              <w:rPr>
                <w:lang w:val="vi-VN"/>
              </w:rPr>
              <w:t>M</w:t>
            </w:r>
            <w:r w:rsidRPr="00026DB6">
              <w:t>a trận đề thi</w:t>
            </w:r>
          </w:p>
        </w:tc>
        <w:tc>
          <w:tcPr>
            <w:tcW w:w="426" w:type="pct"/>
            <w:shd w:val="clear" w:color="auto" w:fill="E2EFD9" w:themeFill="accent6" w:themeFillTint="33"/>
            <w:vAlign w:val="center"/>
          </w:tcPr>
          <w:p w14:paraId="2E7A4B85" w14:textId="77777777" w:rsidR="00A40526" w:rsidRPr="00026DB6" w:rsidRDefault="00A40526" w:rsidP="0095485E">
            <w:pPr>
              <w:widowControl w:val="0"/>
              <w:tabs>
                <w:tab w:val="left" w:pos="288"/>
                <w:tab w:val="left" w:pos="990"/>
              </w:tabs>
              <w:jc w:val="center"/>
            </w:pPr>
          </w:p>
        </w:tc>
      </w:tr>
    </w:tbl>
    <w:p w14:paraId="0D6BD999" w14:textId="77777777" w:rsidR="00A40526" w:rsidRDefault="00A40526" w:rsidP="00AB3142">
      <w:pPr>
        <w:tabs>
          <w:tab w:val="left" w:pos="720"/>
        </w:tabs>
        <w:spacing w:before="60" w:after="40" w:line="288" w:lineRule="auto"/>
        <w:rPr>
          <w:lang w:val="vi-VN"/>
        </w:rPr>
      </w:pPr>
    </w:p>
    <w:p w14:paraId="7D877EF9" w14:textId="77777777"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521EFFBB"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0A458AB8" w14:textId="77777777"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28E769E5" w14:textId="77777777" w:rsidR="007D39F6" w:rsidRPr="000A76A7" w:rsidRDefault="00A84CF2" w:rsidP="000A76A7">
      <w:pPr>
        <w:pStyle w:val="Heading2"/>
      </w:pPr>
      <w:r w:rsidRPr="000A76A7">
        <w:t>10.1. Quy định về điều kiện thi kết thúc học phần</w:t>
      </w:r>
    </w:p>
    <w:p w14:paraId="50D640BF" w14:textId="77777777"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467EAEF6" w14:textId="77777777"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050AE977" w14:textId="77777777" w:rsidR="0026051A" w:rsidRPr="000A76A7" w:rsidRDefault="00FC2A7F" w:rsidP="000A76A7">
      <w:pPr>
        <w:pStyle w:val="Heading2"/>
      </w:pPr>
      <w:r w:rsidRPr="000A76A7">
        <w:t>10</w:t>
      </w:r>
      <w:r w:rsidR="0026051A" w:rsidRPr="000A76A7">
        <w:t>.2. Quy định về tham dự lớp học</w:t>
      </w:r>
    </w:p>
    <w:p w14:paraId="0EAB226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56533DF4"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27C9B7F" w14:textId="77777777"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1166398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19B969C0"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791ABAB2"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1179379A"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7256C903"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066A6F88" w14:textId="77777777"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4DF0FBF2" w14:textId="77777777" w:rsidR="00F30036" w:rsidRDefault="00F30036">
      <w:pPr>
        <w:rPr>
          <w:b/>
        </w:rPr>
      </w:pPr>
      <w:r>
        <w:br w:type="page"/>
      </w:r>
    </w:p>
    <w:p w14:paraId="3C455633" w14:textId="4E0FC478" w:rsidR="00755C08" w:rsidRPr="000A76A7" w:rsidRDefault="003D61BA" w:rsidP="000A76A7">
      <w:pPr>
        <w:pStyle w:val="Heading2"/>
      </w:pPr>
      <w:r w:rsidRPr="000A76A7">
        <w:lastRenderedPageBreak/>
        <w:t>10</w:t>
      </w:r>
      <w:r w:rsidR="00755C08" w:rsidRPr="000A76A7">
        <w:t>.4. Quy định về nộp bài tập lớn</w:t>
      </w:r>
    </w:p>
    <w:p w14:paraId="4B08B94B" w14:textId="77777777"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28B95920" w14:textId="77777777"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699CE329" w14:textId="77777777" w:rsidR="00074EEC" w:rsidRPr="00D83953" w:rsidRDefault="00074EEC" w:rsidP="00D83953">
      <w:pPr>
        <w:spacing w:before="60" w:after="40" w:line="288" w:lineRule="auto"/>
        <w:jc w:val="both"/>
        <w:rPr>
          <w:b/>
          <w:bCs/>
          <w:lang w:val="pt-BR"/>
        </w:rPr>
      </w:pPr>
    </w:p>
    <w:p w14:paraId="42C3811F" w14:textId="77777777"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613D6B4F"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6B45F144" w14:textId="77777777" w:rsidTr="001D2C0F">
        <w:tc>
          <w:tcPr>
            <w:tcW w:w="2388" w:type="pct"/>
          </w:tcPr>
          <w:p w14:paraId="0C4AA8DE" w14:textId="49EB4FC0" w:rsidR="001D2C0F" w:rsidRPr="00EC6FD4" w:rsidRDefault="00EC6FD4" w:rsidP="001A0796">
            <w:pPr>
              <w:widowControl w:val="0"/>
              <w:spacing w:before="60" w:after="40" w:line="288" w:lineRule="auto"/>
              <w:jc w:val="center"/>
              <w:rPr>
                <w:b/>
              </w:rPr>
            </w:pPr>
            <w:r>
              <w:rPr>
                <w:b/>
              </w:rPr>
              <w:t>PHỤ TRÁCH KHOA</w:t>
            </w:r>
          </w:p>
        </w:tc>
        <w:tc>
          <w:tcPr>
            <w:tcW w:w="2612" w:type="pct"/>
          </w:tcPr>
          <w:p w14:paraId="273D0718" w14:textId="77777777"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70D93ABD" w14:textId="77777777" w:rsidTr="001D2C0F">
        <w:tc>
          <w:tcPr>
            <w:tcW w:w="2388" w:type="pct"/>
          </w:tcPr>
          <w:p w14:paraId="7545BDD4" w14:textId="77777777" w:rsidR="001D2C0F" w:rsidRDefault="001D2C0F" w:rsidP="001A0796">
            <w:pPr>
              <w:widowControl w:val="0"/>
              <w:spacing w:before="60" w:after="40" w:line="288" w:lineRule="auto"/>
              <w:jc w:val="center"/>
              <w:rPr>
                <w:b/>
                <w:lang w:val="vi-VN"/>
              </w:rPr>
            </w:pPr>
            <w:bookmarkStart w:id="0" w:name="_Hlk82005844"/>
          </w:p>
          <w:p w14:paraId="0F905F3C" w14:textId="77777777" w:rsidR="001D0A5B" w:rsidRDefault="001D0A5B" w:rsidP="00B50CE1">
            <w:pPr>
              <w:widowControl w:val="0"/>
              <w:spacing w:before="60" w:after="40" w:line="288" w:lineRule="auto"/>
              <w:rPr>
                <w:b/>
                <w:lang w:val="vi-VN"/>
              </w:rPr>
            </w:pPr>
          </w:p>
          <w:p w14:paraId="30A245F5" w14:textId="77777777" w:rsidR="00B50CE1" w:rsidRPr="001D0A5B" w:rsidRDefault="00B50CE1" w:rsidP="00B50CE1">
            <w:pPr>
              <w:widowControl w:val="0"/>
              <w:spacing w:before="60" w:after="40" w:line="288" w:lineRule="auto"/>
              <w:rPr>
                <w:b/>
                <w:lang w:val="vi-VN"/>
              </w:rPr>
            </w:pPr>
          </w:p>
          <w:p w14:paraId="5C629494" w14:textId="01E2C4A9"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EC6FD4">
              <w:rPr>
                <w:b/>
                <w:lang w:val="pt-BR"/>
              </w:rPr>
              <w:t>Phạm Xuân Lâm</w:t>
            </w:r>
          </w:p>
          <w:p w14:paraId="4CEAE408" w14:textId="77777777" w:rsidR="001D2C0F" w:rsidRPr="00D83953" w:rsidRDefault="001D2C0F" w:rsidP="00D83953">
            <w:pPr>
              <w:widowControl w:val="0"/>
              <w:spacing w:before="60" w:after="40" w:line="288" w:lineRule="auto"/>
              <w:jc w:val="center"/>
              <w:rPr>
                <w:b/>
                <w:iCs/>
                <w:lang w:val="pt-BR"/>
              </w:rPr>
            </w:pPr>
          </w:p>
        </w:tc>
        <w:tc>
          <w:tcPr>
            <w:tcW w:w="2612" w:type="pct"/>
          </w:tcPr>
          <w:p w14:paraId="6A3AE0D1" w14:textId="77777777" w:rsidR="001D2C0F" w:rsidRDefault="001D2C0F" w:rsidP="00D83953">
            <w:pPr>
              <w:widowControl w:val="0"/>
              <w:spacing w:before="60" w:after="40" w:line="288" w:lineRule="auto"/>
              <w:jc w:val="center"/>
              <w:rPr>
                <w:b/>
                <w:lang w:val="vi-VN"/>
              </w:rPr>
            </w:pPr>
          </w:p>
          <w:p w14:paraId="6FCFB0ED" w14:textId="77777777" w:rsidR="001D0A5B" w:rsidRDefault="001D0A5B" w:rsidP="00D83953">
            <w:pPr>
              <w:widowControl w:val="0"/>
              <w:spacing w:before="60" w:after="40" w:line="288" w:lineRule="auto"/>
              <w:jc w:val="center"/>
              <w:rPr>
                <w:b/>
                <w:lang w:val="vi-VN"/>
              </w:rPr>
            </w:pPr>
          </w:p>
          <w:p w14:paraId="0DC36FBC" w14:textId="77777777" w:rsidR="001D0A5B" w:rsidRPr="001D0A5B" w:rsidRDefault="001D0A5B" w:rsidP="00D83953">
            <w:pPr>
              <w:widowControl w:val="0"/>
              <w:spacing w:before="60" w:after="40" w:line="288" w:lineRule="auto"/>
              <w:jc w:val="center"/>
              <w:rPr>
                <w:b/>
                <w:lang w:val="vi-VN"/>
              </w:rPr>
            </w:pPr>
          </w:p>
          <w:p w14:paraId="1DA227B0" w14:textId="77777777"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58AF6084" w14:textId="77777777" w:rsidR="006B7612" w:rsidRPr="00D83953" w:rsidRDefault="006B7612" w:rsidP="00D83953">
      <w:pPr>
        <w:spacing w:before="60" w:after="40" w:line="288" w:lineRule="auto"/>
        <w:rPr>
          <w:b/>
          <w:lang w:val="x-none" w:eastAsia="x-none"/>
        </w:rPr>
      </w:pPr>
      <w:r w:rsidRPr="00D83953">
        <w:br w:type="page"/>
      </w:r>
    </w:p>
    <w:p w14:paraId="5B168B88" w14:textId="77777777" w:rsidR="00865F98" w:rsidRPr="00074A02" w:rsidRDefault="006B7612" w:rsidP="00C67741">
      <w:pPr>
        <w:pStyle w:val="Heading1"/>
        <w:jc w:val="center"/>
      </w:pPr>
      <w:r w:rsidRPr="00074A02">
        <w:lastRenderedPageBreak/>
        <w:t>PHỤ LỤC</w:t>
      </w:r>
    </w:p>
    <w:p w14:paraId="0AF3C99C" w14:textId="77777777" w:rsidR="006B7612" w:rsidRPr="00D83953" w:rsidRDefault="006B7612" w:rsidP="00C67741">
      <w:pPr>
        <w:pStyle w:val="Heading2"/>
        <w:jc w:val="center"/>
      </w:pPr>
      <w:r w:rsidRPr="00D83953">
        <w:t>Phụ lục 1</w:t>
      </w:r>
      <w:r w:rsidR="00FB17E8" w:rsidRPr="00D83953">
        <w:t>. MA TRẬN ĐỀ THI</w:t>
      </w:r>
    </w:p>
    <w:p w14:paraId="458A1A0C" w14:textId="77777777" w:rsidR="00415D36" w:rsidRPr="00F964F6" w:rsidRDefault="00415D36" w:rsidP="001E186C">
      <w:pPr>
        <w:pStyle w:val="ListParagraph"/>
        <w:numPr>
          <w:ilvl w:val="0"/>
          <w:numId w:val="32"/>
        </w:numPr>
      </w:pPr>
      <w:r w:rsidRPr="00F964F6">
        <w:rPr>
          <w:b/>
          <w:bCs/>
        </w:rPr>
        <w:t>Trọng số trong điểm học phần</w:t>
      </w:r>
      <w:r w:rsidRPr="00F964F6">
        <w:t>: 50%</w:t>
      </w:r>
    </w:p>
    <w:p w14:paraId="5E1616EC" w14:textId="77777777" w:rsidR="00FA3AD8" w:rsidRPr="00F964F6" w:rsidRDefault="00FA3AD8" w:rsidP="001E186C">
      <w:pPr>
        <w:pStyle w:val="ListParagraph"/>
        <w:numPr>
          <w:ilvl w:val="0"/>
          <w:numId w:val="32"/>
        </w:numPr>
      </w:pPr>
      <w:r w:rsidRPr="00F964F6">
        <w:rPr>
          <w:b/>
          <w:bCs/>
        </w:rPr>
        <w:t>Hình thức</w:t>
      </w:r>
      <w:r w:rsidRPr="00F964F6">
        <w:t xml:space="preserve">: </w:t>
      </w:r>
      <w:r w:rsidR="00DB1CB0" w:rsidRPr="00FF4C43">
        <w:rPr>
          <w:lang w:val="vi-VN"/>
        </w:rPr>
        <w:t>Tự luận trên máy</w:t>
      </w:r>
    </w:p>
    <w:p w14:paraId="107A5067" w14:textId="2B9051D2" w:rsidR="00FB17E8" w:rsidRPr="00F964F6" w:rsidRDefault="00FB17E8" w:rsidP="001E186C">
      <w:pPr>
        <w:pStyle w:val="ListParagraph"/>
        <w:numPr>
          <w:ilvl w:val="0"/>
          <w:numId w:val="32"/>
        </w:numPr>
      </w:pPr>
      <w:r w:rsidRPr="00F964F6">
        <w:rPr>
          <w:b/>
          <w:bCs/>
        </w:rPr>
        <w:t>Thời gian</w:t>
      </w:r>
      <w:r w:rsidRPr="00F964F6">
        <w:t xml:space="preserve">: </w:t>
      </w:r>
      <w:r w:rsidR="00A47B14">
        <w:t>90</w:t>
      </w:r>
      <w:r w:rsidR="00C640B6" w:rsidRPr="00C640B6">
        <w:rPr>
          <w:lang w:val="vi-VN"/>
        </w:rPr>
        <w:t xml:space="preserve"> </w:t>
      </w:r>
      <w:r w:rsidRPr="00225E61">
        <w:t>phút</w:t>
      </w:r>
    </w:p>
    <w:p w14:paraId="3F6B2BC7" w14:textId="38470248" w:rsidR="00FB17E8" w:rsidRPr="00F964F6" w:rsidRDefault="00FB17E8" w:rsidP="001E186C">
      <w:pPr>
        <w:pStyle w:val="ListParagraph"/>
        <w:numPr>
          <w:ilvl w:val="0"/>
          <w:numId w:val="32"/>
        </w:numPr>
      </w:pPr>
      <w:r w:rsidRPr="00F964F6">
        <w:rPr>
          <w:b/>
          <w:bCs/>
        </w:rPr>
        <w:t>Số câu hỏi</w:t>
      </w:r>
      <w:r w:rsidRPr="00F964F6">
        <w:t xml:space="preserve">: </w:t>
      </w:r>
      <w:r w:rsidR="00A47B14">
        <w:t>5</w:t>
      </w:r>
      <w:r w:rsidR="00C640B6" w:rsidRPr="00C640B6">
        <w:rPr>
          <w:lang w:val="vi-VN"/>
        </w:rPr>
        <w:t xml:space="preserve"> </w:t>
      </w:r>
      <w:r w:rsidR="00EA6890">
        <w:rPr>
          <w:lang w:val="vi-VN"/>
        </w:rPr>
        <w:t>câu</w:t>
      </w:r>
    </w:p>
    <w:p w14:paraId="0D7B3927" w14:textId="77777777" w:rsidR="00EA6890" w:rsidRPr="00EC072C" w:rsidRDefault="00EC072C" w:rsidP="00D83953">
      <w:pPr>
        <w:spacing w:before="60" w:after="40" w:line="288" w:lineRule="auto"/>
        <w:rPr>
          <w:b/>
          <w:bCs/>
          <w:lang w:val="vi-VN" w:eastAsia="x-none"/>
        </w:rPr>
      </w:pPr>
      <w:r w:rsidRPr="00EC072C">
        <w:rPr>
          <w:b/>
          <w:bCs/>
          <w:lang w:val="vi-VN" w:eastAsia="x-none"/>
        </w:rPr>
        <w:t xml:space="preserve">Ma trận đề thi </w:t>
      </w:r>
      <w:r w:rsidR="006C2D20">
        <w:rPr>
          <w:b/>
          <w:bCs/>
          <w:lang w:val="vi-VN" w:eastAsia="x-none"/>
        </w:rPr>
        <w:t>(</w:t>
      </w:r>
      <w:r w:rsidRPr="00EC072C">
        <w:rPr>
          <w:b/>
          <w:bCs/>
          <w:lang w:val="vi-VN" w:eastAsia="x-none"/>
        </w:rPr>
        <w:t>tự luận</w:t>
      </w:r>
      <w:r w:rsidR="006C2D20">
        <w:rPr>
          <w:b/>
          <w:bCs/>
          <w:lang w:val="vi-VN" w:eastAsia="x-none"/>
        </w:rPr>
        <w:t>)</w:t>
      </w:r>
      <w:r w:rsidRPr="00EC072C">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DA73C0" w:rsidRPr="004E5BF6" w14:paraId="55B44554" w14:textId="77777777" w:rsidTr="000A0342">
        <w:tc>
          <w:tcPr>
            <w:tcW w:w="871" w:type="pct"/>
            <w:shd w:val="clear" w:color="auto" w:fill="FBE4D5" w:themeFill="accent2" w:themeFillTint="33"/>
            <w:vAlign w:val="center"/>
          </w:tcPr>
          <w:p w14:paraId="4B4C4810"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48755ECF" w14:textId="77777777" w:rsidR="00DA73C0" w:rsidRPr="004E5BF6" w:rsidRDefault="00DA73C0" w:rsidP="0095485E">
            <w:pPr>
              <w:jc w:val="center"/>
              <w:rPr>
                <w:b/>
                <w:bCs/>
                <w:lang w:val="vi-VN"/>
              </w:rPr>
            </w:pPr>
            <w:r w:rsidRPr="004E5BF6">
              <w:rPr>
                <w:b/>
                <w:bCs/>
                <w:lang w:val="vi-VN"/>
              </w:rPr>
              <w:t>CLO</w:t>
            </w:r>
            <w:r w:rsidR="007F71DD">
              <w:rPr>
                <w:b/>
                <w:bCs/>
                <w:lang w:val="vi-VN"/>
              </w:rPr>
              <w:t>s</w:t>
            </w:r>
          </w:p>
        </w:tc>
        <w:tc>
          <w:tcPr>
            <w:tcW w:w="671" w:type="pct"/>
            <w:shd w:val="clear" w:color="auto" w:fill="FBE4D5" w:themeFill="accent2" w:themeFillTint="33"/>
            <w:vAlign w:val="center"/>
          </w:tcPr>
          <w:p w14:paraId="59C31299"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2BAD6AE6" w14:textId="77777777" w:rsidR="00DA73C0" w:rsidRPr="004E5BF6" w:rsidRDefault="00DA73C0" w:rsidP="0095485E">
            <w:pPr>
              <w:jc w:val="center"/>
              <w:rPr>
                <w:b/>
                <w:bCs/>
              </w:rPr>
            </w:pPr>
            <w:r w:rsidRPr="004E5BF6">
              <w:rPr>
                <w:b/>
                <w:bCs/>
              </w:rPr>
              <w:t>Nhớ</w:t>
            </w:r>
          </w:p>
        </w:tc>
        <w:tc>
          <w:tcPr>
            <w:tcW w:w="596" w:type="pct"/>
            <w:shd w:val="clear" w:color="auto" w:fill="FBE4D5" w:themeFill="accent2" w:themeFillTint="33"/>
            <w:vAlign w:val="center"/>
          </w:tcPr>
          <w:p w14:paraId="36EAC1F0"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671ED97E"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258AB7A7" w14:textId="77777777" w:rsidR="00DA73C0" w:rsidRPr="004E5BF6" w:rsidRDefault="00DA73C0" w:rsidP="0095485E">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DA73C0" w:rsidRPr="004E5BF6" w14:paraId="7159FC42" w14:textId="77777777" w:rsidTr="0000563C">
        <w:tc>
          <w:tcPr>
            <w:tcW w:w="871" w:type="pct"/>
            <w:shd w:val="clear" w:color="auto" w:fill="auto"/>
            <w:vAlign w:val="center"/>
          </w:tcPr>
          <w:p w14:paraId="7FD4822D"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1692F050" w14:textId="77777777" w:rsidR="00DA73C0" w:rsidRPr="004E5BF6" w:rsidRDefault="00DA73C0" w:rsidP="0095485E">
            <w:pPr>
              <w:jc w:val="center"/>
              <w:rPr>
                <w:lang w:val="vi-VN"/>
              </w:rPr>
            </w:pPr>
            <w:r w:rsidRPr="004E5BF6">
              <w:rPr>
                <w:lang w:val="vi-VN"/>
              </w:rPr>
              <w:t>1.1</w:t>
            </w:r>
          </w:p>
          <w:p w14:paraId="60AE2C7A" w14:textId="16815320" w:rsidR="00DA73C0" w:rsidRPr="008D49C1" w:rsidRDefault="00DA73C0" w:rsidP="008D49C1">
            <w:pPr>
              <w:jc w:val="center"/>
            </w:pPr>
            <w:r w:rsidRPr="004E5BF6">
              <w:rPr>
                <w:lang w:val="vi-VN"/>
              </w:rPr>
              <w:t>1.2</w:t>
            </w:r>
          </w:p>
        </w:tc>
        <w:tc>
          <w:tcPr>
            <w:tcW w:w="671" w:type="pct"/>
            <w:shd w:val="clear" w:color="auto" w:fill="auto"/>
            <w:vAlign w:val="center"/>
          </w:tcPr>
          <w:p w14:paraId="14ED31F1" w14:textId="55A59C5E" w:rsidR="00DA73C0" w:rsidRPr="00B920FC" w:rsidRDefault="00DA73C0" w:rsidP="0095485E">
            <w:pPr>
              <w:jc w:val="center"/>
              <w:rPr>
                <w:rFonts w:eastAsiaTheme="minorHAnsi"/>
                <w:kern w:val="2"/>
                <w14:ligatures w14:val="standardContextual"/>
              </w:rPr>
            </w:pPr>
          </w:p>
        </w:tc>
        <w:tc>
          <w:tcPr>
            <w:tcW w:w="598" w:type="pct"/>
            <w:shd w:val="clear" w:color="auto" w:fill="auto"/>
            <w:vAlign w:val="center"/>
          </w:tcPr>
          <w:p w14:paraId="6AA1BA6C" w14:textId="77777777" w:rsidR="00DA73C0" w:rsidRPr="004E5BF6" w:rsidRDefault="00DA73C0" w:rsidP="0095485E">
            <w:pPr>
              <w:jc w:val="center"/>
            </w:pPr>
          </w:p>
        </w:tc>
        <w:tc>
          <w:tcPr>
            <w:tcW w:w="596" w:type="pct"/>
            <w:shd w:val="clear" w:color="auto" w:fill="auto"/>
            <w:vAlign w:val="center"/>
          </w:tcPr>
          <w:p w14:paraId="5979B333"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2CDC8FEF"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48A8696"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09DAFE6A" w14:textId="77777777" w:rsidTr="0000563C">
        <w:tc>
          <w:tcPr>
            <w:tcW w:w="871" w:type="pct"/>
            <w:shd w:val="clear" w:color="auto" w:fill="auto"/>
            <w:vAlign w:val="center"/>
          </w:tcPr>
          <w:p w14:paraId="242F7307" w14:textId="77777777" w:rsidR="00DA73C0" w:rsidRPr="004E5BF6" w:rsidRDefault="00DA73C0" w:rsidP="0095485E">
            <w:pPr>
              <w:jc w:val="center"/>
              <w:rPr>
                <w:lang w:val="vi-VN"/>
              </w:rPr>
            </w:pPr>
            <w:r>
              <w:rPr>
                <w:lang w:val="vi-VN"/>
              </w:rPr>
              <w:t>a.</w:t>
            </w:r>
          </w:p>
        </w:tc>
        <w:tc>
          <w:tcPr>
            <w:tcW w:w="623" w:type="pct"/>
            <w:vMerge/>
            <w:shd w:val="clear" w:color="auto" w:fill="auto"/>
            <w:vAlign w:val="center"/>
          </w:tcPr>
          <w:p w14:paraId="4B5CA18B" w14:textId="77777777" w:rsidR="00DA73C0" w:rsidRPr="004E5BF6" w:rsidRDefault="00DA73C0" w:rsidP="0095485E">
            <w:pPr>
              <w:jc w:val="center"/>
              <w:rPr>
                <w:lang w:val="vi-VN"/>
              </w:rPr>
            </w:pPr>
          </w:p>
        </w:tc>
        <w:tc>
          <w:tcPr>
            <w:tcW w:w="671" w:type="pct"/>
            <w:shd w:val="clear" w:color="auto" w:fill="auto"/>
            <w:vAlign w:val="center"/>
          </w:tcPr>
          <w:p w14:paraId="3BAE2EB5"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2442AE19" w14:textId="77777777" w:rsidR="00DA73C0" w:rsidRPr="004E5BF6" w:rsidRDefault="00DA73C0" w:rsidP="0095485E">
            <w:pPr>
              <w:jc w:val="center"/>
              <w:rPr>
                <w:lang w:val="vi-VN"/>
              </w:rPr>
            </w:pPr>
          </w:p>
        </w:tc>
        <w:tc>
          <w:tcPr>
            <w:tcW w:w="596" w:type="pct"/>
            <w:shd w:val="clear" w:color="auto" w:fill="auto"/>
            <w:vAlign w:val="center"/>
          </w:tcPr>
          <w:p w14:paraId="2D1DAE7B" w14:textId="77777777" w:rsidR="00DA73C0" w:rsidRPr="00CD74BD" w:rsidRDefault="00DA73C0" w:rsidP="0095485E">
            <w:pPr>
              <w:jc w:val="center"/>
              <w:rPr>
                <w:lang w:val="vi-VN"/>
              </w:rPr>
            </w:pPr>
            <w:r>
              <w:rPr>
                <w:lang w:val="vi-VN"/>
              </w:rPr>
              <w:t>1</w:t>
            </w:r>
          </w:p>
        </w:tc>
        <w:tc>
          <w:tcPr>
            <w:tcW w:w="674" w:type="pct"/>
            <w:shd w:val="clear" w:color="auto" w:fill="auto"/>
            <w:vAlign w:val="center"/>
          </w:tcPr>
          <w:p w14:paraId="66BB5D67" w14:textId="77777777" w:rsidR="00DA73C0" w:rsidRPr="004E5BF6" w:rsidRDefault="00DA73C0" w:rsidP="0095485E">
            <w:pPr>
              <w:jc w:val="center"/>
            </w:pPr>
          </w:p>
        </w:tc>
        <w:tc>
          <w:tcPr>
            <w:tcW w:w="967" w:type="pct"/>
            <w:shd w:val="clear" w:color="auto" w:fill="auto"/>
            <w:vAlign w:val="center"/>
          </w:tcPr>
          <w:p w14:paraId="3CFB2584" w14:textId="77777777" w:rsidR="00DA73C0" w:rsidRPr="004E5BF6" w:rsidRDefault="00DA73C0" w:rsidP="0095485E">
            <w:pPr>
              <w:jc w:val="center"/>
              <w:rPr>
                <w:b/>
                <w:bCs/>
                <w:lang w:val="vi-VN"/>
              </w:rPr>
            </w:pPr>
            <w:r w:rsidRPr="004E5BF6">
              <w:rPr>
                <w:b/>
                <w:bCs/>
                <w:lang w:val="vi-VN"/>
              </w:rPr>
              <w:t>1</w:t>
            </w:r>
          </w:p>
        </w:tc>
      </w:tr>
      <w:tr w:rsidR="00DA73C0" w:rsidRPr="004E5BF6" w14:paraId="338BB515" w14:textId="77777777" w:rsidTr="0000563C">
        <w:tc>
          <w:tcPr>
            <w:tcW w:w="871" w:type="pct"/>
            <w:shd w:val="clear" w:color="auto" w:fill="auto"/>
            <w:vAlign w:val="center"/>
          </w:tcPr>
          <w:p w14:paraId="315EEA99" w14:textId="77777777" w:rsidR="00DA73C0" w:rsidRPr="004E5BF6" w:rsidRDefault="00DA73C0" w:rsidP="0095485E">
            <w:pPr>
              <w:jc w:val="center"/>
              <w:rPr>
                <w:lang w:val="vi-VN"/>
              </w:rPr>
            </w:pPr>
            <w:r>
              <w:rPr>
                <w:lang w:val="vi-VN"/>
              </w:rPr>
              <w:t>b.</w:t>
            </w:r>
          </w:p>
        </w:tc>
        <w:tc>
          <w:tcPr>
            <w:tcW w:w="623" w:type="pct"/>
            <w:vMerge/>
            <w:shd w:val="clear" w:color="auto" w:fill="auto"/>
            <w:vAlign w:val="center"/>
          </w:tcPr>
          <w:p w14:paraId="215AAB01" w14:textId="77777777" w:rsidR="00DA73C0" w:rsidRPr="004E5BF6" w:rsidRDefault="00DA73C0" w:rsidP="0095485E">
            <w:pPr>
              <w:jc w:val="center"/>
              <w:rPr>
                <w:lang w:val="vi-VN"/>
              </w:rPr>
            </w:pPr>
          </w:p>
        </w:tc>
        <w:tc>
          <w:tcPr>
            <w:tcW w:w="671" w:type="pct"/>
            <w:shd w:val="clear" w:color="auto" w:fill="auto"/>
            <w:vAlign w:val="center"/>
          </w:tcPr>
          <w:p w14:paraId="2E5EFA6A"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0CB97F11" w14:textId="77777777" w:rsidR="00DA73C0" w:rsidRPr="004E5BF6" w:rsidRDefault="00DA73C0" w:rsidP="0095485E">
            <w:pPr>
              <w:jc w:val="center"/>
            </w:pPr>
          </w:p>
        </w:tc>
        <w:tc>
          <w:tcPr>
            <w:tcW w:w="596" w:type="pct"/>
            <w:shd w:val="clear" w:color="auto" w:fill="auto"/>
            <w:vAlign w:val="center"/>
          </w:tcPr>
          <w:p w14:paraId="434C5863" w14:textId="77777777" w:rsidR="00DA73C0" w:rsidRPr="004E5BF6" w:rsidRDefault="00DA73C0" w:rsidP="0095485E">
            <w:pPr>
              <w:jc w:val="center"/>
            </w:pPr>
          </w:p>
        </w:tc>
        <w:tc>
          <w:tcPr>
            <w:tcW w:w="674" w:type="pct"/>
            <w:shd w:val="clear" w:color="auto" w:fill="auto"/>
            <w:vAlign w:val="center"/>
          </w:tcPr>
          <w:p w14:paraId="62E7A40E" w14:textId="77777777" w:rsidR="00DA73C0" w:rsidRPr="00CD74BD" w:rsidRDefault="00DA73C0" w:rsidP="0095485E">
            <w:pPr>
              <w:jc w:val="center"/>
              <w:rPr>
                <w:lang w:val="vi-VN"/>
              </w:rPr>
            </w:pPr>
            <w:r>
              <w:rPr>
                <w:lang w:val="vi-VN"/>
              </w:rPr>
              <w:t>1</w:t>
            </w:r>
          </w:p>
        </w:tc>
        <w:tc>
          <w:tcPr>
            <w:tcW w:w="967" w:type="pct"/>
            <w:shd w:val="clear" w:color="auto" w:fill="auto"/>
            <w:vAlign w:val="center"/>
          </w:tcPr>
          <w:p w14:paraId="6B8DA1F9" w14:textId="77777777" w:rsidR="00DA73C0" w:rsidRPr="004E5BF6" w:rsidRDefault="00DA73C0" w:rsidP="0095485E">
            <w:pPr>
              <w:jc w:val="center"/>
              <w:rPr>
                <w:b/>
                <w:bCs/>
                <w:lang w:val="vi-VN"/>
              </w:rPr>
            </w:pPr>
            <w:r w:rsidRPr="004E5BF6">
              <w:rPr>
                <w:b/>
                <w:bCs/>
                <w:lang w:val="vi-VN"/>
              </w:rPr>
              <w:t>1</w:t>
            </w:r>
          </w:p>
        </w:tc>
      </w:tr>
      <w:tr w:rsidR="00DA73C0" w:rsidRPr="004E5BF6" w14:paraId="05B372A5" w14:textId="77777777" w:rsidTr="0000563C">
        <w:tc>
          <w:tcPr>
            <w:tcW w:w="871" w:type="pct"/>
            <w:shd w:val="clear" w:color="auto" w:fill="auto"/>
            <w:vAlign w:val="center"/>
          </w:tcPr>
          <w:p w14:paraId="11AEC890"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7950FF4C" w14:textId="77777777" w:rsidR="00DA73C0" w:rsidRPr="004E5BF6" w:rsidRDefault="00DA73C0" w:rsidP="0095485E">
            <w:pPr>
              <w:jc w:val="center"/>
              <w:rPr>
                <w:lang w:val="vi-VN"/>
              </w:rPr>
            </w:pPr>
            <w:r w:rsidRPr="004E5BF6">
              <w:rPr>
                <w:lang w:val="vi-VN"/>
              </w:rPr>
              <w:t>1.1</w:t>
            </w:r>
          </w:p>
          <w:p w14:paraId="5C0E93EB" w14:textId="430F084D" w:rsidR="00DA73C0" w:rsidRPr="008D49C1" w:rsidRDefault="00DA73C0" w:rsidP="008D49C1">
            <w:pPr>
              <w:jc w:val="center"/>
            </w:pPr>
            <w:r w:rsidRPr="004E5BF6">
              <w:rPr>
                <w:lang w:val="vi-VN"/>
              </w:rPr>
              <w:t>1.2</w:t>
            </w:r>
          </w:p>
        </w:tc>
        <w:tc>
          <w:tcPr>
            <w:tcW w:w="671" w:type="pct"/>
            <w:shd w:val="clear" w:color="auto" w:fill="auto"/>
            <w:vAlign w:val="center"/>
          </w:tcPr>
          <w:p w14:paraId="364D7464" w14:textId="4D6C97DE" w:rsidR="00DA73C0" w:rsidRPr="00B075EE"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5476E7E2" w14:textId="77777777" w:rsidR="00DA73C0" w:rsidRPr="004E5BF6" w:rsidRDefault="00DA73C0" w:rsidP="0095485E">
            <w:pPr>
              <w:jc w:val="center"/>
            </w:pPr>
          </w:p>
        </w:tc>
        <w:tc>
          <w:tcPr>
            <w:tcW w:w="596" w:type="pct"/>
            <w:shd w:val="clear" w:color="auto" w:fill="auto"/>
            <w:vAlign w:val="center"/>
          </w:tcPr>
          <w:p w14:paraId="70AAB4D9"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5FE8CA50"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00A6450B"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42CE2B93" w14:textId="77777777" w:rsidTr="0000563C">
        <w:tc>
          <w:tcPr>
            <w:tcW w:w="871" w:type="pct"/>
            <w:shd w:val="clear" w:color="auto" w:fill="auto"/>
            <w:vAlign w:val="center"/>
          </w:tcPr>
          <w:p w14:paraId="5041C788"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06909C76" w14:textId="77777777" w:rsidR="00DA73C0" w:rsidRPr="004E5BF6" w:rsidRDefault="00DA73C0" w:rsidP="0095485E">
            <w:pPr>
              <w:jc w:val="center"/>
              <w:rPr>
                <w:lang w:val="vi-VN"/>
              </w:rPr>
            </w:pPr>
          </w:p>
        </w:tc>
        <w:tc>
          <w:tcPr>
            <w:tcW w:w="671" w:type="pct"/>
            <w:shd w:val="clear" w:color="auto" w:fill="auto"/>
            <w:vAlign w:val="center"/>
          </w:tcPr>
          <w:p w14:paraId="74CF0C3E"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6159B43" w14:textId="77777777" w:rsidR="00DA73C0" w:rsidRPr="004E5BF6" w:rsidRDefault="00DA73C0" w:rsidP="0095485E">
            <w:pPr>
              <w:jc w:val="center"/>
            </w:pPr>
          </w:p>
        </w:tc>
        <w:tc>
          <w:tcPr>
            <w:tcW w:w="596" w:type="pct"/>
            <w:shd w:val="clear" w:color="auto" w:fill="auto"/>
            <w:vAlign w:val="center"/>
          </w:tcPr>
          <w:p w14:paraId="45F2332E"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77A23D61"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619B1FE"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3CD4EBC7" w14:textId="77777777" w:rsidTr="0000563C">
        <w:tc>
          <w:tcPr>
            <w:tcW w:w="871" w:type="pct"/>
            <w:shd w:val="clear" w:color="auto" w:fill="auto"/>
            <w:vAlign w:val="center"/>
          </w:tcPr>
          <w:p w14:paraId="7A6A791F"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61B5887B" w14:textId="77777777" w:rsidR="00DA73C0" w:rsidRPr="004E5BF6" w:rsidRDefault="00DA73C0" w:rsidP="0095485E">
            <w:pPr>
              <w:jc w:val="center"/>
              <w:rPr>
                <w:lang w:val="vi-VN"/>
              </w:rPr>
            </w:pPr>
          </w:p>
        </w:tc>
        <w:tc>
          <w:tcPr>
            <w:tcW w:w="671" w:type="pct"/>
            <w:shd w:val="clear" w:color="auto" w:fill="auto"/>
            <w:vAlign w:val="center"/>
          </w:tcPr>
          <w:p w14:paraId="0C41B805"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503D496B" w14:textId="77777777" w:rsidR="00DA73C0" w:rsidRPr="004E5BF6" w:rsidRDefault="00DA73C0" w:rsidP="0095485E">
            <w:pPr>
              <w:jc w:val="center"/>
            </w:pPr>
          </w:p>
        </w:tc>
        <w:tc>
          <w:tcPr>
            <w:tcW w:w="596" w:type="pct"/>
            <w:shd w:val="clear" w:color="auto" w:fill="auto"/>
            <w:vAlign w:val="center"/>
          </w:tcPr>
          <w:p w14:paraId="5A367126"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759FB27E"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0A8F7700"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2B211EC0" w14:textId="77777777" w:rsidTr="0000563C">
        <w:tc>
          <w:tcPr>
            <w:tcW w:w="871" w:type="pct"/>
            <w:shd w:val="clear" w:color="auto" w:fill="auto"/>
            <w:vAlign w:val="center"/>
          </w:tcPr>
          <w:p w14:paraId="4F6614A6"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3077ECAF" w14:textId="77777777" w:rsidR="00DA73C0" w:rsidRDefault="00DA73C0" w:rsidP="0095485E">
            <w:pPr>
              <w:jc w:val="center"/>
              <w:rPr>
                <w:lang w:val="vi-VN"/>
              </w:rPr>
            </w:pPr>
            <w:r w:rsidRPr="004E5BF6">
              <w:rPr>
                <w:lang w:val="vi-VN"/>
              </w:rPr>
              <w:t>1.2</w:t>
            </w:r>
          </w:p>
          <w:p w14:paraId="03BFCD05" w14:textId="77777777" w:rsidR="00DA73C0" w:rsidRPr="004E5BF6" w:rsidRDefault="00DA73C0" w:rsidP="0095485E">
            <w:pPr>
              <w:jc w:val="center"/>
              <w:rPr>
                <w:lang w:val="vi-VN"/>
              </w:rPr>
            </w:pPr>
            <w:r w:rsidRPr="004E5BF6">
              <w:rPr>
                <w:lang w:val="vi-VN"/>
              </w:rPr>
              <w:t>1.</w:t>
            </w:r>
            <w:r>
              <w:rPr>
                <w:lang w:val="vi-VN"/>
              </w:rPr>
              <w:t>3</w:t>
            </w:r>
          </w:p>
        </w:tc>
        <w:tc>
          <w:tcPr>
            <w:tcW w:w="671" w:type="pct"/>
            <w:shd w:val="clear" w:color="auto" w:fill="auto"/>
            <w:vAlign w:val="center"/>
          </w:tcPr>
          <w:p w14:paraId="7028EB51" w14:textId="5A0AF1B2"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6CD86C99" w14:textId="77777777" w:rsidR="00DA73C0" w:rsidRPr="004E5BF6" w:rsidRDefault="00DA73C0" w:rsidP="0095485E">
            <w:pPr>
              <w:jc w:val="center"/>
            </w:pPr>
          </w:p>
        </w:tc>
        <w:tc>
          <w:tcPr>
            <w:tcW w:w="596" w:type="pct"/>
            <w:shd w:val="clear" w:color="auto" w:fill="auto"/>
            <w:vAlign w:val="center"/>
          </w:tcPr>
          <w:p w14:paraId="45CB1242"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1A883E61"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77CDBEE4"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259600B6" w14:textId="77777777" w:rsidTr="0000563C">
        <w:tc>
          <w:tcPr>
            <w:tcW w:w="871" w:type="pct"/>
            <w:shd w:val="clear" w:color="auto" w:fill="auto"/>
            <w:vAlign w:val="center"/>
          </w:tcPr>
          <w:p w14:paraId="30A57136"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55F4E6B4" w14:textId="77777777" w:rsidR="00DA73C0" w:rsidRPr="004E5BF6" w:rsidRDefault="00DA73C0" w:rsidP="0095485E">
            <w:pPr>
              <w:jc w:val="center"/>
              <w:rPr>
                <w:lang w:val="vi-VN"/>
              </w:rPr>
            </w:pPr>
          </w:p>
        </w:tc>
        <w:tc>
          <w:tcPr>
            <w:tcW w:w="671" w:type="pct"/>
            <w:shd w:val="clear" w:color="auto" w:fill="auto"/>
            <w:vAlign w:val="center"/>
          </w:tcPr>
          <w:p w14:paraId="2F43692C"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8269866" w14:textId="77777777" w:rsidR="00DA73C0" w:rsidRPr="004E5BF6" w:rsidRDefault="00DA73C0" w:rsidP="0095485E">
            <w:pPr>
              <w:jc w:val="center"/>
            </w:pPr>
          </w:p>
        </w:tc>
        <w:tc>
          <w:tcPr>
            <w:tcW w:w="596" w:type="pct"/>
            <w:shd w:val="clear" w:color="auto" w:fill="auto"/>
            <w:vAlign w:val="center"/>
          </w:tcPr>
          <w:p w14:paraId="0BB14B9D"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2BAE6F3F"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5DEE99FA"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34D7D8BA" w14:textId="77777777" w:rsidTr="0000563C">
        <w:tc>
          <w:tcPr>
            <w:tcW w:w="871" w:type="pct"/>
            <w:shd w:val="clear" w:color="auto" w:fill="auto"/>
            <w:vAlign w:val="center"/>
          </w:tcPr>
          <w:p w14:paraId="06A60762"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2A75F619" w14:textId="77777777" w:rsidR="00DA73C0" w:rsidRPr="004E5BF6" w:rsidRDefault="00DA73C0" w:rsidP="0095485E">
            <w:pPr>
              <w:jc w:val="center"/>
              <w:rPr>
                <w:lang w:val="vi-VN"/>
              </w:rPr>
            </w:pPr>
          </w:p>
        </w:tc>
        <w:tc>
          <w:tcPr>
            <w:tcW w:w="671" w:type="pct"/>
            <w:shd w:val="clear" w:color="auto" w:fill="auto"/>
            <w:vAlign w:val="center"/>
          </w:tcPr>
          <w:p w14:paraId="0A6ED91A"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598B80E0" w14:textId="77777777" w:rsidR="00DA73C0" w:rsidRPr="004E5BF6" w:rsidRDefault="00DA73C0" w:rsidP="0095485E">
            <w:pPr>
              <w:jc w:val="center"/>
            </w:pPr>
          </w:p>
        </w:tc>
        <w:tc>
          <w:tcPr>
            <w:tcW w:w="596" w:type="pct"/>
            <w:shd w:val="clear" w:color="auto" w:fill="auto"/>
            <w:vAlign w:val="center"/>
          </w:tcPr>
          <w:p w14:paraId="57DC07B0"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2F1FBD83"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6FB60482"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39A5CC5F" w14:textId="77777777" w:rsidTr="0000563C">
        <w:tc>
          <w:tcPr>
            <w:tcW w:w="871" w:type="pct"/>
            <w:shd w:val="clear" w:color="auto" w:fill="auto"/>
            <w:vAlign w:val="center"/>
          </w:tcPr>
          <w:p w14:paraId="57A227D1"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29C9EB50" w14:textId="77777777" w:rsidR="00DA73C0" w:rsidRDefault="00DA73C0" w:rsidP="0095485E">
            <w:pPr>
              <w:jc w:val="center"/>
              <w:rPr>
                <w:lang w:val="vi-VN"/>
              </w:rPr>
            </w:pPr>
            <w:r w:rsidRPr="004E5BF6">
              <w:rPr>
                <w:lang w:val="vi-VN"/>
              </w:rPr>
              <w:t>1.2</w:t>
            </w:r>
          </w:p>
          <w:p w14:paraId="425520B3" w14:textId="77777777" w:rsidR="00DA73C0" w:rsidRPr="004E5BF6" w:rsidRDefault="00DA73C0" w:rsidP="0095485E">
            <w:pPr>
              <w:jc w:val="center"/>
              <w:rPr>
                <w:lang w:val="vi-VN"/>
              </w:rPr>
            </w:pPr>
            <w:r w:rsidRPr="004E5BF6">
              <w:rPr>
                <w:lang w:val="vi-VN"/>
              </w:rPr>
              <w:t>1.</w:t>
            </w:r>
            <w:r>
              <w:rPr>
                <w:lang w:val="vi-VN"/>
              </w:rPr>
              <w:t>3</w:t>
            </w:r>
          </w:p>
        </w:tc>
        <w:tc>
          <w:tcPr>
            <w:tcW w:w="671" w:type="pct"/>
            <w:shd w:val="clear" w:color="auto" w:fill="auto"/>
            <w:vAlign w:val="center"/>
          </w:tcPr>
          <w:p w14:paraId="56D44C31" w14:textId="70E70F87"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297BD37C" w14:textId="77777777" w:rsidR="00DA73C0" w:rsidRPr="004E5BF6" w:rsidRDefault="00DA73C0" w:rsidP="0095485E">
            <w:pPr>
              <w:jc w:val="center"/>
            </w:pPr>
          </w:p>
        </w:tc>
        <w:tc>
          <w:tcPr>
            <w:tcW w:w="596" w:type="pct"/>
            <w:shd w:val="clear" w:color="auto" w:fill="auto"/>
            <w:vAlign w:val="center"/>
          </w:tcPr>
          <w:p w14:paraId="0E6D142A"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09AB5A1D"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0DACCF9F"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2E7177BC" w14:textId="77777777" w:rsidTr="0000563C">
        <w:tc>
          <w:tcPr>
            <w:tcW w:w="871" w:type="pct"/>
            <w:shd w:val="clear" w:color="auto" w:fill="auto"/>
            <w:vAlign w:val="center"/>
          </w:tcPr>
          <w:p w14:paraId="289E2889"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5685E94F" w14:textId="77777777" w:rsidR="00DA73C0" w:rsidRPr="004E5BF6" w:rsidRDefault="00DA73C0" w:rsidP="0095485E">
            <w:pPr>
              <w:jc w:val="center"/>
              <w:rPr>
                <w:lang w:val="vi-VN"/>
              </w:rPr>
            </w:pPr>
          </w:p>
        </w:tc>
        <w:tc>
          <w:tcPr>
            <w:tcW w:w="671" w:type="pct"/>
            <w:shd w:val="clear" w:color="auto" w:fill="auto"/>
            <w:vAlign w:val="center"/>
          </w:tcPr>
          <w:p w14:paraId="6A5457DC"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0BB7CCC" w14:textId="77777777" w:rsidR="00DA73C0" w:rsidRPr="004E5BF6" w:rsidRDefault="00DA73C0" w:rsidP="0095485E">
            <w:pPr>
              <w:jc w:val="center"/>
            </w:pPr>
          </w:p>
        </w:tc>
        <w:tc>
          <w:tcPr>
            <w:tcW w:w="596" w:type="pct"/>
            <w:shd w:val="clear" w:color="auto" w:fill="auto"/>
            <w:vAlign w:val="center"/>
          </w:tcPr>
          <w:p w14:paraId="73AF6AD5"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2BA26D95"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1152BEE1"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279A786D" w14:textId="77777777" w:rsidTr="0000563C">
        <w:tc>
          <w:tcPr>
            <w:tcW w:w="871" w:type="pct"/>
            <w:shd w:val="clear" w:color="auto" w:fill="auto"/>
            <w:vAlign w:val="center"/>
          </w:tcPr>
          <w:p w14:paraId="520B3166"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273088C" w14:textId="77777777" w:rsidR="00DA73C0" w:rsidRPr="004E5BF6" w:rsidRDefault="00DA73C0" w:rsidP="0095485E">
            <w:pPr>
              <w:jc w:val="center"/>
              <w:rPr>
                <w:lang w:val="vi-VN"/>
              </w:rPr>
            </w:pPr>
          </w:p>
        </w:tc>
        <w:tc>
          <w:tcPr>
            <w:tcW w:w="671" w:type="pct"/>
            <w:shd w:val="clear" w:color="auto" w:fill="auto"/>
            <w:vAlign w:val="center"/>
          </w:tcPr>
          <w:p w14:paraId="621BAB50"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5A880EB4" w14:textId="77777777" w:rsidR="00DA73C0" w:rsidRPr="004E5BF6" w:rsidRDefault="00DA73C0" w:rsidP="0095485E">
            <w:pPr>
              <w:jc w:val="center"/>
            </w:pPr>
          </w:p>
        </w:tc>
        <w:tc>
          <w:tcPr>
            <w:tcW w:w="596" w:type="pct"/>
            <w:shd w:val="clear" w:color="auto" w:fill="auto"/>
            <w:vAlign w:val="center"/>
          </w:tcPr>
          <w:p w14:paraId="30A8E5C9"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5A84140E"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1802343B"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652E61" w:rsidRPr="004E5BF6" w14:paraId="0927DB57" w14:textId="77777777" w:rsidTr="0000563C">
        <w:tc>
          <w:tcPr>
            <w:tcW w:w="871" w:type="pct"/>
            <w:shd w:val="clear" w:color="auto" w:fill="auto"/>
            <w:vAlign w:val="center"/>
          </w:tcPr>
          <w:p w14:paraId="6C0AC1E4" w14:textId="77777777" w:rsidR="00652E61" w:rsidRPr="004E5BF6" w:rsidRDefault="00652E61"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3BBE37E7" w14:textId="77777777" w:rsidR="00652E61" w:rsidRDefault="00652E61" w:rsidP="0095485E">
            <w:pPr>
              <w:jc w:val="center"/>
              <w:rPr>
                <w:lang w:val="vi-VN"/>
              </w:rPr>
            </w:pPr>
            <w:r w:rsidRPr="004E5BF6">
              <w:rPr>
                <w:lang w:val="vi-VN"/>
              </w:rPr>
              <w:t>1.2</w:t>
            </w:r>
          </w:p>
          <w:p w14:paraId="0B7371DD" w14:textId="77777777" w:rsidR="00652E61" w:rsidRPr="004E5BF6" w:rsidRDefault="00652E61" w:rsidP="0095485E">
            <w:pPr>
              <w:jc w:val="center"/>
              <w:rPr>
                <w:lang w:val="vi-VN"/>
              </w:rPr>
            </w:pPr>
            <w:r w:rsidRPr="004E5BF6">
              <w:rPr>
                <w:lang w:val="vi-VN"/>
              </w:rPr>
              <w:t>1.</w:t>
            </w:r>
            <w:r>
              <w:rPr>
                <w:lang w:val="vi-VN"/>
              </w:rPr>
              <w:t>3</w:t>
            </w:r>
          </w:p>
        </w:tc>
        <w:tc>
          <w:tcPr>
            <w:tcW w:w="671" w:type="pct"/>
            <w:shd w:val="clear" w:color="auto" w:fill="auto"/>
            <w:vAlign w:val="center"/>
          </w:tcPr>
          <w:p w14:paraId="66E3CFB3" w14:textId="6B4BB463" w:rsidR="00652E61" w:rsidRPr="004E5BF6" w:rsidRDefault="00652E61" w:rsidP="0095485E">
            <w:pPr>
              <w:jc w:val="center"/>
              <w:rPr>
                <w:rFonts w:eastAsiaTheme="minorHAnsi"/>
                <w:kern w:val="2"/>
                <w:lang w:val="vi-VN"/>
                <w14:ligatures w14:val="standardContextual"/>
              </w:rPr>
            </w:pPr>
          </w:p>
        </w:tc>
        <w:tc>
          <w:tcPr>
            <w:tcW w:w="598" w:type="pct"/>
            <w:shd w:val="clear" w:color="auto" w:fill="auto"/>
            <w:vAlign w:val="center"/>
          </w:tcPr>
          <w:p w14:paraId="4CA3EA81" w14:textId="77777777" w:rsidR="00652E61" w:rsidRPr="004E5BF6" w:rsidRDefault="00652E61" w:rsidP="0095485E">
            <w:pPr>
              <w:jc w:val="center"/>
            </w:pPr>
          </w:p>
        </w:tc>
        <w:tc>
          <w:tcPr>
            <w:tcW w:w="596" w:type="pct"/>
            <w:shd w:val="clear" w:color="auto" w:fill="auto"/>
            <w:vAlign w:val="center"/>
          </w:tcPr>
          <w:p w14:paraId="476846F5"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0676F4A8"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1C9487BB" w14:textId="77777777" w:rsidR="00652E61" w:rsidRPr="004E5BF6" w:rsidRDefault="00652E61" w:rsidP="0095485E">
            <w:pPr>
              <w:jc w:val="center"/>
              <w:rPr>
                <w:rFonts w:eastAsiaTheme="minorHAnsi"/>
                <w:b/>
                <w:bCs/>
                <w:kern w:val="2"/>
                <w:lang w:val="vi-VN"/>
                <w14:ligatures w14:val="standardContextual"/>
              </w:rPr>
            </w:pPr>
          </w:p>
        </w:tc>
      </w:tr>
      <w:tr w:rsidR="00652E61" w:rsidRPr="004E5BF6" w14:paraId="5C519098" w14:textId="77777777" w:rsidTr="0000563C">
        <w:tc>
          <w:tcPr>
            <w:tcW w:w="871" w:type="pct"/>
            <w:shd w:val="clear" w:color="auto" w:fill="auto"/>
            <w:vAlign w:val="center"/>
          </w:tcPr>
          <w:p w14:paraId="59165A3E" w14:textId="77777777" w:rsidR="00652E61" w:rsidRPr="004E5BF6" w:rsidRDefault="00652E61"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4990DADC" w14:textId="77777777" w:rsidR="00652E61" w:rsidRPr="004E5BF6" w:rsidRDefault="00652E61" w:rsidP="0095485E">
            <w:pPr>
              <w:jc w:val="center"/>
              <w:rPr>
                <w:lang w:val="vi-VN"/>
              </w:rPr>
            </w:pPr>
          </w:p>
        </w:tc>
        <w:tc>
          <w:tcPr>
            <w:tcW w:w="671" w:type="pct"/>
            <w:shd w:val="clear" w:color="auto" w:fill="auto"/>
            <w:vAlign w:val="center"/>
          </w:tcPr>
          <w:p w14:paraId="5528F7B2"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FB35656" w14:textId="77777777" w:rsidR="00652E61" w:rsidRPr="004E5BF6" w:rsidRDefault="00652E61" w:rsidP="0095485E">
            <w:pPr>
              <w:jc w:val="center"/>
            </w:pPr>
          </w:p>
        </w:tc>
        <w:tc>
          <w:tcPr>
            <w:tcW w:w="596" w:type="pct"/>
            <w:shd w:val="clear" w:color="auto" w:fill="auto"/>
            <w:vAlign w:val="center"/>
          </w:tcPr>
          <w:p w14:paraId="3E03DF95" w14:textId="77777777" w:rsidR="00652E61" w:rsidRPr="000E2E6F"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35A535C4"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1E0C637E"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652E61" w:rsidRPr="004E5BF6" w14:paraId="52F608F3" w14:textId="77777777" w:rsidTr="0000563C">
        <w:tc>
          <w:tcPr>
            <w:tcW w:w="871" w:type="pct"/>
            <w:shd w:val="clear" w:color="auto" w:fill="auto"/>
            <w:vAlign w:val="center"/>
          </w:tcPr>
          <w:p w14:paraId="4024FD6C" w14:textId="77777777" w:rsidR="00652E61" w:rsidRPr="004E5BF6" w:rsidRDefault="00652E61"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661AE8C8" w14:textId="77777777" w:rsidR="00652E61" w:rsidRPr="004E5BF6" w:rsidRDefault="00652E61" w:rsidP="0095485E">
            <w:pPr>
              <w:jc w:val="center"/>
              <w:rPr>
                <w:lang w:val="vi-VN"/>
              </w:rPr>
            </w:pPr>
          </w:p>
        </w:tc>
        <w:tc>
          <w:tcPr>
            <w:tcW w:w="671" w:type="pct"/>
            <w:shd w:val="clear" w:color="auto" w:fill="auto"/>
            <w:vAlign w:val="center"/>
          </w:tcPr>
          <w:p w14:paraId="3161249D"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6C65A59" w14:textId="77777777" w:rsidR="00652E61" w:rsidRPr="004E5BF6" w:rsidRDefault="00652E61" w:rsidP="0095485E">
            <w:pPr>
              <w:jc w:val="center"/>
            </w:pPr>
          </w:p>
        </w:tc>
        <w:tc>
          <w:tcPr>
            <w:tcW w:w="596" w:type="pct"/>
            <w:shd w:val="clear" w:color="auto" w:fill="auto"/>
            <w:vAlign w:val="center"/>
          </w:tcPr>
          <w:p w14:paraId="3284F4D4"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31B14375" w14:textId="77777777" w:rsidR="00652E61" w:rsidRPr="000E2E6F"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78759C31"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DA73C0" w:rsidRPr="004E5BF6" w14:paraId="44801822" w14:textId="77777777" w:rsidTr="0000563C">
        <w:tc>
          <w:tcPr>
            <w:tcW w:w="871" w:type="pct"/>
            <w:shd w:val="clear" w:color="auto" w:fill="auto"/>
            <w:vAlign w:val="center"/>
          </w:tcPr>
          <w:p w14:paraId="43C22393" w14:textId="77777777" w:rsidR="00DA73C0" w:rsidRPr="004E5BF6" w:rsidRDefault="00DA73C0" w:rsidP="0095485E">
            <w:pPr>
              <w:jc w:val="center"/>
              <w:rPr>
                <w:lang w:val="vi-VN"/>
              </w:rPr>
            </w:pPr>
            <w:r w:rsidRPr="004E5BF6">
              <w:rPr>
                <w:lang w:val="vi-VN"/>
              </w:rPr>
              <w:t>Tổng số câu hỏi thành phần</w:t>
            </w:r>
          </w:p>
        </w:tc>
        <w:tc>
          <w:tcPr>
            <w:tcW w:w="623" w:type="pct"/>
            <w:shd w:val="clear" w:color="auto" w:fill="auto"/>
            <w:vAlign w:val="center"/>
          </w:tcPr>
          <w:p w14:paraId="09DB9B51" w14:textId="77777777" w:rsidR="00DA73C0" w:rsidRPr="004E5BF6" w:rsidRDefault="00DA73C0" w:rsidP="0095485E">
            <w:pPr>
              <w:jc w:val="center"/>
              <w:rPr>
                <w:b/>
                <w:bCs/>
                <w:lang w:val="vi-VN"/>
              </w:rPr>
            </w:pPr>
          </w:p>
        </w:tc>
        <w:tc>
          <w:tcPr>
            <w:tcW w:w="671" w:type="pct"/>
            <w:shd w:val="clear" w:color="auto" w:fill="auto"/>
            <w:vAlign w:val="center"/>
          </w:tcPr>
          <w:p w14:paraId="48E22EE5" w14:textId="77777777" w:rsidR="00DA73C0" w:rsidRPr="004E5BF6" w:rsidRDefault="00DA73C0" w:rsidP="0095485E">
            <w:pPr>
              <w:jc w:val="center"/>
              <w:rPr>
                <w:b/>
                <w:bCs/>
                <w:lang w:val="vi-VN"/>
              </w:rPr>
            </w:pPr>
            <w:r w:rsidRPr="004E5BF6">
              <w:rPr>
                <w:b/>
                <w:bCs/>
                <w:lang w:val="vi-VN"/>
              </w:rPr>
              <w:t>10</w:t>
            </w:r>
          </w:p>
        </w:tc>
        <w:tc>
          <w:tcPr>
            <w:tcW w:w="598" w:type="pct"/>
            <w:shd w:val="clear" w:color="auto" w:fill="auto"/>
            <w:vAlign w:val="center"/>
          </w:tcPr>
          <w:p w14:paraId="282DD113" w14:textId="77777777" w:rsidR="00DA73C0" w:rsidRPr="004E5BF6" w:rsidRDefault="00DA73C0" w:rsidP="0095485E">
            <w:pPr>
              <w:jc w:val="center"/>
              <w:rPr>
                <w:b/>
                <w:bCs/>
                <w:lang w:val="vi-VN"/>
              </w:rPr>
            </w:pPr>
          </w:p>
        </w:tc>
        <w:tc>
          <w:tcPr>
            <w:tcW w:w="596" w:type="pct"/>
            <w:shd w:val="clear" w:color="auto" w:fill="auto"/>
            <w:vAlign w:val="center"/>
          </w:tcPr>
          <w:p w14:paraId="00BA7D21" w14:textId="77777777" w:rsidR="00DA73C0" w:rsidRPr="004E5BF6" w:rsidRDefault="001B3D7A" w:rsidP="0095485E">
            <w:pPr>
              <w:jc w:val="center"/>
              <w:rPr>
                <w:b/>
                <w:bCs/>
                <w:lang w:val="vi-VN"/>
              </w:rPr>
            </w:pPr>
            <w:r>
              <w:rPr>
                <w:b/>
                <w:bCs/>
                <w:lang w:val="vi-VN"/>
              </w:rPr>
              <w:t>5</w:t>
            </w:r>
          </w:p>
        </w:tc>
        <w:tc>
          <w:tcPr>
            <w:tcW w:w="674" w:type="pct"/>
            <w:shd w:val="clear" w:color="auto" w:fill="auto"/>
            <w:vAlign w:val="center"/>
          </w:tcPr>
          <w:p w14:paraId="0D5F0972" w14:textId="77777777" w:rsidR="00DA73C0" w:rsidRPr="001B3D7A" w:rsidRDefault="001B3D7A" w:rsidP="0095485E">
            <w:pPr>
              <w:jc w:val="center"/>
              <w:rPr>
                <w:lang w:val="vi-VN"/>
              </w:rPr>
            </w:pPr>
            <w:r>
              <w:rPr>
                <w:lang w:val="vi-VN"/>
              </w:rPr>
              <w:t>5</w:t>
            </w:r>
          </w:p>
        </w:tc>
        <w:tc>
          <w:tcPr>
            <w:tcW w:w="967" w:type="pct"/>
            <w:shd w:val="clear" w:color="auto" w:fill="auto"/>
            <w:vAlign w:val="center"/>
          </w:tcPr>
          <w:p w14:paraId="11FA2592" w14:textId="77777777" w:rsidR="00DA73C0" w:rsidRPr="004E5BF6" w:rsidRDefault="00DA73C0" w:rsidP="0095485E">
            <w:pPr>
              <w:jc w:val="center"/>
              <w:rPr>
                <w:b/>
                <w:bCs/>
                <w:lang w:val="vi-VN"/>
              </w:rPr>
            </w:pPr>
            <w:r w:rsidRPr="004E5BF6">
              <w:rPr>
                <w:b/>
                <w:bCs/>
                <w:lang w:val="vi-VN"/>
              </w:rPr>
              <w:t>10</w:t>
            </w:r>
          </w:p>
        </w:tc>
      </w:tr>
      <w:tr w:rsidR="00DA73C0" w:rsidRPr="004E5BF6" w14:paraId="47F1C4BC" w14:textId="77777777" w:rsidTr="0000563C">
        <w:tc>
          <w:tcPr>
            <w:tcW w:w="871" w:type="pct"/>
            <w:shd w:val="clear" w:color="auto" w:fill="auto"/>
            <w:vAlign w:val="center"/>
          </w:tcPr>
          <w:p w14:paraId="012ABA7E" w14:textId="77777777" w:rsidR="00DA73C0" w:rsidRPr="004E5BF6" w:rsidRDefault="00DA73C0" w:rsidP="0095485E">
            <w:pPr>
              <w:jc w:val="center"/>
              <w:rPr>
                <w:b/>
                <w:bCs/>
                <w:i/>
                <w:iCs/>
              </w:rPr>
            </w:pPr>
            <w:r w:rsidRPr="004E5BF6">
              <w:rPr>
                <w:b/>
                <w:bCs/>
                <w:i/>
                <w:iCs/>
              </w:rPr>
              <w:t>Tổng số điểm</w:t>
            </w:r>
          </w:p>
        </w:tc>
        <w:tc>
          <w:tcPr>
            <w:tcW w:w="623" w:type="pct"/>
            <w:shd w:val="clear" w:color="auto" w:fill="auto"/>
            <w:vAlign w:val="center"/>
          </w:tcPr>
          <w:p w14:paraId="5F411F61" w14:textId="77777777" w:rsidR="00DA73C0" w:rsidRPr="004E5BF6" w:rsidRDefault="00DA73C0" w:rsidP="0095485E">
            <w:pPr>
              <w:jc w:val="center"/>
              <w:rPr>
                <w:b/>
                <w:bCs/>
                <w:i/>
                <w:iCs/>
                <w:lang w:val="vi-VN"/>
              </w:rPr>
            </w:pPr>
          </w:p>
        </w:tc>
        <w:tc>
          <w:tcPr>
            <w:tcW w:w="671" w:type="pct"/>
            <w:shd w:val="clear" w:color="auto" w:fill="auto"/>
            <w:vAlign w:val="center"/>
          </w:tcPr>
          <w:p w14:paraId="605DC180" w14:textId="77777777" w:rsidR="00DA73C0" w:rsidRPr="004E5BF6" w:rsidRDefault="00DA73C0" w:rsidP="0095485E">
            <w:pPr>
              <w:jc w:val="center"/>
              <w:rPr>
                <w:b/>
                <w:bCs/>
                <w:i/>
                <w:iCs/>
                <w:lang w:val="vi-VN"/>
              </w:rPr>
            </w:pPr>
            <w:r w:rsidRPr="004E5BF6">
              <w:rPr>
                <w:b/>
                <w:bCs/>
                <w:i/>
                <w:iCs/>
                <w:lang w:val="vi-VN"/>
              </w:rPr>
              <w:t>10</w:t>
            </w:r>
          </w:p>
        </w:tc>
        <w:tc>
          <w:tcPr>
            <w:tcW w:w="598" w:type="pct"/>
            <w:shd w:val="clear" w:color="auto" w:fill="auto"/>
            <w:vAlign w:val="center"/>
          </w:tcPr>
          <w:p w14:paraId="07D53B12" w14:textId="77777777" w:rsidR="00DA73C0" w:rsidRPr="004E5BF6" w:rsidRDefault="00DA73C0" w:rsidP="0095485E">
            <w:pPr>
              <w:jc w:val="center"/>
              <w:rPr>
                <w:b/>
                <w:bCs/>
                <w:i/>
                <w:iCs/>
              </w:rPr>
            </w:pPr>
          </w:p>
        </w:tc>
        <w:tc>
          <w:tcPr>
            <w:tcW w:w="596" w:type="pct"/>
            <w:shd w:val="clear" w:color="auto" w:fill="auto"/>
            <w:vAlign w:val="center"/>
          </w:tcPr>
          <w:p w14:paraId="1A47E6C7" w14:textId="77777777" w:rsidR="00DA73C0" w:rsidRPr="004E5BF6" w:rsidRDefault="00652E61" w:rsidP="0095485E">
            <w:pPr>
              <w:jc w:val="center"/>
              <w:rPr>
                <w:b/>
                <w:bCs/>
                <w:i/>
                <w:iCs/>
                <w:lang w:val="vi-VN"/>
              </w:rPr>
            </w:pPr>
            <w:r>
              <w:rPr>
                <w:b/>
                <w:bCs/>
                <w:i/>
                <w:iCs/>
                <w:lang w:val="vi-VN"/>
              </w:rPr>
              <w:t>5</w:t>
            </w:r>
          </w:p>
        </w:tc>
        <w:tc>
          <w:tcPr>
            <w:tcW w:w="674" w:type="pct"/>
            <w:shd w:val="clear" w:color="auto" w:fill="auto"/>
            <w:vAlign w:val="center"/>
          </w:tcPr>
          <w:p w14:paraId="536D0D79" w14:textId="77777777" w:rsidR="00DA73C0" w:rsidRPr="004E5BF6" w:rsidRDefault="00652E61" w:rsidP="0095485E">
            <w:pPr>
              <w:jc w:val="center"/>
              <w:rPr>
                <w:b/>
                <w:bCs/>
                <w:i/>
                <w:iCs/>
                <w:lang w:val="vi-VN"/>
              </w:rPr>
            </w:pPr>
            <w:r>
              <w:rPr>
                <w:b/>
                <w:bCs/>
                <w:i/>
                <w:iCs/>
                <w:lang w:val="vi-VN"/>
              </w:rPr>
              <w:t>5</w:t>
            </w:r>
          </w:p>
        </w:tc>
        <w:tc>
          <w:tcPr>
            <w:tcW w:w="967" w:type="pct"/>
            <w:shd w:val="clear" w:color="auto" w:fill="auto"/>
            <w:vAlign w:val="center"/>
          </w:tcPr>
          <w:p w14:paraId="19AAC91B" w14:textId="77777777" w:rsidR="00DA73C0" w:rsidRPr="004E5BF6" w:rsidRDefault="00DA73C0" w:rsidP="0095485E">
            <w:pPr>
              <w:jc w:val="center"/>
              <w:rPr>
                <w:b/>
                <w:bCs/>
                <w:lang w:val="vi-VN"/>
              </w:rPr>
            </w:pPr>
          </w:p>
        </w:tc>
      </w:tr>
      <w:tr w:rsidR="00DA73C0" w:rsidRPr="00A1377F" w14:paraId="5143311F" w14:textId="77777777" w:rsidTr="00652E61">
        <w:tc>
          <w:tcPr>
            <w:tcW w:w="871" w:type="pct"/>
            <w:shd w:val="clear" w:color="auto" w:fill="auto"/>
            <w:vAlign w:val="center"/>
          </w:tcPr>
          <w:p w14:paraId="2115356B" w14:textId="77777777" w:rsidR="00DA73C0" w:rsidRPr="004E5BF6" w:rsidRDefault="00DA73C0" w:rsidP="0095485E">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45AF0A89" w14:textId="77777777" w:rsidR="00DA73C0" w:rsidRPr="004E5BF6" w:rsidRDefault="00DA73C0" w:rsidP="0095485E">
            <w:pPr>
              <w:jc w:val="center"/>
              <w:rPr>
                <w:b/>
                <w:bCs/>
                <w:i/>
                <w:iCs/>
                <w:lang w:val="vi-VN"/>
              </w:rPr>
            </w:pPr>
          </w:p>
        </w:tc>
        <w:tc>
          <w:tcPr>
            <w:tcW w:w="671" w:type="pct"/>
            <w:shd w:val="clear" w:color="auto" w:fill="auto"/>
            <w:vAlign w:val="center"/>
          </w:tcPr>
          <w:p w14:paraId="6733FA3E" w14:textId="77777777" w:rsidR="00DA73C0" w:rsidRPr="004E5BF6" w:rsidRDefault="00DA73C0" w:rsidP="0095485E">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5013F982" w14:textId="77777777" w:rsidR="00DA73C0" w:rsidRPr="004E5BF6" w:rsidRDefault="00DA73C0" w:rsidP="0095485E">
            <w:pPr>
              <w:jc w:val="center"/>
              <w:rPr>
                <w:b/>
                <w:bCs/>
                <w:i/>
                <w:iCs/>
              </w:rPr>
            </w:pPr>
          </w:p>
        </w:tc>
        <w:tc>
          <w:tcPr>
            <w:tcW w:w="596" w:type="pct"/>
            <w:shd w:val="clear" w:color="auto" w:fill="auto"/>
            <w:vAlign w:val="center"/>
          </w:tcPr>
          <w:p w14:paraId="2957DA07" w14:textId="77777777" w:rsidR="00DA73C0" w:rsidRPr="004E5BF6" w:rsidRDefault="00652E6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00DA73C0" w:rsidRPr="004E5BF6">
              <w:rPr>
                <w:rFonts w:eastAsiaTheme="minorHAnsi"/>
                <w:b/>
                <w:bCs/>
                <w:i/>
                <w:iCs/>
                <w:kern w:val="2"/>
                <w14:ligatures w14:val="standardContextual"/>
              </w:rPr>
              <w:t>%</w:t>
            </w:r>
          </w:p>
        </w:tc>
        <w:tc>
          <w:tcPr>
            <w:tcW w:w="674" w:type="pct"/>
            <w:shd w:val="clear" w:color="auto" w:fill="auto"/>
            <w:vAlign w:val="center"/>
          </w:tcPr>
          <w:p w14:paraId="2A54044E" w14:textId="77777777" w:rsidR="00DA73C0" w:rsidRPr="004E5BF6" w:rsidRDefault="00652E6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00DA73C0" w:rsidRPr="004E5BF6">
              <w:rPr>
                <w:rFonts w:eastAsiaTheme="minorHAnsi"/>
                <w:b/>
                <w:bCs/>
                <w:i/>
                <w:iCs/>
                <w:kern w:val="2"/>
                <w14:ligatures w14:val="standardContextual"/>
              </w:rPr>
              <w:t>%</w:t>
            </w:r>
          </w:p>
        </w:tc>
        <w:tc>
          <w:tcPr>
            <w:tcW w:w="967" w:type="pct"/>
            <w:shd w:val="clear" w:color="auto" w:fill="auto"/>
            <w:vAlign w:val="center"/>
          </w:tcPr>
          <w:p w14:paraId="7435DBEE" w14:textId="77777777" w:rsidR="00DA73C0" w:rsidRPr="005D18D0" w:rsidRDefault="00DA73C0" w:rsidP="0095485E">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40282E34" w14:textId="64E628E2" w:rsidR="00E44A9C" w:rsidRPr="00E44A9C" w:rsidRDefault="00E44A9C" w:rsidP="00E44A9C">
      <w:pPr>
        <w:rPr>
          <w:lang w:val="vi-VN"/>
        </w:rPr>
      </w:pPr>
    </w:p>
    <w:p w14:paraId="60814560" w14:textId="77777777" w:rsidR="00FB17E8" w:rsidRPr="00D83953" w:rsidRDefault="00FB17E8" w:rsidP="00C67741">
      <w:pPr>
        <w:pStyle w:val="Heading2"/>
        <w:jc w:val="center"/>
      </w:pPr>
      <w:r w:rsidRPr="00D83953">
        <w:t>Phụ lục 2. CÁC RUBRICS</w:t>
      </w:r>
    </w:p>
    <w:p w14:paraId="5A4F4E76" w14:textId="77777777" w:rsidR="0067453D" w:rsidRPr="00D83953" w:rsidRDefault="00FB17E8" w:rsidP="00C67741">
      <w:pPr>
        <w:spacing w:before="60" w:after="40" w:line="288" w:lineRule="auto"/>
        <w:rPr>
          <w:b/>
          <w:bCs/>
          <w:lang w:eastAsia="x-none"/>
        </w:rPr>
      </w:pPr>
      <w:r w:rsidRPr="00D83953">
        <w:rPr>
          <w:b/>
          <w:bCs/>
          <w:lang w:eastAsia="x-none"/>
        </w:rPr>
        <w:t>Rubric 1. Đánh giá điểm chuyên cần</w:t>
      </w:r>
    </w:p>
    <w:p w14:paraId="2F81F5DC" w14:textId="7777777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27C1CF77" w14:textId="77777777" w:rsidR="0067453D" w:rsidRPr="003B261F" w:rsidRDefault="00B63261" w:rsidP="00D83953">
      <w:pPr>
        <w:pStyle w:val="ListParagraph"/>
        <w:numPr>
          <w:ilvl w:val="0"/>
          <w:numId w:val="26"/>
        </w:numPr>
        <w:spacing w:before="60" w:after="40" w:line="288" w:lineRule="auto"/>
        <w:rPr>
          <w:lang w:eastAsia="x-none"/>
        </w:rPr>
      </w:pPr>
      <w:r w:rsidRPr="003B261F">
        <w:rPr>
          <w:lang w:eastAsia="x-none"/>
        </w:rPr>
        <w:t xml:space="preserve">Đánh giá qua </w:t>
      </w:r>
      <w:r w:rsidR="009D5734" w:rsidRPr="006F4812">
        <w:rPr>
          <w:lang w:val="vi-VN" w:eastAsia="x-none"/>
        </w:rPr>
        <w:t>9</w:t>
      </w:r>
      <w:r w:rsidRPr="006F4812">
        <w:rPr>
          <w:lang w:eastAsia="x-none"/>
        </w:rPr>
        <w:t xml:space="preserve"> buổi seminar</w:t>
      </w:r>
      <w:r w:rsidR="00BE1B6E" w:rsidRPr="003B261F">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5339E87C" w14:textId="77777777" w:rsidTr="001B0686">
        <w:tc>
          <w:tcPr>
            <w:tcW w:w="909" w:type="pct"/>
            <w:vMerge w:val="restart"/>
            <w:shd w:val="clear" w:color="auto" w:fill="FBE4D5" w:themeFill="accent2" w:themeFillTint="33"/>
          </w:tcPr>
          <w:p w14:paraId="5140DA34" w14:textId="77777777"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3FFFCBCA" w14:textId="77777777" w:rsidR="009D0F5F" w:rsidRPr="00950D30" w:rsidRDefault="009D0F5F" w:rsidP="0095485E">
            <w:pPr>
              <w:jc w:val="center"/>
              <w:rPr>
                <w:b/>
                <w:bCs/>
              </w:rPr>
            </w:pPr>
            <w:r w:rsidRPr="00950D30">
              <w:rPr>
                <w:b/>
                <w:bCs/>
              </w:rPr>
              <w:t>Tham gia thảo luận (GV seminar đánh giá)</w:t>
            </w:r>
          </w:p>
        </w:tc>
      </w:tr>
      <w:tr w:rsidR="009D0F5F" w:rsidRPr="00936A07" w14:paraId="15588162" w14:textId="77777777" w:rsidTr="001B0686">
        <w:tc>
          <w:tcPr>
            <w:tcW w:w="909" w:type="pct"/>
            <w:vMerge/>
            <w:shd w:val="clear" w:color="auto" w:fill="FBE4D5" w:themeFill="accent2" w:themeFillTint="33"/>
          </w:tcPr>
          <w:p w14:paraId="6F98D0A9" w14:textId="77777777" w:rsidR="009D0F5F" w:rsidRPr="00950D30" w:rsidRDefault="009D0F5F" w:rsidP="0095485E">
            <w:pPr>
              <w:jc w:val="center"/>
              <w:rPr>
                <w:b/>
                <w:bCs/>
              </w:rPr>
            </w:pPr>
          </w:p>
        </w:tc>
        <w:tc>
          <w:tcPr>
            <w:tcW w:w="1090" w:type="pct"/>
            <w:shd w:val="clear" w:color="auto" w:fill="FBE4D5" w:themeFill="accent2" w:themeFillTint="33"/>
          </w:tcPr>
          <w:p w14:paraId="5489C7A6"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44BD06A4"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22B4AB87"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08252DBE" w14:textId="77777777" w:rsidR="009D0F5F" w:rsidRPr="00950D30" w:rsidRDefault="009D0F5F" w:rsidP="0095485E">
            <w:pPr>
              <w:jc w:val="center"/>
              <w:rPr>
                <w:b/>
                <w:bCs/>
              </w:rPr>
            </w:pPr>
            <w:r w:rsidRPr="00950D30">
              <w:rPr>
                <w:b/>
                <w:bCs/>
              </w:rPr>
              <w:t>Không tham gia</w:t>
            </w:r>
          </w:p>
        </w:tc>
      </w:tr>
      <w:tr w:rsidR="009D0F5F" w:rsidRPr="004F77F6" w14:paraId="1E9369A9" w14:textId="77777777" w:rsidTr="001B0686">
        <w:tc>
          <w:tcPr>
            <w:tcW w:w="909" w:type="pct"/>
          </w:tcPr>
          <w:p w14:paraId="7F683848" w14:textId="77777777" w:rsidR="009D0F5F" w:rsidRPr="004F77F6" w:rsidRDefault="009D0F5F" w:rsidP="0095485E">
            <w:pPr>
              <w:jc w:val="center"/>
              <w:rPr>
                <w:b/>
                <w:bCs/>
              </w:rPr>
            </w:pPr>
            <w:r w:rsidRPr="004F77F6">
              <w:rPr>
                <w:b/>
                <w:bCs/>
              </w:rPr>
              <w:t>0</w:t>
            </w:r>
          </w:p>
        </w:tc>
        <w:tc>
          <w:tcPr>
            <w:tcW w:w="1090" w:type="pct"/>
          </w:tcPr>
          <w:p w14:paraId="5C441E63" w14:textId="77777777" w:rsidR="009D0F5F" w:rsidRPr="004F77F6" w:rsidRDefault="009D0F5F" w:rsidP="0095485E">
            <w:pPr>
              <w:jc w:val="center"/>
            </w:pPr>
            <w:r w:rsidRPr="004F77F6">
              <w:t>10, 10+</w:t>
            </w:r>
          </w:p>
        </w:tc>
        <w:tc>
          <w:tcPr>
            <w:tcW w:w="1000" w:type="pct"/>
          </w:tcPr>
          <w:p w14:paraId="3C4E9C19" w14:textId="77777777" w:rsidR="009D0F5F" w:rsidRPr="004F77F6" w:rsidRDefault="009D0F5F" w:rsidP="0095485E">
            <w:pPr>
              <w:jc w:val="center"/>
            </w:pPr>
            <w:r w:rsidRPr="004F77F6">
              <w:t>9</w:t>
            </w:r>
          </w:p>
        </w:tc>
        <w:tc>
          <w:tcPr>
            <w:tcW w:w="950" w:type="pct"/>
          </w:tcPr>
          <w:p w14:paraId="2EC746A5" w14:textId="77777777" w:rsidR="009D0F5F" w:rsidRPr="004F77F6" w:rsidRDefault="009D0F5F" w:rsidP="0095485E">
            <w:pPr>
              <w:jc w:val="center"/>
            </w:pPr>
            <w:r w:rsidRPr="004F77F6">
              <w:t>8</w:t>
            </w:r>
          </w:p>
        </w:tc>
        <w:tc>
          <w:tcPr>
            <w:tcW w:w="1051" w:type="pct"/>
          </w:tcPr>
          <w:p w14:paraId="2DEE006F" w14:textId="77777777" w:rsidR="009D0F5F" w:rsidRPr="004F77F6" w:rsidRDefault="009D0F5F" w:rsidP="0095485E">
            <w:pPr>
              <w:jc w:val="center"/>
            </w:pPr>
            <w:r w:rsidRPr="004F77F6">
              <w:t>7</w:t>
            </w:r>
          </w:p>
        </w:tc>
      </w:tr>
      <w:tr w:rsidR="009D0F5F" w:rsidRPr="004F77F6" w14:paraId="35E8E232" w14:textId="77777777" w:rsidTr="001B0686">
        <w:tc>
          <w:tcPr>
            <w:tcW w:w="909" w:type="pct"/>
          </w:tcPr>
          <w:p w14:paraId="184928E0" w14:textId="77777777" w:rsidR="009D0F5F" w:rsidRPr="004F77F6" w:rsidRDefault="009D0F5F" w:rsidP="0095485E">
            <w:pPr>
              <w:jc w:val="center"/>
              <w:rPr>
                <w:b/>
                <w:bCs/>
              </w:rPr>
            </w:pPr>
            <w:r w:rsidRPr="004F77F6">
              <w:rPr>
                <w:b/>
                <w:bCs/>
              </w:rPr>
              <w:t>1</w:t>
            </w:r>
          </w:p>
        </w:tc>
        <w:tc>
          <w:tcPr>
            <w:tcW w:w="1090" w:type="pct"/>
          </w:tcPr>
          <w:p w14:paraId="49B1E0DB" w14:textId="77777777" w:rsidR="009D0F5F" w:rsidRPr="004F77F6" w:rsidRDefault="009D0F5F" w:rsidP="0095485E">
            <w:pPr>
              <w:jc w:val="center"/>
            </w:pPr>
            <w:r w:rsidRPr="004F77F6">
              <w:t>9, 10</w:t>
            </w:r>
          </w:p>
        </w:tc>
        <w:tc>
          <w:tcPr>
            <w:tcW w:w="1000" w:type="pct"/>
          </w:tcPr>
          <w:p w14:paraId="480C1656" w14:textId="77777777" w:rsidR="009D0F5F" w:rsidRPr="004F77F6" w:rsidRDefault="009D0F5F" w:rsidP="0095485E">
            <w:pPr>
              <w:jc w:val="center"/>
            </w:pPr>
            <w:r w:rsidRPr="004F77F6">
              <w:t>8</w:t>
            </w:r>
          </w:p>
        </w:tc>
        <w:tc>
          <w:tcPr>
            <w:tcW w:w="950" w:type="pct"/>
          </w:tcPr>
          <w:p w14:paraId="12C1C6D9" w14:textId="77777777" w:rsidR="009D0F5F" w:rsidRPr="004F77F6" w:rsidRDefault="009D0F5F" w:rsidP="0095485E">
            <w:pPr>
              <w:jc w:val="center"/>
            </w:pPr>
            <w:r w:rsidRPr="004F77F6">
              <w:t>7</w:t>
            </w:r>
          </w:p>
        </w:tc>
        <w:tc>
          <w:tcPr>
            <w:tcW w:w="1051" w:type="pct"/>
          </w:tcPr>
          <w:p w14:paraId="2EF631FF" w14:textId="77777777" w:rsidR="009D0F5F" w:rsidRPr="004F77F6" w:rsidRDefault="009D0F5F" w:rsidP="0095485E">
            <w:pPr>
              <w:jc w:val="center"/>
            </w:pPr>
            <w:r w:rsidRPr="004F77F6">
              <w:t>6</w:t>
            </w:r>
          </w:p>
        </w:tc>
      </w:tr>
      <w:tr w:rsidR="009D0F5F" w:rsidRPr="004F77F6" w14:paraId="360112E4" w14:textId="77777777" w:rsidTr="001B0686">
        <w:tc>
          <w:tcPr>
            <w:tcW w:w="909" w:type="pct"/>
          </w:tcPr>
          <w:p w14:paraId="423A7AD8" w14:textId="77777777" w:rsidR="009D0F5F" w:rsidRPr="004F77F6" w:rsidRDefault="009D0F5F" w:rsidP="0095485E">
            <w:pPr>
              <w:jc w:val="center"/>
              <w:rPr>
                <w:b/>
                <w:bCs/>
              </w:rPr>
            </w:pPr>
            <w:r w:rsidRPr="004F77F6">
              <w:rPr>
                <w:b/>
                <w:bCs/>
              </w:rPr>
              <w:t>2</w:t>
            </w:r>
          </w:p>
        </w:tc>
        <w:tc>
          <w:tcPr>
            <w:tcW w:w="1090" w:type="pct"/>
          </w:tcPr>
          <w:p w14:paraId="588792C6" w14:textId="77777777" w:rsidR="009D0F5F" w:rsidRPr="004F77F6" w:rsidRDefault="009D0F5F" w:rsidP="0095485E">
            <w:pPr>
              <w:jc w:val="center"/>
            </w:pPr>
            <w:r w:rsidRPr="004F77F6">
              <w:t>8, 9</w:t>
            </w:r>
          </w:p>
        </w:tc>
        <w:tc>
          <w:tcPr>
            <w:tcW w:w="1000" w:type="pct"/>
          </w:tcPr>
          <w:p w14:paraId="64169BC1" w14:textId="77777777" w:rsidR="009D0F5F" w:rsidRPr="004F77F6" w:rsidRDefault="009D0F5F" w:rsidP="0095485E">
            <w:pPr>
              <w:jc w:val="center"/>
            </w:pPr>
            <w:r w:rsidRPr="004F77F6">
              <w:t>7</w:t>
            </w:r>
          </w:p>
        </w:tc>
        <w:tc>
          <w:tcPr>
            <w:tcW w:w="950" w:type="pct"/>
          </w:tcPr>
          <w:p w14:paraId="5262358C" w14:textId="77777777" w:rsidR="009D0F5F" w:rsidRPr="004F77F6" w:rsidRDefault="009D0F5F" w:rsidP="0095485E">
            <w:pPr>
              <w:jc w:val="center"/>
            </w:pPr>
            <w:r w:rsidRPr="004F77F6">
              <w:t>6</w:t>
            </w:r>
          </w:p>
        </w:tc>
        <w:tc>
          <w:tcPr>
            <w:tcW w:w="1051" w:type="pct"/>
          </w:tcPr>
          <w:p w14:paraId="1CAD0E0F" w14:textId="77777777" w:rsidR="009D0F5F" w:rsidRPr="004F77F6" w:rsidRDefault="009D0F5F" w:rsidP="0095485E">
            <w:pPr>
              <w:jc w:val="center"/>
            </w:pPr>
            <w:r w:rsidRPr="004F77F6">
              <w:t>5</w:t>
            </w:r>
          </w:p>
        </w:tc>
      </w:tr>
      <w:tr w:rsidR="009D0F5F" w:rsidRPr="004F77F6" w14:paraId="61283B32" w14:textId="77777777" w:rsidTr="001B0686">
        <w:tc>
          <w:tcPr>
            <w:tcW w:w="909" w:type="pct"/>
          </w:tcPr>
          <w:p w14:paraId="623E8C91" w14:textId="77777777"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14A38B6B" w14:textId="77777777" w:rsidR="009D0F5F" w:rsidRPr="004F77F6" w:rsidRDefault="009D0F5F" w:rsidP="0095485E">
            <w:pPr>
              <w:jc w:val="center"/>
            </w:pPr>
            <w:r w:rsidRPr="004F77F6">
              <w:t>0 điểm, học lại</w:t>
            </w:r>
          </w:p>
        </w:tc>
      </w:tr>
    </w:tbl>
    <w:p w14:paraId="5F73D743" w14:textId="77777777"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7A1606F8" w14:textId="77777777"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1A86C945" w14:textId="77777777" w:rsidTr="00E07AE9">
        <w:tc>
          <w:tcPr>
            <w:tcW w:w="1308" w:type="pct"/>
            <w:shd w:val="clear" w:color="auto" w:fill="FBE4D5" w:themeFill="accent2" w:themeFillTint="33"/>
          </w:tcPr>
          <w:p w14:paraId="3A164BEF"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046BE2C6"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39E77C54"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0099776A" w14:textId="77777777" w:rsidR="009D0F5F" w:rsidRPr="00D917A6" w:rsidRDefault="009D0F5F" w:rsidP="0095485E">
            <w:pPr>
              <w:jc w:val="center"/>
              <w:rPr>
                <w:b/>
                <w:bCs/>
              </w:rPr>
            </w:pPr>
            <w:r w:rsidRPr="00D917A6">
              <w:rPr>
                <w:b/>
                <w:bCs/>
              </w:rPr>
              <w:t>Không tham gia</w:t>
            </w:r>
          </w:p>
        </w:tc>
      </w:tr>
      <w:tr w:rsidR="009D0F5F" w:rsidRPr="00936A07" w14:paraId="5C3B6314" w14:textId="77777777" w:rsidTr="00E07AE9">
        <w:tc>
          <w:tcPr>
            <w:tcW w:w="1308" w:type="pct"/>
            <w:shd w:val="clear" w:color="auto" w:fill="auto"/>
          </w:tcPr>
          <w:p w14:paraId="3FE4128A" w14:textId="77777777" w:rsidR="009D0F5F" w:rsidRPr="00C67741" w:rsidRDefault="009D0F5F" w:rsidP="0095485E">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2BA81F7F" w14:textId="77777777" w:rsidR="009D0F5F" w:rsidRPr="00C67741" w:rsidRDefault="009D0F5F" w:rsidP="0095485E">
            <w:r w:rsidRPr="00C67741">
              <w:lastRenderedPageBreak/>
              <w:t>- Chủ động trình bày vấn đề và ý kiến cá nhân, thảo luận;</w:t>
            </w:r>
          </w:p>
          <w:p w14:paraId="6BCD27BF" w14:textId="77777777" w:rsidR="009D0F5F" w:rsidRPr="00C67741" w:rsidRDefault="009D0F5F" w:rsidP="0095485E">
            <w:r w:rsidRPr="00C67741">
              <w:t>- Đề xuất các vấn đề, chủ đề mới;</w:t>
            </w:r>
          </w:p>
          <w:p w14:paraId="387AB7B5" w14:textId="77777777" w:rsidR="009D0F5F" w:rsidRPr="00C67741" w:rsidRDefault="009D0F5F" w:rsidP="0095485E">
            <w:r w:rsidRPr="00C67741">
              <w:t>- Hoạt động nổi bật khác.</w:t>
            </w:r>
          </w:p>
        </w:tc>
        <w:tc>
          <w:tcPr>
            <w:tcW w:w="1528" w:type="pct"/>
            <w:shd w:val="clear" w:color="auto" w:fill="auto"/>
          </w:tcPr>
          <w:p w14:paraId="56E67531" w14:textId="77777777" w:rsidR="009D0F5F" w:rsidRPr="00C67741" w:rsidRDefault="009D0F5F" w:rsidP="0095485E">
            <w:r w:rsidRPr="00C67741">
              <w:lastRenderedPageBreak/>
              <w:t>- Xung phong trả lời câu hỏi;</w:t>
            </w:r>
          </w:p>
          <w:p w14:paraId="622ABBDB" w14:textId="77777777" w:rsidR="009D0F5F" w:rsidRPr="00C67741" w:rsidRDefault="009D0F5F" w:rsidP="0095485E">
            <w:r w:rsidRPr="00C67741">
              <w:t>- Xung phong chữa bài tập;</w:t>
            </w:r>
          </w:p>
          <w:p w14:paraId="1C759F58" w14:textId="77777777" w:rsidR="009D0F5F" w:rsidRPr="00C67741" w:rsidRDefault="009D0F5F" w:rsidP="0095485E">
            <w:r w:rsidRPr="00C67741">
              <w:lastRenderedPageBreak/>
              <w:t>- Đặt câu hỏi thảo luận với lớp;</w:t>
            </w:r>
          </w:p>
          <w:p w14:paraId="676EC430" w14:textId="77777777" w:rsidR="00F22B59" w:rsidRPr="00C67741" w:rsidRDefault="009D0F5F" w:rsidP="0095485E">
            <w:r w:rsidRPr="00C67741">
              <w:t>- Trả lời đúng câu hỏi mà các sinh viên khác chưa trả lời được</w:t>
            </w:r>
            <w:r w:rsidR="00F22B59" w:rsidRPr="00C67741">
              <w:t>;</w:t>
            </w:r>
          </w:p>
          <w:p w14:paraId="1F6961BF" w14:textId="77777777" w:rsidR="009D0F5F" w:rsidRPr="00C67741" w:rsidRDefault="00F22B59" w:rsidP="0095485E">
            <w:r w:rsidRPr="00C67741">
              <w:t>- Trả lời tốt về bài tập nhóm</w:t>
            </w:r>
            <w:r w:rsidR="009D0F5F" w:rsidRPr="00C67741">
              <w:t>.</w:t>
            </w:r>
          </w:p>
        </w:tc>
        <w:tc>
          <w:tcPr>
            <w:tcW w:w="1164" w:type="pct"/>
            <w:shd w:val="clear" w:color="auto" w:fill="auto"/>
          </w:tcPr>
          <w:p w14:paraId="28D79CFA" w14:textId="77777777" w:rsidR="009D0F5F" w:rsidRPr="00C67741" w:rsidRDefault="009D0F5F" w:rsidP="0095485E">
            <w:r w:rsidRPr="00C67741">
              <w:lastRenderedPageBreak/>
              <w:t>- Trả lời câu hỏi GV yêu cầu trả lời;</w:t>
            </w:r>
          </w:p>
          <w:p w14:paraId="72ADEC52" w14:textId="77777777" w:rsidR="009D0F5F" w:rsidRPr="00C67741" w:rsidRDefault="009D0F5F" w:rsidP="0095485E">
            <w:r w:rsidRPr="00C67741">
              <w:lastRenderedPageBreak/>
              <w:t>- Trình bày đáp án bài tập do GV yêu cầu làm ở nhà;</w:t>
            </w:r>
          </w:p>
          <w:p w14:paraId="15500D43" w14:textId="77777777" w:rsidR="00F22B59" w:rsidRPr="00C67741" w:rsidRDefault="009D0F5F" w:rsidP="0095485E">
            <w:r w:rsidRPr="00C67741">
              <w:t>- Có phát biểu ý kiến</w:t>
            </w:r>
            <w:r w:rsidR="00F22B59" w:rsidRPr="00C67741">
              <w:t>;</w:t>
            </w:r>
          </w:p>
          <w:p w14:paraId="3B198667" w14:textId="77777777" w:rsidR="009D0F5F" w:rsidRPr="00C67741" w:rsidRDefault="00F22B59" w:rsidP="0095485E">
            <w:r w:rsidRPr="00C67741">
              <w:t>- Có trả lời về bài tập nhóm</w:t>
            </w:r>
            <w:r w:rsidR="009D0F5F" w:rsidRPr="00C67741">
              <w:t>.</w:t>
            </w:r>
          </w:p>
        </w:tc>
        <w:tc>
          <w:tcPr>
            <w:tcW w:w="1000" w:type="pct"/>
            <w:shd w:val="clear" w:color="auto" w:fill="auto"/>
          </w:tcPr>
          <w:p w14:paraId="5D45E6B2" w14:textId="77777777" w:rsidR="009D0F5F" w:rsidRPr="00C67741" w:rsidRDefault="009D0F5F" w:rsidP="0095485E">
            <w:r w:rsidRPr="00C67741">
              <w:lastRenderedPageBreak/>
              <w:t>- Không trả lời câu hỏi;</w:t>
            </w:r>
          </w:p>
          <w:p w14:paraId="5DB02D3A" w14:textId="77777777" w:rsidR="009D0F5F" w:rsidRPr="00C67741" w:rsidRDefault="009D0F5F" w:rsidP="0095485E">
            <w:r w:rsidRPr="00C67741">
              <w:lastRenderedPageBreak/>
              <w:t>- Không trình bày đáp án bài tập;</w:t>
            </w:r>
          </w:p>
          <w:p w14:paraId="4AC3FFDB" w14:textId="77777777" w:rsidR="009D0F5F" w:rsidRPr="00C67741" w:rsidRDefault="009D0F5F" w:rsidP="0095485E">
            <w:r w:rsidRPr="00C67741">
              <w:t>- Không tham gia tương tác.</w:t>
            </w:r>
          </w:p>
        </w:tc>
      </w:tr>
    </w:tbl>
    <w:p w14:paraId="6D54CD08" w14:textId="77777777" w:rsidR="001E186C" w:rsidRDefault="001E186C" w:rsidP="00D83953">
      <w:pPr>
        <w:spacing w:before="60" w:after="40" w:line="288" w:lineRule="auto"/>
        <w:rPr>
          <w:highlight w:val="yellow"/>
          <w:lang w:val="vi-VN" w:eastAsia="x-none"/>
        </w:rPr>
      </w:pPr>
    </w:p>
    <w:p w14:paraId="694A92C8" w14:textId="77777777" w:rsidR="009937DF" w:rsidRDefault="009937DF" w:rsidP="009937DF">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6CEDEBA1" w14:textId="77777777" w:rsidR="001D468E" w:rsidRPr="000B130C" w:rsidRDefault="001D468E" w:rsidP="001D468E">
      <w:pPr>
        <w:pStyle w:val="ListParagraph"/>
        <w:numPr>
          <w:ilvl w:val="0"/>
          <w:numId w:val="26"/>
        </w:numPr>
        <w:spacing w:before="60" w:after="40" w:line="288" w:lineRule="auto"/>
        <w:rPr>
          <w:lang w:eastAsia="x-none"/>
        </w:rPr>
      </w:pPr>
      <w:r w:rsidRPr="00C67741">
        <w:rPr>
          <w:lang w:eastAsia="x-none"/>
        </w:rPr>
        <w:t xml:space="preserve">Trọng số: 20% (thành phần thứ </w:t>
      </w:r>
      <w:r>
        <w:rPr>
          <w:lang w:val="vi-VN" w:eastAsia="x-none"/>
        </w:rPr>
        <w:t>nhất</w:t>
      </w:r>
      <w:r w:rsidRPr="00C67741">
        <w:rPr>
          <w:lang w:eastAsia="x-none"/>
        </w:rPr>
        <w:t xml:space="preserve"> của điểm đánh giá 40%)</w:t>
      </w:r>
    </w:p>
    <w:p w14:paraId="7E756BAE" w14:textId="77777777" w:rsidR="00C036B5" w:rsidRPr="00BB2D7B" w:rsidRDefault="007E740A" w:rsidP="00BB2D7B">
      <w:pPr>
        <w:pStyle w:val="ListParagraph"/>
        <w:numPr>
          <w:ilvl w:val="0"/>
          <w:numId w:val="26"/>
        </w:numPr>
        <w:spacing w:before="60" w:after="40" w:line="288" w:lineRule="auto"/>
        <w:rPr>
          <w:lang w:eastAsia="x-none"/>
        </w:rPr>
      </w:pPr>
      <w:r w:rsidRPr="00BB2D7B">
        <w:rPr>
          <w:lang w:eastAsia="x-none"/>
        </w:rPr>
        <w:t>Tương tự phụ lục 1</w:t>
      </w:r>
      <w:r w:rsidR="00CF5BD4" w:rsidRPr="00BB2D7B">
        <w:rPr>
          <w:lang w:eastAsia="x-none"/>
        </w:rPr>
        <w:t xml:space="preserve"> (Ma trận đề thi)</w:t>
      </w:r>
    </w:p>
    <w:p w14:paraId="79B0FD80" w14:textId="77777777" w:rsidR="0051092E" w:rsidRDefault="0051092E" w:rsidP="00C67741">
      <w:pPr>
        <w:spacing w:before="60" w:after="40" w:line="288" w:lineRule="auto"/>
        <w:rPr>
          <w:b/>
          <w:bCs/>
          <w:lang w:val="vi-VN" w:eastAsia="x-none"/>
        </w:rPr>
      </w:pPr>
    </w:p>
    <w:p w14:paraId="15FA0B1E" w14:textId="77777777" w:rsidR="00FB17E8" w:rsidRPr="009E6F2F" w:rsidRDefault="007B1540" w:rsidP="00C67741">
      <w:pPr>
        <w:spacing w:before="60" w:after="40" w:line="288" w:lineRule="auto"/>
        <w:rPr>
          <w:b/>
          <w:bCs/>
          <w:lang w:val="vi-VN" w:eastAsia="x-none"/>
        </w:rPr>
      </w:pPr>
      <w:r w:rsidRPr="00D83953">
        <w:rPr>
          <w:b/>
          <w:bCs/>
          <w:lang w:eastAsia="x-none"/>
        </w:rPr>
        <w:t xml:space="preserve">Rubric </w:t>
      </w:r>
      <w:r w:rsidR="009937DF">
        <w:rPr>
          <w:b/>
          <w:bCs/>
          <w:lang w:val="vi-VN" w:eastAsia="x-none"/>
        </w:rPr>
        <w:t>3</w:t>
      </w:r>
      <w:r w:rsidRPr="00D83953">
        <w:rPr>
          <w:b/>
          <w:bCs/>
          <w:lang w:eastAsia="x-none"/>
        </w:rPr>
        <w:t xml:space="preserve">. Đánh giá bài tập </w:t>
      </w:r>
      <w:r w:rsidR="009E6F2F">
        <w:rPr>
          <w:b/>
          <w:bCs/>
          <w:lang w:eastAsia="x-none"/>
        </w:rPr>
        <w:t>nhóm</w:t>
      </w:r>
    </w:p>
    <w:p w14:paraId="34893BDD" w14:textId="77777777" w:rsidR="008A0697" w:rsidRPr="000B130C" w:rsidRDefault="005D011B" w:rsidP="00835CF7">
      <w:pPr>
        <w:pStyle w:val="ListParagraph"/>
        <w:numPr>
          <w:ilvl w:val="0"/>
          <w:numId w:val="26"/>
        </w:numPr>
        <w:spacing w:before="60" w:after="40" w:line="288" w:lineRule="auto"/>
        <w:rPr>
          <w:lang w:eastAsia="x-none"/>
        </w:rPr>
      </w:pPr>
      <w:r w:rsidRPr="00C67741">
        <w:rPr>
          <w:lang w:eastAsia="x-none"/>
        </w:rPr>
        <w:t>Trọng số: 20% (</w:t>
      </w:r>
      <w:r w:rsidR="008E4474" w:rsidRPr="00C67741">
        <w:rPr>
          <w:lang w:eastAsia="x-none"/>
        </w:rPr>
        <w:t>t</w:t>
      </w:r>
      <w:r w:rsidR="00D2120A" w:rsidRPr="00C67741">
        <w:rPr>
          <w:lang w:eastAsia="x-none"/>
        </w:rPr>
        <w:t>hành phần</w:t>
      </w:r>
      <w:r w:rsidR="008E4474" w:rsidRPr="00C67741">
        <w:rPr>
          <w:lang w:eastAsia="x-none"/>
        </w:rPr>
        <w:t xml:space="preserve"> thứ </w:t>
      </w:r>
      <w:r w:rsidR="00E92557">
        <w:rPr>
          <w:lang w:val="vi-VN" w:eastAsia="x-none"/>
        </w:rPr>
        <w:t>hai</w:t>
      </w:r>
      <w:r w:rsidR="00D2120A" w:rsidRPr="00C67741">
        <w:rPr>
          <w:lang w:eastAsia="x-none"/>
        </w:rPr>
        <w:t xml:space="preserve"> của điểm đánh giá 40%</w:t>
      </w:r>
      <w:r w:rsidR="008E4474" w:rsidRPr="00C67741">
        <w:rPr>
          <w:lang w:eastAsia="x-non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87B14" w:rsidRPr="00B42448" w14:paraId="47CDC1C8" w14:textId="77777777" w:rsidTr="0000563C">
        <w:trPr>
          <w:trHeight w:val="230"/>
        </w:trPr>
        <w:tc>
          <w:tcPr>
            <w:tcW w:w="459" w:type="pct"/>
            <w:vMerge w:val="restart"/>
            <w:shd w:val="clear" w:color="auto" w:fill="E2EFD9" w:themeFill="accent6" w:themeFillTint="33"/>
            <w:tcMar>
              <w:left w:w="28" w:type="dxa"/>
              <w:right w:w="28" w:type="dxa"/>
            </w:tcMar>
            <w:vAlign w:val="center"/>
          </w:tcPr>
          <w:p w14:paraId="0FCA6F72" w14:textId="77777777" w:rsidR="00E87B14" w:rsidRPr="00B42448" w:rsidRDefault="00E87B14" w:rsidP="0000563C">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642219F1" w14:textId="77777777" w:rsidR="00E87B14" w:rsidRPr="00B42448" w:rsidRDefault="00E87B14" w:rsidP="0000563C">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0B4A0EDE" w14:textId="77777777" w:rsidR="00E87B14" w:rsidRPr="00B42448" w:rsidRDefault="00E87B14" w:rsidP="0000563C">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332905BC" w14:textId="77777777" w:rsidR="00E87B14" w:rsidRPr="00B42448" w:rsidRDefault="00E87B14" w:rsidP="0000563C">
            <w:pPr>
              <w:jc w:val="center"/>
              <w:rPr>
                <w:b/>
                <w:lang w:val="vi"/>
              </w:rPr>
            </w:pPr>
            <w:r w:rsidRPr="00B42448">
              <w:rPr>
                <w:b/>
                <w:lang w:val="vi"/>
              </w:rPr>
              <w:t>Mô tả mức chất lượng</w:t>
            </w:r>
          </w:p>
        </w:tc>
      </w:tr>
      <w:tr w:rsidR="00E87B14" w:rsidRPr="00B42448" w14:paraId="1B0A2EF3"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3B8FF03F"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1C006B85"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57297D7F"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6DC0431B" w14:textId="77777777" w:rsidR="00E87B14" w:rsidRPr="00B42448" w:rsidRDefault="00E87B14" w:rsidP="0000563C">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03DB5813" w14:textId="77777777" w:rsidR="00E87B14" w:rsidRPr="00B42448" w:rsidRDefault="00E87B14" w:rsidP="0000563C">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10CE8EB9" w14:textId="77777777" w:rsidR="00E87B14" w:rsidRPr="00B42448" w:rsidRDefault="00E87B14" w:rsidP="0000563C">
            <w:pPr>
              <w:jc w:val="center"/>
              <w:rPr>
                <w:b/>
                <w:lang w:val="vi"/>
              </w:rPr>
            </w:pPr>
            <w:r w:rsidRPr="00B42448">
              <w:rPr>
                <w:b/>
                <w:lang w:val="vi"/>
              </w:rPr>
              <w:t>Trung bình</w:t>
            </w:r>
          </w:p>
        </w:tc>
        <w:tc>
          <w:tcPr>
            <w:tcW w:w="960" w:type="pct"/>
            <w:shd w:val="clear" w:color="auto" w:fill="E2EFD9" w:themeFill="accent6" w:themeFillTint="33"/>
            <w:tcMar>
              <w:left w:w="28" w:type="dxa"/>
              <w:right w:w="28" w:type="dxa"/>
            </w:tcMar>
          </w:tcPr>
          <w:p w14:paraId="5F45FD10" w14:textId="77777777" w:rsidR="00E87B14" w:rsidRPr="00B42448" w:rsidRDefault="00E87B14" w:rsidP="0000563C">
            <w:pPr>
              <w:jc w:val="center"/>
              <w:rPr>
                <w:b/>
                <w:lang w:val="vi"/>
              </w:rPr>
            </w:pPr>
            <w:r w:rsidRPr="00B42448">
              <w:rPr>
                <w:b/>
                <w:lang w:val="vi"/>
              </w:rPr>
              <w:t>Yếu</w:t>
            </w:r>
          </w:p>
        </w:tc>
      </w:tr>
      <w:tr w:rsidR="00E87B14" w:rsidRPr="00B42448" w14:paraId="23ABE761"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70B7D579"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578581CF"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37D1CFF8"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07243AE8" w14:textId="77777777" w:rsidR="00E87B14" w:rsidRPr="00B42448" w:rsidRDefault="00E87B14" w:rsidP="0000563C">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13F499A5" w14:textId="77777777" w:rsidR="00E87B14" w:rsidRPr="00B42448" w:rsidRDefault="00E87B14" w:rsidP="0000563C">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29B70DBC" w14:textId="77777777" w:rsidR="00E87B14" w:rsidRPr="00B42448" w:rsidRDefault="00E87B14" w:rsidP="0000563C">
            <w:pPr>
              <w:jc w:val="center"/>
              <w:rPr>
                <w:b/>
                <w:lang w:val="vi-VN"/>
              </w:rPr>
            </w:pPr>
            <w:r w:rsidRPr="00B42448">
              <w:rPr>
                <w:b/>
              </w:rPr>
              <w:t>4,5 –</w:t>
            </w:r>
            <w:r w:rsidRPr="00B42448">
              <w:rPr>
                <w:b/>
                <w:spacing w:val="-2"/>
              </w:rPr>
              <w:t xml:space="preserve"> 6,9</w:t>
            </w:r>
          </w:p>
        </w:tc>
        <w:tc>
          <w:tcPr>
            <w:tcW w:w="960" w:type="pct"/>
            <w:shd w:val="clear" w:color="auto" w:fill="E2EFD9" w:themeFill="accent6" w:themeFillTint="33"/>
            <w:tcMar>
              <w:left w:w="28" w:type="dxa"/>
              <w:right w:w="28" w:type="dxa"/>
            </w:tcMar>
          </w:tcPr>
          <w:p w14:paraId="6E96A103" w14:textId="77777777" w:rsidR="00E87B14" w:rsidRPr="00B42448" w:rsidRDefault="00E87B14" w:rsidP="0000563C">
            <w:pPr>
              <w:jc w:val="center"/>
              <w:rPr>
                <w:b/>
                <w:lang w:val="vi"/>
              </w:rPr>
            </w:pPr>
            <w:r w:rsidRPr="00B42448">
              <w:rPr>
                <w:b/>
                <w:spacing w:val="-5"/>
              </w:rPr>
              <w:t>0 - 4,4</w:t>
            </w:r>
          </w:p>
        </w:tc>
      </w:tr>
      <w:tr w:rsidR="00E87B14" w:rsidRPr="00B42448" w14:paraId="764CE26F" w14:textId="77777777" w:rsidTr="0000563C">
        <w:trPr>
          <w:cantSplit/>
          <w:trHeight w:val="1169"/>
        </w:trPr>
        <w:tc>
          <w:tcPr>
            <w:tcW w:w="459" w:type="pct"/>
            <w:tcMar>
              <w:left w:w="28" w:type="dxa"/>
              <w:right w:w="28" w:type="dxa"/>
            </w:tcMar>
            <w:vAlign w:val="center"/>
          </w:tcPr>
          <w:p w14:paraId="14D82E50" w14:textId="5D9BADDC" w:rsidR="00E87B14" w:rsidRPr="00F47E27" w:rsidRDefault="00E87B14" w:rsidP="0000563C">
            <w:pPr>
              <w:jc w:val="center"/>
              <w:rPr>
                <w:b/>
                <w:bCs/>
              </w:rPr>
            </w:pPr>
            <w:r w:rsidRPr="006144A6">
              <w:rPr>
                <w:b/>
                <w:bCs/>
                <w:lang w:val="vi-VN"/>
              </w:rPr>
              <w:t xml:space="preserve">Hiểu biết về </w:t>
            </w:r>
            <w:r w:rsidR="00F47E27">
              <w:rPr>
                <w:b/>
                <w:bCs/>
              </w:rPr>
              <w:t>lập trình hướng đối tượng</w:t>
            </w:r>
          </w:p>
          <w:p w14:paraId="44755DC6" w14:textId="77777777" w:rsidR="00E87B14" w:rsidRPr="006144A6" w:rsidRDefault="00E87B14" w:rsidP="0000563C">
            <w:pPr>
              <w:jc w:val="center"/>
              <w:rPr>
                <w:b/>
                <w:bCs/>
                <w:lang w:val="vi-VN"/>
              </w:rPr>
            </w:pPr>
          </w:p>
        </w:tc>
        <w:tc>
          <w:tcPr>
            <w:tcW w:w="337" w:type="pct"/>
            <w:tcMar>
              <w:left w:w="28" w:type="dxa"/>
              <w:right w:w="28" w:type="dxa"/>
            </w:tcMar>
            <w:vAlign w:val="center"/>
          </w:tcPr>
          <w:p w14:paraId="659B3CEF" w14:textId="77777777" w:rsidR="00E87B14" w:rsidRPr="006144A6" w:rsidRDefault="00E87B14" w:rsidP="0000563C">
            <w:pPr>
              <w:jc w:val="center"/>
              <w:rPr>
                <w:lang w:val="vi-VN"/>
              </w:rPr>
            </w:pPr>
            <w:r w:rsidRPr="006144A6">
              <w:rPr>
                <w:lang w:val="vi-VN"/>
              </w:rPr>
              <w:t>1.x</w:t>
            </w:r>
          </w:p>
          <w:p w14:paraId="0F7D8C05" w14:textId="77777777" w:rsidR="00E87B14" w:rsidRPr="006144A6" w:rsidRDefault="00E87B14" w:rsidP="0000563C">
            <w:pPr>
              <w:jc w:val="center"/>
              <w:rPr>
                <w:lang w:val="vi-VN"/>
              </w:rPr>
            </w:pPr>
            <w:r w:rsidRPr="006144A6">
              <w:rPr>
                <w:lang w:val="vi-VN"/>
              </w:rPr>
              <w:t>2.x</w:t>
            </w:r>
          </w:p>
          <w:p w14:paraId="5E716492"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3F2C1D31" w14:textId="77777777" w:rsidR="00E87B14" w:rsidRPr="006144A6" w:rsidRDefault="00E87B14" w:rsidP="0000563C">
            <w:pPr>
              <w:jc w:val="center"/>
              <w:rPr>
                <w:lang w:val="vi-VN"/>
              </w:rPr>
            </w:pPr>
            <w:r w:rsidRPr="006144A6">
              <w:rPr>
                <w:lang w:val="vi-VN"/>
              </w:rPr>
              <w:t>25%</w:t>
            </w:r>
          </w:p>
        </w:tc>
        <w:tc>
          <w:tcPr>
            <w:tcW w:w="960" w:type="pct"/>
            <w:tcMar>
              <w:left w:w="0" w:type="dxa"/>
              <w:right w:w="0" w:type="dxa"/>
            </w:tcMar>
          </w:tcPr>
          <w:p w14:paraId="1A68A6B6" w14:textId="06CF19D6" w:rsidR="00E87B14" w:rsidRPr="006144A6" w:rsidRDefault="00E87B14" w:rsidP="0057482B">
            <w:pPr>
              <w:pStyle w:val="TableParagraph"/>
              <w:ind w:left="119"/>
              <w:jc w:val="both"/>
              <w:rPr>
                <w:sz w:val="24"/>
                <w:szCs w:val="24"/>
                <w:lang w:val="en-US"/>
              </w:rPr>
            </w:pPr>
            <w:r w:rsidRPr="006144A6">
              <w:rPr>
                <w:sz w:val="24"/>
                <w:szCs w:val="24"/>
                <w:lang w:val="en-US"/>
              </w:rPr>
              <w:t xml:space="preserve">Có hiểu biết sâu rộng về </w:t>
            </w:r>
            <w:r w:rsidR="00F47E27">
              <w:rPr>
                <w:sz w:val="24"/>
                <w:szCs w:val="24"/>
                <w:lang w:val="en-US"/>
              </w:rPr>
              <w:t>Lập trình hướng đối tượng</w:t>
            </w:r>
            <w:r w:rsidRPr="006144A6">
              <w:rPr>
                <w:sz w:val="24"/>
                <w:szCs w:val="24"/>
                <w:lang w:val="en-US"/>
              </w:rPr>
              <w:t xml:space="preserve"> và có thể áp dụng vào các vấn đề phức tạp.</w:t>
            </w:r>
          </w:p>
        </w:tc>
        <w:tc>
          <w:tcPr>
            <w:tcW w:w="960" w:type="pct"/>
            <w:tcMar>
              <w:left w:w="0" w:type="dxa"/>
              <w:right w:w="0" w:type="dxa"/>
            </w:tcMar>
          </w:tcPr>
          <w:p w14:paraId="3BD059A7" w14:textId="3497E502" w:rsidR="00E87B14" w:rsidRPr="006144A6" w:rsidRDefault="00E87B14" w:rsidP="0057482B">
            <w:pPr>
              <w:pStyle w:val="TableParagraph"/>
              <w:ind w:left="119"/>
              <w:jc w:val="both"/>
              <w:rPr>
                <w:sz w:val="24"/>
                <w:szCs w:val="24"/>
                <w:lang w:val="en-US"/>
              </w:rPr>
            </w:pPr>
            <w:r w:rsidRPr="006144A6">
              <w:rPr>
                <w:sz w:val="24"/>
                <w:szCs w:val="24"/>
                <w:lang w:val="en-US"/>
              </w:rPr>
              <w:t>Có kiến thức vững cơ bản về</w:t>
            </w:r>
            <w:r w:rsidRPr="006144A6">
              <w:rPr>
                <w:sz w:val="24"/>
                <w:szCs w:val="24"/>
                <w:lang w:val="vi-VN"/>
              </w:rPr>
              <w:t xml:space="preserve"> </w:t>
            </w:r>
            <w:r w:rsidR="00F47E27">
              <w:rPr>
                <w:sz w:val="24"/>
                <w:szCs w:val="24"/>
                <w:lang w:val="en-US"/>
              </w:rPr>
              <w:t>Lập trình hướng đối tượng</w:t>
            </w:r>
            <w:r w:rsidRPr="006144A6">
              <w:rPr>
                <w:sz w:val="24"/>
                <w:szCs w:val="24"/>
                <w:lang w:val="en-US"/>
              </w:rPr>
              <w:t>, có khả năng viết các chương trình linh hoạt và chính xác.</w:t>
            </w:r>
          </w:p>
        </w:tc>
        <w:tc>
          <w:tcPr>
            <w:tcW w:w="960" w:type="pct"/>
            <w:tcMar>
              <w:left w:w="0" w:type="dxa"/>
              <w:right w:w="0" w:type="dxa"/>
            </w:tcMar>
          </w:tcPr>
          <w:p w14:paraId="430C24B9" w14:textId="2B5FF8AE" w:rsidR="00E87B14" w:rsidRPr="006144A6" w:rsidRDefault="00E87B14" w:rsidP="0057482B">
            <w:pPr>
              <w:pStyle w:val="TableParagraph"/>
              <w:ind w:left="119"/>
              <w:jc w:val="both"/>
              <w:rPr>
                <w:sz w:val="24"/>
                <w:szCs w:val="24"/>
                <w:lang w:val="en-US"/>
              </w:rPr>
            </w:pPr>
            <w:r w:rsidRPr="006144A6">
              <w:rPr>
                <w:sz w:val="24"/>
                <w:szCs w:val="24"/>
                <w:lang w:val="en-US"/>
              </w:rPr>
              <w:t xml:space="preserve">Có kiến thức cơ bản về </w:t>
            </w:r>
            <w:r w:rsidR="00F47E27">
              <w:rPr>
                <w:sz w:val="24"/>
                <w:szCs w:val="24"/>
                <w:lang w:val="en-US"/>
              </w:rPr>
              <w:t>Lập trình hướng đối tượng</w:t>
            </w:r>
            <w:r w:rsidRPr="006144A6">
              <w:rPr>
                <w:sz w:val="24"/>
                <w:szCs w:val="24"/>
                <w:lang w:val="en-US"/>
              </w:rPr>
              <w:t>, cần thêm hỗ trợ để giải quyết các vấn đề phức tạp.</w:t>
            </w:r>
          </w:p>
        </w:tc>
        <w:tc>
          <w:tcPr>
            <w:tcW w:w="960" w:type="pct"/>
            <w:tcMar>
              <w:left w:w="0" w:type="dxa"/>
              <w:right w:w="0" w:type="dxa"/>
            </w:tcMar>
          </w:tcPr>
          <w:p w14:paraId="43E9AADE" w14:textId="2C463E43" w:rsidR="00E87B14" w:rsidRPr="006144A6" w:rsidRDefault="00E87B14" w:rsidP="0057482B">
            <w:pPr>
              <w:pStyle w:val="TableParagraph"/>
              <w:ind w:left="119"/>
              <w:jc w:val="both"/>
              <w:rPr>
                <w:sz w:val="24"/>
                <w:szCs w:val="24"/>
                <w:lang w:val="en-US"/>
              </w:rPr>
            </w:pPr>
            <w:r w:rsidRPr="006144A6">
              <w:rPr>
                <w:sz w:val="24"/>
                <w:szCs w:val="24"/>
                <w:lang w:val="en-US"/>
              </w:rPr>
              <w:t xml:space="preserve">Thiếu kiến thức cơ bản về </w:t>
            </w:r>
            <w:r w:rsidR="00F47E27">
              <w:rPr>
                <w:sz w:val="24"/>
                <w:szCs w:val="24"/>
                <w:lang w:val="en-US"/>
              </w:rPr>
              <w:t>Lập trình hướng đối tượng</w:t>
            </w:r>
            <w:r w:rsidRPr="006144A6">
              <w:rPr>
                <w:sz w:val="24"/>
                <w:szCs w:val="24"/>
                <w:lang w:val="en-US"/>
              </w:rPr>
              <w:t>, cần nhiều hỗ trợ và hướng dẫn để cải thiện khả năng lập trình.</w:t>
            </w:r>
          </w:p>
        </w:tc>
      </w:tr>
      <w:tr w:rsidR="00E87B14" w:rsidRPr="00B42448" w14:paraId="4C6C4C4C" w14:textId="77777777" w:rsidTr="0000563C">
        <w:trPr>
          <w:cantSplit/>
          <w:trHeight w:val="921"/>
        </w:trPr>
        <w:tc>
          <w:tcPr>
            <w:tcW w:w="459" w:type="pct"/>
            <w:tcMar>
              <w:left w:w="28" w:type="dxa"/>
              <w:right w:w="28" w:type="dxa"/>
            </w:tcMar>
            <w:vAlign w:val="center"/>
          </w:tcPr>
          <w:p w14:paraId="7E97A9B7" w14:textId="77777777" w:rsidR="00E87B14" w:rsidRPr="006144A6" w:rsidRDefault="00E87B14" w:rsidP="0000563C">
            <w:pPr>
              <w:jc w:val="center"/>
              <w:rPr>
                <w:b/>
                <w:bCs/>
                <w:lang w:val="vi-VN"/>
              </w:rPr>
            </w:pPr>
            <w:r w:rsidRPr="006144A6">
              <w:rPr>
                <w:b/>
                <w:bCs/>
                <w:lang w:val="vi-VN"/>
              </w:rPr>
              <w:t>Tính sáng tạo và sự đa dạng</w:t>
            </w:r>
          </w:p>
        </w:tc>
        <w:tc>
          <w:tcPr>
            <w:tcW w:w="337" w:type="pct"/>
            <w:tcMar>
              <w:left w:w="28" w:type="dxa"/>
              <w:right w:w="28" w:type="dxa"/>
            </w:tcMar>
            <w:vAlign w:val="center"/>
          </w:tcPr>
          <w:p w14:paraId="1B56D92E" w14:textId="77777777" w:rsidR="00E87B14" w:rsidRPr="006144A6" w:rsidRDefault="00E87B14" w:rsidP="0000563C">
            <w:pPr>
              <w:jc w:val="center"/>
              <w:rPr>
                <w:lang w:val="vi-VN"/>
              </w:rPr>
            </w:pPr>
            <w:r w:rsidRPr="006144A6">
              <w:rPr>
                <w:lang w:val="vi-VN"/>
              </w:rPr>
              <w:t>1.x</w:t>
            </w:r>
          </w:p>
          <w:p w14:paraId="6DD66B63" w14:textId="77777777" w:rsidR="00E87B14" w:rsidRPr="006144A6" w:rsidRDefault="00E87B14" w:rsidP="0000563C">
            <w:pPr>
              <w:jc w:val="center"/>
              <w:rPr>
                <w:lang w:val="vi-VN"/>
              </w:rPr>
            </w:pPr>
            <w:r w:rsidRPr="006144A6">
              <w:rPr>
                <w:lang w:val="vi-VN"/>
              </w:rPr>
              <w:t>2.x</w:t>
            </w:r>
          </w:p>
          <w:p w14:paraId="55E29F36"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7202CA55" w14:textId="77777777" w:rsidR="00E87B14" w:rsidRPr="006144A6" w:rsidRDefault="00E87B14" w:rsidP="0000563C">
            <w:pPr>
              <w:jc w:val="center"/>
            </w:pPr>
            <w:r w:rsidRPr="006144A6">
              <w:rPr>
                <w:lang w:val="vi-VN"/>
              </w:rPr>
              <w:t>25%</w:t>
            </w:r>
          </w:p>
        </w:tc>
        <w:tc>
          <w:tcPr>
            <w:tcW w:w="960" w:type="pct"/>
            <w:tcMar>
              <w:left w:w="0" w:type="dxa"/>
              <w:right w:w="0" w:type="dxa"/>
            </w:tcMar>
          </w:tcPr>
          <w:p w14:paraId="70191869" w14:textId="77777777" w:rsidR="00E87B14" w:rsidRPr="006144A6" w:rsidRDefault="00E87B14" w:rsidP="0057482B">
            <w:pPr>
              <w:pStyle w:val="TableParagraph"/>
              <w:ind w:left="119"/>
              <w:jc w:val="both"/>
              <w:rPr>
                <w:sz w:val="24"/>
                <w:szCs w:val="24"/>
                <w:lang w:val="en-US"/>
              </w:rPr>
            </w:pPr>
            <w:r w:rsidRPr="006144A6">
              <w:rPr>
                <w:sz w:val="24"/>
                <w:szCs w:val="24"/>
                <w:lang w:val="en-US"/>
              </w:rPr>
              <w:t>Tạo ra các giải pháp sáng tạo và đa dạng, sử dụng các cấu trúc dữ liệu và phương pháp lập trình tiên tiến.</w:t>
            </w:r>
          </w:p>
        </w:tc>
        <w:tc>
          <w:tcPr>
            <w:tcW w:w="960" w:type="pct"/>
            <w:tcMar>
              <w:left w:w="0" w:type="dxa"/>
              <w:right w:w="0" w:type="dxa"/>
            </w:tcMar>
          </w:tcPr>
          <w:p w14:paraId="0DCA65F7" w14:textId="77777777" w:rsidR="00E87B14" w:rsidRPr="006144A6" w:rsidRDefault="00E87B14" w:rsidP="0057482B">
            <w:pPr>
              <w:pStyle w:val="TableParagraph"/>
              <w:ind w:left="119"/>
              <w:jc w:val="both"/>
              <w:rPr>
                <w:sz w:val="24"/>
                <w:szCs w:val="24"/>
                <w:lang w:val="en-US"/>
              </w:rPr>
            </w:pPr>
            <w:r w:rsidRPr="006144A6">
              <w:rPr>
                <w:sz w:val="24"/>
                <w:szCs w:val="24"/>
                <w:lang w:val="en-US"/>
              </w:rPr>
              <w:t>Có khả năng tạo ra các giải pháp đa dạng và độc đáo, tuy không xuất sắc như ở mức độ giỏi.</w:t>
            </w:r>
          </w:p>
        </w:tc>
        <w:tc>
          <w:tcPr>
            <w:tcW w:w="960" w:type="pct"/>
            <w:tcMar>
              <w:left w:w="0" w:type="dxa"/>
              <w:right w:w="0" w:type="dxa"/>
            </w:tcMar>
          </w:tcPr>
          <w:p w14:paraId="28B664E9" w14:textId="77777777" w:rsidR="00E87B14" w:rsidRPr="006144A6" w:rsidRDefault="00E87B14" w:rsidP="0057482B">
            <w:pPr>
              <w:pStyle w:val="TableParagraph"/>
              <w:ind w:left="119"/>
              <w:jc w:val="both"/>
              <w:rPr>
                <w:sz w:val="24"/>
                <w:szCs w:val="24"/>
                <w:lang w:val="en-US"/>
              </w:rPr>
            </w:pPr>
            <w:r w:rsidRPr="006144A6">
              <w:rPr>
                <w:sz w:val="24"/>
                <w:szCs w:val="24"/>
                <w:lang w:val="en-US"/>
              </w:rPr>
              <w:t>Tạo ra các giải pháp lập trình cơ bản và không đa dạng, thiếu sự sáng tạo trong việc giải quyết vấn đề.</w:t>
            </w:r>
          </w:p>
        </w:tc>
        <w:tc>
          <w:tcPr>
            <w:tcW w:w="960" w:type="pct"/>
            <w:tcMar>
              <w:left w:w="0" w:type="dxa"/>
              <w:right w:w="0" w:type="dxa"/>
            </w:tcMar>
          </w:tcPr>
          <w:p w14:paraId="784A109D" w14:textId="77777777" w:rsidR="00E87B14" w:rsidRPr="006144A6" w:rsidRDefault="00E87B14" w:rsidP="0057482B">
            <w:pPr>
              <w:pStyle w:val="TableParagraph"/>
              <w:ind w:left="119"/>
              <w:jc w:val="both"/>
              <w:rPr>
                <w:sz w:val="24"/>
                <w:szCs w:val="24"/>
                <w:lang w:val="en-US"/>
              </w:rPr>
            </w:pPr>
            <w:r w:rsidRPr="006144A6">
              <w:rPr>
                <w:sz w:val="24"/>
                <w:szCs w:val="24"/>
                <w:lang w:val="en-US"/>
              </w:rPr>
              <w:t>Thiếu khả năng tạo ra các giải pháp, gặp khó khăn trong việc áp dụng kiến thức vào việc giải quyết vấn đề</w:t>
            </w:r>
          </w:p>
        </w:tc>
      </w:tr>
      <w:tr w:rsidR="00E87B14" w:rsidRPr="00B42448" w14:paraId="3BAD036F" w14:textId="77777777" w:rsidTr="0000563C">
        <w:trPr>
          <w:cantSplit/>
          <w:trHeight w:val="921"/>
        </w:trPr>
        <w:tc>
          <w:tcPr>
            <w:tcW w:w="459" w:type="pct"/>
            <w:tcMar>
              <w:left w:w="28" w:type="dxa"/>
              <w:right w:w="28" w:type="dxa"/>
            </w:tcMar>
            <w:vAlign w:val="center"/>
          </w:tcPr>
          <w:p w14:paraId="71B7E3C9" w14:textId="77777777" w:rsidR="00E87B14" w:rsidRPr="006144A6" w:rsidRDefault="0086346C" w:rsidP="0000563C">
            <w:pPr>
              <w:jc w:val="center"/>
              <w:rPr>
                <w:b/>
                <w:bCs/>
                <w:lang w:val="vi-VN"/>
              </w:rPr>
            </w:pPr>
            <w:r>
              <w:rPr>
                <w:b/>
                <w:bCs/>
                <w:lang w:val="vi-VN"/>
              </w:rPr>
              <w:t>Minh</w:t>
            </w:r>
            <w:r w:rsidR="00E87B14" w:rsidRPr="006144A6">
              <w:rPr>
                <w:b/>
                <w:bCs/>
                <w:lang w:val="vi-VN"/>
              </w:rPr>
              <w:t xml:space="preserve"> hoạ</w:t>
            </w:r>
          </w:p>
        </w:tc>
        <w:tc>
          <w:tcPr>
            <w:tcW w:w="337" w:type="pct"/>
            <w:tcMar>
              <w:left w:w="28" w:type="dxa"/>
              <w:right w:w="28" w:type="dxa"/>
            </w:tcMar>
            <w:vAlign w:val="center"/>
          </w:tcPr>
          <w:p w14:paraId="36AA909A" w14:textId="77777777" w:rsidR="00E87B14" w:rsidRPr="006144A6" w:rsidRDefault="00E87B14" w:rsidP="0000563C">
            <w:pPr>
              <w:jc w:val="center"/>
              <w:rPr>
                <w:lang w:val="vi-VN"/>
              </w:rPr>
            </w:pPr>
            <w:r w:rsidRPr="006144A6">
              <w:rPr>
                <w:lang w:val="vi-VN"/>
              </w:rPr>
              <w:t>1.x</w:t>
            </w:r>
          </w:p>
          <w:p w14:paraId="487A4414" w14:textId="77777777" w:rsidR="00E87B14" w:rsidRPr="006144A6" w:rsidRDefault="00E87B14" w:rsidP="0000563C">
            <w:pPr>
              <w:jc w:val="center"/>
              <w:rPr>
                <w:lang w:val="vi-VN"/>
              </w:rPr>
            </w:pPr>
            <w:r w:rsidRPr="006144A6">
              <w:rPr>
                <w:lang w:val="vi-VN"/>
              </w:rPr>
              <w:t>2.x</w:t>
            </w:r>
          </w:p>
          <w:p w14:paraId="15928ED5"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327E3382" w14:textId="77777777" w:rsidR="00E87B14" w:rsidRPr="006144A6" w:rsidRDefault="00E87B14" w:rsidP="0000563C">
            <w:pPr>
              <w:jc w:val="center"/>
            </w:pPr>
            <w:r w:rsidRPr="006144A6">
              <w:rPr>
                <w:lang w:val="vi-VN"/>
              </w:rPr>
              <w:t>25%</w:t>
            </w:r>
          </w:p>
        </w:tc>
        <w:tc>
          <w:tcPr>
            <w:tcW w:w="960" w:type="pct"/>
            <w:tcMar>
              <w:left w:w="0" w:type="dxa"/>
              <w:right w:w="0" w:type="dxa"/>
            </w:tcMar>
          </w:tcPr>
          <w:p w14:paraId="2E8AC98F" w14:textId="77777777" w:rsidR="00E87B14" w:rsidRPr="006144A6" w:rsidRDefault="00E87B14" w:rsidP="0057482B">
            <w:pPr>
              <w:pStyle w:val="TableParagraph"/>
              <w:ind w:left="119"/>
              <w:jc w:val="both"/>
              <w:rPr>
                <w:sz w:val="24"/>
                <w:szCs w:val="24"/>
                <w:lang w:val="en-US"/>
              </w:rPr>
            </w:pPr>
            <w:r w:rsidRPr="006144A6">
              <w:rPr>
                <w:sz w:val="24"/>
                <w:szCs w:val="24"/>
                <w:lang w:val="en-US"/>
              </w:rPr>
              <w:t>Tạo ra các chương trình và minh hoạ phức tạp và độc đáo, chất lượng cao.</w:t>
            </w:r>
          </w:p>
        </w:tc>
        <w:tc>
          <w:tcPr>
            <w:tcW w:w="960" w:type="pct"/>
            <w:tcMar>
              <w:left w:w="0" w:type="dxa"/>
              <w:right w:w="0" w:type="dxa"/>
            </w:tcMar>
          </w:tcPr>
          <w:p w14:paraId="1D6349CB" w14:textId="77777777" w:rsidR="00E87B14" w:rsidRPr="006144A6" w:rsidRDefault="00E87B14" w:rsidP="0057482B">
            <w:pPr>
              <w:pStyle w:val="TableParagraph"/>
              <w:ind w:left="119"/>
              <w:jc w:val="both"/>
              <w:rPr>
                <w:sz w:val="24"/>
                <w:szCs w:val="24"/>
                <w:lang w:val="en-US"/>
              </w:rPr>
            </w:pPr>
            <w:r w:rsidRPr="006144A6">
              <w:rPr>
                <w:sz w:val="24"/>
                <w:szCs w:val="24"/>
                <w:lang w:val="en-US"/>
              </w:rPr>
              <w:t>Viết các chương trình và minh hoạ có chất lượng tốt, đáp ứng yêu cầu và sử dụng các công cụ linh hoạt.</w:t>
            </w:r>
          </w:p>
        </w:tc>
        <w:tc>
          <w:tcPr>
            <w:tcW w:w="960" w:type="pct"/>
            <w:tcMar>
              <w:left w:w="0" w:type="dxa"/>
              <w:right w:w="0" w:type="dxa"/>
            </w:tcMar>
          </w:tcPr>
          <w:p w14:paraId="0512B83B" w14:textId="77777777" w:rsidR="00E87B14" w:rsidRPr="006144A6" w:rsidRDefault="00E87B14" w:rsidP="0057482B">
            <w:pPr>
              <w:pStyle w:val="TableParagraph"/>
              <w:ind w:left="119"/>
              <w:jc w:val="both"/>
              <w:rPr>
                <w:sz w:val="24"/>
                <w:szCs w:val="24"/>
                <w:lang w:val="en-US"/>
              </w:rPr>
            </w:pPr>
            <w:r w:rsidRPr="006144A6">
              <w:rPr>
                <w:sz w:val="24"/>
                <w:szCs w:val="24"/>
                <w:lang w:val="en-US"/>
              </w:rPr>
              <w:t>Tạo ra các sản phẩm cơ bản, đáp ứng yêu cầu cơ bản, có thể cần sự hỗ trợ để cải thiện.</w:t>
            </w:r>
          </w:p>
        </w:tc>
        <w:tc>
          <w:tcPr>
            <w:tcW w:w="960" w:type="pct"/>
            <w:tcMar>
              <w:left w:w="0" w:type="dxa"/>
              <w:right w:w="0" w:type="dxa"/>
            </w:tcMar>
          </w:tcPr>
          <w:p w14:paraId="3A326DD9" w14:textId="77777777" w:rsidR="00E87B14" w:rsidRPr="006144A6" w:rsidRDefault="00E87B14" w:rsidP="0057482B">
            <w:pPr>
              <w:pStyle w:val="TableParagraph"/>
              <w:ind w:left="119"/>
              <w:jc w:val="both"/>
              <w:rPr>
                <w:sz w:val="24"/>
                <w:szCs w:val="24"/>
                <w:lang w:val="en-US"/>
              </w:rPr>
            </w:pPr>
            <w:r w:rsidRPr="006144A6">
              <w:rPr>
                <w:sz w:val="24"/>
                <w:szCs w:val="24"/>
                <w:lang w:val="en-US"/>
              </w:rPr>
              <w:t>Gặp khó khăn trong việc viết chương trình và minh hoạ, cần sự hỗ trợ lớn để hoàn thành.</w:t>
            </w:r>
          </w:p>
        </w:tc>
      </w:tr>
      <w:tr w:rsidR="00E87B14" w:rsidRPr="00B42448" w14:paraId="2F0AEB90" w14:textId="77777777" w:rsidTr="0000563C">
        <w:trPr>
          <w:cantSplit/>
          <w:trHeight w:val="921"/>
        </w:trPr>
        <w:tc>
          <w:tcPr>
            <w:tcW w:w="459" w:type="pct"/>
            <w:tcMar>
              <w:left w:w="28" w:type="dxa"/>
              <w:right w:w="28" w:type="dxa"/>
            </w:tcMar>
            <w:vAlign w:val="center"/>
          </w:tcPr>
          <w:p w14:paraId="77699ED9" w14:textId="77777777" w:rsidR="00E87B14" w:rsidRPr="006144A6" w:rsidRDefault="00E87B14" w:rsidP="0000563C">
            <w:pPr>
              <w:jc w:val="center"/>
              <w:rPr>
                <w:b/>
                <w:bCs/>
                <w:lang w:val="vi-VN"/>
              </w:rPr>
            </w:pPr>
            <w:r w:rsidRPr="006144A6">
              <w:rPr>
                <w:b/>
                <w:bCs/>
                <w:lang w:val="vi-VN"/>
              </w:rPr>
              <w:t>Trình bày báo cáo</w:t>
            </w:r>
          </w:p>
        </w:tc>
        <w:tc>
          <w:tcPr>
            <w:tcW w:w="337" w:type="pct"/>
            <w:tcMar>
              <w:left w:w="28" w:type="dxa"/>
              <w:right w:w="28" w:type="dxa"/>
            </w:tcMar>
            <w:vAlign w:val="center"/>
          </w:tcPr>
          <w:p w14:paraId="29FFEFC2" w14:textId="77777777" w:rsidR="00E87B14" w:rsidRPr="006144A6" w:rsidRDefault="00E87B14" w:rsidP="0000563C">
            <w:pPr>
              <w:jc w:val="center"/>
              <w:rPr>
                <w:lang w:val="vi-VN"/>
              </w:rPr>
            </w:pPr>
            <w:r w:rsidRPr="006144A6">
              <w:rPr>
                <w:lang w:val="vi-VN"/>
              </w:rPr>
              <w:t>1.x</w:t>
            </w:r>
          </w:p>
          <w:p w14:paraId="5A9DA1F1" w14:textId="77777777" w:rsidR="00E87B14" w:rsidRPr="006144A6" w:rsidRDefault="00E87B14" w:rsidP="0000563C">
            <w:pPr>
              <w:jc w:val="center"/>
              <w:rPr>
                <w:lang w:val="vi-VN"/>
              </w:rPr>
            </w:pPr>
            <w:r w:rsidRPr="006144A6">
              <w:rPr>
                <w:lang w:val="vi-VN"/>
              </w:rPr>
              <w:t>2.x</w:t>
            </w:r>
          </w:p>
          <w:p w14:paraId="6C5A8ACA"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688B6B54" w14:textId="77777777" w:rsidR="00E87B14" w:rsidRPr="006144A6" w:rsidRDefault="00E87B14" w:rsidP="0000563C">
            <w:pPr>
              <w:jc w:val="center"/>
            </w:pPr>
            <w:r w:rsidRPr="006144A6">
              <w:rPr>
                <w:lang w:val="vi-VN"/>
              </w:rPr>
              <w:t>25%</w:t>
            </w:r>
          </w:p>
        </w:tc>
        <w:tc>
          <w:tcPr>
            <w:tcW w:w="960" w:type="pct"/>
            <w:tcMar>
              <w:left w:w="0" w:type="dxa"/>
              <w:right w:w="0" w:type="dxa"/>
            </w:tcMar>
          </w:tcPr>
          <w:p w14:paraId="47A170C6" w14:textId="77777777" w:rsidR="00E87B14" w:rsidRPr="006144A6" w:rsidRDefault="00E87B14" w:rsidP="0057482B">
            <w:pPr>
              <w:pStyle w:val="TableParagraph"/>
              <w:ind w:left="119"/>
              <w:jc w:val="both"/>
              <w:rPr>
                <w:sz w:val="24"/>
                <w:szCs w:val="24"/>
                <w:lang w:val="en-US"/>
              </w:rPr>
            </w:pPr>
            <w:r w:rsidRPr="006144A6">
              <w:rPr>
                <w:sz w:val="24"/>
                <w:szCs w:val="24"/>
                <w:lang w:val="en-US"/>
              </w:rPr>
              <w:t>Trình bày logic, sáng tạo, và hấp dẫn. Sử dụng phương tiện trực quan hiệu quả để minh họa ý tưởng.</w:t>
            </w:r>
          </w:p>
        </w:tc>
        <w:tc>
          <w:tcPr>
            <w:tcW w:w="960" w:type="pct"/>
            <w:tcMar>
              <w:left w:w="0" w:type="dxa"/>
              <w:right w:w="0" w:type="dxa"/>
            </w:tcMar>
          </w:tcPr>
          <w:p w14:paraId="17702E0E" w14:textId="77777777" w:rsidR="00E87B14" w:rsidRPr="006144A6" w:rsidRDefault="00E87B14" w:rsidP="0057482B">
            <w:pPr>
              <w:pStyle w:val="TableParagraph"/>
              <w:ind w:left="119"/>
              <w:jc w:val="both"/>
              <w:rPr>
                <w:sz w:val="24"/>
                <w:szCs w:val="24"/>
                <w:lang w:val="en-US"/>
              </w:rPr>
            </w:pPr>
            <w:r w:rsidRPr="006144A6">
              <w:rPr>
                <w:sz w:val="24"/>
                <w:szCs w:val="24"/>
                <w:lang w:val="en-US"/>
              </w:rPr>
              <w:t>Trình bày đầy đủ, có cấu trúc, và sử dụng ngôn ngữ chính xác. Cần cải thiện tính sáng tạo và tương tác.</w:t>
            </w:r>
          </w:p>
        </w:tc>
        <w:tc>
          <w:tcPr>
            <w:tcW w:w="960" w:type="pct"/>
            <w:tcMar>
              <w:left w:w="0" w:type="dxa"/>
              <w:right w:w="0" w:type="dxa"/>
            </w:tcMar>
          </w:tcPr>
          <w:p w14:paraId="45A3858F" w14:textId="77777777" w:rsidR="00E87B14" w:rsidRPr="006144A6" w:rsidRDefault="00E87B14" w:rsidP="0057482B">
            <w:pPr>
              <w:pStyle w:val="TableParagraph"/>
              <w:ind w:left="119"/>
              <w:jc w:val="both"/>
              <w:rPr>
                <w:sz w:val="24"/>
                <w:szCs w:val="24"/>
                <w:lang w:val="en-US"/>
              </w:rPr>
            </w:pPr>
            <w:r w:rsidRPr="006144A6">
              <w:rPr>
                <w:sz w:val="24"/>
                <w:szCs w:val="24"/>
                <w:lang w:val="en-US"/>
              </w:rPr>
              <w:t>Trình bày đơn giản, không có cấu trúc rõ ràng, thiếu sự tự tin và sáng tạo.</w:t>
            </w:r>
          </w:p>
        </w:tc>
        <w:tc>
          <w:tcPr>
            <w:tcW w:w="960" w:type="pct"/>
            <w:tcMar>
              <w:left w:w="0" w:type="dxa"/>
              <w:right w:w="0" w:type="dxa"/>
            </w:tcMar>
          </w:tcPr>
          <w:p w14:paraId="2D479AD0" w14:textId="77777777" w:rsidR="00E87B14" w:rsidRPr="006144A6" w:rsidRDefault="00E87B14" w:rsidP="0057482B">
            <w:pPr>
              <w:pStyle w:val="TableParagraph"/>
              <w:ind w:left="119"/>
              <w:jc w:val="both"/>
              <w:rPr>
                <w:sz w:val="24"/>
                <w:szCs w:val="24"/>
                <w:lang w:val="en-US"/>
              </w:rPr>
            </w:pPr>
            <w:r w:rsidRPr="006144A6">
              <w:rPr>
                <w:sz w:val="24"/>
                <w:szCs w:val="24"/>
                <w:lang w:val="en-US"/>
              </w:rPr>
              <w:t>Trình bày thiếu logic, không tự tin, và thiếu sự kết nối giữa các ý kiến.</w:t>
            </w:r>
          </w:p>
        </w:tc>
      </w:tr>
    </w:tbl>
    <w:p w14:paraId="677B7D05" w14:textId="09CDB7AF" w:rsidR="00867AE7" w:rsidRPr="002506E7" w:rsidRDefault="00867AE7" w:rsidP="005F3DC3">
      <w:pPr>
        <w:jc w:val="both"/>
      </w:pPr>
    </w:p>
    <w:sectPr w:rsidR="00867AE7" w:rsidRPr="002506E7" w:rsidSect="00B01CCC">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FF8C7A" w14:textId="77777777" w:rsidR="00580FCE" w:rsidRDefault="00580FCE" w:rsidP="00D74E36">
      <w:r>
        <w:separator/>
      </w:r>
    </w:p>
  </w:endnote>
  <w:endnote w:type="continuationSeparator" w:id="0">
    <w:p w14:paraId="739AB1A5" w14:textId="77777777" w:rsidR="00580FCE" w:rsidRDefault="00580FCE"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A3CA78"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29B2899"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B2EE95" w14:textId="77777777" w:rsidR="00580FCE" w:rsidRDefault="00580FCE" w:rsidP="00D74E36">
      <w:r>
        <w:separator/>
      </w:r>
    </w:p>
  </w:footnote>
  <w:footnote w:type="continuationSeparator" w:id="0">
    <w:p w14:paraId="4D7C5C18" w14:textId="77777777" w:rsidR="00580FCE" w:rsidRDefault="00580FCE"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7"/>
  </w:num>
  <w:num w:numId="10" w16cid:durableId="52051264">
    <w:abstractNumId w:val="25"/>
  </w:num>
  <w:num w:numId="11" w16cid:durableId="667102568">
    <w:abstractNumId w:val="11"/>
  </w:num>
  <w:num w:numId="12" w16cid:durableId="174662165">
    <w:abstractNumId w:val="32"/>
  </w:num>
  <w:num w:numId="13" w16cid:durableId="3408599">
    <w:abstractNumId w:val="21"/>
  </w:num>
  <w:num w:numId="14" w16cid:durableId="1024943303">
    <w:abstractNumId w:val="31"/>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8"/>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0"/>
  </w:num>
  <w:num w:numId="27" w16cid:durableId="2130585675">
    <w:abstractNumId w:val="26"/>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29"/>
  </w:num>
  <w:num w:numId="33" w16cid:durableId="666514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D4F"/>
    <w:rsid w:val="00001F60"/>
    <w:rsid w:val="000027E8"/>
    <w:rsid w:val="000029CB"/>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510D"/>
    <w:rsid w:val="00045C8B"/>
    <w:rsid w:val="00046D97"/>
    <w:rsid w:val="00046F07"/>
    <w:rsid w:val="00047526"/>
    <w:rsid w:val="00054829"/>
    <w:rsid w:val="00054DC6"/>
    <w:rsid w:val="00055A0A"/>
    <w:rsid w:val="0005621C"/>
    <w:rsid w:val="000571AB"/>
    <w:rsid w:val="00061486"/>
    <w:rsid w:val="00061B3A"/>
    <w:rsid w:val="000645B1"/>
    <w:rsid w:val="00064A8D"/>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DFE"/>
    <w:rsid w:val="000A0342"/>
    <w:rsid w:val="000A334A"/>
    <w:rsid w:val="000A696F"/>
    <w:rsid w:val="000A76A7"/>
    <w:rsid w:val="000B130C"/>
    <w:rsid w:val="000B1B17"/>
    <w:rsid w:val="000B1E93"/>
    <w:rsid w:val="000B3A63"/>
    <w:rsid w:val="000B5EBA"/>
    <w:rsid w:val="000C27BE"/>
    <w:rsid w:val="000C3867"/>
    <w:rsid w:val="000C50FB"/>
    <w:rsid w:val="000C5479"/>
    <w:rsid w:val="000D0784"/>
    <w:rsid w:val="000D1687"/>
    <w:rsid w:val="000D21CE"/>
    <w:rsid w:val="000D4AB1"/>
    <w:rsid w:val="000D57CE"/>
    <w:rsid w:val="000D7014"/>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2ED8"/>
    <w:rsid w:val="00115363"/>
    <w:rsid w:val="00115397"/>
    <w:rsid w:val="001155E9"/>
    <w:rsid w:val="00117441"/>
    <w:rsid w:val="00117FC1"/>
    <w:rsid w:val="00121AA5"/>
    <w:rsid w:val="00123875"/>
    <w:rsid w:val="001240F6"/>
    <w:rsid w:val="001242B3"/>
    <w:rsid w:val="001311FE"/>
    <w:rsid w:val="00132B8D"/>
    <w:rsid w:val="00134F19"/>
    <w:rsid w:val="001378B6"/>
    <w:rsid w:val="00140FA7"/>
    <w:rsid w:val="00142903"/>
    <w:rsid w:val="00145781"/>
    <w:rsid w:val="001475A4"/>
    <w:rsid w:val="00150ADE"/>
    <w:rsid w:val="00150EB2"/>
    <w:rsid w:val="001537D7"/>
    <w:rsid w:val="00154246"/>
    <w:rsid w:val="00155E3E"/>
    <w:rsid w:val="00157316"/>
    <w:rsid w:val="001573F7"/>
    <w:rsid w:val="00157AFC"/>
    <w:rsid w:val="00161425"/>
    <w:rsid w:val="00167486"/>
    <w:rsid w:val="00170D72"/>
    <w:rsid w:val="00173B7D"/>
    <w:rsid w:val="001753C0"/>
    <w:rsid w:val="0018000A"/>
    <w:rsid w:val="001830F6"/>
    <w:rsid w:val="0018339C"/>
    <w:rsid w:val="00184395"/>
    <w:rsid w:val="001847F2"/>
    <w:rsid w:val="001848E1"/>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3D7A"/>
    <w:rsid w:val="001B5C43"/>
    <w:rsid w:val="001B71EC"/>
    <w:rsid w:val="001B7896"/>
    <w:rsid w:val="001B7E5C"/>
    <w:rsid w:val="001C1E58"/>
    <w:rsid w:val="001C2B9C"/>
    <w:rsid w:val="001C30E6"/>
    <w:rsid w:val="001C49CD"/>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F253C"/>
    <w:rsid w:val="001F371F"/>
    <w:rsid w:val="001F4226"/>
    <w:rsid w:val="001F51B8"/>
    <w:rsid w:val="001F792F"/>
    <w:rsid w:val="001F7E51"/>
    <w:rsid w:val="00201497"/>
    <w:rsid w:val="002015BA"/>
    <w:rsid w:val="00202182"/>
    <w:rsid w:val="00202816"/>
    <w:rsid w:val="00204271"/>
    <w:rsid w:val="00207979"/>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70D9"/>
    <w:rsid w:val="00240F33"/>
    <w:rsid w:val="0024422C"/>
    <w:rsid w:val="00244246"/>
    <w:rsid w:val="00244295"/>
    <w:rsid w:val="00246371"/>
    <w:rsid w:val="002466B7"/>
    <w:rsid w:val="00247464"/>
    <w:rsid w:val="002506E7"/>
    <w:rsid w:val="002522BB"/>
    <w:rsid w:val="00253295"/>
    <w:rsid w:val="002548C0"/>
    <w:rsid w:val="00254B2A"/>
    <w:rsid w:val="00254BC9"/>
    <w:rsid w:val="002564B8"/>
    <w:rsid w:val="00256793"/>
    <w:rsid w:val="002573C9"/>
    <w:rsid w:val="002601EA"/>
    <w:rsid w:val="0026051A"/>
    <w:rsid w:val="00263F22"/>
    <w:rsid w:val="00267B77"/>
    <w:rsid w:val="00267C6E"/>
    <w:rsid w:val="002723CA"/>
    <w:rsid w:val="002737E3"/>
    <w:rsid w:val="0027591F"/>
    <w:rsid w:val="002801BA"/>
    <w:rsid w:val="00280D2E"/>
    <w:rsid w:val="00281407"/>
    <w:rsid w:val="00281B16"/>
    <w:rsid w:val="00281F0A"/>
    <w:rsid w:val="00284633"/>
    <w:rsid w:val="002849FB"/>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D8C"/>
    <w:rsid w:val="002D35D1"/>
    <w:rsid w:val="002D36BA"/>
    <w:rsid w:val="002D39D2"/>
    <w:rsid w:val="002D405E"/>
    <w:rsid w:val="002D4D76"/>
    <w:rsid w:val="002E004E"/>
    <w:rsid w:val="002E10CA"/>
    <w:rsid w:val="002E49E3"/>
    <w:rsid w:val="002E51D6"/>
    <w:rsid w:val="002E5A07"/>
    <w:rsid w:val="002E667D"/>
    <w:rsid w:val="002E6D55"/>
    <w:rsid w:val="002F02CA"/>
    <w:rsid w:val="002F310E"/>
    <w:rsid w:val="002F6555"/>
    <w:rsid w:val="002F68B2"/>
    <w:rsid w:val="00300201"/>
    <w:rsid w:val="00302E20"/>
    <w:rsid w:val="0030360C"/>
    <w:rsid w:val="0030429A"/>
    <w:rsid w:val="003047A4"/>
    <w:rsid w:val="00305736"/>
    <w:rsid w:val="003070D1"/>
    <w:rsid w:val="00307A1E"/>
    <w:rsid w:val="00313F6C"/>
    <w:rsid w:val="003145FA"/>
    <w:rsid w:val="0031590E"/>
    <w:rsid w:val="0031597B"/>
    <w:rsid w:val="00316359"/>
    <w:rsid w:val="003166F6"/>
    <w:rsid w:val="003175F7"/>
    <w:rsid w:val="00320034"/>
    <w:rsid w:val="00320042"/>
    <w:rsid w:val="0032080C"/>
    <w:rsid w:val="00325F88"/>
    <w:rsid w:val="00326440"/>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504"/>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C63"/>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2599"/>
    <w:rsid w:val="003F2EAD"/>
    <w:rsid w:val="003F3905"/>
    <w:rsid w:val="003F3A31"/>
    <w:rsid w:val="003F62DF"/>
    <w:rsid w:val="003F639E"/>
    <w:rsid w:val="003F77E5"/>
    <w:rsid w:val="003F79FC"/>
    <w:rsid w:val="00400710"/>
    <w:rsid w:val="004015D2"/>
    <w:rsid w:val="004047BD"/>
    <w:rsid w:val="0040580D"/>
    <w:rsid w:val="00405BE1"/>
    <w:rsid w:val="00407B8E"/>
    <w:rsid w:val="00412466"/>
    <w:rsid w:val="004135F8"/>
    <w:rsid w:val="00415329"/>
    <w:rsid w:val="00415D36"/>
    <w:rsid w:val="00416476"/>
    <w:rsid w:val="004176F6"/>
    <w:rsid w:val="00425D67"/>
    <w:rsid w:val="00425EC6"/>
    <w:rsid w:val="00427053"/>
    <w:rsid w:val="00427175"/>
    <w:rsid w:val="00430509"/>
    <w:rsid w:val="00432017"/>
    <w:rsid w:val="00432FC8"/>
    <w:rsid w:val="00433276"/>
    <w:rsid w:val="00434621"/>
    <w:rsid w:val="004427DB"/>
    <w:rsid w:val="00445126"/>
    <w:rsid w:val="00446718"/>
    <w:rsid w:val="004511DB"/>
    <w:rsid w:val="00451F0C"/>
    <w:rsid w:val="0045260A"/>
    <w:rsid w:val="00453A06"/>
    <w:rsid w:val="0045627A"/>
    <w:rsid w:val="0045689F"/>
    <w:rsid w:val="00462E55"/>
    <w:rsid w:val="004637BE"/>
    <w:rsid w:val="0046556D"/>
    <w:rsid w:val="004663DB"/>
    <w:rsid w:val="0046706E"/>
    <w:rsid w:val="0047075A"/>
    <w:rsid w:val="0047211C"/>
    <w:rsid w:val="00473D7E"/>
    <w:rsid w:val="00476484"/>
    <w:rsid w:val="0047755F"/>
    <w:rsid w:val="00480D9D"/>
    <w:rsid w:val="00482E6F"/>
    <w:rsid w:val="00484766"/>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DE7"/>
    <w:rsid w:val="004B5FD3"/>
    <w:rsid w:val="004B6571"/>
    <w:rsid w:val="004B6826"/>
    <w:rsid w:val="004C0432"/>
    <w:rsid w:val="004C3DFC"/>
    <w:rsid w:val="004C53C7"/>
    <w:rsid w:val="004C5519"/>
    <w:rsid w:val="004C7559"/>
    <w:rsid w:val="004D0931"/>
    <w:rsid w:val="004D1C99"/>
    <w:rsid w:val="004D1E39"/>
    <w:rsid w:val="004D2DE8"/>
    <w:rsid w:val="004D3A9B"/>
    <w:rsid w:val="004D3F2F"/>
    <w:rsid w:val="004E0679"/>
    <w:rsid w:val="004E0EF8"/>
    <w:rsid w:val="004E2AF2"/>
    <w:rsid w:val="004E3257"/>
    <w:rsid w:val="004E4F7E"/>
    <w:rsid w:val="004E5BF6"/>
    <w:rsid w:val="004E6D44"/>
    <w:rsid w:val="004F0886"/>
    <w:rsid w:val="004F1BDA"/>
    <w:rsid w:val="004F329C"/>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2408"/>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4451D"/>
    <w:rsid w:val="00544C8E"/>
    <w:rsid w:val="005472CB"/>
    <w:rsid w:val="00551D71"/>
    <w:rsid w:val="00552C64"/>
    <w:rsid w:val="00554B2D"/>
    <w:rsid w:val="00556B6C"/>
    <w:rsid w:val="00561664"/>
    <w:rsid w:val="00562E8F"/>
    <w:rsid w:val="00563467"/>
    <w:rsid w:val="0056658C"/>
    <w:rsid w:val="00567572"/>
    <w:rsid w:val="0057106D"/>
    <w:rsid w:val="00572009"/>
    <w:rsid w:val="00573EA9"/>
    <w:rsid w:val="0057482B"/>
    <w:rsid w:val="00574FB5"/>
    <w:rsid w:val="00577164"/>
    <w:rsid w:val="005779B4"/>
    <w:rsid w:val="00580FCE"/>
    <w:rsid w:val="00581E19"/>
    <w:rsid w:val="00583C51"/>
    <w:rsid w:val="005874A8"/>
    <w:rsid w:val="00594065"/>
    <w:rsid w:val="00596A15"/>
    <w:rsid w:val="00596CBC"/>
    <w:rsid w:val="00596DEA"/>
    <w:rsid w:val="005974BB"/>
    <w:rsid w:val="005A0038"/>
    <w:rsid w:val="005A054A"/>
    <w:rsid w:val="005A1AB1"/>
    <w:rsid w:val="005A2351"/>
    <w:rsid w:val="005A3D5D"/>
    <w:rsid w:val="005A7AA5"/>
    <w:rsid w:val="005B1BA4"/>
    <w:rsid w:val="005B2209"/>
    <w:rsid w:val="005B31C1"/>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A0D"/>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A64"/>
    <w:rsid w:val="0060366A"/>
    <w:rsid w:val="00605764"/>
    <w:rsid w:val="006117BA"/>
    <w:rsid w:val="0061271E"/>
    <w:rsid w:val="00613FA6"/>
    <w:rsid w:val="00615309"/>
    <w:rsid w:val="00616507"/>
    <w:rsid w:val="00617F65"/>
    <w:rsid w:val="006204E4"/>
    <w:rsid w:val="006226D0"/>
    <w:rsid w:val="006235C7"/>
    <w:rsid w:val="00624023"/>
    <w:rsid w:val="00625C55"/>
    <w:rsid w:val="00625CD7"/>
    <w:rsid w:val="00626F0D"/>
    <w:rsid w:val="00627B29"/>
    <w:rsid w:val="0063099F"/>
    <w:rsid w:val="00632F51"/>
    <w:rsid w:val="00634744"/>
    <w:rsid w:val="00635543"/>
    <w:rsid w:val="00636AD9"/>
    <w:rsid w:val="0063771F"/>
    <w:rsid w:val="00637D40"/>
    <w:rsid w:val="006402AC"/>
    <w:rsid w:val="00640988"/>
    <w:rsid w:val="006436D1"/>
    <w:rsid w:val="00643916"/>
    <w:rsid w:val="00652E61"/>
    <w:rsid w:val="00653B6C"/>
    <w:rsid w:val="00653B76"/>
    <w:rsid w:val="00655658"/>
    <w:rsid w:val="00656231"/>
    <w:rsid w:val="00657C5E"/>
    <w:rsid w:val="00660F21"/>
    <w:rsid w:val="006701A3"/>
    <w:rsid w:val="00670976"/>
    <w:rsid w:val="00670CD3"/>
    <w:rsid w:val="00671655"/>
    <w:rsid w:val="00671C15"/>
    <w:rsid w:val="00672F61"/>
    <w:rsid w:val="0067453D"/>
    <w:rsid w:val="00675762"/>
    <w:rsid w:val="0067649C"/>
    <w:rsid w:val="00676C9D"/>
    <w:rsid w:val="00685B66"/>
    <w:rsid w:val="00686274"/>
    <w:rsid w:val="006878DD"/>
    <w:rsid w:val="00687BA2"/>
    <w:rsid w:val="00687CFF"/>
    <w:rsid w:val="00691CFC"/>
    <w:rsid w:val="0069334B"/>
    <w:rsid w:val="006960C7"/>
    <w:rsid w:val="00697E24"/>
    <w:rsid w:val="00697F0A"/>
    <w:rsid w:val="006A0044"/>
    <w:rsid w:val="006A375E"/>
    <w:rsid w:val="006A4E97"/>
    <w:rsid w:val="006A6261"/>
    <w:rsid w:val="006B0582"/>
    <w:rsid w:val="006B0719"/>
    <w:rsid w:val="006B0980"/>
    <w:rsid w:val="006B31F1"/>
    <w:rsid w:val="006B63C1"/>
    <w:rsid w:val="006B7612"/>
    <w:rsid w:val="006C2832"/>
    <w:rsid w:val="006C2D20"/>
    <w:rsid w:val="006C3B32"/>
    <w:rsid w:val="006C4589"/>
    <w:rsid w:val="006C6A28"/>
    <w:rsid w:val="006D0A29"/>
    <w:rsid w:val="006D1D2F"/>
    <w:rsid w:val="006D42EB"/>
    <w:rsid w:val="006D5936"/>
    <w:rsid w:val="006D5FEE"/>
    <w:rsid w:val="006E00A4"/>
    <w:rsid w:val="006E1597"/>
    <w:rsid w:val="006E3B41"/>
    <w:rsid w:val="006E4B78"/>
    <w:rsid w:val="006E503B"/>
    <w:rsid w:val="006E7A21"/>
    <w:rsid w:val="006F1368"/>
    <w:rsid w:val="006F4812"/>
    <w:rsid w:val="006F62D4"/>
    <w:rsid w:val="006F702D"/>
    <w:rsid w:val="006F7291"/>
    <w:rsid w:val="006F7E20"/>
    <w:rsid w:val="00700002"/>
    <w:rsid w:val="0070168D"/>
    <w:rsid w:val="00702478"/>
    <w:rsid w:val="007036ED"/>
    <w:rsid w:val="00706510"/>
    <w:rsid w:val="00710902"/>
    <w:rsid w:val="007151A0"/>
    <w:rsid w:val="0071725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3773"/>
    <w:rsid w:val="0079419C"/>
    <w:rsid w:val="007941F1"/>
    <w:rsid w:val="0079554F"/>
    <w:rsid w:val="00796060"/>
    <w:rsid w:val="00796476"/>
    <w:rsid w:val="007A04AE"/>
    <w:rsid w:val="007A0A69"/>
    <w:rsid w:val="007A1240"/>
    <w:rsid w:val="007A1732"/>
    <w:rsid w:val="007A5890"/>
    <w:rsid w:val="007A68B9"/>
    <w:rsid w:val="007A7EC7"/>
    <w:rsid w:val="007B0D2A"/>
    <w:rsid w:val="007B1540"/>
    <w:rsid w:val="007B1BB6"/>
    <w:rsid w:val="007B1E76"/>
    <w:rsid w:val="007B3D52"/>
    <w:rsid w:val="007B5F40"/>
    <w:rsid w:val="007B6335"/>
    <w:rsid w:val="007B7371"/>
    <w:rsid w:val="007C09BD"/>
    <w:rsid w:val="007C0AE5"/>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07BC8"/>
    <w:rsid w:val="00810377"/>
    <w:rsid w:val="0081399E"/>
    <w:rsid w:val="00814084"/>
    <w:rsid w:val="008142ED"/>
    <w:rsid w:val="00815213"/>
    <w:rsid w:val="00817095"/>
    <w:rsid w:val="00817C83"/>
    <w:rsid w:val="00820625"/>
    <w:rsid w:val="0082260B"/>
    <w:rsid w:val="008231E4"/>
    <w:rsid w:val="00823383"/>
    <w:rsid w:val="00826136"/>
    <w:rsid w:val="008273EE"/>
    <w:rsid w:val="00831076"/>
    <w:rsid w:val="00834856"/>
    <w:rsid w:val="00835CF7"/>
    <w:rsid w:val="0083677D"/>
    <w:rsid w:val="008429FA"/>
    <w:rsid w:val="008439EB"/>
    <w:rsid w:val="00847775"/>
    <w:rsid w:val="0084778F"/>
    <w:rsid w:val="00851F0F"/>
    <w:rsid w:val="008536C2"/>
    <w:rsid w:val="00853AB3"/>
    <w:rsid w:val="00854A1C"/>
    <w:rsid w:val="00854C07"/>
    <w:rsid w:val="00860AC1"/>
    <w:rsid w:val="008613AF"/>
    <w:rsid w:val="00861783"/>
    <w:rsid w:val="0086346C"/>
    <w:rsid w:val="00864447"/>
    <w:rsid w:val="008647D0"/>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33C3"/>
    <w:rsid w:val="008A4952"/>
    <w:rsid w:val="008A5EF3"/>
    <w:rsid w:val="008A6311"/>
    <w:rsid w:val="008A7AFB"/>
    <w:rsid w:val="008B089C"/>
    <w:rsid w:val="008B2170"/>
    <w:rsid w:val="008B2DBB"/>
    <w:rsid w:val="008B5569"/>
    <w:rsid w:val="008B6437"/>
    <w:rsid w:val="008B6790"/>
    <w:rsid w:val="008B6FDB"/>
    <w:rsid w:val="008C1CBA"/>
    <w:rsid w:val="008C1F45"/>
    <w:rsid w:val="008C484A"/>
    <w:rsid w:val="008C6083"/>
    <w:rsid w:val="008C6BBE"/>
    <w:rsid w:val="008C6C96"/>
    <w:rsid w:val="008D170A"/>
    <w:rsid w:val="008D2004"/>
    <w:rsid w:val="008D2732"/>
    <w:rsid w:val="008D284E"/>
    <w:rsid w:val="008D31BC"/>
    <w:rsid w:val="008D3515"/>
    <w:rsid w:val="008D49C1"/>
    <w:rsid w:val="008D6E3C"/>
    <w:rsid w:val="008E0761"/>
    <w:rsid w:val="008E14E3"/>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A7F"/>
    <w:rsid w:val="00951F8C"/>
    <w:rsid w:val="00952A72"/>
    <w:rsid w:val="0095485E"/>
    <w:rsid w:val="00955101"/>
    <w:rsid w:val="0095580E"/>
    <w:rsid w:val="009572DF"/>
    <w:rsid w:val="00961503"/>
    <w:rsid w:val="00964A5E"/>
    <w:rsid w:val="00964C1B"/>
    <w:rsid w:val="0096644E"/>
    <w:rsid w:val="00967A29"/>
    <w:rsid w:val="0097082A"/>
    <w:rsid w:val="00971F99"/>
    <w:rsid w:val="00972CF0"/>
    <w:rsid w:val="00972E96"/>
    <w:rsid w:val="009754D6"/>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4EC2"/>
    <w:rsid w:val="009A6BC6"/>
    <w:rsid w:val="009A7D31"/>
    <w:rsid w:val="009B073F"/>
    <w:rsid w:val="009B1389"/>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3587"/>
    <w:rsid w:val="00A46486"/>
    <w:rsid w:val="00A46D17"/>
    <w:rsid w:val="00A46F15"/>
    <w:rsid w:val="00A47B14"/>
    <w:rsid w:val="00A47ED7"/>
    <w:rsid w:val="00A503BC"/>
    <w:rsid w:val="00A50BB0"/>
    <w:rsid w:val="00A53A98"/>
    <w:rsid w:val="00A53B3D"/>
    <w:rsid w:val="00A55684"/>
    <w:rsid w:val="00A55A03"/>
    <w:rsid w:val="00A60806"/>
    <w:rsid w:val="00A630A6"/>
    <w:rsid w:val="00A633C0"/>
    <w:rsid w:val="00A63E8B"/>
    <w:rsid w:val="00A64F86"/>
    <w:rsid w:val="00A66A26"/>
    <w:rsid w:val="00A67D24"/>
    <w:rsid w:val="00A71E30"/>
    <w:rsid w:val="00A762C8"/>
    <w:rsid w:val="00A80E88"/>
    <w:rsid w:val="00A84CF2"/>
    <w:rsid w:val="00A85456"/>
    <w:rsid w:val="00A8577D"/>
    <w:rsid w:val="00A85AE0"/>
    <w:rsid w:val="00A86676"/>
    <w:rsid w:val="00A9231C"/>
    <w:rsid w:val="00A93AF7"/>
    <w:rsid w:val="00A970EF"/>
    <w:rsid w:val="00A974C6"/>
    <w:rsid w:val="00A979FF"/>
    <w:rsid w:val="00AA0647"/>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2D15"/>
    <w:rsid w:val="00AD2F74"/>
    <w:rsid w:val="00AD50E5"/>
    <w:rsid w:val="00AD56FF"/>
    <w:rsid w:val="00AE2A75"/>
    <w:rsid w:val="00AE34EE"/>
    <w:rsid w:val="00AE37F6"/>
    <w:rsid w:val="00AE526B"/>
    <w:rsid w:val="00AE5A91"/>
    <w:rsid w:val="00AF15D5"/>
    <w:rsid w:val="00AF28FB"/>
    <w:rsid w:val="00AF40D4"/>
    <w:rsid w:val="00AF47C6"/>
    <w:rsid w:val="00AF4B65"/>
    <w:rsid w:val="00B011E5"/>
    <w:rsid w:val="00B01CCC"/>
    <w:rsid w:val="00B01DED"/>
    <w:rsid w:val="00B01E0C"/>
    <w:rsid w:val="00B05565"/>
    <w:rsid w:val="00B06918"/>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30910"/>
    <w:rsid w:val="00B30DA8"/>
    <w:rsid w:val="00B32F50"/>
    <w:rsid w:val="00B340F8"/>
    <w:rsid w:val="00B35D69"/>
    <w:rsid w:val="00B414AF"/>
    <w:rsid w:val="00B43C1E"/>
    <w:rsid w:val="00B44197"/>
    <w:rsid w:val="00B441DA"/>
    <w:rsid w:val="00B44447"/>
    <w:rsid w:val="00B46172"/>
    <w:rsid w:val="00B46A02"/>
    <w:rsid w:val="00B470F3"/>
    <w:rsid w:val="00B47700"/>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43A4"/>
    <w:rsid w:val="00B75037"/>
    <w:rsid w:val="00B76564"/>
    <w:rsid w:val="00B81962"/>
    <w:rsid w:val="00B8239A"/>
    <w:rsid w:val="00B82B03"/>
    <w:rsid w:val="00B830FB"/>
    <w:rsid w:val="00B9091F"/>
    <w:rsid w:val="00B920FC"/>
    <w:rsid w:val="00B92175"/>
    <w:rsid w:val="00B92CCB"/>
    <w:rsid w:val="00B92E3C"/>
    <w:rsid w:val="00B930EF"/>
    <w:rsid w:val="00B93446"/>
    <w:rsid w:val="00B93C61"/>
    <w:rsid w:val="00B95599"/>
    <w:rsid w:val="00B9581C"/>
    <w:rsid w:val="00B96BE8"/>
    <w:rsid w:val="00B978A1"/>
    <w:rsid w:val="00BA2136"/>
    <w:rsid w:val="00BA262C"/>
    <w:rsid w:val="00BA3424"/>
    <w:rsid w:val="00BA4E18"/>
    <w:rsid w:val="00BA603E"/>
    <w:rsid w:val="00BB0A44"/>
    <w:rsid w:val="00BB28F7"/>
    <w:rsid w:val="00BB2D7B"/>
    <w:rsid w:val="00BB5AE8"/>
    <w:rsid w:val="00BB5F2B"/>
    <w:rsid w:val="00BB6C70"/>
    <w:rsid w:val="00BB6D5B"/>
    <w:rsid w:val="00BC0361"/>
    <w:rsid w:val="00BC0ABF"/>
    <w:rsid w:val="00BC7922"/>
    <w:rsid w:val="00BD0FCA"/>
    <w:rsid w:val="00BD5CD7"/>
    <w:rsid w:val="00BD679D"/>
    <w:rsid w:val="00BE1B6E"/>
    <w:rsid w:val="00BE2702"/>
    <w:rsid w:val="00BE2E3D"/>
    <w:rsid w:val="00BE3B53"/>
    <w:rsid w:val="00BE5BF9"/>
    <w:rsid w:val="00BE5CAE"/>
    <w:rsid w:val="00BE7D99"/>
    <w:rsid w:val="00BF43F0"/>
    <w:rsid w:val="00BF6B59"/>
    <w:rsid w:val="00BF71F9"/>
    <w:rsid w:val="00C036B5"/>
    <w:rsid w:val="00C03DB7"/>
    <w:rsid w:val="00C056EC"/>
    <w:rsid w:val="00C075B1"/>
    <w:rsid w:val="00C10F28"/>
    <w:rsid w:val="00C1115D"/>
    <w:rsid w:val="00C13EA6"/>
    <w:rsid w:val="00C1468B"/>
    <w:rsid w:val="00C16DD5"/>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6AC0"/>
    <w:rsid w:val="00C56E76"/>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40F3"/>
    <w:rsid w:val="00C85267"/>
    <w:rsid w:val="00C85CAB"/>
    <w:rsid w:val="00C863DB"/>
    <w:rsid w:val="00C86533"/>
    <w:rsid w:val="00C90742"/>
    <w:rsid w:val="00C91418"/>
    <w:rsid w:val="00C95A8E"/>
    <w:rsid w:val="00C966DB"/>
    <w:rsid w:val="00C969C7"/>
    <w:rsid w:val="00C97E76"/>
    <w:rsid w:val="00CA04D7"/>
    <w:rsid w:val="00CA09CD"/>
    <w:rsid w:val="00CA0EAD"/>
    <w:rsid w:val="00CA133B"/>
    <w:rsid w:val="00CA2C63"/>
    <w:rsid w:val="00CA2CCB"/>
    <w:rsid w:val="00CA3EB7"/>
    <w:rsid w:val="00CA49AC"/>
    <w:rsid w:val="00CA4CC8"/>
    <w:rsid w:val="00CA5746"/>
    <w:rsid w:val="00CA628E"/>
    <w:rsid w:val="00CA7D8D"/>
    <w:rsid w:val="00CB08F6"/>
    <w:rsid w:val="00CB09FF"/>
    <w:rsid w:val="00CB4ADC"/>
    <w:rsid w:val="00CB72C2"/>
    <w:rsid w:val="00CB7B92"/>
    <w:rsid w:val="00CC1113"/>
    <w:rsid w:val="00CC17ED"/>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20AB"/>
    <w:rsid w:val="00CF2686"/>
    <w:rsid w:val="00CF5BD4"/>
    <w:rsid w:val="00CF6623"/>
    <w:rsid w:val="00CF718E"/>
    <w:rsid w:val="00D02961"/>
    <w:rsid w:val="00D02F59"/>
    <w:rsid w:val="00D069A4"/>
    <w:rsid w:val="00D07D09"/>
    <w:rsid w:val="00D11645"/>
    <w:rsid w:val="00D12914"/>
    <w:rsid w:val="00D15003"/>
    <w:rsid w:val="00D15EAA"/>
    <w:rsid w:val="00D175C0"/>
    <w:rsid w:val="00D17ABF"/>
    <w:rsid w:val="00D2120A"/>
    <w:rsid w:val="00D2255B"/>
    <w:rsid w:val="00D22944"/>
    <w:rsid w:val="00D22BE8"/>
    <w:rsid w:val="00D2344D"/>
    <w:rsid w:val="00D26932"/>
    <w:rsid w:val="00D301A2"/>
    <w:rsid w:val="00D32EE7"/>
    <w:rsid w:val="00D3391C"/>
    <w:rsid w:val="00D33CF0"/>
    <w:rsid w:val="00D36792"/>
    <w:rsid w:val="00D37029"/>
    <w:rsid w:val="00D404DC"/>
    <w:rsid w:val="00D4064D"/>
    <w:rsid w:val="00D41838"/>
    <w:rsid w:val="00D41997"/>
    <w:rsid w:val="00D43505"/>
    <w:rsid w:val="00D439CF"/>
    <w:rsid w:val="00D44030"/>
    <w:rsid w:val="00D44A59"/>
    <w:rsid w:val="00D47709"/>
    <w:rsid w:val="00D51AA7"/>
    <w:rsid w:val="00D52A78"/>
    <w:rsid w:val="00D535E8"/>
    <w:rsid w:val="00D53E5E"/>
    <w:rsid w:val="00D5451F"/>
    <w:rsid w:val="00D56EDC"/>
    <w:rsid w:val="00D57246"/>
    <w:rsid w:val="00D57878"/>
    <w:rsid w:val="00D629DB"/>
    <w:rsid w:val="00D64395"/>
    <w:rsid w:val="00D6647A"/>
    <w:rsid w:val="00D665F6"/>
    <w:rsid w:val="00D6701A"/>
    <w:rsid w:val="00D72359"/>
    <w:rsid w:val="00D731A6"/>
    <w:rsid w:val="00D74E36"/>
    <w:rsid w:val="00D80C48"/>
    <w:rsid w:val="00D818C6"/>
    <w:rsid w:val="00D8282E"/>
    <w:rsid w:val="00D83953"/>
    <w:rsid w:val="00D8532D"/>
    <w:rsid w:val="00D864AA"/>
    <w:rsid w:val="00D87336"/>
    <w:rsid w:val="00D90245"/>
    <w:rsid w:val="00D909B3"/>
    <w:rsid w:val="00D917A6"/>
    <w:rsid w:val="00D91B55"/>
    <w:rsid w:val="00D92BDE"/>
    <w:rsid w:val="00D9301A"/>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CB0"/>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2592"/>
    <w:rsid w:val="00DD34D9"/>
    <w:rsid w:val="00DD4743"/>
    <w:rsid w:val="00DD4827"/>
    <w:rsid w:val="00DD59D6"/>
    <w:rsid w:val="00DE0226"/>
    <w:rsid w:val="00DE2DDA"/>
    <w:rsid w:val="00DE3538"/>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6D89"/>
    <w:rsid w:val="00E07AE9"/>
    <w:rsid w:val="00E1022F"/>
    <w:rsid w:val="00E123DB"/>
    <w:rsid w:val="00E136A2"/>
    <w:rsid w:val="00E1441E"/>
    <w:rsid w:val="00E16C35"/>
    <w:rsid w:val="00E17842"/>
    <w:rsid w:val="00E2243B"/>
    <w:rsid w:val="00E2267E"/>
    <w:rsid w:val="00E2385B"/>
    <w:rsid w:val="00E2413C"/>
    <w:rsid w:val="00E245B8"/>
    <w:rsid w:val="00E256D2"/>
    <w:rsid w:val="00E327CA"/>
    <w:rsid w:val="00E32A93"/>
    <w:rsid w:val="00E33EA5"/>
    <w:rsid w:val="00E34114"/>
    <w:rsid w:val="00E36061"/>
    <w:rsid w:val="00E3624E"/>
    <w:rsid w:val="00E401EA"/>
    <w:rsid w:val="00E41FE4"/>
    <w:rsid w:val="00E42334"/>
    <w:rsid w:val="00E42C1B"/>
    <w:rsid w:val="00E4381B"/>
    <w:rsid w:val="00E44A9C"/>
    <w:rsid w:val="00E458B3"/>
    <w:rsid w:val="00E45CBC"/>
    <w:rsid w:val="00E518BE"/>
    <w:rsid w:val="00E54BEB"/>
    <w:rsid w:val="00E626C3"/>
    <w:rsid w:val="00E636F2"/>
    <w:rsid w:val="00E66CC1"/>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1F56"/>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158C"/>
    <w:rsid w:val="00EB343C"/>
    <w:rsid w:val="00EB7174"/>
    <w:rsid w:val="00EC072C"/>
    <w:rsid w:val="00EC107A"/>
    <w:rsid w:val="00EC2EFC"/>
    <w:rsid w:val="00EC355D"/>
    <w:rsid w:val="00EC4DE4"/>
    <w:rsid w:val="00EC6FD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21CCC"/>
    <w:rsid w:val="00F22B59"/>
    <w:rsid w:val="00F2473D"/>
    <w:rsid w:val="00F26E31"/>
    <w:rsid w:val="00F273B7"/>
    <w:rsid w:val="00F275BC"/>
    <w:rsid w:val="00F30036"/>
    <w:rsid w:val="00F3169D"/>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47E27"/>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87D0F"/>
    <w:rsid w:val="00F92657"/>
    <w:rsid w:val="00F954CF"/>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7BD"/>
    <w:rsid w:val="00FE1A42"/>
    <w:rsid w:val="00FE40FA"/>
    <w:rsid w:val="00FE50EF"/>
    <w:rsid w:val="00FE6815"/>
    <w:rsid w:val="00FE71C6"/>
    <w:rsid w:val="00FE7410"/>
    <w:rsid w:val="00FF0CA6"/>
    <w:rsid w:val="00FF13A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A642"/>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262616404">
      <w:bodyDiv w:val="1"/>
      <w:marLeft w:val="0"/>
      <w:marRight w:val="0"/>
      <w:marTop w:val="0"/>
      <w:marBottom w:val="0"/>
      <w:divBdr>
        <w:top w:val="none" w:sz="0" w:space="0" w:color="auto"/>
        <w:left w:val="none" w:sz="0" w:space="0" w:color="auto"/>
        <w:bottom w:val="none" w:sz="0" w:space="0" w:color="auto"/>
        <w:right w:val="none" w:sz="0" w:space="0" w:color="auto"/>
      </w:divBdr>
    </w:div>
    <w:div w:id="273292803">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464392360">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725496099">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057969208">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281034349">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02687466">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533685266">
      <w:bodyDiv w:val="1"/>
      <w:marLeft w:val="0"/>
      <w:marRight w:val="0"/>
      <w:marTop w:val="0"/>
      <w:marBottom w:val="0"/>
      <w:divBdr>
        <w:top w:val="none" w:sz="0" w:space="0" w:color="auto"/>
        <w:left w:val="none" w:sz="0" w:space="0" w:color="auto"/>
        <w:bottom w:val="none" w:sz="0" w:space="0" w:color="auto"/>
        <w:right w:val="none" w:sz="0" w:space="0" w:color="auto"/>
      </w:divBdr>
    </w:div>
    <w:div w:id="1544831806">
      <w:bodyDiv w:val="1"/>
      <w:marLeft w:val="0"/>
      <w:marRight w:val="0"/>
      <w:marTop w:val="0"/>
      <w:marBottom w:val="0"/>
      <w:divBdr>
        <w:top w:val="none" w:sz="0" w:space="0" w:color="auto"/>
        <w:left w:val="none" w:sz="0" w:space="0" w:color="auto"/>
        <w:bottom w:val="none" w:sz="0" w:space="0" w:color="auto"/>
        <w:right w:val="none" w:sz="0" w:space="0" w:color="auto"/>
      </w:divBdr>
    </w:div>
    <w:div w:id="1553880866">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895582293">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1981297979">
      <w:bodyDiv w:val="1"/>
      <w:marLeft w:val="0"/>
      <w:marRight w:val="0"/>
      <w:marTop w:val="0"/>
      <w:marBottom w:val="0"/>
      <w:divBdr>
        <w:top w:val="none" w:sz="0" w:space="0" w:color="auto"/>
        <w:left w:val="none" w:sz="0" w:space="0" w:color="auto"/>
        <w:bottom w:val="none" w:sz="0" w:space="0" w:color="auto"/>
        <w:right w:val="none" w:sz="0" w:space="0" w:color="auto"/>
      </w:divBdr>
    </w:div>
    <w:div w:id="1985159237">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404</TotalTime>
  <Pages>10</Pages>
  <Words>2347</Words>
  <Characters>13384</Characters>
  <Application>Microsoft Office Word</Application>
  <DocSecurity>0</DocSecurity>
  <Lines>111</Lines>
  <Paragraphs>31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806</cp:revision>
  <cp:lastPrinted>2015-08-11T15:14:00Z</cp:lastPrinted>
  <dcterms:created xsi:type="dcterms:W3CDTF">2024-02-27T05:10:00Z</dcterms:created>
  <dcterms:modified xsi:type="dcterms:W3CDTF">2024-09-07T04:09:00Z</dcterms:modified>
</cp:coreProperties>
</file>