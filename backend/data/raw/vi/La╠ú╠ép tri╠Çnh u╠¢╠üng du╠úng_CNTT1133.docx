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342DCE">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BCF0999" w14:textId="4878EEA2" w:rsidR="005B1BA4" w:rsidRPr="007A5890" w:rsidRDefault="005B1BA4" w:rsidP="007A5890">
            <w:pPr>
              <w:tabs>
                <w:tab w:val="left" w:pos="720"/>
              </w:tabs>
              <w:spacing w:before="60" w:after="40" w:line="288" w:lineRule="auto"/>
              <w:jc w:val="center"/>
              <w:rPr>
                <w:b/>
                <w:lang w:val="vi-VN"/>
              </w:rPr>
            </w:pPr>
            <w:r w:rsidRPr="00D83953">
              <w:rPr>
                <w:b/>
              </w:rPr>
              <w:t>______________________</w:t>
            </w: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749643D" w14:textId="3C9C0B3D"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3ACCE55" w14:textId="77777777" w:rsidR="007A5890" w:rsidRPr="007A5890" w:rsidRDefault="007A5890" w:rsidP="007A5890"/>
    <w:p w14:paraId="1007BAB3" w14:textId="4967F19C"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4C625E41">
        <w:rPr>
          <w:b/>
          <w:bCs/>
        </w:rPr>
        <w:t>(</w:t>
      </w:r>
      <w:r w:rsidR="00A80E88" w:rsidRPr="4C625E41">
        <w:rPr>
          <w:b/>
          <w:bCs/>
        </w:rPr>
        <w:t>Detailed Course Syllabus</w:t>
      </w:r>
      <w:r w:rsidRPr="4C625E41">
        <w:rPr>
          <w:b/>
          <w:bCs/>
        </w:rPr>
        <w:t>)</w:t>
      </w:r>
    </w:p>
    <w:p w14:paraId="1D0447A3" w14:textId="1CB04C65" w:rsidR="5F0275C8" w:rsidRDefault="5F0275C8" w:rsidP="4C625E41">
      <w:pPr>
        <w:tabs>
          <w:tab w:val="left" w:pos="720"/>
          <w:tab w:val="left" w:pos="4690"/>
          <w:tab w:val="left" w:pos="11323"/>
          <w:tab w:val="left" w:pos="12938"/>
        </w:tabs>
        <w:spacing w:before="60" w:after="40" w:line="288" w:lineRule="auto"/>
        <w:ind w:left="108"/>
        <w:jc w:val="center"/>
      </w:pPr>
      <w:r w:rsidRPr="4C625E41">
        <w:t>(</w:t>
      </w:r>
      <w:r w:rsidRPr="4C625E41">
        <w:rPr>
          <w:i/>
          <w:iCs/>
        </w:rPr>
        <w:t>Ban hành kèm theo Quyết định 628/QĐ-ĐHKTQD ngày 18 tháng 06 năm 2024</w:t>
      </w:r>
      <w:r w:rsidRPr="4C625E41">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220B0C77" w:rsidR="005B1BA4" w:rsidRPr="005018CA" w:rsidRDefault="005B1BA4" w:rsidP="00D83953">
      <w:pPr>
        <w:pStyle w:val="ListParagraph"/>
        <w:numPr>
          <w:ilvl w:val="0"/>
          <w:numId w:val="23"/>
        </w:numPr>
        <w:tabs>
          <w:tab w:val="left" w:pos="709"/>
        </w:tabs>
        <w:spacing w:before="60" w:after="40" w:line="288" w:lineRule="auto"/>
        <w:rPr>
          <w:b/>
        </w:rPr>
      </w:pPr>
      <w:r w:rsidRPr="00D83953">
        <w:t xml:space="preserve">Tên học phần (tiếng Việt): </w:t>
      </w:r>
      <w:r w:rsidR="00014B19" w:rsidRPr="00D83953">
        <w:tab/>
      </w:r>
      <w:r w:rsidR="00990581">
        <w:rPr>
          <w:lang w:val="vi-VN"/>
        </w:rPr>
        <w:t xml:space="preserve">Lập trình </w:t>
      </w:r>
      <w:r w:rsidR="007B7CEB">
        <w:t>Ứng dụng</w:t>
      </w:r>
    </w:p>
    <w:p w14:paraId="7561E90C" w14:textId="72F850D9" w:rsidR="005B1BA4" w:rsidRPr="00D83953" w:rsidRDefault="005B1BA4" w:rsidP="00D83953">
      <w:pPr>
        <w:pStyle w:val="ListParagraph"/>
        <w:numPr>
          <w:ilvl w:val="0"/>
          <w:numId w:val="23"/>
        </w:numPr>
        <w:tabs>
          <w:tab w:val="left" w:pos="709"/>
        </w:tabs>
        <w:spacing w:before="60" w:after="40" w:line="288" w:lineRule="auto"/>
      </w:pPr>
      <w:r w:rsidRPr="00D83953">
        <w:t>Tên học phần (tiếng Anh):</w:t>
      </w:r>
      <w:r w:rsidR="00014B19" w:rsidRPr="00D83953">
        <w:tab/>
      </w:r>
      <w:r w:rsidR="007B7CEB" w:rsidRPr="007B7CEB">
        <w:rPr>
          <w:lang w:val="vi-VN"/>
        </w:rPr>
        <w:t>Application Programming</w:t>
      </w:r>
    </w:p>
    <w:p w14:paraId="0BDD48E6" w14:textId="3F6CB503" w:rsidR="00362676" w:rsidRPr="00362676" w:rsidRDefault="00362676" w:rsidP="00D83953">
      <w:pPr>
        <w:pStyle w:val="ListParagraph"/>
        <w:numPr>
          <w:ilvl w:val="0"/>
          <w:numId w:val="23"/>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6302FE99" w:rsidR="005B1BA4" w:rsidRPr="00D83953" w:rsidRDefault="005B1BA4" w:rsidP="00D83953">
      <w:pPr>
        <w:pStyle w:val="ListParagraph"/>
        <w:numPr>
          <w:ilvl w:val="0"/>
          <w:numId w:val="23"/>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7B7CEB" w:rsidRPr="007B7CEB">
        <w:rPr>
          <w:lang w:val="vi-VN"/>
        </w:rPr>
        <w:t>CNTT1133</w:t>
      </w:r>
    </w:p>
    <w:p w14:paraId="06783792" w14:textId="1365D34C" w:rsidR="004047BD" w:rsidRPr="00D83953" w:rsidRDefault="004047BD" w:rsidP="00D83953">
      <w:pPr>
        <w:pStyle w:val="ListParagraph"/>
        <w:numPr>
          <w:ilvl w:val="0"/>
          <w:numId w:val="23"/>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722F529E" w14:textId="6A6076D6" w:rsidR="004047BD" w:rsidRPr="00D83953" w:rsidRDefault="008D3515" w:rsidP="00D83953">
      <w:pPr>
        <w:pStyle w:val="ListParagraph"/>
        <w:numPr>
          <w:ilvl w:val="1"/>
          <w:numId w:val="23"/>
        </w:numPr>
        <w:tabs>
          <w:tab w:val="left" w:pos="709"/>
        </w:tabs>
        <w:spacing w:before="60" w:after="40" w:line="288" w:lineRule="auto"/>
        <w:rPr>
          <w:caps/>
        </w:rPr>
      </w:pPr>
      <w:r w:rsidRPr="00D83953">
        <w:t>Số giờ trên lớp:</w:t>
      </w:r>
      <w:r w:rsidRPr="00D83953">
        <w:tab/>
      </w:r>
      <w:r w:rsidRPr="00D83953">
        <w:rPr>
          <w:b/>
          <w:bCs/>
        </w:rPr>
        <w:t>45</w:t>
      </w:r>
    </w:p>
    <w:p w14:paraId="7024FD47" w14:textId="2E3FCD34" w:rsidR="008D3515" w:rsidRPr="00D83953" w:rsidRDefault="008D3515" w:rsidP="00D83953">
      <w:pPr>
        <w:pStyle w:val="ListParagraph"/>
        <w:numPr>
          <w:ilvl w:val="1"/>
          <w:numId w:val="23"/>
        </w:numPr>
        <w:tabs>
          <w:tab w:val="left" w:pos="709"/>
        </w:tabs>
        <w:spacing w:before="60" w:after="40" w:line="288" w:lineRule="auto"/>
        <w:rPr>
          <w:caps/>
        </w:rPr>
      </w:pPr>
      <w:r w:rsidRPr="00D83953">
        <w:t>Số giờ tự học:</w:t>
      </w:r>
      <w:r w:rsidRPr="00D83953">
        <w:tab/>
      </w:r>
      <w:r w:rsidRPr="00D83953">
        <w:tab/>
      </w:r>
      <w:r w:rsidR="008558F7">
        <w:rPr>
          <w:b/>
          <w:bCs/>
        </w:rPr>
        <w:t>105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8E0CCD1" w14:textId="167FC800" w:rsidR="00F15F3C" w:rsidRPr="00B26C8A" w:rsidRDefault="005B1BA4" w:rsidP="00B26C8A">
      <w:pPr>
        <w:pStyle w:val="ListParagraph"/>
        <w:numPr>
          <w:ilvl w:val="0"/>
          <w:numId w:val="23"/>
        </w:numPr>
        <w:tabs>
          <w:tab w:val="left" w:pos="709"/>
        </w:tabs>
        <w:spacing w:before="60" w:after="40" w:line="288" w:lineRule="auto"/>
        <w:rPr>
          <w:rStyle w:val="PlaceholderText"/>
          <w:color w:val="auto"/>
        </w:rPr>
      </w:pPr>
      <w:r w:rsidRPr="00D83953">
        <w:t xml:space="preserve">Các học phần tiên quyết: </w:t>
      </w:r>
      <w:r w:rsidR="00AD1864" w:rsidRPr="00B26C8A">
        <w:rPr>
          <w:rStyle w:val="PlaceholderText"/>
          <w:b/>
          <w:color w:val="auto"/>
        </w:rPr>
        <w:t xml:space="preserve">Cơ sở lập trình (CNTT1128), </w:t>
      </w:r>
      <w:r w:rsidR="007C7C45">
        <w:rPr>
          <w:rStyle w:val="PlaceholderText"/>
          <w:b/>
          <w:color w:val="auto"/>
        </w:rPr>
        <w:t>Cơ sở</w:t>
      </w:r>
      <w:r w:rsidR="007C7C45" w:rsidRPr="00BA120F">
        <w:rPr>
          <w:b/>
        </w:rPr>
        <w:t xml:space="preserve"> </w:t>
      </w:r>
      <w:r w:rsidR="007C7C45">
        <w:rPr>
          <w:b/>
        </w:rPr>
        <w:t>dữ liệu (</w:t>
      </w:r>
      <w:r w:rsidR="007C7C45" w:rsidRPr="00BA120F">
        <w:rPr>
          <w:b/>
        </w:rPr>
        <w:t>TIHT1101</w:t>
      </w:r>
      <w:r w:rsidR="007C7C45">
        <w:rPr>
          <w:b/>
        </w:rPr>
        <w:t>)</w:t>
      </w:r>
    </w:p>
    <w:p w14:paraId="69074296" w14:textId="77777777" w:rsidR="007E0BBA" w:rsidRPr="00A0719F" w:rsidRDefault="007E0BBA" w:rsidP="007E0BBA">
      <w:pPr>
        <w:tabs>
          <w:tab w:val="left" w:pos="720"/>
        </w:tabs>
        <w:spacing w:before="60" w:after="40" w:line="288" w:lineRule="auto"/>
        <w:ind w:left="1080"/>
        <w:rPr>
          <w:lang w:val="vi-VN"/>
        </w:rPr>
      </w:pPr>
    </w:p>
    <w:p w14:paraId="40A245F7" w14:textId="6E4C0913" w:rsidR="005B1BA4" w:rsidRPr="00D83953" w:rsidRDefault="005B1BA4" w:rsidP="00A41507">
      <w:pPr>
        <w:pStyle w:val="Heading1"/>
      </w:pPr>
      <w:r>
        <w:t xml:space="preserve">2. </w:t>
      </w:r>
      <w:r w:rsidR="00780592">
        <w:t>KHOA/VIỆN</w:t>
      </w:r>
      <w:r w:rsidR="009B073F">
        <w:t xml:space="preserve"> </w:t>
      </w:r>
      <w:r>
        <w:t>QUẢN LÝ VÀ GIẢNG VIÊN GIẢNG DẠY</w:t>
      </w:r>
      <w:r w:rsidR="00B96BE8">
        <w:t xml:space="preserve"> (</w:t>
      </w:r>
      <w:r w:rsidR="00A80E88">
        <w:t xml:space="preserve">Management </w:t>
      </w:r>
      <w:r w:rsidR="00780592">
        <w:t>Faculty</w:t>
      </w:r>
      <w:r w:rsidR="00A80E88">
        <w:t xml:space="preserve"> and Teachers</w:t>
      </w:r>
      <w:r w:rsidR="008A33C3">
        <w:t>)</w:t>
      </w:r>
    </w:p>
    <w:p w14:paraId="0216BE39" w14:textId="67BC994A" w:rsidR="14CDACC7" w:rsidRDefault="14CDACC7" w:rsidP="4C625E41">
      <w:pPr>
        <w:pStyle w:val="ListParagraph"/>
        <w:numPr>
          <w:ilvl w:val="0"/>
          <w:numId w:val="23"/>
        </w:numPr>
        <w:tabs>
          <w:tab w:val="left" w:pos="720"/>
        </w:tabs>
        <w:spacing w:before="60" w:after="40" w:line="288" w:lineRule="auto"/>
        <w:ind w:right="-7"/>
        <w:jc w:val="both"/>
        <w:rPr>
          <w:color w:val="000000" w:themeColor="text1"/>
        </w:rPr>
      </w:pPr>
      <w:r w:rsidRPr="4C625E41">
        <w:rPr>
          <w:color w:val="000000" w:themeColor="text1"/>
        </w:rPr>
        <w:t xml:space="preserve">Khoa/Viện quản lý học phần: </w:t>
      </w:r>
      <w:r w:rsidRPr="4C625E41">
        <w:rPr>
          <w:b/>
          <w:bCs/>
          <w:color w:val="000000" w:themeColor="text1"/>
          <w:lang w:val="vi-VN"/>
        </w:rPr>
        <w:t>Khoa Công nghệ thông tin</w:t>
      </w:r>
    </w:p>
    <w:p w14:paraId="25722F9B" w14:textId="0EE028C5" w:rsidR="14CDACC7" w:rsidRDefault="14CDACC7" w:rsidP="4C625E41">
      <w:pPr>
        <w:pStyle w:val="ListParagraph"/>
        <w:numPr>
          <w:ilvl w:val="0"/>
          <w:numId w:val="23"/>
        </w:numPr>
        <w:tabs>
          <w:tab w:val="left" w:pos="720"/>
        </w:tabs>
        <w:spacing w:before="60" w:after="40" w:line="288" w:lineRule="auto"/>
        <w:ind w:right="-7"/>
        <w:jc w:val="both"/>
        <w:rPr>
          <w:color w:val="000000" w:themeColor="text1"/>
        </w:rPr>
      </w:pPr>
      <w:r w:rsidRPr="4C625E41">
        <w:rPr>
          <w:color w:val="000000" w:themeColor="text1"/>
        </w:rPr>
        <w:t xml:space="preserve">Địa chỉ: </w:t>
      </w:r>
      <w:r w:rsidRPr="4C625E41">
        <w:rPr>
          <w:b/>
          <w:bCs/>
          <w:color w:val="000000" w:themeColor="text1"/>
        </w:rPr>
        <w:t>P.1310 - P.131</w:t>
      </w:r>
      <w:r w:rsidR="0092066B">
        <w:rPr>
          <w:b/>
          <w:bCs/>
          <w:color w:val="000000" w:themeColor="text1"/>
          <w:lang w:val="vi-VN"/>
        </w:rPr>
        <w:t>2</w:t>
      </w:r>
      <w:r w:rsidRPr="4C625E41">
        <w:rPr>
          <w:b/>
          <w:bCs/>
          <w:color w:val="000000" w:themeColor="text1"/>
        </w:rPr>
        <w:t>, Tòa nhà A1, Trường Đại học KTQD, 207 Giải Phóng, Hai Bà Trưng, Hà Nội</w:t>
      </w:r>
    </w:p>
    <w:p w14:paraId="029FD85C" w14:textId="26FBBAF0" w:rsidR="005B1BA4" w:rsidRPr="00D83953" w:rsidRDefault="005B1BA4" w:rsidP="00D83953">
      <w:pPr>
        <w:pStyle w:val="ListParagraph"/>
        <w:numPr>
          <w:ilvl w:val="0"/>
          <w:numId w:val="23"/>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067CF0D8" w14:textId="77777777" w:rsidTr="007A5890">
        <w:tc>
          <w:tcPr>
            <w:tcW w:w="353" w:type="pct"/>
            <w:shd w:val="clear" w:color="auto" w:fill="DEEAF6" w:themeFill="accent1" w:themeFillTint="33"/>
          </w:tcPr>
          <w:p w14:paraId="251B9ED6" w14:textId="07285A4D"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2FA94751" w14:textId="3F6359DA"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0C21C486" w14:textId="48E0DE21" w:rsidR="000F1F71" w:rsidRPr="00B35D69" w:rsidRDefault="000F1F71" w:rsidP="005F3E08">
            <w:pPr>
              <w:tabs>
                <w:tab w:val="left" w:pos="720"/>
              </w:tabs>
              <w:jc w:val="center"/>
              <w:rPr>
                <w:b/>
                <w:bCs/>
                <w:lang w:val="vi-VN"/>
              </w:rPr>
            </w:pPr>
            <w:r w:rsidRPr="00A3447B">
              <w:rPr>
                <w:b/>
                <w:bCs/>
              </w:rPr>
              <w:t>Email</w:t>
            </w:r>
          </w:p>
        </w:tc>
      </w:tr>
      <w:tr w:rsidR="000F1F71" w:rsidRPr="00D83953" w14:paraId="25F351A4" w14:textId="77777777" w:rsidTr="007A5890">
        <w:tc>
          <w:tcPr>
            <w:tcW w:w="353" w:type="pct"/>
          </w:tcPr>
          <w:p w14:paraId="02304FBC" w14:textId="0BEB0752" w:rsidR="000F1F71" w:rsidRPr="00D83953" w:rsidRDefault="00783608" w:rsidP="005F3E08">
            <w:pPr>
              <w:pStyle w:val="ListParagraph"/>
              <w:ind w:left="0"/>
              <w:jc w:val="center"/>
            </w:pPr>
            <w:r>
              <w:rPr>
                <w:lang w:val="vi-VN"/>
              </w:rPr>
              <w:t>1</w:t>
            </w:r>
          </w:p>
        </w:tc>
        <w:tc>
          <w:tcPr>
            <w:tcW w:w="3220" w:type="pct"/>
          </w:tcPr>
          <w:p w14:paraId="126F9ACB" w14:textId="0DFF8974" w:rsidR="000F1F71" w:rsidRPr="00240744" w:rsidRDefault="00240744" w:rsidP="005F3E08">
            <w:pPr>
              <w:tabs>
                <w:tab w:val="left" w:pos="720"/>
              </w:tabs>
              <w:jc w:val="both"/>
              <w:rPr>
                <w:b/>
                <w:bCs/>
              </w:rPr>
            </w:pPr>
            <w:r>
              <w:rPr>
                <w:b/>
                <w:bCs/>
              </w:rPr>
              <w:t>ThS</w:t>
            </w:r>
            <w:r w:rsidR="00B35D69" w:rsidRPr="000363B3">
              <w:rPr>
                <w:b/>
                <w:bCs/>
              </w:rPr>
              <w:t xml:space="preserve">. </w:t>
            </w:r>
            <w:r>
              <w:rPr>
                <w:b/>
                <w:bCs/>
              </w:rPr>
              <w:t>Tống Thị Minh Ngọc</w:t>
            </w:r>
          </w:p>
        </w:tc>
        <w:tc>
          <w:tcPr>
            <w:tcW w:w="1427" w:type="pct"/>
          </w:tcPr>
          <w:p w14:paraId="5E9219C4" w14:textId="0294350C" w:rsidR="000F1F71" w:rsidRPr="00D83953" w:rsidRDefault="00240744" w:rsidP="00F0223D">
            <w:pPr>
              <w:tabs>
                <w:tab w:val="left" w:pos="720"/>
              </w:tabs>
            </w:pPr>
            <w:r>
              <w:t>ngoctm</w:t>
            </w:r>
            <w:r w:rsidR="0034321B" w:rsidRPr="00B35D69">
              <w:t>@neu.edu.vn</w:t>
            </w:r>
          </w:p>
        </w:tc>
      </w:tr>
      <w:tr w:rsidR="000F1F71" w:rsidRPr="00D83953" w14:paraId="0D65EB65" w14:textId="77777777" w:rsidTr="007A5890">
        <w:tc>
          <w:tcPr>
            <w:tcW w:w="353" w:type="pct"/>
          </w:tcPr>
          <w:p w14:paraId="028FC777" w14:textId="5284984C" w:rsidR="000F1F71" w:rsidRPr="00D83953" w:rsidRDefault="00783608" w:rsidP="005F3E08">
            <w:pPr>
              <w:pStyle w:val="ListParagraph"/>
              <w:ind w:left="0"/>
              <w:jc w:val="center"/>
            </w:pPr>
            <w:r>
              <w:rPr>
                <w:lang w:val="vi-VN"/>
              </w:rPr>
              <w:t>2</w:t>
            </w:r>
          </w:p>
        </w:tc>
        <w:tc>
          <w:tcPr>
            <w:tcW w:w="3220" w:type="pct"/>
          </w:tcPr>
          <w:p w14:paraId="60E3CD43" w14:textId="1E9E9AB3" w:rsidR="000F1F71" w:rsidRPr="000363B3" w:rsidRDefault="00B35D69" w:rsidP="005F3E08">
            <w:pPr>
              <w:tabs>
                <w:tab w:val="left" w:pos="720"/>
              </w:tabs>
              <w:jc w:val="both"/>
              <w:rPr>
                <w:b/>
                <w:bCs/>
              </w:rPr>
            </w:pPr>
            <w:r w:rsidRPr="000363B3">
              <w:rPr>
                <w:b/>
                <w:bCs/>
              </w:rPr>
              <w:t>ThS. Phạm Thảo</w:t>
            </w:r>
          </w:p>
        </w:tc>
        <w:tc>
          <w:tcPr>
            <w:tcW w:w="1427" w:type="pct"/>
          </w:tcPr>
          <w:p w14:paraId="1E46638D" w14:textId="393B1A03" w:rsidR="000F1F71" w:rsidRPr="00D83953" w:rsidRDefault="0034321B" w:rsidP="00F0223D">
            <w:pPr>
              <w:tabs>
                <w:tab w:val="left" w:pos="720"/>
              </w:tabs>
            </w:pPr>
            <w:r w:rsidRPr="00B35D69">
              <w:t>thaop@neu.edu.vn</w:t>
            </w:r>
          </w:p>
        </w:tc>
      </w:tr>
      <w:tr w:rsidR="00653223" w:rsidRPr="00D83953" w14:paraId="1E383AB3" w14:textId="77777777" w:rsidTr="007A5890">
        <w:tc>
          <w:tcPr>
            <w:tcW w:w="353" w:type="pct"/>
          </w:tcPr>
          <w:p w14:paraId="032B71BA" w14:textId="6E30B1C0" w:rsidR="00653223" w:rsidRPr="00653223" w:rsidRDefault="00653223" w:rsidP="005F3E08">
            <w:pPr>
              <w:pStyle w:val="ListParagraph"/>
              <w:ind w:left="0"/>
              <w:jc w:val="center"/>
            </w:pPr>
            <w:r>
              <w:t>3</w:t>
            </w:r>
          </w:p>
        </w:tc>
        <w:tc>
          <w:tcPr>
            <w:tcW w:w="3220" w:type="pct"/>
          </w:tcPr>
          <w:p w14:paraId="34B6B0E8" w14:textId="20446EE5" w:rsidR="00653223" w:rsidRPr="000363B3" w:rsidRDefault="00653223" w:rsidP="005F3E08">
            <w:pPr>
              <w:tabs>
                <w:tab w:val="left" w:pos="720"/>
              </w:tabs>
              <w:jc w:val="both"/>
              <w:rPr>
                <w:b/>
                <w:bCs/>
              </w:rPr>
            </w:pPr>
            <w:r>
              <w:rPr>
                <w:b/>
                <w:bCs/>
              </w:rPr>
              <w:t>TS Phạm Minh Hoàn</w:t>
            </w:r>
          </w:p>
        </w:tc>
        <w:tc>
          <w:tcPr>
            <w:tcW w:w="1427" w:type="pct"/>
          </w:tcPr>
          <w:p w14:paraId="5FAD80EF" w14:textId="35083DC6" w:rsidR="00653223" w:rsidRPr="00B35D69" w:rsidRDefault="00653223" w:rsidP="00F0223D">
            <w:pPr>
              <w:tabs>
                <w:tab w:val="left" w:pos="720"/>
              </w:tabs>
            </w:pPr>
            <w:r>
              <w:t>hoanpm@neu.edu.vn</w:t>
            </w:r>
          </w:p>
        </w:tc>
      </w:tr>
    </w:tbl>
    <w:p w14:paraId="21FC0419" w14:textId="77777777" w:rsidR="00D44A59" w:rsidRPr="00824085" w:rsidRDefault="00D44A59" w:rsidP="00824085"/>
    <w:p w14:paraId="4D478812" w14:textId="04328A9B"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2BCFAA53" w14:textId="71276859" w:rsidR="00F5366A" w:rsidRPr="007375E1" w:rsidRDefault="00F5366A" w:rsidP="00A544B7">
      <w:pPr>
        <w:widowControl w:val="0"/>
        <w:spacing w:line="276" w:lineRule="auto"/>
        <w:ind w:firstLine="720"/>
        <w:jc w:val="both"/>
        <w:rPr>
          <w:color w:val="000000"/>
          <w:szCs w:val="26"/>
        </w:rPr>
      </w:pPr>
      <w:r w:rsidRPr="00C72F44">
        <w:rPr>
          <w:bCs/>
          <w:lang w:val="fr-FR"/>
        </w:rPr>
        <w:t>Học phần mang lại những kiến thức cơ bản về lập trình trên Window</w:t>
      </w:r>
      <w:r>
        <w:rPr>
          <w:bCs/>
          <w:lang w:val="fr-FR"/>
        </w:rPr>
        <w:t>s</w:t>
      </w:r>
      <w:r w:rsidRPr="00C72F44">
        <w:rPr>
          <w:bCs/>
          <w:lang w:val="fr-FR"/>
        </w:rPr>
        <w:t>, giúp cho sinh viên nắm bắt được phương pháp lập trình và sử dụng các công cụ của ngôn ngữ lập trình hướng đối tượng đặc biệt là tiếp cận tìm hiểu các bài toán có tính ứng dụng. Sinh viên tìm hiểu cụ thể ngôn ngữ</w:t>
      </w:r>
      <w:r w:rsidR="003E5134">
        <w:rPr>
          <w:bCs/>
          <w:lang w:val="fr-FR"/>
        </w:rPr>
        <w:t xml:space="preserve"> lập trình</w:t>
      </w:r>
      <w:r w:rsidRPr="00C72F44">
        <w:rPr>
          <w:bCs/>
          <w:lang w:val="fr-FR"/>
        </w:rPr>
        <w:t xml:space="preserve"> C#, giới thiệu các điều khiển, ngoài ra còn kết hợp với một hệ quản trị cơ sở dữ liệu để tạo ra</w:t>
      </w:r>
      <w:r w:rsidR="003E5134">
        <w:rPr>
          <w:bCs/>
          <w:lang w:val="fr-FR"/>
        </w:rPr>
        <w:t xml:space="preserve"> các ứng dụng bài toán quản lý </w:t>
      </w:r>
      <w:r w:rsidRPr="00C72F44">
        <w:rPr>
          <w:bCs/>
          <w:lang w:val="fr-FR"/>
        </w:rPr>
        <w:t>cụ thể.</w:t>
      </w:r>
      <w:r>
        <w:rPr>
          <w:color w:val="000000"/>
          <w:szCs w:val="26"/>
        </w:rPr>
        <w:t xml:space="preserve"> </w:t>
      </w:r>
    </w:p>
    <w:p w14:paraId="58C5FBE1" w14:textId="079E908E" w:rsidR="00F5366A" w:rsidRPr="00BA120F" w:rsidRDefault="00F5366A" w:rsidP="00A544B7">
      <w:pPr>
        <w:widowControl w:val="0"/>
        <w:spacing w:line="276" w:lineRule="auto"/>
        <w:ind w:firstLine="720"/>
        <w:jc w:val="both"/>
        <w:rPr>
          <w:bCs/>
          <w:lang w:val="fr-FR"/>
        </w:rPr>
      </w:pPr>
      <w:r>
        <w:rPr>
          <w:bCs/>
          <w:lang w:val="fr-FR"/>
        </w:rPr>
        <w:t xml:space="preserve">Học phần cũng nhằm rèn luyện kỹ năng tư duy, khả năng tự tìm hiểu các kiến thức về phương pháp lập trình trên </w:t>
      </w:r>
      <w:r w:rsidRPr="00C72F44">
        <w:rPr>
          <w:bCs/>
          <w:lang w:val="fr-FR"/>
        </w:rPr>
        <w:t>Window</w:t>
      </w:r>
      <w:r>
        <w:rPr>
          <w:bCs/>
          <w:lang w:val="fr-FR"/>
        </w:rPr>
        <w:t>s</w:t>
      </w:r>
      <w:r w:rsidR="000B4039">
        <w:rPr>
          <w:bCs/>
          <w:lang w:val="fr-FR"/>
        </w:rPr>
        <w:t xml:space="preserve"> Form</w:t>
      </w:r>
      <w:r w:rsidR="00B6593B">
        <w:rPr>
          <w:bCs/>
          <w:lang w:val="fr-FR"/>
        </w:rPr>
        <w:t>s</w:t>
      </w:r>
      <w:r>
        <w:rPr>
          <w:bCs/>
          <w:lang w:val="fr-FR"/>
        </w:rPr>
        <w:t xml:space="preserve"> b</w:t>
      </w:r>
      <w:r w:rsidRPr="00BA2B2C">
        <w:rPr>
          <w:bCs/>
          <w:lang w:val="fr-FR"/>
        </w:rPr>
        <w:t>ằng cách làm việc độc lập</w:t>
      </w:r>
      <w:r w:rsidR="000B4039">
        <w:rPr>
          <w:bCs/>
          <w:lang w:val="fr-FR"/>
        </w:rPr>
        <w:t xml:space="preserve"> và làm việc nhóm xây dựng thành các dự án nhỏ</w:t>
      </w:r>
      <w:r w:rsidRPr="00BA2B2C">
        <w:rPr>
          <w:bCs/>
          <w:lang w:val="fr-FR"/>
        </w:rPr>
        <w:t xml:space="preserve">. </w:t>
      </w:r>
      <w:r>
        <w:rPr>
          <w:bCs/>
          <w:lang w:val="fr-FR"/>
        </w:rPr>
        <w:t xml:space="preserve">Người học có kỹ năng xây dựng </w:t>
      </w:r>
      <w:r w:rsidR="004026B3">
        <w:rPr>
          <w:bCs/>
          <w:lang w:val="fr-FR"/>
        </w:rPr>
        <w:t xml:space="preserve">các </w:t>
      </w:r>
      <w:r>
        <w:rPr>
          <w:bCs/>
          <w:lang w:val="fr-FR"/>
        </w:rPr>
        <w:t>ứng dụng thực tế áp dụng với cơ sở dữ liệu phù hợp.</w:t>
      </w:r>
    </w:p>
    <w:p w14:paraId="7AC4EFDE" w14:textId="6BCA407A" w:rsidR="001B4955" w:rsidRPr="00F8738D" w:rsidRDefault="00E34459" w:rsidP="00A544B7">
      <w:pPr>
        <w:rPr>
          <w:lang w:val="vi-VN"/>
        </w:rPr>
      </w:pPr>
      <w:r>
        <w:tab/>
      </w:r>
    </w:p>
    <w:p w14:paraId="4ACB82C6" w14:textId="77777777" w:rsidR="00EB002E" w:rsidRDefault="00EB002E" w:rsidP="00EB002E">
      <w:pPr>
        <w:spacing w:before="60" w:after="40" w:line="288" w:lineRule="auto"/>
        <w:jc w:val="both"/>
        <w:rPr>
          <w:b/>
          <w:bCs/>
          <w:lang w:val="vi-VN"/>
        </w:rPr>
      </w:pPr>
      <w:r w:rsidRPr="00920A8F">
        <w:rPr>
          <w:b/>
          <w:bCs/>
        </w:rPr>
        <w:t>Nội dung chính</w:t>
      </w:r>
      <w:r>
        <w:rPr>
          <w:b/>
          <w:bCs/>
        </w:rPr>
        <w:t>:</w:t>
      </w:r>
    </w:p>
    <w:p w14:paraId="74720924" w14:textId="3BE51144" w:rsidR="00EB002E" w:rsidRDefault="00EB002E" w:rsidP="00083AAA">
      <w:pPr>
        <w:spacing w:line="276" w:lineRule="auto"/>
      </w:pPr>
      <w:r>
        <w:lastRenderedPageBreak/>
        <w:tab/>
        <w:t>- Tổng quan về ngôn ngữ</w:t>
      </w:r>
      <w:r w:rsidR="005F65B6">
        <w:t xml:space="preserve"> lập trình</w:t>
      </w:r>
      <w:r>
        <w:t xml:space="preserve"> </w:t>
      </w:r>
      <w:r w:rsidR="00423314">
        <w:t xml:space="preserve">C# </w:t>
      </w:r>
      <w:r w:rsidR="001664D7">
        <w:t>và Net Framework</w:t>
      </w:r>
    </w:p>
    <w:p w14:paraId="55D597EC" w14:textId="58EC589D" w:rsidR="00EB002E" w:rsidRDefault="00EB002E" w:rsidP="00083AAA">
      <w:pPr>
        <w:spacing w:line="276" w:lineRule="auto"/>
      </w:pPr>
      <w:r>
        <w:tab/>
        <w:t xml:space="preserve">- </w:t>
      </w:r>
      <w:r w:rsidR="001664D7">
        <w:t>Làm việc với các loại Biến, Hằng và các kiểu dữ liệu thông dụng</w:t>
      </w:r>
      <w:r w:rsidR="009E0A9C">
        <w:t xml:space="preserve"> trong C#.</w:t>
      </w:r>
    </w:p>
    <w:p w14:paraId="7E321DA9" w14:textId="0B4D9A69" w:rsidR="00EB002E" w:rsidRDefault="00EB002E" w:rsidP="00083AAA">
      <w:pPr>
        <w:spacing w:line="276" w:lineRule="auto"/>
      </w:pPr>
      <w:r>
        <w:tab/>
        <w:t xml:space="preserve">- </w:t>
      </w:r>
      <w:r w:rsidR="001664D7">
        <w:t xml:space="preserve">Làm </w:t>
      </w:r>
      <w:r w:rsidR="009E0A9C">
        <w:t xml:space="preserve">việc </w:t>
      </w:r>
      <w:r w:rsidR="001664D7">
        <w:t xml:space="preserve">với giao diện chính </w:t>
      </w:r>
      <w:r w:rsidR="0071536D">
        <w:t>và</w:t>
      </w:r>
      <w:r w:rsidR="003D02F1">
        <w:t xml:space="preserve"> lập trình với</w:t>
      </w:r>
      <w:r w:rsidR="0071536D">
        <w:t xml:space="preserve"> các điều khiển </w:t>
      </w:r>
      <w:r w:rsidR="009E0A9C">
        <w:t>có sẵn và điều khiển nâng cao.</w:t>
      </w:r>
    </w:p>
    <w:p w14:paraId="53EE2246" w14:textId="7283D27C" w:rsidR="0071536D" w:rsidRDefault="0071536D" w:rsidP="00083AAA">
      <w:pPr>
        <w:spacing w:line="276" w:lineRule="auto"/>
      </w:pPr>
      <w:r>
        <w:tab/>
        <w:t xml:space="preserve">- </w:t>
      </w:r>
      <w:r w:rsidR="003D02F1">
        <w:t>Lập trình k</w:t>
      </w:r>
      <w:r>
        <w:t>ết nối với hệ quản trị cơ sở dữ liệu</w:t>
      </w:r>
      <w:r w:rsidR="009E0A9C">
        <w:t>, xử lý dữ liệu cho bài toán cụ thể.</w:t>
      </w:r>
    </w:p>
    <w:p w14:paraId="57F2614A" w14:textId="618B97C9" w:rsidR="009E0A9C" w:rsidRDefault="009E0A9C" w:rsidP="00083AAA">
      <w:pPr>
        <w:spacing w:line="276" w:lineRule="auto"/>
      </w:pPr>
      <w:r>
        <w:tab/>
        <w:t>- Lập trình áp dụng với các chức năng tìm kiếm.</w:t>
      </w:r>
    </w:p>
    <w:p w14:paraId="470A5138" w14:textId="2FECC1D9" w:rsidR="003D02F1" w:rsidRDefault="003D02F1" w:rsidP="00083AAA">
      <w:pPr>
        <w:spacing w:line="276" w:lineRule="auto"/>
      </w:pPr>
      <w:r>
        <w:tab/>
        <w:t xml:space="preserve">- Lập trình </w:t>
      </w:r>
      <w:r w:rsidR="008E71B2">
        <w:t xml:space="preserve">kết nối </w:t>
      </w:r>
      <w:r w:rsidR="006742D7">
        <w:t>tạo Báo cáo</w:t>
      </w:r>
      <w:r w:rsidR="009E0A9C">
        <w:t xml:space="preserve"> với cơ sở dữ liệu.</w:t>
      </w:r>
    </w:p>
    <w:p w14:paraId="55CA1BD3" w14:textId="46E5B83E" w:rsidR="00B551F8" w:rsidRPr="00824085" w:rsidRDefault="0071536D" w:rsidP="00EB002E">
      <w:r>
        <w:tab/>
      </w:r>
    </w:p>
    <w:p w14:paraId="28E3AE55" w14:textId="79C35613"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6" w14:textId="6CD164B6" w:rsidR="007C3369" w:rsidRPr="00D83953" w:rsidRDefault="00717D5A" w:rsidP="007A34B4">
      <w:pPr>
        <w:pStyle w:val="Heading2"/>
      </w:pPr>
      <w:r w:rsidRPr="00D83953">
        <w:t xml:space="preserve">4.1. </w:t>
      </w:r>
      <w:r w:rsidR="007151A0" w:rsidRPr="00D83953">
        <w:t>Giáo trình</w:t>
      </w:r>
    </w:p>
    <w:p w14:paraId="6A2447E5" w14:textId="77777777" w:rsidR="005A5534" w:rsidRDefault="005A5534" w:rsidP="00D326BC">
      <w:pPr>
        <w:ind w:left="720"/>
        <w:rPr>
          <w:color w:val="000000"/>
          <w:szCs w:val="26"/>
        </w:rPr>
      </w:pPr>
      <w:r>
        <w:rPr>
          <w:szCs w:val="26"/>
        </w:rPr>
        <w:t xml:space="preserve">[1] </w:t>
      </w:r>
      <w:r>
        <w:rPr>
          <w:color w:val="000000"/>
          <w:szCs w:val="26"/>
        </w:rPr>
        <w:t xml:space="preserve">Phương Lan, Phạm Hữu Khang (2002). Kỹ thuật lập trình ứng dụng C#, Nhà xuất bản Lao động – Xã hội </w:t>
      </w:r>
    </w:p>
    <w:p w14:paraId="35910CF5" w14:textId="13BC25E6" w:rsidR="00667223" w:rsidRDefault="00667223" w:rsidP="00667223">
      <w:pPr>
        <w:autoSpaceDE w:val="0"/>
        <w:autoSpaceDN w:val="0"/>
        <w:adjustRightInd w:val="0"/>
        <w:spacing w:before="60" w:after="40" w:line="288" w:lineRule="auto"/>
        <w:ind w:left="720"/>
        <w:jc w:val="both"/>
        <w:rPr>
          <w:color w:val="000000"/>
          <w:szCs w:val="26"/>
        </w:rPr>
      </w:pPr>
      <w:r w:rsidRPr="00667223">
        <w:t>[2] Andrew Troelsen Phil Japikse (2022)</w:t>
      </w:r>
      <w:r w:rsidRPr="00667223">
        <w:rPr>
          <w:lang w:val="vi-VN"/>
        </w:rPr>
        <w:t xml:space="preserve"> </w:t>
      </w:r>
      <w:r w:rsidRPr="00667223">
        <w:t xml:space="preserve">Pro C# 10 with .NET 6: Foundational Principles and Practices in Programming, </w:t>
      </w:r>
      <w:r w:rsidRPr="00667223">
        <w:rPr>
          <w:lang w:val="vi-VN"/>
        </w:rPr>
        <w:t>Eleventh Edition</w:t>
      </w:r>
    </w:p>
    <w:p w14:paraId="28E3AE58" w14:textId="45CFB70C" w:rsidR="00DE2DDA" w:rsidRPr="00D83953" w:rsidRDefault="00F34CB6" w:rsidP="007A34B4">
      <w:pPr>
        <w:pStyle w:val="Heading2"/>
      </w:pPr>
      <w:r w:rsidRPr="00D83953">
        <w:t xml:space="preserve">4.2. </w:t>
      </w:r>
      <w:r w:rsidR="00B76564" w:rsidRPr="00D83953">
        <w:t xml:space="preserve">Tài liệu </w:t>
      </w:r>
      <w:r w:rsidRPr="00D83953">
        <w:t>tham khảo</w:t>
      </w:r>
    </w:p>
    <w:p w14:paraId="4D7669DD" w14:textId="69A209F4" w:rsidR="00D326BC" w:rsidRPr="006C5513" w:rsidRDefault="00D326BC" w:rsidP="00D326BC">
      <w:pPr>
        <w:ind w:firstLine="720"/>
        <w:rPr>
          <w:color w:val="000000"/>
          <w:szCs w:val="26"/>
        </w:rPr>
      </w:pPr>
      <w:r>
        <w:rPr>
          <w:color w:val="000000"/>
          <w:szCs w:val="26"/>
        </w:rPr>
        <w:t xml:space="preserve">[3]. </w:t>
      </w:r>
      <w:r w:rsidRPr="006C5513">
        <w:rPr>
          <w:color w:val="000000"/>
          <w:szCs w:val="26"/>
        </w:rPr>
        <w:t>Robert J. Oberg</w:t>
      </w:r>
      <w:r>
        <w:rPr>
          <w:color w:val="000000"/>
          <w:szCs w:val="26"/>
        </w:rPr>
        <w:t xml:space="preserve"> (2001)</w:t>
      </w:r>
      <w:r w:rsidRPr="006C5513">
        <w:rPr>
          <w:color w:val="000000"/>
          <w:szCs w:val="26"/>
        </w:rPr>
        <w:t>, Introduction to C# Using .NET, Prentice Hall PTR</w:t>
      </w:r>
    </w:p>
    <w:p w14:paraId="52C8346D" w14:textId="3EFCCE4C" w:rsidR="00D326BC" w:rsidRPr="00D607B1" w:rsidRDefault="00D326BC" w:rsidP="00EC5AF1">
      <w:pPr>
        <w:ind w:left="720" w:hanging="11"/>
        <w:jc w:val="both"/>
        <w:rPr>
          <w:color w:val="000000"/>
          <w:szCs w:val="26"/>
        </w:rPr>
      </w:pPr>
      <w:r>
        <w:rPr>
          <w:color w:val="000000"/>
          <w:szCs w:val="26"/>
        </w:rPr>
        <w:t xml:space="preserve">[4]. </w:t>
      </w:r>
      <w:r w:rsidRPr="00D607B1">
        <w:rPr>
          <w:color w:val="000000"/>
          <w:szCs w:val="26"/>
        </w:rPr>
        <w:t>Michael Stiefel, Robert J. Oberg, Michael Steifel, Robert J. Oberg</w:t>
      </w:r>
      <w:r>
        <w:rPr>
          <w:color w:val="000000"/>
          <w:szCs w:val="26"/>
        </w:rPr>
        <w:t xml:space="preserve"> (2001)</w:t>
      </w:r>
      <w:r w:rsidRPr="00D607B1">
        <w:rPr>
          <w:color w:val="000000"/>
          <w:szCs w:val="26"/>
        </w:rPr>
        <w:t>, Application Development Using C# and .NET, Prentice Hall Professional Technical Reference</w:t>
      </w:r>
    </w:p>
    <w:p w14:paraId="12417D2F" w14:textId="5127FD15" w:rsidR="00F34CB6" w:rsidRPr="00D83953" w:rsidRDefault="00F34CB6" w:rsidP="007A34B4">
      <w:pPr>
        <w:pStyle w:val="Heading2"/>
      </w:pPr>
      <w:r w:rsidRPr="00D83953">
        <w:t>4.3. Phần mềm</w:t>
      </w:r>
    </w:p>
    <w:p w14:paraId="48A6FC23" w14:textId="77777777" w:rsidR="00E03E19" w:rsidRPr="00E03E19" w:rsidRDefault="00E03E19" w:rsidP="00E03E19">
      <w:pPr>
        <w:ind w:firstLine="720"/>
      </w:pPr>
      <w:r w:rsidRPr="00E03E19">
        <w:t>[5] Visual Studio.NET 2022</w:t>
      </w:r>
    </w:p>
    <w:p w14:paraId="492395B8" w14:textId="77777777" w:rsidR="00E03E19" w:rsidRPr="00E03E19" w:rsidRDefault="00E03E19" w:rsidP="00E03E19">
      <w:r w:rsidRPr="00E03E19">
        <w:tab/>
        <w:t>[6] Hệ quản trị cơ sở dữ liệu SQL Server 2022</w:t>
      </w:r>
    </w:p>
    <w:p w14:paraId="753386DD" w14:textId="77777777" w:rsidR="00E03E19" w:rsidRPr="00226065" w:rsidRDefault="00E03E19" w:rsidP="00E03E19">
      <w:r w:rsidRPr="00E03E19">
        <w:tab/>
        <w:t>[7] Crystal Report for .Net 05.06.2023</w:t>
      </w:r>
    </w:p>
    <w:p w14:paraId="28E3AE5B" w14:textId="77777777" w:rsidR="00256793" w:rsidRPr="00D83953" w:rsidRDefault="00256793" w:rsidP="00D83953">
      <w:pPr>
        <w:spacing w:before="60" w:after="40" w:line="288" w:lineRule="auto"/>
        <w:jc w:val="both"/>
      </w:pP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1933AA18" w14:textId="14CE2711" w:rsidR="002D405E" w:rsidRPr="005F4EA1" w:rsidRDefault="00A03988" w:rsidP="005F4EA1">
      <w:pPr>
        <w:spacing w:before="60" w:after="40" w:line="288" w:lineRule="auto"/>
        <w:ind w:right="-7"/>
        <w:jc w:val="center"/>
        <w:rPr>
          <w:b/>
          <w:lang w:val="vi-VN"/>
        </w:rPr>
      </w:pPr>
      <w:r w:rsidRPr="00D83953">
        <w:rPr>
          <w:b/>
        </w:rPr>
        <w:t>Bảng 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7098"/>
        <w:gridCol w:w="1747"/>
      </w:tblGrid>
      <w:tr w:rsidR="00903D75" w:rsidRPr="00D83953" w14:paraId="06496612" w14:textId="5F1070BD" w:rsidTr="00FF5BD0">
        <w:trPr>
          <w:jc w:val="center"/>
        </w:trPr>
        <w:tc>
          <w:tcPr>
            <w:tcW w:w="459" w:type="pct"/>
            <w:shd w:val="clear" w:color="auto" w:fill="DEEAF6" w:themeFill="accent1" w:themeFillTint="33"/>
            <w:vAlign w:val="center"/>
          </w:tcPr>
          <w:p w14:paraId="1C1C040B" w14:textId="30EA509D" w:rsidR="00903D75" w:rsidRPr="00D83953" w:rsidRDefault="00903D75" w:rsidP="005F3E08">
            <w:pPr>
              <w:widowControl w:val="0"/>
              <w:jc w:val="center"/>
              <w:rPr>
                <w:b/>
              </w:rPr>
            </w:pPr>
            <w:r w:rsidRPr="00D83953">
              <w:rPr>
                <w:b/>
              </w:rPr>
              <w:t>Mã / Code</w:t>
            </w:r>
          </w:p>
        </w:tc>
        <w:tc>
          <w:tcPr>
            <w:tcW w:w="3644" w:type="pct"/>
            <w:shd w:val="clear" w:color="auto" w:fill="DEEAF6" w:themeFill="accent1" w:themeFillTint="33"/>
            <w:vAlign w:val="center"/>
          </w:tcPr>
          <w:p w14:paraId="79D3EA2B" w14:textId="7A10DCE2" w:rsidR="00903D75" w:rsidRPr="00D83953" w:rsidRDefault="00903D75" w:rsidP="005F3E08">
            <w:pPr>
              <w:widowControl w:val="0"/>
              <w:jc w:val="center"/>
              <w:rPr>
                <w:b/>
              </w:rPr>
            </w:pPr>
            <w:r w:rsidRPr="00D83953">
              <w:rPr>
                <w:b/>
              </w:rPr>
              <w:t>Mô tả mục tiêu học phần (CG)</w:t>
            </w:r>
          </w:p>
        </w:tc>
        <w:tc>
          <w:tcPr>
            <w:tcW w:w="897" w:type="pct"/>
            <w:shd w:val="clear" w:color="auto" w:fill="DEEAF6" w:themeFill="accent1" w:themeFillTint="33"/>
            <w:vAlign w:val="center"/>
          </w:tcPr>
          <w:p w14:paraId="14C1E68B" w14:textId="1469AD4F" w:rsidR="00903D75" w:rsidRPr="00DA590A" w:rsidRDefault="00DA590A" w:rsidP="005F3E08">
            <w:pPr>
              <w:widowControl w:val="0"/>
              <w:jc w:val="center"/>
              <w:rPr>
                <w:b/>
              </w:rPr>
            </w:pPr>
            <w:r w:rsidRPr="00DA590A">
              <w:rPr>
                <w:b/>
              </w:rPr>
              <w:t>CĐR của CTĐT</w:t>
            </w:r>
          </w:p>
        </w:tc>
      </w:tr>
      <w:tr w:rsidR="00903D75" w:rsidRPr="00F92657" w14:paraId="396EF2B8" w14:textId="3AFB0EB1" w:rsidTr="00FF5BD0">
        <w:trPr>
          <w:trHeight w:val="278"/>
          <w:jc w:val="center"/>
        </w:trPr>
        <w:tc>
          <w:tcPr>
            <w:tcW w:w="459" w:type="pct"/>
            <w:shd w:val="clear" w:color="auto" w:fill="auto"/>
          </w:tcPr>
          <w:p w14:paraId="48DD846D" w14:textId="77777777" w:rsidR="00903D75" w:rsidRPr="00F92657" w:rsidRDefault="00903D75" w:rsidP="005F3E08">
            <w:pPr>
              <w:widowControl w:val="0"/>
              <w:jc w:val="center"/>
              <w:rPr>
                <w:bCs/>
              </w:rPr>
            </w:pPr>
            <w:r w:rsidRPr="00F92657">
              <w:rPr>
                <w:bCs/>
              </w:rPr>
              <w:t>[1]</w:t>
            </w:r>
          </w:p>
        </w:tc>
        <w:tc>
          <w:tcPr>
            <w:tcW w:w="3644" w:type="pct"/>
            <w:shd w:val="clear" w:color="auto" w:fill="auto"/>
          </w:tcPr>
          <w:p w14:paraId="752E1E4C" w14:textId="77777777" w:rsidR="00903D75" w:rsidRPr="00F92657" w:rsidRDefault="00903D75" w:rsidP="005F3E08">
            <w:pPr>
              <w:widowControl w:val="0"/>
              <w:jc w:val="center"/>
              <w:rPr>
                <w:bCs/>
              </w:rPr>
            </w:pPr>
            <w:r w:rsidRPr="00F92657">
              <w:rPr>
                <w:bCs/>
              </w:rPr>
              <w:t>[2]</w:t>
            </w:r>
          </w:p>
        </w:tc>
        <w:tc>
          <w:tcPr>
            <w:tcW w:w="897" w:type="pct"/>
          </w:tcPr>
          <w:p w14:paraId="4C6F6D4C" w14:textId="41A99C6C" w:rsidR="00903D75" w:rsidRPr="00F92657" w:rsidRDefault="00FA63A4" w:rsidP="005F3E08">
            <w:pPr>
              <w:widowControl w:val="0"/>
              <w:jc w:val="center"/>
              <w:rPr>
                <w:bCs/>
              </w:rPr>
            </w:pPr>
            <w:r>
              <w:rPr>
                <w:bCs/>
              </w:rPr>
              <w:t>[3]</w:t>
            </w:r>
          </w:p>
        </w:tc>
      </w:tr>
      <w:tr w:rsidR="00903D75" w:rsidRPr="00D83953" w14:paraId="28F12B37" w14:textId="7325B260" w:rsidTr="00FF5BD0">
        <w:trPr>
          <w:jc w:val="center"/>
        </w:trPr>
        <w:tc>
          <w:tcPr>
            <w:tcW w:w="459" w:type="pct"/>
            <w:shd w:val="clear" w:color="auto" w:fill="auto"/>
            <w:vAlign w:val="center"/>
          </w:tcPr>
          <w:p w14:paraId="70624BE4" w14:textId="222E9401" w:rsidR="00903D75" w:rsidRPr="00E05353" w:rsidRDefault="00903D75" w:rsidP="005F3E08">
            <w:pPr>
              <w:widowControl w:val="0"/>
              <w:jc w:val="center"/>
              <w:rPr>
                <w:b/>
                <w:bCs/>
                <w:lang w:val="vi-VN"/>
              </w:rPr>
            </w:pPr>
            <w:r w:rsidRPr="00872013">
              <w:rPr>
                <w:b/>
                <w:bCs/>
              </w:rPr>
              <w:t>CG1</w:t>
            </w:r>
          </w:p>
        </w:tc>
        <w:tc>
          <w:tcPr>
            <w:tcW w:w="3644" w:type="pct"/>
            <w:shd w:val="clear" w:color="auto" w:fill="auto"/>
          </w:tcPr>
          <w:p w14:paraId="06065BDF" w14:textId="3CB206BA" w:rsidR="00903D75" w:rsidRPr="00AC7CD1" w:rsidRDefault="004B6822" w:rsidP="004B6822">
            <w:pPr>
              <w:widowControl w:val="0"/>
              <w:jc w:val="both"/>
              <w:rPr>
                <w:bCs/>
                <w:highlight w:val="yellow"/>
                <w:lang w:val="vi-VN"/>
              </w:rPr>
            </w:pPr>
            <w:r w:rsidRPr="00BA120F">
              <w:rPr>
                <w:color w:val="000000"/>
                <w:lang w:val="fr-FR"/>
              </w:rPr>
              <w:t>Học phần cung cấp cho người học các kiến thứ</w:t>
            </w:r>
            <w:r>
              <w:rPr>
                <w:color w:val="000000"/>
                <w:lang w:val="fr-FR"/>
              </w:rPr>
              <w:t>c</w:t>
            </w:r>
            <w:r w:rsidR="00EF4951">
              <w:rPr>
                <w:color w:val="000000"/>
                <w:lang w:val="fr-FR"/>
              </w:rPr>
              <w:t xml:space="preserve"> </w:t>
            </w:r>
            <w:r>
              <w:rPr>
                <w:color w:val="000000"/>
                <w:lang w:val="fr-FR"/>
              </w:rPr>
              <w:t>về cách tiếp cận lập trình ứng dụng trên Windows Form</w:t>
            </w:r>
            <w:r w:rsidR="005857E0">
              <w:rPr>
                <w:color w:val="000000"/>
                <w:lang w:val="fr-FR"/>
              </w:rPr>
              <w:t>s</w:t>
            </w:r>
            <w:r>
              <w:rPr>
                <w:color w:val="000000"/>
                <w:lang w:val="fr-FR"/>
              </w:rPr>
              <w:t xml:space="preserve">. </w:t>
            </w:r>
            <w:r w:rsidR="00EF4951">
              <w:rPr>
                <w:color w:val="000000"/>
                <w:lang w:val="fr-FR"/>
              </w:rPr>
              <w:t>Cung cấp kiến thức x</w:t>
            </w:r>
            <w:r>
              <w:rPr>
                <w:color w:val="000000"/>
                <w:lang w:val="fr-FR"/>
              </w:rPr>
              <w:t>ây dựng bài toán quản lý</w:t>
            </w:r>
            <w:r w:rsidR="00EF4951">
              <w:rPr>
                <w:color w:val="000000"/>
                <w:lang w:val="fr-FR"/>
              </w:rPr>
              <w:t xml:space="preserve"> kết nối ứng dụng với</w:t>
            </w:r>
            <w:r>
              <w:rPr>
                <w:color w:val="000000"/>
                <w:lang w:val="fr-FR"/>
              </w:rPr>
              <w:t xml:space="preserve"> cơ sở dữ liệu trong bài toán quản lý, kinh tế</w:t>
            </w:r>
            <w:r w:rsidR="00174FB6">
              <w:rPr>
                <w:color w:val="000000"/>
                <w:lang w:val="fr-FR"/>
              </w:rPr>
              <w:t>, xã hội</w:t>
            </w:r>
            <w:r w:rsidR="00EF4951">
              <w:rPr>
                <w:color w:val="000000"/>
                <w:lang w:val="fr-FR"/>
              </w:rPr>
              <w:t>.</w:t>
            </w:r>
          </w:p>
        </w:tc>
        <w:tc>
          <w:tcPr>
            <w:tcW w:w="897" w:type="pct"/>
          </w:tcPr>
          <w:p w14:paraId="0838F88D" w14:textId="2C1B4E13" w:rsidR="00903D75" w:rsidRPr="00D83953" w:rsidRDefault="00903D75" w:rsidP="005F3E08">
            <w:pPr>
              <w:widowControl w:val="0"/>
              <w:jc w:val="center"/>
              <w:rPr>
                <w:bCs/>
              </w:rPr>
            </w:pPr>
          </w:p>
        </w:tc>
      </w:tr>
      <w:tr w:rsidR="00903D75" w:rsidRPr="00D83953" w14:paraId="791F8DFC" w14:textId="2F96AF53" w:rsidTr="00FF5BD0">
        <w:trPr>
          <w:jc w:val="center"/>
        </w:trPr>
        <w:tc>
          <w:tcPr>
            <w:tcW w:w="459" w:type="pct"/>
            <w:shd w:val="clear" w:color="auto" w:fill="auto"/>
            <w:vAlign w:val="center"/>
          </w:tcPr>
          <w:p w14:paraId="0200B054" w14:textId="6FF0B4EA" w:rsidR="00903D75" w:rsidRPr="00872013" w:rsidRDefault="00903D75" w:rsidP="005F3E08">
            <w:pPr>
              <w:widowControl w:val="0"/>
              <w:jc w:val="center"/>
              <w:rPr>
                <w:b/>
                <w:bCs/>
              </w:rPr>
            </w:pPr>
            <w:r w:rsidRPr="00872013">
              <w:rPr>
                <w:b/>
                <w:bCs/>
              </w:rPr>
              <w:t>CG2</w:t>
            </w:r>
          </w:p>
        </w:tc>
        <w:tc>
          <w:tcPr>
            <w:tcW w:w="3644" w:type="pct"/>
            <w:shd w:val="clear" w:color="auto" w:fill="auto"/>
          </w:tcPr>
          <w:p w14:paraId="6F7942E8" w14:textId="2F44F43C" w:rsidR="00903D75" w:rsidRPr="00AC7CD1" w:rsidRDefault="004B6822" w:rsidP="004B6822">
            <w:pPr>
              <w:jc w:val="both"/>
              <w:rPr>
                <w:highlight w:val="yellow"/>
                <w:lang w:val="vi-VN"/>
              </w:rPr>
            </w:pPr>
            <w:r>
              <w:rPr>
                <w:color w:val="000000"/>
                <w:lang w:val="fr-FR"/>
              </w:rPr>
              <w:t>Học phần rèn kỹ năng và tư duy lập trình, các kỹ năng t</w:t>
            </w:r>
            <w:r w:rsidRPr="00BA120F">
              <w:rPr>
                <w:color w:val="000000"/>
                <w:lang w:val="fr-FR"/>
              </w:rPr>
              <w:t xml:space="preserve">hực hành </w:t>
            </w:r>
            <w:r>
              <w:rPr>
                <w:color w:val="000000"/>
                <w:lang w:val="fr-FR"/>
              </w:rPr>
              <w:t>phân tích, thiết kế cơ sở dữ liệu. Xây dựng các chức năng cơ bản của bài toán đặt ra khi hiểu nghiệp vụ bài toán.</w:t>
            </w:r>
          </w:p>
        </w:tc>
        <w:tc>
          <w:tcPr>
            <w:tcW w:w="897" w:type="pct"/>
          </w:tcPr>
          <w:p w14:paraId="42D0D520" w14:textId="2E8F073F" w:rsidR="00903D75" w:rsidRPr="00D83953" w:rsidRDefault="00903D75" w:rsidP="005F3E08">
            <w:pPr>
              <w:jc w:val="center"/>
            </w:pPr>
          </w:p>
        </w:tc>
      </w:tr>
      <w:tr w:rsidR="00903D75" w:rsidRPr="00D83953" w14:paraId="2DE21EBB" w14:textId="03F51746" w:rsidTr="00FF5BD0">
        <w:trPr>
          <w:jc w:val="center"/>
        </w:trPr>
        <w:tc>
          <w:tcPr>
            <w:tcW w:w="459" w:type="pct"/>
            <w:shd w:val="clear" w:color="auto" w:fill="auto"/>
            <w:vAlign w:val="center"/>
          </w:tcPr>
          <w:p w14:paraId="4A96F269" w14:textId="00596AF3" w:rsidR="00903D75" w:rsidRPr="00872013" w:rsidRDefault="00903D75" w:rsidP="005F3E08">
            <w:pPr>
              <w:widowControl w:val="0"/>
              <w:jc w:val="center"/>
              <w:rPr>
                <w:b/>
                <w:bCs/>
              </w:rPr>
            </w:pPr>
            <w:r w:rsidRPr="00872013">
              <w:rPr>
                <w:b/>
                <w:bCs/>
              </w:rPr>
              <w:t>CG3</w:t>
            </w:r>
          </w:p>
        </w:tc>
        <w:tc>
          <w:tcPr>
            <w:tcW w:w="3644" w:type="pct"/>
            <w:shd w:val="clear" w:color="auto" w:fill="auto"/>
          </w:tcPr>
          <w:p w14:paraId="1BDE7559" w14:textId="780FB4D2" w:rsidR="00903D75" w:rsidRPr="00AC7CD1" w:rsidRDefault="004B6822" w:rsidP="004B6822">
            <w:pPr>
              <w:jc w:val="both"/>
              <w:rPr>
                <w:highlight w:val="yellow"/>
                <w:lang w:val="vi-VN"/>
              </w:rPr>
            </w:pPr>
            <w:r w:rsidRPr="00BA120F">
              <w:rPr>
                <w:color w:val="000000"/>
                <w:lang w:val="fr-FR"/>
              </w:rPr>
              <w:t>Học phần góp phần phát triển khả năng tự làm việc độc lập và làm việc theo nhóm, hiểu về trách nhiệm thực thi công việc và đạo đức nghề nghiệp.</w:t>
            </w:r>
          </w:p>
        </w:tc>
        <w:tc>
          <w:tcPr>
            <w:tcW w:w="897" w:type="pct"/>
          </w:tcPr>
          <w:p w14:paraId="6C8A9651" w14:textId="4015B548" w:rsidR="00903D75" w:rsidRPr="00D83953" w:rsidRDefault="00903D75" w:rsidP="005F3E08">
            <w:pPr>
              <w:jc w:val="center"/>
            </w:pP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6FAD806A" w14:textId="16087497" w:rsidR="007320D1" w:rsidRPr="005F4EA1" w:rsidRDefault="003F77E5" w:rsidP="005F4EA1">
      <w:pPr>
        <w:spacing w:before="60" w:after="40" w:line="288" w:lineRule="auto"/>
        <w:ind w:right="-7"/>
        <w:jc w:val="center"/>
        <w:rPr>
          <w:b/>
          <w:lang w:val="vi-VN"/>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3"/>
        <w:gridCol w:w="834"/>
        <w:gridCol w:w="6541"/>
        <w:gridCol w:w="1161"/>
      </w:tblGrid>
      <w:tr w:rsidR="00D92BDE" w:rsidRPr="00D83953" w14:paraId="6D6CA6DB" w14:textId="77777777" w:rsidTr="00561395">
        <w:tc>
          <w:tcPr>
            <w:tcW w:w="61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5F3E08">
            <w:pPr>
              <w:widowControl w:val="0"/>
              <w:jc w:val="center"/>
              <w:rPr>
                <w:b/>
              </w:rPr>
            </w:pPr>
            <w:r w:rsidRPr="00D83953">
              <w:rPr>
                <w:b/>
              </w:rPr>
              <w:t xml:space="preserve">Mục tiêu </w:t>
            </w:r>
          </w:p>
        </w:tc>
        <w:tc>
          <w:tcPr>
            <w:tcW w:w="42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5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5F3E08">
            <w:pPr>
              <w:widowControl w:val="0"/>
              <w:jc w:val="center"/>
              <w:rPr>
                <w:b/>
              </w:rPr>
            </w:pPr>
            <w:r w:rsidRPr="00D83953">
              <w:rPr>
                <w:b/>
              </w:rPr>
              <w:t>Mô tả CLO</w:t>
            </w:r>
          </w:p>
        </w:tc>
        <w:tc>
          <w:tcPr>
            <w:tcW w:w="596"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5F3E08">
            <w:pPr>
              <w:widowControl w:val="0"/>
              <w:jc w:val="center"/>
              <w:rPr>
                <w:b/>
              </w:rPr>
            </w:pPr>
            <w:r w:rsidRPr="00D83953">
              <w:rPr>
                <w:b/>
              </w:rPr>
              <w:t>Mức độ đạt được</w:t>
            </w:r>
          </w:p>
        </w:tc>
      </w:tr>
      <w:tr w:rsidR="00D92BDE" w:rsidRPr="00D83953" w14:paraId="2C88D9BE" w14:textId="77777777" w:rsidTr="00561395">
        <w:tc>
          <w:tcPr>
            <w:tcW w:w="618"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5F3E08">
            <w:pPr>
              <w:widowControl w:val="0"/>
              <w:jc w:val="center"/>
            </w:pPr>
            <w:r w:rsidRPr="00D83953">
              <w:t>[1]</w:t>
            </w: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5F3E08">
            <w:pPr>
              <w:widowControl w:val="0"/>
              <w:jc w:val="center"/>
            </w:pPr>
            <w:r w:rsidRPr="00D83953">
              <w:t>[2]</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5F3E08">
            <w:pPr>
              <w:widowControl w:val="0"/>
              <w:jc w:val="center"/>
            </w:pPr>
            <w:r w:rsidRPr="00D83953">
              <w:t>[3]</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5F3E08">
            <w:pPr>
              <w:widowControl w:val="0"/>
              <w:jc w:val="center"/>
            </w:pPr>
            <w:r w:rsidRPr="00D83953">
              <w:t>[4]</w:t>
            </w:r>
          </w:p>
        </w:tc>
      </w:tr>
      <w:tr w:rsidR="007E41E9" w:rsidRPr="00D83953" w14:paraId="700D4648" w14:textId="77777777" w:rsidTr="00561395">
        <w:tc>
          <w:tcPr>
            <w:tcW w:w="618" w:type="pct"/>
            <w:vMerge w:val="restart"/>
            <w:tcBorders>
              <w:top w:val="single" w:sz="4" w:space="0" w:color="auto"/>
              <w:left w:val="single" w:sz="4" w:space="0" w:color="auto"/>
              <w:right w:val="single" w:sz="4" w:space="0" w:color="auto"/>
            </w:tcBorders>
            <w:shd w:val="clear" w:color="auto" w:fill="auto"/>
            <w:vAlign w:val="center"/>
          </w:tcPr>
          <w:p w14:paraId="5C2A4E28" w14:textId="77777777" w:rsidR="007E41E9" w:rsidRDefault="007E41E9" w:rsidP="005F3E08">
            <w:pPr>
              <w:widowControl w:val="0"/>
              <w:jc w:val="center"/>
              <w:rPr>
                <w:b/>
                <w:bCs/>
                <w:lang w:val="vi-VN"/>
              </w:rPr>
            </w:pPr>
            <w:r w:rsidRPr="005E6EBA">
              <w:rPr>
                <w:b/>
                <w:bCs/>
              </w:rPr>
              <w:t>CG1</w:t>
            </w:r>
          </w:p>
          <w:p w14:paraId="19162458" w14:textId="5E053975" w:rsidR="00320034" w:rsidRPr="00320034" w:rsidRDefault="00320034" w:rsidP="005F3E08">
            <w:pPr>
              <w:widowControl w:val="0"/>
              <w:jc w:val="center"/>
              <w:rPr>
                <w:b/>
                <w:bCs/>
                <w:lang w:val="vi-VN"/>
              </w:rPr>
            </w:pPr>
            <w:r w:rsidRPr="00026DB6">
              <w:t>Kiến thức</w:t>
            </w: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77777777" w:rsidR="007E41E9" w:rsidRPr="00D83953" w:rsidRDefault="007E41E9" w:rsidP="005F3E08">
            <w:pPr>
              <w:widowControl w:val="0"/>
              <w:jc w:val="center"/>
            </w:pPr>
            <w:r w:rsidRPr="00D83953">
              <w:t>CLO 1.1</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339D9189" w14:textId="67DB727C" w:rsidR="007E41E9" w:rsidRPr="00522C1E" w:rsidRDefault="00FE25B9" w:rsidP="005F3E08">
            <w:pPr>
              <w:widowControl w:val="0"/>
              <w:rPr>
                <w:lang w:val="vi-VN"/>
              </w:rPr>
            </w:pPr>
            <w:r>
              <w:rPr>
                <w:sz w:val="22"/>
                <w:lang w:val="fr-FR"/>
              </w:rPr>
              <w:t>Trình bày</w:t>
            </w:r>
            <w:r w:rsidR="00731800">
              <w:rPr>
                <w:sz w:val="22"/>
                <w:lang w:val="fr-FR"/>
              </w:rPr>
              <w:t xml:space="preserve"> được</w:t>
            </w:r>
            <w:r w:rsidR="00561395">
              <w:rPr>
                <w:sz w:val="22"/>
                <w:lang w:val="fr-FR"/>
              </w:rPr>
              <w:t xml:space="preserve"> phương pháp lập trình trên Windows</w:t>
            </w:r>
            <w:r w:rsidR="004672AF">
              <w:rPr>
                <w:sz w:val="22"/>
                <w:lang w:val="fr-FR"/>
              </w:rPr>
              <w:t xml:space="preserve"> Form</w:t>
            </w:r>
            <w:r w:rsidR="00561395">
              <w:rPr>
                <w:sz w:val="22"/>
                <w:lang w:val="fr-FR"/>
              </w:rPr>
              <w:t>, lập trình hướng đối tượng, tìm hiểu các cấu trúc, các từ khóa, các toán tử.</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24EF7483" w:rsidR="007E41E9" w:rsidRPr="00D83953" w:rsidRDefault="007E41E9" w:rsidP="005F3E08">
            <w:pPr>
              <w:widowControl w:val="0"/>
              <w:jc w:val="center"/>
            </w:pPr>
            <w:r w:rsidRPr="002C48F1">
              <w:t>2</w:t>
            </w:r>
          </w:p>
        </w:tc>
      </w:tr>
      <w:tr w:rsidR="007E41E9" w:rsidRPr="00D83953" w14:paraId="3E1E8BD8" w14:textId="77777777" w:rsidTr="00561395">
        <w:tc>
          <w:tcPr>
            <w:tcW w:w="618" w:type="pct"/>
            <w:vMerge/>
            <w:tcBorders>
              <w:left w:val="single" w:sz="4" w:space="0" w:color="auto"/>
              <w:right w:val="single" w:sz="4" w:space="0" w:color="auto"/>
            </w:tcBorders>
            <w:shd w:val="clear" w:color="auto" w:fill="auto"/>
            <w:vAlign w:val="center"/>
          </w:tcPr>
          <w:p w14:paraId="484E1C1C" w14:textId="77777777" w:rsidR="007E41E9" w:rsidRPr="005E6EBA" w:rsidRDefault="007E41E9" w:rsidP="005F3E08">
            <w:pPr>
              <w:widowControl w:val="0"/>
              <w:jc w:val="center"/>
              <w:rPr>
                <w:b/>
                <w:bCs/>
              </w:rP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77777777" w:rsidR="007E41E9" w:rsidRPr="00D83953" w:rsidRDefault="007E41E9" w:rsidP="005F3E08">
            <w:pPr>
              <w:widowControl w:val="0"/>
              <w:jc w:val="center"/>
            </w:pPr>
            <w:r w:rsidRPr="00D83953">
              <w:t>CLO 1.2</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4DD28812" w14:textId="3BE39BE7" w:rsidR="007E41E9" w:rsidRPr="00D83953" w:rsidRDefault="00A47F4F" w:rsidP="005F3E08">
            <w:pPr>
              <w:widowControl w:val="0"/>
            </w:pPr>
            <w:r>
              <w:rPr>
                <w:sz w:val="22"/>
              </w:rPr>
              <w:t xml:space="preserve">Làm việc áp dụng được các </w:t>
            </w:r>
            <w:r w:rsidR="00561395">
              <w:rPr>
                <w:sz w:val="22"/>
              </w:rPr>
              <w:t>điều khiển</w:t>
            </w:r>
            <w:r>
              <w:rPr>
                <w:sz w:val="22"/>
              </w:rPr>
              <w:t xml:space="preserve"> cơ bản </w:t>
            </w:r>
            <w:r w:rsidR="00561395">
              <w:rPr>
                <w:sz w:val="22"/>
              </w:rPr>
              <w:t>trong lập trình</w:t>
            </w:r>
            <w:r>
              <w:rPr>
                <w:sz w:val="22"/>
              </w:rPr>
              <w:t xml:space="preserve"> C#.</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5E009E8D" w:rsidR="007E41E9" w:rsidRPr="00D83953" w:rsidRDefault="00F914E9" w:rsidP="005F3E08">
            <w:pPr>
              <w:widowControl w:val="0"/>
              <w:jc w:val="center"/>
            </w:pPr>
            <w:r>
              <w:t>3</w:t>
            </w:r>
          </w:p>
        </w:tc>
      </w:tr>
      <w:tr w:rsidR="00561395" w:rsidRPr="00D83953" w14:paraId="72EDA645" w14:textId="77777777" w:rsidTr="00561395">
        <w:trPr>
          <w:trHeight w:val="305"/>
        </w:trPr>
        <w:tc>
          <w:tcPr>
            <w:tcW w:w="618" w:type="pct"/>
            <w:vMerge/>
            <w:tcBorders>
              <w:left w:val="single" w:sz="4" w:space="0" w:color="auto"/>
              <w:right w:val="single" w:sz="4" w:space="0" w:color="auto"/>
            </w:tcBorders>
            <w:shd w:val="clear" w:color="auto" w:fill="auto"/>
            <w:vAlign w:val="center"/>
          </w:tcPr>
          <w:p w14:paraId="34E7ACF8" w14:textId="77777777" w:rsidR="00561395" w:rsidRPr="005E6EBA" w:rsidRDefault="00561395" w:rsidP="00561395">
            <w:pPr>
              <w:widowControl w:val="0"/>
              <w:jc w:val="center"/>
              <w:rPr>
                <w:b/>
                <w:bCs/>
              </w:rPr>
            </w:pPr>
          </w:p>
        </w:tc>
        <w:tc>
          <w:tcPr>
            <w:tcW w:w="428" w:type="pct"/>
            <w:tcBorders>
              <w:top w:val="single" w:sz="4" w:space="0" w:color="auto"/>
              <w:left w:val="single" w:sz="4" w:space="0" w:color="auto"/>
              <w:right w:val="single" w:sz="4" w:space="0" w:color="auto"/>
            </w:tcBorders>
            <w:shd w:val="clear" w:color="auto" w:fill="auto"/>
            <w:vAlign w:val="center"/>
            <w:hideMark/>
          </w:tcPr>
          <w:p w14:paraId="36E37538" w14:textId="77777777" w:rsidR="00561395" w:rsidRPr="00D83953" w:rsidRDefault="00561395" w:rsidP="00561395">
            <w:pPr>
              <w:widowControl w:val="0"/>
              <w:jc w:val="center"/>
            </w:pPr>
            <w:r w:rsidRPr="00D83953">
              <w:t>CLO 1.3</w:t>
            </w:r>
          </w:p>
        </w:tc>
        <w:tc>
          <w:tcPr>
            <w:tcW w:w="3358" w:type="pct"/>
            <w:tcBorders>
              <w:top w:val="single" w:sz="4" w:space="0" w:color="auto"/>
              <w:left w:val="single" w:sz="4" w:space="0" w:color="auto"/>
              <w:right w:val="single" w:sz="4" w:space="0" w:color="auto"/>
            </w:tcBorders>
            <w:shd w:val="clear" w:color="auto" w:fill="auto"/>
          </w:tcPr>
          <w:p w14:paraId="4F14B7FD" w14:textId="206B04CF" w:rsidR="00561395" w:rsidRPr="00561395" w:rsidRDefault="00945AF6" w:rsidP="00561395">
            <w:pPr>
              <w:widowControl w:val="0"/>
            </w:pPr>
            <w:r>
              <w:rPr>
                <w:sz w:val="22"/>
              </w:rPr>
              <w:t>Vận dụng được</w:t>
            </w:r>
            <w:r w:rsidR="00561395">
              <w:rPr>
                <w:sz w:val="22"/>
              </w:rPr>
              <w:t xml:space="preserve"> các điều khiển mở rộng </w:t>
            </w:r>
            <w:r>
              <w:rPr>
                <w:sz w:val="22"/>
              </w:rPr>
              <w:t xml:space="preserve">cho phù hợp với </w:t>
            </w:r>
            <w:r w:rsidR="00561395">
              <w:rPr>
                <w:sz w:val="22"/>
              </w:rPr>
              <w:t>cơ sở dữ liệu</w:t>
            </w:r>
            <w:r>
              <w:rPr>
                <w:sz w:val="22"/>
              </w:rPr>
              <w:t xml:space="preserve"> của từng </w:t>
            </w:r>
            <w:r w:rsidR="008D670B">
              <w:rPr>
                <w:sz w:val="22"/>
              </w:rPr>
              <w:t>bài toán quản lý, kinh tế</w:t>
            </w:r>
            <w:r w:rsidR="00561395">
              <w:rPr>
                <w:sz w:val="22"/>
              </w:rPr>
              <w:t xml:space="preserve">. </w:t>
            </w:r>
            <w:r w:rsidR="00561395">
              <w:rPr>
                <w:sz w:val="22"/>
                <w:lang w:val="fr-FR"/>
              </w:rPr>
              <w:t xml:space="preserve">Vận dụng tư duy lập trình </w:t>
            </w:r>
            <w:r>
              <w:rPr>
                <w:sz w:val="22"/>
                <w:lang w:val="fr-FR"/>
              </w:rPr>
              <w:t xml:space="preserve">trên </w:t>
            </w:r>
            <w:r w:rsidR="00561395">
              <w:rPr>
                <w:sz w:val="22"/>
                <w:lang w:val="fr-FR"/>
              </w:rPr>
              <w:t>Windows để áp dụng bài toán cụ thể.</w:t>
            </w:r>
          </w:p>
        </w:tc>
        <w:tc>
          <w:tcPr>
            <w:tcW w:w="596" w:type="pct"/>
            <w:tcBorders>
              <w:top w:val="single" w:sz="4" w:space="0" w:color="auto"/>
              <w:left w:val="single" w:sz="4" w:space="0" w:color="auto"/>
              <w:right w:val="single" w:sz="4" w:space="0" w:color="auto"/>
            </w:tcBorders>
            <w:shd w:val="clear" w:color="auto" w:fill="auto"/>
            <w:vAlign w:val="center"/>
            <w:hideMark/>
          </w:tcPr>
          <w:p w14:paraId="68E34C29" w14:textId="173F9C3A" w:rsidR="00561395" w:rsidRPr="00D83953" w:rsidRDefault="00561395" w:rsidP="00561395">
            <w:pPr>
              <w:widowControl w:val="0"/>
              <w:jc w:val="center"/>
            </w:pPr>
            <w:r w:rsidRPr="002C48F1">
              <w:t>3</w:t>
            </w:r>
          </w:p>
        </w:tc>
      </w:tr>
      <w:tr w:rsidR="00561395" w:rsidRPr="00D83953" w14:paraId="205EF378" w14:textId="77777777" w:rsidTr="00561395">
        <w:tc>
          <w:tcPr>
            <w:tcW w:w="618" w:type="pct"/>
            <w:vMerge w:val="restart"/>
            <w:tcBorders>
              <w:top w:val="single" w:sz="4" w:space="0" w:color="auto"/>
              <w:left w:val="single" w:sz="4" w:space="0" w:color="auto"/>
              <w:right w:val="single" w:sz="4" w:space="0" w:color="auto"/>
            </w:tcBorders>
            <w:shd w:val="clear" w:color="auto" w:fill="auto"/>
            <w:vAlign w:val="center"/>
          </w:tcPr>
          <w:p w14:paraId="4FDCFD05" w14:textId="77777777" w:rsidR="00561395" w:rsidRDefault="00561395" w:rsidP="00561395">
            <w:pPr>
              <w:widowControl w:val="0"/>
              <w:jc w:val="center"/>
              <w:rPr>
                <w:b/>
                <w:bCs/>
                <w:lang w:val="vi-VN"/>
              </w:rPr>
            </w:pPr>
            <w:r w:rsidRPr="005E6EBA">
              <w:rPr>
                <w:b/>
                <w:bCs/>
              </w:rPr>
              <w:t>CG2</w:t>
            </w:r>
          </w:p>
          <w:p w14:paraId="4157B4BD" w14:textId="6BE386ED" w:rsidR="00561395" w:rsidRPr="00320034" w:rsidRDefault="00561395" w:rsidP="00561395">
            <w:pPr>
              <w:widowControl w:val="0"/>
              <w:jc w:val="center"/>
              <w:rPr>
                <w:b/>
                <w:bCs/>
                <w:lang w:val="vi-VN"/>
              </w:rPr>
            </w:pPr>
            <w:r w:rsidRPr="00026DB6">
              <w:t>Kỹ năng</w:t>
            </w: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77777777" w:rsidR="00561395" w:rsidRPr="00D83953" w:rsidRDefault="00561395" w:rsidP="00561395">
            <w:pPr>
              <w:widowControl w:val="0"/>
              <w:jc w:val="center"/>
            </w:pPr>
            <w:r w:rsidRPr="00D83953">
              <w:t>CLO 2.1</w:t>
            </w:r>
          </w:p>
        </w:tc>
        <w:tc>
          <w:tcPr>
            <w:tcW w:w="3358" w:type="pct"/>
            <w:tcBorders>
              <w:top w:val="single" w:sz="4" w:space="0" w:color="auto"/>
              <w:left w:val="single" w:sz="4" w:space="0" w:color="auto"/>
              <w:bottom w:val="single" w:sz="4" w:space="0" w:color="auto"/>
              <w:right w:val="single" w:sz="4" w:space="0" w:color="auto"/>
            </w:tcBorders>
            <w:shd w:val="clear" w:color="auto" w:fill="auto"/>
          </w:tcPr>
          <w:p w14:paraId="6CFECB75" w14:textId="4DFD0C11" w:rsidR="00561395" w:rsidRPr="00522C1E" w:rsidRDefault="007D455F" w:rsidP="00561395">
            <w:pPr>
              <w:widowControl w:val="0"/>
              <w:rPr>
                <w:lang w:val="vi-VN"/>
              </w:rPr>
            </w:pPr>
            <w:r>
              <w:rPr>
                <w:sz w:val="22"/>
                <w:lang w:val="fr-FR"/>
              </w:rPr>
              <w:t>Có kỹ năng phân tích, thiết kế và xây dựng các chức năng áp dụng với từng loại bài toàn</w:t>
            </w:r>
            <w:r w:rsidR="00FC1F71">
              <w:rPr>
                <w:sz w:val="22"/>
                <w:lang w:val="fr-FR"/>
              </w:rPr>
              <w:t xml:space="preserve"> quản lý</w:t>
            </w:r>
            <w:r>
              <w:rPr>
                <w:sz w:val="22"/>
                <w:lang w:val="fr-FR"/>
              </w:rPr>
              <w:t xml:space="preserve"> cụ thể</w:t>
            </w:r>
            <w:r w:rsidR="000D197E">
              <w:rPr>
                <w:sz w:val="22"/>
                <w:lang w:val="fr-FR"/>
              </w:rPr>
              <w:t>,…</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39FC3B1C" w:rsidR="00561395" w:rsidRPr="00D83953" w:rsidRDefault="00561395" w:rsidP="00561395">
            <w:pPr>
              <w:widowControl w:val="0"/>
              <w:jc w:val="center"/>
            </w:pPr>
            <w:r w:rsidRPr="002C48F1">
              <w:t>2</w:t>
            </w:r>
          </w:p>
        </w:tc>
      </w:tr>
      <w:tr w:rsidR="00561395" w:rsidRPr="00D83953" w14:paraId="5A302D49" w14:textId="77777777" w:rsidTr="00561395">
        <w:tc>
          <w:tcPr>
            <w:tcW w:w="618" w:type="pct"/>
            <w:vMerge/>
            <w:tcBorders>
              <w:left w:val="single" w:sz="4" w:space="0" w:color="auto"/>
              <w:right w:val="single" w:sz="4" w:space="0" w:color="auto"/>
            </w:tcBorders>
            <w:shd w:val="clear" w:color="auto" w:fill="auto"/>
            <w:vAlign w:val="center"/>
          </w:tcPr>
          <w:p w14:paraId="75AF0414" w14:textId="77777777" w:rsidR="00561395" w:rsidRPr="005E6EBA" w:rsidRDefault="00561395" w:rsidP="00561395">
            <w:pPr>
              <w:widowControl w:val="0"/>
              <w:jc w:val="center"/>
              <w:rPr>
                <w:b/>
                <w:bCs/>
              </w:rP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77777777" w:rsidR="00561395" w:rsidRPr="00D83953" w:rsidRDefault="00561395" w:rsidP="00561395">
            <w:pPr>
              <w:widowControl w:val="0"/>
              <w:jc w:val="center"/>
            </w:pPr>
            <w:r w:rsidRPr="00D83953">
              <w:t>CLO 2.2</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66BC64A2" w14:textId="3907D088" w:rsidR="00561395" w:rsidRPr="00D83953" w:rsidRDefault="00170206" w:rsidP="00561395">
            <w:pPr>
              <w:widowControl w:val="0"/>
            </w:pPr>
            <w:r>
              <w:rPr>
                <w:sz w:val="22"/>
                <w:lang w:val="fr-FR"/>
              </w:rPr>
              <w:t>Vận dụng được các kỹ năng</w:t>
            </w:r>
            <w:r w:rsidR="00526B6C">
              <w:rPr>
                <w:sz w:val="22"/>
                <w:lang w:val="fr-FR"/>
              </w:rPr>
              <w:t xml:space="preserve"> </w:t>
            </w:r>
            <w:r w:rsidR="007D455F">
              <w:rPr>
                <w:sz w:val="22"/>
                <w:lang w:val="fr-FR"/>
              </w:rPr>
              <w:t>lập trình giải quyết các bài toán ứng dụng với hệ quản trị cơ sở dữ liệu phù hợp yêu cầu đặt ra.</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3A864070" w:rsidR="00561395" w:rsidRPr="00D83953" w:rsidRDefault="00561395" w:rsidP="00561395">
            <w:pPr>
              <w:widowControl w:val="0"/>
              <w:jc w:val="center"/>
            </w:pPr>
            <w:r w:rsidRPr="002C48F1">
              <w:t>3</w:t>
            </w:r>
          </w:p>
        </w:tc>
      </w:tr>
      <w:tr w:rsidR="00561395" w:rsidRPr="00D83953" w14:paraId="258B354B" w14:textId="77777777" w:rsidTr="00561395">
        <w:tc>
          <w:tcPr>
            <w:tcW w:w="618" w:type="pct"/>
            <w:vMerge/>
            <w:tcBorders>
              <w:left w:val="single" w:sz="4" w:space="0" w:color="auto"/>
              <w:right w:val="single" w:sz="4" w:space="0" w:color="auto"/>
            </w:tcBorders>
            <w:shd w:val="clear" w:color="auto" w:fill="auto"/>
            <w:vAlign w:val="center"/>
          </w:tcPr>
          <w:p w14:paraId="05462B61" w14:textId="77777777" w:rsidR="00561395" w:rsidRPr="005E6EBA" w:rsidRDefault="00561395" w:rsidP="00561395">
            <w:pPr>
              <w:widowControl w:val="0"/>
              <w:jc w:val="center"/>
              <w:rPr>
                <w:b/>
                <w:bCs/>
              </w:rP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77777777" w:rsidR="00561395" w:rsidRPr="00D83953" w:rsidRDefault="00561395" w:rsidP="00561395">
            <w:pPr>
              <w:widowControl w:val="0"/>
              <w:jc w:val="center"/>
            </w:pPr>
            <w:r w:rsidRPr="00D83953">
              <w:t>CLO 2.3</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07137E6A" w14:textId="6B53BF0E" w:rsidR="00FE447A" w:rsidRPr="00D657F4" w:rsidRDefault="00561395" w:rsidP="00A47F4F">
            <w:pPr>
              <w:widowControl w:val="0"/>
              <w:rPr>
                <w:sz w:val="22"/>
                <w:szCs w:val="22"/>
              </w:rPr>
            </w:pPr>
            <w:r w:rsidRPr="00D657F4">
              <w:rPr>
                <w:sz w:val="22"/>
                <w:szCs w:val="22"/>
              </w:rPr>
              <w:t>Phối hợp với các thành viên để giải quyết bài tập nhóm, đảm bảo hoàn thành công việc của nhóm đúng tiến độ.</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18377BC2" w:rsidR="00561395" w:rsidRPr="00D83953" w:rsidRDefault="00B2350B" w:rsidP="00561395">
            <w:pPr>
              <w:widowControl w:val="0"/>
              <w:jc w:val="center"/>
            </w:pPr>
            <w:r>
              <w:t>3</w:t>
            </w:r>
          </w:p>
        </w:tc>
      </w:tr>
      <w:tr w:rsidR="00561395" w:rsidRPr="00D83953" w14:paraId="5FDB2DA8" w14:textId="77777777" w:rsidTr="00561395">
        <w:tc>
          <w:tcPr>
            <w:tcW w:w="618" w:type="pct"/>
            <w:vMerge w:val="restart"/>
            <w:tcBorders>
              <w:top w:val="single" w:sz="4" w:space="0" w:color="auto"/>
              <w:left w:val="single" w:sz="4" w:space="0" w:color="auto"/>
              <w:right w:val="single" w:sz="4" w:space="0" w:color="auto"/>
            </w:tcBorders>
            <w:shd w:val="clear" w:color="auto" w:fill="auto"/>
            <w:vAlign w:val="center"/>
          </w:tcPr>
          <w:p w14:paraId="0C5C86DD" w14:textId="77777777" w:rsidR="00561395" w:rsidRDefault="00561395" w:rsidP="00561395">
            <w:pPr>
              <w:widowControl w:val="0"/>
              <w:jc w:val="center"/>
              <w:rPr>
                <w:b/>
                <w:bCs/>
                <w:lang w:val="vi-VN"/>
              </w:rPr>
            </w:pPr>
            <w:r w:rsidRPr="005E6EBA">
              <w:rPr>
                <w:b/>
                <w:bCs/>
              </w:rPr>
              <w:t>CG3</w:t>
            </w:r>
          </w:p>
          <w:p w14:paraId="727078C5" w14:textId="54AE792B" w:rsidR="00561395" w:rsidRPr="00194A5E" w:rsidRDefault="00561395" w:rsidP="00561395">
            <w:pPr>
              <w:widowControl w:val="0"/>
              <w:jc w:val="center"/>
              <w:rPr>
                <w:b/>
                <w:bCs/>
                <w:lang w:val="vi-VN"/>
              </w:rPr>
            </w:pPr>
            <w:r w:rsidRPr="00026DB6">
              <w:t>Năng lực tự chủ, trách nhiệm</w:t>
            </w: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77777777" w:rsidR="00561395" w:rsidRPr="00D83953" w:rsidRDefault="00561395" w:rsidP="00561395">
            <w:pPr>
              <w:widowControl w:val="0"/>
              <w:jc w:val="center"/>
            </w:pPr>
            <w:r w:rsidRPr="00D83953">
              <w:t>CLO 3.1</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25E0CF13" w:rsidR="00FE447A" w:rsidRPr="00D657F4" w:rsidRDefault="008F4D05" w:rsidP="00A47F4F">
            <w:pPr>
              <w:widowControl w:val="0"/>
              <w:rPr>
                <w:sz w:val="22"/>
                <w:szCs w:val="22"/>
              </w:rPr>
            </w:pPr>
            <w:r w:rsidRPr="00D657F4">
              <w:rPr>
                <w:sz w:val="22"/>
                <w:szCs w:val="22"/>
                <w:lang w:val="fr-FR"/>
              </w:rPr>
              <w:t>Có khả năng tự học tập, tự tìm hiểu tài liệu để hoàn thành các bài học và bài tập được giao.</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676C6DF3" w:rsidR="00561395" w:rsidRPr="00D83953" w:rsidRDefault="00561395" w:rsidP="00561395">
            <w:pPr>
              <w:widowControl w:val="0"/>
              <w:jc w:val="center"/>
            </w:pPr>
            <w:r w:rsidRPr="002C48F1">
              <w:t>2</w:t>
            </w:r>
          </w:p>
        </w:tc>
      </w:tr>
      <w:tr w:rsidR="00561395" w:rsidRPr="00D83953" w14:paraId="15A13CC2" w14:textId="77777777" w:rsidTr="00561395">
        <w:tc>
          <w:tcPr>
            <w:tcW w:w="618" w:type="pct"/>
            <w:vMerge/>
            <w:tcBorders>
              <w:left w:val="single" w:sz="4" w:space="0" w:color="auto"/>
              <w:right w:val="single" w:sz="4" w:space="0" w:color="auto"/>
            </w:tcBorders>
            <w:shd w:val="clear" w:color="auto" w:fill="auto"/>
            <w:vAlign w:val="center"/>
          </w:tcPr>
          <w:p w14:paraId="76736018" w14:textId="77777777" w:rsidR="00561395" w:rsidRPr="00D83953" w:rsidRDefault="00561395" w:rsidP="00561395">
            <w:pPr>
              <w:widowControl w:val="0"/>
              <w:jc w:val="cente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7777777" w:rsidR="00561395" w:rsidRPr="00D83953" w:rsidRDefault="00561395" w:rsidP="00561395">
            <w:pPr>
              <w:widowControl w:val="0"/>
              <w:jc w:val="center"/>
            </w:pPr>
            <w:r w:rsidRPr="00D83953">
              <w:t>CLO 3.2</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3C74E3CB" w:rsidR="00FE447A" w:rsidRPr="00D657F4" w:rsidRDefault="00561395" w:rsidP="00A47F4F">
            <w:pPr>
              <w:widowControl w:val="0"/>
              <w:rPr>
                <w:sz w:val="22"/>
                <w:szCs w:val="22"/>
              </w:rPr>
            </w:pPr>
            <w:r w:rsidRPr="00D657F4">
              <w:rPr>
                <w:sz w:val="22"/>
                <w:szCs w:val="22"/>
              </w:rPr>
              <w:t>Tham gia thảo luận nhóm để giải quyết vấn đề</w:t>
            </w:r>
            <w:r w:rsidRPr="00D657F4">
              <w:rPr>
                <w:sz w:val="22"/>
                <w:szCs w:val="22"/>
                <w:lang w:val="vi-VN"/>
              </w:rPr>
              <w:t>, bảo vệ ý kiến cá nhân trước tập thể.</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61F3FF30" w:rsidR="00561395" w:rsidRPr="00D83953" w:rsidRDefault="00561395" w:rsidP="00561395">
            <w:pPr>
              <w:widowControl w:val="0"/>
              <w:jc w:val="center"/>
            </w:pPr>
            <w:r w:rsidRPr="002C48F1">
              <w:t>2</w:t>
            </w:r>
          </w:p>
        </w:tc>
      </w:tr>
      <w:tr w:rsidR="008F4D05" w:rsidRPr="00D83953" w14:paraId="68D89EFC" w14:textId="77777777" w:rsidTr="00525346">
        <w:trPr>
          <w:trHeight w:val="639"/>
        </w:trPr>
        <w:tc>
          <w:tcPr>
            <w:tcW w:w="618" w:type="pct"/>
            <w:vMerge/>
            <w:tcBorders>
              <w:left w:val="single" w:sz="4" w:space="0" w:color="auto"/>
              <w:right w:val="single" w:sz="4" w:space="0" w:color="auto"/>
            </w:tcBorders>
            <w:shd w:val="clear" w:color="auto" w:fill="auto"/>
            <w:vAlign w:val="center"/>
          </w:tcPr>
          <w:p w14:paraId="65A49360" w14:textId="77777777" w:rsidR="008F4D05" w:rsidRPr="00D83953" w:rsidRDefault="008F4D05" w:rsidP="008F4D05">
            <w:pPr>
              <w:widowControl w:val="0"/>
              <w:jc w:val="cente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77777777" w:rsidR="008F4D05" w:rsidRPr="00D83953" w:rsidRDefault="008F4D05" w:rsidP="008F4D05">
            <w:pPr>
              <w:widowControl w:val="0"/>
              <w:jc w:val="center"/>
            </w:pPr>
            <w:r w:rsidRPr="00D83953">
              <w:t>CLO 3.3</w:t>
            </w:r>
          </w:p>
        </w:tc>
        <w:tc>
          <w:tcPr>
            <w:tcW w:w="3358" w:type="pct"/>
            <w:tcBorders>
              <w:top w:val="single" w:sz="4" w:space="0" w:color="auto"/>
              <w:left w:val="single" w:sz="4" w:space="0" w:color="auto"/>
              <w:bottom w:val="single" w:sz="4" w:space="0" w:color="auto"/>
              <w:right w:val="single" w:sz="4" w:space="0" w:color="auto"/>
            </w:tcBorders>
            <w:shd w:val="clear" w:color="auto" w:fill="auto"/>
          </w:tcPr>
          <w:p w14:paraId="7C12255F" w14:textId="7641C434" w:rsidR="008F4D05" w:rsidRPr="00D657F4" w:rsidRDefault="008F4D05" w:rsidP="008F4D05">
            <w:pPr>
              <w:widowControl w:val="0"/>
              <w:rPr>
                <w:sz w:val="22"/>
                <w:szCs w:val="22"/>
              </w:rPr>
            </w:pPr>
            <w:r w:rsidRPr="00D657F4">
              <w:rPr>
                <w:sz w:val="22"/>
                <w:szCs w:val="22"/>
                <w:lang w:val="fr-FR"/>
              </w:rPr>
              <w:t>Có ý thức tổ chức kỷ luật lớp học, tuân thủ các nội quy lớp học, có tinh thần hợp tác và trách nhiệm cá nhân đối với các hoạt động được giảng viên giao. Có khả năng tự học tập, tự tìm hiểu tài liệu hoặc kết hợp thành nhóm học tập.</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7C179C43" w:rsidR="008F4D05" w:rsidRPr="008F4D05" w:rsidRDefault="008F4D05" w:rsidP="008F4D05">
            <w:pPr>
              <w:widowControl w:val="0"/>
              <w:jc w:val="center"/>
            </w:pPr>
            <w:r>
              <w:t>3</w:t>
            </w:r>
          </w:p>
        </w:tc>
      </w:tr>
    </w:tbl>
    <w:p w14:paraId="7CA34C56" w14:textId="77777777" w:rsidR="00D92BDE" w:rsidRPr="00AB13C3" w:rsidRDefault="00D92BDE"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7776C1AE" w14:textId="74FF3560" w:rsidR="00085151" w:rsidRPr="008142ED" w:rsidRDefault="00085151" w:rsidP="008142ED">
      <w:pPr>
        <w:pStyle w:val="Heading2"/>
      </w:pPr>
      <w:r w:rsidRPr="008142ED">
        <w:t>7.1. Cơ cấu điểm thành phần</w:t>
      </w:r>
    </w:p>
    <w:p w14:paraId="6B4FA475" w14:textId="1CC3E9CC" w:rsidR="00045C8B" w:rsidRPr="005F4EA1" w:rsidRDefault="00085151" w:rsidP="005F4EA1">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87"/>
        <w:gridCol w:w="838"/>
        <w:gridCol w:w="1515"/>
        <w:gridCol w:w="674"/>
        <w:gridCol w:w="904"/>
      </w:tblGrid>
      <w:tr w:rsidR="00091599" w:rsidRPr="00D83953" w14:paraId="5A4B67C0" w14:textId="77777777" w:rsidTr="00EC0F36">
        <w:tc>
          <w:tcPr>
            <w:tcW w:w="555" w:type="pct"/>
            <w:shd w:val="clear" w:color="auto" w:fill="DEEAF6" w:themeFill="accent1" w:themeFillTint="33"/>
            <w:vAlign w:val="center"/>
          </w:tcPr>
          <w:p w14:paraId="006F728E"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4E8A673C" w14:textId="77777777" w:rsidR="003B6970" w:rsidRPr="00934D01" w:rsidRDefault="003B6970" w:rsidP="005F3E08">
            <w:pPr>
              <w:tabs>
                <w:tab w:val="left" w:pos="720"/>
              </w:tabs>
              <w:jc w:val="center"/>
              <w:rPr>
                <w:b/>
              </w:rPr>
            </w:pPr>
            <w:r w:rsidRPr="00934D01">
              <w:rPr>
                <w:b/>
              </w:rPr>
              <w:t>Nội dung /</w:t>
            </w:r>
          </w:p>
          <w:p w14:paraId="2EA744BD" w14:textId="77777777" w:rsidR="003B6970" w:rsidRPr="00934D01" w:rsidRDefault="003B6970" w:rsidP="005F3E08">
            <w:pPr>
              <w:tabs>
                <w:tab w:val="left" w:pos="720"/>
              </w:tabs>
              <w:jc w:val="center"/>
              <w:rPr>
                <w:b/>
              </w:rPr>
            </w:pPr>
            <w:r w:rsidRPr="00934D01">
              <w:rPr>
                <w:b/>
              </w:rPr>
              <w:t>Bài đánh giá</w:t>
            </w:r>
          </w:p>
        </w:tc>
        <w:tc>
          <w:tcPr>
            <w:tcW w:w="712" w:type="pct"/>
            <w:shd w:val="clear" w:color="auto" w:fill="DEEAF6" w:themeFill="accent1" w:themeFillTint="33"/>
            <w:vAlign w:val="center"/>
          </w:tcPr>
          <w:p w14:paraId="6204C0BA" w14:textId="77777777" w:rsidR="003B6970" w:rsidRPr="00934D01" w:rsidRDefault="003B6970" w:rsidP="005F3E08">
            <w:pPr>
              <w:tabs>
                <w:tab w:val="left" w:pos="720"/>
              </w:tabs>
              <w:jc w:val="center"/>
              <w:rPr>
                <w:b/>
              </w:rPr>
            </w:pPr>
            <w:r w:rsidRPr="00934D01">
              <w:rPr>
                <w:b/>
              </w:rPr>
              <w:t>Thời điểm</w:t>
            </w:r>
          </w:p>
        </w:tc>
        <w:tc>
          <w:tcPr>
            <w:tcW w:w="430" w:type="pct"/>
            <w:shd w:val="clear" w:color="auto" w:fill="DEEAF6" w:themeFill="accent1" w:themeFillTint="33"/>
            <w:vAlign w:val="center"/>
          </w:tcPr>
          <w:p w14:paraId="6B629701"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4047EFBC" w14:textId="4F299A41" w:rsidR="003B6970" w:rsidRPr="00934D01" w:rsidRDefault="003B6970" w:rsidP="005F3E08">
            <w:pPr>
              <w:tabs>
                <w:tab w:val="left" w:pos="720"/>
              </w:tabs>
              <w:jc w:val="center"/>
              <w:rPr>
                <w:b/>
              </w:rPr>
            </w:pPr>
            <w:r w:rsidRPr="00934D01">
              <w:rPr>
                <w:b/>
              </w:rPr>
              <w:t>Công cụ và</w:t>
            </w:r>
          </w:p>
          <w:p w14:paraId="22C4C834"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7241429D" w14:textId="0A0F8C27" w:rsidR="003B6970" w:rsidRPr="00934D01" w:rsidRDefault="003B6970" w:rsidP="005F3E08">
            <w:pPr>
              <w:tabs>
                <w:tab w:val="left" w:pos="720"/>
              </w:tabs>
              <w:jc w:val="center"/>
              <w:rPr>
                <w:b/>
              </w:rPr>
            </w:pPr>
            <w:r w:rsidRPr="00934D01">
              <w:rPr>
                <w:b/>
              </w:rPr>
              <w:t>Tỷ lệ</w:t>
            </w:r>
          </w:p>
          <w:p w14:paraId="4CA56510"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0023038A" w14:textId="7F449EF8" w:rsidR="003B6970" w:rsidRPr="00934D01" w:rsidRDefault="00B43C1E" w:rsidP="005F3E08">
            <w:pPr>
              <w:tabs>
                <w:tab w:val="left" w:pos="720"/>
              </w:tabs>
              <w:jc w:val="center"/>
              <w:rPr>
                <w:b/>
              </w:rPr>
            </w:pPr>
            <w:r w:rsidRPr="00934D01">
              <w:rPr>
                <w:b/>
              </w:rPr>
              <w:t>CĐR của CTĐT</w:t>
            </w:r>
          </w:p>
        </w:tc>
      </w:tr>
      <w:tr w:rsidR="002B4788" w:rsidRPr="00F92657" w14:paraId="1D6B63AE" w14:textId="77777777" w:rsidTr="00EC0F36">
        <w:tc>
          <w:tcPr>
            <w:tcW w:w="555" w:type="pct"/>
          </w:tcPr>
          <w:p w14:paraId="19D80772" w14:textId="77777777" w:rsidR="003B6970" w:rsidRPr="00F7601A" w:rsidRDefault="003B6970" w:rsidP="005F3E08">
            <w:pPr>
              <w:tabs>
                <w:tab w:val="left" w:pos="720"/>
              </w:tabs>
              <w:jc w:val="center"/>
              <w:rPr>
                <w:bCs/>
              </w:rPr>
            </w:pPr>
            <w:r w:rsidRPr="00F7601A">
              <w:rPr>
                <w:bCs/>
              </w:rPr>
              <w:t>[1]</w:t>
            </w:r>
          </w:p>
        </w:tc>
        <w:tc>
          <w:tcPr>
            <w:tcW w:w="1715" w:type="pct"/>
          </w:tcPr>
          <w:p w14:paraId="0FA26859" w14:textId="77777777" w:rsidR="003B6970" w:rsidRPr="00F7601A" w:rsidRDefault="003B6970" w:rsidP="005F3E08">
            <w:pPr>
              <w:tabs>
                <w:tab w:val="left" w:pos="720"/>
              </w:tabs>
              <w:jc w:val="center"/>
              <w:rPr>
                <w:bCs/>
              </w:rPr>
            </w:pPr>
            <w:r w:rsidRPr="00F7601A">
              <w:rPr>
                <w:bCs/>
              </w:rPr>
              <w:t>[2]</w:t>
            </w:r>
          </w:p>
        </w:tc>
        <w:tc>
          <w:tcPr>
            <w:tcW w:w="712" w:type="pct"/>
          </w:tcPr>
          <w:p w14:paraId="6489E031" w14:textId="77777777" w:rsidR="003B6970" w:rsidRPr="00F7601A" w:rsidRDefault="003B6970" w:rsidP="005F3E08">
            <w:pPr>
              <w:tabs>
                <w:tab w:val="left" w:pos="720"/>
              </w:tabs>
              <w:jc w:val="center"/>
              <w:rPr>
                <w:bCs/>
              </w:rPr>
            </w:pPr>
            <w:r w:rsidRPr="00F7601A">
              <w:rPr>
                <w:bCs/>
              </w:rPr>
              <w:t>[3]</w:t>
            </w:r>
          </w:p>
        </w:tc>
        <w:tc>
          <w:tcPr>
            <w:tcW w:w="430" w:type="pct"/>
          </w:tcPr>
          <w:p w14:paraId="186AAB0B" w14:textId="77777777" w:rsidR="003B6970" w:rsidRPr="00F7601A" w:rsidRDefault="003B6970" w:rsidP="005F3E08">
            <w:pPr>
              <w:tabs>
                <w:tab w:val="left" w:pos="720"/>
              </w:tabs>
              <w:jc w:val="center"/>
              <w:rPr>
                <w:bCs/>
              </w:rPr>
            </w:pPr>
            <w:r w:rsidRPr="00F7601A">
              <w:rPr>
                <w:bCs/>
              </w:rPr>
              <w:t>[4]</w:t>
            </w:r>
          </w:p>
        </w:tc>
        <w:tc>
          <w:tcPr>
            <w:tcW w:w="778" w:type="pct"/>
          </w:tcPr>
          <w:p w14:paraId="4F308668"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13A13394" w14:textId="77777777" w:rsidR="003B6970" w:rsidRPr="00F7601A" w:rsidRDefault="003B6970" w:rsidP="005F3E08">
            <w:pPr>
              <w:tabs>
                <w:tab w:val="left" w:pos="720"/>
              </w:tabs>
              <w:jc w:val="center"/>
              <w:rPr>
                <w:bCs/>
              </w:rPr>
            </w:pPr>
            <w:r w:rsidRPr="00F7601A">
              <w:rPr>
                <w:bCs/>
              </w:rPr>
              <w:t>[6]</w:t>
            </w:r>
          </w:p>
        </w:tc>
        <w:tc>
          <w:tcPr>
            <w:tcW w:w="465" w:type="pct"/>
          </w:tcPr>
          <w:p w14:paraId="2A44688B" w14:textId="77777777" w:rsidR="003B6970" w:rsidRPr="00F7601A" w:rsidRDefault="003B6970" w:rsidP="005F3E08">
            <w:pPr>
              <w:tabs>
                <w:tab w:val="left" w:pos="720"/>
              </w:tabs>
              <w:jc w:val="center"/>
              <w:rPr>
                <w:bCs/>
              </w:rPr>
            </w:pPr>
            <w:r w:rsidRPr="00F7601A">
              <w:rPr>
                <w:bCs/>
              </w:rPr>
              <w:t>[7]</w:t>
            </w:r>
          </w:p>
        </w:tc>
      </w:tr>
      <w:tr w:rsidR="002B4788" w:rsidRPr="00D83953" w14:paraId="6D228528" w14:textId="77777777" w:rsidTr="00EC0F36">
        <w:tc>
          <w:tcPr>
            <w:tcW w:w="555" w:type="pct"/>
            <w:vAlign w:val="center"/>
          </w:tcPr>
          <w:p w14:paraId="3BDBD31E"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7B3EF59E" w14:textId="77777777" w:rsidR="003B6970" w:rsidRPr="00520533" w:rsidRDefault="003B6970" w:rsidP="005F3E08">
            <w:pPr>
              <w:tabs>
                <w:tab w:val="left" w:pos="720"/>
              </w:tabs>
              <w:rPr>
                <w:bCs/>
              </w:rPr>
            </w:pPr>
            <w:r w:rsidRPr="00520533">
              <w:rPr>
                <w:bCs/>
              </w:rPr>
              <w:t>Tham gia lớp seminar</w:t>
            </w:r>
          </w:p>
          <w:p w14:paraId="3961B8CB" w14:textId="172D9C22"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712" w:type="pct"/>
            <w:vAlign w:val="center"/>
          </w:tcPr>
          <w:p w14:paraId="74FB0A1A"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30" w:type="pct"/>
            <w:vAlign w:val="center"/>
          </w:tcPr>
          <w:p w14:paraId="0BDAB026" w14:textId="4797BF5B" w:rsidR="003B6970" w:rsidRPr="00091599" w:rsidRDefault="007419A0" w:rsidP="005F3E08">
            <w:pPr>
              <w:tabs>
                <w:tab w:val="left" w:pos="720"/>
              </w:tabs>
              <w:jc w:val="center"/>
              <w:rPr>
                <w:bCs/>
                <w:lang w:val="vi-VN"/>
              </w:rPr>
            </w:pPr>
            <w:r w:rsidRPr="00091599">
              <w:rPr>
                <w:bCs/>
                <w:lang w:val="vi-VN"/>
              </w:rPr>
              <w:t>1.</w:t>
            </w:r>
            <w:r w:rsidR="002B555D">
              <w:rPr>
                <w:bCs/>
                <w:lang w:val="vi-VN"/>
              </w:rPr>
              <w:t>x</w:t>
            </w:r>
          </w:p>
          <w:p w14:paraId="730EDA22" w14:textId="6FBF40AE"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5F584A8D" w14:textId="705F76B2"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137F527A" w14:textId="5AA8F6A5"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168BCA85" w14:textId="77777777" w:rsidR="003B6970" w:rsidRPr="00CC4F26" w:rsidRDefault="003B6970" w:rsidP="005F3E08">
            <w:pPr>
              <w:tabs>
                <w:tab w:val="left" w:pos="720"/>
              </w:tabs>
              <w:jc w:val="center"/>
              <w:rPr>
                <w:bCs/>
              </w:rPr>
            </w:pPr>
            <w:r w:rsidRPr="00CC4F26">
              <w:rPr>
                <w:bCs/>
              </w:rPr>
              <w:t>10%</w:t>
            </w:r>
          </w:p>
        </w:tc>
        <w:tc>
          <w:tcPr>
            <w:tcW w:w="465" w:type="pct"/>
          </w:tcPr>
          <w:p w14:paraId="0BE50CA3" w14:textId="4E6F7BAF" w:rsidR="003B6970" w:rsidRPr="003B6970" w:rsidRDefault="003B6970" w:rsidP="005F3E08">
            <w:pPr>
              <w:tabs>
                <w:tab w:val="left" w:pos="720"/>
              </w:tabs>
              <w:jc w:val="center"/>
              <w:rPr>
                <w:bCs/>
                <w:highlight w:val="yellow"/>
              </w:rPr>
            </w:pPr>
          </w:p>
        </w:tc>
      </w:tr>
      <w:tr w:rsidR="00FA5E47" w:rsidRPr="00D83953" w14:paraId="0BA43D16" w14:textId="77777777" w:rsidTr="00EC0F36">
        <w:tc>
          <w:tcPr>
            <w:tcW w:w="555" w:type="pct"/>
            <w:vMerge w:val="restart"/>
            <w:vAlign w:val="center"/>
          </w:tcPr>
          <w:p w14:paraId="605B355B"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63993992" w14:textId="3BAD208A" w:rsidR="000C50FB" w:rsidRPr="003817D3" w:rsidRDefault="00D818C6" w:rsidP="005F3E08">
            <w:pPr>
              <w:tabs>
                <w:tab w:val="left" w:pos="720"/>
              </w:tabs>
              <w:rPr>
                <w:bCs/>
                <w:lang w:val="vi-VN"/>
              </w:rPr>
            </w:pPr>
            <w:r w:rsidRPr="00DC598B">
              <w:rPr>
                <w:bCs/>
              </w:rPr>
              <w:t>Bài kiểm tra cá nhân</w:t>
            </w:r>
            <w:r w:rsidR="00EF7624">
              <w:rPr>
                <w:bCs/>
                <w:lang w:val="vi-VN"/>
              </w:rPr>
              <w:t xml:space="preserve"> – 20%</w:t>
            </w:r>
            <w:r w:rsidR="003817D3">
              <w:rPr>
                <w:bCs/>
                <w:lang w:val="vi-VN"/>
              </w:rPr>
              <w:t xml:space="preserve"> (</w:t>
            </w:r>
            <w:r w:rsidR="00C10478">
              <w:rPr>
                <w:bCs/>
                <w:lang w:val="vi-VN"/>
              </w:rPr>
              <w:t>lập trình</w:t>
            </w:r>
            <w:r w:rsidR="003817D3">
              <w:rPr>
                <w:bCs/>
                <w:lang w:val="vi-VN"/>
              </w:rPr>
              <w:t xml:space="preserve"> trên máy tính)</w:t>
            </w:r>
          </w:p>
        </w:tc>
        <w:tc>
          <w:tcPr>
            <w:tcW w:w="712" w:type="pct"/>
            <w:vAlign w:val="center"/>
          </w:tcPr>
          <w:p w14:paraId="39694A36" w14:textId="71EF714E" w:rsidR="00FA5E47" w:rsidRPr="00406C66" w:rsidRDefault="00FA5E47" w:rsidP="005F3E08">
            <w:pPr>
              <w:tabs>
                <w:tab w:val="left" w:pos="720"/>
              </w:tabs>
              <w:jc w:val="center"/>
              <w:rPr>
                <w:bCs/>
              </w:rPr>
            </w:pPr>
            <w:r w:rsidRPr="005E4EBB">
              <w:rPr>
                <w:bCs/>
                <w:lang w:val="vi-VN"/>
              </w:rPr>
              <w:t xml:space="preserve">Tuần </w:t>
            </w:r>
            <w:r w:rsidR="00406C66">
              <w:rPr>
                <w:bCs/>
              </w:rPr>
              <w:t>10</w:t>
            </w:r>
          </w:p>
        </w:tc>
        <w:tc>
          <w:tcPr>
            <w:tcW w:w="430" w:type="pct"/>
            <w:vAlign w:val="center"/>
          </w:tcPr>
          <w:p w14:paraId="761542C3" w14:textId="77777777" w:rsidR="00FA5E47" w:rsidRPr="00091599" w:rsidRDefault="00FA5E47" w:rsidP="005F3E08">
            <w:pPr>
              <w:tabs>
                <w:tab w:val="left" w:pos="720"/>
              </w:tabs>
              <w:jc w:val="center"/>
              <w:rPr>
                <w:bCs/>
                <w:lang w:val="vi-VN"/>
              </w:rPr>
            </w:pPr>
            <w:r w:rsidRPr="00091599">
              <w:rPr>
                <w:bCs/>
                <w:lang w:val="vi-VN"/>
              </w:rPr>
              <w:t>1.x</w:t>
            </w:r>
          </w:p>
          <w:p w14:paraId="28AF3717" w14:textId="77777777" w:rsidR="00FA5E47" w:rsidRPr="00091599" w:rsidRDefault="00FA5E47" w:rsidP="005F3E08">
            <w:pPr>
              <w:tabs>
                <w:tab w:val="left" w:pos="720"/>
              </w:tabs>
              <w:jc w:val="center"/>
              <w:rPr>
                <w:bCs/>
                <w:lang w:val="vi-VN"/>
              </w:rPr>
            </w:pPr>
            <w:r w:rsidRPr="00091599">
              <w:rPr>
                <w:bCs/>
                <w:lang w:val="vi-VN"/>
              </w:rPr>
              <w:t>2.x</w:t>
            </w:r>
          </w:p>
          <w:p w14:paraId="3E2CADC1" w14:textId="64E137C2" w:rsidR="00FA5E47" w:rsidRPr="003B6970" w:rsidRDefault="00FA5E47" w:rsidP="005F3E08">
            <w:pPr>
              <w:tabs>
                <w:tab w:val="left" w:pos="720"/>
              </w:tabs>
              <w:jc w:val="center"/>
              <w:rPr>
                <w:bCs/>
                <w:highlight w:val="yellow"/>
              </w:rPr>
            </w:pPr>
            <w:r w:rsidRPr="00091599">
              <w:rPr>
                <w:bCs/>
                <w:lang w:val="vi-VN"/>
              </w:rPr>
              <w:t>3.x</w:t>
            </w:r>
          </w:p>
        </w:tc>
        <w:tc>
          <w:tcPr>
            <w:tcW w:w="778" w:type="pct"/>
            <w:vAlign w:val="center"/>
          </w:tcPr>
          <w:p w14:paraId="0A0A8011" w14:textId="5A8E193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4FDFB550"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543B8D30" w14:textId="5D34D22A" w:rsidR="00FA5E47" w:rsidRPr="003B6970" w:rsidRDefault="00FA5E47" w:rsidP="005F3E08">
            <w:pPr>
              <w:tabs>
                <w:tab w:val="left" w:pos="720"/>
              </w:tabs>
              <w:jc w:val="center"/>
              <w:rPr>
                <w:bCs/>
                <w:highlight w:val="yellow"/>
              </w:rPr>
            </w:pPr>
          </w:p>
        </w:tc>
      </w:tr>
      <w:tr w:rsidR="00FA5E47" w:rsidRPr="00D83953" w14:paraId="27B9505F" w14:textId="77777777" w:rsidTr="00EC0F36">
        <w:tc>
          <w:tcPr>
            <w:tcW w:w="555" w:type="pct"/>
            <w:vMerge/>
            <w:vAlign w:val="center"/>
          </w:tcPr>
          <w:p w14:paraId="36C835E2" w14:textId="77777777" w:rsidR="00FA5E47" w:rsidRPr="00F405C3" w:rsidRDefault="00FA5E47" w:rsidP="005F3E08">
            <w:pPr>
              <w:tabs>
                <w:tab w:val="left" w:pos="720"/>
              </w:tabs>
              <w:jc w:val="center"/>
              <w:rPr>
                <w:b/>
              </w:rPr>
            </w:pPr>
          </w:p>
        </w:tc>
        <w:tc>
          <w:tcPr>
            <w:tcW w:w="1715" w:type="pct"/>
            <w:vAlign w:val="center"/>
          </w:tcPr>
          <w:p w14:paraId="43A0F585" w14:textId="494E36B8" w:rsidR="00FA5E47" w:rsidRPr="00406BA9" w:rsidRDefault="00FA5E47" w:rsidP="005F3E08">
            <w:pPr>
              <w:tabs>
                <w:tab w:val="left" w:pos="720"/>
              </w:tabs>
              <w:rPr>
                <w:bCs/>
                <w:lang w:val="vi-VN"/>
              </w:rPr>
            </w:pPr>
            <w:r w:rsidRPr="00535F89">
              <w:rPr>
                <w:bCs/>
              </w:rPr>
              <w:t>Bài tập nhóm</w:t>
            </w:r>
            <w:r w:rsidR="00EF7624">
              <w:rPr>
                <w:bCs/>
                <w:lang w:val="vi-VN"/>
              </w:rPr>
              <w:t xml:space="preserve"> - 20%</w:t>
            </w:r>
            <w:r w:rsidR="00406BA9">
              <w:rPr>
                <w:bCs/>
                <w:lang w:val="vi-VN"/>
              </w:rPr>
              <w:t xml:space="preserve"> (nghiên cứu, thuyết trình)</w:t>
            </w:r>
          </w:p>
        </w:tc>
        <w:tc>
          <w:tcPr>
            <w:tcW w:w="712" w:type="pct"/>
            <w:vAlign w:val="center"/>
          </w:tcPr>
          <w:p w14:paraId="10F7DA3E" w14:textId="13DF736C"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30" w:type="pct"/>
            <w:vAlign w:val="center"/>
          </w:tcPr>
          <w:p w14:paraId="18467623" w14:textId="77777777" w:rsidR="007A5890" w:rsidRPr="00091599" w:rsidRDefault="007A5890" w:rsidP="005F3E08">
            <w:pPr>
              <w:tabs>
                <w:tab w:val="left" w:pos="720"/>
              </w:tabs>
              <w:jc w:val="center"/>
              <w:rPr>
                <w:bCs/>
                <w:lang w:val="vi-VN"/>
              </w:rPr>
            </w:pPr>
            <w:r w:rsidRPr="00091599">
              <w:rPr>
                <w:bCs/>
                <w:lang w:val="vi-VN"/>
              </w:rPr>
              <w:t>1.x</w:t>
            </w:r>
          </w:p>
          <w:p w14:paraId="622ED176" w14:textId="77777777" w:rsidR="007A5890" w:rsidRPr="00091599" w:rsidRDefault="007A5890" w:rsidP="005F3E08">
            <w:pPr>
              <w:tabs>
                <w:tab w:val="left" w:pos="720"/>
              </w:tabs>
              <w:jc w:val="center"/>
              <w:rPr>
                <w:bCs/>
                <w:lang w:val="vi-VN"/>
              </w:rPr>
            </w:pPr>
            <w:r w:rsidRPr="00091599">
              <w:rPr>
                <w:bCs/>
                <w:lang w:val="vi-VN"/>
              </w:rPr>
              <w:t>2.x</w:t>
            </w:r>
          </w:p>
          <w:p w14:paraId="0F7C37B8" w14:textId="39269746"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5C1AD79C" w14:textId="4964B12B"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0CCE707D" w14:textId="77777777" w:rsidR="00FA5E47" w:rsidRPr="00CC4F26" w:rsidRDefault="00FA5E47" w:rsidP="005F3E08">
            <w:pPr>
              <w:tabs>
                <w:tab w:val="left" w:pos="720"/>
              </w:tabs>
              <w:jc w:val="center"/>
              <w:rPr>
                <w:bCs/>
              </w:rPr>
            </w:pPr>
          </w:p>
        </w:tc>
        <w:tc>
          <w:tcPr>
            <w:tcW w:w="465" w:type="pct"/>
            <w:vMerge/>
          </w:tcPr>
          <w:p w14:paraId="66BE25B4" w14:textId="07F50105" w:rsidR="00FA5E47" w:rsidRPr="003B6970" w:rsidRDefault="00FA5E47" w:rsidP="005F3E08">
            <w:pPr>
              <w:tabs>
                <w:tab w:val="left" w:pos="720"/>
              </w:tabs>
              <w:jc w:val="center"/>
              <w:rPr>
                <w:bCs/>
                <w:highlight w:val="yellow"/>
              </w:rPr>
            </w:pPr>
          </w:p>
        </w:tc>
      </w:tr>
      <w:tr w:rsidR="00DC598B" w:rsidRPr="00D83953" w14:paraId="1F515B75" w14:textId="77777777" w:rsidTr="00EC0F36">
        <w:tc>
          <w:tcPr>
            <w:tcW w:w="555" w:type="pct"/>
            <w:vAlign w:val="center"/>
          </w:tcPr>
          <w:p w14:paraId="0B4D0828" w14:textId="77777777" w:rsidR="00091599" w:rsidRPr="00F405C3" w:rsidRDefault="00091599" w:rsidP="005F3E08">
            <w:pPr>
              <w:tabs>
                <w:tab w:val="left" w:pos="720"/>
              </w:tabs>
              <w:jc w:val="center"/>
              <w:rPr>
                <w:b/>
              </w:rPr>
            </w:pPr>
            <w:r w:rsidRPr="00F405C3">
              <w:rPr>
                <w:b/>
              </w:rPr>
              <w:t>Đánh giá cuối kỳ</w:t>
            </w:r>
          </w:p>
        </w:tc>
        <w:tc>
          <w:tcPr>
            <w:tcW w:w="1715" w:type="pct"/>
            <w:vAlign w:val="center"/>
          </w:tcPr>
          <w:p w14:paraId="77B109A4" w14:textId="2CE5290B" w:rsidR="00091599" w:rsidRPr="00515E22" w:rsidRDefault="00515E22" w:rsidP="005F3E08">
            <w:pPr>
              <w:tabs>
                <w:tab w:val="left" w:pos="720"/>
              </w:tabs>
              <w:rPr>
                <w:bCs/>
                <w:highlight w:val="yellow"/>
                <w:lang w:val="vi-VN"/>
              </w:rPr>
            </w:pPr>
            <w:r w:rsidRPr="00D41997">
              <w:rPr>
                <w:bCs/>
                <w:lang w:val="vi-VN"/>
              </w:rPr>
              <w:t>Toàn bộ nội dung học</w:t>
            </w:r>
            <w:r w:rsidR="00A33388">
              <w:rPr>
                <w:bCs/>
                <w:lang w:val="vi-VN"/>
              </w:rPr>
              <w:t xml:space="preserve"> (lập trình trên máy tính)</w:t>
            </w:r>
          </w:p>
        </w:tc>
        <w:tc>
          <w:tcPr>
            <w:tcW w:w="712" w:type="pct"/>
            <w:vAlign w:val="center"/>
          </w:tcPr>
          <w:p w14:paraId="5DCBCA8B"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30" w:type="pct"/>
            <w:vAlign w:val="center"/>
          </w:tcPr>
          <w:p w14:paraId="08CE8230" w14:textId="77777777" w:rsidR="00DA0CD0" w:rsidRDefault="007A5890" w:rsidP="005F3E08">
            <w:pPr>
              <w:tabs>
                <w:tab w:val="left" w:pos="720"/>
              </w:tabs>
              <w:jc w:val="center"/>
              <w:rPr>
                <w:bCs/>
                <w:lang w:val="vi-VN"/>
              </w:rPr>
            </w:pPr>
            <w:r w:rsidRPr="00091599">
              <w:rPr>
                <w:bCs/>
                <w:lang w:val="vi-VN"/>
              </w:rPr>
              <w:t>1.x</w:t>
            </w:r>
          </w:p>
          <w:p w14:paraId="520E4AC2"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74FF9ADE" w14:textId="0CC38659"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018DEA5D" w14:textId="2D89D941" w:rsidR="00091599" w:rsidRPr="003B6970" w:rsidRDefault="00091599" w:rsidP="005F3E08">
            <w:pPr>
              <w:tabs>
                <w:tab w:val="left" w:pos="720"/>
              </w:tabs>
              <w:jc w:val="center"/>
              <w:rPr>
                <w:bCs/>
                <w:highlight w:val="yellow"/>
              </w:rPr>
            </w:pPr>
            <w:r w:rsidRPr="008B5569">
              <w:rPr>
                <w:bCs/>
              </w:rPr>
              <w:t>Phụ lục 1: ma trận đề thi</w:t>
            </w:r>
          </w:p>
        </w:tc>
        <w:tc>
          <w:tcPr>
            <w:tcW w:w="346" w:type="pct"/>
            <w:vAlign w:val="center"/>
          </w:tcPr>
          <w:p w14:paraId="3C6499F3" w14:textId="77777777" w:rsidR="00091599" w:rsidRPr="00CC4F26" w:rsidRDefault="00091599" w:rsidP="005F3E08">
            <w:pPr>
              <w:tabs>
                <w:tab w:val="left" w:pos="720"/>
              </w:tabs>
              <w:jc w:val="center"/>
              <w:rPr>
                <w:bCs/>
              </w:rPr>
            </w:pPr>
            <w:r w:rsidRPr="00CC4F26">
              <w:rPr>
                <w:bCs/>
              </w:rPr>
              <w:t>50%</w:t>
            </w:r>
          </w:p>
        </w:tc>
        <w:tc>
          <w:tcPr>
            <w:tcW w:w="465" w:type="pct"/>
          </w:tcPr>
          <w:p w14:paraId="7A72C08A" w14:textId="11807429" w:rsidR="00091599" w:rsidRPr="003B6970" w:rsidRDefault="00091599" w:rsidP="005F3E08">
            <w:pPr>
              <w:tabs>
                <w:tab w:val="left" w:pos="720"/>
              </w:tabs>
              <w:jc w:val="center"/>
              <w:rPr>
                <w:bCs/>
                <w:highlight w:val="yellow"/>
              </w:rPr>
            </w:pPr>
          </w:p>
        </w:tc>
      </w:tr>
    </w:tbl>
    <w:p w14:paraId="66651E57" w14:textId="77777777" w:rsidR="007A5890" w:rsidRPr="00824085" w:rsidRDefault="007A5890" w:rsidP="00824085"/>
    <w:p w14:paraId="05AF2E0F" w14:textId="5F94B15D" w:rsidR="002B491E" w:rsidRPr="002E10CA" w:rsidRDefault="00F36F50" w:rsidP="00F54C3F">
      <w:pPr>
        <w:pStyle w:val="Heading2"/>
        <w:rPr>
          <w:lang w:val="vi-VN"/>
        </w:rPr>
      </w:pPr>
      <w:r w:rsidRPr="00D83953">
        <w:rPr>
          <w:lang w:val="pt-BR"/>
        </w:rPr>
        <w:t>7.2. Ma trận đề thi (phụ lục 1)</w:t>
      </w:r>
    </w:p>
    <w:p w14:paraId="73ECF08D" w14:textId="6D7D87B6" w:rsidR="00E77B50" w:rsidRPr="002E10CA" w:rsidRDefault="00F36F50" w:rsidP="00C1468B">
      <w:pPr>
        <w:pStyle w:val="Heading2"/>
        <w:rPr>
          <w:lang w:val="vi-VN"/>
        </w:rPr>
      </w:pPr>
      <w:r w:rsidRPr="00D83953">
        <w:rPr>
          <w:lang w:val="pt-BR"/>
        </w:rPr>
        <w:t>7.3. Các rubrics (phụ lục 2)</w:t>
      </w:r>
    </w:p>
    <w:p w14:paraId="62185CA6" w14:textId="77777777" w:rsidR="009B7B88" w:rsidRDefault="009B7B88">
      <w:pPr>
        <w:rPr>
          <w:b/>
          <w:lang w:val="pt-BR"/>
        </w:rPr>
      </w:pPr>
      <w:r>
        <w:rPr>
          <w:lang w:val="pt-BR"/>
        </w:rPr>
        <w:br w:type="page"/>
      </w:r>
    </w:p>
    <w:p w14:paraId="58F7DC3E" w14:textId="55ACD29B" w:rsidR="00E77B50" w:rsidRPr="00D83953" w:rsidRDefault="00E77B50" w:rsidP="00D47709">
      <w:pPr>
        <w:pStyle w:val="Heading1"/>
        <w:rPr>
          <w:lang w:val="pt-BR"/>
        </w:rPr>
      </w:pPr>
      <w:r w:rsidRPr="00D83953">
        <w:rPr>
          <w:lang w:val="pt-BR"/>
        </w:rPr>
        <w:lastRenderedPageBreak/>
        <w:t>8. KẾ HOẠCH DẠY HỌC (</w:t>
      </w:r>
      <w:r w:rsidR="00154246">
        <w:rPr>
          <w:lang w:val="pt-BR"/>
        </w:rPr>
        <w:t>Lesson Plan</w:t>
      </w:r>
      <w:r w:rsidRPr="00D83953">
        <w:rPr>
          <w:lang w:val="pt-BR"/>
        </w:rPr>
        <w:t>)</w:t>
      </w:r>
    </w:p>
    <w:p w14:paraId="6E208A62" w14:textId="6DAC6ED5" w:rsidR="00AB3142" w:rsidRPr="005F4EA1" w:rsidRDefault="0029747A" w:rsidP="005F4EA1">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1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834"/>
        <w:gridCol w:w="1134"/>
        <w:gridCol w:w="2976"/>
        <w:gridCol w:w="1543"/>
        <w:gridCol w:w="830"/>
      </w:tblGrid>
      <w:tr w:rsidR="001A4E3D" w:rsidRPr="00BC62EE" w14:paraId="25649BA0" w14:textId="77777777" w:rsidTr="007B2FEE">
        <w:tc>
          <w:tcPr>
            <w:tcW w:w="351" w:type="pct"/>
            <w:shd w:val="clear" w:color="auto" w:fill="DEEAF6" w:themeFill="accent1" w:themeFillTint="33"/>
            <w:vAlign w:val="center"/>
          </w:tcPr>
          <w:p w14:paraId="19756CCE" w14:textId="77777777" w:rsidR="00A40526" w:rsidRPr="00BC62EE" w:rsidRDefault="00A40526" w:rsidP="0095485E">
            <w:pPr>
              <w:widowControl w:val="0"/>
              <w:tabs>
                <w:tab w:val="left" w:pos="993"/>
              </w:tabs>
              <w:jc w:val="center"/>
              <w:rPr>
                <w:b/>
              </w:rPr>
            </w:pPr>
            <w:r w:rsidRPr="00BC62EE">
              <w:rPr>
                <w:b/>
              </w:rPr>
              <w:t>Tuần</w:t>
            </w:r>
          </w:p>
        </w:tc>
        <w:tc>
          <w:tcPr>
            <w:tcW w:w="1414" w:type="pct"/>
            <w:shd w:val="clear" w:color="auto" w:fill="DEEAF6" w:themeFill="accent1" w:themeFillTint="33"/>
            <w:vAlign w:val="center"/>
          </w:tcPr>
          <w:p w14:paraId="48DBE46A" w14:textId="77777777" w:rsidR="00A40526" w:rsidRPr="00BC62EE" w:rsidRDefault="00A40526" w:rsidP="0095485E">
            <w:pPr>
              <w:widowControl w:val="0"/>
              <w:tabs>
                <w:tab w:val="left" w:pos="993"/>
              </w:tabs>
              <w:jc w:val="center"/>
              <w:rPr>
                <w:b/>
              </w:rPr>
            </w:pPr>
            <w:r w:rsidRPr="00BC62EE">
              <w:rPr>
                <w:b/>
              </w:rPr>
              <w:t>Nội dung</w:t>
            </w:r>
          </w:p>
        </w:tc>
        <w:tc>
          <w:tcPr>
            <w:tcW w:w="566" w:type="pct"/>
            <w:shd w:val="clear" w:color="auto" w:fill="DEEAF6" w:themeFill="accent1" w:themeFillTint="33"/>
            <w:vAlign w:val="center"/>
          </w:tcPr>
          <w:p w14:paraId="36D69E96" w14:textId="77777777" w:rsidR="00A40526" w:rsidRPr="00BC62EE" w:rsidRDefault="00A40526" w:rsidP="00167949">
            <w:pPr>
              <w:widowControl w:val="0"/>
              <w:tabs>
                <w:tab w:val="left" w:pos="993"/>
              </w:tabs>
              <w:jc w:val="center"/>
              <w:rPr>
                <w:b/>
              </w:rPr>
            </w:pPr>
            <w:r w:rsidRPr="00BC62EE">
              <w:rPr>
                <w:b/>
              </w:rPr>
              <w:t>Tài liệu đọc</w:t>
            </w:r>
          </w:p>
        </w:tc>
        <w:tc>
          <w:tcPr>
            <w:tcW w:w="1485" w:type="pct"/>
            <w:shd w:val="clear" w:color="auto" w:fill="DEEAF6" w:themeFill="accent1" w:themeFillTint="33"/>
            <w:vAlign w:val="center"/>
          </w:tcPr>
          <w:p w14:paraId="628E9F6E" w14:textId="77777777" w:rsidR="00A40526" w:rsidRPr="00BC62EE" w:rsidRDefault="00A40526" w:rsidP="0095485E">
            <w:pPr>
              <w:widowControl w:val="0"/>
              <w:tabs>
                <w:tab w:val="left" w:pos="993"/>
              </w:tabs>
              <w:ind w:left="-198" w:firstLine="96"/>
              <w:jc w:val="center"/>
              <w:rPr>
                <w:b/>
              </w:rPr>
            </w:pPr>
            <w:r w:rsidRPr="00BC62EE">
              <w:rPr>
                <w:b/>
              </w:rPr>
              <w:t>Hoạt động</w:t>
            </w:r>
          </w:p>
          <w:p w14:paraId="14872EFB" w14:textId="77777777" w:rsidR="00A40526" w:rsidRPr="00BC62EE" w:rsidRDefault="00A40526" w:rsidP="0095485E">
            <w:pPr>
              <w:widowControl w:val="0"/>
              <w:tabs>
                <w:tab w:val="left" w:pos="993"/>
              </w:tabs>
              <w:jc w:val="center"/>
              <w:rPr>
                <w:b/>
              </w:rPr>
            </w:pPr>
            <w:r w:rsidRPr="00BC62EE">
              <w:rPr>
                <w:b/>
              </w:rPr>
              <w:t>dạy và học</w:t>
            </w:r>
          </w:p>
        </w:tc>
        <w:tc>
          <w:tcPr>
            <w:tcW w:w="770" w:type="pct"/>
            <w:shd w:val="clear" w:color="auto" w:fill="DEEAF6" w:themeFill="accent1" w:themeFillTint="33"/>
            <w:vAlign w:val="center"/>
          </w:tcPr>
          <w:p w14:paraId="21221BDE" w14:textId="77777777" w:rsidR="00A40526" w:rsidRPr="00BC62EE" w:rsidRDefault="00A40526" w:rsidP="0095485E">
            <w:pPr>
              <w:widowControl w:val="0"/>
              <w:tabs>
                <w:tab w:val="left" w:pos="993"/>
              </w:tabs>
              <w:jc w:val="center"/>
              <w:rPr>
                <w:b/>
              </w:rPr>
            </w:pPr>
            <w:r w:rsidRPr="00BC62EE">
              <w:rPr>
                <w:b/>
              </w:rPr>
              <w:t>Đánh giá</w:t>
            </w:r>
          </w:p>
        </w:tc>
        <w:tc>
          <w:tcPr>
            <w:tcW w:w="414" w:type="pct"/>
            <w:shd w:val="clear" w:color="auto" w:fill="DEEAF6" w:themeFill="accent1" w:themeFillTint="33"/>
            <w:vAlign w:val="center"/>
          </w:tcPr>
          <w:p w14:paraId="3493CE78" w14:textId="77777777" w:rsidR="00A40526" w:rsidRPr="00BC62EE" w:rsidRDefault="00A40526" w:rsidP="0095485E">
            <w:pPr>
              <w:widowControl w:val="0"/>
              <w:tabs>
                <w:tab w:val="left" w:pos="993"/>
              </w:tabs>
              <w:jc w:val="center"/>
              <w:rPr>
                <w:b/>
              </w:rPr>
            </w:pPr>
            <w:r w:rsidRPr="00BC62EE">
              <w:rPr>
                <w:b/>
              </w:rPr>
              <w:t>CLOs</w:t>
            </w:r>
          </w:p>
        </w:tc>
      </w:tr>
      <w:tr w:rsidR="001A4E3D" w:rsidRPr="00BC62EE" w14:paraId="1CADF7E4" w14:textId="77777777" w:rsidTr="007B2FEE">
        <w:tc>
          <w:tcPr>
            <w:tcW w:w="351" w:type="pct"/>
            <w:shd w:val="clear" w:color="auto" w:fill="auto"/>
            <w:vAlign w:val="center"/>
          </w:tcPr>
          <w:p w14:paraId="1FB30E49" w14:textId="77777777" w:rsidR="00A40526" w:rsidRPr="00BC62EE" w:rsidRDefault="00A40526" w:rsidP="0095485E">
            <w:pPr>
              <w:widowControl w:val="0"/>
              <w:tabs>
                <w:tab w:val="left" w:pos="993"/>
              </w:tabs>
              <w:jc w:val="center"/>
              <w:rPr>
                <w:lang w:val="pt-BR"/>
              </w:rPr>
            </w:pPr>
            <w:r w:rsidRPr="00BC62EE">
              <w:rPr>
                <w:lang w:val="pt-BR"/>
              </w:rPr>
              <w:t>[1]</w:t>
            </w:r>
          </w:p>
        </w:tc>
        <w:tc>
          <w:tcPr>
            <w:tcW w:w="1414" w:type="pct"/>
            <w:shd w:val="clear" w:color="auto" w:fill="auto"/>
            <w:vAlign w:val="center"/>
          </w:tcPr>
          <w:p w14:paraId="3337D319" w14:textId="77777777" w:rsidR="00A40526" w:rsidRPr="00BC62EE" w:rsidRDefault="00A40526" w:rsidP="0095485E">
            <w:pPr>
              <w:tabs>
                <w:tab w:val="left" w:pos="720"/>
              </w:tabs>
              <w:jc w:val="center"/>
              <w:rPr>
                <w:lang w:val="pt-BR"/>
              </w:rPr>
            </w:pPr>
            <w:r w:rsidRPr="00BC62EE">
              <w:rPr>
                <w:lang w:val="pt-BR"/>
              </w:rPr>
              <w:t>[2]</w:t>
            </w:r>
          </w:p>
        </w:tc>
        <w:tc>
          <w:tcPr>
            <w:tcW w:w="566" w:type="pct"/>
            <w:vAlign w:val="center"/>
          </w:tcPr>
          <w:p w14:paraId="7FAA31FB" w14:textId="77777777" w:rsidR="00A40526" w:rsidRPr="00BC62EE" w:rsidRDefault="00A40526" w:rsidP="00167949">
            <w:pPr>
              <w:tabs>
                <w:tab w:val="left" w:pos="720"/>
              </w:tabs>
              <w:jc w:val="center"/>
              <w:rPr>
                <w:lang w:val="pt-BR"/>
              </w:rPr>
            </w:pPr>
            <w:r w:rsidRPr="00BC62EE">
              <w:rPr>
                <w:lang w:val="pt-BR"/>
              </w:rPr>
              <w:t>[3]</w:t>
            </w:r>
          </w:p>
        </w:tc>
        <w:tc>
          <w:tcPr>
            <w:tcW w:w="1485" w:type="pct"/>
            <w:shd w:val="clear" w:color="auto" w:fill="auto"/>
            <w:vAlign w:val="center"/>
          </w:tcPr>
          <w:p w14:paraId="3F4C6A76" w14:textId="77777777" w:rsidR="00A40526" w:rsidRPr="00BC62EE" w:rsidRDefault="00A40526" w:rsidP="0095485E">
            <w:pPr>
              <w:tabs>
                <w:tab w:val="left" w:pos="720"/>
              </w:tabs>
              <w:jc w:val="center"/>
              <w:rPr>
                <w:lang w:val="pt-BR"/>
              </w:rPr>
            </w:pPr>
            <w:r w:rsidRPr="00BC62EE">
              <w:rPr>
                <w:lang w:val="pt-BR"/>
              </w:rPr>
              <w:t>[4]</w:t>
            </w:r>
          </w:p>
        </w:tc>
        <w:tc>
          <w:tcPr>
            <w:tcW w:w="770" w:type="pct"/>
            <w:shd w:val="clear" w:color="auto" w:fill="auto"/>
            <w:vAlign w:val="center"/>
          </w:tcPr>
          <w:p w14:paraId="719D0981" w14:textId="77777777" w:rsidR="00A40526" w:rsidRPr="00BC62EE" w:rsidRDefault="00A40526" w:rsidP="0095485E">
            <w:pPr>
              <w:widowControl w:val="0"/>
              <w:tabs>
                <w:tab w:val="left" w:pos="993"/>
              </w:tabs>
              <w:jc w:val="center"/>
            </w:pPr>
            <w:r w:rsidRPr="00BC62EE">
              <w:t>[5]</w:t>
            </w:r>
          </w:p>
        </w:tc>
        <w:tc>
          <w:tcPr>
            <w:tcW w:w="414" w:type="pct"/>
            <w:vAlign w:val="center"/>
          </w:tcPr>
          <w:p w14:paraId="3082957F" w14:textId="77777777" w:rsidR="00A40526" w:rsidRPr="00BC62EE" w:rsidRDefault="00A40526" w:rsidP="0095485E">
            <w:pPr>
              <w:tabs>
                <w:tab w:val="left" w:pos="720"/>
              </w:tabs>
              <w:jc w:val="center"/>
              <w:rPr>
                <w:lang w:val="pt-BR"/>
              </w:rPr>
            </w:pPr>
            <w:r w:rsidRPr="00BC62EE">
              <w:rPr>
                <w:lang w:val="pt-BR"/>
              </w:rPr>
              <w:t>[6]</w:t>
            </w:r>
          </w:p>
        </w:tc>
      </w:tr>
      <w:tr w:rsidR="00BC62EE" w:rsidRPr="00BC62EE" w14:paraId="20B24CBA" w14:textId="77777777" w:rsidTr="007B2FEE">
        <w:tc>
          <w:tcPr>
            <w:tcW w:w="351" w:type="pct"/>
            <w:shd w:val="clear" w:color="auto" w:fill="FFF2CC" w:themeFill="accent4" w:themeFillTint="33"/>
            <w:vAlign w:val="center"/>
          </w:tcPr>
          <w:p w14:paraId="1BB4BFF0" w14:textId="77777777" w:rsidR="00BC62EE" w:rsidRPr="00BC62EE" w:rsidRDefault="00BC62EE" w:rsidP="0095485E">
            <w:pPr>
              <w:widowControl w:val="0"/>
              <w:tabs>
                <w:tab w:val="left" w:pos="993"/>
              </w:tabs>
              <w:jc w:val="center"/>
              <w:rPr>
                <w:b/>
                <w:bCs/>
                <w:lang w:val="pt-BR"/>
              </w:rPr>
            </w:pPr>
          </w:p>
        </w:tc>
        <w:tc>
          <w:tcPr>
            <w:tcW w:w="1414" w:type="pct"/>
            <w:shd w:val="clear" w:color="auto" w:fill="FFF2CC" w:themeFill="accent4" w:themeFillTint="33"/>
          </w:tcPr>
          <w:p w14:paraId="003413D0" w14:textId="77777777" w:rsidR="00BC62EE" w:rsidRPr="00BC62EE" w:rsidRDefault="00BC62EE" w:rsidP="0095485E">
            <w:pPr>
              <w:tabs>
                <w:tab w:val="left" w:pos="720"/>
              </w:tabs>
              <w:rPr>
                <w:b/>
                <w:bCs/>
                <w:lang w:val="pt-BR"/>
              </w:rPr>
            </w:pPr>
          </w:p>
        </w:tc>
        <w:tc>
          <w:tcPr>
            <w:tcW w:w="566" w:type="pct"/>
            <w:shd w:val="clear" w:color="auto" w:fill="FFF2CC" w:themeFill="accent4" w:themeFillTint="33"/>
            <w:vAlign w:val="center"/>
          </w:tcPr>
          <w:p w14:paraId="68E8B9D3" w14:textId="77777777" w:rsidR="00BC62EE" w:rsidRPr="00BC62EE" w:rsidRDefault="00BC62EE" w:rsidP="00167949">
            <w:pPr>
              <w:tabs>
                <w:tab w:val="left" w:pos="720"/>
              </w:tabs>
              <w:jc w:val="center"/>
              <w:rPr>
                <w:lang w:val="pt-BR"/>
              </w:rPr>
            </w:pPr>
          </w:p>
        </w:tc>
        <w:tc>
          <w:tcPr>
            <w:tcW w:w="1485" w:type="pct"/>
            <w:shd w:val="clear" w:color="auto" w:fill="FFF2CC" w:themeFill="accent4" w:themeFillTint="33"/>
          </w:tcPr>
          <w:p w14:paraId="432DB463" w14:textId="77777777" w:rsidR="00BC62EE" w:rsidRPr="00BC62EE" w:rsidRDefault="00BC62EE" w:rsidP="0095485E">
            <w:pPr>
              <w:tabs>
                <w:tab w:val="left" w:pos="720"/>
              </w:tabs>
              <w:rPr>
                <w:b/>
                <w:bCs/>
                <w:lang w:val="pt-BR"/>
              </w:rPr>
            </w:pPr>
          </w:p>
        </w:tc>
        <w:tc>
          <w:tcPr>
            <w:tcW w:w="770" w:type="pct"/>
            <w:shd w:val="clear" w:color="auto" w:fill="FFF2CC" w:themeFill="accent4" w:themeFillTint="33"/>
            <w:vAlign w:val="center"/>
          </w:tcPr>
          <w:p w14:paraId="4B6E0EEF" w14:textId="77777777" w:rsidR="00BC62EE" w:rsidRPr="00BC62EE" w:rsidRDefault="00BC62EE" w:rsidP="0095485E">
            <w:pPr>
              <w:widowControl w:val="0"/>
              <w:tabs>
                <w:tab w:val="left" w:pos="993"/>
              </w:tabs>
              <w:rPr>
                <w:b/>
              </w:rPr>
            </w:pPr>
          </w:p>
        </w:tc>
        <w:tc>
          <w:tcPr>
            <w:tcW w:w="414" w:type="pct"/>
            <w:shd w:val="clear" w:color="auto" w:fill="FFF2CC" w:themeFill="accent4" w:themeFillTint="33"/>
            <w:vAlign w:val="center"/>
          </w:tcPr>
          <w:p w14:paraId="583FBFEA" w14:textId="77777777" w:rsidR="00BC62EE" w:rsidRPr="00BC62EE" w:rsidRDefault="00BC62EE" w:rsidP="0095485E">
            <w:pPr>
              <w:widowControl w:val="0"/>
              <w:tabs>
                <w:tab w:val="left" w:pos="993"/>
              </w:tabs>
              <w:jc w:val="center"/>
              <w:rPr>
                <w:bCs/>
                <w:lang w:val="vi-VN"/>
              </w:rPr>
            </w:pPr>
          </w:p>
        </w:tc>
      </w:tr>
      <w:tr w:rsidR="001A4E3D" w:rsidRPr="00BC62EE" w14:paraId="27EFA6DA" w14:textId="77777777" w:rsidTr="007B2FEE">
        <w:tc>
          <w:tcPr>
            <w:tcW w:w="351" w:type="pct"/>
            <w:shd w:val="clear" w:color="auto" w:fill="FFF2CC" w:themeFill="accent4" w:themeFillTint="33"/>
            <w:vAlign w:val="center"/>
          </w:tcPr>
          <w:p w14:paraId="590B95A2" w14:textId="77777777" w:rsidR="00A40526" w:rsidRPr="00BC62EE" w:rsidRDefault="00A40526" w:rsidP="0095485E">
            <w:pPr>
              <w:widowControl w:val="0"/>
              <w:tabs>
                <w:tab w:val="left" w:pos="993"/>
              </w:tabs>
              <w:jc w:val="center"/>
              <w:rPr>
                <w:b/>
                <w:bCs/>
              </w:rPr>
            </w:pPr>
            <w:r w:rsidRPr="00BC62EE">
              <w:rPr>
                <w:b/>
                <w:bCs/>
                <w:lang w:val="pt-BR"/>
              </w:rPr>
              <w:t>1</w:t>
            </w:r>
          </w:p>
        </w:tc>
        <w:tc>
          <w:tcPr>
            <w:tcW w:w="1414" w:type="pct"/>
            <w:shd w:val="clear" w:color="auto" w:fill="FFF2CC" w:themeFill="accent4" w:themeFillTint="33"/>
          </w:tcPr>
          <w:p w14:paraId="2C783D59" w14:textId="54E83634" w:rsidR="00A40526" w:rsidRPr="00BC62EE" w:rsidRDefault="00A40526" w:rsidP="0095485E">
            <w:pPr>
              <w:tabs>
                <w:tab w:val="left" w:pos="720"/>
              </w:tabs>
              <w:rPr>
                <w:b/>
                <w:bCs/>
                <w:lang w:val="vi-VN"/>
              </w:rPr>
            </w:pPr>
            <w:r w:rsidRPr="00BC62EE">
              <w:rPr>
                <w:b/>
                <w:bCs/>
                <w:lang w:val="pt-BR"/>
              </w:rPr>
              <w:t>Lecture 1</w:t>
            </w:r>
          </w:p>
          <w:p w14:paraId="771F5BCC" w14:textId="4CFB1EE4" w:rsidR="00A40526" w:rsidRPr="00BC62EE" w:rsidRDefault="00320042" w:rsidP="0095485E">
            <w:pPr>
              <w:tabs>
                <w:tab w:val="left" w:pos="720"/>
              </w:tabs>
              <w:rPr>
                <w:b/>
                <w:bCs/>
              </w:rPr>
            </w:pPr>
            <w:r w:rsidRPr="00BC62EE">
              <w:rPr>
                <w:b/>
                <w:bCs/>
                <w:lang w:val="pt-BR"/>
              </w:rPr>
              <w:t>Chương</w:t>
            </w:r>
            <w:r w:rsidRPr="00BC62EE">
              <w:rPr>
                <w:b/>
                <w:bCs/>
                <w:lang w:val="vi-VN"/>
              </w:rPr>
              <w:t xml:space="preserve"> </w:t>
            </w:r>
            <w:r w:rsidR="00D22BE8" w:rsidRPr="00BC62EE">
              <w:rPr>
                <w:b/>
                <w:bCs/>
                <w:lang w:val="vi-VN"/>
              </w:rPr>
              <w:t>1</w:t>
            </w:r>
            <w:r w:rsidR="00226797" w:rsidRPr="00BC62EE">
              <w:rPr>
                <w:b/>
                <w:bCs/>
              </w:rPr>
              <w:t xml:space="preserve"> </w:t>
            </w:r>
            <w:r w:rsidR="00EA08E7" w:rsidRPr="00BC62EE">
              <w:rPr>
                <w:b/>
                <w:bCs/>
              </w:rPr>
              <w:t>Giới thiệu t</w:t>
            </w:r>
            <w:r w:rsidR="00226797" w:rsidRPr="00BC62EE">
              <w:rPr>
                <w:b/>
                <w:bCs/>
              </w:rPr>
              <w:t>ổng quan</w:t>
            </w:r>
            <w:r w:rsidR="00EA08E7" w:rsidRPr="00BC62EE">
              <w:rPr>
                <w:b/>
                <w:bCs/>
              </w:rPr>
              <w:t xml:space="preserve"> và cài đặt</w:t>
            </w:r>
          </w:p>
          <w:p w14:paraId="0671027E" w14:textId="6B043AB6" w:rsidR="00F22B71" w:rsidRPr="00BC62EE" w:rsidRDefault="00F22B71" w:rsidP="00F22B71">
            <w:r w:rsidRPr="00BC62EE">
              <w:rPr>
                <w:lang w:val="vi-VN"/>
              </w:rPr>
              <w:t xml:space="preserve">1.1. Tổng quan về </w:t>
            </w:r>
            <w:r w:rsidR="009C7839" w:rsidRPr="00BC62EE">
              <w:rPr>
                <w:lang w:val="vi-VN"/>
              </w:rPr>
              <w:t>ngôn ngữ lập trình</w:t>
            </w:r>
            <w:r w:rsidR="00C06455" w:rsidRPr="00BC62EE">
              <w:t xml:space="preserve"> C#</w:t>
            </w:r>
          </w:p>
          <w:p w14:paraId="38794968" w14:textId="40E6663B" w:rsidR="00F22B71" w:rsidRPr="00BC62EE" w:rsidRDefault="00F22B71" w:rsidP="00F22B71">
            <w:r w:rsidRPr="00BC62EE">
              <w:rPr>
                <w:lang w:val="vi-VN"/>
              </w:rPr>
              <w:t xml:space="preserve">1.2. </w:t>
            </w:r>
            <w:r w:rsidR="00C06455" w:rsidRPr="00BC62EE">
              <w:t>Cài đặt các phần mềm sử dụng</w:t>
            </w:r>
          </w:p>
          <w:p w14:paraId="2001E603" w14:textId="60600FA9" w:rsidR="00F22B71" w:rsidRPr="00BC62EE" w:rsidRDefault="00F22B71" w:rsidP="00F22B71">
            <w:r w:rsidRPr="00BC62EE">
              <w:rPr>
                <w:lang w:val="vi-VN"/>
              </w:rPr>
              <w:t xml:space="preserve">1.3. </w:t>
            </w:r>
            <w:r w:rsidR="00D01AFC" w:rsidRPr="00BC62EE">
              <w:t>Giới thiệu</w:t>
            </w:r>
            <w:r w:rsidR="000234BA" w:rsidRPr="00BC62EE">
              <w:t xml:space="preserve"> chi tiết </w:t>
            </w:r>
            <w:r w:rsidR="00D01AFC" w:rsidRPr="00BC62EE">
              <w:t>giao diện IDE</w:t>
            </w:r>
          </w:p>
          <w:p w14:paraId="03E1C2A8" w14:textId="6357DEFF" w:rsidR="00F22B71" w:rsidRPr="00BC62EE" w:rsidRDefault="00F22B71" w:rsidP="00F22B71">
            <w:r w:rsidRPr="00BC62EE">
              <w:rPr>
                <w:lang w:val="vi-VN"/>
              </w:rPr>
              <w:t xml:space="preserve">1.4. </w:t>
            </w:r>
            <w:r w:rsidR="00D01AFC" w:rsidRPr="00BC62EE">
              <w:t>Tổng quan về .Net Framework</w:t>
            </w:r>
          </w:p>
          <w:p w14:paraId="56A74861" w14:textId="77777777" w:rsidR="00C06455" w:rsidRPr="00BC62EE" w:rsidRDefault="00C06455" w:rsidP="00F22B71"/>
          <w:p w14:paraId="4C060263" w14:textId="3DF65164" w:rsidR="00773535" w:rsidRPr="00BC62EE" w:rsidRDefault="00773535" w:rsidP="00773535">
            <w:pPr>
              <w:rPr>
                <w:b/>
              </w:rPr>
            </w:pPr>
          </w:p>
        </w:tc>
        <w:tc>
          <w:tcPr>
            <w:tcW w:w="566" w:type="pct"/>
            <w:shd w:val="clear" w:color="auto" w:fill="FFF2CC" w:themeFill="accent4" w:themeFillTint="33"/>
            <w:vAlign w:val="center"/>
          </w:tcPr>
          <w:p w14:paraId="3CF174F7" w14:textId="516D7AE7" w:rsidR="00A40526" w:rsidRPr="00BC62EE" w:rsidRDefault="00A40526" w:rsidP="00167949">
            <w:pPr>
              <w:tabs>
                <w:tab w:val="left" w:pos="720"/>
              </w:tabs>
              <w:jc w:val="center"/>
              <w:rPr>
                <w:lang w:val="vi-VN"/>
              </w:rPr>
            </w:pPr>
            <w:r w:rsidRPr="00BC62EE">
              <w:rPr>
                <w:lang w:val="pt-BR"/>
              </w:rPr>
              <w:t>[1]</w:t>
            </w:r>
            <w:r w:rsidR="00535040" w:rsidRPr="00BC62EE">
              <w:rPr>
                <w:lang w:val="vi-VN"/>
              </w:rPr>
              <w:t xml:space="preserve"> </w:t>
            </w:r>
            <w:r w:rsidRPr="00BC62EE">
              <w:rPr>
                <w:lang w:val="pt-BR"/>
              </w:rPr>
              <w:t>Chương</w:t>
            </w:r>
            <w:r w:rsidR="008C09C4" w:rsidRPr="00BC62EE">
              <w:rPr>
                <w:lang w:val="vi-VN"/>
              </w:rPr>
              <w:t xml:space="preserve"> 1</w:t>
            </w:r>
          </w:p>
          <w:p w14:paraId="65E62170" w14:textId="77777777" w:rsidR="00535040" w:rsidRPr="00BC62EE" w:rsidRDefault="00535040" w:rsidP="00167949">
            <w:pPr>
              <w:tabs>
                <w:tab w:val="left" w:pos="720"/>
              </w:tabs>
              <w:jc w:val="center"/>
              <w:rPr>
                <w:lang w:val="vi-VN"/>
              </w:rPr>
            </w:pPr>
          </w:p>
          <w:p w14:paraId="6505ECCB" w14:textId="2A9EC72F" w:rsidR="00535040" w:rsidRPr="0036339E" w:rsidRDefault="00535040" w:rsidP="00167949">
            <w:pPr>
              <w:tabs>
                <w:tab w:val="left" w:pos="720"/>
              </w:tabs>
              <w:jc w:val="center"/>
            </w:pPr>
            <w:r w:rsidRPr="00BC62EE">
              <w:rPr>
                <w:lang w:val="vi-VN"/>
              </w:rPr>
              <w:t>[</w:t>
            </w:r>
            <w:r w:rsidR="005D2D9A">
              <w:t>2</w:t>
            </w:r>
            <w:r w:rsidRPr="00BC62EE">
              <w:rPr>
                <w:lang w:val="vi-VN"/>
              </w:rPr>
              <w:t xml:space="preserve">] </w:t>
            </w:r>
            <w:r w:rsidR="0036339E">
              <w:t>Chapter 1, 2</w:t>
            </w:r>
          </w:p>
          <w:p w14:paraId="16210073" w14:textId="77777777" w:rsidR="00A40526" w:rsidRPr="00BC62EE" w:rsidRDefault="00A40526" w:rsidP="00167949">
            <w:pPr>
              <w:tabs>
                <w:tab w:val="left" w:pos="720"/>
              </w:tabs>
              <w:jc w:val="center"/>
              <w:rPr>
                <w:b/>
              </w:rPr>
            </w:pPr>
          </w:p>
        </w:tc>
        <w:tc>
          <w:tcPr>
            <w:tcW w:w="1485" w:type="pct"/>
            <w:shd w:val="clear" w:color="auto" w:fill="FFF2CC" w:themeFill="accent4" w:themeFillTint="33"/>
          </w:tcPr>
          <w:p w14:paraId="0B1AF1A8" w14:textId="05A7C3F0" w:rsidR="00A40526" w:rsidRPr="00BC62EE" w:rsidRDefault="00A40526" w:rsidP="0095485E">
            <w:pPr>
              <w:tabs>
                <w:tab w:val="left" w:pos="720"/>
              </w:tabs>
              <w:rPr>
                <w:b/>
                <w:bCs/>
                <w:lang w:val="vi-VN"/>
              </w:rPr>
            </w:pPr>
            <w:r w:rsidRPr="00BC62EE">
              <w:rPr>
                <w:b/>
                <w:bCs/>
                <w:lang w:val="pt-BR"/>
              </w:rPr>
              <w:t>Giảng viên</w:t>
            </w:r>
            <w:r w:rsidR="009B0B46" w:rsidRPr="00BC62EE">
              <w:rPr>
                <w:b/>
                <w:bCs/>
                <w:lang w:val="vi-VN"/>
              </w:rPr>
              <w:t>:</w:t>
            </w:r>
          </w:p>
          <w:p w14:paraId="23B55E26" w14:textId="008ED292" w:rsidR="00A40526" w:rsidRPr="00BC62EE" w:rsidRDefault="00A40526" w:rsidP="0095485E">
            <w:pPr>
              <w:tabs>
                <w:tab w:val="left" w:pos="720"/>
              </w:tabs>
              <w:rPr>
                <w:lang w:val="vi-VN"/>
              </w:rPr>
            </w:pPr>
            <w:r w:rsidRPr="00BC62EE">
              <w:rPr>
                <w:lang w:val="pt-BR"/>
              </w:rPr>
              <w:t xml:space="preserve">- Giới thiệu đề cương, giáo trình, tài liệu tham khảo, phần mềm, </w:t>
            </w:r>
            <w:r w:rsidR="00E13E1C" w:rsidRPr="00BC62EE">
              <w:rPr>
                <w:lang w:val="pt-BR"/>
              </w:rPr>
              <w:t>bài</w:t>
            </w:r>
            <w:r w:rsidR="00E13E1C" w:rsidRPr="00BC62EE">
              <w:rPr>
                <w:lang w:val="vi-VN"/>
              </w:rPr>
              <w:t xml:space="preserve"> giảng</w:t>
            </w:r>
          </w:p>
          <w:p w14:paraId="7FE9A068" w14:textId="3845FAE6" w:rsidR="00A40526" w:rsidRPr="00BC62EE" w:rsidRDefault="00A40526" w:rsidP="0095485E">
            <w:pPr>
              <w:tabs>
                <w:tab w:val="left" w:pos="720"/>
              </w:tabs>
              <w:rPr>
                <w:lang w:val="pt-BR"/>
              </w:rPr>
            </w:pPr>
            <w:r w:rsidRPr="00BC62EE">
              <w:rPr>
                <w:lang w:val="pt-BR"/>
              </w:rPr>
              <w:t>- Giảng lý thuyết theo nội dung Bài giảng</w:t>
            </w:r>
          </w:p>
          <w:p w14:paraId="40BBB65C" w14:textId="77777777" w:rsidR="00A40526" w:rsidRPr="00BC62EE" w:rsidRDefault="00A40526" w:rsidP="0095485E">
            <w:pPr>
              <w:tabs>
                <w:tab w:val="left" w:pos="720"/>
              </w:tabs>
              <w:rPr>
                <w:lang w:val="pt-BR"/>
              </w:rPr>
            </w:pPr>
            <w:r w:rsidRPr="00BC62EE">
              <w:rPr>
                <w:lang w:val="pt-BR"/>
              </w:rPr>
              <w:t>- Hướng dẫn đọc giáo trình, tài liệu tham khảo</w:t>
            </w:r>
          </w:p>
          <w:p w14:paraId="7C4FB592" w14:textId="77777777" w:rsidR="00A40526" w:rsidRPr="00BC62EE" w:rsidRDefault="00A40526" w:rsidP="0095485E">
            <w:pPr>
              <w:tabs>
                <w:tab w:val="left" w:pos="720"/>
              </w:tabs>
              <w:rPr>
                <w:lang w:val="pt-BR"/>
              </w:rPr>
            </w:pPr>
            <w:r w:rsidRPr="00BC62EE">
              <w:rPr>
                <w:lang w:val="pt-BR"/>
              </w:rPr>
              <w:t>- Yêu cầu sinh viên xem lại kiến thức các học phần tiên quyết</w:t>
            </w:r>
          </w:p>
          <w:p w14:paraId="18F58D30" w14:textId="060E1839" w:rsidR="00A40526" w:rsidRPr="00BC62EE" w:rsidRDefault="00A40526" w:rsidP="0095485E">
            <w:pPr>
              <w:tabs>
                <w:tab w:val="left" w:pos="720"/>
              </w:tabs>
              <w:rPr>
                <w:lang w:val="vi-VN"/>
              </w:rPr>
            </w:pPr>
            <w:r w:rsidRPr="00BC62EE">
              <w:rPr>
                <w:lang w:val="pt-BR"/>
              </w:rPr>
              <w:t xml:space="preserve">- Yêu cầu sinh viên xem trước ví dụ, câu hỏi, bài tập dành cho </w:t>
            </w:r>
            <w:r w:rsidR="00115397" w:rsidRPr="00BC62EE">
              <w:rPr>
                <w:lang w:val="vi-VN"/>
              </w:rPr>
              <w:t>S</w:t>
            </w:r>
            <w:r w:rsidRPr="00BC62EE">
              <w:rPr>
                <w:lang w:val="pt-BR"/>
              </w:rPr>
              <w:t>eminar 1</w:t>
            </w:r>
          </w:p>
          <w:p w14:paraId="084B70DC" w14:textId="710EF78E" w:rsidR="00144598" w:rsidRPr="00BC62EE" w:rsidRDefault="00144598" w:rsidP="0095485E">
            <w:pPr>
              <w:tabs>
                <w:tab w:val="left" w:pos="720"/>
              </w:tabs>
              <w:rPr>
                <w:lang w:val="vi-VN"/>
              </w:rPr>
            </w:pPr>
            <w:r w:rsidRPr="00BC62EE">
              <w:rPr>
                <w:lang w:val="vi-VN"/>
              </w:rPr>
              <w:t>- Giới thiệu các Rubrics</w:t>
            </w:r>
          </w:p>
          <w:p w14:paraId="7E763A04" w14:textId="10149393" w:rsidR="00A40526" w:rsidRPr="00BC62EE" w:rsidRDefault="00A40526" w:rsidP="0095485E">
            <w:pPr>
              <w:tabs>
                <w:tab w:val="left" w:pos="720"/>
              </w:tabs>
              <w:rPr>
                <w:b/>
                <w:bCs/>
                <w:lang w:val="vi-VN"/>
              </w:rPr>
            </w:pPr>
            <w:r w:rsidRPr="00BC62EE">
              <w:rPr>
                <w:b/>
                <w:bCs/>
                <w:lang w:val="pt-BR"/>
              </w:rPr>
              <w:t>Sinh viên</w:t>
            </w:r>
            <w:r w:rsidR="009B0B46" w:rsidRPr="00BC62EE">
              <w:rPr>
                <w:b/>
                <w:bCs/>
                <w:lang w:val="vi-VN"/>
              </w:rPr>
              <w:t>:</w:t>
            </w:r>
          </w:p>
          <w:p w14:paraId="189CA19E" w14:textId="77777777" w:rsidR="00A40526" w:rsidRPr="00BC62EE" w:rsidRDefault="00A40526" w:rsidP="0095485E">
            <w:pPr>
              <w:tabs>
                <w:tab w:val="left" w:pos="720"/>
              </w:tabs>
              <w:rPr>
                <w:lang w:val="pt-BR"/>
              </w:rPr>
            </w:pPr>
            <w:r w:rsidRPr="00BC62EE">
              <w:rPr>
                <w:lang w:val="pt-BR"/>
              </w:rPr>
              <w:t>- Xem trước đề cương</w:t>
            </w:r>
          </w:p>
          <w:p w14:paraId="4BF0EF1B" w14:textId="77777777" w:rsidR="00A40526" w:rsidRPr="00BC62EE" w:rsidRDefault="00A40526" w:rsidP="0095485E">
            <w:pPr>
              <w:tabs>
                <w:tab w:val="left" w:pos="720"/>
              </w:tabs>
              <w:rPr>
                <w:lang w:val="pt-BR"/>
              </w:rPr>
            </w:pPr>
            <w:r w:rsidRPr="00BC62EE">
              <w:rPr>
                <w:lang w:val="pt-BR"/>
              </w:rPr>
              <w:t xml:space="preserve">- Đọc các tài liệu </w:t>
            </w:r>
          </w:p>
          <w:p w14:paraId="7511CE4D" w14:textId="77777777" w:rsidR="00A40526" w:rsidRPr="00BC62EE" w:rsidRDefault="00A40526" w:rsidP="0095485E">
            <w:pPr>
              <w:widowControl w:val="0"/>
              <w:tabs>
                <w:tab w:val="left" w:pos="993"/>
              </w:tabs>
              <w:rPr>
                <w:b/>
              </w:rPr>
            </w:pPr>
            <w:r w:rsidRPr="00BC62EE">
              <w:rPr>
                <w:lang w:val="pt-BR"/>
              </w:rPr>
              <w:t>- Xem lại các kiến thức của học phần tiên quyết</w:t>
            </w:r>
          </w:p>
        </w:tc>
        <w:tc>
          <w:tcPr>
            <w:tcW w:w="770" w:type="pct"/>
            <w:shd w:val="clear" w:color="auto" w:fill="FFF2CC" w:themeFill="accent4" w:themeFillTint="33"/>
            <w:vAlign w:val="center"/>
          </w:tcPr>
          <w:p w14:paraId="4724449A" w14:textId="77777777" w:rsidR="00A40526" w:rsidRPr="00BC62EE" w:rsidRDefault="00A40526" w:rsidP="0095485E">
            <w:pPr>
              <w:widowControl w:val="0"/>
              <w:tabs>
                <w:tab w:val="left" w:pos="993"/>
              </w:tabs>
              <w:rPr>
                <w:b/>
              </w:rPr>
            </w:pPr>
          </w:p>
        </w:tc>
        <w:tc>
          <w:tcPr>
            <w:tcW w:w="414" w:type="pct"/>
            <w:shd w:val="clear" w:color="auto" w:fill="FFF2CC" w:themeFill="accent4" w:themeFillTint="33"/>
            <w:vAlign w:val="center"/>
          </w:tcPr>
          <w:p w14:paraId="0259BEE3" w14:textId="07A1466B" w:rsidR="00A40526" w:rsidRPr="00BC62EE" w:rsidRDefault="00407B8E" w:rsidP="0095485E">
            <w:pPr>
              <w:widowControl w:val="0"/>
              <w:tabs>
                <w:tab w:val="left" w:pos="993"/>
              </w:tabs>
              <w:jc w:val="center"/>
              <w:rPr>
                <w:bCs/>
                <w:lang w:val="vi-VN"/>
              </w:rPr>
            </w:pPr>
            <w:r w:rsidRPr="00BC62EE">
              <w:rPr>
                <w:bCs/>
                <w:lang w:val="vi-VN"/>
              </w:rPr>
              <w:t>1.</w:t>
            </w:r>
            <w:r w:rsidR="00E93E49" w:rsidRPr="00BC62EE">
              <w:rPr>
                <w:bCs/>
                <w:lang w:val="vi-VN"/>
              </w:rPr>
              <w:t>1</w:t>
            </w:r>
          </w:p>
          <w:p w14:paraId="005BCE89" w14:textId="0DEA4CD5" w:rsidR="00E93E49" w:rsidRPr="00BC62EE" w:rsidRDefault="00E93E49" w:rsidP="0095485E">
            <w:pPr>
              <w:widowControl w:val="0"/>
              <w:tabs>
                <w:tab w:val="left" w:pos="993"/>
              </w:tabs>
              <w:jc w:val="center"/>
              <w:rPr>
                <w:bCs/>
                <w:lang w:val="vi-VN"/>
              </w:rPr>
            </w:pPr>
            <w:r w:rsidRPr="00BC62EE">
              <w:rPr>
                <w:bCs/>
                <w:lang w:val="vi-VN"/>
              </w:rPr>
              <w:t>1.2</w:t>
            </w:r>
          </w:p>
          <w:p w14:paraId="36B4A08A" w14:textId="2F57E750" w:rsidR="00E93E49" w:rsidRPr="00BC62EE" w:rsidRDefault="00E93E49" w:rsidP="0095485E">
            <w:pPr>
              <w:widowControl w:val="0"/>
              <w:tabs>
                <w:tab w:val="left" w:pos="993"/>
              </w:tabs>
              <w:jc w:val="center"/>
              <w:rPr>
                <w:bCs/>
                <w:lang w:val="vi-VN"/>
              </w:rPr>
            </w:pPr>
            <w:r w:rsidRPr="00BC62EE">
              <w:rPr>
                <w:bCs/>
                <w:lang w:val="vi-VN"/>
              </w:rPr>
              <w:t>1.3</w:t>
            </w:r>
          </w:p>
          <w:p w14:paraId="36B063C1" w14:textId="517D39A6" w:rsidR="00407B8E" w:rsidRPr="00BC62EE" w:rsidRDefault="00407B8E" w:rsidP="00E93E49">
            <w:pPr>
              <w:widowControl w:val="0"/>
              <w:tabs>
                <w:tab w:val="left" w:pos="993"/>
              </w:tabs>
              <w:jc w:val="center"/>
              <w:rPr>
                <w:bCs/>
                <w:lang w:val="vi-VN"/>
              </w:rPr>
            </w:pPr>
          </w:p>
        </w:tc>
      </w:tr>
      <w:tr w:rsidR="001A4E3D" w:rsidRPr="00BC62EE" w14:paraId="022C17CE" w14:textId="77777777" w:rsidTr="007B2FEE">
        <w:trPr>
          <w:trHeight w:val="2543"/>
        </w:trPr>
        <w:tc>
          <w:tcPr>
            <w:tcW w:w="351" w:type="pct"/>
            <w:shd w:val="clear" w:color="auto" w:fill="auto"/>
            <w:vAlign w:val="center"/>
          </w:tcPr>
          <w:p w14:paraId="2FE0B477" w14:textId="77777777" w:rsidR="00A40526" w:rsidRPr="00BC62EE" w:rsidRDefault="00A40526" w:rsidP="0095485E">
            <w:pPr>
              <w:widowControl w:val="0"/>
              <w:tabs>
                <w:tab w:val="left" w:pos="993"/>
              </w:tabs>
              <w:jc w:val="center"/>
              <w:rPr>
                <w:b/>
              </w:rPr>
            </w:pPr>
            <w:r w:rsidRPr="00BC62EE">
              <w:rPr>
                <w:b/>
              </w:rPr>
              <w:t>2</w:t>
            </w:r>
          </w:p>
        </w:tc>
        <w:tc>
          <w:tcPr>
            <w:tcW w:w="1414" w:type="pct"/>
            <w:shd w:val="clear" w:color="auto" w:fill="auto"/>
          </w:tcPr>
          <w:p w14:paraId="5A7806B4" w14:textId="77777777" w:rsidR="00A40526" w:rsidRPr="00BC62EE" w:rsidRDefault="00A40526" w:rsidP="0095485E">
            <w:pPr>
              <w:tabs>
                <w:tab w:val="left" w:pos="720"/>
              </w:tabs>
              <w:rPr>
                <w:b/>
                <w:bCs/>
                <w:lang w:val="vi-VN"/>
              </w:rPr>
            </w:pPr>
            <w:r w:rsidRPr="00BC62EE">
              <w:rPr>
                <w:b/>
                <w:bCs/>
                <w:lang w:val="pt-BR"/>
              </w:rPr>
              <w:t>Seminar 1</w:t>
            </w:r>
          </w:p>
          <w:p w14:paraId="47D088A7" w14:textId="4080898A" w:rsidR="00FD6B44" w:rsidRPr="00BC62EE" w:rsidRDefault="00FD6B44" w:rsidP="0095485E">
            <w:pPr>
              <w:tabs>
                <w:tab w:val="left" w:pos="720"/>
              </w:tabs>
              <w:rPr>
                <w:lang w:val="vi-VN"/>
              </w:rPr>
            </w:pPr>
            <w:r w:rsidRPr="00BC62EE">
              <w:rPr>
                <w:lang w:val="pt-BR"/>
              </w:rPr>
              <w:t xml:space="preserve">- </w:t>
            </w:r>
            <w:r w:rsidR="000323C2" w:rsidRPr="00BC62EE">
              <w:rPr>
                <w:lang w:val="pt-BR"/>
              </w:rPr>
              <w:t>Câu</w:t>
            </w:r>
            <w:r w:rsidR="000323C2" w:rsidRPr="00BC62EE">
              <w:rPr>
                <w:lang w:val="vi-VN"/>
              </w:rPr>
              <w:t xml:space="preserve"> hỏi lý thuyết Chương 1</w:t>
            </w:r>
          </w:p>
          <w:p w14:paraId="278D03D4" w14:textId="48338436" w:rsidR="003C7483" w:rsidRPr="00BC62EE" w:rsidRDefault="003C7483" w:rsidP="0095485E">
            <w:pPr>
              <w:tabs>
                <w:tab w:val="left" w:pos="720"/>
              </w:tabs>
              <w:rPr>
                <w:lang w:val="vi-VN"/>
              </w:rPr>
            </w:pPr>
            <w:r w:rsidRPr="00BC62EE">
              <w:rPr>
                <w:lang w:val="vi-VN"/>
              </w:rPr>
              <w:t>- Thực hành</w:t>
            </w:r>
            <w:r w:rsidR="00994DE6" w:rsidRPr="00BC62EE">
              <w:rPr>
                <w:lang w:val="vi-VN"/>
              </w:rPr>
              <w:t>:</w:t>
            </w:r>
          </w:p>
          <w:p w14:paraId="43ECBABA" w14:textId="572B38AF" w:rsidR="00C86064" w:rsidRDefault="00586DCD" w:rsidP="0095485E">
            <w:pPr>
              <w:tabs>
                <w:tab w:val="left" w:pos="720"/>
              </w:tabs>
              <w:rPr>
                <w:bCs/>
              </w:rPr>
            </w:pPr>
            <w:r w:rsidRPr="00BC62EE">
              <w:rPr>
                <w:bCs/>
                <w:lang w:val="vi-VN"/>
              </w:rPr>
              <w:t xml:space="preserve">(1) </w:t>
            </w:r>
            <w:r w:rsidR="00031A35" w:rsidRPr="00BC62EE">
              <w:rPr>
                <w:bCs/>
              </w:rPr>
              <w:t>Tạo Project và lưu thông tin</w:t>
            </w:r>
            <w:r w:rsidR="00403674" w:rsidRPr="00BC62EE">
              <w:rPr>
                <w:bCs/>
              </w:rPr>
              <w:t xml:space="preserve"> cho toàn Project</w:t>
            </w:r>
            <w:r w:rsidR="0025064F">
              <w:rPr>
                <w:bCs/>
              </w:rPr>
              <w:t>, làm quen với các thành phần, các thuộc tính, các giao diện của C#.</w:t>
            </w:r>
          </w:p>
          <w:p w14:paraId="36B04447" w14:textId="77777777" w:rsidR="0025064F" w:rsidRPr="00BC62EE" w:rsidRDefault="0025064F" w:rsidP="0095485E">
            <w:pPr>
              <w:tabs>
                <w:tab w:val="left" w:pos="720"/>
              </w:tabs>
              <w:rPr>
                <w:bCs/>
              </w:rPr>
            </w:pPr>
          </w:p>
          <w:p w14:paraId="0E6FB1ED" w14:textId="302A6319" w:rsidR="00983163" w:rsidRDefault="00983163" w:rsidP="0095485E">
            <w:pPr>
              <w:tabs>
                <w:tab w:val="left" w:pos="720"/>
              </w:tabs>
              <w:rPr>
                <w:bCs/>
              </w:rPr>
            </w:pPr>
            <w:r w:rsidRPr="00BC62EE">
              <w:rPr>
                <w:bCs/>
                <w:lang w:val="vi-VN"/>
              </w:rPr>
              <w:t>(</w:t>
            </w:r>
            <w:r w:rsidR="00022377" w:rsidRPr="00BC62EE">
              <w:rPr>
                <w:bCs/>
                <w:lang w:val="vi-VN"/>
              </w:rPr>
              <w:t>2</w:t>
            </w:r>
            <w:r w:rsidRPr="00BC62EE">
              <w:rPr>
                <w:bCs/>
                <w:lang w:val="vi-VN"/>
              </w:rPr>
              <w:t>)</w:t>
            </w:r>
            <w:r w:rsidR="001C136E" w:rsidRPr="00BC62EE">
              <w:rPr>
                <w:bCs/>
              </w:rPr>
              <w:t xml:space="preserve"> Thực hành l</w:t>
            </w:r>
            <w:r w:rsidR="00031A35" w:rsidRPr="00BC62EE">
              <w:rPr>
                <w:bCs/>
              </w:rPr>
              <w:t>àm việc với các dạng Form</w:t>
            </w:r>
            <w:r w:rsidR="0025064F">
              <w:rPr>
                <w:bCs/>
              </w:rPr>
              <w:t>.</w:t>
            </w:r>
          </w:p>
          <w:p w14:paraId="5DFE3B3C" w14:textId="77777777" w:rsidR="0025064F" w:rsidRPr="00BC62EE" w:rsidRDefault="0025064F" w:rsidP="0095485E">
            <w:pPr>
              <w:tabs>
                <w:tab w:val="left" w:pos="720"/>
              </w:tabs>
              <w:rPr>
                <w:bCs/>
              </w:rPr>
            </w:pPr>
          </w:p>
          <w:p w14:paraId="5911F97E" w14:textId="23A1A39D" w:rsidR="00A5313D" w:rsidRPr="00BC62EE" w:rsidRDefault="00A5313D" w:rsidP="00364742">
            <w:pPr>
              <w:tabs>
                <w:tab w:val="left" w:pos="720"/>
              </w:tabs>
              <w:rPr>
                <w:bCs/>
                <w:lang w:val="vi-VN"/>
              </w:rPr>
            </w:pPr>
            <w:r w:rsidRPr="00BC62EE">
              <w:rPr>
                <w:bCs/>
                <w:lang w:val="vi-VN"/>
              </w:rPr>
              <w:t>(</w:t>
            </w:r>
            <w:r w:rsidR="00022377" w:rsidRPr="00BC62EE">
              <w:rPr>
                <w:bCs/>
                <w:lang w:val="vi-VN"/>
              </w:rPr>
              <w:t>3</w:t>
            </w:r>
            <w:r w:rsidRPr="00BC62EE">
              <w:rPr>
                <w:bCs/>
                <w:lang w:val="vi-VN"/>
              </w:rPr>
              <w:t>)</w:t>
            </w:r>
            <w:r w:rsidR="00031A35" w:rsidRPr="00BC62EE">
              <w:rPr>
                <w:bCs/>
              </w:rPr>
              <w:t xml:space="preserve"> </w:t>
            </w:r>
            <w:r w:rsidR="001C136E" w:rsidRPr="00BC62EE">
              <w:rPr>
                <w:bCs/>
              </w:rPr>
              <w:t>Thực hành c</w:t>
            </w:r>
            <w:r w:rsidR="00031A35" w:rsidRPr="00BC62EE">
              <w:rPr>
                <w:bCs/>
              </w:rPr>
              <w:t>ách thức thêm</w:t>
            </w:r>
            <w:r w:rsidR="00E57773" w:rsidRPr="00BC62EE">
              <w:rPr>
                <w:bCs/>
              </w:rPr>
              <w:t>, bỏ và lưu trữ</w:t>
            </w:r>
            <w:r w:rsidR="00031A35" w:rsidRPr="00BC62EE">
              <w:rPr>
                <w:bCs/>
              </w:rPr>
              <w:t xml:space="preserve"> các đối tượng</w:t>
            </w:r>
            <w:r w:rsidR="00E57773" w:rsidRPr="00BC62EE">
              <w:rPr>
                <w:bCs/>
              </w:rPr>
              <w:t xml:space="preserve"> trong một hoặc nhiều Project</w:t>
            </w:r>
            <w:r w:rsidR="0025064F">
              <w:rPr>
                <w:bCs/>
              </w:rPr>
              <w:t>.</w:t>
            </w:r>
          </w:p>
        </w:tc>
        <w:tc>
          <w:tcPr>
            <w:tcW w:w="566" w:type="pct"/>
            <w:vAlign w:val="center"/>
          </w:tcPr>
          <w:p w14:paraId="2960612B" w14:textId="77777777" w:rsidR="0037732D" w:rsidRPr="00BC62EE" w:rsidRDefault="0037732D" w:rsidP="00167949">
            <w:pPr>
              <w:tabs>
                <w:tab w:val="left" w:pos="720"/>
              </w:tabs>
              <w:jc w:val="center"/>
              <w:rPr>
                <w:lang w:val="pt-BR"/>
              </w:rPr>
            </w:pPr>
            <w:r w:rsidRPr="00BC62EE">
              <w:rPr>
                <w:lang w:val="pt-BR"/>
              </w:rPr>
              <w:t>[1] Chương 1</w:t>
            </w:r>
          </w:p>
          <w:p w14:paraId="717C7B1F" w14:textId="77777777" w:rsidR="0037732D" w:rsidRPr="00BC62EE" w:rsidRDefault="0037732D" w:rsidP="00167949">
            <w:pPr>
              <w:tabs>
                <w:tab w:val="left" w:pos="720"/>
              </w:tabs>
              <w:jc w:val="center"/>
              <w:rPr>
                <w:lang w:val="pt-BR"/>
              </w:rPr>
            </w:pPr>
          </w:p>
          <w:p w14:paraId="568EF700" w14:textId="77777777" w:rsidR="007E7BF6" w:rsidRPr="0036339E" w:rsidRDefault="007E7BF6" w:rsidP="007E7BF6">
            <w:pPr>
              <w:tabs>
                <w:tab w:val="left" w:pos="720"/>
              </w:tabs>
              <w:jc w:val="center"/>
            </w:pPr>
            <w:r w:rsidRPr="00BC62EE">
              <w:rPr>
                <w:lang w:val="vi-VN"/>
              </w:rPr>
              <w:t>[</w:t>
            </w:r>
            <w:r>
              <w:t>2</w:t>
            </w:r>
            <w:r w:rsidRPr="00BC62EE">
              <w:rPr>
                <w:lang w:val="vi-VN"/>
              </w:rPr>
              <w:t xml:space="preserve">] </w:t>
            </w:r>
            <w:r>
              <w:t>Chapter 1, 2</w:t>
            </w:r>
          </w:p>
          <w:p w14:paraId="3F07D62E" w14:textId="77777777" w:rsidR="00A40526" w:rsidRPr="00BC62EE" w:rsidRDefault="00A40526" w:rsidP="00167949">
            <w:pPr>
              <w:widowControl w:val="0"/>
              <w:tabs>
                <w:tab w:val="left" w:pos="993"/>
              </w:tabs>
              <w:jc w:val="center"/>
              <w:rPr>
                <w:b/>
              </w:rPr>
            </w:pPr>
          </w:p>
        </w:tc>
        <w:tc>
          <w:tcPr>
            <w:tcW w:w="1485" w:type="pct"/>
            <w:shd w:val="clear" w:color="auto" w:fill="auto"/>
          </w:tcPr>
          <w:p w14:paraId="2AB069E5" w14:textId="006E2986" w:rsidR="00A40526" w:rsidRPr="00BC62EE" w:rsidRDefault="00A40526" w:rsidP="0095485E">
            <w:pPr>
              <w:tabs>
                <w:tab w:val="left" w:pos="720"/>
              </w:tabs>
              <w:rPr>
                <w:b/>
                <w:bCs/>
                <w:lang w:val="vi-VN"/>
              </w:rPr>
            </w:pPr>
            <w:r w:rsidRPr="00BC62EE">
              <w:rPr>
                <w:b/>
                <w:bCs/>
                <w:lang w:val="pt-BR"/>
              </w:rPr>
              <w:t>Giảng viên</w:t>
            </w:r>
            <w:r w:rsidR="009B0B46" w:rsidRPr="00BC62EE">
              <w:rPr>
                <w:b/>
                <w:bCs/>
                <w:lang w:val="vi-VN"/>
              </w:rPr>
              <w:t>:</w:t>
            </w:r>
          </w:p>
          <w:p w14:paraId="121071CF" w14:textId="748E320D" w:rsidR="00A40526" w:rsidRPr="00BC62EE" w:rsidRDefault="00A40526" w:rsidP="0095485E">
            <w:pPr>
              <w:tabs>
                <w:tab w:val="left" w:pos="720"/>
              </w:tabs>
              <w:rPr>
                <w:lang w:val="vi-VN"/>
              </w:rPr>
            </w:pPr>
            <w:r w:rsidRPr="00BC62EE">
              <w:rPr>
                <w:lang w:val="pt-BR"/>
              </w:rPr>
              <w:t>-</w:t>
            </w:r>
            <w:r w:rsidR="00DE7A68" w:rsidRPr="00BC62EE">
              <w:rPr>
                <w:lang w:val="vi-VN"/>
              </w:rPr>
              <w:t xml:space="preserve"> Nhắc lại một số lý thuyết</w:t>
            </w:r>
          </w:p>
          <w:p w14:paraId="298E5F87" w14:textId="0BAF6E04" w:rsidR="00DE7A68" w:rsidRPr="00BC62EE" w:rsidRDefault="00DE7A68" w:rsidP="0095485E">
            <w:pPr>
              <w:tabs>
                <w:tab w:val="left" w:pos="720"/>
              </w:tabs>
              <w:rPr>
                <w:lang w:val="vi-VN"/>
              </w:rPr>
            </w:pPr>
            <w:r w:rsidRPr="00BC62EE">
              <w:rPr>
                <w:lang w:val="vi-VN"/>
              </w:rPr>
              <w:t>- Hướng dẫn trả lời câu hỏi trắc nghiệm</w:t>
            </w:r>
          </w:p>
          <w:p w14:paraId="72EE8F4B" w14:textId="45B6422C" w:rsidR="00DE7A68" w:rsidRPr="00BC62EE" w:rsidRDefault="00DE7A68" w:rsidP="0095485E">
            <w:pPr>
              <w:tabs>
                <w:tab w:val="left" w:pos="720"/>
              </w:tabs>
              <w:rPr>
                <w:lang w:val="vi-VN"/>
              </w:rPr>
            </w:pPr>
            <w:r w:rsidRPr="00BC62EE">
              <w:rPr>
                <w:lang w:val="vi-VN"/>
              </w:rPr>
              <w:t>- Hướng dẫn thực hành</w:t>
            </w:r>
          </w:p>
          <w:p w14:paraId="1A353DEF" w14:textId="1D3BB939" w:rsidR="00A40526" w:rsidRPr="00BC62EE" w:rsidRDefault="00A40526" w:rsidP="0095485E">
            <w:pPr>
              <w:tabs>
                <w:tab w:val="left" w:pos="720"/>
              </w:tabs>
              <w:rPr>
                <w:b/>
                <w:bCs/>
                <w:lang w:val="vi-VN"/>
              </w:rPr>
            </w:pPr>
            <w:r w:rsidRPr="00BC62EE">
              <w:rPr>
                <w:b/>
                <w:bCs/>
                <w:lang w:val="pt-BR"/>
              </w:rPr>
              <w:t>Sinh viên</w:t>
            </w:r>
            <w:r w:rsidR="009B0B46" w:rsidRPr="00BC62EE">
              <w:rPr>
                <w:b/>
                <w:bCs/>
                <w:lang w:val="vi-VN"/>
              </w:rPr>
              <w:t>:</w:t>
            </w:r>
          </w:p>
          <w:p w14:paraId="0957F36C" w14:textId="77777777" w:rsidR="00961503" w:rsidRPr="00BC62EE" w:rsidRDefault="00A40526" w:rsidP="0095485E">
            <w:pPr>
              <w:tabs>
                <w:tab w:val="left" w:pos="720"/>
              </w:tabs>
              <w:rPr>
                <w:lang w:val="vi-VN"/>
              </w:rPr>
            </w:pPr>
            <w:r w:rsidRPr="00BC62EE">
              <w:rPr>
                <w:lang w:val="pt-BR"/>
              </w:rPr>
              <w:t xml:space="preserve">- </w:t>
            </w:r>
            <w:r w:rsidR="00DE7A68" w:rsidRPr="00BC62EE">
              <w:rPr>
                <w:lang w:val="pt-BR"/>
              </w:rPr>
              <w:t>Đọc</w:t>
            </w:r>
            <w:r w:rsidR="00DE7A68" w:rsidRPr="00BC62EE">
              <w:rPr>
                <w:lang w:val="vi-VN"/>
              </w:rPr>
              <w:t xml:space="preserve"> tài liệu trước</w:t>
            </w:r>
          </w:p>
          <w:p w14:paraId="2D36F0E2" w14:textId="77777777" w:rsidR="00DE7A68" w:rsidRPr="00BC62EE" w:rsidRDefault="00DE7A68" w:rsidP="0095485E">
            <w:pPr>
              <w:tabs>
                <w:tab w:val="left" w:pos="720"/>
              </w:tabs>
              <w:rPr>
                <w:bCs/>
                <w:lang w:val="vi-VN"/>
              </w:rPr>
            </w:pPr>
            <w:r w:rsidRPr="00BC62EE">
              <w:rPr>
                <w:bCs/>
                <w:lang w:val="vi-VN"/>
              </w:rPr>
              <w:t>- Theo dõi các bước thực hành</w:t>
            </w:r>
          </w:p>
          <w:p w14:paraId="614B4D97" w14:textId="2E9699BE" w:rsidR="00DE7A68" w:rsidRPr="00BC62EE" w:rsidRDefault="00DE7A68" w:rsidP="0095485E">
            <w:pPr>
              <w:tabs>
                <w:tab w:val="left" w:pos="720"/>
              </w:tabs>
              <w:rPr>
                <w:bCs/>
                <w:lang w:val="vi-VN"/>
              </w:rPr>
            </w:pPr>
            <w:r w:rsidRPr="00BC62EE">
              <w:rPr>
                <w:bCs/>
                <w:lang w:val="vi-VN"/>
              </w:rPr>
              <w:t>- Tham gia thảo luận</w:t>
            </w:r>
          </w:p>
          <w:p w14:paraId="669B7A75" w14:textId="4FC61023" w:rsidR="00CD20DA" w:rsidRPr="00BC62EE" w:rsidRDefault="00CD20DA" w:rsidP="0095485E">
            <w:pPr>
              <w:tabs>
                <w:tab w:val="left" w:pos="720"/>
              </w:tabs>
              <w:rPr>
                <w:bCs/>
                <w:lang w:val="vi-VN"/>
              </w:rPr>
            </w:pPr>
            <w:r w:rsidRPr="00BC62EE">
              <w:rPr>
                <w:bCs/>
                <w:lang w:val="vi-VN"/>
              </w:rPr>
              <w:t>- Làm bài tập thực hành</w:t>
            </w:r>
          </w:p>
          <w:p w14:paraId="1653DB8F" w14:textId="043B16D2" w:rsidR="00DE7A68" w:rsidRPr="00BC62EE" w:rsidRDefault="00DE7A68" w:rsidP="0095485E">
            <w:pPr>
              <w:tabs>
                <w:tab w:val="left" w:pos="720"/>
              </w:tabs>
              <w:rPr>
                <w:bCs/>
                <w:lang w:val="vi-VN"/>
              </w:rPr>
            </w:pPr>
            <w:r w:rsidRPr="00BC62EE">
              <w:rPr>
                <w:bCs/>
                <w:lang w:val="vi-VN"/>
              </w:rPr>
              <w:t>- Tham gia chữa bài</w:t>
            </w:r>
          </w:p>
        </w:tc>
        <w:tc>
          <w:tcPr>
            <w:tcW w:w="770" w:type="pct"/>
            <w:shd w:val="clear" w:color="auto" w:fill="auto"/>
            <w:vAlign w:val="center"/>
          </w:tcPr>
          <w:p w14:paraId="457FE74B" w14:textId="77777777" w:rsidR="00A51D90" w:rsidRPr="00BC62EE" w:rsidRDefault="00A51D90" w:rsidP="004F2282">
            <w:pPr>
              <w:tabs>
                <w:tab w:val="left" w:pos="720"/>
              </w:tabs>
              <w:rPr>
                <w:lang w:val="pt-BR"/>
              </w:rPr>
            </w:pPr>
            <w:r w:rsidRPr="00BC62EE">
              <w:rPr>
                <w:lang w:val="pt-BR"/>
              </w:rPr>
              <w:t>- Điểm danh</w:t>
            </w:r>
          </w:p>
          <w:p w14:paraId="2CA9B9F5" w14:textId="1829A164" w:rsidR="009B7CF6" w:rsidRPr="00BC62EE" w:rsidRDefault="009B7CF6" w:rsidP="009B7CF6">
            <w:pPr>
              <w:tabs>
                <w:tab w:val="left" w:pos="720"/>
              </w:tabs>
              <w:rPr>
                <w:lang w:val="vi-VN"/>
              </w:rPr>
            </w:pPr>
            <w:r w:rsidRPr="00BC62EE">
              <w:rPr>
                <w:lang w:val="pt-BR"/>
              </w:rPr>
              <w:t>- Trả lời câu hỏi</w:t>
            </w:r>
            <w:r w:rsidRPr="00BC62EE">
              <w:rPr>
                <w:lang w:val="vi-VN"/>
              </w:rPr>
              <w:t xml:space="preserve"> trong Seminar 1</w:t>
            </w:r>
          </w:p>
          <w:p w14:paraId="092C4893" w14:textId="77777777" w:rsidR="00A40526" w:rsidRDefault="00A51D90" w:rsidP="004F2282">
            <w:pPr>
              <w:tabs>
                <w:tab w:val="left" w:pos="720"/>
              </w:tabs>
            </w:pPr>
            <w:r w:rsidRPr="00BC62EE">
              <w:rPr>
                <w:lang w:val="vi-VN"/>
              </w:rPr>
              <w:t xml:space="preserve">- Làm bài tập thực hành  </w:t>
            </w:r>
          </w:p>
          <w:p w14:paraId="0306A525" w14:textId="0AFDE610" w:rsidR="00051BDD" w:rsidRPr="00051BDD" w:rsidRDefault="00051BDD" w:rsidP="004F2282">
            <w:pPr>
              <w:tabs>
                <w:tab w:val="left" w:pos="720"/>
              </w:tabs>
              <w:rPr>
                <w:b/>
              </w:rPr>
            </w:pPr>
          </w:p>
        </w:tc>
        <w:tc>
          <w:tcPr>
            <w:tcW w:w="414" w:type="pct"/>
            <w:vAlign w:val="center"/>
          </w:tcPr>
          <w:p w14:paraId="755315B3" w14:textId="77777777" w:rsidR="00407B8E" w:rsidRPr="00BC62EE" w:rsidRDefault="00407B8E" w:rsidP="0095485E">
            <w:pPr>
              <w:widowControl w:val="0"/>
              <w:tabs>
                <w:tab w:val="left" w:pos="993"/>
              </w:tabs>
              <w:jc w:val="center"/>
              <w:rPr>
                <w:bCs/>
                <w:lang w:val="vi-VN"/>
              </w:rPr>
            </w:pPr>
            <w:r w:rsidRPr="00BC62EE">
              <w:rPr>
                <w:bCs/>
                <w:lang w:val="vi-VN"/>
              </w:rPr>
              <w:t>1.x</w:t>
            </w:r>
          </w:p>
          <w:p w14:paraId="0F746A6B" w14:textId="77777777" w:rsidR="00407B8E" w:rsidRPr="00BC62EE" w:rsidRDefault="00407B8E" w:rsidP="0095485E">
            <w:pPr>
              <w:widowControl w:val="0"/>
              <w:tabs>
                <w:tab w:val="left" w:pos="993"/>
              </w:tabs>
              <w:jc w:val="center"/>
              <w:rPr>
                <w:bCs/>
                <w:lang w:val="vi-VN"/>
              </w:rPr>
            </w:pPr>
            <w:r w:rsidRPr="00BC62EE">
              <w:rPr>
                <w:bCs/>
                <w:lang w:val="vi-VN"/>
              </w:rPr>
              <w:t>2.x</w:t>
            </w:r>
          </w:p>
          <w:p w14:paraId="0690F5A3" w14:textId="00233E0D" w:rsidR="00A40526" w:rsidRPr="00BC62EE" w:rsidRDefault="00407B8E" w:rsidP="0095485E">
            <w:pPr>
              <w:widowControl w:val="0"/>
              <w:tabs>
                <w:tab w:val="left" w:pos="993"/>
              </w:tabs>
              <w:jc w:val="center"/>
              <w:rPr>
                <w:b/>
              </w:rPr>
            </w:pPr>
            <w:r w:rsidRPr="00BC62EE">
              <w:rPr>
                <w:bCs/>
                <w:lang w:val="vi-VN"/>
              </w:rPr>
              <w:t>3.x</w:t>
            </w:r>
          </w:p>
        </w:tc>
      </w:tr>
      <w:tr w:rsidR="007B2FEE" w:rsidRPr="00BC62EE" w14:paraId="4ED25A0B" w14:textId="77777777" w:rsidTr="007558B2">
        <w:trPr>
          <w:trHeight w:val="699"/>
        </w:trPr>
        <w:tc>
          <w:tcPr>
            <w:tcW w:w="351" w:type="pct"/>
            <w:shd w:val="clear" w:color="auto" w:fill="FFF2CC" w:themeFill="accent4" w:themeFillTint="33"/>
            <w:vAlign w:val="center"/>
          </w:tcPr>
          <w:p w14:paraId="32503E55" w14:textId="129F621B" w:rsidR="007B2FEE" w:rsidRPr="00BC62EE" w:rsidRDefault="007B2FEE" w:rsidP="007B2FEE">
            <w:pPr>
              <w:widowControl w:val="0"/>
              <w:tabs>
                <w:tab w:val="left" w:pos="993"/>
              </w:tabs>
              <w:jc w:val="center"/>
              <w:rPr>
                <w:b/>
              </w:rPr>
            </w:pPr>
            <w:r w:rsidRPr="00BC62EE">
              <w:rPr>
                <w:b/>
                <w:bCs/>
                <w:lang w:val="vi-VN"/>
              </w:rPr>
              <w:t>3</w:t>
            </w:r>
          </w:p>
        </w:tc>
        <w:tc>
          <w:tcPr>
            <w:tcW w:w="1414" w:type="pct"/>
            <w:shd w:val="clear" w:color="auto" w:fill="FFF2CC" w:themeFill="accent4" w:themeFillTint="33"/>
          </w:tcPr>
          <w:p w14:paraId="445566AB" w14:textId="47B84259" w:rsidR="007B2FEE" w:rsidRPr="00BC62EE" w:rsidRDefault="007B2FEE" w:rsidP="007B2FEE">
            <w:pPr>
              <w:tabs>
                <w:tab w:val="left" w:pos="720"/>
              </w:tabs>
              <w:rPr>
                <w:b/>
                <w:bCs/>
                <w:lang w:val="pt-BR"/>
              </w:rPr>
            </w:pPr>
            <w:r w:rsidRPr="00BC62EE">
              <w:rPr>
                <w:b/>
                <w:bCs/>
                <w:lang w:val="pt-BR"/>
              </w:rPr>
              <w:t>Lecture 2</w:t>
            </w:r>
          </w:p>
          <w:p w14:paraId="6FDA3146" w14:textId="061B60E7" w:rsidR="007B2FEE" w:rsidRPr="00BC62EE" w:rsidRDefault="007B2FEE" w:rsidP="007B2FEE">
            <w:pPr>
              <w:tabs>
                <w:tab w:val="left" w:pos="720"/>
              </w:tabs>
              <w:rPr>
                <w:b/>
                <w:bCs/>
              </w:rPr>
            </w:pPr>
            <w:r w:rsidRPr="00BC62EE">
              <w:rPr>
                <w:b/>
                <w:bCs/>
                <w:lang w:val="pt-BR"/>
              </w:rPr>
              <w:t>Chương</w:t>
            </w:r>
            <w:r w:rsidRPr="00BC62EE">
              <w:rPr>
                <w:b/>
                <w:bCs/>
                <w:lang w:val="vi-VN"/>
              </w:rPr>
              <w:t xml:space="preserve"> </w:t>
            </w:r>
            <w:r w:rsidRPr="00BC62EE">
              <w:rPr>
                <w:b/>
                <w:bCs/>
              </w:rPr>
              <w:t xml:space="preserve">2: Các thành phần điều </w:t>
            </w:r>
            <w:r w:rsidR="004D6EFF">
              <w:rPr>
                <w:b/>
                <w:bCs/>
              </w:rPr>
              <w:t>khiển</w:t>
            </w:r>
          </w:p>
          <w:p w14:paraId="203F4361" w14:textId="488EDD49" w:rsidR="007B2FEE" w:rsidRPr="00C5743B" w:rsidRDefault="007B2FEE" w:rsidP="00C5743B">
            <w:pPr>
              <w:pStyle w:val="ListParagraph"/>
              <w:numPr>
                <w:ilvl w:val="1"/>
                <w:numId w:val="39"/>
              </w:numPr>
              <w:tabs>
                <w:tab w:val="left" w:pos="720"/>
              </w:tabs>
              <w:rPr>
                <w:szCs w:val="26"/>
              </w:rPr>
            </w:pPr>
            <w:r w:rsidRPr="00C5743B">
              <w:rPr>
                <w:szCs w:val="26"/>
              </w:rPr>
              <w:t>Làm việc với các điều khiển trong C#</w:t>
            </w:r>
          </w:p>
          <w:p w14:paraId="3DBE4CA3" w14:textId="77777777" w:rsidR="00C5743B" w:rsidRPr="00C5743B" w:rsidRDefault="00C5743B" w:rsidP="00C5743B">
            <w:pPr>
              <w:pStyle w:val="ListParagraph"/>
              <w:tabs>
                <w:tab w:val="left" w:pos="720"/>
              </w:tabs>
              <w:ind w:left="360"/>
              <w:rPr>
                <w:szCs w:val="26"/>
              </w:rPr>
            </w:pPr>
          </w:p>
          <w:p w14:paraId="3608913E" w14:textId="6CA9CD1D" w:rsidR="007B2FEE" w:rsidRPr="00BC62EE" w:rsidRDefault="007B2FEE" w:rsidP="007B2FEE">
            <w:pPr>
              <w:pStyle w:val="ListParagraph"/>
              <w:numPr>
                <w:ilvl w:val="1"/>
                <w:numId w:val="39"/>
              </w:numPr>
              <w:spacing w:after="120" w:line="276" w:lineRule="auto"/>
              <w:rPr>
                <w:szCs w:val="26"/>
              </w:rPr>
            </w:pPr>
            <w:r w:rsidRPr="00BC62EE">
              <w:rPr>
                <w:szCs w:val="26"/>
              </w:rPr>
              <w:lastRenderedPageBreak/>
              <w:t>Phương thức, thuộc tính và các toán tử</w:t>
            </w:r>
          </w:p>
          <w:p w14:paraId="4B741A9F" w14:textId="3ED17CC4" w:rsidR="007B2FEE" w:rsidRPr="00BC62EE" w:rsidRDefault="007B2FEE" w:rsidP="00BA5324">
            <w:pPr>
              <w:pStyle w:val="ListParagraph"/>
              <w:spacing w:after="120" w:line="276" w:lineRule="auto"/>
              <w:ind w:left="360"/>
              <w:rPr>
                <w:b/>
                <w:bCs/>
                <w:lang w:val="pt-BR"/>
              </w:rPr>
            </w:pPr>
          </w:p>
        </w:tc>
        <w:tc>
          <w:tcPr>
            <w:tcW w:w="566" w:type="pct"/>
            <w:shd w:val="clear" w:color="auto" w:fill="FFF2CC" w:themeFill="accent4" w:themeFillTint="33"/>
            <w:vAlign w:val="center"/>
          </w:tcPr>
          <w:p w14:paraId="6F0123EB" w14:textId="77777777" w:rsidR="007B2FEE" w:rsidRPr="00BC62EE" w:rsidRDefault="007B2FEE" w:rsidP="007B2FEE">
            <w:pPr>
              <w:widowControl w:val="0"/>
              <w:tabs>
                <w:tab w:val="left" w:pos="993"/>
              </w:tabs>
              <w:jc w:val="center"/>
              <w:rPr>
                <w:lang w:val="vi-VN"/>
              </w:rPr>
            </w:pPr>
            <w:r w:rsidRPr="00BC62EE">
              <w:lastRenderedPageBreak/>
              <w:t xml:space="preserve">[1] Chương </w:t>
            </w:r>
            <w:r w:rsidRPr="00BC62EE">
              <w:rPr>
                <w:lang w:val="vi-VN"/>
              </w:rPr>
              <w:t>3</w:t>
            </w:r>
          </w:p>
          <w:p w14:paraId="19CBE2E3" w14:textId="77777777" w:rsidR="007B2FEE" w:rsidRPr="00BC62EE" w:rsidRDefault="007B2FEE" w:rsidP="007B2FEE">
            <w:pPr>
              <w:widowControl w:val="0"/>
              <w:tabs>
                <w:tab w:val="left" w:pos="993"/>
              </w:tabs>
              <w:jc w:val="center"/>
            </w:pPr>
          </w:p>
          <w:p w14:paraId="57468275" w14:textId="624DE5DF" w:rsidR="0059741F" w:rsidRPr="0036339E" w:rsidRDefault="0059741F" w:rsidP="0059741F">
            <w:pPr>
              <w:tabs>
                <w:tab w:val="left" w:pos="720"/>
              </w:tabs>
              <w:jc w:val="center"/>
            </w:pPr>
            <w:r w:rsidRPr="00BC62EE">
              <w:rPr>
                <w:lang w:val="vi-VN"/>
              </w:rPr>
              <w:t>[</w:t>
            </w:r>
            <w:r>
              <w:t>2</w:t>
            </w:r>
            <w:r w:rsidRPr="00BC62EE">
              <w:rPr>
                <w:lang w:val="vi-VN"/>
              </w:rPr>
              <w:t xml:space="preserve">] </w:t>
            </w:r>
            <w:r>
              <w:t>Chapter 3, 4</w:t>
            </w:r>
          </w:p>
          <w:p w14:paraId="402E1423" w14:textId="6174C215" w:rsidR="007B2FEE" w:rsidRPr="00BC62EE" w:rsidRDefault="007B2FEE" w:rsidP="007B2FEE">
            <w:pPr>
              <w:tabs>
                <w:tab w:val="left" w:pos="720"/>
              </w:tabs>
              <w:jc w:val="center"/>
              <w:rPr>
                <w:lang w:val="pt-BR"/>
              </w:rPr>
            </w:pPr>
          </w:p>
        </w:tc>
        <w:tc>
          <w:tcPr>
            <w:tcW w:w="1485" w:type="pct"/>
            <w:shd w:val="clear" w:color="auto" w:fill="FFF2CC" w:themeFill="accent4" w:themeFillTint="33"/>
            <w:vAlign w:val="center"/>
          </w:tcPr>
          <w:p w14:paraId="51DCBE38" w14:textId="77777777" w:rsidR="007B2FEE" w:rsidRPr="00BC62EE" w:rsidRDefault="007B2FEE" w:rsidP="007B2FEE">
            <w:pPr>
              <w:tabs>
                <w:tab w:val="left" w:pos="720"/>
              </w:tabs>
              <w:rPr>
                <w:b/>
                <w:bCs/>
                <w:lang w:val="vi-VN"/>
              </w:rPr>
            </w:pPr>
            <w:r w:rsidRPr="00BC62EE">
              <w:rPr>
                <w:b/>
                <w:bCs/>
                <w:lang w:val="pt-BR"/>
              </w:rPr>
              <w:t>Giảng viên</w:t>
            </w:r>
            <w:r w:rsidRPr="00BC62EE">
              <w:rPr>
                <w:b/>
                <w:bCs/>
                <w:lang w:val="vi-VN"/>
              </w:rPr>
              <w:t>:</w:t>
            </w:r>
          </w:p>
          <w:p w14:paraId="1C7A46BC" w14:textId="77777777" w:rsidR="007B2FEE" w:rsidRPr="00BC62EE" w:rsidRDefault="007B2FEE" w:rsidP="007B2FEE">
            <w:pPr>
              <w:tabs>
                <w:tab w:val="left" w:pos="720"/>
              </w:tabs>
              <w:rPr>
                <w:lang w:val="vi-VN"/>
              </w:rPr>
            </w:pPr>
            <w:r w:rsidRPr="00BC62EE">
              <w:rPr>
                <w:lang w:val="pt-BR"/>
              </w:rPr>
              <w:t>- Giảng</w:t>
            </w:r>
            <w:r w:rsidRPr="00BC62EE">
              <w:rPr>
                <w:lang w:val="vi-VN"/>
              </w:rPr>
              <w:t xml:space="preserve"> lý thuyết</w:t>
            </w:r>
          </w:p>
          <w:p w14:paraId="19F84C5A" w14:textId="77777777" w:rsidR="007B2FEE" w:rsidRPr="00BC62EE" w:rsidRDefault="007B2FEE" w:rsidP="007B2FEE">
            <w:pPr>
              <w:tabs>
                <w:tab w:val="left" w:pos="720"/>
              </w:tabs>
              <w:rPr>
                <w:lang w:val="vi-VN"/>
              </w:rPr>
            </w:pPr>
            <w:r w:rsidRPr="00BC62EE">
              <w:rPr>
                <w:lang w:val="pt-BR"/>
              </w:rPr>
              <w:t>- Giới</w:t>
            </w:r>
            <w:r w:rsidRPr="00BC62EE">
              <w:rPr>
                <w:lang w:val="vi-VN"/>
              </w:rPr>
              <w:t xml:space="preserve"> thiệu ví dụ</w:t>
            </w:r>
          </w:p>
          <w:p w14:paraId="6595D90F" w14:textId="77777777" w:rsidR="007B2FEE" w:rsidRPr="00BC62EE" w:rsidRDefault="007B2FEE" w:rsidP="007B2FEE">
            <w:pPr>
              <w:tabs>
                <w:tab w:val="left" w:pos="720"/>
              </w:tabs>
              <w:rPr>
                <w:b/>
                <w:bCs/>
                <w:lang w:val="vi-VN"/>
              </w:rPr>
            </w:pPr>
            <w:r w:rsidRPr="00BC62EE">
              <w:rPr>
                <w:b/>
                <w:bCs/>
                <w:lang w:val="pt-BR"/>
              </w:rPr>
              <w:t>Sinh viên</w:t>
            </w:r>
            <w:r w:rsidRPr="00BC62EE">
              <w:rPr>
                <w:b/>
                <w:bCs/>
                <w:lang w:val="vi-VN"/>
              </w:rPr>
              <w:t>:</w:t>
            </w:r>
          </w:p>
          <w:p w14:paraId="40B4EF6A" w14:textId="77777777" w:rsidR="007B2FEE" w:rsidRPr="00BC62EE" w:rsidRDefault="007B2FEE" w:rsidP="007B2FEE">
            <w:pPr>
              <w:tabs>
                <w:tab w:val="left" w:pos="720"/>
              </w:tabs>
              <w:rPr>
                <w:lang w:val="pt-BR"/>
              </w:rPr>
            </w:pPr>
            <w:r w:rsidRPr="00BC62EE">
              <w:rPr>
                <w:lang w:val="pt-BR"/>
              </w:rPr>
              <w:t>- Đọc tài liệu trước</w:t>
            </w:r>
          </w:p>
          <w:p w14:paraId="78517C9D" w14:textId="77777777" w:rsidR="007B2FEE" w:rsidRPr="00BC62EE" w:rsidRDefault="007B2FEE" w:rsidP="007B2FEE">
            <w:pPr>
              <w:tabs>
                <w:tab w:val="left" w:pos="720"/>
              </w:tabs>
              <w:rPr>
                <w:lang w:val="vi-VN"/>
              </w:rPr>
            </w:pPr>
            <w:r w:rsidRPr="00BC62EE">
              <w:rPr>
                <w:lang w:val="pt-BR"/>
              </w:rPr>
              <w:t>- Xem</w:t>
            </w:r>
            <w:r w:rsidRPr="00BC62EE">
              <w:rPr>
                <w:lang w:val="vi-VN"/>
              </w:rPr>
              <w:t xml:space="preserve"> trước các ví dụ</w:t>
            </w:r>
          </w:p>
          <w:p w14:paraId="42C75C67" w14:textId="69267B55" w:rsidR="007B2FEE" w:rsidRPr="00BC62EE" w:rsidRDefault="007B2FEE" w:rsidP="007B2FEE">
            <w:pPr>
              <w:tabs>
                <w:tab w:val="left" w:pos="720"/>
              </w:tabs>
              <w:rPr>
                <w:b/>
                <w:bCs/>
                <w:lang w:val="pt-BR"/>
              </w:rPr>
            </w:pPr>
            <w:r w:rsidRPr="00BC62EE">
              <w:rPr>
                <w:bCs/>
                <w:lang w:val="vi-VN"/>
              </w:rPr>
              <w:t>- Làm bài tập được yêu cầu</w:t>
            </w:r>
          </w:p>
        </w:tc>
        <w:tc>
          <w:tcPr>
            <w:tcW w:w="770" w:type="pct"/>
            <w:shd w:val="clear" w:color="auto" w:fill="FFF2CC" w:themeFill="accent4" w:themeFillTint="33"/>
            <w:vAlign w:val="center"/>
          </w:tcPr>
          <w:p w14:paraId="7530C583" w14:textId="77777777" w:rsidR="007B2FEE" w:rsidRPr="00BC62EE" w:rsidRDefault="007B2FEE" w:rsidP="007B2FEE">
            <w:pPr>
              <w:tabs>
                <w:tab w:val="left" w:pos="720"/>
              </w:tabs>
              <w:rPr>
                <w:lang w:val="pt-BR"/>
              </w:rPr>
            </w:pPr>
          </w:p>
        </w:tc>
        <w:tc>
          <w:tcPr>
            <w:tcW w:w="414" w:type="pct"/>
            <w:shd w:val="clear" w:color="auto" w:fill="FFF2CC" w:themeFill="accent4" w:themeFillTint="33"/>
            <w:vAlign w:val="center"/>
          </w:tcPr>
          <w:p w14:paraId="04566617" w14:textId="77777777" w:rsidR="007B2FEE" w:rsidRPr="00BC62EE" w:rsidRDefault="007B2FEE" w:rsidP="007B2FEE">
            <w:pPr>
              <w:widowControl w:val="0"/>
              <w:tabs>
                <w:tab w:val="left" w:pos="993"/>
              </w:tabs>
              <w:jc w:val="center"/>
              <w:rPr>
                <w:bCs/>
                <w:lang w:val="vi-VN"/>
              </w:rPr>
            </w:pPr>
            <w:r w:rsidRPr="00BC62EE">
              <w:rPr>
                <w:bCs/>
                <w:lang w:val="vi-VN"/>
              </w:rPr>
              <w:t>1.1</w:t>
            </w:r>
          </w:p>
          <w:p w14:paraId="01973DA7" w14:textId="77777777" w:rsidR="007B2FEE" w:rsidRPr="00BC62EE" w:rsidRDefault="007B2FEE" w:rsidP="007B2FEE">
            <w:pPr>
              <w:widowControl w:val="0"/>
              <w:tabs>
                <w:tab w:val="left" w:pos="993"/>
              </w:tabs>
              <w:jc w:val="center"/>
              <w:rPr>
                <w:bCs/>
                <w:lang w:val="vi-VN"/>
              </w:rPr>
            </w:pPr>
            <w:r w:rsidRPr="00BC62EE">
              <w:rPr>
                <w:bCs/>
                <w:lang w:val="vi-VN"/>
              </w:rPr>
              <w:t>1.2</w:t>
            </w:r>
          </w:p>
          <w:p w14:paraId="6B163A95" w14:textId="2224D31C" w:rsidR="007B2FEE" w:rsidRPr="00BC62EE" w:rsidRDefault="007B2FEE" w:rsidP="007B2FEE">
            <w:pPr>
              <w:widowControl w:val="0"/>
              <w:tabs>
                <w:tab w:val="left" w:pos="993"/>
              </w:tabs>
              <w:jc w:val="center"/>
              <w:rPr>
                <w:bCs/>
                <w:lang w:val="vi-VN"/>
              </w:rPr>
            </w:pPr>
            <w:r w:rsidRPr="00BC62EE">
              <w:rPr>
                <w:bCs/>
                <w:lang w:val="vi-VN"/>
              </w:rPr>
              <w:t>1.3</w:t>
            </w:r>
          </w:p>
        </w:tc>
      </w:tr>
      <w:tr w:rsidR="007B2FEE" w:rsidRPr="00BC62EE" w14:paraId="4DD274D8" w14:textId="77777777" w:rsidTr="007B2FEE">
        <w:tc>
          <w:tcPr>
            <w:tcW w:w="351" w:type="pct"/>
            <w:shd w:val="clear" w:color="auto" w:fill="auto"/>
            <w:vAlign w:val="center"/>
          </w:tcPr>
          <w:p w14:paraId="707E0BB4" w14:textId="0BE453C0" w:rsidR="007B2FEE" w:rsidRPr="00BC62EE" w:rsidRDefault="007B2FEE" w:rsidP="007B2FEE">
            <w:pPr>
              <w:widowControl w:val="0"/>
              <w:tabs>
                <w:tab w:val="left" w:pos="993"/>
              </w:tabs>
              <w:jc w:val="center"/>
              <w:rPr>
                <w:b/>
                <w:bCs/>
                <w:lang w:val="vi-VN"/>
              </w:rPr>
            </w:pPr>
            <w:r w:rsidRPr="00BC62EE">
              <w:rPr>
                <w:b/>
                <w:bCs/>
                <w:lang w:val="vi-VN"/>
              </w:rPr>
              <w:t>4</w:t>
            </w:r>
          </w:p>
        </w:tc>
        <w:tc>
          <w:tcPr>
            <w:tcW w:w="1414" w:type="pct"/>
            <w:shd w:val="clear" w:color="auto" w:fill="auto"/>
            <w:vAlign w:val="center"/>
          </w:tcPr>
          <w:p w14:paraId="407FFF2B" w14:textId="33BC7283" w:rsidR="007B2FEE" w:rsidRPr="00BC62EE" w:rsidRDefault="007B2FEE" w:rsidP="007B2FEE">
            <w:pPr>
              <w:tabs>
                <w:tab w:val="left" w:pos="720"/>
              </w:tabs>
              <w:rPr>
                <w:b/>
                <w:bCs/>
                <w:lang w:val="vi-VN"/>
              </w:rPr>
            </w:pPr>
            <w:r w:rsidRPr="00BC62EE">
              <w:rPr>
                <w:b/>
                <w:bCs/>
                <w:lang w:val="pt-BR"/>
              </w:rPr>
              <w:t xml:space="preserve">Seminar </w:t>
            </w:r>
            <w:r w:rsidRPr="00BC62EE">
              <w:rPr>
                <w:b/>
                <w:bCs/>
                <w:lang w:val="vi-VN"/>
              </w:rPr>
              <w:t>2</w:t>
            </w:r>
          </w:p>
          <w:p w14:paraId="1680EE45" w14:textId="191F18F2" w:rsidR="007B2FEE" w:rsidRPr="00BC62EE" w:rsidRDefault="007B2FEE" w:rsidP="007B2FEE">
            <w:pPr>
              <w:tabs>
                <w:tab w:val="left" w:pos="720"/>
              </w:tabs>
            </w:pPr>
            <w:r w:rsidRPr="00BC62EE">
              <w:rPr>
                <w:lang w:val="pt-BR"/>
              </w:rPr>
              <w:t>- Câu</w:t>
            </w:r>
            <w:r w:rsidRPr="00BC62EE">
              <w:rPr>
                <w:lang w:val="vi-VN"/>
              </w:rPr>
              <w:t xml:space="preserve"> hỏi lý thuyết Chương </w:t>
            </w:r>
            <w:r w:rsidR="00B640FA" w:rsidRPr="00BC62EE">
              <w:t>1</w:t>
            </w:r>
            <w:r w:rsidRPr="00BC62EE">
              <w:rPr>
                <w:lang w:val="vi-VN"/>
              </w:rPr>
              <w:t xml:space="preserve">, </w:t>
            </w:r>
            <w:r w:rsidR="00B640FA" w:rsidRPr="00BC62EE">
              <w:t>2</w:t>
            </w:r>
          </w:p>
          <w:p w14:paraId="6B418C9A" w14:textId="77777777" w:rsidR="007B2FEE" w:rsidRPr="00BC62EE" w:rsidRDefault="007B2FEE" w:rsidP="007B2FEE">
            <w:pPr>
              <w:tabs>
                <w:tab w:val="left" w:pos="720"/>
              </w:tabs>
              <w:rPr>
                <w:lang w:val="vi-VN"/>
              </w:rPr>
            </w:pPr>
            <w:r w:rsidRPr="00BC62EE">
              <w:rPr>
                <w:lang w:val="vi-VN"/>
              </w:rPr>
              <w:t>- Thực hành:</w:t>
            </w:r>
          </w:p>
          <w:p w14:paraId="6E5D17C1" w14:textId="21F7AC15" w:rsidR="007B2FEE" w:rsidRPr="00BC62EE" w:rsidRDefault="007B2FEE" w:rsidP="007B2FEE">
            <w:pPr>
              <w:tabs>
                <w:tab w:val="left" w:pos="720"/>
              </w:tabs>
            </w:pPr>
            <w:r w:rsidRPr="00BC62EE">
              <w:rPr>
                <w:lang w:val="vi-VN"/>
              </w:rPr>
              <w:t xml:space="preserve">(1) Bài </w:t>
            </w:r>
            <w:r w:rsidR="0096425B" w:rsidRPr="00BC62EE">
              <w:t>tạo Project và các Form</w:t>
            </w:r>
          </w:p>
          <w:p w14:paraId="762B400E" w14:textId="3AC15D22" w:rsidR="007B2FEE" w:rsidRPr="00105326" w:rsidRDefault="007B2FEE" w:rsidP="007B2FEE">
            <w:pPr>
              <w:tabs>
                <w:tab w:val="left" w:pos="720"/>
              </w:tabs>
            </w:pPr>
            <w:r w:rsidRPr="00BC62EE">
              <w:rPr>
                <w:lang w:val="vi-VN"/>
              </w:rPr>
              <w:t xml:space="preserve">(2) </w:t>
            </w:r>
            <w:r w:rsidR="00105326">
              <w:t>Thực hành với các điều khiển chính</w:t>
            </w:r>
            <w:r w:rsidR="005678EB">
              <w:t>, các thuộc tính của từng đối tượng làm việc.</w:t>
            </w:r>
          </w:p>
          <w:p w14:paraId="0F249C84" w14:textId="082F81D7" w:rsidR="007B2FEE" w:rsidRPr="00105326" w:rsidRDefault="007B2FEE" w:rsidP="007B2FEE">
            <w:pPr>
              <w:tabs>
                <w:tab w:val="left" w:pos="720"/>
              </w:tabs>
            </w:pPr>
            <w:r w:rsidRPr="00BC62EE">
              <w:rPr>
                <w:lang w:val="vi-VN"/>
              </w:rPr>
              <w:t>(3)</w:t>
            </w:r>
            <w:r w:rsidR="00105326">
              <w:t xml:space="preserve"> Thực hành với các dạng menu và các điều khiển, link các form</w:t>
            </w:r>
          </w:p>
          <w:p w14:paraId="2E93E0C4" w14:textId="3CC2C15D" w:rsidR="007B2FEE" w:rsidRPr="00BC62EE" w:rsidRDefault="007B2FEE" w:rsidP="00E5053C">
            <w:pPr>
              <w:tabs>
                <w:tab w:val="left" w:pos="720"/>
              </w:tabs>
              <w:rPr>
                <w:bCs/>
                <w:lang w:val="fr-FR"/>
              </w:rPr>
            </w:pPr>
          </w:p>
        </w:tc>
        <w:tc>
          <w:tcPr>
            <w:tcW w:w="566" w:type="pct"/>
            <w:vAlign w:val="center"/>
          </w:tcPr>
          <w:p w14:paraId="5304914A" w14:textId="77777777" w:rsidR="007B2FEE" w:rsidRPr="00BC62EE" w:rsidRDefault="007B2FEE" w:rsidP="007B2FEE">
            <w:pPr>
              <w:widowControl w:val="0"/>
              <w:tabs>
                <w:tab w:val="left" w:pos="993"/>
              </w:tabs>
              <w:jc w:val="center"/>
            </w:pPr>
            <w:r w:rsidRPr="00BC62EE">
              <w:t>[1] Chương 3</w:t>
            </w:r>
          </w:p>
          <w:p w14:paraId="7146AF8D" w14:textId="77777777" w:rsidR="007B2FEE" w:rsidRPr="00BC62EE" w:rsidRDefault="007B2FEE" w:rsidP="007B2FEE">
            <w:pPr>
              <w:widowControl w:val="0"/>
              <w:tabs>
                <w:tab w:val="left" w:pos="993"/>
              </w:tabs>
              <w:jc w:val="center"/>
            </w:pPr>
          </w:p>
          <w:p w14:paraId="799098ED" w14:textId="77777777" w:rsidR="0059741F" w:rsidRPr="0036339E" w:rsidRDefault="0059741F" w:rsidP="0059741F">
            <w:pPr>
              <w:tabs>
                <w:tab w:val="left" w:pos="720"/>
              </w:tabs>
              <w:jc w:val="center"/>
            </w:pPr>
            <w:r w:rsidRPr="00BC62EE">
              <w:rPr>
                <w:lang w:val="vi-VN"/>
              </w:rPr>
              <w:t>[</w:t>
            </w:r>
            <w:r>
              <w:t>2</w:t>
            </w:r>
            <w:r w:rsidRPr="00BC62EE">
              <w:rPr>
                <w:lang w:val="vi-VN"/>
              </w:rPr>
              <w:t xml:space="preserve">] </w:t>
            </w:r>
            <w:r>
              <w:t>Chapter 3, 4</w:t>
            </w:r>
          </w:p>
          <w:p w14:paraId="7A229A17" w14:textId="658D5206" w:rsidR="007B2FEE" w:rsidRPr="00BC62EE" w:rsidRDefault="007B2FEE" w:rsidP="007B2FEE">
            <w:pPr>
              <w:widowControl w:val="0"/>
              <w:tabs>
                <w:tab w:val="left" w:pos="993"/>
              </w:tabs>
              <w:jc w:val="center"/>
            </w:pPr>
          </w:p>
        </w:tc>
        <w:tc>
          <w:tcPr>
            <w:tcW w:w="1485" w:type="pct"/>
            <w:shd w:val="clear" w:color="auto" w:fill="auto"/>
            <w:vAlign w:val="center"/>
          </w:tcPr>
          <w:p w14:paraId="74AE78A1" w14:textId="344E8A2D" w:rsidR="007B2FEE" w:rsidRPr="00BC62EE" w:rsidRDefault="007B2FEE" w:rsidP="007B2FEE">
            <w:pPr>
              <w:tabs>
                <w:tab w:val="left" w:pos="720"/>
              </w:tabs>
              <w:rPr>
                <w:b/>
                <w:bCs/>
                <w:lang w:val="vi-VN"/>
              </w:rPr>
            </w:pPr>
            <w:r w:rsidRPr="00BC62EE">
              <w:rPr>
                <w:b/>
                <w:bCs/>
                <w:lang w:val="pt-BR"/>
              </w:rPr>
              <w:t>Giảng viên</w:t>
            </w:r>
            <w:r w:rsidRPr="00BC62EE">
              <w:rPr>
                <w:b/>
                <w:bCs/>
                <w:lang w:val="vi-VN"/>
              </w:rPr>
              <w:t>:</w:t>
            </w:r>
          </w:p>
          <w:p w14:paraId="6456BCBC" w14:textId="77777777" w:rsidR="007B2FEE" w:rsidRPr="00BC62EE" w:rsidRDefault="007B2FEE" w:rsidP="007B2FEE">
            <w:pPr>
              <w:tabs>
                <w:tab w:val="left" w:pos="720"/>
              </w:tabs>
              <w:rPr>
                <w:lang w:val="vi-VN"/>
              </w:rPr>
            </w:pPr>
            <w:r w:rsidRPr="00BC62EE">
              <w:rPr>
                <w:lang w:val="pt-BR"/>
              </w:rPr>
              <w:t>-</w:t>
            </w:r>
            <w:r w:rsidRPr="00BC62EE">
              <w:rPr>
                <w:lang w:val="vi-VN"/>
              </w:rPr>
              <w:t xml:space="preserve"> Nhắc lại một số lý thuyết</w:t>
            </w:r>
          </w:p>
          <w:p w14:paraId="283272D1" w14:textId="77777777" w:rsidR="007B2FEE" w:rsidRPr="00BC62EE" w:rsidRDefault="007B2FEE" w:rsidP="007B2FEE">
            <w:pPr>
              <w:tabs>
                <w:tab w:val="left" w:pos="720"/>
              </w:tabs>
              <w:rPr>
                <w:lang w:val="vi-VN"/>
              </w:rPr>
            </w:pPr>
            <w:r w:rsidRPr="00BC62EE">
              <w:rPr>
                <w:lang w:val="vi-VN"/>
              </w:rPr>
              <w:t>- Hướng dẫn thực hành</w:t>
            </w:r>
          </w:p>
          <w:p w14:paraId="5F4A0C54" w14:textId="4417B4FB" w:rsidR="007B2FEE" w:rsidRPr="00BC62EE" w:rsidRDefault="007B2FEE" w:rsidP="007B2FEE">
            <w:pPr>
              <w:tabs>
                <w:tab w:val="left" w:pos="720"/>
              </w:tabs>
              <w:rPr>
                <w:b/>
                <w:bCs/>
                <w:lang w:val="vi-VN"/>
              </w:rPr>
            </w:pPr>
            <w:r w:rsidRPr="00BC62EE">
              <w:rPr>
                <w:b/>
                <w:bCs/>
                <w:lang w:val="pt-BR"/>
              </w:rPr>
              <w:t>Sinh viên</w:t>
            </w:r>
            <w:r w:rsidRPr="00BC62EE">
              <w:rPr>
                <w:b/>
                <w:bCs/>
                <w:lang w:val="vi-VN"/>
              </w:rPr>
              <w:t>:</w:t>
            </w:r>
          </w:p>
          <w:p w14:paraId="36C7E130" w14:textId="77777777" w:rsidR="007B2FEE" w:rsidRPr="00BC62EE" w:rsidRDefault="007B2FEE" w:rsidP="007B2FEE">
            <w:pPr>
              <w:tabs>
                <w:tab w:val="left" w:pos="720"/>
              </w:tabs>
              <w:rPr>
                <w:lang w:val="vi-VN"/>
              </w:rPr>
            </w:pPr>
            <w:r w:rsidRPr="00BC62EE">
              <w:rPr>
                <w:lang w:val="pt-BR"/>
              </w:rPr>
              <w:t>- Đọc</w:t>
            </w:r>
            <w:r w:rsidRPr="00BC62EE">
              <w:rPr>
                <w:lang w:val="vi-VN"/>
              </w:rPr>
              <w:t xml:space="preserve"> tài liệu trước</w:t>
            </w:r>
          </w:p>
          <w:p w14:paraId="2D16ACC8" w14:textId="77777777" w:rsidR="007B2FEE" w:rsidRPr="00BC62EE" w:rsidRDefault="007B2FEE" w:rsidP="007B2FEE">
            <w:pPr>
              <w:tabs>
                <w:tab w:val="left" w:pos="720"/>
              </w:tabs>
              <w:rPr>
                <w:bCs/>
                <w:lang w:val="vi-VN"/>
              </w:rPr>
            </w:pPr>
            <w:r w:rsidRPr="00BC62EE">
              <w:rPr>
                <w:bCs/>
                <w:lang w:val="vi-VN"/>
              </w:rPr>
              <w:t>- Theo dõi các bước thực hành</w:t>
            </w:r>
          </w:p>
          <w:p w14:paraId="59EF2CED" w14:textId="77777777" w:rsidR="007B2FEE" w:rsidRPr="00BC62EE" w:rsidRDefault="007B2FEE" w:rsidP="007B2FEE">
            <w:pPr>
              <w:tabs>
                <w:tab w:val="left" w:pos="720"/>
              </w:tabs>
              <w:rPr>
                <w:bCs/>
                <w:lang w:val="vi-VN"/>
              </w:rPr>
            </w:pPr>
            <w:r w:rsidRPr="00BC62EE">
              <w:rPr>
                <w:bCs/>
                <w:lang w:val="vi-VN"/>
              </w:rPr>
              <w:t>- Tham gia thảo luận</w:t>
            </w:r>
          </w:p>
          <w:p w14:paraId="479B69BF" w14:textId="77777777" w:rsidR="007B2FEE" w:rsidRPr="00BC62EE" w:rsidRDefault="007B2FEE" w:rsidP="007B2FEE">
            <w:pPr>
              <w:tabs>
                <w:tab w:val="left" w:pos="720"/>
              </w:tabs>
              <w:rPr>
                <w:bCs/>
                <w:lang w:val="vi-VN"/>
              </w:rPr>
            </w:pPr>
            <w:r w:rsidRPr="00BC62EE">
              <w:rPr>
                <w:bCs/>
                <w:lang w:val="vi-VN"/>
              </w:rPr>
              <w:t>- Tham gia chữa bài</w:t>
            </w:r>
          </w:p>
          <w:p w14:paraId="1C7E4ADC" w14:textId="6C71B349" w:rsidR="007B2FEE" w:rsidRPr="00BC62EE" w:rsidRDefault="007B2FEE" w:rsidP="007B2FEE"/>
        </w:tc>
        <w:tc>
          <w:tcPr>
            <w:tcW w:w="770" w:type="pct"/>
            <w:shd w:val="clear" w:color="auto" w:fill="auto"/>
            <w:vAlign w:val="center"/>
          </w:tcPr>
          <w:p w14:paraId="30EAE05D" w14:textId="77777777" w:rsidR="007B2FEE" w:rsidRPr="00BC62EE" w:rsidRDefault="007B2FEE" w:rsidP="007B2FEE">
            <w:pPr>
              <w:tabs>
                <w:tab w:val="left" w:pos="720"/>
              </w:tabs>
              <w:rPr>
                <w:lang w:val="pt-BR"/>
              </w:rPr>
            </w:pPr>
            <w:r w:rsidRPr="00BC62EE">
              <w:rPr>
                <w:lang w:val="pt-BR"/>
              </w:rPr>
              <w:t>- Điểm danh</w:t>
            </w:r>
          </w:p>
          <w:p w14:paraId="0CE3F49D" w14:textId="3BBC0DB2" w:rsidR="007B2FEE" w:rsidRPr="00BC62EE" w:rsidRDefault="007B2FEE" w:rsidP="007B2FEE">
            <w:pPr>
              <w:tabs>
                <w:tab w:val="left" w:pos="720"/>
              </w:tabs>
              <w:rPr>
                <w:lang w:val="vi-VN"/>
              </w:rPr>
            </w:pPr>
            <w:r w:rsidRPr="00BC62EE">
              <w:rPr>
                <w:lang w:val="pt-BR"/>
              </w:rPr>
              <w:t>- Trả lời câu hỏi</w:t>
            </w:r>
            <w:r w:rsidRPr="00BC62EE">
              <w:rPr>
                <w:lang w:val="vi-VN"/>
              </w:rPr>
              <w:t xml:space="preserve"> trong Seminar 2</w:t>
            </w:r>
          </w:p>
          <w:p w14:paraId="36E8AE42" w14:textId="77777777" w:rsidR="007B2FEE" w:rsidRDefault="007B2FEE" w:rsidP="007B2FEE">
            <w:pPr>
              <w:tabs>
                <w:tab w:val="left" w:pos="720"/>
              </w:tabs>
            </w:pPr>
            <w:r w:rsidRPr="00BC62EE">
              <w:rPr>
                <w:lang w:val="vi-VN"/>
              </w:rPr>
              <w:t xml:space="preserve">- Làm bài tập thực hành  </w:t>
            </w:r>
          </w:p>
          <w:p w14:paraId="340A9FFB" w14:textId="496FB274" w:rsidR="00051BDD" w:rsidRPr="00051BDD" w:rsidRDefault="00051BDD" w:rsidP="007B2FEE">
            <w:pPr>
              <w:tabs>
                <w:tab w:val="left" w:pos="720"/>
              </w:tabs>
            </w:pPr>
          </w:p>
        </w:tc>
        <w:tc>
          <w:tcPr>
            <w:tcW w:w="414" w:type="pct"/>
            <w:vAlign w:val="center"/>
          </w:tcPr>
          <w:p w14:paraId="2C699B10" w14:textId="77777777" w:rsidR="007B2FEE" w:rsidRPr="00BC62EE" w:rsidRDefault="007B2FEE" w:rsidP="007B2FEE">
            <w:pPr>
              <w:widowControl w:val="0"/>
              <w:tabs>
                <w:tab w:val="left" w:pos="993"/>
              </w:tabs>
              <w:jc w:val="center"/>
              <w:rPr>
                <w:bCs/>
                <w:lang w:val="vi-VN"/>
              </w:rPr>
            </w:pPr>
            <w:r w:rsidRPr="00BC62EE">
              <w:rPr>
                <w:bCs/>
                <w:lang w:val="vi-VN"/>
              </w:rPr>
              <w:t>1.x</w:t>
            </w:r>
          </w:p>
          <w:p w14:paraId="6A6E7A6B" w14:textId="77777777" w:rsidR="007B2FEE" w:rsidRPr="00BC62EE" w:rsidRDefault="007B2FEE" w:rsidP="007B2FEE">
            <w:pPr>
              <w:widowControl w:val="0"/>
              <w:tabs>
                <w:tab w:val="left" w:pos="993"/>
              </w:tabs>
              <w:jc w:val="center"/>
              <w:rPr>
                <w:bCs/>
                <w:lang w:val="vi-VN"/>
              </w:rPr>
            </w:pPr>
            <w:r w:rsidRPr="00BC62EE">
              <w:rPr>
                <w:bCs/>
                <w:lang w:val="vi-VN"/>
              </w:rPr>
              <w:t>2.x</w:t>
            </w:r>
          </w:p>
          <w:p w14:paraId="16A833A8" w14:textId="2B5B5142" w:rsidR="007B2FEE" w:rsidRPr="00BC62EE" w:rsidRDefault="007B2FEE" w:rsidP="007B2FEE">
            <w:pPr>
              <w:widowControl w:val="0"/>
              <w:tabs>
                <w:tab w:val="left" w:pos="288"/>
                <w:tab w:val="left" w:pos="990"/>
              </w:tabs>
              <w:jc w:val="center"/>
            </w:pPr>
            <w:r w:rsidRPr="00BC62EE">
              <w:rPr>
                <w:bCs/>
                <w:lang w:val="vi-VN"/>
              </w:rPr>
              <w:t>3.x</w:t>
            </w:r>
          </w:p>
        </w:tc>
      </w:tr>
      <w:tr w:rsidR="007B2FEE" w:rsidRPr="00BC62EE" w14:paraId="5C506F46" w14:textId="77777777" w:rsidTr="007B2FEE">
        <w:tc>
          <w:tcPr>
            <w:tcW w:w="351" w:type="pct"/>
            <w:shd w:val="clear" w:color="auto" w:fill="FFF2CC" w:themeFill="accent4" w:themeFillTint="33"/>
            <w:vAlign w:val="center"/>
          </w:tcPr>
          <w:p w14:paraId="1DD960E1" w14:textId="516DA013" w:rsidR="007B2FEE" w:rsidRPr="00BC62EE" w:rsidRDefault="007B2FEE" w:rsidP="007B2FEE">
            <w:pPr>
              <w:widowControl w:val="0"/>
              <w:tabs>
                <w:tab w:val="left" w:pos="993"/>
              </w:tabs>
              <w:jc w:val="center"/>
              <w:rPr>
                <w:b/>
                <w:bCs/>
                <w:lang w:val="vi-VN"/>
              </w:rPr>
            </w:pPr>
            <w:r w:rsidRPr="00BC62EE">
              <w:rPr>
                <w:b/>
                <w:bCs/>
                <w:lang w:val="vi-VN"/>
              </w:rPr>
              <w:t>5</w:t>
            </w:r>
          </w:p>
        </w:tc>
        <w:tc>
          <w:tcPr>
            <w:tcW w:w="1414" w:type="pct"/>
            <w:shd w:val="clear" w:color="auto" w:fill="FFF2CC" w:themeFill="accent4" w:themeFillTint="33"/>
            <w:vAlign w:val="center"/>
          </w:tcPr>
          <w:p w14:paraId="3575845A" w14:textId="11D62678" w:rsidR="007B2FEE" w:rsidRPr="00BC62EE" w:rsidRDefault="007B2FEE" w:rsidP="007B2FEE">
            <w:pPr>
              <w:tabs>
                <w:tab w:val="left" w:pos="720"/>
              </w:tabs>
              <w:rPr>
                <w:b/>
                <w:bCs/>
                <w:lang w:val="vi-VN"/>
              </w:rPr>
            </w:pPr>
            <w:r w:rsidRPr="00BC62EE">
              <w:rPr>
                <w:b/>
                <w:bCs/>
                <w:lang w:val="pt-BR"/>
              </w:rPr>
              <w:t xml:space="preserve">Lecture </w:t>
            </w:r>
            <w:r w:rsidRPr="00BC62EE">
              <w:rPr>
                <w:b/>
                <w:bCs/>
                <w:lang w:val="vi-VN"/>
              </w:rPr>
              <w:t>3</w:t>
            </w:r>
          </w:p>
          <w:p w14:paraId="318756C4" w14:textId="3167490D" w:rsidR="00BA5324" w:rsidRPr="00BC62EE" w:rsidRDefault="00BA5324" w:rsidP="00BA5324">
            <w:pPr>
              <w:tabs>
                <w:tab w:val="left" w:pos="720"/>
              </w:tabs>
              <w:rPr>
                <w:b/>
                <w:bCs/>
              </w:rPr>
            </w:pPr>
            <w:r w:rsidRPr="00BC62EE">
              <w:rPr>
                <w:b/>
                <w:bCs/>
                <w:lang w:val="pt-BR"/>
              </w:rPr>
              <w:t>Chương</w:t>
            </w:r>
            <w:r w:rsidRPr="00BC62EE">
              <w:rPr>
                <w:b/>
                <w:bCs/>
                <w:lang w:val="vi-VN"/>
              </w:rPr>
              <w:t xml:space="preserve"> </w:t>
            </w:r>
            <w:r w:rsidRPr="00BC62EE">
              <w:rPr>
                <w:b/>
                <w:bCs/>
              </w:rPr>
              <w:t>2: Các thành phần điều</w:t>
            </w:r>
            <w:r w:rsidR="00C5743B">
              <w:rPr>
                <w:b/>
                <w:bCs/>
              </w:rPr>
              <w:t xml:space="preserve"> khiển (tiếp theo)</w:t>
            </w:r>
          </w:p>
          <w:p w14:paraId="60F790F7" w14:textId="3836126C" w:rsidR="00BA5324" w:rsidRPr="00BC62EE" w:rsidRDefault="00BA5324" w:rsidP="00BA5324">
            <w:pPr>
              <w:pStyle w:val="ListParagraph"/>
              <w:numPr>
                <w:ilvl w:val="1"/>
                <w:numId w:val="39"/>
              </w:numPr>
              <w:spacing w:after="120" w:line="276" w:lineRule="auto"/>
              <w:rPr>
                <w:szCs w:val="26"/>
              </w:rPr>
            </w:pPr>
            <w:r w:rsidRPr="00BC62EE">
              <w:rPr>
                <w:szCs w:val="26"/>
              </w:rPr>
              <w:t>Kế thừa trong C#. Các thành phần</w:t>
            </w:r>
            <w:r w:rsidR="005D777A">
              <w:rPr>
                <w:szCs w:val="26"/>
              </w:rPr>
              <w:t xml:space="preserve"> điều khiển</w:t>
            </w:r>
            <w:r w:rsidRPr="00BC62EE">
              <w:rPr>
                <w:szCs w:val="26"/>
              </w:rPr>
              <w:t xml:space="preserve"> mở rộng </w:t>
            </w:r>
          </w:p>
          <w:p w14:paraId="1C944EB8" w14:textId="77777777" w:rsidR="007B2FEE" w:rsidRDefault="00BA5324" w:rsidP="00BA5324">
            <w:pPr>
              <w:widowControl w:val="0"/>
              <w:tabs>
                <w:tab w:val="left" w:pos="439"/>
                <w:tab w:val="left" w:pos="993"/>
              </w:tabs>
              <w:rPr>
                <w:szCs w:val="26"/>
              </w:rPr>
            </w:pPr>
            <w:r>
              <w:rPr>
                <w:szCs w:val="26"/>
              </w:rPr>
              <w:t xml:space="preserve">2.4. </w:t>
            </w:r>
            <w:r w:rsidRPr="00BC62EE">
              <w:rPr>
                <w:szCs w:val="26"/>
              </w:rPr>
              <w:t>Các sự kiện trong C#</w:t>
            </w:r>
          </w:p>
          <w:p w14:paraId="37666C7C" w14:textId="633775DB" w:rsidR="00824BF1" w:rsidRPr="00BC62EE" w:rsidRDefault="00824BF1" w:rsidP="00BA5324">
            <w:pPr>
              <w:widowControl w:val="0"/>
              <w:tabs>
                <w:tab w:val="left" w:pos="439"/>
                <w:tab w:val="left" w:pos="993"/>
              </w:tabs>
              <w:rPr>
                <w:bCs/>
                <w:lang w:val="vi-VN"/>
              </w:rPr>
            </w:pPr>
          </w:p>
        </w:tc>
        <w:tc>
          <w:tcPr>
            <w:tcW w:w="566" w:type="pct"/>
            <w:shd w:val="clear" w:color="auto" w:fill="FFF2CC" w:themeFill="accent4" w:themeFillTint="33"/>
            <w:vAlign w:val="center"/>
          </w:tcPr>
          <w:p w14:paraId="547A9FE6" w14:textId="77777777" w:rsidR="007B2FEE" w:rsidRDefault="007B2FEE" w:rsidP="007B2FEE">
            <w:pPr>
              <w:widowControl w:val="0"/>
              <w:tabs>
                <w:tab w:val="left" w:pos="993"/>
              </w:tabs>
              <w:jc w:val="center"/>
            </w:pPr>
            <w:r w:rsidRPr="00BC62EE">
              <w:t xml:space="preserve">[1] Chương </w:t>
            </w:r>
            <w:r w:rsidRPr="00BC62EE">
              <w:rPr>
                <w:lang w:val="vi-VN"/>
              </w:rPr>
              <w:t>5</w:t>
            </w:r>
          </w:p>
          <w:p w14:paraId="5B6E3BD9" w14:textId="77777777" w:rsidR="005E2EFD" w:rsidRPr="005E2EFD" w:rsidRDefault="005E2EFD" w:rsidP="007B2FEE">
            <w:pPr>
              <w:widowControl w:val="0"/>
              <w:tabs>
                <w:tab w:val="left" w:pos="993"/>
              </w:tabs>
              <w:jc w:val="center"/>
            </w:pPr>
          </w:p>
          <w:p w14:paraId="2D1A8341" w14:textId="77777777" w:rsidR="006436D4" w:rsidRPr="0036339E" w:rsidRDefault="006436D4" w:rsidP="006436D4">
            <w:pPr>
              <w:tabs>
                <w:tab w:val="left" w:pos="720"/>
              </w:tabs>
              <w:jc w:val="center"/>
            </w:pPr>
            <w:r w:rsidRPr="00BC62EE">
              <w:rPr>
                <w:lang w:val="vi-VN"/>
              </w:rPr>
              <w:t>[</w:t>
            </w:r>
            <w:r>
              <w:t>2</w:t>
            </w:r>
            <w:r w:rsidRPr="00BC62EE">
              <w:rPr>
                <w:lang w:val="vi-VN"/>
              </w:rPr>
              <w:t xml:space="preserve">] </w:t>
            </w:r>
            <w:r>
              <w:t>Chapter 3, 4</w:t>
            </w:r>
          </w:p>
          <w:p w14:paraId="6F5C953B" w14:textId="11CAD358" w:rsidR="005E2EFD" w:rsidRPr="005E2EFD" w:rsidRDefault="005E2EFD" w:rsidP="007B2FEE">
            <w:pPr>
              <w:widowControl w:val="0"/>
              <w:tabs>
                <w:tab w:val="left" w:pos="993"/>
              </w:tabs>
              <w:jc w:val="center"/>
            </w:pPr>
          </w:p>
        </w:tc>
        <w:tc>
          <w:tcPr>
            <w:tcW w:w="1485" w:type="pct"/>
            <w:shd w:val="clear" w:color="auto" w:fill="FFF2CC" w:themeFill="accent4" w:themeFillTint="33"/>
            <w:vAlign w:val="center"/>
          </w:tcPr>
          <w:p w14:paraId="6FC45E0D" w14:textId="5C86CE19" w:rsidR="007B2FEE" w:rsidRPr="00BC62EE" w:rsidRDefault="007B2FEE" w:rsidP="007B2FEE">
            <w:pPr>
              <w:tabs>
                <w:tab w:val="left" w:pos="720"/>
              </w:tabs>
              <w:rPr>
                <w:b/>
                <w:bCs/>
                <w:lang w:val="vi-VN"/>
              </w:rPr>
            </w:pPr>
            <w:r w:rsidRPr="00BC62EE">
              <w:rPr>
                <w:b/>
                <w:bCs/>
                <w:lang w:val="pt-BR"/>
              </w:rPr>
              <w:t>Giảng viên</w:t>
            </w:r>
            <w:r w:rsidRPr="00BC62EE">
              <w:rPr>
                <w:b/>
                <w:bCs/>
                <w:lang w:val="vi-VN"/>
              </w:rPr>
              <w:t>:</w:t>
            </w:r>
          </w:p>
          <w:p w14:paraId="5B58F927" w14:textId="77777777" w:rsidR="007B2FEE" w:rsidRPr="00BC62EE" w:rsidRDefault="007B2FEE" w:rsidP="007B2FEE">
            <w:pPr>
              <w:tabs>
                <w:tab w:val="left" w:pos="720"/>
              </w:tabs>
              <w:rPr>
                <w:lang w:val="vi-VN"/>
              </w:rPr>
            </w:pPr>
            <w:r w:rsidRPr="00BC62EE">
              <w:rPr>
                <w:lang w:val="pt-BR"/>
              </w:rPr>
              <w:t>- Giảng</w:t>
            </w:r>
            <w:r w:rsidRPr="00BC62EE">
              <w:rPr>
                <w:lang w:val="vi-VN"/>
              </w:rPr>
              <w:t xml:space="preserve"> lý thuyết</w:t>
            </w:r>
          </w:p>
          <w:p w14:paraId="7F5B44AD" w14:textId="77777777" w:rsidR="007B2FEE" w:rsidRPr="00BC62EE" w:rsidRDefault="007B2FEE" w:rsidP="007B2FEE">
            <w:pPr>
              <w:tabs>
                <w:tab w:val="left" w:pos="720"/>
              </w:tabs>
              <w:rPr>
                <w:lang w:val="vi-VN"/>
              </w:rPr>
            </w:pPr>
            <w:r w:rsidRPr="00BC62EE">
              <w:rPr>
                <w:lang w:val="pt-BR"/>
              </w:rPr>
              <w:t>- Giới</w:t>
            </w:r>
            <w:r w:rsidRPr="00BC62EE">
              <w:rPr>
                <w:lang w:val="vi-VN"/>
              </w:rPr>
              <w:t xml:space="preserve"> thiệu ví dụ</w:t>
            </w:r>
          </w:p>
          <w:p w14:paraId="599C744C" w14:textId="3A9D6D33" w:rsidR="007B2FEE" w:rsidRPr="00BC62EE" w:rsidRDefault="007B2FEE" w:rsidP="007B2FEE">
            <w:pPr>
              <w:tabs>
                <w:tab w:val="left" w:pos="720"/>
              </w:tabs>
              <w:rPr>
                <w:b/>
                <w:bCs/>
                <w:lang w:val="vi-VN"/>
              </w:rPr>
            </w:pPr>
            <w:r w:rsidRPr="00BC62EE">
              <w:rPr>
                <w:b/>
                <w:bCs/>
                <w:lang w:val="pt-BR"/>
              </w:rPr>
              <w:t>Sinh viên</w:t>
            </w:r>
            <w:r w:rsidRPr="00BC62EE">
              <w:rPr>
                <w:b/>
                <w:bCs/>
                <w:lang w:val="vi-VN"/>
              </w:rPr>
              <w:t>:</w:t>
            </w:r>
          </w:p>
          <w:p w14:paraId="62265EC0" w14:textId="77777777" w:rsidR="007B2FEE" w:rsidRPr="00BC62EE" w:rsidRDefault="007B2FEE" w:rsidP="007B2FEE">
            <w:pPr>
              <w:tabs>
                <w:tab w:val="left" w:pos="720"/>
              </w:tabs>
              <w:rPr>
                <w:lang w:val="pt-BR"/>
              </w:rPr>
            </w:pPr>
            <w:r w:rsidRPr="00BC62EE">
              <w:rPr>
                <w:lang w:val="pt-BR"/>
              </w:rPr>
              <w:t>- Đọc tài liệu trước</w:t>
            </w:r>
          </w:p>
          <w:p w14:paraId="750DCF1A" w14:textId="77777777" w:rsidR="007B2FEE" w:rsidRPr="00BC62EE" w:rsidRDefault="007B2FEE" w:rsidP="007B2FEE">
            <w:pPr>
              <w:tabs>
                <w:tab w:val="left" w:pos="720"/>
              </w:tabs>
              <w:rPr>
                <w:lang w:val="vi-VN"/>
              </w:rPr>
            </w:pPr>
            <w:r w:rsidRPr="00BC62EE">
              <w:rPr>
                <w:lang w:val="pt-BR"/>
              </w:rPr>
              <w:t>- Xem</w:t>
            </w:r>
            <w:r w:rsidRPr="00BC62EE">
              <w:rPr>
                <w:lang w:val="vi-VN"/>
              </w:rPr>
              <w:t xml:space="preserve"> trước các ví dụ</w:t>
            </w:r>
          </w:p>
          <w:p w14:paraId="4DD5DD83" w14:textId="16398559" w:rsidR="007B2FEE" w:rsidRPr="00BC62EE" w:rsidRDefault="007B2FEE" w:rsidP="007B2FEE">
            <w:pPr>
              <w:tabs>
                <w:tab w:val="left" w:pos="720"/>
              </w:tabs>
              <w:rPr>
                <w:bCs/>
                <w:lang w:val="vi-VN"/>
              </w:rPr>
            </w:pPr>
            <w:r w:rsidRPr="00BC62EE">
              <w:rPr>
                <w:bCs/>
                <w:lang w:val="vi-VN"/>
              </w:rPr>
              <w:t>- Làm bài tập được yêu cầu</w:t>
            </w:r>
          </w:p>
        </w:tc>
        <w:tc>
          <w:tcPr>
            <w:tcW w:w="770" w:type="pct"/>
            <w:shd w:val="clear" w:color="auto" w:fill="FFF2CC" w:themeFill="accent4" w:themeFillTint="33"/>
            <w:vAlign w:val="center"/>
          </w:tcPr>
          <w:p w14:paraId="209FC5C8" w14:textId="3D94D613" w:rsidR="007B2FEE" w:rsidRPr="00BC62EE" w:rsidRDefault="007B2FEE" w:rsidP="007B2FEE">
            <w:pPr>
              <w:widowControl w:val="0"/>
              <w:tabs>
                <w:tab w:val="left" w:pos="288"/>
                <w:tab w:val="left" w:pos="990"/>
              </w:tabs>
            </w:pPr>
          </w:p>
        </w:tc>
        <w:tc>
          <w:tcPr>
            <w:tcW w:w="414" w:type="pct"/>
            <w:shd w:val="clear" w:color="auto" w:fill="FFF2CC" w:themeFill="accent4" w:themeFillTint="33"/>
            <w:vAlign w:val="center"/>
          </w:tcPr>
          <w:p w14:paraId="63F62913" w14:textId="77777777" w:rsidR="007B2FEE" w:rsidRPr="00BC62EE" w:rsidRDefault="007B2FEE" w:rsidP="007B2FEE">
            <w:pPr>
              <w:widowControl w:val="0"/>
              <w:tabs>
                <w:tab w:val="left" w:pos="993"/>
              </w:tabs>
              <w:jc w:val="center"/>
              <w:rPr>
                <w:bCs/>
                <w:lang w:val="vi-VN"/>
              </w:rPr>
            </w:pPr>
            <w:r w:rsidRPr="00BC62EE">
              <w:rPr>
                <w:bCs/>
                <w:lang w:val="vi-VN"/>
              </w:rPr>
              <w:t>1.1</w:t>
            </w:r>
          </w:p>
          <w:p w14:paraId="7592AA8C" w14:textId="77777777" w:rsidR="007B2FEE" w:rsidRPr="00BC62EE" w:rsidRDefault="007B2FEE" w:rsidP="007B2FEE">
            <w:pPr>
              <w:widowControl w:val="0"/>
              <w:tabs>
                <w:tab w:val="left" w:pos="993"/>
              </w:tabs>
              <w:jc w:val="center"/>
              <w:rPr>
                <w:bCs/>
                <w:lang w:val="vi-VN"/>
              </w:rPr>
            </w:pPr>
            <w:r w:rsidRPr="00BC62EE">
              <w:rPr>
                <w:bCs/>
                <w:lang w:val="vi-VN"/>
              </w:rPr>
              <w:t>1.2</w:t>
            </w:r>
          </w:p>
          <w:p w14:paraId="2C733F4E" w14:textId="2C9E874A" w:rsidR="007B2FEE" w:rsidRPr="00BC62EE" w:rsidRDefault="007B2FEE" w:rsidP="007B2FEE">
            <w:pPr>
              <w:widowControl w:val="0"/>
              <w:tabs>
                <w:tab w:val="left" w:pos="990"/>
              </w:tabs>
              <w:jc w:val="center"/>
              <w:rPr>
                <w:bCs/>
                <w:lang w:val="vi-VN"/>
              </w:rPr>
            </w:pPr>
            <w:r w:rsidRPr="00BC62EE">
              <w:rPr>
                <w:bCs/>
                <w:lang w:val="vi-VN"/>
              </w:rPr>
              <w:t>1.3</w:t>
            </w:r>
          </w:p>
        </w:tc>
      </w:tr>
      <w:tr w:rsidR="007B2FEE" w:rsidRPr="00BC62EE" w14:paraId="2DB758FC" w14:textId="77777777" w:rsidTr="007B2FEE">
        <w:tc>
          <w:tcPr>
            <w:tcW w:w="351" w:type="pct"/>
            <w:shd w:val="clear" w:color="auto" w:fill="auto"/>
            <w:vAlign w:val="center"/>
          </w:tcPr>
          <w:p w14:paraId="14C9A567" w14:textId="75A2E2FF" w:rsidR="007B2FEE" w:rsidRPr="00BC62EE" w:rsidRDefault="007B2FEE" w:rsidP="007B2FEE">
            <w:pPr>
              <w:widowControl w:val="0"/>
              <w:tabs>
                <w:tab w:val="left" w:pos="993"/>
              </w:tabs>
              <w:jc w:val="center"/>
              <w:rPr>
                <w:b/>
                <w:bCs/>
                <w:lang w:val="vi-VN"/>
              </w:rPr>
            </w:pPr>
            <w:r w:rsidRPr="00BC62EE">
              <w:rPr>
                <w:b/>
                <w:bCs/>
                <w:lang w:val="vi-VN"/>
              </w:rPr>
              <w:t>6</w:t>
            </w:r>
          </w:p>
        </w:tc>
        <w:tc>
          <w:tcPr>
            <w:tcW w:w="1414" w:type="pct"/>
            <w:shd w:val="clear" w:color="auto" w:fill="auto"/>
            <w:vAlign w:val="center"/>
          </w:tcPr>
          <w:p w14:paraId="38FFB511" w14:textId="78CE284B" w:rsidR="007B2FEE" w:rsidRDefault="007B2FEE" w:rsidP="007B2FEE">
            <w:pPr>
              <w:tabs>
                <w:tab w:val="left" w:pos="720"/>
              </w:tabs>
              <w:rPr>
                <w:b/>
                <w:bCs/>
              </w:rPr>
            </w:pPr>
            <w:r w:rsidRPr="00BC62EE">
              <w:rPr>
                <w:b/>
                <w:bCs/>
                <w:lang w:val="pt-BR"/>
              </w:rPr>
              <w:t xml:space="preserve">Seminar </w:t>
            </w:r>
            <w:r w:rsidRPr="00BC62EE">
              <w:rPr>
                <w:b/>
                <w:bCs/>
                <w:lang w:val="vi-VN"/>
              </w:rPr>
              <w:t>3</w:t>
            </w:r>
          </w:p>
          <w:p w14:paraId="73DEE695" w14:textId="77777777" w:rsidR="00105326" w:rsidRDefault="00105326" w:rsidP="007B2FEE">
            <w:pPr>
              <w:tabs>
                <w:tab w:val="left" w:pos="720"/>
              </w:tabs>
              <w:rPr>
                <w:b/>
                <w:bCs/>
              </w:rPr>
            </w:pPr>
          </w:p>
          <w:p w14:paraId="5793899E" w14:textId="401E18BD" w:rsidR="00B77516" w:rsidRPr="00BC62EE" w:rsidRDefault="00B77516" w:rsidP="00B77516">
            <w:pPr>
              <w:tabs>
                <w:tab w:val="left" w:pos="720"/>
              </w:tabs>
            </w:pPr>
            <w:r w:rsidRPr="00BC62EE">
              <w:rPr>
                <w:lang w:val="pt-BR"/>
              </w:rPr>
              <w:t>- Câu</w:t>
            </w:r>
            <w:r w:rsidRPr="00BC62EE">
              <w:rPr>
                <w:lang w:val="vi-VN"/>
              </w:rPr>
              <w:t xml:space="preserve"> hỏi lý thuyết Chương </w:t>
            </w:r>
            <w:r>
              <w:t>2</w:t>
            </w:r>
            <w:r w:rsidRPr="00BC62EE">
              <w:rPr>
                <w:lang w:val="vi-VN"/>
              </w:rPr>
              <w:t xml:space="preserve">, </w:t>
            </w:r>
            <w:r>
              <w:t>3</w:t>
            </w:r>
          </w:p>
          <w:p w14:paraId="0A60B1EC" w14:textId="77777777" w:rsidR="00B77516" w:rsidRDefault="00B77516" w:rsidP="00105326">
            <w:pPr>
              <w:tabs>
                <w:tab w:val="left" w:pos="720"/>
              </w:tabs>
            </w:pPr>
          </w:p>
          <w:p w14:paraId="21CE8F99" w14:textId="5DA7D344" w:rsidR="00105326" w:rsidRPr="00BC62EE" w:rsidRDefault="00105326" w:rsidP="00105326">
            <w:pPr>
              <w:tabs>
                <w:tab w:val="left" w:pos="720"/>
              </w:tabs>
              <w:rPr>
                <w:lang w:val="vi-VN"/>
              </w:rPr>
            </w:pPr>
            <w:r w:rsidRPr="00BC62EE">
              <w:rPr>
                <w:lang w:val="vi-VN"/>
              </w:rPr>
              <w:t>- Thực hành:</w:t>
            </w:r>
          </w:p>
          <w:p w14:paraId="0C679C4E" w14:textId="1F689F1D" w:rsidR="00105326" w:rsidRDefault="00105326" w:rsidP="00105326">
            <w:pPr>
              <w:tabs>
                <w:tab w:val="left" w:pos="720"/>
              </w:tabs>
            </w:pPr>
            <w:r w:rsidRPr="00BC62EE">
              <w:rPr>
                <w:lang w:val="vi-VN"/>
              </w:rPr>
              <w:t xml:space="preserve">(1) </w:t>
            </w:r>
            <w:r w:rsidR="00441E7E">
              <w:t xml:space="preserve">Thực hành với các project làm việc với nhiều </w:t>
            </w:r>
            <w:r w:rsidR="003300CE">
              <w:t>đối tượng, các sự kiện, các phương thức để xây dựng bài toán quản lý.</w:t>
            </w:r>
          </w:p>
          <w:p w14:paraId="04B01CAA" w14:textId="77777777" w:rsidR="003300CE" w:rsidRPr="00441E7E" w:rsidRDefault="003300CE" w:rsidP="00105326">
            <w:pPr>
              <w:tabs>
                <w:tab w:val="left" w:pos="720"/>
              </w:tabs>
            </w:pPr>
          </w:p>
          <w:p w14:paraId="2FE95FA0" w14:textId="6F28AECF" w:rsidR="00105326" w:rsidRPr="00441E7E" w:rsidRDefault="00105326" w:rsidP="00105326">
            <w:pPr>
              <w:tabs>
                <w:tab w:val="left" w:pos="720"/>
              </w:tabs>
            </w:pPr>
            <w:r w:rsidRPr="00BC62EE">
              <w:rPr>
                <w:lang w:val="vi-VN"/>
              </w:rPr>
              <w:t>(</w:t>
            </w:r>
            <w:r w:rsidR="000B4097">
              <w:t>2</w:t>
            </w:r>
            <w:r w:rsidRPr="00BC62EE">
              <w:rPr>
                <w:lang w:val="vi-VN"/>
              </w:rPr>
              <w:t xml:space="preserve">) </w:t>
            </w:r>
            <w:r w:rsidR="00441E7E">
              <w:rPr>
                <w:lang w:val="vi-VN"/>
              </w:rPr>
              <w:t>Th</w:t>
            </w:r>
            <w:r w:rsidR="00441E7E">
              <w:t xml:space="preserve">ực hành với một bài toán cụ thể </w:t>
            </w:r>
          </w:p>
          <w:p w14:paraId="5906CAE6" w14:textId="77777777" w:rsidR="00105326" w:rsidRPr="00105326" w:rsidRDefault="00105326" w:rsidP="007B2FEE">
            <w:pPr>
              <w:tabs>
                <w:tab w:val="left" w:pos="720"/>
              </w:tabs>
              <w:rPr>
                <w:b/>
                <w:bCs/>
              </w:rPr>
            </w:pPr>
          </w:p>
          <w:p w14:paraId="16DB1326" w14:textId="5B9CC0CC" w:rsidR="007B2FEE" w:rsidRPr="00BC62EE" w:rsidRDefault="007B2FEE" w:rsidP="007B2FEE">
            <w:pPr>
              <w:tabs>
                <w:tab w:val="left" w:pos="720"/>
              </w:tabs>
              <w:rPr>
                <w:bCs/>
                <w:lang w:val="fr-FR"/>
              </w:rPr>
            </w:pPr>
          </w:p>
        </w:tc>
        <w:tc>
          <w:tcPr>
            <w:tcW w:w="566" w:type="pct"/>
            <w:vAlign w:val="center"/>
          </w:tcPr>
          <w:p w14:paraId="5B2C00FF" w14:textId="60A3DEA6" w:rsidR="005E2EFD" w:rsidRDefault="005E2EFD" w:rsidP="007B2FEE">
            <w:pPr>
              <w:widowControl w:val="0"/>
              <w:tabs>
                <w:tab w:val="left" w:pos="993"/>
              </w:tabs>
              <w:jc w:val="center"/>
            </w:pPr>
            <w:r w:rsidRPr="00BC62EE">
              <w:t xml:space="preserve">[1] Chương </w:t>
            </w:r>
            <w:r w:rsidRPr="00BC62EE">
              <w:rPr>
                <w:lang w:val="vi-VN"/>
              </w:rPr>
              <w:t>5</w:t>
            </w:r>
          </w:p>
          <w:p w14:paraId="76C0E1D0" w14:textId="77777777" w:rsidR="005E2EFD" w:rsidRDefault="005E2EFD" w:rsidP="007B2FEE">
            <w:pPr>
              <w:widowControl w:val="0"/>
              <w:tabs>
                <w:tab w:val="left" w:pos="993"/>
              </w:tabs>
              <w:jc w:val="center"/>
            </w:pPr>
          </w:p>
          <w:p w14:paraId="0287B4E2" w14:textId="77777777" w:rsidR="006436D4" w:rsidRPr="0036339E" w:rsidRDefault="006436D4" w:rsidP="006436D4">
            <w:pPr>
              <w:tabs>
                <w:tab w:val="left" w:pos="720"/>
              </w:tabs>
              <w:jc w:val="center"/>
            </w:pPr>
            <w:r w:rsidRPr="00BC62EE">
              <w:rPr>
                <w:lang w:val="vi-VN"/>
              </w:rPr>
              <w:t>[</w:t>
            </w:r>
            <w:r>
              <w:t>2</w:t>
            </w:r>
            <w:r w:rsidRPr="00BC62EE">
              <w:rPr>
                <w:lang w:val="vi-VN"/>
              </w:rPr>
              <w:t xml:space="preserve">] </w:t>
            </w:r>
            <w:r>
              <w:t>Chapter 3, 4</w:t>
            </w:r>
          </w:p>
          <w:p w14:paraId="6D7A4B27" w14:textId="6D2A1580" w:rsidR="007B2FEE" w:rsidRPr="00BC62EE" w:rsidRDefault="007B2FEE" w:rsidP="007B2FEE">
            <w:pPr>
              <w:widowControl w:val="0"/>
              <w:tabs>
                <w:tab w:val="left" w:pos="993"/>
              </w:tabs>
              <w:jc w:val="center"/>
            </w:pPr>
          </w:p>
        </w:tc>
        <w:tc>
          <w:tcPr>
            <w:tcW w:w="1485" w:type="pct"/>
            <w:shd w:val="clear" w:color="auto" w:fill="auto"/>
            <w:vAlign w:val="center"/>
          </w:tcPr>
          <w:p w14:paraId="63CA95F6" w14:textId="0C155CB0" w:rsidR="007B2FEE" w:rsidRPr="00BC62EE" w:rsidRDefault="007B2FEE" w:rsidP="007B2FEE">
            <w:pPr>
              <w:tabs>
                <w:tab w:val="left" w:pos="720"/>
              </w:tabs>
              <w:rPr>
                <w:b/>
                <w:bCs/>
                <w:lang w:val="vi-VN"/>
              </w:rPr>
            </w:pPr>
            <w:r w:rsidRPr="00BC62EE">
              <w:rPr>
                <w:b/>
                <w:bCs/>
                <w:lang w:val="pt-BR"/>
              </w:rPr>
              <w:t>Giảng viên</w:t>
            </w:r>
            <w:r w:rsidRPr="00BC62EE">
              <w:rPr>
                <w:b/>
                <w:bCs/>
                <w:lang w:val="vi-VN"/>
              </w:rPr>
              <w:t>:</w:t>
            </w:r>
          </w:p>
          <w:p w14:paraId="6DE7EDA2" w14:textId="77777777" w:rsidR="007B2FEE" w:rsidRPr="00BC62EE" w:rsidRDefault="007B2FEE" w:rsidP="007B2FEE">
            <w:pPr>
              <w:tabs>
                <w:tab w:val="left" w:pos="720"/>
              </w:tabs>
              <w:rPr>
                <w:lang w:val="vi-VN"/>
              </w:rPr>
            </w:pPr>
            <w:r w:rsidRPr="00BC62EE">
              <w:rPr>
                <w:lang w:val="pt-BR"/>
              </w:rPr>
              <w:t>-</w:t>
            </w:r>
            <w:r w:rsidRPr="00BC62EE">
              <w:rPr>
                <w:lang w:val="vi-VN"/>
              </w:rPr>
              <w:t xml:space="preserve"> Nhắc lại một số lý thuyết</w:t>
            </w:r>
          </w:p>
          <w:p w14:paraId="56B1BC37" w14:textId="77777777" w:rsidR="007B2FEE" w:rsidRPr="00BC62EE" w:rsidRDefault="007B2FEE" w:rsidP="007B2FEE">
            <w:pPr>
              <w:tabs>
                <w:tab w:val="left" w:pos="720"/>
              </w:tabs>
              <w:rPr>
                <w:lang w:val="vi-VN"/>
              </w:rPr>
            </w:pPr>
            <w:r w:rsidRPr="00BC62EE">
              <w:rPr>
                <w:lang w:val="vi-VN"/>
              </w:rPr>
              <w:t>- Hướng dẫn thực hành</w:t>
            </w:r>
          </w:p>
          <w:p w14:paraId="236CA05F" w14:textId="44730861" w:rsidR="007B2FEE" w:rsidRPr="00BC62EE" w:rsidRDefault="007B2FEE" w:rsidP="007B2FEE">
            <w:pPr>
              <w:tabs>
                <w:tab w:val="left" w:pos="720"/>
              </w:tabs>
              <w:rPr>
                <w:b/>
                <w:bCs/>
                <w:lang w:val="vi-VN"/>
              </w:rPr>
            </w:pPr>
            <w:r w:rsidRPr="00BC62EE">
              <w:rPr>
                <w:b/>
                <w:bCs/>
                <w:lang w:val="pt-BR"/>
              </w:rPr>
              <w:t>Sinh viên</w:t>
            </w:r>
            <w:r w:rsidRPr="00BC62EE">
              <w:rPr>
                <w:b/>
                <w:bCs/>
                <w:lang w:val="vi-VN"/>
              </w:rPr>
              <w:t>:</w:t>
            </w:r>
          </w:p>
          <w:p w14:paraId="1951335B" w14:textId="77777777" w:rsidR="007B2FEE" w:rsidRPr="00BC62EE" w:rsidRDefault="007B2FEE" w:rsidP="007B2FEE">
            <w:pPr>
              <w:tabs>
                <w:tab w:val="left" w:pos="720"/>
              </w:tabs>
              <w:rPr>
                <w:lang w:val="vi-VN"/>
              </w:rPr>
            </w:pPr>
            <w:r w:rsidRPr="00BC62EE">
              <w:rPr>
                <w:lang w:val="pt-BR"/>
              </w:rPr>
              <w:t>- Đọc</w:t>
            </w:r>
            <w:r w:rsidRPr="00BC62EE">
              <w:rPr>
                <w:lang w:val="vi-VN"/>
              </w:rPr>
              <w:t xml:space="preserve"> tài liệu trước</w:t>
            </w:r>
          </w:p>
          <w:p w14:paraId="5B2BF18A" w14:textId="77777777" w:rsidR="007B2FEE" w:rsidRPr="00BC62EE" w:rsidRDefault="007B2FEE" w:rsidP="007B2FEE">
            <w:pPr>
              <w:tabs>
                <w:tab w:val="left" w:pos="720"/>
              </w:tabs>
              <w:rPr>
                <w:bCs/>
                <w:lang w:val="vi-VN"/>
              </w:rPr>
            </w:pPr>
            <w:r w:rsidRPr="00BC62EE">
              <w:rPr>
                <w:bCs/>
                <w:lang w:val="vi-VN"/>
              </w:rPr>
              <w:t>- Theo dõi các bước thực hành</w:t>
            </w:r>
          </w:p>
          <w:p w14:paraId="3FDE1FE9" w14:textId="77777777" w:rsidR="007B2FEE" w:rsidRPr="00BC62EE" w:rsidRDefault="007B2FEE" w:rsidP="007B2FEE">
            <w:pPr>
              <w:tabs>
                <w:tab w:val="left" w:pos="720"/>
              </w:tabs>
              <w:rPr>
                <w:bCs/>
                <w:lang w:val="vi-VN"/>
              </w:rPr>
            </w:pPr>
            <w:r w:rsidRPr="00BC62EE">
              <w:rPr>
                <w:bCs/>
                <w:lang w:val="vi-VN"/>
              </w:rPr>
              <w:t>- Tham gia thảo luận</w:t>
            </w:r>
          </w:p>
          <w:p w14:paraId="07A219C6" w14:textId="1A8C0AF8" w:rsidR="007B2FEE" w:rsidRPr="00BC62EE" w:rsidRDefault="007B2FEE" w:rsidP="007B2FEE">
            <w:pPr>
              <w:tabs>
                <w:tab w:val="left" w:pos="720"/>
              </w:tabs>
              <w:rPr>
                <w:bCs/>
                <w:lang w:val="vi-VN"/>
              </w:rPr>
            </w:pPr>
            <w:r w:rsidRPr="00BC62EE">
              <w:rPr>
                <w:bCs/>
                <w:lang w:val="vi-VN"/>
              </w:rPr>
              <w:t>- Tham gia chữa bài</w:t>
            </w:r>
          </w:p>
        </w:tc>
        <w:tc>
          <w:tcPr>
            <w:tcW w:w="770" w:type="pct"/>
            <w:shd w:val="clear" w:color="auto" w:fill="auto"/>
            <w:vAlign w:val="center"/>
          </w:tcPr>
          <w:p w14:paraId="74F97E06" w14:textId="77777777" w:rsidR="007B2FEE" w:rsidRPr="00BC62EE" w:rsidRDefault="007B2FEE" w:rsidP="007B2FEE">
            <w:pPr>
              <w:tabs>
                <w:tab w:val="left" w:pos="720"/>
              </w:tabs>
              <w:rPr>
                <w:lang w:val="pt-BR"/>
              </w:rPr>
            </w:pPr>
            <w:r w:rsidRPr="00BC62EE">
              <w:rPr>
                <w:lang w:val="pt-BR"/>
              </w:rPr>
              <w:t>- Điểm danh</w:t>
            </w:r>
          </w:p>
          <w:p w14:paraId="17520CC2" w14:textId="0C134C59" w:rsidR="007B2FEE" w:rsidRPr="00BC62EE" w:rsidRDefault="007B2FEE" w:rsidP="007B2FEE">
            <w:pPr>
              <w:tabs>
                <w:tab w:val="left" w:pos="720"/>
              </w:tabs>
              <w:rPr>
                <w:lang w:val="vi-VN"/>
              </w:rPr>
            </w:pPr>
            <w:r w:rsidRPr="00BC62EE">
              <w:rPr>
                <w:lang w:val="pt-BR"/>
              </w:rPr>
              <w:t>- Trả lời câu hỏi</w:t>
            </w:r>
            <w:r w:rsidRPr="00BC62EE">
              <w:rPr>
                <w:lang w:val="vi-VN"/>
              </w:rPr>
              <w:t xml:space="preserve"> trong Seminar 3</w:t>
            </w:r>
          </w:p>
          <w:p w14:paraId="3F7EC8F2" w14:textId="77777777" w:rsidR="007B2FEE" w:rsidRDefault="007B2FEE" w:rsidP="007B2FEE">
            <w:pPr>
              <w:widowControl w:val="0"/>
              <w:tabs>
                <w:tab w:val="left" w:pos="288"/>
                <w:tab w:val="left" w:pos="990"/>
              </w:tabs>
            </w:pPr>
            <w:r w:rsidRPr="00BC62EE">
              <w:rPr>
                <w:lang w:val="vi-VN"/>
              </w:rPr>
              <w:t xml:space="preserve">- Làm bài tập thực hành  </w:t>
            </w:r>
          </w:p>
          <w:p w14:paraId="70C3651E" w14:textId="5E3229AF" w:rsidR="00051BDD" w:rsidRPr="002908F2" w:rsidRDefault="00051BDD" w:rsidP="007B2FEE">
            <w:pPr>
              <w:widowControl w:val="0"/>
              <w:tabs>
                <w:tab w:val="left" w:pos="288"/>
                <w:tab w:val="left" w:pos="990"/>
              </w:tabs>
            </w:pPr>
          </w:p>
        </w:tc>
        <w:tc>
          <w:tcPr>
            <w:tcW w:w="414" w:type="pct"/>
            <w:vAlign w:val="center"/>
          </w:tcPr>
          <w:p w14:paraId="172018E0" w14:textId="77777777" w:rsidR="007B2FEE" w:rsidRPr="00BC62EE" w:rsidRDefault="007B2FEE" w:rsidP="007B2FEE">
            <w:pPr>
              <w:widowControl w:val="0"/>
              <w:tabs>
                <w:tab w:val="left" w:pos="993"/>
              </w:tabs>
              <w:jc w:val="center"/>
              <w:rPr>
                <w:bCs/>
                <w:lang w:val="vi-VN"/>
              </w:rPr>
            </w:pPr>
            <w:r w:rsidRPr="00BC62EE">
              <w:rPr>
                <w:bCs/>
                <w:lang w:val="vi-VN"/>
              </w:rPr>
              <w:t>1.x</w:t>
            </w:r>
          </w:p>
          <w:p w14:paraId="4566FCDA" w14:textId="77777777" w:rsidR="007B2FEE" w:rsidRPr="00BC62EE" w:rsidRDefault="007B2FEE" w:rsidP="007B2FEE">
            <w:pPr>
              <w:widowControl w:val="0"/>
              <w:tabs>
                <w:tab w:val="left" w:pos="993"/>
              </w:tabs>
              <w:jc w:val="center"/>
              <w:rPr>
                <w:bCs/>
                <w:lang w:val="vi-VN"/>
              </w:rPr>
            </w:pPr>
            <w:r w:rsidRPr="00BC62EE">
              <w:rPr>
                <w:bCs/>
                <w:lang w:val="vi-VN"/>
              </w:rPr>
              <w:t>2.x</w:t>
            </w:r>
          </w:p>
          <w:p w14:paraId="130B25D7" w14:textId="1AFF08DF" w:rsidR="007B2FEE" w:rsidRPr="00BC62EE" w:rsidRDefault="007B2FEE" w:rsidP="007B2FEE">
            <w:pPr>
              <w:widowControl w:val="0"/>
              <w:tabs>
                <w:tab w:val="left" w:pos="288"/>
                <w:tab w:val="left" w:pos="990"/>
              </w:tabs>
              <w:jc w:val="center"/>
            </w:pPr>
            <w:r w:rsidRPr="00BC62EE">
              <w:rPr>
                <w:bCs/>
                <w:lang w:val="vi-VN"/>
              </w:rPr>
              <w:t>3.x</w:t>
            </w:r>
          </w:p>
        </w:tc>
      </w:tr>
      <w:tr w:rsidR="007B2FEE" w:rsidRPr="00BC62EE" w14:paraId="6E911736" w14:textId="77777777" w:rsidTr="007B2FEE">
        <w:tc>
          <w:tcPr>
            <w:tcW w:w="351" w:type="pct"/>
            <w:shd w:val="clear" w:color="auto" w:fill="FFF2CC" w:themeFill="accent4" w:themeFillTint="33"/>
            <w:vAlign w:val="center"/>
          </w:tcPr>
          <w:p w14:paraId="7503F035" w14:textId="704F06D1" w:rsidR="007B2FEE" w:rsidRPr="00BC62EE" w:rsidRDefault="007B2FEE" w:rsidP="007B2FEE">
            <w:pPr>
              <w:widowControl w:val="0"/>
              <w:tabs>
                <w:tab w:val="left" w:pos="993"/>
              </w:tabs>
              <w:jc w:val="center"/>
              <w:rPr>
                <w:b/>
                <w:bCs/>
                <w:lang w:val="vi-VN"/>
              </w:rPr>
            </w:pPr>
            <w:r w:rsidRPr="00BC62EE">
              <w:rPr>
                <w:b/>
                <w:bCs/>
                <w:lang w:val="vi-VN"/>
              </w:rPr>
              <w:t>7</w:t>
            </w:r>
          </w:p>
        </w:tc>
        <w:tc>
          <w:tcPr>
            <w:tcW w:w="1414" w:type="pct"/>
            <w:shd w:val="clear" w:color="auto" w:fill="FFF2CC" w:themeFill="accent4" w:themeFillTint="33"/>
            <w:vAlign w:val="center"/>
          </w:tcPr>
          <w:p w14:paraId="35C6E20C" w14:textId="70D5A4BB" w:rsidR="007B2FEE" w:rsidRPr="00BC62EE" w:rsidRDefault="007B2FEE" w:rsidP="007B2FEE">
            <w:pPr>
              <w:tabs>
                <w:tab w:val="left" w:pos="720"/>
              </w:tabs>
              <w:rPr>
                <w:b/>
                <w:bCs/>
                <w:lang w:val="vi-VN"/>
              </w:rPr>
            </w:pPr>
            <w:r w:rsidRPr="00BC62EE">
              <w:rPr>
                <w:b/>
                <w:bCs/>
                <w:lang w:val="pt-BR"/>
              </w:rPr>
              <w:t xml:space="preserve">Lecture </w:t>
            </w:r>
            <w:r w:rsidRPr="00BC62EE">
              <w:rPr>
                <w:b/>
                <w:bCs/>
                <w:lang w:val="vi-VN"/>
              </w:rPr>
              <w:t>4</w:t>
            </w:r>
          </w:p>
          <w:p w14:paraId="27FDD04D" w14:textId="77777777" w:rsidR="007B2FEE" w:rsidRDefault="007B2FEE" w:rsidP="007B2FEE">
            <w:pPr>
              <w:tabs>
                <w:tab w:val="left" w:pos="720"/>
              </w:tabs>
            </w:pPr>
          </w:p>
          <w:p w14:paraId="4F2CD371" w14:textId="6C57F515" w:rsidR="00560EEF" w:rsidRPr="004C38FF" w:rsidRDefault="00560EEF" w:rsidP="00560EEF">
            <w:pPr>
              <w:widowControl w:val="0"/>
              <w:spacing w:before="20" w:after="20"/>
              <w:ind w:left="44"/>
              <w:rPr>
                <w:b/>
                <w:bCs/>
                <w:szCs w:val="26"/>
              </w:rPr>
            </w:pPr>
            <w:r w:rsidRPr="00BC62EE">
              <w:rPr>
                <w:b/>
                <w:bCs/>
                <w:lang w:val="pt-BR"/>
              </w:rPr>
              <w:t>Chương</w:t>
            </w:r>
            <w:r w:rsidRPr="00BC62EE">
              <w:rPr>
                <w:b/>
                <w:bCs/>
                <w:lang w:val="vi-VN"/>
              </w:rPr>
              <w:t xml:space="preserve"> </w:t>
            </w:r>
            <w:r>
              <w:rPr>
                <w:b/>
                <w:bCs/>
              </w:rPr>
              <w:t>3</w:t>
            </w:r>
            <w:r w:rsidRPr="00BC62EE">
              <w:rPr>
                <w:b/>
                <w:bCs/>
              </w:rPr>
              <w:t>:</w:t>
            </w:r>
            <w:r>
              <w:rPr>
                <w:b/>
                <w:bCs/>
              </w:rPr>
              <w:t xml:space="preserve"> Lập trình với cơ sở dữ liệu và </w:t>
            </w:r>
            <w:r w:rsidR="001F7F1B">
              <w:rPr>
                <w:b/>
                <w:bCs/>
              </w:rPr>
              <w:t xml:space="preserve">xây dựng </w:t>
            </w:r>
            <w:r>
              <w:rPr>
                <w:b/>
                <w:bCs/>
              </w:rPr>
              <w:t>báo cáo</w:t>
            </w:r>
          </w:p>
          <w:p w14:paraId="05B87C1B" w14:textId="5E063640" w:rsidR="00560EEF" w:rsidRPr="00560EEF" w:rsidRDefault="00560EEF" w:rsidP="00560EEF">
            <w:pPr>
              <w:pStyle w:val="ListParagraph"/>
              <w:numPr>
                <w:ilvl w:val="1"/>
                <w:numId w:val="41"/>
              </w:numPr>
              <w:spacing w:after="200" w:line="276" w:lineRule="auto"/>
              <w:rPr>
                <w:sz w:val="26"/>
                <w:szCs w:val="26"/>
                <w:lang w:val="fr-FR"/>
              </w:rPr>
            </w:pPr>
            <w:r w:rsidRPr="00560EEF">
              <w:rPr>
                <w:sz w:val="26"/>
                <w:szCs w:val="26"/>
                <w:lang w:val="fr-FR"/>
              </w:rPr>
              <w:t>Làm quen với ADO.Net bằng C#</w:t>
            </w:r>
          </w:p>
          <w:p w14:paraId="7E0AE885" w14:textId="77777777" w:rsidR="001F7F1B" w:rsidRDefault="00560EEF" w:rsidP="00CF09FD">
            <w:pPr>
              <w:pStyle w:val="ListParagraph"/>
              <w:numPr>
                <w:ilvl w:val="1"/>
                <w:numId w:val="41"/>
              </w:numPr>
              <w:spacing w:after="200" w:line="276" w:lineRule="auto"/>
              <w:rPr>
                <w:sz w:val="26"/>
                <w:szCs w:val="26"/>
                <w:lang w:val="fr-FR"/>
              </w:rPr>
            </w:pPr>
            <w:r w:rsidRPr="001F7F1B">
              <w:rPr>
                <w:sz w:val="26"/>
                <w:szCs w:val="26"/>
                <w:lang w:val="fr-FR"/>
              </w:rPr>
              <w:lastRenderedPageBreak/>
              <w:t xml:space="preserve"> Kết nối với hệ quản trị CS</w:t>
            </w:r>
            <w:r w:rsidR="00A909E4" w:rsidRPr="001F7F1B">
              <w:rPr>
                <w:sz w:val="26"/>
                <w:szCs w:val="26"/>
                <w:lang w:val="fr-FR"/>
              </w:rPr>
              <w:t>DL SQL Server</w:t>
            </w:r>
            <w:r w:rsidR="001F7F1B" w:rsidRPr="001F7F1B">
              <w:rPr>
                <w:sz w:val="26"/>
                <w:szCs w:val="26"/>
                <w:lang w:val="fr-FR"/>
              </w:rPr>
              <w:t xml:space="preserve"> </w:t>
            </w:r>
          </w:p>
          <w:p w14:paraId="33232833" w14:textId="45A8EA19" w:rsidR="00560EEF" w:rsidRPr="00560EEF" w:rsidRDefault="00364742" w:rsidP="00364742">
            <w:pPr>
              <w:pStyle w:val="ListParagraph"/>
              <w:numPr>
                <w:ilvl w:val="1"/>
                <w:numId w:val="41"/>
              </w:numPr>
              <w:spacing w:after="200" w:line="276" w:lineRule="auto"/>
            </w:pPr>
            <w:r>
              <w:rPr>
                <w:sz w:val="26"/>
                <w:szCs w:val="26"/>
                <w:lang w:val="fr-FR"/>
              </w:rPr>
              <w:t>Lập trình xử lý dữ liệu</w:t>
            </w:r>
            <w:r w:rsidR="00680337">
              <w:rPr>
                <w:sz w:val="26"/>
                <w:szCs w:val="26"/>
                <w:lang w:val="fr-FR"/>
              </w:rPr>
              <w:t>.</w:t>
            </w:r>
          </w:p>
        </w:tc>
        <w:tc>
          <w:tcPr>
            <w:tcW w:w="566" w:type="pct"/>
            <w:shd w:val="clear" w:color="auto" w:fill="FFF2CC" w:themeFill="accent4" w:themeFillTint="33"/>
            <w:vAlign w:val="center"/>
          </w:tcPr>
          <w:p w14:paraId="6D4CA065" w14:textId="77777777" w:rsidR="007B2FEE" w:rsidRPr="00BC62EE" w:rsidRDefault="007B2FEE" w:rsidP="007B2FEE">
            <w:pPr>
              <w:widowControl w:val="0"/>
              <w:tabs>
                <w:tab w:val="left" w:pos="993"/>
              </w:tabs>
              <w:jc w:val="center"/>
              <w:rPr>
                <w:lang w:val="vi-VN"/>
              </w:rPr>
            </w:pPr>
            <w:r w:rsidRPr="00BC62EE">
              <w:lastRenderedPageBreak/>
              <w:t xml:space="preserve">[1] Chương </w:t>
            </w:r>
            <w:r w:rsidRPr="00BC62EE">
              <w:rPr>
                <w:lang w:val="vi-VN"/>
              </w:rPr>
              <w:t>6</w:t>
            </w:r>
          </w:p>
          <w:p w14:paraId="648F1F01" w14:textId="77777777" w:rsidR="007B2FEE" w:rsidRPr="00BC62EE" w:rsidRDefault="007B2FEE" w:rsidP="007B2FEE">
            <w:pPr>
              <w:widowControl w:val="0"/>
              <w:tabs>
                <w:tab w:val="left" w:pos="993"/>
              </w:tabs>
              <w:jc w:val="center"/>
              <w:rPr>
                <w:lang w:val="vi-VN"/>
              </w:rPr>
            </w:pPr>
          </w:p>
          <w:p w14:paraId="6EB8F185" w14:textId="4C51DD23" w:rsidR="0059741F" w:rsidRPr="0036339E" w:rsidRDefault="0059741F" w:rsidP="0059741F">
            <w:pPr>
              <w:tabs>
                <w:tab w:val="left" w:pos="720"/>
              </w:tabs>
              <w:jc w:val="center"/>
            </w:pPr>
            <w:r w:rsidRPr="00BC62EE">
              <w:rPr>
                <w:lang w:val="vi-VN"/>
              </w:rPr>
              <w:t>[</w:t>
            </w:r>
            <w:r>
              <w:t>2</w:t>
            </w:r>
            <w:r w:rsidRPr="00BC62EE">
              <w:rPr>
                <w:lang w:val="vi-VN"/>
              </w:rPr>
              <w:t xml:space="preserve">] </w:t>
            </w:r>
            <w:r>
              <w:t>Chapter 20</w:t>
            </w:r>
          </w:p>
          <w:p w14:paraId="66CA0B9C" w14:textId="4EECD51F" w:rsidR="007B2FEE" w:rsidRPr="00BC62EE" w:rsidRDefault="007B2FEE" w:rsidP="007B2FEE">
            <w:pPr>
              <w:widowControl w:val="0"/>
              <w:tabs>
                <w:tab w:val="left" w:pos="993"/>
              </w:tabs>
              <w:jc w:val="center"/>
              <w:rPr>
                <w:lang w:val="vi-VN"/>
              </w:rPr>
            </w:pPr>
          </w:p>
        </w:tc>
        <w:tc>
          <w:tcPr>
            <w:tcW w:w="1485" w:type="pct"/>
            <w:shd w:val="clear" w:color="auto" w:fill="FFF2CC" w:themeFill="accent4" w:themeFillTint="33"/>
            <w:vAlign w:val="center"/>
          </w:tcPr>
          <w:p w14:paraId="69D25DAC" w14:textId="2A91918C" w:rsidR="007B2FEE" w:rsidRPr="00BC62EE" w:rsidRDefault="007B2FEE" w:rsidP="007B2FEE">
            <w:pPr>
              <w:tabs>
                <w:tab w:val="left" w:pos="720"/>
              </w:tabs>
              <w:rPr>
                <w:b/>
                <w:bCs/>
                <w:lang w:val="vi-VN"/>
              </w:rPr>
            </w:pPr>
            <w:r w:rsidRPr="00BC62EE">
              <w:rPr>
                <w:b/>
                <w:bCs/>
                <w:lang w:val="pt-BR"/>
              </w:rPr>
              <w:t>Giảng viên</w:t>
            </w:r>
            <w:r w:rsidRPr="00BC62EE">
              <w:rPr>
                <w:b/>
                <w:bCs/>
                <w:lang w:val="vi-VN"/>
              </w:rPr>
              <w:t>:</w:t>
            </w:r>
          </w:p>
          <w:p w14:paraId="46606FD8" w14:textId="77777777" w:rsidR="007B2FEE" w:rsidRPr="00BC62EE" w:rsidRDefault="007B2FEE" w:rsidP="007B2FEE">
            <w:pPr>
              <w:tabs>
                <w:tab w:val="left" w:pos="720"/>
              </w:tabs>
              <w:rPr>
                <w:lang w:val="vi-VN"/>
              </w:rPr>
            </w:pPr>
            <w:r w:rsidRPr="00BC62EE">
              <w:rPr>
                <w:lang w:val="pt-BR"/>
              </w:rPr>
              <w:t>- Giảng</w:t>
            </w:r>
            <w:r w:rsidRPr="00BC62EE">
              <w:rPr>
                <w:lang w:val="vi-VN"/>
              </w:rPr>
              <w:t xml:space="preserve"> lý thuyết</w:t>
            </w:r>
          </w:p>
          <w:p w14:paraId="7CAF7B92" w14:textId="77777777" w:rsidR="007B2FEE" w:rsidRPr="00BC62EE" w:rsidRDefault="007B2FEE" w:rsidP="007B2FEE">
            <w:pPr>
              <w:tabs>
                <w:tab w:val="left" w:pos="720"/>
              </w:tabs>
              <w:rPr>
                <w:lang w:val="vi-VN"/>
              </w:rPr>
            </w:pPr>
            <w:r w:rsidRPr="00BC62EE">
              <w:rPr>
                <w:lang w:val="pt-BR"/>
              </w:rPr>
              <w:t>- Giới</w:t>
            </w:r>
            <w:r w:rsidRPr="00BC62EE">
              <w:rPr>
                <w:lang w:val="vi-VN"/>
              </w:rPr>
              <w:t xml:space="preserve"> thiệu ví dụ</w:t>
            </w:r>
          </w:p>
          <w:p w14:paraId="5AB063DC" w14:textId="2D8977E2" w:rsidR="007B2FEE" w:rsidRPr="00BC62EE" w:rsidRDefault="007B2FEE" w:rsidP="007B2FEE">
            <w:pPr>
              <w:tabs>
                <w:tab w:val="left" w:pos="720"/>
              </w:tabs>
              <w:rPr>
                <w:b/>
                <w:bCs/>
                <w:lang w:val="vi-VN"/>
              </w:rPr>
            </w:pPr>
            <w:r w:rsidRPr="00BC62EE">
              <w:rPr>
                <w:b/>
                <w:bCs/>
                <w:lang w:val="pt-BR"/>
              </w:rPr>
              <w:t>Sinh viên</w:t>
            </w:r>
            <w:r w:rsidRPr="00BC62EE">
              <w:rPr>
                <w:b/>
                <w:bCs/>
                <w:lang w:val="vi-VN"/>
              </w:rPr>
              <w:t>:</w:t>
            </w:r>
          </w:p>
          <w:p w14:paraId="3BF3E1A3" w14:textId="77777777" w:rsidR="007B2FEE" w:rsidRPr="00BC62EE" w:rsidRDefault="007B2FEE" w:rsidP="007B2FEE">
            <w:pPr>
              <w:tabs>
                <w:tab w:val="left" w:pos="720"/>
              </w:tabs>
              <w:rPr>
                <w:lang w:val="pt-BR"/>
              </w:rPr>
            </w:pPr>
            <w:r w:rsidRPr="00BC62EE">
              <w:rPr>
                <w:lang w:val="pt-BR"/>
              </w:rPr>
              <w:t>- Đọc tài liệu trước</w:t>
            </w:r>
          </w:p>
          <w:p w14:paraId="16240794" w14:textId="77777777" w:rsidR="007B2FEE" w:rsidRPr="00BC62EE" w:rsidRDefault="007B2FEE" w:rsidP="007B2FEE">
            <w:pPr>
              <w:tabs>
                <w:tab w:val="left" w:pos="720"/>
              </w:tabs>
              <w:rPr>
                <w:lang w:val="vi-VN"/>
              </w:rPr>
            </w:pPr>
            <w:r w:rsidRPr="00BC62EE">
              <w:rPr>
                <w:lang w:val="pt-BR"/>
              </w:rPr>
              <w:t>- Xem</w:t>
            </w:r>
            <w:r w:rsidRPr="00BC62EE">
              <w:rPr>
                <w:lang w:val="vi-VN"/>
              </w:rPr>
              <w:t xml:space="preserve"> trước các ví dụ</w:t>
            </w:r>
          </w:p>
          <w:p w14:paraId="702C4CC4" w14:textId="1DB3A653" w:rsidR="007B2FEE" w:rsidRPr="00BC62EE" w:rsidRDefault="007B2FEE" w:rsidP="007B2FEE">
            <w:pPr>
              <w:tabs>
                <w:tab w:val="left" w:pos="720"/>
              </w:tabs>
              <w:rPr>
                <w:bCs/>
                <w:lang w:val="vi-VN"/>
              </w:rPr>
            </w:pPr>
            <w:r w:rsidRPr="00BC62EE">
              <w:rPr>
                <w:bCs/>
                <w:lang w:val="vi-VN"/>
              </w:rPr>
              <w:t>- Làm bài tập được yêu cầu</w:t>
            </w:r>
          </w:p>
        </w:tc>
        <w:tc>
          <w:tcPr>
            <w:tcW w:w="770" w:type="pct"/>
            <w:shd w:val="clear" w:color="auto" w:fill="FFF2CC" w:themeFill="accent4" w:themeFillTint="33"/>
            <w:vAlign w:val="center"/>
          </w:tcPr>
          <w:p w14:paraId="6E89E706" w14:textId="77777777" w:rsidR="007B2FEE" w:rsidRPr="00BC62EE" w:rsidRDefault="007B2FEE" w:rsidP="007B2FEE">
            <w:pPr>
              <w:widowControl w:val="0"/>
              <w:tabs>
                <w:tab w:val="left" w:pos="288"/>
                <w:tab w:val="left" w:pos="990"/>
              </w:tabs>
            </w:pPr>
          </w:p>
        </w:tc>
        <w:tc>
          <w:tcPr>
            <w:tcW w:w="414" w:type="pct"/>
            <w:shd w:val="clear" w:color="auto" w:fill="FFF2CC" w:themeFill="accent4" w:themeFillTint="33"/>
            <w:vAlign w:val="center"/>
          </w:tcPr>
          <w:p w14:paraId="610166AE" w14:textId="77777777" w:rsidR="007B2FEE" w:rsidRPr="00BC62EE" w:rsidRDefault="007B2FEE" w:rsidP="007B2FEE">
            <w:pPr>
              <w:widowControl w:val="0"/>
              <w:tabs>
                <w:tab w:val="left" w:pos="993"/>
              </w:tabs>
              <w:jc w:val="center"/>
              <w:rPr>
                <w:bCs/>
                <w:lang w:val="vi-VN"/>
              </w:rPr>
            </w:pPr>
            <w:r w:rsidRPr="00BC62EE">
              <w:rPr>
                <w:bCs/>
                <w:lang w:val="vi-VN"/>
              </w:rPr>
              <w:t>1.1</w:t>
            </w:r>
          </w:p>
          <w:p w14:paraId="0DCD1CEC" w14:textId="77777777" w:rsidR="007B2FEE" w:rsidRPr="00BC62EE" w:rsidRDefault="007B2FEE" w:rsidP="007B2FEE">
            <w:pPr>
              <w:widowControl w:val="0"/>
              <w:tabs>
                <w:tab w:val="left" w:pos="993"/>
              </w:tabs>
              <w:jc w:val="center"/>
              <w:rPr>
                <w:bCs/>
                <w:lang w:val="vi-VN"/>
              </w:rPr>
            </w:pPr>
            <w:r w:rsidRPr="00BC62EE">
              <w:rPr>
                <w:bCs/>
                <w:lang w:val="vi-VN"/>
              </w:rPr>
              <w:t>1.2</w:t>
            </w:r>
          </w:p>
          <w:p w14:paraId="10DB38F1" w14:textId="77777777" w:rsidR="007B2FEE" w:rsidRPr="00BC62EE" w:rsidRDefault="007B2FEE" w:rsidP="007B2FEE">
            <w:pPr>
              <w:widowControl w:val="0"/>
              <w:tabs>
                <w:tab w:val="left" w:pos="993"/>
              </w:tabs>
              <w:jc w:val="center"/>
              <w:rPr>
                <w:bCs/>
                <w:lang w:val="vi-VN"/>
              </w:rPr>
            </w:pPr>
            <w:r w:rsidRPr="00BC62EE">
              <w:rPr>
                <w:bCs/>
                <w:lang w:val="vi-VN"/>
              </w:rPr>
              <w:t>1.3</w:t>
            </w:r>
          </w:p>
          <w:p w14:paraId="3B70B9B5" w14:textId="1D806077" w:rsidR="007B2FEE" w:rsidRPr="00BC62EE" w:rsidRDefault="007B2FEE" w:rsidP="007B2FEE">
            <w:pPr>
              <w:widowControl w:val="0"/>
              <w:tabs>
                <w:tab w:val="left" w:pos="288"/>
                <w:tab w:val="left" w:pos="990"/>
              </w:tabs>
              <w:jc w:val="center"/>
            </w:pPr>
          </w:p>
        </w:tc>
      </w:tr>
      <w:tr w:rsidR="007B2FEE" w:rsidRPr="00BC62EE" w14:paraId="6134F770" w14:textId="77777777" w:rsidTr="007B2FEE">
        <w:tc>
          <w:tcPr>
            <w:tcW w:w="351" w:type="pct"/>
            <w:shd w:val="clear" w:color="auto" w:fill="auto"/>
            <w:vAlign w:val="center"/>
          </w:tcPr>
          <w:p w14:paraId="4F34773D" w14:textId="22C57CFC" w:rsidR="007B2FEE" w:rsidRPr="00BC62EE" w:rsidRDefault="007B2FEE" w:rsidP="007B2FEE">
            <w:pPr>
              <w:widowControl w:val="0"/>
              <w:tabs>
                <w:tab w:val="left" w:pos="993"/>
              </w:tabs>
              <w:jc w:val="center"/>
              <w:rPr>
                <w:b/>
                <w:bCs/>
                <w:lang w:val="vi-VN"/>
              </w:rPr>
            </w:pPr>
            <w:r w:rsidRPr="00BC62EE">
              <w:rPr>
                <w:b/>
                <w:bCs/>
                <w:lang w:val="vi-VN"/>
              </w:rPr>
              <w:t>8</w:t>
            </w:r>
          </w:p>
        </w:tc>
        <w:tc>
          <w:tcPr>
            <w:tcW w:w="1414" w:type="pct"/>
            <w:shd w:val="clear" w:color="auto" w:fill="auto"/>
            <w:vAlign w:val="center"/>
          </w:tcPr>
          <w:p w14:paraId="23511DDA" w14:textId="39CF4F28" w:rsidR="007B2FEE" w:rsidRDefault="007B2FEE" w:rsidP="007B2FEE">
            <w:pPr>
              <w:tabs>
                <w:tab w:val="left" w:pos="720"/>
              </w:tabs>
              <w:rPr>
                <w:b/>
                <w:bCs/>
              </w:rPr>
            </w:pPr>
            <w:r w:rsidRPr="00BC62EE">
              <w:rPr>
                <w:b/>
                <w:bCs/>
                <w:lang w:val="pt-BR"/>
              </w:rPr>
              <w:t xml:space="preserve">Seminar </w:t>
            </w:r>
            <w:r w:rsidRPr="00BC62EE">
              <w:rPr>
                <w:b/>
                <w:bCs/>
                <w:lang w:val="vi-VN"/>
              </w:rPr>
              <w:t>4</w:t>
            </w:r>
          </w:p>
          <w:p w14:paraId="2CCEA9E6" w14:textId="1EFD3BA2" w:rsidR="008667C6" w:rsidRPr="008667C6" w:rsidRDefault="008667C6" w:rsidP="007B2FEE">
            <w:pPr>
              <w:tabs>
                <w:tab w:val="left" w:pos="720"/>
              </w:tabs>
              <w:rPr>
                <w:b/>
                <w:bCs/>
              </w:rPr>
            </w:pPr>
            <w:r>
              <w:rPr>
                <w:b/>
                <w:bCs/>
              </w:rPr>
              <w:t>Thực hành</w:t>
            </w:r>
            <w:r w:rsidR="00D42864">
              <w:rPr>
                <w:b/>
                <w:bCs/>
              </w:rPr>
              <w:t xml:space="preserve">: </w:t>
            </w:r>
            <w:r w:rsidR="00D42864" w:rsidRPr="00D42864">
              <w:t>Kết nối với cơ sở dữ liệu, viết các thủ tục trong Class và cách thức gọi các thủ tục khi thực hiện các chức năng: Insert, Delete, Update, Exit với các bảng trong CSDL</w:t>
            </w:r>
          </w:p>
          <w:p w14:paraId="2ACF4C7B" w14:textId="7E693912" w:rsidR="007B2FEE" w:rsidRPr="00BC62EE" w:rsidRDefault="007B2FEE" w:rsidP="007B2FEE">
            <w:pPr>
              <w:tabs>
                <w:tab w:val="left" w:pos="720"/>
              </w:tabs>
              <w:rPr>
                <w:lang w:val="vi-VN"/>
              </w:rPr>
            </w:pPr>
          </w:p>
        </w:tc>
        <w:tc>
          <w:tcPr>
            <w:tcW w:w="566" w:type="pct"/>
            <w:vAlign w:val="center"/>
          </w:tcPr>
          <w:p w14:paraId="72713F1F" w14:textId="77777777" w:rsidR="007B2FEE" w:rsidRPr="00BC62EE" w:rsidRDefault="007B2FEE" w:rsidP="007B2FEE">
            <w:pPr>
              <w:widowControl w:val="0"/>
              <w:tabs>
                <w:tab w:val="left" w:pos="993"/>
              </w:tabs>
              <w:jc w:val="center"/>
            </w:pPr>
            <w:r w:rsidRPr="00BC62EE">
              <w:t>[1] Chương 6</w:t>
            </w:r>
          </w:p>
          <w:p w14:paraId="7D8F8D55" w14:textId="77777777" w:rsidR="007B2FEE" w:rsidRPr="00BC62EE" w:rsidRDefault="007B2FEE" w:rsidP="007B2FEE">
            <w:pPr>
              <w:widowControl w:val="0"/>
              <w:tabs>
                <w:tab w:val="left" w:pos="993"/>
              </w:tabs>
              <w:jc w:val="center"/>
            </w:pPr>
          </w:p>
          <w:p w14:paraId="798C6ADB" w14:textId="77777777" w:rsidR="00526CEC" w:rsidRPr="0036339E" w:rsidRDefault="00526CEC" w:rsidP="00526CEC">
            <w:pPr>
              <w:tabs>
                <w:tab w:val="left" w:pos="720"/>
              </w:tabs>
              <w:jc w:val="center"/>
            </w:pPr>
            <w:r w:rsidRPr="00BC62EE">
              <w:rPr>
                <w:lang w:val="vi-VN"/>
              </w:rPr>
              <w:t>[</w:t>
            </w:r>
            <w:r>
              <w:t>2</w:t>
            </w:r>
            <w:r w:rsidRPr="00BC62EE">
              <w:rPr>
                <w:lang w:val="vi-VN"/>
              </w:rPr>
              <w:t xml:space="preserve">] </w:t>
            </w:r>
            <w:r>
              <w:t>Chapter 20</w:t>
            </w:r>
          </w:p>
          <w:p w14:paraId="6DB5E50B" w14:textId="55F02A1C" w:rsidR="007B2FEE" w:rsidRPr="00BC62EE" w:rsidRDefault="007B2FEE" w:rsidP="007B2FEE">
            <w:pPr>
              <w:widowControl w:val="0"/>
              <w:tabs>
                <w:tab w:val="left" w:pos="993"/>
              </w:tabs>
              <w:jc w:val="center"/>
            </w:pPr>
          </w:p>
        </w:tc>
        <w:tc>
          <w:tcPr>
            <w:tcW w:w="1485" w:type="pct"/>
            <w:shd w:val="clear" w:color="auto" w:fill="auto"/>
            <w:vAlign w:val="center"/>
          </w:tcPr>
          <w:p w14:paraId="2064AADB" w14:textId="0DC8F2A5" w:rsidR="007B2FEE" w:rsidRPr="00BC62EE" w:rsidRDefault="007B2FEE" w:rsidP="007B2FEE">
            <w:pPr>
              <w:tabs>
                <w:tab w:val="left" w:pos="720"/>
              </w:tabs>
              <w:rPr>
                <w:b/>
                <w:bCs/>
                <w:lang w:val="vi-VN"/>
              </w:rPr>
            </w:pPr>
            <w:r w:rsidRPr="00BC62EE">
              <w:rPr>
                <w:b/>
                <w:bCs/>
                <w:lang w:val="pt-BR"/>
              </w:rPr>
              <w:t>Giảng viên</w:t>
            </w:r>
            <w:r w:rsidRPr="00BC62EE">
              <w:rPr>
                <w:b/>
                <w:bCs/>
                <w:lang w:val="vi-VN"/>
              </w:rPr>
              <w:t>:</w:t>
            </w:r>
          </w:p>
          <w:p w14:paraId="50FB61B5" w14:textId="77777777" w:rsidR="007B2FEE" w:rsidRPr="00BC62EE" w:rsidRDefault="007B2FEE" w:rsidP="007B2FEE">
            <w:pPr>
              <w:tabs>
                <w:tab w:val="left" w:pos="720"/>
              </w:tabs>
              <w:rPr>
                <w:lang w:val="vi-VN"/>
              </w:rPr>
            </w:pPr>
            <w:r w:rsidRPr="00BC62EE">
              <w:rPr>
                <w:lang w:val="pt-BR"/>
              </w:rPr>
              <w:t>-</w:t>
            </w:r>
            <w:r w:rsidRPr="00BC62EE">
              <w:rPr>
                <w:lang w:val="vi-VN"/>
              </w:rPr>
              <w:t xml:space="preserve"> Nhắc lại một số lý thuyết</w:t>
            </w:r>
          </w:p>
          <w:p w14:paraId="75333903" w14:textId="77777777" w:rsidR="007B2FEE" w:rsidRPr="00BC62EE" w:rsidRDefault="007B2FEE" w:rsidP="007B2FEE">
            <w:pPr>
              <w:tabs>
                <w:tab w:val="left" w:pos="720"/>
              </w:tabs>
              <w:rPr>
                <w:lang w:val="vi-VN"/>
              </w:rPr>
            </w:pPr>
            <w:r w:rsidRPr="00BC62EE">
              <w:rPr>
                <w:lang w:val="vi-VN"/>
              </w:rPr>
              <w:t>- Hướng dẫn thực hành</w:t>
            </w:r>
          </w:p>
          <w:p w14:paraId="4C596B68" w14:textId="711159BD" w:rsidR="007B2FEE" w:rsidRPr="00BC62EE" w:rsidRDefault="007B2FEE" w:rsidP="007B2FEE">
            <w:pPr>
              <w:tabs>
                <w:tab w:val="left" w:pos="720"/>
              </w:tabs>
              <w:rPr>
                <w:b/>
                <w:bCs/>
                <w:lang w:val="vi-VN"/>
              </w:rPr>
            </w:pPr>
            <w:r w:rsidRPr="00BC62EE">
              <w:rPr>
                <w:b/>
                <w:bCs/>
                <w:lang w:val="pt-BR"/>
              </w:rPr>
              <w:t>Sinh viên</w:t>
            </w:r>
            <w:r w:rsidRPr="00BC62EE">
              <w:rPr>
                <w:b/>
                <w:bCs/>
                <w:lang w:val="vi-VN"/>
              </w:rPr>
              <w:t>:</w:t>
            </w:r>
          </w:p>
          <w:p w14:paraId="1D7A5F08" w14:textId="77777777" w:rsidR="007B2FEE" w:rsidRPr="00BC62EE" w:rsidRDefault="007B2FEE" w:rsidP="007B2FEE">
            <w:pPr>
              <w:tabs>
                <w:tab w:val="left" w:pos="720"/>
              </w:tabs>
              <w:rPr>
                <w:lang w:val="vi-VN"/>
              </w:rPr>
            </w:pPr>
            <w:r w:rsidRPr="00BC62EE">
              <w:rPr>
                <w:lang w:val="pt-BR"/>
              </w:rPr>
              <w:t>- Đọc</w:t>
            </w:r>
            <w:r w:rsidRPr="00BC62EE">
              <w:rPr>
                <w:lang w:val="vi-VN"/>
              </w:rPr>
              <w:t xml:space="preserve"> tài liệu trước</w:t>
            </w:r>
          </w:p>
          <w:p w14:paraId="7A9C7F1C" w14:textId="77777777" w:rsidR="007B2FEE" w:rsidRPr="00BC62EE" w:rsidRDefault="007B2FEE" w:rsidP="007B2FEE">
            <w:pPr>
              <w:tabs>
                <w:tab w:val="left" w:pos="720"/>
              </w:tabs>
              <w:rPr>
                <w:bCs/>
                <w:lang w:val="vi-VN"/>
              </w:rPr>
            </w:pPr>
            <w:r w:rsidRPr="00BC62EE">
              <w:rPr>
                <w:bCs/>
                <w:lang w:val="vi-VN"/>
              </w:rPr>
              <w:t>- Theo dõi các bước thực hành</w:t>
            </w:r>
          </w:p>
          <w:p w14:paraId="60C540C4" w14:textId="77777777" w:rsidR="007B2FEE" w:rsidRPr="00BC62EE" w:rsidRDefault="007B2FEE" w:rsidP="007B2FEE">
            <w:pPr>
              <w:tabs>
                <w:tab w:val="left" w:pos="720"/>
              </w:tabs>
              <w:rPr>
                <w:bCs/>
                <w:lang w:val="vi-VN"/>
              </w:rPr>
            </w:pPr>
            <w:r w:rsidRPr="00BC62EE">
              <w:rPr>
                <w:bCs/>
                <w:lang w:val="vi-VN"/>
              </w:rPr>
              <w:t>- Tham gia thảo luận</w:t>
            </w:r>
          </w:p>
          <w:p w14:paraId="7620D971" w14:textId="22C0D9E0" w:rsidR="007B2FEE" w:rsidRPr="00BC62EE" w:rsidRDefault="007B2FEE" w:rsidP="007B2FEE">
            <w:pPr>
              <w:tabs>
                <w:tab w:val="left" w:pos="720"/>
              </w:tabs>
              <w:rPr>
                <w:bCs/>
                <w:lang w:val="vi-VN"/>
              </w:rPr>
            </w:pPr>
            <w:r w:rsidRPr="00BC62EE">
              <w:rPr>
                <w:bCs/>
                <w:lang w:val="vi-VN"/>
              </w:rPr>
              <w:t>- Tham gia chữa bài</w:t>
            </w:r>
          </w:p>
        </w:tc>
        <w:tc>
          <w:tcPr>
            <w:tcW w:w="770" w:type="pct"/>
            <w:shd w:val="clear" w:color="auto" w:fill="auto"/>
            <w:vAlign w:val="center"/>
          </w:tcPr>
          <w:p w14:paraId="3745A72C" w14:textId="77777777" w:rsidR="007B2FEE" w:rsidRPr="00BC62EE" w:rsidRDefault="007B2FEE" w:rsidP="007B2FEE">
            <w:pPr>
              <w:tabs>
                <w:tab w:val="left" w:pos="720"/>
              </w:tabs>
              <w:rPr>
                <w:lang w:val="pt-BR"/>
              </w:rPr>
            </w:pPr>
            <w:r w:rsidRPr="00BC62EE">
              <w:rPr>
                <w:lang w:val="pt-BR"/>
              </w:rPr>
              <w:t>- Điểm danh</w:t>
            </w:r>
          </w:p>
          <w:p w14:paraId="1F19939C" w14:textId="52F28379" w:rsidR="007B2FEE" w:rsidRPr="00BC62EE" w:rsidRDefault="007B2FEE" w:rsidP="007B2FEE">
            <w:pPr>
              <w:tabs>
                <w:tab w:val="left" w:pos="720"/>
              </w:tabs>
              <w:rPr>
                <w:lang w:val="vi-VN"/>
              </w:rPr>
            </w:pPr>
            <w:r w:rsidRPr="00BC62EE">
              <w:rPr>
                <w:lang w:val="pt-BR"/>
              </w:rPr>
              <w:t>- Trả lời câu hỏi</w:t>
            </w:r>
            <w:r w:rsidRPr="00BC62EE">
              <w:rPr>
                <w:lang w:val="vi-VN"/>
              </w:rPr>
              <w:t xml:space="preserve"> trong Seminar 4</w:t>
            </w:r>
          </w:p>
          <w:p w14:paraId="791F9A1E" w14:textId="77777777" w:rsidR="007B2FEE" w:rsidRDefault="007B2FEE" w:rsidP="007B2FEE">
            <w:pPr>
              <w:widowControl w:val="0"/>
              <w:tabs>
                <w:tab w:val="left" w:pos="288"/>
                <w:tab w:val="left" w:pos="990"/>
              </w:tabs>
            </w:pPr>
            <w:r w:rsidRPr="00BC62EE">
              <w:rPr>
                <w:lang w:val="vi-VN"/>
              </w:rPr>
              <w:t xml:space="preserve">- Làm bài tập thực hành  </w:t>
            </w:r>
          </w:p>
          <w:p w14:paraId="6542CD64" w14:textId="4575FE42" w:rsidR="00051BDD" w:rsidRPr="00051BDD" w:rsidRDefault="00051BDD" w:rsidP="007B2FEE">
            <w:pPr>
              <w:widowControl w:val="0"/>
              <w:tabs>
                <w:tab w:val="left" w:pos="288"/>
                <w:tab w:val="left" w:pos="990"/>
              </w:tabs>
            </w:pPr>
          </w:p>
        </w:tc>
        <w:tc>
          <w:tcPr>
            <w:tcW w:w="414" w:type="pct"/>
            <w:vAlign w:val="center"/>
          </w:tcPr>
          <w:p w14:paraId="759022D2" w14:textId="77777777" w:rsidR="007B2FEE" w:rsidRPr="00BC62EE" w:rsidRDefault="007B2FEE" w:rsidP="007B2FEE">
            <w:pPr>
              <w:widowControl w:val="0"/>
              <w:tabs>
                <w:tab w:val="left" w:pos="993"/>
              </w:tabs>
              <w:jc w:val="center"/>
              <w:rPr>
                <w:bCs/>
                <w:lang w:val="vi-VN"/>
              </w:rPr>
            </w:pPr>
            <w:r w:rsidRPr="00BC62EE">
              <w:rPr>
                <w:bCs/>
                <w:lang w:val="vi-VN"/>
              </w:rPr>
              <w:t>1.x</w:t>
            </w:r>
          </w:p>
          <w:p w14:paraId="3594D989" w14:textId="77777777" w:rsidR="007B2FEE" w:rsidRPr="00BC62EE" w:rsidRDefault="007B2FEE" w:rsidP="007B2FEE">
            <w:pPr>
              <w:widowControl w:val="0"/>
              <w:tabs>
                <w:tab w:val="left" w:pos="993"/>
              </w:tabs>
              <w:jc w:val="center"/>
              <w:rPr>
                <w:bCs/>
                <w:lang w:val="vi-VN"/>
              </w:rPr>
            </w:pPr>
            <w:r w:rsidRPr="00BC62EE">
              <w:rPr>
                <w:bCs/>
                <w:lang w:val="vi-VN"/>
              </w:rPr>
              <w:t>2.x</w:t>
            </w:r>
          </w:p>
          <w:p w14:paraId="4ECE7395" w14:textId="2A6A315D" w:rsidR="007B2FEE" w:rsidRPr="00BC62EE" w:rsidRDefault="007B2FEE" w:rsidP="007B2FEE">
            <w:pPr>
              <w:widowControl w:val="0"/>
              <w:tabs>
                <w:tab w:val="left" w:pos="288"/>
                <w:tab w:val="left" w:pos="990"/>
              </w:tabs>
              <w:jc w:val="center"/>
            </w:pPr>
            <w:r w:rsidRPr="00BC62EE">
              <w:rPr>
                <w:bCs/>
                <w:lang w:val="vi-VN"/>
              </w:rPr>
              <w:t>3.x</w:t>
            </w:r>
          </w:p>
        </w:tc>
      </w:tr>
      <w:tr w:rsidR="007B2FEE" w:rsidRPr="00BC62EE" w14:paraId="0BE623B8" w14:textId="77777777" w:rsidTr="007B2FEE">
        <w:tc>
          <w:tcPr>
            <w:tcW w:w="351" w:type="pct"/>
            <w:shd w:val="clear" w:color="auto" w:fill="FFF2CC" w:themeFill="accent4" w:themeFillTint="33"/>
            <w:vAlign w:val="center"/>
          </w:tcPr>
          <w:p w14:paraId="48057B7F" w14:textId="0D58892C" w:rsidR="007B2FEE" w:rsidRPr="00BC62EE" w:rsidRDefault="007B2FEE" w:rsidP="007B2FEE">
            <w:pPr>
              <w:widowControl w:val="0"/>
              <w:tabs>
                <w:tab w:val="left" w:pos="993"/>
              </w:tabs>
              <w:jc w:val="center"/>
              <w:rPr>
                <w:b/>
                <w:bCs/>
                <w:lang w:val="vi-VN"/>
              </w:rPr>
            </w:pPr>
            <w:r w:rsidRPr="00BC62EE">
              <w:rPr>
                <w:b/>
                <w:bCs/>
                <w:lang w:val="vi-VN"/>
              </w:rPr>
              <w:t>9</w:t>
            </w:r>
          </w:p>
        </w:tc>
        <w:tc>
          <w:tcPr>
            <w:tcW w:w="1414" w:type="pct"/>
            <w:shd w:val="clear" w:color="auto" w:fill="FFF2CC" w:themeFill="accent4" w:themeFillTint="33"/>
            <w:vAlign w:val="center"/>
          </w:tcPr>
          <w:p w14:paraId="2C7175DB" w14:textId="1BBA541D" w:rsidR="007B2FEE" w:rsidRPr="00BC62EE" w:rsidRDefault="007B2FEE" w:rsidP="007B2FEE">
            <w:pPr>
              <w:tabs>
                <w:tab w:val="left" w:pos="720"/>
              </w:tabs>
              <w:rPr>
                <w:b/>
                <w:bCs/>
                <w:lang w:val="vi-VN"/>
              </w:rPr>
            </w:pPr>
            <w:r w:rsidRPr="00BC62EE">
              <w:rPr>
                <w:b/>
                <w:bCs/>
                <w:lang w:val="pt-BR"/>
              </w:rPr>
              <w:t xml:space="preserve">Lecture </w:t>
            </w:r>
            <w:r w:rsidRPr="00BC62EE">
              <w:rPr>
                <w:b/>
                <w:bCs/>
                <w:lang w:val="vi-VN"/>
              </w:rPr>
              <w:t>5</w:t>
            </w:r>
          </w:p>
          <w:p w14:paraId="2A65C688" w14:textId="77777777" w:rsidR="007B2FEE" w:rsidRDefault="007B2FEE" w:rsidP="007B2FEE">
            <w:pPr>
              <w:widowControl w:val="0"/>
              <w:tabs>
                <w:tab w:val="left" w:pos="439"/>
                <w:tab w:val="left" w:pos="993"/>
              </w:tabs>
              <w:rPr>
                <w:b/>
              </w:rPr>
            </w:pPr>
          </w:p>
          <w:p w14:paraId="7A13E9F4" w14:textId="20577DAB" w:rsidR="00050328" w:rsidRPr="004C38FF" w:rsidRDefault="00050328" w:rsidP="00050328">
            <w:pPr>
              <w:widowControl w:val="0"/>
              <w:spacing w:before="20" w:after="20"/>
              <w:ind w:left="44"/>
              <w:rPr>
                <w:b/>
                <w:bCs/>
                <w:szCs w:val="26"/>
              </w:rPr>
            </w:pPr>
            <w:r w:rsidRPr="00BC62EE">
              <w:rPr>
                <w:b/>
                <w:bCs/>
                <w:lang w:val="pt-BR"/>
              </w:rPr>
              <w:t>Chương</w:t>
            </w:r>
            <w:r w:rsidRPr="00BC62EE">
              <w:rPr>
                <w:b/>
                <w:bCs/>
                <w:lang w:val="vi-VN"/>
              </w:rPr>
              <w:t xml:space="preserve"> </w:t>
            </w:r>
            <w:r>
              <w:rPr>
                <w:b/>
                <w:bCs/>
              </w:rPr>
              <w:t>3</w:t>
            </w:r>
            <w:r w:rsidRPr="00BC62EE">
              <w:rPr>
                <w:b/>
                <w:bCs/>
              </w:rPr>
              <w:t>:</w:t>
            </w:r>
            <w:r>
              <w:rPr>
                <w:b/>
                <w:bCs/>
              </w:rPr>
              <w:t xml:space="preserve"> Lập trình với cơ sở dữ liệu và </w:t>
            </w:r>
            <w:r w:rsidR="008A3A19">
              <w:rPr>
                <w:b/>
                <w:bCs/>
              </w:rPr>
              <w:t xml:space="preserve">xây dựng </w:t>
            </w:r>
            <w:r>
              <w:rPr>
                <w:b/>
                <w:bCs/>
              </w:rPr>
              <w:t>báo cáo</w:t>
            </w:r>
            <w:r w:rsidR="008A3A19">
              <w:rPr>
                <w:b/>
                <w:bCs/>
              </w:rPr>
              <w:t xml:space="preserve"> (tiếp theo)</w:t>
            </w:r>
          </w:p>
          <w:p w14:paraId="40DBC242" w14:textId="06562F42" w:rsidR="009E03E7" w:rsidRPr="009E03E7" w:rsidRDefault="009E03E7" w:rsidP="009E03E7">
            <w:pPr>
              <w:pStyle w:val="ListParagraph"/>
              <w:numPr>
                <w:ilvl w:val="1"/>
                <w:numId w:val="41"/>
              </w:numPr>
              <w:spacing w:after="200" w:line="276" w:lineRule="auto"/>
              <w:rPr>
                <w:sz w:val="26"/>
                <w:szCs w:val="26"/>
                <w:lang w:val="fr-FR"/>
              </w:rPr>
            </w:pPr>
            <w:r w:rsidRPr="009E03E7">
              <w:rPr>
                <w:sz w:val="26"/>
                <w:szCs w:val="26"/>
                <w:lang w:val="fr-FR"/>
              </w:rPr>
              <w:t>Đối tượng DataReaders và DataSets</w:t>
            </w:r>
          </w:p>
          <w:p w14:paraId="155FA1FD" w14:textId="39F4BF4F" w:rsidR="00050328" w:rsidRPr="00050328" w:rsidRDefault="009E03E7" w:rsidP="00BE2249">
            <w:pPr>
              <w:pStyle w:val="ListParagraph"/>
              <w:numPr>
                <w:ilvl w:val="1"/>
                <w:numId w:val="41"/>
              </w:numPr>
              <w:spacing w:after="200" w:line="276" w:lineRule="auto"/>
              <w:rPr>
                <w:b/>
              </w:rPr>
            </w:pPr>
            <w:r w:rsidRPr="009E03E7">
              <w:rPr>
                <w:sz w:val="26"/>
                <w:szCs w:val="26"/>
                <w:lang w:val="fr-FR"/>
              </w:rPr>
              <w:t xml:space="preserve">Kết nối với </w:t>
            </w:r>
            <w:r w:rsidR="008A3A19">
              <w:rPr>
                <w:sz w:val="26"/>
                <w:szCs w:val="26"/>
                <w:lang w:val="fr-FR"/>
              </w:rPr>
              <w:t>Báo cáo (</w:t>
            </w:r>
            <w:r w:rsidRPr="009E03E7">
              <w:rPr>
                <w:sz w:val="26"/>
                <w:szCs w:val="26"/>
                <w:lang w:val="fr-FR"/>
              </w:rPr>
              <w:t>Report</w:t>
            </w:r>
            <w:r w:rsidR="008A3A19">
              <w:rPr>
                <w:sz w:val="26"/>
                <w:szCs w:val="26"/>
                <w:lang w:val="fr-FR"/>
              </w:rPr>
              <w:t>)</w:t>
            </w:r>
          </w:p>
        </w:tc>
        <w:tc>
          <w:tcPr>
            <w:tcW w:w="566" w:type="pct"/>
            <w:shd w:val="clear" w:color="auto" w:fill="FFF2CC" w:themeFill="accent4" w:themeFillTint="33"/>
            <w:vAlign w:val="center"/>
          </w:tcPr>
          <w:p w14:paraId="603D136F" w14:textId="77777777" w:rsidR="007B2FEE" w:rsidRPr="00BC62EE" w:rsidRDefault="007B2FEE" w:rsidP="007B2FEE">
            <w:pPr>
              <w:widowControl w:val="0"/>
              <w:tabs>
                <w:tab w:val="left" w:pos="993"/>
              </w:tabs>
              <w:jc w:val="center"/>
              <w:rPr>
                <w:lang w:val="vi-VN"/>
              </w:rPr>
            </w:pPr>
            <w:r w:rsidRPr="00BC62EE">
              <w:t xml:space="preserve">[1] Chương </w:t>
            </w:r>
            <w:r w:rsidRPr="00BC62EE">
              <w:rPr>
                <w:lang w:val="vi-VN"/>
              </w:rPr>
              <w:t>8</w:t>
            </w:r>
          </w:p>
          <w:p w14:paraId="5B031393" w14:textId="77777777" w:rsidR="007B2FEE" w:rsidRPr="00BC62EE" w:rsidRDefault="007B2FEE" w:rsidP="007B2FEE">
            <w:pPr>
              <w:widowControl w:val="0"/>
              <w:tabs>
                <w:tab w:val="left" w:pos="993"/>
              </w:tabs>
              <w:jc w:val="center"/>
              <w:rPr>
                <w:lang w:val="vi-VN"/>
              </w:rPr>
            </w:pPr>
          </w:p>
          <w:p w14:paraId="10D61B23" w14:textId="1AEC48F9" w:rsidR="007B2FEE" w:rsidRPr="00BC62EE" w:rsidRDefault="007B2FEE" w:rsidP="007B2FEE">
            <w:pPr>
              <w:widowControl w:val="0"/>
              <w:tabs>
                <w:tab w:val="left" w:pos="993"/>
              </w:tabs>
              <w:jc w:val="center"/>
              <w:rPr>
                <w:lang w:val="vi-VN"/>
              </w:rPr>
            </w:pPr>
          </w:p>
        </w:tc>
        <w:tc>
          <w:tcPr>
            <w:tcW w:w="1485" w:type="pct"/>
            <w:shd w:val="clear" w:color="auto" w:fill="FFF2CC" w:themeFill="accent4" w:themeFillTint="33"/>
            <w:vAlign w:val="center"/>
          </w:tcPr>
          <w:p w14:paraId="6BDE24F2" w14:textId="41AC9189" w:rsidR="007B2FEE" w:rsidRPr="00BC62EE" w:rsidRDefault="007B2FEE" w:rsidP="007B2FEE">
            <w:pPr>
              <w:tabs>
                <w:tab w:val="left" w:pos="720"/>
              </w:tabs>
              <w:rPr>
                <w:b/>
                <w:bCs/>
                <w:lang w:val="vi-VN"/>
              </w:rPr>
            </w:pPr>
            <w:r w:rsidRPr="00BC62EE">
              <w:rPr>
                <w:b/>
                <w:bCs/>
                <w:lang w:val="pt-BR"/>
              </w:rPr>
              <w:t>Giảng viên</w:t>
            </w:r>
            <w:r w:rsidRPr="00BC62EE">
              <w:rPr>
                <w:b/>
                <w:bCs/>
                <w:lang w:val="vi-VN"/>
              </w:rPr>
              <w:t>:</w:t>
            </w:r>
          </w:p>
          <w:p w14:paraId="443C44C9" w14:textId="77777777" w:rsidR="007B2FEE" w:rsidRPr="00BC62EE" w:rsidRDefault="007B2FEE" w:rsidP="007B2FEE">
            <w:pPr>
              <w:tabs>
                <w:tab w:val="left" w:pos="720"/>
              </w:tabs>
              <w:rPr>
                <w:lang w:val="vi-VN"/>
              </w:rPr>
            </w:pPr>
            <w:r w:rsidRPr="00BC62EE">
              <w:rPr>
                <w:lang w:val="pt-BR"/>
              </w:rPr>
              <w:t>- Giảng</w:t>
            </w:r>
            <w:r w:rsidRPr="00BC62EE">
              <w:rPr>
                <w:lang w:val="vi-VN"/>
              </w:rPr>
              <w:t xml:space="preserve"> lý thuyết</w:t>
            </w:r>
          </w:p>
          <w:p w14:paraId="5727AA03" w14:textId="77777777" w:rsidR="007B2FEE" w:rsidRPr="00BC62EE" w:rsidRDefault="007B2FEE" w:rsidP="007B2FEE">
            <w:pPr>
              <w:tabs>
                <w:tab w:val="left" w:pos="720"/>
              </w:tabs>
              <w:rPr>
                <w:lang w:val="vi-VN"/>
              </w:rPr>
            </w:pPr>
            <w:r w:rsidRPr="00BC62EE">
              <w:rPr>
                <w:lang w:val="pt-BR"/>
              </w:rPr>
              <w:t>- Giới</w:t>
            </w:r>
            <w:r w:rsidRPr="00BC62EE">
              <w:rPr>
                <w:lang w:val="vi-VN"/>
              </w:rPr>
              <w:t xml:space="preserve"> thiệu ví dụ</w:t>
            </w:r>
          </w:p>
          <w:p w14:paraId="7449F9C3" w14:textId="14580193" w:rsidR="007B2FEE" w:rsidRPr="00BC62EE" w:rsidRDefault="007B2FEE" w:rsidP="007B2FEE">
            <w:pPr>
              <w:tabs>
                <w:tab w:val="left" w:pos="720"/>
              </w:tabs>
              <w:rPr>
                <w:b/>
                <w:bCs/>
                <w:lang w:val="vi-VN"/>
              </w:rPr>
            </w:pPr>
            <w:r w:rsidRPr="00BC62EE">
              <w:rPr>
                <w:b/>
                <w:bCs/>
                <w:lang w:val="pt-BR"/>
              </w:rPr>
              <w:t>Sinh viên</w:t>
            </w:r>
            <w:r w:rsidRPr="00BC62EE">
              <w:rPr>
                <w:b/>
                <w:bCs/>
                <w:lang w:val="vi-VN"/>
              </w:rPr>
              <w:t>:</w:t>
            </w:r>
          </w:p>
          <w:p w14:paraId="54FF9431" w14:textId="77777777" w:rsidR="007B2FEE" w:rsidRPr="00BC62EE" w:rsidRDefault="007B2FEE" w:rsidP="007B2FEE">
            <w:pPr>
              <w:tabs>
                <w:tab w:val="left" w:pos="720"/>
              </w:tabs>
              <w:rPr>
                <w:lang w:val="pt-BR"/>
              </w:rPr>
            </w:pPr>
            <w:r w:rsidRPr="00BC62EE">
              <w:rPr>
                <w:lang w:val="pt-BR"/>
              </w:rPr>
              <w:t>- Đọc tài liệu trước</w:t>
            </w:r>
          </w:p>
          <w:p w14:paraId="6BE4FA6F" w14:textId="77777777" w:rsidR="007B2FEE" w:rsidRPr="00BC62EE" w:rsidRDefault="007B2FEE" w:rsidP="007B2FEE">
            <w:pPr>
              <w:tabs>
                <w:tab w:val="left" w:pos="720"/>
              </w:tabs>
              <w:rPr>
                <w:lang w:val="vi-VN"/>
              </w:rPr>
            </w:pPr>
            <w:r w:rsidRPr="00BC62EE">
              <w:rPr>
                <w:lang w:val="pt-BR"/>
              </w:rPr>
              <w:t>- Xem</w:t>
            </w:r>
            <w:r w:rsidRPr="00BC62EE">
              <w:rPr>
                <w:lang w:val="vi-VN"/>
              </w:rPr>
              <w:t xml:space="preserve"> trước các ví dụ</w:t>
            </w:r>
          </w:p>
          <w:p w14:paraId="4A685DF9" w14:textId="77777777" w:rsidR="007B2FEE" w:rsidRPr="00BC62EE" w:rsidRDefault="007B2FEE" w:rsidP="007B2FEE">
            <w:pPr>
              <w:tabs>
                <w:tab w:val="left" w:pos="720"/>
              </w:tabs>
              <w:rPr>
                <w:bCs/>
                <w:lang w:val="vi-VN"/>
              </w:rPr>
            </w:pPr>
            <w:r w:rsidRPr="00BC62EE">
              <w:rPr>
                <w:bCs/>
                <w:lang w:val="vi-VN"/>
              </w:rPr>
              <w:t>- Làm bài tập được yêu cầu</w:t>
            </w:r>
          </w:p>
          <w:p w14:paraId="00DBD859" w14:textId="5974F97D" w:rsidR="007B2FEE" w:rsidRPr="00BC62EE" w:rsidRDefault="007B2FEE" w:rsidP="007B2FEE"/>
        </w:tc>
        <w:tc>
          <w:tcPr>
            <w:tcW w:w="770" w:type="pct"/>
            <w:shd w:val="clear" w:color="auto" w:fill="FFF2CC" w:themeFill="accent4" w:themeFillTint="33"/>
            <w:vAlign w:val="center"/>
          </w:tcPr>
          <w:p w14:paraId="0D077E84" w14:textId="77777777" w:rsidR="007B2FEE" w:rsidRPr="00BC62EE" w:rsidRDefault="007B2FEE" w:rsidP="007B2FEE">
            <w:pPr>
              <w:widowControl w:val="0"/>
              <w:tabs>
                <w:tab w:val="left" w:pos="288"/>
                <w:tab w:val="left" w:pos="990"/>
              </w:tabs>
            </w:pPr>
          </w:p>
        </w:tc>
        <w:tc>
          <w:tcPr>
            <w:tcW w:w="414" w:type="pct"/>
            <w:shd w:val="clear" w:color="auto" w:fill="FFF2CC" w:themeFill="accent4" w:themeFillTint="33"/>
            <w:vAlign w:val="center"/>
          </w:tcPr>
          <w:p w14:paraId="3F24375A" w14:textId="77777777" w:rsidR="007B2FEE" w:rsidRPr="00BC62EE" w:rsidRDefault="007B2FEE" w:rsidP="007B2FEE">
            <w:pPr>
              <w:widowControl w:val="0"/>
              <w:tabs>
                <w:tab w:val="left" w:pos="993"/>
              </w:tabs>
              <w:jc w:val="center"/>
              <w:rPr>
                <w:bCs/>
                <w:lang w:val="vi-VN"/>
              </w:rPr>
            </w:pPr>
            <w:r w:rsidRPr="00BC62EE">
              <w:rPr>
                <w:bCs/>
                <w:lang w:val="vi-VN"/>
              </w:rPr>
              <w:t>1.1</w:t>
            </w:r>
          </w:p>
          <w:p w14:paraId="6B6C441F" w14:textId="77777777" w:rsidR="007B2FEE" w:rsidRPr="00BC62EE" w:rsidRDefault="007B2FEE" w:rsidP="007B2FEE">
            <w:pPr>
              <w:widowControl w:val="0"/>
              <w:tabs>
                <w:tab w:val="left" w:pos="993"/>
              </w:tabs>
              <w:jc w:val="center"/>
              <w:rPr>
                <w:bCs/>
                <w:lang w:val="vi-VN"/>
              </w:rPr>
            </w:pPr>
            <w:r w:rsidRPr="00BC62EE">
              <w:rPr>
                <w:bCs/>
                <w:lang w:val="vi-VN"/>
              </w:rPr>
              <w:t>1.2</w:t>
            </w:r>
          </w:p>
          <w:p w14:paraId="738D398F" w14:textId="59061DC9" w:rsidR="007B2FEE" w:rsidRPr="00BC62EE" w:rsidRDefault="007B2FEE" w:rsidP="007B2FEE">
            <w:pPr>
              <w:widowControl w:val="0"/>
              <w:tabs>
                <w:tab w:val="left" w:pos="990"/>
              </w:tabs>
              <w:jc w:val="center"/>
              <w:rPr>
                <w:bCs/>
                <w:lang w:val="vi-VN"/>
              </w:rPr>
            </w:pPr>
            <w:r w:rsidRPr="00BC62EE">
              <w:rPr>
                <w:bCs/>
                <w:lang w:val="vi-VN"/>
              </w:rPr>
              <w:t>1.3</w:t>
            </w:r>
          </w:p>
        </w:tc>
      </w:tr>
      <w:tr w:rsidR="007B2FEE" w:rsidRPr="00BC62EE" w14:paraId="56BEC9C2" w14:textId="77777777" w:rsidTr="007B2FEE">
        <w:trPr>
          <w:trHeight w:val="3393"/>
        </w:trPr>
        <w:tc>
          <w:tcPr>
            <w:tcW w:w="351" w:type="pct"/>
            <w:shd w:val="clear" w:color="auto" w:fill="auto"/>
            <w:vAlign w:val="center"/>
          </w:tcPr>
          <w:p w14:paraId="16F4EFFC" w14:textId="5B16C59E" w:rsidR="007B2FEE" w:rsidRPr="00BC62EE" w:rsidRDefault="007B2FEE" w:rsidP="007B2FEE">
            <w:pPr>
              <w:widowControl w:val="0"/>
              <w:tabs>
                <w:tab w:val="left" w:pos="993"/>
              </w:tabs>
              <w:jc w:val="center"/>
              <w:rPr>
                <w:b/>
                <w:bCs/>
                <w:lang w:val="vi-VN"/>
              </w:rPr>
            </w:pPr>
            <w:r w:rsidRPr="00BC62EE">
              <w:rPr>
                <w:b/>
                <w:bCs/>
                <w:lang w:val="vi-VN"/>
              </w:rPr>
              <w:t>10</w:t>
            </w:r>
          </w:p>
        </w:tc>
        <w:tc>
          <w:tcPr>
            <w:tcW w:w="1414" w:type="pct"/>
            <w:shd w:val="clear" w:color="auto" w:fill="auto"/>
            <w:vAlign w:val="center"/>
          </w:tcPr>
          <w:p w14:paraId="2C6EDC65" w14:textId="7B30DF6B" w:rsidR="007B2FEE" w:rsidRDefault="007B2FEE" w:rsidP="007B2FEE">
            <w:pPr>
              <w:tabs>
                <w:tab w:val="left" w:pos="720"/>
              </w:tabs>
              <w:rPr>
                <w:b/>
                <w:bCs/>
              </w:rPr>
            </w:pPr>
            <w:r w:rsidRPr="00BC62EE">
              <w:rPr>
                <w:b/>
                <w:bCs/>
                <w:lang w:val="pt-BR"/>
              </w:rPr>
              <w:t xml:space="preserve">Seminar </w:t>
            </w:r>
            <w:r w:rsidRPr="00BC62EE">
              <w:rPr>
                <w:b/>
                <w:bCs/>
                <w:lang w:val="vi-VN"/>
              </w:rPr>
              <w:t>5</w:t>
            </w:r>
          </w:p>
          <w:p w14:paraId="265E86D0" w14:textId="0BA04B85" w:rsidR="008667C6" w:rsidRDefault="008667C6" w:rsidP="007B2FEE">
            <w:pPr>
              <w:tabs>
                <w:tab w:val="left" w:pos="720"/>
              </w:tabs>
            </w:pPr>
            <w:r w:rsidRPr="008667C6">
              <w:t>Thực hành:</w:t>
            </w:r>
          </w:p>
          <w:p w14:paraId="6552A555" w14:textId="75A34148" w:rsidR="002B2585" w:rsidRDefault="002B2585" w:rsidP="0072239B">
            <w:pPr>
              <w:pStyle w:val="ListParagraph"/>
              <w:numPr>
                <w:ilvl w:val="0"/>
                <w:numId w:val="23"/>
              </w:numPr>
              <w:tabs>
                <w:tab w:val="left" w:pos="360"/>
                <w:tab w:val="left" w:pos="720"/>
              </w:tabs>
              <w:ind w:left="319" w:hanging="319"/>
            </w:pPr>
            <w:r>
              <w:t xml:space="preserve">Thực hành làm việc với các </w:t>
            </w:r>
            <w:r w:rsidRPr="002B2585">
              <w:rPr>
                <w:sz w:val="26"/>
                <w:szCs w:val="26"/>
                <w:lang w:val="fr-FR"/>
              </w:rPr>
              <w:t>DataReaders và DataSets</w:t>
            </w:r>
            <w:r>
              <w:rPr>
                <w:sz w:val="26"/>
                <w:szCs w:val="26"/>
                <w:lang w:val="fr-FR"/>
              </w:rPr>
              <w:t>.</w:t>
            </w:r>
          </w:p>
          <w:p w14:paraId="3E8F761A" w14:textId="130C5348" w:rsidR="008667C6" w:rsidRDefault="008667C6" w:rsidP="008667C6">
            <w:pPr>
              <w:pStyle w:val="ListParagraph"/>
              <w:numPr>
                <w:ilvl w:val="0"/>
                <w:numId w:val="23"/>
              </w:numPr>
              <w:tabs>
                <w:tab w:val="left" w:pos="360"/>
              </w:tabs>
              <w:ind w:left="319" w:hanging="319"/>
            </w:pPr>
            <w:r>
              <w:t>Cách thức thiết kế và kết nối với Report</w:t>
            </w:r>
            <w:r w:rsidR="002B2585">
              <w:t>.</w:t>
            </w:r>
          </w:p>
          <w:p w14:paraId="1B287988" w14:textId="77777777" w:rsidR="008667C6" w:rsidRDefault="008667C6" w:rsidP="008667C6">
            <w:pPr>
              <w:tabs>
                <w:tab w:val="left" w:pos="360"/>
              </w:tabs>
              <w:ind w:left="319" w:hanging="319"/>
            </w:pPr>
          </w:p>
          <w:p w14:paraId="2FADF088" w14:textId="25B9F0A7" w:rsidR="008667C6" w:rsidRDefault="008667C6" w:rsidP="008667C6">
            <w:pPr>
              <w:pStyle w:val="ListParagraph"/>
              <w:numPr>
                <w:ilvl w:val="0"/>
                <w:numId w:val="23"/>
              </w:numPr>
              <w:tabs>
                <w:tab w:val="left" w:pos="360"/>
              </w:tabs>
              <w:ind w:left="319" w:hanging="319"/>
            </w:pPr>
            <w:r>
              <w:t>Làm bài tập lập trình cá nhân</w:t>
            </w:r>
            <w:r w:rsidR="00BD3158">
              <w:t xml:space="preserve"> trên máy tính (bài có tính điểm 20%)</w:t>
            </w:r>
          </w:p>
          <w:p w14:paraId="35CA01A3" w14:textId="77777777" w:rsidR="008667C6" w:rsidRDefault="008667C6" w:rsidP="008667C6">
            <w:pPr>
              <w:pStyle w:val="ListParagraph"/>
              <w:tabs>
                <w:tab w:val="left" w:pos="720"/>
              </w:tabs>
            </w:pPr>
          </w:p>
          <w:p w14:paraId="4FA43C23" w14:textId="77777777" w:rsidR="008667C6" w:rsidRPr="008667C6" w:rsidRDefault="008667C6" w:rsidP="007B2FEE">
            <w:pPr>
              <w:tabs>
                <w:tab w:val="left" w:pos="720"/>
              </w:tabs>
            </w:pPr>
          </w:p>
          <w:p w14:paraId="108911CE" w14:textId="77777777" w:rsidR="008667C6" w:rsidRPr="008667C6" w:rsidRDefault="008667C6" w:rsidP="007B2FEE">
            <w:pPr>
              <w:tabs>
                <w:tab w:val="left" w:pos="720"/>
              </w:tabs>
              <w:rPr>
                <w:b/>
                <w:bCs/>
              </w:rPr>
            </w:pPr>
          </w:p>
          <w:p w14:paraId="4DA75B7B" w14:textId="3A0D206E" w:rsidR="007B2FEE" w:rsidRPr="00BC62EE" w:rsidRDefault="007B2FEE" w:rsidP="007B2FEE">
            <w:pPr>
              <w:tabs>
                <w:tab w:val="left" w:pos="720"/>
              </w:tabs>
              <w:rPr>
                <w:lang w:val="vi-VN"/>
              </w:rPr>
            </w:pPr>
          </w:p>
        </w:tc>
        <w:tc>
          <w:tcPr>
            <w:tcW w:w="566" w:type="pct"/>
            <w:vAlign w:val="center"/>
          </w:tcPr>
          <w:p w14:paraId="2D9C146A" w14:textId="77777777" w:rsidR="007B2FEE" w:rsidRPr="00BC62EE" w:rsidRDefault="007B2FEE" w:rsidP="007B2FEE">
            <w:pPr>
              <w:widowControl w:val="0"/>
              <w:tabs>
                <w:tab w:val="left" w:pos="993"/>
              </w:tabs>
              <w:jc w:val="center"/>
            </w:pPr>
            <w:r w:rsidRPr="00BC62EE">
              <w:t>[1] Chương 8</w:t>
            </w:r>
          </w:p>
          <w:p w14:paraId="57C7E945" w14:textId="77777777" w:rsidR="007B2FEE" w:rsidRPr="00BC62EE" w:rsidRDefault="007B2FEE" w:rsidP="007B2FEE">
            <w:pPr>
              <w:widowControl w:val="0"/>
              <w:tabs>
                <w:tab w:val="left" w:pos="993"/>
              </w:tabs>
              <w:jc w:val="center"/>
            </w:pPr>
          </w:p>
          <w:p w14:paraId="286D5BB8" w14:textId="75B84435" w:rsidR="007B2FEE" w:rsidRPr="00BC62EE" w:rsidRDefault="007B2FEE" w:rsidP="007B2FEE">
            <w:pPr>
              <w:widowControl w:val="0"/>
              <w:tabs>
                <w:tab w:val="left" w:pos="993"/>
              </w:tabs>
              <w:jc w:val="center"/>
            </w:pPr>
          </w:p>
        </w:tc>
        <w:tc>
          <w:tcPr>
            <w:tcW w:w="1485" w:type="pct"/>
            <w:shd w:val="clear" w:color="auto" w:fill="auto"/>
            <w:vAlign w:val="center"/>
          </w:tcPr>
          <w:p w14:paraId="3AEAA3A9" w14:textId="0F411EDA" w:rsidR="007B2FEE" w:rsidRPr="00BC62EE" w:rsidRDefault="007B2FEE" w:rsidP="007B2FEE">
            <w:pPr>
              <w:tabs>
                <w:tab w:val="left" w:pos="720"/>
              </w:tabs>
              <w:rPr>
                <w:b/>
                <w:bCs/>
                <w:lang w:val="vi-VN"/>
              </w:rPr>
            </w:pPr>
            <w:r w:rsidRPr="00BC62EE">
              <w:rPr>
                <w:b/>
                <w:bCs/>
                <w:lang w:val="pt-BR"/>
              </w:rPr>
              <w:t>Giảng viên</w:t>
            </w:r>
            <w:r w:rsidRPr="00BC62EE">
              <w:rPr>
                <w:b/>
                <w:bCs/>
                <w:lang w:val="vi-VN"/>
              </w:rPr>
              <w:t>:</w:t>
            </w:r>
          </w:p>
          <w:p w14:paraId="711EA85F" w14:textId="7AB7D605" w:rsidR="00E244D2" w:rsidRPr="00E244D2" w:rsidRDefault="007B2FEE" w:rsidP="007B2FEE">
            <w:pPr>
              <w:tabs>
                <w:tab w:val="left" w:pos="720"/>
              </w:tabs>
            </w:pPr>
            <w:r w:rsidRPr="00BC62EE">
              <w:rPr>
                <w:lang w:val="pt-BR"/>
              </w:rPr>
              <w:t>-</w:t>
            </w:r>
            <w:r w:rsidRPr="00BC62EE">
              <w:rPr>
                <w:lang w:val="vi-VN"/>
              </w:rPr>
              <w:t xml:space="preserve"> Nhắc lại một số lý thuyết</w:t>
            </w:r>
          </w:p>
          <w:p w14:paraId="5F6674AD" w14:textId="77777777" w:rsidR="007B2FEE" w:rsidRPr="00BC62EE" w:rsidRDefault="007B2FEE" w:rsidP="007B2FEE">
            <w:pPr>
              <w:tabs>
                <w:tab w:val="left" w:pos="720"/>
              </w:tabs>
              <w:rPr>
                <w:lang w:val="vi-VN"/>
              </w:rPr>
            </w:pPr>
            <w:r w:rsidRPr="00BC62EE">
              <w:rPr>
                <w:lang w:val="vi-VN"/>
              </w:rPr>
              <w:t>- Hướng dẫn thực hành</w:t>
            </w:r>
          </w:p>
          <w:p w14:paraId="51150F57" w14:textId="50493862" w:rsidR="007B2FEE" w:rsidRPr="00BC62EE" w:rsidRDefault="007B2FEE" w:rsidP="007B2FEE">
            <w:pPr>
              <w:tabs>
                <w:tab w:val="left" w:pos="720"/>
              </w:tabs>
              <w:rPr>
                <w:b/>
                <w:bCs/>
                <w:lang w:val="vi-VN"/>
              </w:rPr>
            </w:pPr>
            <w:r w:rsidRPr="00BC62EE">
              <w:rPr>
                <w:b/>
                <w:bCs/>
                <w:lang w:val="pt-BR"/>
              </w:rPr>
              <w:t>Sinh viên</w:t>
            </w:r>
            <w:r w:rsidRPr="00BC62EE">
              <w:rPr>
                <w:b/>
                <w:bCs/>
                <w:lang w:val="vi-VN"/>
              </w:rPr>
              <w:t>:</w:t>
            </w:r>
          </w:p>
          <w:p w14:paraId="2FFA6788" w14:textId="77777777" w:rsidR="007B2FEE" w:rsidRPr="00BC62EE" w:rsidRDefault="007B2FEE" w:rsidP="007B2FEE">
            <w:pPr>
              <w:tabs>
                <w:tab w:val="left" w:pos="720"/>
              </w:tabs>
              <w:rPr>
                <w:lang w:val="vi-VN"/>
              </w:rPr>
            </w:pPr>
            <w:r w:rsidRPr="00BC62EE">
              <w:rPr>
                <w:lang w:val="pt-BR"/>
              </w:rPr>
              <w:t>- Đọc</w:t>
            </w:r>
            <w:r w:rsidRPr="00BC62EE">
              <w:rPr>
                <w:lang w:val="vi-VN"/>
              </w:rPr>
              <w:t xml:space="preserve"> tài liệu trước</w:t>
            </w:r>
          </w:p>
          <w:p w14:paraId="3462879A" w14:textId="77777777" w:rsidR="007B2FEE" w:rsidRPr="00BC62EE" w:rsidRDefault="007B2FEE" w:rsidP="007B2FEE">
            <w:pPr>
              <w:tabs>
                <w:tab w:val="left" w:pos="720"/>
              </w:tabs>
              <w:rPr>
                <w:bCs/>
                <w:lang w:val="vi-VN"/>
              </w:rPr>
            </w:pPr>
            <w:r w:rsidRPr="00BC62EE">
              <w:rPr>
                <w:bCs/>
                <w:lang w:val="vi-VN"/>
              </w:rPr>
              <w:t>- Theo dõi các bước thực hành</w:t>
            </w:r>
          </w:p>
          <w:p w14:paraId="42F8E574" w14:textId="77777777" w:rsidR="007B2FEE" w:rsidRPr="00BC62EE" w:rsidRDefault="007B2FEE" w:rsidP="007B2FEE">
            <w:pPr>
              <w:tabs>
                <w:tab w:val="left" w:pos="720"/>
              </w:tabs>
              <w:rPr>
                <w:bCs/>
                <w:lang w:val="vi-VN"/>
              </w:rPr>
            </w:pPr>
            <w:r w:rsidRPr="00BC62EE">
              <w:rPr>
                <w:bCs/>
                <w:lang w:val="vi-VN"/>
              </w:rPr>
              <w:t>- Tham gia thảo luận</w:t>
            </w:r>
          </w:p>
          <w:p w14:paraId="61876A0E" w14:textId="77777777" w:rsidR="007B2FEE" w:rsidRPr="00BC62EE" w:rsidRDefault="007B2FEE" w:rsidP="007B2FEE">
            <w:pPr>
              <w:tabs>
                <w:tab w:val="left" w:pos="720"/>
              </w:tabs>
              <w:rPr>
                <w:bCs/>
                <w:lang w:val="vi-VN"/>
              </w:rPr>
            </w:pPr>
            <w:r w:rsidRPr="00BC62EE">
              <w:rPr>
                <w:bCs/>
                <w:lang w:val="vi-VN"/>
              </w:rPr>
              <w:t>- Tham gia chữa bài</w:t>
            </w:r>
          </w:p>
          <w:p w14:paraId="06647A1D" w14:textId="645354AE" w:rsidR="007B2FEE" w:rsidRPr="00BC62EE" w:rsidRDefault="007B2FEE" w:rsidP="007B2FEE">
            <w:pPr>
              <w:tabs>
                <w:tab w:val="left" w:pos="720"/>
              </w:tabs>
              <w:rPr>
                <w:bCs/>
                <w:lang w:val="vi-VN"/>
              </w:rPr>
            </w:pPr>
            <w:r w:rsidRPr="00BC62EE">
              <w:rPr>
                <w:bCs/>
                <w:lang w:val="vi-VN"/>
              </w:rPr>
              <w:t>- Thảo luận về bài tập nhóm</w:t>
            </w:r>
          </w:p>
        </w:tc>
        <w:tc>
          <w:tcPr>
            <w:tcW w:w="770" w:type="pct"/>
            <w:shd w:val="clear" w:color="auto" w:fill="auto"/>
            <w:vAlign w:val="center"/>
          </w:tcPr>
          <w:p w14:paraId="1F1DFD34" w14:textId="77777777" w:rsidR="007B2FEE" w:rsidRPr="00BC62EE" w:rsidRDefault="007B2FEE" w:rsidP="007B2FEE">
            <w:pPr>
              <w:tabs>
                <w:tab w:val="left" w:pos="720"/>
              </w:tabs>
              <w:rPr>
                <w:lang w:val="pt-BR"/>
              </w:rPr>
            </w:pPr>
            <w:r w:rsidRPr="00BC62EE">
              <w:rPr>
                <w:lang w:val="pt-BR"/>
              </w:rPr>
              <w:t>- Điểm danh</w:t>
            </w:r>
          </w:p>
          <w:p w14:paraId="5C87712E" w14:textId="6C179A0A" w:rsidR="007B2FEE" w:rsidRPr="00BC62EE" w:rsidRDefault="007B2FEE" w:rsidP="007B2FEE">
            <w:pPr>
              <w:tabs>
                <w:tab w:val="left" w:pos="720"/>
              </w:tabs>
              <w:rPr>
                <w:lang w:val="vi-VN"/>
              </w:rPr>
            </w:pPr>
            <w:r w:rsidRPr="00BC62EE">
              <w:rPr>
                <w:lang w:val="pt-BR"/>
              </w:rPr>
              <w:t>- Trả lời câu hỏi</w:t>
            </w:r>
            <w:r w:rsidRPr="00BC62EE">
              <w:rPr>
                <w:lang w:val="vi-VN"/>
              </w:rPr>
              <w:t xml:space="preserve"> trong Seminar 5</w:t>
            </w:r>
          </w:p>
          <w:p w14:paraId="1F3AE995" w14:textId="77777777" w:rsidR="002908F2" w:rsidRDefault="007B2FEE" w:rsidP="007B2FEE">
            <w:pPr>
              <w:widowControl w:val="0"/>
              <w:tabs>
                <w:tab w:val="left" w:pos="288"/>
                <w:tab w:val="left" w:pos="990"/>
              </w:tabs>
            </w:pPr>
            <w:r w:rsidRPr="00BC62EE">
              <w:rPr>
                <w:lang w:val="vi-VN"/>
              </w:rPr>
              <w:t xml:space="preserve">- Làm bài tập thực hành </w:t>
            </w:r>
          </w:p>
          <w:p w14:paraId="57AD5CF6" w14:textId="533F220E" w:rsidR="007B2FEE" w:rsidRPr="00BC62EE" w:rsidRDefault="002908F2" w:rsidP="007B2FEE">
            <w:pPr>
              <w:widowControl w:val="0"/>
              <w:tabs>
                <w:tab w:val="left" w:pos="288"/>
                <w:tab w:val="left" w:pos="990"/>
              </w:tabs>
            </w:pPr>
            <w:r w:rsidRPr="00BC62EE">
              <w:rPr>
                <w:lang w:val="vi-VN"/>
              </w:rPr>
              <w:t>(Rubric 2)</w:t>
            </w:r>
            <w:r w:rsidR="007B2FEE" w:rsidRPr="00BC62EE">
              <w:rPr>
                <w:lang w:val="vi-VN"/>
              </w:rPr>
              <w:t xml:space="preserve"> </w:t>
            </w:r>
          </w:p>
        </w:tc>
        <w:tc>
          <w:tcPr>
            <w:tcW w:w="414" w:type="pct"/>
            <w:vAlign w:val="center"/>
          </w:tcPr>
          <w:p w14:paraId="6E88C43A" w14:textId="77777777" w:rsidR="007B2FEE" w:rsidRPr="00BC62EE" w:rsidRDefault="007B2FEE" w:rsidP="007B2FEE">
            <w:pPr>
              <w:widowControl w:val="0"/>
              <w:tabs>
                <w:tab w:val="left" w:pos="993"/>
              </w:tabs>
              <w:jc w:val="center"/>
              <w:rPr>
                <w:bCs/>
                <w:lang w:val="vi-VN"/>
              </w:rPr>
            </w:pPr>
            <w:r w:rsidRPr="00BC62EE">
              <w:rPr>
                <w:bCs/>
                <w:lang w:val="vi-VN"/>
              </w:rPr>
              <w:t>1.x</w:t>
            </w:r>
          </w:p>
          <w:p w14:paraId="0FDCC7FB" w14:textId="77777777" w:rsidR="007B2FEE" w:rsidRPr="00BC62EE" w:rsidRDefault="007B2FEE" w:rsidP="007B2FEE">
            <w:pPr>
              <w:widowControl w:val="0"/>
              <w:tabs>
                <w:tab w:val="left" w:pos="993"/>
              </w:tabs>
              <w:jc w:val="center"/>
              <w:rPr>
                <w:bCs/>
                <w:lang w:val="vi-VN"/>
              </w:rPr>
            </w:pPr>
            <w:r w:rsidRPr="00BC62EE">
              <w:rPr>
                <w:bCs/>
                <w:lang w:val="vi-VN"/>
              </w:rPr>
              <w:t>2.x</w:t>
            </w:r>
          </w:p>
          <w:p w14:paraId="30D42C93" w14:textId="23F092AC" w:rsidR="007B2FEE" w:rsidRPr="00BC62EE" w:rsidRDefault="007B2FEE" w:rsidP="007B2FEE">
            <w:pPr>
              <w:widowControl w:val="0"/>
              <w:tabs>
                <w:tab w:val="left" w:pos="288"/>
                <w:tab w:val="left" w:pos="990"/>
              </w:tabs>
              <w:jc w:val="center"/>
            </w:pPr>
            <w:r w:rsidRPr="00BC62EE">
              <w:rPr>
                <w:bCs/>
                <w:lang w:val="vi-VN"/>
              </w:rPr>
              <w:t>3.x</w:t>
            </w:r>
          </w:p>
        </w:tc>
      </w:tr>
      <w:tr w:rsidR="00972EFE" w:rsidRPr="00BC62EE" w14:paraId="196F73E8" w14:textId="77777777" w:rsidTr="007B2FEE">
        <w:trPr>
          <w:trHeight w:val="3393"/>
        </w:trPr>
        <w:tc>
          <w:tcPr>
            <w:tcW w:w="351" w:type="pct"/>
            <w:shd w:val="clear" w:color="auto" w:fill="auto"/>
            <w:vAlign w:val="center"/>
          </w:tcPr>
          <w:p w14:paraId="6C790CD1" w14:textId="1554E053" w:rsidR="00972EFE" w:rsidRPr="00972EFE" w:rsidRDefault="00972EFE" w:rsidP="007B2FEE">
            <w:pPr>
              <w:widowControl w:val="0"/>
              <w:tabs>
                <w:tab w:val="left" w:pos="993"/>
              </w:tabs>
              <w:jc w:val="center"/>
              <w:rPr>
                <w:b/>
                <w:bCs/>
              </w:rPr>
            </w:pPr>
            <w:r>
              <w:rPr>
                <w:b/>
                <w:bCs/>
              </w:rPr>
              <w:lastRenderedPageBreak/>
              <w:t>11</w:t>
            </w:r>
          </w:p>
        </w:tc>
        <w:tc>
          <w:tcPr>
            <w:tcW w:w="1414" w:type="pct"/>
            <w:shd w:val="clear" w:color="auto" w:fill="auto"/>
            <w:vAlign w:val="center"/>
          </w:tcPr>
          <w:p w14:paraId="7AE5891F" w14:textId="3957D515" w:rsidR="00972EFE" w:rsidRDefault="00972EFE" w:rsidP="00972EFE">
            <w:pPr>
              <w:tabs>
                <w:tab w:val="left" w:pos="720"/>
              </w:tabs>
              <w:rPr>
                <w:b/>
                <w:bCs/>
              </w:rPr>
            </w:pPr>
            <w:r w:rsidRPr="00BC62EE">
              <w:rPr>
                <w:b/>
                <w:bCs/>
                <w:lang w:val="pt-BR"/>
              </w:rPr>
              <w:t xml:space="preserve">Seminar </w:t>
            </w:r>
            <w:r>
              <w:rPr>
                <w:b/>
                <w:bCs/>
              </w:rPr>
              <w:t>6</w:t>
            </w:r>
          </w:p>
          <w:p w14:paraId="0A11D47B" w14:textId="2392567F" w:rsidR="008667C6" w:rsidRDefault="008667C6" w:rsidP="00972EFE">
            <w:pPr>
              <w:tabs>
                <w:tab w:val="left" w:pos="720"/>
              </w:tabs>
              <w:rPr>
                <w:b/>
                <w:bCs/>
              </w:rPr>
            </w:pPr>
            <w:r>
              <w:rPr>
                <w:b/>
                <w:bCs/>
              </w:rPr>
              <w:t xml:space="preserve">Thực hành: </w:t>
            </w:r>
            <w:r w:rsidR="007639EB" w:rsidRPr="007639EB">
              <w:t>Thực hành với báo cáo, kết nối với nhiều cơ sở dữ liệu, đưa ra các yêu cầu bài toán</w:t>
            </w:r>
            <w:r w:rsidR="007639EB">
              <w:t>, link với kết quả tìm kiếm để hiện thi ra báo cáo</w:t>
            </w:r>
          </w:p>
          <w:p w14:paraId="2795699E" w14:textId="77777777" w:rsidR="008667C6" w:rsidRPr="00972EFE" w:rsidRDefault="008667C6" w:rsidP="00972EFE">
            <w:pPr>
              <w:tabs>
                <w:tab w:val="left" w:pos="720"/>
              </w:tabs>
              <w:rPr>
                <w:b/>
                <w:bCs/>
              </w:rPr>
            </w:pPr>
          </w:p>
          <w:p w14:paraId="7AED95C6" w14:textId="77777777" w:rsidR="00972EFE" w:rsidRPr="00BC62EE" w:rsidRDefault="00972EFE" w:rsidP="007B2FEE">
            <w:pPr>
              <w:tabs>
                <w:tab w:val="left" w:pos="720"/>
              </w:tabs>
              <w:rPr>
                <w:b/>
                <w:bCs/>
                <w:lang w:val="pt-BR"/>
              </w:rPr>
            </w:pPr>
          </w:p>
        </w:tc>
        <w:tc>
          <w:tcPr>
            <w:tcW w:w="566" w:type="pct"/>
            <w:vAlign w:val="center"/>
          </w:tcPr>
          <w:p w14:paraId="20B84F82" w14:textId="77777777" w:rsidR="00051BDD" w:rsidRPr="00BC62EE" w:rsidRDefault="00051BDD" w:rsidP="00051BDD">
            <w:pPr>
              <w:widowControl w:val="0"/>
              <w:tabs>
                <w:tab w:val="left" w:pos="993"/>
              </w:tabs>
              <w:jc w:val="center"/>
            </w:pPr>
            <w:r w:rsidRPr="00BC62EE">
              <w:t>[1] Chương 8</w:t>
            </w:r>
          </w:p>
          <w:p w14:paraId="59CEEA05" w14:textId="77777777" w:rsidR="00051BDD" w:rsidRPr="00BC62EE" w:rsidRDefault="00051BDD" w:rsidP="00051BDD">
            <w:pPr>
              <w:widowControl w:val="0"/>
              <w:tabs>
                <w:tab w:val="left" w:pos="993"/>
              </w:tabs>
              <w:jc w:val="center"/>
            </w:pPr>
          </w:p>
          <w:p w14:paraId="0797C3D8" w14:textId="391D9798" w:rsidR="00972EFE" w:rsidRPr="00BC62EE" w:rsidRDefault="00972EFE" w:rsidP="00051BDD">
            <w:pPr>
              <w:widowControl w:val="0"/>
              <w:tabs>
                <w:tab w:val="left" w:pos="993"/>
              </w:tabs>
              <w:jc w:val="center"/>
            </w:pPr>
          </w:p>
        </w:tc>
        <w:tc>
          <w:tcPr>
            <w:tcW w:w="1485" w:type="pct"/>
            <w:shd w:val="clear" w:color="auto" w:fill="auto"/>
            <w:vAlign w:val="center"/>
          </w:tcPr>
          <w:p w14:paraId="6440F322" w14:textId="77777777" w:rsidR="00972EFE" w:rsidRPr="00BC62EE" w:rsidRDefault="00972EFE" w:rsidP="007B2FEE">
            <w:pPr>
              <w:tabs>
                <w:tab w:val="left" w:pos="720"/>
              </w:tabs>
              <w:rPr>
                <w:b/>
                <w:bCs/>
                <w:lang w:val="pt-BR"/>
              </w:rPr>
            </w:pPr>
          </w:p>
        </w:tc>
        <w:tc>
          <w:tcPr>
            <w:tcW w:w="770" w:type="pct"/>
            <w:shd w:val="clear" w:color="auto" w:fill="auto"/>
            <w:vAlign w:val="center"/>
          </w:tcPr>
          <w:p w14:paraId="6F1C573C" w14:textId="77777777" w:rsidR="00B370EA" w:rsidRPr="00BC62EE" w:rsidRDefault="00B370EA" w:rsidP="00B370EA">
            <w:pPr>
              <w:tabs>
                <w:tab w:val="left" w:pos="720"/>
              </w:tabs>
              <w:rPr>
                <w:lang w:val="pt-BR"/>
              </w:rPr>
            </w:pPr>
            <w:r w:rsidRPr="00BC62EE">
              <w:rPr>
                <w:lang w:val="pt-BR"/>
              </w:rPr>
              <w:t>- Điểm danh</w:t>
            </w:r>
          </w:p>
          <w:p w14:paraId="2D4B7ABB" w14:textId="1D071093" w:rsidR="00B370EA" w:rsidRPr="00B370EA" w:rsidRDefault="00B370EA" w:rsidP="00B370EA">
            <w:pPr>
              <w:tabs>
                <w:tab w:val="left" w:pos="720"/>
              </w:tabs>
            </w:pPr>
            <w:r w:rsidRPr="00BC62EE">
              <w:rPr>
                <w:lang w:val="pt-BR"/>
              </w:rPr>
              <w:t>- Trả lời câu hỏi</w:t>
            </w:r>
            <w:r w:rsidRPr="00BC62EE">
              <w:rPr>
                <w:lang w:val="vi-VN"/>
              </w:rPr>
              <w:t xml:space="preserve"> trong Seminar </w:t>
            </w:r>
            <w:r>
              <w:t>6</w:t>
            </w:r>
          </w:p>
          <w:p w14:paraId="2ABC4C00" w14:textId="43B01AFF" w:rsidR="00972EFE" w:rsidRPr="00BC62EE" w:rsidRDefault="00B370EA" w:rsidP="00B370EA">
            <w:pPr>
              <w:tabs>
                <w:tab w:val="left" w:pos="720"/>
              </w:tabs>
              <w:rPr>
                <w:lang w:val="pt-BR"/>
              </w:rPr>
            </w:pPr>
            <w:r w:rsidRPr="00BC62EE">
              <w:rPr>
                <w:lang w:val="vi-VN"/>
              </w:rPr>
              <w:t xml:space="preserve">- Làm bài tập thực hành  </w:t>
            </w:r>
          </w:p>
        </w:tc>
        <w:tc>
          <w:tcPr>
            <w:tcW w:w="414" w:type="pct"/>
            <w:vAlign w:val="center"/>
          </w:tcPr>
          <w:p w14:paraId="14BC5E04" w14:textId="77777777" w:rsidR="00972EFE" w:rsidRPr="00BC62EE" w:rsidRDefault="00972EFE" w:rsidP="007B2FEE">
            <w:pPr>
              <w:widowControl w:val="0"/>
              <w:tabs>
                <w:tab w:val="left" w:pos="993"/>
              </w:tabs>
              <w:jc w:val="center"/>
              <w:rPr>
                <w:bCs/>
                <w:lang w:val="vi-VN"/>
              </w:rPr>
            </w:pPr>
          </w:p>
        </w:tc>
      </w:tr>
      <w:tr w:rsidR="00846F34" w:rsidRPr="00BC62EE" w14:paraId="69E97C78" w14:textId="77777777" w:rsidTr="007B2FEE">
        <w:tc>
          <w:tcPr>
            <w:tcW w:w="351" w:type="pct"/>
            <w:shd w:val="clear" w:color="auto" w:fill="FFF2CC" w:themeFill="accent4" w:themeFillTint="33"/>
            <w:vAlign w:val="center"/>
          </w:tcPr>
          <w:p w14:paraId="6691C77A" w14:textId="78761C20" w:rsidR="00846F34" w:rsidRPr="005E2EFD" w:rsidRDefault="00846F34" w:rsidP="00846F34">
            <w:pPr>
              <w:widowControl w:val="0"/>
              <w:tabs>
                <w:tab w:val="left" w:pos="993"/>
              </w:tabs>
              <w:jc w:val="center"/>
              <w:rPr>
                <w:b/>
                <w:bCs/>
              </w:rPr>
            </w:pPr>
            <w:r w:rsidRPr="00BC62EE">
              <w:rPr>
                <w:b/>
                <w:bCs/>
                <w:lang w:val="vi-VN"/>
              </w:rPr>
              <w:t>1</w:t>
            </w:r>
            <w:r w:rsidR="005E2EFD">
              <w:rPr>
                <w:b/>
                <w:bCs/>
              </w:rPr>
              <w:t>2</w:t>
            </w:r>
          </w:p>
        </w:tc>
        <w:tc>
          <w:tcPr>
            <w:tcW w:w="1414" w:type="pct"/>
            <w:shd w:val="clear" w:color="auto" w:fill="FFF2CC" w:themeFill="accent4" w:themeFillTint="33"/>
            <w:vAlign w:val="center"/>
          </w:tcPr>
          <w:p w14:paraId="4635D10A" w14:textId="5A89A818" w:rsidR="00FA6AA6" w:rsidRPr="00FA6AA6" w:rsidRDefault="00FA6AA6" w:rsidP="00FA6AA6">
            <w:pPr>
              <w:tabs>
                <w:tab w:val="left" w:pos="720"/>
              </w:tabs>
              <w:rPr>
                <w:b/>
                <w:bCs/>
              </w:rPr>
            </w:pPr>
            <w:r w:rsidRPr="00BC62EE">
              <w:rPr>
                <w:b/>
                <w:bCs/>
                <w:lang w:val="pt-BR"/>
              </w:rPr>
              <w:t xml:space="preserve">Lecture </w:t>
            </w:r>
            <w:r>
              <w:rPr>
                <w:b/>
                <w:bCs/>
              </w:rPr>
              <w:t>6</w:t>
            </w:r>
          </w:p>
          <w:p w14:paraId="116E7D1D" w14:textId="6D1EDA2D" w:rsidR="00846F34" w:rsidRPr="008E7501" w:rsidRDefault="00FA6AA6" w:rsidP="00846F34">
            <w:pPr>
              <w:rPr>
                <w:b/>
                <w:bCs/>
                <w:szCs w:val="26"/>
              </w:rPr>
            </w:pPr>
            <w:r>
              <w:rPr>
                <w:b/>
                <w:bCs/>
                <w:szCs w:val="26"/>
              </w:rPr>
              <w:t>Chương 4: Lập trình với XML bằng C#</w:t>
            </w:r>
            <w:r w:rsidR="00846F34" w:rsidRPr="008E7501">
              <w:rPr>
                <w:b/>
                <w:bCs/>
                <w:szCs w:val="26"/>
              </w:rPr>
              <w:t xml:space="preserve">  </w:t>
            </w:r>
          </w:p>
          <w:p w14:paraId="56C2886B" w14:textId="15BB1A0F" w:rsidR="00846F34" w:rsidRPr="00FA6AA6" w:rsidRDefault="00846F34" w:rsidP="00FA6AA6">
            <w:pPr>
              <w:pStyle w:val="ListParagraph"/>
              <w:numPr>
                <w:ilvl w:val="1"/>
                <w:numId w:val="44"/>
              </w:numPr>
              <w:spacing w:after="120" w:line="276" w:lineRule="auto"/>
              <w:rPr>
                <w:szCs w:val="26"/>
              </w:rPr>
            </w:pPr>
            <w:r w:rsidRPr="00FA6AA6">
              <w:rPr>
                <w:szCs w:val="26"/>
              </w:rPr>
              <w:t>Tổng quan về .NET Framework XML</w:t>
            </w:r>
          </w:p>
          <w:p w14:paraId="7FF852A1" w14:textId="4F383582" w:rsidR="00846F34" w:rsidRPr="00FA6AA6" w:rsidRDefault="00846F34" w:rsidP="00FA6AA6">
            <w:pPr>
              <w:pStyle w:val="ListParagraph"/>
              <w:numPr>
                <w:ilvl w:val="1"/>
                <w:numId w:val="44"/>
              </w:numPr>
              <w:spacing w:after="120" w:line="276" w:lineRule="auto"/>
              <w:rPr>
                <w:szCs w:val="26"/>
              </w:rPr>
            </w:pPr>
            <w:r w:rsidRPr="00FA6AA6">
              <w:rPr>
                <w:szCs w:val="26"/>
              </w:rPr>
              <w:t>Đọc dữ liệu XML trong .NET </w:t>
            </w:r>
          </w:p>
          <w:p w14:paraId="7486F421" w14:textId="767985D1" w:rsidR="00846F34" w:rsidRPr="00FA6AA6" w:rsidRDefault="00846F34" w:rsidP="00FA6AA6">
            <w:pPr>
              <w:pStyle w:val="ListParagraph"/>
              <w:numPr>
                <w:ilvl w:val="1"/>
                <w:numId w:val="44"/>
              </w:numPr>
              <w:spacing w:after="120" w:line="276" w:lineRule="auto"/>
              <w:rPr>
                <w:szCs w:val="26"/>
              </w:rPr>
            </w:pPr>
            <w:r w:rsidRPr="00FA6AA6">
              <w:rPr>
                <w:szCs w:val="26"/>
              </w:rPr>
              <w:t>Kiểm tra tính hợp lệ của dữ liệu XML</w:t>
            </w:r>
          </w:p>
          <w:p w14:paraId="785089C0" w14:textId="58DC40CA" w:rsidR="00846F34" w:rsidRPr="00FA6AA6" w:rsidRDefault="00846F34" w:rsidP="00FA6AA6">
            <w:pPr>
              <w:pStyle w:val="ListParagraph"/>
              <w:numPr>
                <w:ilvl w:val="1"/>
                <w:numId w:val="44"/>
              </w:numPr>
              <w:spacing w:after="120" w:line="276" w:lineRule="auto"/>
              <w:rPr>
                <w:szCs w:val="26"/>
              </w:rPr>
            </w:pPr>
            <w:r w:rsidRPr="00FA6AA6">
              <w:rPr>
                <w:szCs w:val="26"/>
              </w:rPr>
              <w:t>Tạo luồng dữ liệu XML trong .NET</w:t>
            </w:r>
          </w:p>
          <w:p w14:paraId="44C17D04" w14:textId="0300F26B" w:rsidR="00846F34" w:rsidRPr="00FA6AA6" w:rsidRDefault="00846F34" w:rsidP="00FA6AA6">
            <w:pPr>
              <w:pStyle w:val="ListParagraph"/>
              <w:numPr>
                <w:ilvl w:val="1"/>
                <w:numId w:val="44"/>
              </w:numPr>
              <w:spacing w:after="120" w:line="276" w:lineRule="auto"/>
              <w:rPr>
                <w:szCs w:val="26"/>
              </w:rPr>
            </w:pPr>
            <w:r w:rsidRPr="00FA6AA6">
              <w:rPr>
                <w:szCs w:val="26"/>
              </w:rPr>
              <w:t>Mô hình đối tượng trong XML trong .NET</w:t>
            </w:r>
          </w:p>
          <w:p w14:paraId="4DE5DC71" w14:textId="67D07B9D" w:rsidR="00846F34" w:rsidRPr="00FA6AA6" w:rsidRDefault="00846F34" w:rsidP="00FA6AA6">
            <w:pPr>
              <w:pStyle w:val="ListParagraph"/>
              <w:numPr>
                <w:ilvl w:val="1"/>
                <w:numId w:val="44"/>
              </w:numPr>
              <w:spacing w:after="120" w:line="276" w:lineRule="auto"/>
              <w:rPr>
                <w:szCs w:val="26"/>
              </w:rPr>
            </w:pPr>
            <w:r w:rsidRPr="00FA6AA6">
              <w:rPr>
                <w:szCs w:val="26"/>
              </w:rPr>
              <w:t>Sử dụng lược đồ XML</w:t>
            </w:r>
          </w:p>
          <w:p w14:paraId="0646BAAA" w14:textId="52BC76D5" w:rsidR="00846F34" w:rsidRPr="00FA6AA6" w:rsidRDefault="00846F34" w:rsidP="00FA6AA6">
            <w:pPr>
              <w:pStyle w:val="ListParagraph"/>
              <w:numPr>
                <w:ilvl w:val="1"/>
                <w:numId w:val="44"/>
              </w:numPr>
              <w:spacing w:after="120" w:line="276" w:lineRule="auto"/>
              <w:rPr>
                <w:szCs w:val="26"/>
              </w:rPr>
            </w:pPr>
            <w:r w:rsidRPr="00FA6AA6">
              <w:rPr>
                <w:szCs w:val="26"/>
              </w:rPr>
              <w:t>Luồng dữ liệu XML, XML và ADO.NET</w:t>
            </w:r>
          </w:p>
          <w:p w14:paraId="019E8D02" w14:textId="24A1F221" w:rsidR="00846F34" w:rsidRPr="00BC62EE" w:rsidRDefault="00846F34" w:rsidP="00846F34">
            <w:pPr>
              <w:tabs>
                <w:tab w:val="left" w:pos="720"/>
              </w:tabs>
              <w:rPr>
                <w:lang w:val="vi-VN"/>
              </w:rPr>
            </w:pPr>
          </w:p>
        </w:tc>
        <w:tc>
          <w:tcPr>
            <w:tcW w:w="566" w:type="pct"/>
            <w:shd w:val="clear" w:color="auto" w:fill="FFF2CC" w:themeFill="accent4" w:themeFillTint="33"/>
            <w:vAlign w:val="center"/>
          </w:tcPr>
          <w:p w14:paraId="0A9A075F" w14:textId="77777777" w:rsidR="005D2D9A" w:rsidRPr="00BC62EE" w:rsidRDefault="005D2D9A" w:rsidP="005D2D9A">
            <w:pPr>
              <w:widowControl w:val="0"/>
              <w:tabs>
                <w:tab w:val="left" w:pos="993"/>
              </w:tabs>
              <w:jc w:val="center"/>
            </w:pPr>
            <w:r w:rsidRPr="00BC62EE">
              <w:t>[1] Chương 8</w:t>
            </w:r>
          </w:p>
          <w:p w14:paraId="19591C29" w14:textId="77777777" w:rsidR="005D2D9A" w:rsidRDefault="005D2D9A" w:rsidP="00846F34">
            <w:pPr>
              <w:widowControl w:val="0"/>
              <w:tabs>
                <w:tab w:val="left" w:pos="993"/>
              </w:tabs>
              <w:jc w:val="center"/>
            </w:pPr>
          </w:p>
          <w:p w14:paraId="3A94389B" w14:textId="3F4D8340" w:rsidR="00846F34" w:rsidRPr="00BC62EE" w:rsidRDefault="00846F34" w:rsidP="00846F34">
            <w:pPr>
              <w:widowControl w:val="0"/>
              <w:tabs>
                <w:tab w:val="left" w:pos="993"/>
              </w:tabs>
              <w:jc w:val="center"/>
              <w:rPr>
                <w:lang w:val="vi-VN"/>
              </w:rPr>
            </w:pPr>
          </w:p>
        </w:tc>
        <w:tc>
          <w:tcPr>
            <w:tcW w:w="1485" w:type="pct"/>
            <w:shd w:val="clear" w:color="auto" w:fill="FFF2CC" w:themeFill="accent4" w:themeFillTint="33"/>
            <w:vAlign w:val="center"/>
          </w:tcPr>
          <w:p w14:paraId="3F75FEC9" w14:textId="2404E15E" w:rsidR="00846F34" w:rsidRPr="00BC62EE" w:rsidRDefault="00846F34" w:rsidP="00846F34">
            <w:pPr>
              <w:tabs>
                <w:tab w:val="left" w:pos="720"/>
              </w:tabs>
              <w:rPr>
                <w:b/>
                <w:bCs/>
                <w:lang w:val="vi-VN"/>
              </w:rPr>
            </w:pPr>
            <w:r w:rsidRPr="00BC62EE">
              <w:rPr>
                <w:b/>
                <w:bCs/>
                <w:lang w:val="pt-BR"/>
              </w:rPr>
              <w:t>Giảng viên</w:t>
            </w:r>
            <w:r w:rsidRPr="00BC62EE">
              <w:rPr>
                <w:b/>
                <w:bCs/>
                <w:lang w:val="vi-VN"/>
              </w:rPr>
              <w:t>:</w:t>
            </w:r>
          </w:p>
          <w:p w14:paraId="2CBC37D1" w14:textId="77777777" w:rsidR="00846F34" w:rsidRPr="00BC62EE" w:rsidRDefault="00846F34" w:rsidP="00846F34">
            <w:pPr>
              <w:tabs>
                <w:tab w:val="left" w:pos="720"/>
              </w:tabs>
              <w:rPr>
                <w:lang w:val="vi-VN"/>
              </w:rPr>
            </w:pPr>
            <w:r w:rsidRPr="00BC62EE">
              <w:rPr>
                <w:lang w:val="pt-BR"/>
              </w:rPr>
              <w:t>- Giảng</w:t>
            </w:r>
            <w:r w:rsidRPr="00BC62EE">
              <w:rPr>
                <w:lang w:val="vi-VN"/>
              </w:rPr>
              <w:t xml:space="preserve"> lý thuyết</w:t>
            </w:r>
          </w:p>
          <w:p w14:paraId="4BB61BC0" w14:textId="77777777" w:rsidR="00846F34" w:rsidRPr="00BC62EE" w:rsidRDefault="00846F34" w:rsidP="00846F34">
            <w:pPr>
              <w:tabs>
                <w:tab w:val="left" w:pos="720"/>
              </w:tabs>
              <w:rPr>
                <w:lang w:val="vi-VN"/>
              </w:rPr>
            </w:pPr>
            <w:r w:rsidRPr="00BC62EE">
              <w:rPr>
                <w:lang w:val="pt-BR"/>
              </w:rPr>
              <w:t>- Giới</w:t>
            </w:r>
            <w:r w:rsidRPr="00BC62EE">
              <w:rPr>
                <w:lang w:val="vi-VN"/>
              </w:rPr>
              <w:t xml:space="preserve"> thiệu ví dụ</w:t>
            </w:r>
          </w:p>
          <w:p w14:paraId="3044E2D7" w14:textId="6A469DDA" w:rsidR="00846F34" w:rsidRPr="00BC62EE" w:rsidRDefault="00846F34" w:rsidP="00846F34">
            <w:pPr>
              <w:tabs>
                <w:tab w:val="left" w:pos="720"/>
              </w:tabs>
              <w:rPr>
                <w:b/>
                <w:bCs/>
                <w:lang w:val="vi-VN"/>
              </w:rPr>
            </w:pPr>
            <w:r w:rsidRPr="00BC62EE">
              <w:rPr>
                <w:b/>
                <w:bCs/>
                <w:lang w:val="pt-BR"/>
              </w:rPr>
              <w:t>Sinh viên</w:t>
            </w:r>
            <w:r w:rsidRPr="00BC62EE">
              <w:rPr>
                <w:b/>
                <w:bCs/>
                <w:lang w:val="vi-VN"/>
              </w:rPr>
              <w:t>:</w:t>
            </w:r>
          </w:p>
          <w:p w14:paraId="5DBF0F9F" w14:textId="77777777" w:rsidR="00846F34" w:rsidRPr="00BC62EE" w:rsidRDefault="00846F34" w:rsidP="00846F34">
            <w:pPr>
              <w:tabs>
                <w:tab w:val="left" w:pos="720"/>
              </w:tabs>
              <w:rPr>
                <w:lang w:val="pt-BR"/>
              </w:rPr>
            </w:pPr>
            <w:r w:rsidRPr="00BC62EE">
              <w:rPr>
                <w:lang w:val="pt-BR"/>
              </w:rPr>
              <w:t>- Đọc tài liệu trước</w:t>
            </w:r>
          </w:p>
          <w:p w14:paraId="05C7257A" w14:textId="77777777" w:rsidR="00846F34" w:rsidRPr="00BC62EE" w:rsidRDefault="00846F34" w:rsidP="00846F34">
            <w:pPr>
              <w:tabs>
                <w:tab w:val="left" w:pos="720"/>
              </w:tabs>
              <w:rPr>
                <w:lang w:val="vi-VN"/>
              </w:rPr>
            </w:pPr>
            <w:r w:rsidRPr="00BC62EE">
              <w:rPr>
                <w:lang w:val="pt-BR"/>
              </w:rPr>
              <w:t>- Xem</w:t>
            </w:r>
            <w:r w:rsidRPr="00BC62EE">
              <w:rPr>
                <w:lang w:val="vi-VN"/>
              </w:rPr>
              <w:t xml:space="preserve"> trước các ví dụ</w:t>
            </w:r>
          </w:p>
          <w:p w14:paraId="634C5299" w14:textId="50A15395" w:rsidR="00846F34" w:rsidRPr="00BC62EE" w:rsidRDefault="00846F34" w:rsidP="00846F34">
            <w:pPr>
              <w:tabs>
                <w:tab w:val="left" w:pos="720"/>
              </w:tabs>
              <w:rPr>
                <w:bCs/>
                <w:lang w:val="vi-VN"/>
              </w:rPr>
            </w:pPr>
            <w:r w:rsidRPr="00BC62EE">
              <w:rPr>
                <w:bCs/>
                <w:lang w:val="vi-VN"/>
              </w:rPr>
              <w:t>- Làm bài tập được yêu cầu</w:t>
            </w:r>
          </w:p>
        </w:tc>
        <w:tc>
          <w:tcPr>
            <w:tcW w:w="770" w:type="pct"/>
            <w:shd w:val="clear" w:color="auto" w:fill="FFF2CC" w:themeFill="accent4" w:themeFillTint="33"/>
            <w:vAlign w:val="center"/>
          </w:tcPr>
          <w:p w14:paraId="0209970B" w14:textId="77777777" w:rsidR="00846F34" w:rsidRPr="00BC62EE" w:rsidRDefault="00846F34" w:rsidP="00846F34">
            <w:pPr>
              <w:widowControl w:val="0"/>
              <w:tabs>
                <w:tab w:val="left" w:pos="288"/>
                <w:tab w:val="left" w:pos="990"/>
              </w:tabs>
            </w:pPr>
          </w:p>
        </w:tc>
        <w:tc>
          <w:tcPr>
            <w:tcW w:w="414" w:type="pct"/>
            <w:shd w:val="clear" w:color="auto" w:fill="FFF2CC" w:themeFill="accent4" w:themeFillTint="33"/>
            <w:vAlign w:val="center"/>
          </w:tcPr>
          <w:p w14:paraId="728FCEFF" w14:textId="77777777" w:rsidR="00846F34" w:rsidRPr="00BC62EE" w:rsidRDefault="00846F34" w:rsidP="00846F34">
            <w:pPr>
              <w:widowControl w:val="0"/>
              <w:tabs>
                <w:tab w:val="left" w:pos="993"/>
              </w:tabs>
              <w:jc w:val="center"/>
              <w:rPr>
                <w:bCs/>
                <w:lang w:val="vi-VN"/>
              </w:rPr>
            </w:pPr>
            <w:r w:rsidRPr="00BC62EE">
              <w:rPr>
                <w:bCs/>
                <w:lang w:val="vi-VN"/>
              </w:rPr>
              <w:t>1.1</w:t>
            </w:r>
          </w:p>
          <w:p w14:paraId="1204FE75" w14:textId="77777777" w:rsidR="00846F34" w:rsidRPr="00BC62EE" w:rsidRDefault="00846F34" w:rsidP="00846F34">
            <w:pPr>
              <w:widowControl w:val="0"/>
              <w:tabs>
                <w:tab w:val="left" w:pos="993"/>
              </w:tabs>
              <w:jc w:val="center"/>
              <w:rPr>
                <w:bCs/>
                <w:lang w:val="vi-VN"/>
              </w:rPr>
            </w:pPr>
            <w:r w:rsidRPr="00BC62EE">
              <w:rPr>
                <w:bCs/>
                <w:lang w:val="vi-VN"/>
              </w:rPr>
              <w:t>1.2</w:t>
            </w:r>
          </w:p>
          <w:p w14:paraId="44F44435" w14:textId="14DA4A7F" w:rsidR="00846F34" w:rsidRPr="00BC62EE" w:rsidRDefault="00846F34" w:rsidP="00846F34">
            <w:pPr>
              <w:widowControl w:val="0"/>
              <w:tabs>
                <w:tab w:val="left" w:pos="990"/>
              </w:tabs>
              <w:jc w:val="center"/>
              <w:rPr>
                <w:bCs/>
                <w:lang w:val="vi-VN"/>
              </w:rPr>
            </w:pPr>
            <w:r w:rsidRPr="00BC62EE">
              <w:rPr>
                <w:bCs/>
                <w:lang w:val="vi-VN"/>
              </w:rPr>
              <w:t>1.3</w:t>
            </w:r>
          </w:p>
        </w:tc>
      </w:tr>
      <w:tr w:rsidR="00846F34" w:rsidRPr="00BC62EE" w14:paraId="41543786" w14:textId="77777777" w:rsidTr="007B2FEE">
        <w:tc>
          <w:tcPr>
            <w:tcW w:w="351" w:type="pct"/>
            <w:shd w:val="clear" w:color="auto" w:fill="auto"/>
            <w:vAlign w:val="center"/>
          </w:tcPr>
          <w:p w14:paraId="3D5908EC" w14:textId="2BCEEE96" w:rsidR="00846F34" w:rsidRPr="005E2EFD" w:rsidRDefault="00846F34" w:rsidP="00846F34">
            <w:pPr>
              <w:widowControl w:val="0"/>
              <w:tabs>
                <w:tab w:val="left" w:pos="993"/>
              </w:tabs>
              <w:jc w:val="center"/>
              <w:rPr>
                <w:b/>
                <w:bCs/>
              </w:rPr>
            </w:pPr>
            <w:r w:rsidRPr="00BC62EE">
              <w:rPr>
                <w:b/>
                <w:bCs/>
                <w:lang w:val="vi-VN"/>
              </w:rPr>
              <w:t>1</w:t>
            </w:r>
            <w:r w:rsidR="005E2EFD">
              <w:rPr>
                <w:b/>
                <w:bCs/>
              </w:rPr>
              <w:t>3</w:t>
            </w:r>
          </w:p>
        </w:tc>
        <w:tc>
          <w:tcPr>
            <w:tcW w:w="1414" w:type="pct"/>
            <w:shd w:val="clear" w:color="auto" w:fill="auto"/>
            <w:vAlign w:val="center"/>
          </w:tcPr>
          <w:p w14:paraId="56F1E9E3" w14:textId="75E743D4" w:rsidR="00846F34" w:rsidRDefault="00846F34" w:rsidP="00846F34">
            <w:pPr>
              <w:tabs>
                <w:tab w:val="left" w:pos="720"/>
              </w:tabs>
              <w:rPr>
                <w:b/>
                <w:bCs/>
              </w:rPr>
            </w:pPr>
            <w:r w:rsidRPr="00BC62EE">
              <w:rPr>
                <w:b/>
                <w:bCs/>
                <w:lang w:val="pt-BR"/>
              </w:rPr>
              <w:t>Seminar</w:t>
            </w:r>
            <w:r>
              <w:rPr>
                <w:b/>
                <w:bCs/>
                <w:lang w:val="pt-BR"/>
              </w:rPr>
              <w:t xml:space="preserve"> </w:t>
            </w:r>
            <w:r>
              <w:rPr>
                <w:b/>
                <w:bCs/>
              </w:rPr>
              <w:t>7</w:t>
            </w:r>
          </w:p>
          <w:p w14:paraId="6C7058C7" w14:textId="115A6ADF" w:rsidR="008667C6" w:rsidRPr="00EC6177" w:rsidRDefault="008667C6" w:rsidP="00846F34">
            <w:pPr>
              <w:tabs>
                <w:tab w:val="left" w:pos="720"/>
              </w:tabs>
            </w:pPr>
            <w:r>
              <w:rPr>
                <w:b/>
                <w:bCs/>
              </w:rPr>
              <w:t>Thực hành</w:t>
            </w:r>
            <w:r w:rsidRPr="00274A65">
              <w:t>:</w:t>
            </w:r>
            <w:r w:rsidR="00274A65" w:rsidRPr="00274A65">
              <w:t xml:space="preserve"> </w:t>
            </w:r>
            <w:r w:rsidR="00AB74BF">
              <w:t xml:space="preserve">Sinh viên </w:t>
            </w:r>
            <w:r w:rsidR="00274A65" w:rsidRPr="00274A65">
              <w:t>tự đọc và thực hành với việc</w:t>
            </w:r>
            <w:r w:rsidR="00EC6177">
              <w:rPr>
                <w:b/>
                <w:bCs/>
              </w:rPr>
              <w:t xml:space="preserve"> </w:t>
            </w:r>
            <w:r w:rsidR="00EC6177" w:rsidRPr="00EC6177">
              <w:t>đọc dữ liệu</w:t>
            </w:r>
            <w:r w:rsidR="00274A65">
              <w:t xml:space="preserve"> và tạo luồng dữ liệu trong XML</w:t>
            </w:r>
          </w:p>
          <w:p w14:paraId="539F15B4" w14:textId="77777777" w:rsidR="008667C6" w:rsidRPr="00972EFE" w:rsidRDefault="008667C6" w:rsidP="00846F34">
            <w:pPr>
              <w:tabs>
                <w:tab w:val="left" w:pos="720"/>
              </w:tabs>
              <w:rPr>
                <w:b/>
                <w:bCs/>
              </w:rPr>
            </w:pPr>
          </w:p>
          <w:p w14:paraId="1BB80CD8" w14:textId="0104EDB4" w:rsidR="00846F34" w:rsidRPr="00BC62EE" w:rsidRDefault="00846F34" w:rsidP="00846F34">
            <w:pPr>
              <w:tabs>
                <w:tab w:val="left" w:pos="720"/>
              </w:tabs>
              <w:rPr>
                <w:b/>
                <w:bCs/>
                <w:lang w:val="vi-VN"/>
              </w:rPr>
            </w:pPr>
          </w:p>
        </w:tc>
        <w:tc>
          <w:tcPr>
            <w:tcW w:w="566" w:type="pct"/>
            <w:vAlign w:val="center"/>
          </w:tcPr>
          <w:p w14:paraId="43DEA809" w14:textId="77777777" w:rsidR="00B370EA" w:rsidRPr="00BC62EE" w:rsidRDefault="00B370EA" w:rsidP="00B370EA">
            <w:pPr>
              <w:widowControl w:val="0"/>
              <w:tabs>
                <w:tab w:val="left" w:pos="993"/>
              </w:tabs>
              <w:jc w:val="center"/>
            </w:pPr>
            <w:r w:rsidRPr="00BC62EE">
              <w:t>[1] Chương 8</w:t>
            </w:r>
          </w:p>
          <w:p w14:paraId="7ED17C67" w14:textId="1BB110B5" w:rsidR="00846F34" w:rsidRPr="00BC62EE" w:rsidRDefault="00846F34" w:rsidP="00B370EA">
            <w:pPr>
              <w:widowControl w:val="0"/>
              <w:tabs>
                <w:tab w:val="left" w:pos="993"/>
              </w:tabs>
              <w:jc w:val="center"/>
            </w:pPr>
          </w:p>
        </w:tc>
        <w:tc>
          <w:tcPr>
            <w:tcW w:w="1485" w:type="pct"/>
            <w:shd w:val="clear" w:color="auto" w:fill="auto"/>
            <w:vAlign w:val="center"/>
          </w:tcPr>
          <w:p w14:paraId="4E39122D" w14:textId="733C9A9A" w:rsidR="00846F34" w:rsidRPr="00BC62EE" w:rsidRDefault="00846F34" w:rsidP="00846F34">
            <w:pPr>
              <w:tabs>
                <w:tab w:val="left" w:pos="720"/>
              </w:tabs>
              <w:rPr>
                <w:b/>
                <w:bCs/>
                <w:lang w:val="vi-VN"/>
              </w:rPr>
            </w:pPr>
            <w:r w:rsidRPr="00BC62EE">
              <w:rPr>
                <w:b/>
                <w:bCs/>
                <w:lang w:val="pt-BR"/>
              </w:rPr>
              <w:t>Giảng viên</w:t>
            </w:r>
            <w:r w:rsidRPr="00BC62EE">
              <w:rPr>
                <w:b/>
                <w:bCs/>
                <w:lang w:val="vi-VN"/>
              </w:rPr>
              <w:t>:</w:t>
            </w:r>
          </w:p>
          <w:p w14:paraId="7E7B1C7D" w14:textId="77777777" w:rsidR="00846F34" w:rsidRPr="00BC62EE" w:rsidRDefault="00846F34" w:rsidP="00846F34">
            <w:pPr>
              <w:tabs>
                <w:tab w:val="left" w:pos="720"/>
              </w:tabs>
              <w:rPr>
                <w:lang w:val="vi-VN"/>
              </w:rPr>
            </w:pPr>
            <w:r w:rsidRPr="00BC62EE">
              <w:rPr>
                <w:lang w:val="pt-BR"/>
              </w:rPr>
              <w:t>-</w:t>
            </w:r>
            <w:r w:rsidRPr="00BC62EE">
              <w:rPr>
                <w:lang w:val="vi-VN"/>
              </w:rPr>
              <w:t xml:space="preserve"> Nhắc lại một số lý thuyết</w:t>
            </w:r>
          </w:p>
          <w:p w14:paraId="41A86505" w14:textId="77777777" w:rsidR="00846F34" w:rsidRPr="00BC62EE" w:rsidRDefault="00846F34" w:rsidP="00846F34">
            <w:pPr>
              <w:tabs>
                <w:tab w:val="left" w:pos="720"/>
              </w:tabs>
              <w:rPr>
                <w:lang w:val="vi-VN"/>
              </w:rPr>
            </w:pPr>
            <w:r w:rsidRPr="00BC62EE">
              <w:rPr>
                <w:lang w:val="vi-VN"/>
              </w:rPr>
              <w:t>- Hướng dẫn thực hành</w:t>
            </w:r>
          </w:p>
          <w:p w14:paraId="30696BA0" w14:textId="322291B5" w:rsidR="00846F34" w:rsidRPr="00BC62EE" w:rsidRDefault="00846F34" w:rsidP="00846F34">
            <w:pPr>
              <w:tabs>
                <w:tab w:val="left" w:pos="720"/>
              </w:tabs>
              <w:rPr>
                <w:b/>
                <w:bCs/>
                <w:lang w:val="vi-VN"/>
              </w:rPr>
            </w:pPr>
            <w:r w:rsidRPr="00BC62EE">
              <w:rPr>
                <w:b/>
                <w:bCs/>
                <w:lang w:val="pt-BR"/>
              </w:rPr>
              <w:t>Sinh viên</w:t>
            </w:r>
            <w:r w:rsidRPr="00BC62EE">
              <w:rPr>
                <w:b/>
                <w:bCs/>
                <w:lang w:val="vi-VN"/>
              </w:rPr>
              <w:t>:</w:t>
            </w:r>
          </w:p>
          <w:p w14:paraId="57529F08" w14:textId="77777777" w:rsidR="00846F34" w:rsidRPr="00BC62EE" w:rsidRDefault="00846F34" w:rsidP="00846F34">
            <w:pPr>
              <w:tabs>
                <w:tab w:val="left" w:pos="720"/>
              </w:tabs>
              <w:rPr>
                <w:lang w:val="vi-VN"/>
              </w:rPr>
            </w:pPr>
            <w:r w:rsidRPr="00BC62EE">
              <w:rPr>
                <w:lang w:val="pt-BR"/>
              </w:rPr>
              <w:t>- Đọc</w:t>
            </w:r>
            <w:r w:rsidRPr="00BC62EE">
              <w:rPr>
                <w:lang w:val="vi-VN"/>
              </w:rPr>
              <w:t xml:space="preserve"> tài liệu trước</w:t>
            </w:r>
          </w:p>
          <w:p w14:paraId="17ABE1CE" w14:textId="77777777" w:rsidR="00846F34" w:rsidRPr="00BC62EE" w:rsidRDefault="00846F34" w:rsidP="00846F34">
            <w:pPr>
              <w:tabs>
                <w:tab w:val="left" w:pos="720"/>
              </w:tabs>
              <w:rPr>
                <w:bCs/>
                <w:lang w:val="vi-VN"/>
              </w:rPr>
            </w:pPr>
            <w:r w:rsidRPr="00BC62EE">
              <w:rPr>
                <w:bCs/>
                <w:lang w:val="vi-VN"/>
              </w:rPr>
              <w:t>- Theo dõi các bước thực hành</w:t>
            </w:r>
          </w:p>
          <w:p w14:paraId="380264E4" w14:textId="77777777" w:rsidR="00846F34" w:rsidRPr="00BC62EE" w:rsidRDefault="00846F34" w:rsidP="00846F34">
            <w:pPr>
              <w:tabs>
                <w:tab w:val="left" w:pos="720"/>
              </w:tabs>
              <w:rPr>
                <w:bCs/>
                <w:lang w:val="vi-VN"/>
              </w:rPr>
            </w:pPr>
            <w:r w:rsidRPr="00BC62EE">
              <w:rPr>
                <w:bCs/>
                <w:lang w:val="vi-VN"/>
              </w:rPr>
              <w:t>- Tham gia thảo luận</w:t>
            </w:r>
          </w:p>
          <w:p w14:paraId="4EE55C7D" w14:textId="77777777" w:rsidR="00846F34" w:rsidRPr="00BC62EE" w:rsidRDefault="00846F34" w:rsidP="00846F34">
            <w:pPr>
              <w:tabs>
                <w:tab w:val="left" w:pos="720"/>
              </w:tabs>
              <w:rPr>
                <w:bCs/>
                <w:lang w:val="vi-VN"/>
              </w:rPr>
            </w:pPr>
            <w:r w:rsidRPr="00BC62EE">
              <w:rPr>
                <w:bCs/>
                <w:lang w:val="vi-VN"/>
              </w:rPr>
              <w:t>- Tham gia chữa bài</w:t>
            </w:r>
          </w:p>
          <w:p w14:paraId="459E75A0" w14:textId="30150F48" w:rsidR="00846F34" w:rsidRPr="00BC62EE" w:rsidRDefault="00846F34" w:rsidP="00846F34">
            <w:pPr>
              <w:tabs>
                <w:tab w:val="left" w:pos="720"/>
              </w:tabs>
              <w:rPr>
                <w:bCs/>
                <w:lang w:val="vi-VN"/>
              </w:rPr>
            </w:pPr>
            <w:r w:rsidRPr="00BC62EE">
              <w:rPr>
                <w:bCs/>
                <w:lang w:val="vi-VN"/>
              </w:rPr>
              <w:t>- Thảo luận về bài tập nhóm</w:t>
            </w:r>
          </w:p>
        </w:tc>
        <w:tc>
          <w:tcPr>
            <w:tcW w:w="770" w:type="pct"/>
            <w:shd w:val="clear" w:color="auto" w:fill="auto"/>
            <w:vAlign w:val="center"/>
          </w:tcPr>
          <w:p w14:paraId="03EB900F" w14:textId="77777777" w:rsidR="00846F34" w:rsidRPr="00BC62EE" w:rsidRDefault="00846F34" w:rsidP="00846F34">
            <w:pPr>
              <w:tabs>
                <w:tab w:val="left" w:pos="720"/>
              </w:tabs>
              <w:rPr>
                <w:lang w:val="pt-BR"/>
              </w:rPr>
            </w:pPr>
            <w:r w:rsidRPr="00BC62EE">
              <w:rPr>
                <w:lang w:val="pt-BR"/>
              </w:rPr>
              <w:t>- Điểm danh</w:t>
            </w:r>
          </w:p>
          <w:p w14:paraId="3C2971DA" w14:textId="048C39C5" w:rsidR="00846F34" w:rsidRPr="00B370EA" w:rsidRDefault="00846F34" w:rsidP="00846F34">
            <w:pPr>
              <w:tabs>
                <w:tab w:val="left" w:pos="720"/>
              </w:tabs>
            </w:pPr>
            <w:r w:rsidRPr="00BC62EE">
              <w:rPr>
                <w:lang w:val="pt-BR"/>
              </w:rPr>
              <w:t>- Trả lời câu hỏi</w:t>
            </w:r>
            <w:r w:rsidRPr="00BC62EE">
              <w:rPr>
                <w:lang w:val="vi-VN"/>
              </w:rPr>
              <w:t xml:space="preserve"> trong Seminar </w:t>
            </w:r>
            <w:r w:rsidR="00B370EA">
              <w:t>7</w:t>
            </w:r>
          </w:p>
          <w:p w14:paraId="6B135EDA" w14:textId="75CFCBB3" w:rsidR="00051BDD" w:rsidRPr="002908F2" w:rsidRDefault="00846F34" w:rsidP="00846F34">
            <w:pPr>
              <w:widowControl w:val="0"/>
              <w:tabs>
                <w:tab w:val="left" w:pos="288"/>
                <w:tab w:val="left" w:pos="990"/>
              </w:tabs>
            </w:pPr>
            <w:r w:rsidRPr="00BC62EE">
              <w:rPr>
                <w:lang w:val="vi-VN"/>
              </w:rPr>
              <w:t xml:space="preserve">- Làm bài tập thực hành </w:t>
            </w:r>
          </w:p>
        </w:tc>
        <w:tc>
          <w:tcPr>
            <w:tcW w:w="414" w:type="pct"/>
            <w:vAlign w:val="center"/>
          </w:tcPr>
          <w:p w14:paraId="4C9F6E64" w14:textId="77777777" w:rsidR="00846F34" w:rsidRPr="00BC62EE" w:rsidRDefault="00846F34" w:rsidP="00846F34">
            <w:pPr>
              <w:widowControl w:val="0"/>
              <w:tabs>
                <w:tab w:val="left" w:pos="993"/>
              </w:tabs>
              <w:jc w:val="center"/>
              <w:rPr>
                <w:bCs/>
                <w:lang w:val="vi-VN"/>
              </w:rPr>
            </w:pPr>
            <w:r w:rsidRPr="00BC62EE">
              <w:rPr>
                <w:bCs/>
                <w:lang w:val="vi-VN"/>
              </w:rPr>
              <w:t>1.x</w:t>
            </w:r>
          </w:p>
          <w:p w14:paraId="1B5ACFB1" w14:textId="77777777" w:rsidR="00846F34" w:rsidRPr="00BC62EE" w:rsidRDefault="00846F34" w:rsidP="00846F34">
            <w:pPr>
              <w:widowControl w:val="0"/>
              <w:tabs>
                <w:tab w:val="left" w:pos="993"/>
              </w:tabs>
              <w:jc w:val="center"/>
              <w:rPr>
                <w:bCs/>
                <w:lang w:val="vi-VN"/>
              </w:rPr>
            </w:pPr>
            <w:r w:rsidRPr="00BC62EE">
              <w:rPr>
                <w:bCs/>
                <w:lang w:val="vi-VN"/>
              </w:rPr>
              <w:t>2.x</w:t>
            </w:r>
          </w:p>
          <w:p w14:paraId="612AC854" w14:textId="05DE7938" w:rsidR="00846F34" w:rsidRPr="00BC62EE" w:rsidRDefault="00846F34" w:rsidP="00846F34">
            <w:pPr>
              <w:widowControl w:val="0"/>
              <w:tabs>
                <w:tab w:val="left" w:pos="288"/>
                <w:tab w:val="left" w:pos="990"/>
              </w:tabs>
              <w:jc w:val="center"/>
            </w:pPr>
            <w:r w:rsidRPr="00BC62EE">
              <w:rPr>
                <w:bCs/>
                <w:lang w:val="vi-VN"/>
              </w:rPr>
              <w:t>3.x</w:t>
            </w:r>
          </w:p>
        </w:tc>
      </w:tr>
      <w:tr w:rsidR="00846F34" w:rsidRPr="00BC62EE" w14:paraId="5F04A03C" w14:textId="77777777" w:rsidTr="007B2FEE">
        <w:tc>
          <w:tcPr>
            <w:tcW w:w="351" w:type="pct"/>
            <w:shd w:val="clear" w:color="auto" w:fill="auto"/>
            <w:vAlign w:val="center"/>
          </w:tcPr>
          <w:p w14:paraId="4A8445FC" w14:textId="51D3F820" w:rsidR="00846F34" w:rsidRPr="00BC62EE" w:rsidRDefault="00846F34" w:rsidP="00846F34">
            <w:pPr>
              <w:widowControl w:val="0"/>
              <w:tabs>
                <w:tab w:val="left" w:pos="993"/>
              </w:tabs>
              <w:jc w:val="center"/>
              <w:rPr>
                <w:b/>
                <w:bCs/>
                <w:lang w:val="vi-VN"/>
              </w:rPr>
            </w:pPr>
            <w:r w:rsidRPr="00BC62EE">
              <w:rPr>
                <w:b/>
                <w:bCs/>
                <w:lang w:val="vi-VN"/>
              </w:rPr>
              <w:t>14</w:t>
            </w:r>
          </w:p>
        </w:tc>
        <w:tc>
          <w:tcPr>
            <w:tcW w:w="1414" w:type="pct"/>
            <w:shd w:val="clear" w:color="auto" w:fill="auto"/>
            <w:vAlign w:val="center"/>
          </w:tcPr>
          <w:p w14:paraId="4BF838C8" w14:textId="3DFCCAE8" w:rsidR="00846F34" w:rsidRPr="00972EFE" w:rsidRDefault="00846F34" w:rsidP="00846F34">
            <w:pPr>
              <w:tabs>
                <w:tab w:val="left" w:pos="720"/>
              </w:tabs>
              <w:rPr>
                <w:b/>
                <w:bCs/>
              </w:rPr>
            </w:pPr>
            <w:r w:rsidRPr="00BC62EE">
              <w:rPr>
                <w:b/>
                <w:bCs/>
                <w:lang w:val="pt-BR"/>
              </w:rPr>
              <w:t xml:space="preserve">Seminar </w:t>
            </w:r>
            <w:r w:rsidR="005E2EFD">
              <w:rPr>
                <w:b/>
                <w:bCs/>
              </w:rPr>
              <w:t>8</w:t>
            </w:r>
          </w:p>
          <w:p w14:paraId="4F7DB521" w14:textId="2B8F9E61" w:rsidR="00846F34" w:rsidRPr="00FE6839" w:rsidRDefault="00846F34" w:rsidP="00846F34">
            <w:pPr>
              <w:tabs>
                <w:tab w:val="left" w:pos="720"/>
              </w:tabs>
            </w:pPr>
            <w:r w:rsidRPr="00BC62EE">
              <w:rPr>
                <w:lang w:val="pt-BR"/>
              </w:rPr>
              <w:t>- Trình</w:t>
            </w:r>
            <w:r w:rsidRPr="00BC62EE">
              <w:rPr>
                <w:lang w:val="vi-VN"/>
              </w:rPr>
              <w:t xml:space="preserve"> bày bài tập nhóm</w:t>
            </w:r>
            <w:r>
              <w:t>, đóng góp các ý kiến và rút ra bài học làm dự án thực tế.</w:t>
            </w:r>
          </w:p>
        </w:tc>
        <w:tc>
          <w:tcPr>
            <w:tcW w:w="566" w:type="pct"/>
            <w:vAlign w:val="center"/>
          </w:tcPr>
          <w:p w14:paraId="249A9200" w14:textId="77777777" w:rsidR="00846F34" w:rsidRPr="00BC62EE" w:rsidRDefault="00846F34" w:rsidP="00846F34">
            <w:pPr>
              <w:widowControl w:val="0"/>
              <w:tabs>
                <w:tab w:val="left" w:pos="993"/>
              </w:tabs>
              <w:jc w:val="center"/>
            </w:pPr>
          </w:p>
        </w:tc>
        <w:tc>
          <w:tcPr>
            <w:tcW w:w="1485" w:type="pct"/>
            <w:shd w:val="clear" w:color="auto" w:fill="auto"/>
            <w:vAlign w:val="center"/>
          </w:tcPr>
          <w:p w14:paraId="5A9C8CE9" w14:textId="581EDBF1" w:rsidR="00846F34" w:rsidRPr="00BC62EE" w:rsidRDefault="00846F34" w:rsidP="00846F34">
            <w:pPr>
              <w:tabs>
                <w:tab w:val="left" w:pos="720"/>
              </w:tabs>
              <w:rPr>
                <w:b/>
                <w:bCs/>
                <w:lang w:val="vi-VN"/>
              </w:rPr>
            </w:pPr>
            <w:r w:rsidRPr="00BC62EE">
              <w:rPr>
                <w:b/>
                <w:bCs/>
                <w:lang w:val="pt-BR"/>
              </w:rPr>
              <w:t>Giảng viên</w:t>
            </w:r>
            <w:r w:rsidRPr="00BC62EE">
              <w:rPr>
                <w:b/>
                <w:bCs/>
                <w:lang w:val="vi-VN"/>
              </w:rPr>
              <w:t>:</w:t>
            </w:r>
          </w:p>
          <w:p w14:paraId="6D6FFBB2" w14:textId="21F1629A" w:rsidR="00846F34" w:rsidRPr="00BC62EE" w:rsidRDefault="00846F34" w:rsidP="00846F34">
            <w:pPr>
              <w:tabs>
                <w:tab w:val="left" w:pos="720"/>
              </w:tabs>
              <w:rPr>
                <w:lang w:val="vi-VN"/>
              </w:rPr>
            </w:pPr>
            <w:r w:rsidRPr="00BC62EE">
              <w:rPr>
                <w:lang w:val="vi-VN"/>
              </w:rPr>
              <w:t>- Hướng dẫn trình bày bài tập nhóm</w:t>
            </w:r>
          </w:p>
          <w:p w14:paraId="7D259CE9" w14:textId="72287994" w:rsidR="00846F34" w:rsidRPr="00BC62EE" w:rsidRDefault="00846F34" w:rsidP="00846F34">
            <w:pPr>
              <w:tabs>
                <w:tab w:val="left" w:pos="720"/>
              </w:tabs>
              <w:rPr>
                <w:lang w:val="vi-VN"/>
              </w:rPr>
            </w:pPr>
            <w:r w:rsidRPr="00BC62EE">
              <w:rPr>
                <w:lang w:val="vi-VN"/>
              </w:rPr>
              <w:t>- Giới thiệu Rubric 3</w:t>
            </w:r>
          </w:p>
          <w:p w14:paraId="424C6979" w14:textId="1AF0FA9A" w:rsidR="00846F34" w:rsidRPr="00BC62EE" w:rsidRDefault="00846F34" w:rsidP="00846F34">
            <w:pPr>
              <w:tabs>
                <w:tab w:val="left" w:pos="720"/>
              </w:tabs>
              <w:rPr>
                <w:lang w:val="vi-VN"/>
              </w:rPr>
            </w:pPr>
            <w:r w:rsidRPr="00BC62EE">
              <w:rPr>
                <w:lang w:val="vi-VN"/>
              </w:rPr>
              <w:t>- Đặt câu hỏi cho các nhóm</w:t>
            </w:r>
          </w:p>
          <w:p w14:paraId="2325A903" w14:textId="32E8917B" w:rsidR="00846F34" w:rsidRPr="00BC62EE" w:rsidRDefault="00846F34" w:rsidP="00846F34">
            <w:pPr>
              <w:tabs>
                <w:tab w:val="left" w:pos="720"/>
              </w:tabs>
              <w:rPr>
                <w:b/>
                <w:bCs/>
                <w:lang w:val="vi-VN"/>
              </w:rPr>
            </w:pPr>
            <w:r w:rsidRPr="00BC62EE">
              <w:rPr>
                <w:b/>
                <w:bCs/>
                <w:lang w:val="pt-BR"/>
              </w:rPr>
              <w:t>Sinh viên</w:t>
            </w:r>
            <w:r w:rsidRPr="00BC62EE">
              <w:rPr>
                <w:b/>
                <w:bCs/>
                <w:lang w:val="vi-VN"/>
              </w:rPr>
              <w:t>:</w:t>
            </w:r>
          </w:p>
          <w:p w14:paraId="7E9A2ADA" w14:textId="77777777" w:rsidR="00846F34" w:rsidRPr="00BC62EE" w:rsidRDefault="00846F34" w:rsidP="00846F34">
            <w:pPr>
              <w:tabs>
                <w:tab w:val="left" w:pos="720"/>
              </w:tabs>
              <w:rPr>
                <w:lang w:val="vi-VN"/>
              </w:rPr>
            </w:pPr>
            <w:r w:rsidRPr="00BC62EE">
              <w:rPr>
                <w:lang w:val="vi-VN"/>
              </w:rPr>
              <w:t>- Trình bày bài tập nhóm</w:t>
            </w:r>
          </w:p>
          <w:p w14:paraId="58DFC9C3" w14:textId="7B6AEAFF" w:rsidR="00846F34" w:rsidRPr="00BC62EE" w:rsidRDefault="00846F34" w:rsidP="00846F34">
            <w:pPr>
              <w:tabs>
                <w:tab w:val="left" w:pos="720"/>
              </w:tabs>
              <w:rPr>
                <w:lang w:val="vi-VN"/>
              </w:rPr>
            </w:pPr>
            <w:r w:rsidRPr="00BC62EE">
              <w:rPr>
                <w:lang w:val="vi-VN"/>
              </w:rPr>
              <w:t>- Thảo luận về phần trình bày của các nhóm</w:t>
            </w:r>
          </w:p>
        </w:tc>
        <w:tc>
          <w:tcPr>
            <w:tcW w:w="770" w:type="pct"/>
            <w:shd w:val="clear" w:color="auto" w:fill="auto"/>
            <w:vAlign w:val="center"/>
          </w:tcPr>
          <w:p w14:paraId="37282858" w14:textId="77777777" w:rsidR="00846F34" w:rsidRPr="00BC62EE" w:rsidRDefault="00846F34" w:rsidP="00846F34">
            <w:pPr>
              <w:tabs>
                <w:tab w:val="left" w:pos="720"/>
              </w:tabs>
              <w:rPr>
                <w:lang w:val="pt-BR"/>
              </w:rPr>
            </w:pPr>
            <w:r w:rsidRPr="00BC62EE">
              <w:rPr>
                <w:lang w:val="pt-BR"/>
              </w:rPr>
              <w:t>- Điểm danh</w:t>
            </w:r>
          </w:p>
          <w:p w14:paraId="1C4C2DC9" w14:textId="7F773476" w:rsidR="00846F34" w:rsidRPr="00BC62EE" w:rsidRDefault="00846F34" w:rsidP="00846F34">
            <w:pPr>
              <w:widowControl w:val="0"/>
              <w:tabs>
                <w:tab w:val="left" w:pos="288"/>
                <w:tab w:val="left" w:pos="990"/>
              </w:tabs>
            </w:pPr>
            <w:r w:rsidRPr="00BC62EE">
              <w:rPr>
                <w:lang w:val="pt-BR"/>
              </w:rPr>
              <w:t>- Bài</w:t>
            </w:r>
            <w:r w:rsidRPr="00BC62EE">
              <w:rPr>
                <w:lang w:val="vi-VN"/>
              </w:rPr>
              <w:t xml:space="preserve"> tập nhóm (Rubric 3)</w:t>
            </w:r>
          </w:p>
        </w:tc>
        <w:tc>
          <w:tcPr>
            <w:tcW w:w="414" w:type="pct"/>
            <w:vAlign w:val="center"/>
          </w:tcPr>
          <w:p w14:paraId="595AD56A" w14:textId="77777777" w:rsidR="00846F34" w:rsidRPr="00BC62EE" w:rsidRDefault="00846F34" w:rsidP="00846F34">
            <w:pPr>
              <w:widowControl w:val="0"/>
              <w:tabs>
                <w:tab w:val="left" w:pos="993"/>
              </w:tabs>
              <w:jc w:val="center"/>
              <w:rPr>
                <w:bCs/>
                <w:lang w:val="vi-VN"/>
              </w:rPr>
            </w:pPr>
            <w:r w:rsidRPr="00BC62EE">
              <w:rPr>
                <w:bCs/>
                <w:lang w:val="vi-VN"/>
              </w:rPr>
              <w:t>1.x</w:t>
            </w:r>
          </w:p>
          <w:p w14:paraId="0CBA2FB5" w14:textId="77777777" w:rsidR="00846F34" w:rsidRPr="00BC62EE" w:rsidRDefault="00846F34" w:rsidP="00846F34">
            <w:pPr>
              <w:widowControl w:val="0"/>
              <w:tabs>
                <w:tab w:val="left" w:pos="993"/>
              </w:tabs>
              <w:jc w:val="center"/>
              <w:rPr>
                <w:bCs/>
                <w:lang w:val="vi-VN"/>
              </w:rPr>
            </w:pPr>
            <w:r w:rsidRPr="00BC62EE">
              <w:rPr>
                <w:bCs/>
                <w:lang w:val="vi-VN"/>
              </w:rPr>
              <w:t>2.x</w:t>
            </w:r>
          </w:p>
          <w:p w14:paraId="318539BC" w14:textId="5DC4F151" w:rsidR="00846F34" w:rsidRPr="00BC62EE" w:rsidRDefault="00846F34" w:rsidP="00846F34">
            <w:pPr>
              <w:widowControl w:val="0"/>
              <w:tabs>
                <w:tab w:val="left" w:pos="288"/>
                <w:tab w:val="left" w:pos="990"/>
              </w:tabs>
              <w:jc w:val="center"/>
            </w:pPr>
            <w:r w:rsidRPr="00BC62EE">
              <w:rPr>
                <w:bCs/>
                <w:lang w:val="vi-VN"/>
              </w:rPr>
              <w:t>3.x</w:t>
            </w:r>
          </w:p>
        </w:tc>
      </w:tr>
      <w:tr w:rsidR="00846F34" w:rsidRPr="00BC62EE" w14:paraId="0497D4E3" w14:textId="77777777" w:rsidTr="007B2FEE">
        <w:tc>
          <w:tcPr>
            <w:tcW w:w="351" w:type="pct"/>
            <w:shd w:val="clear" w:color="auto" w:fill="auto"/>
            <w:vAlign w:val="center"/>
          </w:tcPr>
          <w:p w14:paraId="4F840DD0" w14:textId="587962A3" w:rsidR="00846F34" w:rsidRPr="00BC62EE" w:rsidRDefault="00846F34" w:rsidP="00846F34">
            <w:pPr>
              <w:widowControl w:val="0"/>
              <w:tabs>
                <w:tab w:val="left" w:pos="993"/>
              </w:tabs>
              <w:jc w:val="center"/>
              <w:rPr>
                <w:b/>
                <w:bCs/>
                <w:lang w:val="vi-VN"/>
              </w:rPr>
            </w:pPr>
            <w:r w:rsidRPr="00BC62EE">
              <w:rPr>
                <w:b/>
                <w:bCs/>
                <w:lang w:val="vi-VN"/>
              </w:rPr>
              <w:t>15</w:t>
            </w:r>
          </w:p>
        </w:tc>
        <w:tc>
          <w:tcPr>
            <w:tcW w:w="1414" w:type="pct"/>
            <w:shd w:val="clear" w:color="auto" w:fill="auto"/>
            <w:vAlign w:val="center"/>
          </w:tcPr>
          <w:p w14:paraId="45D287D2" w14:textId="0F0F9B34" w:rsidR="00846F34" w:rsidRPr="00972EFE" w:rsidRDefault="00846F34" w:rsidP="00846F34">
            <w:pPr>
              <w:tabs>
                <w:tab w:val="left" w:pos="720"/>
              </w:tabs>
              <w:rPr>
                <w:b/>
                <w:bCs/>
              </w:rPr>
            </w:pPr>
            <w:r w:rsidRPr="00BC62EE">
              <w:rPr>
                <w:b/>
                <w:bCs/>
                <w:lang w:val="pt-BR"/>
              </w:rPr>
              <w:t xml:space="preserve">Seminar </w:t>
            </w:r>
            <w:r w:rsidR="005E2EFD">
              <w:rPr>
                <w:b/>
                <w:bCs/>
              </w:rPr>
              <w:t>9</w:t>
            </w:r>
          </w:p>
          <w:p w14:paraId="732EB419" w14:textId="55233442" w:rsidR="00846F34" w:rsidRPr="00BC62EE" w:rsidRDefault="00846F34" w:rsidP="00846F34">
            <w:pPr>
              <w:tabs>
                <w:tab w:val="left" w:pos="720"/>
              </w:tabs>
              <w:rPr>
                <w:lang w:val="pt-BR"/>
              </w:rPr>
            </w:pPr>
            <w:r w:rsidRPr="00BC62EE">
              <w:rPr>
                <w:lang w:val="pt-BR"/>
              </w:rPr>
              <w:lastRenderedPageBreak/>
              <w:t>- Trình</w:t>
            </w:r>
            <w:r w:rsidRPr="00BC62EE">
              <w:rPr>
                <w:lang w:val="vi-VN"/>
              </w:rPr>
              <w:t xml:space="preserve"> bày bài tập nhóm</w:t>
            </w:r>
          </w:p>
          <w:p w14:paraId="73DEB805" w14:textId="5FB15BEA" w:rsidR="00846F34" w:rsidRPr="00BC62EE" w:rsidRDefault="00846F34" w:rsidP="00846F34">
            <w:pPr>
              <w:tabs>
                <w:tab w:val="left" w:pos="720"/>
              </w:tabs>
              <w:rPr>
                <w:bCs/>
                <w:lang w:val="vi-VN"/>
              </w:rPr>
            </w:pPr>
            <w:r w:rsidRPr="00BC62EE">
              <w:rPr>
                <w:lang w:val="pt-BR"/>
              </w:rPr>
              <w:t xml:space="preserve">- </w:t>
            </w:r>
            <w:r w:rsidRPr="00BC62EE">
              <w:rPr>
                <w:bCs/>
                <w:lang w:val="vi-VN"/>
              </w:rPr>
              <w:t>Hệ thống lại học phần</w:t>
            </w:r>
          </w:p>
          <w:p w14:paraId="1812D39C" w14:textId="6B119699" w:rsidR="00846F34" w:rsidRPr="00BC62EE" w:rsidRDefault="00846F34" w:rsidP="00846F34">
            <w:pPr>
              <w:tabs>
                <w:tab w:val="left" w:pos="720"/>
              </w:tabs>
              <w:rPr>
                <w:b/>
                <w:bCs/>
                <w:lang w:val="vi-VN"/>
              </w:rPr>
            </w:pPr>
            <w:r w:rsidRPr="00BC62EE">
              <w:rPr>
                <w:bCs/>
                <w:lang w:val="vi-VN"/>
              </w:rPr>
              <w:t xml:space="preserve">- Hướng dẫn làm </w:t>
            </w:r>
            <w:r>
              <w:rPr>
                <w:bCs/>
              </w:rPr>
              <w:t xml:space="preserve">thi </w:t>
            </w:r>
            <w:r w:rsidRPr="00BC62EE">
              <w:rPr>
                <w:bCs/>
                <w:lang w:val="vi-VN"/>
              </w:rPr>
              <w:t>cuối kỳ</w:t>
            </w:r>
          </w:p>
        </w:tc>
        <w:tc>
          <w:tcPr>
            <w:tcW w:w="566" w:type="pct"/>
            <w:vAlign w:val="center"/>
          </w:tcPr>
          <w:p w14:paraId="254CC27E" w14:textId="77777777" w:rsidR="00846F34" w:rsidRPr="00BC62EE" w:rsidRDefault="00846F34" w:rsidP="00846F34">
            <w:pPr>
              <w:widowControl w:val="0"/>
              <w:tabs>
                <w:tab w:val="left" w:pos="993"/>
              </w:tabs>
              <w:jc w:val="center"/>
            </w:pPr>
          </w:p>
        </w:tc>
        <w:tc>
          <w:tcPr>
            <w:tcW w:w="1485" w:type="pct"/>
            <w:shd w:val="clear" w:color="auto" w:fill="auto"/>
            <w:vAlign w:val="center"/>
          </w:tcPr>
          <w:p w14:paraId="7D011D83" w14:textId="77777777" w:rsidR="005E2EFD" w:rsidRDefault="005E2EFD" w:rsidP="00846F34">
            <w:pPr>
              <w:tabs>
                <w:tab w:val="left" w:pos="720"/>
              </w:tabs>
              <w:rPr>
                <w:b/>
                <w:bCs/>
                <w:lang w:val="pt-BR"/>
              </w:rPr>
            </w:pPr>
          </w:p>
          <w:p w14:paraId="32C89540" w14:textId="64C1E1D2" w:rsidR="00846F34" w:rsidRPr="00BC62EE" w:rsidRDefault="00846F34" w:rsidP="00846F34">
            <w:pPr>
              <w:tabs>
                <w:tab w:val="left" w:pos="720"/>
              </w:tabs>
              <w:rPr>
                <w:b/>
                <w:bCs/>
                <w:lang w:val="vi-VN"/>
              </w:rPr>
            </w:pPr>
            <w:r w:rsidRPr="00BC62EE">
              <w:rPr>
                <w:b/>
                <w:bCs/>
                <w:lang w:val="pt-BR"/>
              </w:rPr>
              <w:lastRenderedPageBreak/>
              <w:t>Giảng viên</w:t>
            </w:r>
            <w:r w:rsidRPr="00BC62EE">
              <w:rPr>
                <w:b/>
                <w:bCs/>
                <w:lang w:val="vi-VN"/>
              </w:rPr>
              <w:t>:</w:t>
            </w:r>
          </w:p>
          <w:p w14:paraId="1FF5C6F7" w14:textId="4EFF449B" w:rsidR="00846F34" w:rsidRPr="00BC62EE" w:rsidRDefault="00846F34" w:rsidP="00846F34">
            <w:pPr>
              <w:tabs>
                <w:tab w:val="left" w:pos="720"/>
              </w:tabs>
              <w:rPr>
                <w:lang w:val="vi-VN"/>
              </w:rPr>
            </w:pPr>
            <w:r w:rsidRPr="00BC62EE">
              <w:rPr>
                <w:lang w:val="pt-BR"/>
              </w:rPr>
              <w:t>-</w:t>
            </w:r>
            <w:r w:rsidRPr="00BC62EE">
              <w:rPr>
                <w:lang w:val="vi-VN"/>
              </w:rPr>
              <w:t xml:space="preserve"> Hướng dẫn trình bày bài tập nhóm</w:t>
            </w:r>
          </w:p>
          <w:p w14:paraId="7A1991F5" w14:textId="28B6E3D0" w:rsidR="00846F34" w:rsidRPr="00BC62EE" w:rsidRDefault="00846F34" w:rsidP="00846F34">
            <w:pPr>
              <w:tabs>
                <w:tab w:val="left" w:pos="720"/>
              </w:tabs>
              <w:rPr>
                <w:lang w:val="vi-VN"/>
              </w:rPr>
            </w:pPr>
            <w:r w:rsidRPr="00BC62EE">
              <w:rPr>
                <w:lang w:val="vi-VN"/>
              </w:rPr>
              <w:t>- Giới thiệu Rubric 3</w:t>
            </w:r>
          </w:p>
          <w:p w14:paraId="35C8D344" w14:textId="5E7B967E" w:rsidR="00846F34" w:rsidRPr="00BC62EE" w:rsidRDefault="00846F34" w:rsidP="00846F34">
            <w:pPr>
              <w:tabs>
                <w:tab w:val="left" w:pos="720"/>
              </w:tabs>
              <w:rPr>
                <w:lang w:val="vi-VN"/>
              </w:rPr>
            </w:pPr>
            <w:r w:rsidRPr="00BC62EE">
              <w:rPr>
                <w:lang w:val="vi-VN"/>
              </w:rPr>
              <w:t>- Đặt câu hỏi cho các nhóm</w:t>
            </w:r>
          </w:p>
          <w:p w14:paraId="726835BC" w14:textId="72EF1D34" w:rsidR="00846F34" w:rsidRPr="00BC62EE" w:rsidRDefault="00846F34" w:rsidP="00846F34">
            <w:pPr>
              <w:tabs>
                <w:tab w:val="left" w:pos="720"/>
              </w:tabs>
              <w:rPr>
                <w:b/>
                <w:bCs/>
                <w:lang w:val="vi-VN"/>
              </w:rPr>
            </w:pPr>
            <w:r w:rsidRPr="00BC62EE">
              <w:rPr>
                <w:b/>
                <w:bCs/>
                <w:lang w:val="pt-BR"/>
              </w:rPr>
              <w:t>Sinh viên</w:t>
            </w:r>
            <w:r w:rsidRPr="00BC62EE">
              <w:rPr>
                <w:b/>
                <w:bCs/>
                <w:lang w:val="vi-VN"/>
              </w:rPr>
              <w:t>:</w:t>
            </w:r>
          </w:p>
          <w:p w14:paraId="5680B0BC" w14:textId="77777777" w:rsidR="00846F34" w:rsidRPr="00BC62EE" w:rsidRDefault="00846F34" w:rsidP="00846F34">
            <w:pPr>
              <w:tabs>
                <w:tab w:val="left" w:pos="720"/>
              </w:tabs>
              <w:rPr>
                <w:lang w:val="vi-VN"/>
              </w:rPr>
            </w:pPr>
            <w:r w:rsidRPr="00BC62EE">
              <w:rPr>
                <w:lang w:val="pt-BR"/>
              </w:rPr>
              <w:t xml:space="preserve">- </w:t>
            </w:r>
            <w:r w:rsidRPr="00BC62EE">
              <w:rPr>
                <w:lang w:val="vi-VN"/>
              </w:rPr>
              <w:t>Trình bày bài tập nhóm</w:t>
            </w:r>
          </w:p>
          <w:p w14:paraId="0CCE25CE" w14:textId="6D46C332" w:rsidR="00846F34" w:rsidRPr="00BC62EE" w:rsidRDefault="00846F34" w:rsidP="00846F34">
            <w:pPr>
              <w:tabs>
                <w:tab w:val="left" w:pos="720"/>
              </w:tabs>
              <w:rPr>
                <w:lang w:val="vi-VN"/>
              </w:rPr>
            </w:pPr>
            <w:r w:rsidRPr="00BC62EE">
              <w:rPr>
                <w:lang w:val="vi-VN"/>
              </w:rPr>
              <w:t xml:space="preserve">- Thảo luận về phần trình bày của các nhóm </w:t>
            </w:r>
          </w:p>
        </w:tc>
        <w:tc>
          <w:tcPr>
            <w:tcW w:w="770" w:type="pct"/>
            <w:shd w:val="clear" w:color="auto" w:fill="auto"/>
            <w:vAlign w:val="center"/>
          </w:tcPr>
          <w:p w14:paraId="1B65B6A0" w14:textId="77777777" w:rsidR="00846F34" w:rsidRPr="00BC62EE" w:rsidRDefault="00846F34" w:rsidP="00846F34">
            <w:pPr>
              <w:tabs>
                <w:tab w:val="left" w:pos="720"/>
              </w:tabs>
              <w:rPr>
                <w:lang w:val="pt-BR"/>
              </w:rPr>
            </w:pPr>
            <w:r w:rsidRPr="00BC62EE">
              <w:rPr>
                <w:lang w:val="pt-BR"/>
              </w:rPr>
              <w:lastRenderedPageBreak/>
              <w:t>- Điểm danh</w:t>
            </w:r>
          </w:p>
          <w:p w14:paraId="5B8D14FE" w14:textId="5C7E1486" w:rsidR="00846F34" w:rsidRPr="00BC62EE" w:rsidRDefault="00846F34" w:rsidP="00846F34">
            <w:pPr>
              <w:widowControl w:val="0"/>
              <w:tabs>
                <w:tab w:val="left" w:pos="288"/>
                <w:tab w:val="left" w:pos="990"/>
              </w:tabs>
              <w:rPr>
                <w:lang w:val="vi-VN"/>
              </w:rPr>
            </w:pPr>
            <w:r w:rsidRPr="00BC62EE">
              <w:rPr>
                <w:lang w:val="vi-VN"/>
              </w:rPr>
              <w:lastRenderedPageBreak/>
              <w:t xml:space="preserve">- </w:t>
            </w:r>
            <w:r w:rsidRPr="00BC62EE">
              <w:rPr>
                <w:lang w:val="pt-BR"/>
              </w:rPr>
              <w:t>Bài</w:t>
            </w:r>
            <w:r w:rsidRPr="00BC62EE">
              <w:rPr>
                <w:lang w:val="vi-VN"/>
              </w:rPr>
              <w:t xml:space="preserve"> tập nhóm (Rubric 3)</w:t>
            </w:r>
          </w:p>
        </w:tc>
        <w:tc>
          <w:tcPr>
            <w:tcW w:w="414" w:type="pct"/>
            <w:vAlign w:val="center"/>
          </w:tcPr>
          <w:p w14:paraId="33E0ACFC" w14:textId="77777777" w:rsidR="00846F34" w:rsidRPr="00BC62EE" w:rsidRDefault="00846F34" w:rsidP="00846F34">
            <w:pPr>
              <w:widowControl w:val="0"/>
              <w:tabs>
                <w:tab w:val="left" w:pos="288"/>
                <w:tab w:val="left" w:pos="990"/>
              </w:tabs>
              <w:jc w:val="center"/>
            </w:pPr>
            <w:r w:rsidRPr="00BC62EE">
              <w:lastRenderedPageBreak/>
              <w:t>1.x</w:t>
            </w:r>
          </w:p>
          <w:p w14:paraId="4D5919AF" w14:textId="77777777" w:rsidR="00846F34" w:rsidRPr="00BC62EE" w:rsidRDefault="00846F34" w:rsidP="00846F34">
            <w:pPr>
              <w:widowControl w:val="0"/>
              <w:tabs>
                <w:tab w:val="left" w:pos="288"/>
                <w:tab w:val="left" w:pos="990"/>
              </w:tabs>
              <w:jc w:val="center"/>
            </w:pPr>
            <w:r w:rsidRPr="00BC62EE">
              <w:lastRenderedPageBreak/>
              <w:t>2.x</w:t>
            </w:r>
          </w:p>
          <w:p w14:paraId="4E6B4736" w14:textId="6E3B3C1E" w:rsidR="00846F34" w:rsidRPr="00BC62EE" w:rsidRDefault="00846F34" w:rsidP="00846F34">
            <w:pPr>
              <w:widowControl w:val="0"/>
              <w:tabs>
                <w:tab w:val="left" w:pos="288"/>
                <w:tab w:val="left" w:pos="990"/>
              </w:tabs>
              <w:jc w:val="center"/>
            </w:pPr>
            <w:r w:rsidRPr="00BC62EE">
              <w:t>3.x</w:t>
            </w:r>
          </w:p>
        </w:tc>
      </w:tr>
      <w:tr w:rsidR="00846F34" w:rsidRPr="00026DB6" w14:paraId="5647A27B" w14:textId="77777777" w:rsidTr="007B2FEE">
        <w:tc>
          <w:tcPr>
            <w:tcW w:w="351" w:type="pct"/>
            <w:shd w:val="clear" w:color="auto" w:fill="E2EFD9" w:themeFill="accent6" w:themeFillTint="33"/>
            <w:vAlign w:val="center"/>
          </w:tcPr>
          <w:p w14:paraId="6DDD9802" w14:textId="77777777" w:rsidR="00846F34" w:rsidRPr="00BC62EE" w:rsidRDefault="00846F34" w:rsidP="00846F34">
            <w:pPr>
              <w:widowControl w:val="0"/>
              <w:tabs>
                <w:tab w:val="left" w:pos="993"/>
              </w:tabs>
              <w:jc w:val="center"/>
              <w:rPr>
                <w:b/>
                <w:bCs/>
              </w:rPr>
            </w:pPr>
            <w:r w:rsidRPr="00BC62EE">
              <w:rPr>
                <w:b/>
                <w:bCs/>
              </w:rPr>
              <w:lastRenderedPageBreak/>
              <w:t>Lịch thi</w:t>
            </w:r>
          </w:p>
        </w:tc>
        <w:tc>
          <w:tcPr>
            <w:tcW w:w="1414" w:type="pct"/>
            <w:shd w:val="clear" w:color="auto" w:fill="E2EFD9" w:themeFill="accent6" w:themeFillTint="33"/>
            <w:vAlign w:val="center"/>
          </w:tcPr>
          <w:p w14:paraId="691D641C" w14:textId="77777777" w:rsidR="00846F34" w:rsidRPr="00BC62EE" w:rsidRDefault="00846F34" w:rsidP="00846F34">
            <w:pPr>
              <w:widowControl w:val="0"/>
              <w:tabs>
                <w:tab w:val="left" w:pos="439"/>
                <w:tab w:val="left" w:pos="993"/>
              </w:tabs>
              <w:rPr>
                <w:bCs/>
                <w:lang w:val="fr-FR"/>
              </w:rPr>
            </w:pPr>
            <w:r w:rsidRPr="00BC62EE">
              <w:rPr>
                <w:bCs/>
                <w:lang w:val="fr-FR"/>
              </w:rPr>
              <w:t>Thi cuối kỳ</w:t>
            </w:r>
          </w:p>
        </w:tc>
        <w:tc>
          <w:tcPr>
            <w:tcW w:w="566" w:type="pct"/>
            <w:shd w:val="clear" w:color="auto" w:fill="E2EFD9" w:themeFill="accent6" w:themeFillTint="33"/>
            <w:vAlign w:val="center"/>
          </w:tcPr>
          <w:p w14:paraId="50415580" w14:textId="0F2E34F9" w:rsidR="00846F34" w:rsidRPr="00BC62EE" w:rsidRDefault="00846F34" w:rsidP="00846F34">
            <w:pPr>
              <w:widowControl w:val="0"/>
              <w:tabs>
                <w:tab w:val="left" w:pos="993"/>
              </w:tabs>
              <w:jc w:val="center"/>
            </w:pPr>
            <w:r w:rsidRPr="00BC62EE">
              <w:rPr>
                <w:bCs/>
                <w:lang w:val="vi-VN"/>
              </w:rPr>
              <w:t>Toàn bộ nội dung học</w:t>
            </w:r>
          </w:p>
        </w:tc>
        <w:tc>
          <w:tcPr>
            <w:tcW w:w="1485" w:type="pct"/>
            <w:shd w:val="clear" w:color="auto" w:fill="E2EFD9" w:themeFill="accent6" w:themeFillTint="33"/>
            <w:vAlign w:val="center"/>
          </w:tcPr>
          <w:p w14:paraId="7579F553" w14:textId="4BB40574" w:rsidR="00846F34" w:rsidRPr="00BC62EE" w:rsidRDefault="00846F34" w:rsidP="00846F34">
            <w:pPr>
              <w:rPr>
                <w:lang w:val="vi-VN"/>
              </w:rPr>
            </w:pPr>
            <w:r w:rsidRPr="00BC62EE">
              <w:t>Tự luận trên máy</w:t>
            </w:r>
          </w:p>
        </w:tc>
        <w:tc>
          <w:tcPr>
            <w:tcW w:w="770" w:type="pct"/>
            <w:shd w:val="clear" w:color="auto" w:fill="E2EFD9" w:themeFill="accent6" w:themeFillTint="33"/>
            <w:vAlign w:val="center"/>
          </w:tcPr>
          <w:p w14:paraId="62C56B95" w14:textId="7A38B7A1" w:rsidR="00846F34" w:rsidRPr="00BC62EE" w:rsidRDefault="00846F34" w:rsidP="00846F34">
            <w:pPr>
              <w:widowControl w:val="0"/>
              <w:tabs>
                <w:tab w:val="left" w:pos="288"/>
                <w:tab w:val="left" w:pos="990"/>
              </w:tabs>
              <w:jc w:val="center"/>
            </w:pPr>
            <w:r w:rsidRPr="00BC62EE">
              <w:t xml:space="preserve">Phụ lục 1: </w:t>
            </w:r>
            <w:r w:rsidRPr="00BC62EE">
              <w:rPr>
                <w:lang w:val="vi-VN"/>
              </w:rPr>
              <w:t>M</w:t>
            </w:r>
            <w:r w:rsidRPr="00BC62EE">
              <w:t>a trận đề thi</w:t>
            </w:r>
          </w:p>
        </w:tc>
        <w:tc>
          <w:tcPr>
            <w:tcW w:w="414" w:type="pct"/>
            <w:shd w:val="clear" w:color="auto" w:fill="E2EFD9" w:themeFill="accent6" w:themeFillTint="33"/>
            <w:vAlign w:val="center"/>
          </w:tcPr>
          <w:p w14:paraId="6577ACE2" w14:textId="72CB3F8B" w:rsidR="00846F34" w:rsidRPr="00BC62EE" w:rsidRDefault="00846F34" w:rsidP="00846F34">
            <w:pPr>
              <w:widowControl w:val="0"/>
              <w:tabs>
                <w:tab w:val="left" w:pos="288"/>
                <w:tab w:val="left" w:pos="990"/>
              </w:tabs>
              <w:jc w:val="center"/>
              <w:rPr>
                <w:lang w:val="vi-VN"/>
              </w:rPr>
            </w:pPr>
            <w:r w:rsidRPr="00BC62EE">
              <w:t>1.</w:t>
            </w:r>
            <w:r w:rsidRPr="00BC62EE">
              <w:rPr>
                <w:lang w:val="vi-VN"/>
              </w:rPr>
              <w:t>1</w:t>
            </w:r>
          </w:p>
          <w:p w14:paraId="18C703D1" w14:textId="5E72A879" w:rsidR="00846F34" w:rsidRPr="00BC62EE" w:rsidRDefault="00846F34" w:rsidP="00846F34">
            <w:pPr>
              <w:widowControl w:val="0"/>
              <w:tabs>
                <w:tab w:val="left" w:pos="288"/>
                <w:tab w:val="left" w:pos="990"/>
              </w:tabs>
              <w:jc w:val="center"/>
              <w:rPr>
                <w:lang w:val="vi-VN"/>
              </w:rPr>
            </w:pPr>
            <w:r w:rsidRPr="00BC62EE">
              <w:t>1.</w:t>
            </w:r>
            <w:r w:rsidRPr="00BC62EE">
              <w:rPr>
                <w:lang w:val="vi-VN"/>
              </w:rPr>
              <w:t>2</w:t>
            </w:r>
          </w:p>
          <w:p w14:paraId="4ABD2BD7" w14:textId="1EC97720" w:rsidR="00846F34" w:rsidRPr="00BF0011" w:rsidRDefault="00846F34" w:rsidP="00846F34">
            <w:pPr>
              <w:widowControl w:val="0"/>
              <w:tabs>
                <w:tab w:val="left" w:pos="288"/>
                <w:tab w:val="left" w:pos="990"/>
              </w:tabs>
              <w:jc w:val="center"/>
              <w:rPr>
                <w:lang w:val="vi-VN"/>
              </w:rPr>
            </w:pPr>
            <w:r w:rsidRPr="00BC62EE">
              <w:rPr>
                <w:lang w:val="vi-VN"/>
              </w:rPr>
              <w:t>1.3</w:t>
            </w:r>
          </w:p>
        </w:tc>
      </w:tr>
    </w:tbl>
    <w:p w14:paraId="707DE9B1" w14:textId="77777777" w:rsidR="00A40526" w:rsidRDefault="00A40526" w:rsidP="00AB3142">
      <w:pPr>
        <w:tabs>
          <w:tab w:val="left" w:pos="720"/>
        </w:tabs>
        <w:spacing w:before="60" w:after="40" w:line="288" w:lineRule="auto"/>
        <w:rPr>
          <w:lang w:val="vi-VN"/>
        </w:rPr>
      </w:pPr>
    </w:p>
    <w:p w14:paraId="619F918D" w14:textId="4242B47A"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0A76A7" w:rsidRDefault="00A84CF2" w:rsidP="000A76A7">
      <w:pPr>
        <w:pStyle w:val="Heading2"/>
      </w:pPr>
      <w:r w:rsidRPr="000A76A7">
        <w:t>10.1. Quy định về điều kiện thi kết thúc học phần</w:t>
      </w:r>
    </w:p>
    <w:p w14:paraId="46055505" w14:textId="0B9B31AC" w:rsidR="0026051A" w:rsidRPr="00D83953" w:rsidRDefault="00A84CF2" w:rsidP="0097082A">
      <w:pPr>
        <w:pStyle w:val="ListParagraph"/>
        <w:numPr>
          <w:ilvl w:val="0"/>
          <w:numId w:val="27"/>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7"/>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0A76A7" w:rsidRDefault="00FC2A7F" w:rsidP="000A76A7">
      <w:pPr>
        <w:pStyle w:val="Heading2"/>
      </w:pPr>
      <w:r w:rsidRPr="000A76A7">
        <w:t>10</w:t>
      </w:r>
      <w:r w:rsidR="0026051A" w:rsidRPr="000A76A7">
        <w:t>.2. Quy định về tham dự lớp học</w:t>
      </w:r>
    </w:p>
    <w:p w14:paraId="483ED665" w14:textId="77777777" w:rsidR="0026051A" w:rsidRPr="00D83953" w:rsidRDefault="0026051A" w:rsidP="0097082A">
      <w:pPr>
        <w:pStyle w:val="ListParagraph"/>
        <w:numPr>
          <w:ilvl w:val="0"/>
          <w:numId w:val="22"/>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2"/>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60FC62A7" w14:textId="2AB1A38D" w:rsidR="0026051A" w:rsidRPr="00D83953" w:rsidRDefault="0026051A" w:rsidP="0097082A">
      <w:pPr>
        <w:pStyle w:val="ListParagraph"/>
        <w:numPr>
          <w:ilvl w:val="0"/>
          <w:numId w:val="22"/>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D617BDB" w14:textId="4E3641EF" w:rsidR="0026051A" w:rsidRPr="00D83953" w:rsidRDefault="0026051A" w:rsidP="0097082A">
      <w:pPr>
        <w:pStyle w:val="ListParagraph"/>
        <w:numPr>
          <w:ilvl w:val="0"/>
          <w:numId w:val="22"/>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2FD95C92" w14:textId="2B734487" w:rsidR="0026051A" w:rsidRPr="00D83953" w:rsidRDefault="0026051A" w:rsidP="0097082A">
      <w:pPr>
        <w:pStyle w:val="ListParagraph"/>
        <w:numPr>
          <w:ilvl w:val="0"/>
          <w:numId w:val="22"/>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40C128FA" w14:textId="5E65B67E" w:rsidR="0026051A" w:rsidRPr="00D83953" w:rsidRDefault="0026051A" w:rsidP="0097082A">
      <w:pPr>
        <w:pStyle w:val="ListParagraph"/>
        <w:numPr>
          <w:ilvl w:val="0"/>
          <w:numId w:val="22"/>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3DC2C579" w14:textId="1111780A" w:rsidR="0026051A" w:rsidRPr="00D83953" w:rsidRDefault="0026051A" w:rsidP="0097082A">
      <w:pPr>
        <w:pStyle w:val="ListParagraph"/>
        <w:numPr>
          <w:ilvl w:val="0"/>
          <w:numId w:val="22"/>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2E121B8" w14:textId="15C0D4E2" w:rsidR="0026051A" w:rsidRPr="00D83953" w:rsidRDefault="0026051A" w:rsidP="0097082A">
      <w:pPr>
        <w:pStyle w:val="ListParagraph"/>
        <w:numPr>
          <w:ilvl w:val="0"/>
          <w:numId w:val="22"/>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0A76A7" w:rsidRDefault="003D61BA" w:rsidP="000A76A7">
      <w:pPr>
        <w:pStyle w:val="Heading2"/>
      </w:pPr>
      <w:r w:rsidRPr="000A76A7">
        <w:t>10</w:t>
      </w:r>
      <w:r w:rsidR="00755C08" w:rsidRPr="000A76A7">
        <w:t>.4. Quy định về nộp bài tập lớn</w:t>
      </w:r>
    </w:p>
    <w:p w14:paraId="1F54C424" w14:textId="2D85C8DF" w:rsidR="00755C08" w:rsidRPr="00D83953" w:rsidRDefault="00C863DB" w:rsidP="0097082A">
      <w:pPr>
        <w:pStyle w:val="ListParagraph"/>
        <w:numPr>
          <w:ilvl w:val="0"/>
          <w:numId w:val="22"/>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424D0703" w14:textId="15623BCB" w:rsidR="00074EEC" w:rsidRPr="00B714C2" w:rsidRDefault="00755C08" w:rsidP="00D83953">
      <w:pPr>
        <w:pStyle w:val="ListParagraph"/>
        <w:numPr>
          <w:ilvl w:val="0"/>
          <w:numId w:val="22"/>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63738869" w14:textId="3B258238" w:rsidR="0026051A"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2C7196" w:rsidRPr="00D83953" w14:paraId="0E7FDED6" w14:textId="77777777" w:rsidTr="4C625E41">
        <w:tc>
          <w:tcPr>
            <w:tcW w:w="2388" w:type="pct"/>
          </w:tcPr>
          <w:p w14:paraId="75C173E2" w14:textId="64FD84AA" w:rsidR="4C625E41" w:rsidRDefault="4C625E41" w:rsidP="4C625E41">
            <w:pPr>
              <w:widowControl w:val="0"/>
              <w:spacing w:before="60" w:after="40" w:line="288" w:lineRule="auto"/>
              <w:jc w:val="center"/>
              <w:rPr>
                <w:color w:val="000000" w:themeColor="text1"/>
              </w:rPr>
            </w:pPr>
            <w:r w:rsidRPr="4C625E41">
              <w:rPr>
                <w:b/>
                <w:bCs/>
                <w:color w:val="000000" w:themeColor="text1"/>
                <w:lang w:val="pt-BR"/>
              </w:rPr>
              <w:t>PHỤ TRÁCH KHOA</w:t>
            </w:r>
          </w:p>
        </w:tc>
        <w:tc>
          <w:tcPr>
            <w:tcW w:w="2612" w:type="pct"/>
          </w:tcPr>
          <w:p w14:paraId="03E8A147" w14:textId="5FCB40B6" w:rsidR="002C7196" w:rsidRPr="00D83953" w:rsidRDefault="002C7196" w:rsidP="002C7196">
            <w:pPr>
              <w:widowControl w:val="0"/>
              <w:spacing w:before="60" w:after="40" w:line="288" w:lineRule="auto"/>
              <w:jc w:val="center"/>
              <w:rPr>
                <w:b/>
                <w:lang w:val="pt-BR"/>
              </w:rPr>
            </w:pPr>
            <w:r w:rsidRPr="001D2C0F">
              <w:rPr>
                <w:b/>
                <w:lang w:val="pt-BR"/>
              </w:rPr>
              <w:t>HIỆU TRƯỞNG</w:t>
            </w:r>
          </w:p>
        </w:tc>
      </w:tr>
      <w:tr w:rsidR="002C7196" w:rsidRPr="00D83953" w14:paraId="36FCB7EE" w14:textId="77777777" w:rsidTr="4C625E41">
        <w:tc>
          <w:tcPr>
            <w:tcW w:w="2388" w:type="pct"/>
          </w:tcPr>
          <w:p w14:paraId="563C6DB4" w14:textId="0CC556FB" w:rsidR="4C625E41" w:rsidRDefault="4C625E41" w:rsidP="4C625E41">
            <w:pPr>
              <w:widowControl w:val="0"/>
              <w:spacing w:before="60" w:after="40" w:line="288" w:lineRule="auto"/>
              <w:jc w:val="center"/>
              <w:rPr>
                <w:color w:val="000000" w:themeColor="text1"/>
              </w:rPr>
            </w:pPr>
          </w:p>
          <w:p w14:paraId="781A912B" w14:textId="20872355" w:rsidR="4C625E41" w:rsidRDefault="4C625E41" w:rsidP="4C625E41">
            <w:pPr>
              <w:widowControl w:val="0"/>
              <w:spacing w:before="60" w:after="40" w:line="288" w:lineRule="auto"/>
              <w:rPr>
                <w:color w:val="000000" w:themeColor="text1"/>
              </w:rPr>
            </w:pPr>
          </w:p>
          <w:p w14:paraId="734ECFBA" w14:textId="71397D04" w:rsidR="4C625E41" w:rsidRDefault="4C625E41" w:rsidP="4C625E41">
            <w:pPr>
              <w:widowControl w:val="0"/>
              <w:spacing w:before="60" w:after="40" w:line="288" w:lineRule="auto"/>
              <w:rPr>
                <w:color w:val="000000" w:themeColor="text1"/>
              </w:rPr>
            </w:pPr>
          </w:p>
          <w:p w14:paraId="034DA5FC" w14:textId="18CF6A95" w:rsidR="4C625E41" w:rsidRDefault="4C625E41" w:rsidP="4C625E41">
            <w:pPr>
              <w:widowControl w:val="0"/>
              <w:spacing w:before="60" w:after="40" w:line="288" w:lineRule="auto"/>
              <w:jc w:val="center"/>
              <w:rPr>
                <w:color w:val="000000" w:themeColor="text1"/>
              </w:rPr>
            </w:pPr>
            <w:r w:rsidRPr="4C625E41">
              <w:rPr>
                <w:b/>
                <w:bCs/>
                <w:color w:val="000000" w:themeColor="text1"/>
                <w:lang w:val="pt-BR"/>
              </w:rPr>
              <w:t>TS. Phạm Xuân Lâm</w:t>
            </w:r>
          </w:p>
        </w:tc>
        <w:tc>
          <w:tcPr>
            <w:tcW w:w="2612" w:type="pct"/>
          </w:tcPr>
          <w:p w14:paraId="74B2AD06" w14:textId="77777777" w:rsidR="002C7196" w:rsidRDefault="002C7196" w:rsidP="4C625E41">
            <w:pPr>
              <w:widowControl w:val="0"/>
              <w:spacing w:before="60" w:after="40" w:line="288" w:lineRule="auto"/>
              <w:jc w:val="center"/>
              <w:rPr>
                <w:b/>
                <w:bCs/>
                <w:lang w:val="vi-VN"/>
              </w:rPr>
            </w:pPr>
            <w:bookmarkStart w:id="0" w:name="_Hlk82005844"/>
          </w:p>
          <w:p w14:paraId="05A4BDD0" w14:textId="77777777" w:rsidR="002C7196" w:rsidRDefault="002C7196" w:rsidP="002C7196">
            <w:pPr>
              <w:widowControl w:val="0"/>
              <w:spacing w:before="60" w:after="40" w:line="288" w:lineRule="auto"/>
              <w:jc w:val="center"/>
              <w:rPr>
                <w:b/>
                <w:lang w:val="vi-VN"/>
              </w:rPr>
            </w:pPr>
          </w:p>
          <w:p w14:paraId="1C128724" w14:textId="77777777" w:rsidR="002C7196" w:rsidRPr="001D0A5B" w:rsidRDefault="002C7196" w:rsidP="002C7196">
            <w:pPr>
              <w:widowControl w:val="0"/>
              <w:spacing w:before="60" w:after="40" w:line="288" w:lineRule="auto"/>
              <w:jc w:val="center"/>
              <w:rPr>
                <w:b/>
                <w:lang w:val="vi-VN"/>
              </w:rPr>
            </w:pPr>
          </w:p>
          <w:p w14:paraId="4B1D1D60" w14:textId="0DD73ADC" w:rsidR="002C7196" w:rsidRPr="00D83953" w:rsidRDefault="002C7196" w:rsidP="002C7196">
            <w:pPr>
              <w:widowControl w:val="0"/>
              <w:spacing w:before="60" w:after="40" w:line="288" w:lineRule="auto"/>
              <w:jc w:val="center"/>
              <w:rPr>
                <w:b/>
                <w:lang w:val="pt-BR"/>
              </w:rPr>
            </w:pPr>
            <w:r w:rsidRPr="00D83953">
              <w:rPr>
                <w:b/>
                <w:lang w:val="pt-BR"/>
              </w:rPr>
              <w:t>GS.TS Phạm Hồng Chương</w:t>
            </w:r>
          </w:p>
        </w:tc>
        <w:bookmarkEnd w:id="0"/>
      </w:tr>
    </w:tbl>
    <w:p w14:paraId="00C1C473" w14:textId="749C860D" w:rsidR="006B7612" w:rsidRPr="00D83953" w:rsidRDefault="006B7612" w:rsidP="00D83953">
      <w:pPr>
        <w:spacing w:before="60" w:after="40" w:line="288" w:lineRule="auto"/>
        <w:rPr>
          <w:b/>
          <w:lang w:val="x-none" w:eastAsia="x-none"/>
        </w:rPr>
      </w:pPr>
    </w:p>
    <w:p w14:paraId="0CD76BD3" w14:textId="5063328B" w:rsidR="00865F98" w:rsidRPr="00074A02" w:rsidRDefault="006B7612" w:rsidP="00C67741">
      <w:pPr>
        <w:pStyle w:val="Heading1"/>
        <w:jc w:val="center"/>
      </w:pPr>
      <w:r w:rsidRPr="00074A02">
        <w:t>PHỤ LỤC</w:t>
      </w:r>
    </w:p>
    <w:p w14:paraId="4696F369" w14:textId="490F1B7F" w:rsidR="006B7612" w:rsidRPr="00D83953" w:rsidRDefault="006B7612" w:rsidP="00C67741">
      <w:pPr>
        <w:pStyle w:val="Heading2"/>
        <w:jc w:val="center"/>
      </w:pPr>
      <w:r w:rsidRPr="00D83953">
        <w:t>Phụ lục 1</w:t>
      </w:r>
      <w:r w:rsidR="00FB17E8" w:rsidRPr="00D83953">
        <w:t>. MA TRẬN ĐỀ THI</w:t>
      </w:r>
    </w:p>
    <w:p w14:paraId="47CE7D34" w14:textId="57A60EDA" w:rsidR="00415D36" w:rsidRPr="00F964F6" w:rsidRDefault="00415D36" w:rsidP="001E186C">
      <w:pPr>
        <w:pStyle w:val="ListParagraph"/>
        <w:numPr>
          <w:ilvl w:val="0"/>
          <w:numId w:val="34"/>
        </w:numPr>
      </w:pPr>
      <w:r w:rsidRPr="00F964F6">
        <w:rPr>
          <w:b/>
          <w:bCs/>
        </w:rPr>
        <w:t>Trọng số trong điểm học phần</w:t>
      </w:r>
      <w:r w:rsidRPr="00F964F6">
        <w:t>: 50%</w:t>
      </w:r>
    </w:p>
    <w:p w14:paraId="3EB114BF" w14:textId="3F11792C" w:rsidR="00FA3AD8" w:rsidRPr="00F964F6" w:rsidRDefault="00FA3AD8" w:rsidP="001E186C">
      <w:pPr>
        <w:pStyle w:val="ListParagraph"/>
        <w:numPr>
          <w:ilvl w:val="0"/>
          <w:numId w:val="34"/>
        </w:numPr>
      </w:pPr>
      <w:r w:rsidRPr="00F964F6">
        <w:rPr>
          <w:b/>
          <w:bCs/>
        </w:rPr>
        <w:t>Hình thức</w:t>
      </w:r>
      <w:r w:rsidRPr="00F964F6">
        <w:t xml:space="preserve">: </w:t>
      </w:r>
      <w:r w:rsidR="00253734">
        <w:t>T</w:t>
      </w:r>
      <w:r w:rsidR="001537E8">
        <w:t>ự luận</w:t>
      </w:r>
      <w:r w:rsidR="00DB1CB0" w:rsidRPr="00FF4C43">
        <w:rPr>
          <w:lang w:val="vi-VN"/>
        </w:rPr>
        <w:t xml:space="preserve"> trên máy</w:t>
      </w:r>
    </w:p>
    <w:p w14:paraId="450899C6" w14:textId="1FD56C69" w:rsidR="00FB17E8" w:rsidRPr="00F964F6" w:rsidRDefault="00FB17E8" w:rsidP="001E186C">
      <w:pPr>
        <w:pStyle w:val="ListParagraph"/>
        <w:numPr>
          <w:ilvl w:val="0"/>
          <w:numId w:val="34"/>
        </w:numPr>
      </w:pPr>
      <w:r w:rsidRPr="00F964F6">
        <w:rPr>
          <w:b/>
          <w:bCs/>
        </w:rPr>
        <w:t>Thời gian</w:t>
      </w:r>
      <w:r w:rsidRPr="00F964F6">
        <w:t xml:space="preserve">: </w:t>
      </w:r>
      <w:r w:rsidR="00EF3EC4">
        <w:t>90</w:t>
      </w:r>
      <w:r w:rsidR="00B56CD9">
        <w:t xml:space="preserve"> phút</w:t>
      </w:r>
    </w:p>
    <w:p w14:paraId="33D7F292" w14:textId="570B55A3" w:rsidR="00FB17E8" w:rsidRPr="00F964F6" w:rsidRDefault="00FB17E8" w:rsidP="001E186C">
      <w:pPr>
        <w:pStyle w:val="ListParagraph"/>
        <w:numPr>
          <w:ilvl w:val="0"/>
          <w:numId w:val="34"/>
        </w:numPr>
      </w:pPr>
      <w:r w:rsidRPr="00F964F6">
        <w:rPr>
          <w:b/>
          <w:bCs/>
        </w:rPr>
        <w:t>Số câu hỏi</w:t>
      </w:r>
      <w:r w:rsidRPr="00F964F6">
        <w:t xml:space="preserve">: </w:t>
      </w:r>
      <w:r w:rsidR="005F026B" w:rsidRPr="00D665F6">
        <w:rPr>
          <w:lang w:val="vi-VN"/>
        </w:rPr>
        <w:t>5</w:t>
      </w:r>
      <w:r w:rsidR="00C640B6" w:rsidRPr="00C640B6">
        <w:rPr>
          <w:lang w:val="vi-VN"/>
        </w:rPr>
        <w:t xml:space="preserve"> </w:t>
      </w:r>
      <w:r w:rsidR="00EA6890">
        <w:rPr>
          <w:lang w:val="vi-VN"/>
        </w:rPr>
        <w:t>câu</w:t>
      </w:r>
    </w:p>
    <w:p w14:paraId="6827D283" w14:textId="78A34D9F" w:rsidR="00EA6890" w:rsidRPr="00EC072C" w:rsidRDefault="00EC072C" w:rsidP="00D83953">
      <w:pPr>
        <w:spacing w:before="60" w:after="40" w:line="288" w:lineRule="auto"/>
        <w:rPr>
          <w:b/>
          <w:bCs/>
          <w:lang w:val="vi-VN" w:eastAsia="x-none"/>
        </w:rPr>
      </w:pPr>
      <w:r w:rsidRPr="00EC072C">
        <w:rPr>
          <w:b/>
          <w:bCs/>
          <w:lang w:val="vi-VN" w:eastAsia="x-none"/>
        </w:rPr>
        <w:t xml:space="preserve">Ma trận đề thi </w:t>
      </w:r>
      <w:r w:rsidR="006C2D20">
        <w:rPr>
          <w:b/>
          <w:bCs/>
          <w:lang w:val="vi-VN" w:eastAsia="x-none"/>
        </w:rPr>
        <w:t>(</w:t>
      </w:r>
      <w:r w:rsidRPr="00EC072C">
        <w:rPr>
          <w:b/>
          <w:bCs/>
          <w:lang w:val="vi-VN" w:eastAsia="x-none"/>
        </w:rPr>
        <w:t>tự luận</w:t>
      </w:r>
      <w:r w:rsidR="006C2D20">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DA73C0" w:rsidRPr="004E5BF6" w14:paraId="66F4008B" w14:textId="77777777" w:rsidTr="000A0342">
        <w:tc>
          <w:tcPr>
            <w:tcW w:w="871" w:type="pct"/>
            <w:shd w:val="clear" w:color="auto" w:fill="FBE4D5" w:themeFill="accent2" w:themeFillTint="33"/>
            <w:vAlign w:val="center"/>
          </w:tcPr>
          <w:p w14:paraId="7094BB0C"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14D8B8DE" w14:textId="41C34F99" w:rsidR="00DA73C0" w:rsidRPr="004E5BF6" w:rsidRDefault="00DA73C0" w:rsidP="0095485E">
            <w:pPr>
              <w:jc w:val="center"/>
              <w:rPr>
                <w:b/>
                <w:bCs/>
                <w:lang w:val="vi-VN"/>
              </w:rPr>
            </w:pPr>
            <w:r w:rsidRPr="004E5BF6">
              <w:rPr>
                <w:b/>
                <w:bCs/>
                <w:lang w:val="vi-VN"/>
              </w:rPr>
              <w:t>CLO</w:t>
            </w:r>
            <w:r w:rsidR="007F71DD">
              <w:rPr>
                <w:b/>
                <w:bCs/>
                <w:lang w:val="vi-VN"/>
              </w:rPr>
              <w:t>s</w:t>
            </w:r>
          </w:p>
        </w:tc>
        <w:tc>
          <w:tcPr>
            <w:tcW w:w="671" w:type="pct"/>
            <w:shd w:val="clear" w:color="auto" w:fill="FBE4D5" w:themeFill="accent2" w:themeFillTint="33"/>
            <w:vAlign w:val="center"/>
          </w:tcPr>
          <w:p w14:paraId="5938D9B7"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75051CBD" w14:textId="77777777" w:rsidR="00DA73C0" w:rsidRPr="004E5BF6" w:rsidRDefault="00DA73C0" w:rsidP="0095485E">
            <w:pPr>
              <w:jc w:val="center"/>
              <w:rPr>
                <w:b/>
                <w:bCs/>
              </w:rPr>
            </w:pPr>
            <w:r w:rsidRPr="004E5BF6">
              <w:rPr>
                <w:b/>
                <w:bCs/>
              </w:rPr>
              <w:t>Nhớ</w:t>
            </w:r>
          </w:p>
        </w:tc>
        <w:tc>
          <w:tcPr>
            <w:tcW w:w="596" w:type="pct"/>
            <w:shd w:val="clear" w:color="auto" w:fill="FBE4D5" w:themeFill="accent2" w:themeFillTint="33"/>
            <w:vAlign w:val="center"/>
          </w:tcPr>
          <w:p w14:paraId="602C8801"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276A6642"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37E1A7ED" w14:textId="77777777" w:rsidR="00DA73C0" w:rsidRPr="004E5BF6" w:rsidRDefault="00DA73C0" w:rsidP="0095485E">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DA73C0" w:rsidRPr="004E5BF6" w14:paraId="733FD495" w14:textId="77777777" w:rsidTr="0000563C">
        <w:tc>
          <w:tcPr>
            <w:tcW w:w="871" w:type="pct"/>
            <w:shd w:val="clear" w:color="auto" w:fill="auto"/>
            <w:vAlign w:val="center"/>
          </w:tcPr>
          <w:p w14:paraId="39C5BF58"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724A6D8E" w14:textId="77777777" w:rsidR="00DA73C0" w:rsidRPr="004E5BF6" w:rsidRDefault="00DA73C0" w:rsidP="0095485E">
            <w:pPr>
              <w:jc w:val="center"/>
              <w:rPr>
                <w:lang w:val="vi-VN"/>
              </w:rPr>
            </w:pPr>
            <w:r w:rsidRPr="004E5BF6">
              <w:rPr>
                <w:lang w:val="vi-VN"/>
              </w:rPr>
              <w:t>1.1</w:t>
            </w:r>
          </w:p>
          <w:p w14:paraId="2C59D194" w14:textId="77777777" w:rsidR="00DA73C0" w:rsidRDefault="00DA73C0" w:rsidP="0095485E">
            <w:pPr>
              <w:jc w:val="center"/>
              <w:rPr>
                <w:lang w:val="vi-VN"/>
              </w:rPr>
            </w:pPr>
            <w:r w:rsidRPr="004E5BF6">
              <w:rPr>
                <w:lang w:val="vi-VN"/>
              </w:rPr>
              <w:t>1.2</w:t>
            </w:r>
          </w:p>
          <w:p w14:paraId="0CC9F150" w14:textId="77777777" w:rsidR="00DA73C0" w:rsidRPr="004E5BF6" w:rsidRDefault="00DA73C0" w:rsidP="0095485E">
            <w:pPr>
              <w:jc w:val="center"/>
              <w:rPr>
                <w:lang w:val="vi-VN"/>
              </w:rPr>
            </w:pPr>
            <w:r w:rsidRPr="004E5BF6">
              <w:rPr>
                <w:lang w:val="vi-VN"/>
              </w:rPr>
              <w:t>1.</w:t>
            </w:r>
            <w:r>
              <w:rPr>
                <w:lang w:val="vi-VN"/>
              </w:rPr>
              <w:t>3</w:t>
            </w:r>
          </w:p>
        </w:tc>
        <w:tc>
          <w:tcPr>
            <w:tcW w:w="671" w:type="pct"/>
            <w:shd w:val="clear" w:color="auto" w:fill="auto"/>
            <w:vAlign w:val="center"/>
          </w:tcPr>
          <w:p w14:paraId="3A3B35AC" w14:textId="0B99CFB9"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0C86D663" w14:textId="77777777" w:rsidR="00DA73C0" w:rsidRPr="004E5BF6" w:rsidRDefault="00DA73C0" w:rsidP="0095485E">
            <w:pPr>
              <w:jc w:val="center"/>
            </w:pPr>
          </w:p>
        </w:tc>
        <w:tc>
          <w:tcPr>
            <w:tcW w:w="596" w:type="pct"/>
            <w:shd w:val="clear" w:color="auto" w:fill="auto"/>
            <w:vAlign w:val="center"/>
          </w:tcPr>
          <w:p w14:paraId="2BDB51B5"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17DA5A02"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EBBBC9E"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1C2E586D" w14:textId="77777777" w:rsidTr="0000563C">
        <w:tc>
          <w:tcPr>
            <w:tcW w:w="871" w:type="pct"/>
            <w:shd w:val="clear" w:color="auto" w:fill="auto"/>
            <w:vAlign w:val="center"/>
          </w:tcPr>
          <w:p w14:paraId="72CB5A80" w14:textId="77777777" w:rsidR="00DA73C0" w:rsidRPr="004E5BF6" w:rsidRDefault="00DA73C0" w:rsidP="0095485E">
            <w:pPr>
              <w:jc w:val="center"/>
              <w:rPr>
                <w:lang w:val="vi-VN"/>
              </w:rPr>
            </w:pPr>
            <w:r>
              <w:rPr>
                <w:lang w:val="vi-VN"/>
              </w:rPr>
              <w:t>a.</w:t>
            </w:r>
          </w:p>
        </w:tc>
        <w:tc>
          <w:tcPr>
            <w:tcW w:w="623" w:type="pct"/>
            <w:vMerge/>
            <w:shd w:val="clear" w:color="auto" w:fill="auto"/>
            <w:vAlign w:val="center"/>
          </w:tcPr>
          <w:p w14:paraId="7E5BE2CC" w14:textId="77777777" w:rsidR="00DA73C0" w:rsidRPr="004E5BF6" w:rsidRDefault="00DA73C0" w:rsidP="0095485E">
            <w:pPr>
              <w:jc w:val="center"/>
              <w:rPr>
                <w:lang w:val="vi-VN"/>
              </w:rPr>
            </w:pPr>
          </w:p>
        </w:tc>
        <w:tc>
          <w:tcPr>
            <w:tcW w:w="671" w:type="pct"/>
            <w:shd w:val="clear" w:color="auto" w:fill="auto"/>
            <w:vAlign w:val="center"/>
          </w:tcPr>
          <w:p w14:paraId="2618A785"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1ADF5317" w14:textId="77777777" w:rsidR="00DA73C0" w:rsidRPr="004E5BF6" w:rsidRDefault="00DA73C0" w:rsidP="0095485E">
            <w:pPr>
              <w:jc w:val="center"/>
              <w:rPr>
                <w:lang w:val="vi-VN"/>
              </w:rPr>
            </w:pPr>
          </w:p>
        </w:tc>
        <w:tc>
          <w:tcPr>
            <w:tcW w:w="596" w:type="pct"/>
            <w:shd w:val="clear" w:color="auto" w:fill="auto"/>
            <w:vAlign w:val="center"/>
          </w:tcPr>
          <w:p w14:paraId="04834E8F" w14:textId="77777777" w:rsidR="00DA73C0" w:rsidRPr="00CD74BD" w:rsidRDefault="00DA73C0" w:rsidP="0095485E">
            <w:pPr>
              <w:jc w:val="center"/>
              <w:rPr>
                <w:lang w:val="vi-VN"/>
              </w:rPr>
            </w:pPr>
            <w:r>
              <w:rPr>
                <w:lang w:val="vi-VN"/>
              </w:rPr>
              <w:t>1</w:t>
            </w:r>
          </w:p>
        </w:tc>
        <w:tc>
          <w:tcPr>
            <w:tcW w:w="674" w:type="pct"/>
            <w:shd w:val="clear" w:color="auto" w:fill="auto"/>
            <w:vAlign w:val="center"/>
          </w:tcPr>
          <w:p w14:paraId="3C697614" w14:textId="77777777" w:rsidR="00DA73C0" w:rsidRPr="004E5BF6" w:rsidRDefault="00DA73C0" w:rsidP="0095485E">
            <w:pPr>
              <w:jc w:val="center"/>
            </w:pPr>
          </w:p>
        </w:tc>
        <w:tc>
          <w:tcPr>
            <w:tcW w:w="967" w:type="pct"/>
            <w:shd w:val="clear" w:color="auto" w:fill="auto"/>
            <w:vAlign w:val="center"/>
          </w:tcPr>
          <w:p w14:paraId="34E3A499" w14:textId="77777777" w:rsidR="00DA73C0" w:rsidRPr="004E5BF6" w:rsidRDefault="00DA73C0" w:rsidP="0095485E">
            <w:pPr>
              <w:jc w:val="center"/>
              <w:rPr>
                <w:b/>
                <w:bCs/>
                <w:lang w:val="vi-VN"/>
              </w:rPr>
            </w:pPr>
            <w:r w:rsidRPr="004E5BF6">
              <w:rPr>
                <w:b/>
                <w:bCs/>
                <w:lang w:val="vi-VN"/>
              </w:rPr>
              <w:t>1</w:t>
            </w:r>
          </w:p>
        </w:tc>
      </w:tr>
      <w:tr w:rsidR="00DA73C0" w:rsidRPr="004E5BF6" w14:paraId="6E24F149" w14:textId="77777777" w:rsidTr="0000563C">
        <w:tc>
          <w:tcPr>
            <w:tcW w:w="871" w:type="pct"/>
            <w:shd w:val="clear" w:color="auto" w:fill="auto"/>
            <w:vAlign w:val="center"/>
          </w:tcPr>
          <w:p w14:paraId="39031514" w14:textId="77777777" w:rsidR="00DA73C0" w:rsidRPr="004E5BF6" w:rsidRDefault="00DA73C0" w:rsidP="0095485E">
            <w:pPr>
              <w:jc w:val="center"/>
              <w:rPr>
                <w:lang w:val="vi-VN"/>
              </w:rPr>
            </w:pPr>
            <w:r>
              <w:rPr>
                <w:lang w:val="vi-VN"/>
              </w:rPr>
              <w:t>b.</w:t>
            </w:r>
          </w:p>
        </w:tc>
        <w:tc>
          <w:tcPr>
            <w:tcW w:w="623" w:type="pct"/>
            <w:vMerge/>
            <w:shd w:val="clear" w:color="auto" w:fill="auto"/>
            <w:vAlign w:val="center"/>
          </w:tcPr>
          <w:p w14:paraId="464C850B" w14:textId="77777777" w:rsidR="00DA73C0" w:rsidRPr="004E5BF6" w:rsidRDefault="00DA73C0" w:rsidP="0095485E">
            <w:pPr>
              <w:jc w:val="center"/>
              <w:rPr>
                <w:lang w:val="vi-VN"/>
              </w:rPr>
            </w:pPr>
          </w:p>
        </w:tc>
        <w:tc>
          <w:tcPr>
            <w:tcW w:w="671" w:type="pct"/>
            <w:shd w:val="clear" w:color="auto" w:fill="auto"/>
            <w:vAlign w:val="center"/>
          </w:tcPr>
          <w:p w14:paraId="0098DC9A"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0353BF1D" w14:textId="77777777" w:rsidR="00DA73C0" w:rsidRPr="004E5BF6" w:rsidRDefault="00DA73C0" w:rsidP="0095485E">
            <w:pPr>
              <w:jc w:val="center"/>
            </w:pPr>
          </w:p>
        </w:tc>
        <w:tc>
          <w:tcPr>
            <w:tcW w:w="596" w:type="pct"/>
            <w:shd w:val="clear" w:color="auto" w:fill="auto"/>
            <w:vAlign w:val="center"/>
          </w:tcPr>
          <w:p w14:paraId="3ED773BC" w14:textId="16238003" w:rsidR="00DA73C0" w:rsidRPr="004E5BF6" w:rsidRDefault="00DA73C0" w:rsidP="0095485E">
            <w:pPr>
              <w:jc w:val="center"/>
            </w:pPr>
          </w:p>
        </w:tc>
        <w:tc>
          <w:tcPr>
            <w:tcW w:w="674" w:type="pct"/>
            <w:shd w:val="clear" w:color="auto" w:fill="auto"/>
            <w:vAlign w:val="center"/>
          </w:tcPr>
          <w:p w14:paraId="6A7FBB1C" w14:textId="60AE3491" w:rsidR="00DA73C0" w:rsidRPr="00917B5A" w:rsidRDefault="00917B5A" w:rsidP="0095485E">
            <w:pPr>
              <w:jc w:val="center"/>
            </w:pPr>
            <w:r>
              <w:t>1</w:t>
            </w:r>
          </w:p>
        </w:tc>
        <w:tc>
          <w:tcPr>
            <w:tcW w:w="967" w:type="pct"/>
            <w:shd w:val="clear" w:color="auto" w:fill="auto"/>
            <w:vAlign w:val="center"/>
          </w:tcPr>
          <w:p w14:paraId="413A2186" w14:textId="77777777" w:rsidR="00DA73C0" w:rsidRPr="004E5BF6" w:rsidRDefault="00DA73C0" w:rsidP="0095485E">
            <w:pPr>
              <w:jc w:val="center"/>
              <w:rPr>
                <w:b/>
                <w:bCs/>
                <w:lang w:val="vi-VN"/>
              </w:rPr>
            </w:pPr>
            <w:r w:rsidRPr="004E5BF6">
              <w:rPr>
                <w:b/>
                <w:bCs/>
                <w:lang w:val="vi-VN"/>
              </w:rPr>
              <w:t>1</w:t>
            </w:r>
          </w:p>
        </w:tc>
      </w:tr>
      <w:tr w:rsidR="00DA73C0" w:rsidRPr="004E5BF6" w14:paraId="621DCEA8" w14:textId="77777777" w:rsidTr="0000563C">
        <w:tc>
          <w:tcPr>
            <w:tcW w:w="871" w:type="pct"/>
            <w:shd w:val="clear" w:color="auto" w:fill="auto"/>
            <w:vAlign w:val="center"/>
          </w:tcPr>
          <w:p w14:paraId="1A497508"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0F1B82F5" w14:textId="77777777" w:rsidR="00DA73C0" w:rsidRPr="004E5BF6" w:rsidRDefault="00DA73C0" w:rsidP="0095485E">
            <w:pPr>
              <w:jc w:val="center"/>
              <w:rPr>
                <w:lang w:val="vi-VN"/>
              </w:rPr>
            </w:pPr>
            <w:r w:rsidRPr="004E5BF6">
              <w:rPr>
                <w:lang w:val="vi-VN"/>
              </w:rPr>
              <w:t>1.1</w:t>
            </w:r>
          </w:p>
          <w:p w14:paraId="2D7BBCAF" w14:textId="77777777" w:rsidR="00DA73C0" w:rsidRDefault="00DA73C0" w:rsidP="0095485E">
            <w:pPr>
              <w:jc w:val="center"/>
              <w:rPr>
                <w:lang w:val="vi-VN"/>
              </w:rPr>
            </w:pPr>
            <w:r w:rsidRPr="004E5BF6">
              <w:rPr>
                <w:lang w:val="vi-VN"/>
              </w:rPr>
              <w:t>1.2</w:t>
            </w:r>
          </w:p>
          <w:p w14:paraId="7F024A94" w14:textId="77777777" w:rsidR="00DA73C0" w:rsidRPr="004E5BF6" w:rsidRDefault="00DA73C0" w:rsidP="0095485E">
            <w:pPr>
              <w:jc w:val="center"/>
            </w:pPr>
            <w:r w:rsidRPr="004E5BF6">
              <w:rPr>
                <w:lang w:val="vi-VN"/>
              </w:rPr>
              <w:t>1.</w:t>
            </w:r>
            <w:r>
              <w:rPr>
                <w:lang w:val="vi-VN"/>
              </w:rPr>
              <w:t>3</w:t>
            </w:r>
          </w:p>
        </w:tc>
        <w:tc>
          <w:tcPr>
            <w:tcW w:w="671" w:type="pct"/>
            <w:shd w:val="clear" w:color="auto" w:fill="auto"/>
            <w:vAlign w:val="center"/>
          </w:tcPr>
          <w:p w14:paraId="15F41B23" w14:textId="26C2AA1A" w:rsidR="00DA73C0" w:rsidRPr="00B075EE"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50C1BB7F" w14:textId="77777777" w:rsidR="00DA73C0" w:rsidRPr="004E5BF6" w:rsidRDefault="00DA73C0" w:rsidP="0095485E">
            <w:pPr>
              <w:jc w:val="center"/>
            </w:pPr>
          </w:p>
        </w:tc>
        <w:tc>
          <w:tcPr>
            <w:tcW w:w="596" w:type="pct"/>
            <w:shd w:val="clear" w:color="auto" w:fill="auto"/>
            <w:vAlign w:val="center"/>
          </w:tcPr>
          <w:p w14:paraId="3342D04D"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253DF9A8"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559F7A25"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9EC29E8" w14:textId="77777777" w:rsidTr="0000563C">
        <w:tc>
          <w:tcPr>
            <w:tcW w:w="871" w:type="pct"/>
            <w:shd w:val="clear" w:color="auto" w:fill="auto"/>
            <w:vAlign w:val="center"/>
          </w:tcPr>
          <w:p w14:paraId="2C8DEE7B"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5C02AA4A" w14:textId="77777777" w:rsidR="00DA73C0" w:rsidRPr="004E5BF6" w:rsidRDefault="00DA73C0" w:rsidP="0095485E">
            <w:pPr>
              <w:jc w:val="center"/>
              <w:rPr>
                <w:lang w:val="vi-VN"/>
              </w:rPr>
            </w:pPr>
          </w:p>
        </w:tc>
        <w:tc>
          <w:tcPr>
            <w:tcW w:w="671" w:type="pct"/>
            <w:shd w:val="clear" w:color="auto" w:fill="auto"/>
            <w:vAlign w:val="center"/>
          </w:tcPr>
          <w:p w14:paraId="6D4BCF44"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05B639C" w14:textId="77777777" w:rsidR="00DA73C0" w:rsidRPr="004E5BF6" w:rsidRDefault="00DA73C0" w:rsidP="0095485E">
            <w:pPr>
              <w:jc w:val="center"/>
            </w:pPr>
          </w:p>
        </w:tc>
        <w:tc>
          <w:tcPr>
            <w:tcW w:w="596" w:type="pct"/>
            <w:shd w:val="clear" w:color="auto" w:fill="auto"/>
            <w:vAlign w:val="center"/>
          </w:tcPr>
          <w:p w14:paraId="1D090D8C"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F597E56"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7509836"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6565F1F1" w14:textId="77777777" w:rsidTr="0000563C">
        <w:tc>
          <w:tcPr>
            <w:tcW w:w="871" w:type="pct"/>
            <w:shd w:val="clear" w:color="auto" w:fill="auto"/>
            <w:vAlign w:val="center"/>
          </w:tcPr>
          <w:p w14:paraId="54107E66"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7CDF615" w14:textId="77777777" w:rsidR="00DA73C0" w:rsidRPr="004E5BF6" w:rsidRDefault="00DA73C0" w:rsidP="0095485E">
            <w:pPr>
              <w:jc w:val="center"/>
              <w:rPr>
                <w:lang w:val="vi-VN"/>
              </w:rPr>
            </w:pPr>
          </w:p>
        </w:tc>
        <w:tc>
          <w:tcPr>
            <w:tcW w:w="671" w:type="pct"/>
            <w:shd w:val="clear" w:color="auto" w:fill="auto"/>
            <w:vAlign w:val="center"/>
          </w:tcPr>
          <w:p w14:paraId="5366541A"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7B5466F" w14:textId="77777777" w:rsidR="00DA73C0" w:rsidRPr="004E5BF6" w:rsidRDefault="00DA73C0" w:rsidP="0095485E">
            <w:pPr>
              <w:jc w:val="center"/>
            </w:pPr>
          </w:p>
        </w:tc>
        <w:tc>
          <w:tcPr>
            <w:tcW w:w="596" w:type="pct"/>
            <w:shd w:val="clear" w:color="auto" w:fill="auto"/>
            <w:vAlign w:val="center"/>
          </w:tcPr>
          <w:p w14:paraId="205BD3C3"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7DD7A598"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54F8BC8B"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39FBF9A0" w14:textId="77777777" w:rsidTr="0000563C">
        <w:tc>
          <w:tcPr>
            <w:tcW w:w="871" w:type="pct"/>
            <w:shd w:val="clear" w:color="auto" w:fill="auto"/>
            <w:vAlign w:val="center"/>
          </w:tcPr>
          <w:p w14:paraId="12FF9567"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721344A4" w14:textId="77777777" w:rsidR="00DA73C0" w:rsidRPr="004E5BF6" w:rsidRDefault="00DA73C0" w:rsidP="0095485E">
            <w:pPr>
              <w:jc w:val="center"/>
              <w:rPr>
                <w:lang w:val="vi-VN"/>
              </w:rPr>
            </w:pPr>
            <w:r w:rsidRPr="004E5BF6">
              <w:rPr>
                <w:lang w:val="vi-VN"/>
              </w:rPr>
              <w:t>1.1</w:t>
            </w:r>
          </w:p>
          <w:p w14:paraId="683D3891" w14:textId="33557493" w:rsidR="00DA73C0" w:rsidRDefault="00DA73C0" w:rsidP="0095485E">
            <w:pPr>
              <w:jc w:val="center"/>
              <w:rPr>
                <w:lang w:val="vi-VN"/>
              </w:rPr>
            </w:pPr>
            <w:r w:rsidRPr="004E5BF6">
              <w:rPr>
                <w:lang w:val="vi-VN"/>
              </w:rPr>
              <w:t>1.2</w:t>
            </w:r>
          </w:p>
          <w:p w14:paraId="0FB00F96" w14:textId="70660683" w:rsidR="00DA73C0" w:rsidRPr="004E5BF6" w:rsidRDefault="00DA73C0" w:rsidP="0095485E">
            <w:pPr>
              <w:jc w:val="center"/>
              <w:rPr>
                <w:lang w:val="vi-VN"/>
              </w:rPr>
            </w:pPr>
            <w:r w:rsidRPr="004E5BF6">
              <w:rPr>
                <w:lang w:val="vi-VN"/>
              </w:rPr>
              <w:t>1.</w:t>
            </w:r>
            <w:r>
              <w:rPr>
                <w:lang w:val="vi-VN"/>
              </w:rPr>
              <w:t>3</w:t>
            </w:r>
          </w:p>
        </w:tc>
        <w:tc>
          <w:tcPr>
            <w:tcW w:w="671" w:type="pct"/>
            <w:shd w:val="clear" w:color="auto" w:fill="auto"/>
            <w:vAlign w:val="center"/>
          </w:tcPr>
          <w:p w14:paraId="70529919" w14:textId="15045C46"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2BC84959" w14:textId="77777777" w:rsidR="00DA73C0" w:rsidRPr="004E5BF6" w:rsidRDefault="00DA73C0" w:rsidP="0095485E">
            <w:pPr>
              <w:jc w:val="center"/>
            </w:pPr>
          </w:p>
        </w:tc>
        <w:tc>
          <w:tcPr>
            <w:tcW w:w="596" w:type="pct"/>
            <w:shd w:val="clear" w:color="auto" w:fill="auto"/>
            <w:vAlign w:val="center"/>
          </w:tcPr>
          <w:p w14:paraId="3DB29926"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07AA1B07"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3DB9551"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7543A20" w14:textId="77777777" w:rsidTr="0000563C">
        <w:tc>
          <w:tcPr>
            <w:tcW w:w="871" w:type="pct"/>
            <w:shd w:val="clear" w:color="auto" w:fill="auto"/>
            <w:vAlign w:val="center"/>
          </w:tcPr>
          <w:p w14:paraId="12A4479E"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35C3FBB" w14:textId="77777777" w:rsidR="00DA73C0" w:rsidRPr="004E5BF6" w:rsidRDefault="00DA73C0" w:rsidP="0095485E">
            <w:pPr>
              <w:jc w:val="center"/>
              <w:rPr>
                <w:lang w:val="vi-VN"/>
              </w:rPr>
            </w:pPr>
          </w:p>
        </w:tc>
        <w:tc>
          <w:tcPr>
            <w:tcW w:w="671" w:type="pct"/>
            <w:shd w:val="clear" w:color="auto" w:fill="auto"/>
            <w:vAlign w:val="center"/>
          </w:tcPr>
          <w:p w14:paraId="4505BFC7"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089AFCC7" w14:textId="77777777" w:rsidR="00DA73C0" w:rsidRPr="004E5BF6" w:rsidRDefault="00DA73C0" w:rsidP="0095485E">
            <w:pPr>
              <w:jc w:val="center"/>
            </w:pPr>
          </w:p>
        </w:tc>
        <w:tc>
          <w:tcPr>
            <w:tcW w:w="596" w:type="pct"/>
            <w:shd w:val="clear" w:color="auto" w:fill="auto"/>
            <w:vAlign w:val="center"/>
          </w:tcPr>
          <w:p w14:paraId="3CE01CB5"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CBA315A"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0E045597"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53C959D0" w14:textId="77777777" w:rsidTr="0000563C">
        <w:tc>
          <w:tcPr>
            <w:tcW w:w="871" w:type="pct"/>
            <w:shd w:val="clear" w:color="auto" w:fill="auto"/>
            <w:vAlign w:val="center"/>
          </w:tcPr>
          <w:p w14:paraId="5546C746"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757A69E" w14:textId="77777777" w:rsidR="00DA73C0" w:rsidRPr="004E5BF6" w:rsidRDefault="00DA73C0" w:rsidP="0095485E">
            <w:pPr>
              <w:jc w:val="center"/>
              <w:rPr>
                <w:lang w:val="vi-VN"/>
              </w:rPr>
            </w:pPr>
          </w:p>
        </w:tc>
        <w:tc>
          <w:tcPr>
            <w:tcW w:w="671" w:type="pct"/>
            <w:shd w:val="clear" w:color="auto" w:fill="auto"/>
            <w:vAlign w:val="center"/>
          </w:tcPr>
          <w:p w14:paraId="189FBB3D"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2DEE3B5" w14:textId="77777777" w:rsidR="00DA73C0" w:rsidRPr="004E5BF6" w:rsidRDefault="00DA73C0" w:rsidP="0095485E">
            <w:pPr>
              <w:jc w:val="center"/>
            </w:pPr>
          </w:p>
        </w:tc>
        <w:tc>
          <w:tcPr>
            <w:tcW w:w="596" w:type="pct"/>
            <w:shd w:val="clear" w:color="auto" w:fill="auto"/>
            <w:vAlign w:val="center"/>
          </w:tcPr>
          <w:p w14:paraId="7BD27AB4"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4BA576E"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0BB90389"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45B22283" w14:textId="77777777" w:rsidTr="0000563C">
        <w:tc>
          <w:tcPr>
            <w:tcW w:w="871" w:type="pct"/>
            <w:shd w:val="clear" w:color="auto" w:fill="auto"/>
            <w:vAlign w:val="center"/>
          </w:tcPr>
          <w:p w14:paraId="6E875F7E"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5A676A4B" w14:textId="1514CB00" w:rsidR="00DA73C0" w:rsidRPr="004E5BF6" w:rsidRDefault="00DA73C0" w:rsidP="0095485E">
            <w:pPr>
              <w:jc w:val="center"/>
              <w:rPr>
                <w:lang w:val="vi-VN"/>
              </w:rPr>
            </w:pPr>
            <w:r w:rsidRPr="004E5BF6">
              <w:rPr>
                <w:lang w:val="vi-VN"/>
              </w:rPr>
              <w:t>1.1</w:t>
            </w:r>
          </w:p>
          <w:p w14:paraId="4C65B376" w14:textId="59BC78C5" w:rsidR="00DA73C0" w:rsidRDefault="00DA73C0" w:rsidP="0095485E">
            <w:pPr>
              <w:jc w:val="center"/>
              <w:rPr>
                <w:lang w:val="vi-VN"/>
              </w:rPr>
            </w:pPr>
            <w:r w:rsidRPr="004E5BF6">
              <w:rPr>
                <w:lang w:val="vi-VN"/>
              </w:rPr>
              <w:t>1.2</w:t>
            </w:r>
          </w:p>
          <w:p w14:paraId="74A28523" w14:textId="2E71F921" w:rsidR="00DA73C0" w:rsidRPr="004E5BF6" w:rsidRDefault="00DA73C0" w:rsidP="0095485E">
            <w:pPr>
              <w:jc w:val="center"/>
              <w:rPr>
                <w:lang w:val="vi-VN"/>
              </w:rPr>
            </w:pPr>
            <w:r w:rsidRPr="004E5BF6">
              <w:rPr>
                <w:lang w:val="vi-VN"/>
              </w:rPr>
              <w:t>1.</w:t>
            </w:r>
            <w:r>
              <w:rPr>
                <w:lang w:val="vi-VN"/>
              </w:rPr>
              <w:t>3</w:t>
            </w:r>
          </w:p>
        </w:tc>
        <w:tc>
          <w:tcPr>
            <w:tcW w:w="671" w:type="pct"/>
            <w:shd w:val="clear" w:color="auto" w:fill="auto"/>
            <w:vAlign w:val="center"/>
          </w:tcPr>
          <w:p w14:paraId="19DA96AA" w14:textId="63549F14"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71D2B07A" w14:textId="77777777" w:rsidR="00DA73C0" w:rsidRPr="004E5BF6" w:rsidRDefault="00DA73C0" w:rsidP="0095485E">
            <w:pPr>
              <w:jc w:val="center"/>
            </w:pPr>
          </w:p>
        </w:tc>
        <w:tc>
          <w:tcPr>
            <w:tcW w:w="596" w:type="pct"/>
            <w:shd w:val="clear" w:color="auto" w:fill="auto"/>
            <w:vAlign w:val="center"/>
          </w:tcPr>
          <w:p w14:paraId="3AC9256B"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1AD3F54"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7E6361F6"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5C17DBD" w14:textId="77777777" w:rsidTr="0000563C">
        <w:tc>
          <w:tcPr>
            <w:tcW w:w="871" w:type="pct"/>
            <w:shd w:val="clear" w:color="auto" w:fill="auto"/>
            <w:vAlign w:val="center"/>
          </w:tcPr>
          <w:p w14:paraId="5DE2D713"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6261EBC9" w14:textId="77777777" w:rsidR="00DA73C0" w:rsidRPr="004E5BF6" w:rsidRDefault="00DA73C0" w:rsidP="0095485E">
            <w:pPr>
              <w:jc w:val="center"/>
              <w:rPr>
                <w:lang w:val="vi-VN"/>
              </w:rPr>
            </w:pPr>
          </w:p>
        </w:tc>
        <w:tc>
          <w:tcPr>
            <w:tcW w:w="671" w:type="pct"/>
            <w:shd w:val="clear" w:color="auto" w:fill="auto"/>
            <w:vAlign w:val="center"/>
          </w:tcPr>
          <w:p w14:paraId="619F6FD5"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C923B36" w14:textId="77777777" w:rsidR="00DA73C0" w:rsidRPr="004E5BF6" w:rsidRDefault="00DA73C0" w:rsidP="0095485E">
            <w:pPr>
              <w:jc w:val="center"/>
            </w:pPr>
          </w:p>
        </w:tc>
        <w:tc>
          <w:tcPr>
            <w:tcW w:w="596" w:type="pct"/>
            <w:shd w:val="clear" w:color="auto" w:fill="auto"/>
            <w:vAlign w:val="center"/>
          </w:tcPr>
          <w:p w14:paraId="50F6519F"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14A613C9"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4251C363"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607A2855" w14:textId="77777777" w:rsidTr="0000563C">
        <w:tc>
          <w:tcPr>
            <w:tcW w:w="871" w:type="pct"/>
            <w:shd w:val="clear" w:color="auto" w:fill="auto"/>
            <w:vAlign w:val="center"/>
          </w:tcPr>
          <w:p w14:paraId="7B018E27"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05B76DDA" w14:textId="77777777" w:rsidR="00DA73C0" w:rsidRPr="004E5BF6" w:rsidRDefault="00DA73C0" w:rsidP="0095485E">
            <w:pPr>
              <w:jc w:val="center"/>
              <w:rPr>
                <w:lang w:val="vi-VN"/>
              </w:rPr>
            </w:pPr>
          </w:p>
        </w:tc>
        <w:tc>
          <w:tcPr>
            <w:tcW w:w="671" w:type="pct"/>
            <w:shd w:val="clear" w:color="auto" w:fill="auto"/>
            <w:vAlign w:val="center"/>
          </w:tcPr>
          <w:p w14:paraId="68FDE516"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F4A733A" w14:textId="77777777" w:rsidR="00DA73C0" w:rsidRPr="004E5BF6" w:rsidRDefault="00DA73C0" w:rsidP="0095485E">
            <w:pPr>
              <w:jc w:val="center"/>
            </w:pPr>
          </w:p>
        </w:tc>
        <w:tc>
          <w:tcPr>
            <w:tcW w:w="596" w:type="pct"/>
            <w:shd w:val="clear" w:color="auto" w:fill="auto"/>
            <w:vAlign w:val="center"/>
          </w:tcPr>
          <w:p w14:paraId="16336A0A"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4D77BFBF"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0603F27C"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652E61" w:rsidRPr="004E5BF6" w14:paraId="62FFECF6" w14:textId="77777777" w:rsidTr="0000563C">
        <w:tc>
          <w:tcPr>
            <w:tcW w:w="871" w:type="pct"/>
            <w:shd w:val="clear" w:color="auto" w:fill="auto"/>
            <w:vAlign w:val="center"/>
          </w:tcPr>
          <w:p w14:paraId="496A21F1" w14:textId="77777777" w:rsidR="00652E61" w:rsidRPr="004E5BF6" w:rsidRDefault="00652E61"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07A4E4F5" w14:textId="656F3F7A" w:rsidR="00652E61" w:rsidRPr="004E5BF6" w:rsidRDefault="00652E61" w:rsidP="0095485E">
            <w:pPr>
              <w:jc w:val="center"/>
              <w:rPr>
                <w:lang w:val="vi-VN"/>
              </w:rPr>
            </w:pPr>
            <w:r w:rsidRPr="004E5BF6">
              <w:rPr>
                <w:lang w:val="vi-VN"/>
              </w:rPr>
              <w:t>1.1</w:t>
            </w:r>
          </w:p>
          <w:p w14:paraId="5BF04CA4" w14:textId="77E31903" w:rsidR="00652E61" w:rsidRDefault="00652E61" w:rsidP="0095485E">
            <w:pPr>
              <w:jc w:val="center"/>
              <w:rPr>
                <w:lang w:val="vi-VN"/>
              </w:rPr>
            </w:pPr>
            <w:r w:rsidRPr="004E5BF6">
              <w:rPr>
                <w:lang w:val="vi-VN"/>
              </w:rPr>
              <w:t>1.2</w:t>
            </w:r>
          </w:p>
          <w:p w14:paraId="2CB90DEA" w14:textId="5E43854B" w:rsidR="00652E61" w:rsidRPr="004E5BF6" w:rsidRDefault="00652E61" w:rsidP="0095485E">
            <w:pPr>
              <w:jc w:val="center"/>
              <w:rPr>
                <w:lang w:val="vi-VN"/>
              </w:rPr>
            </w:pPr>
            <w:r w:rsidRPr="004E5BF6">
              <w:rPr>
                <w:lang w:val="vi-VN"/>
              </w:rPr>
              <w:t>1.</w:t>
            </w:r>
            <w:r>
              <w:rPr>
                <w:lang w:val="vi-VN"/>
              </w:rPr>
              <w:t>3</w:t>
            </w:r>
          </w:p>
        </w:tc>
        <w:tc>
          <w:tcPr>
            <w:tcW w:w="671" w:type="pct"/>
            <w:shd w:val="clear" w:color="auto" w:fill="auto"/>
            <w:vAlign w:val="center"/>
          </w:tcPr>
          <w:p w14:paraId="525797C8" w14:textId="40679E34" w:rsidR="00652E61" w:rsidRPr="004E5BF6" w:rsidRDefault="00652E61" w:rsidP="0095485E">
            <w:pPr>
              <w:jc w:val="center"/>
              <w:rPr>
                <w:rFonts w:eastAsiaTheme="minorHAnsi"/>
                <w:kern w:val="2"/>
                <w:lang w:val="vi-VN"/>
                <w14:ligatures w14:val="standardContextual"/>
              </w:rPr>
            </w:pPr>
          </w:p>
        </w:tc>
        <w:tc>
          <w:tcPr>
            <w:tcW w:w="598" w:type="pct"/>
            <w:shd w:val="clear" w:color="auto" w:fill="auto"/>
            <w:vAlign w:val="center"/>
          </w:tcPr>
          <w:p w14:paraId="0566C254" w14:textId="77777777" w:rsidR="00652E61" w:rsidRPr="004E5BF6" w:rsidRDefault="00652E61" w:rsidP="0095485E">
            <w:pPr>
              <w:jc w:val="center"/>
            </w:pPr>
          </w:p>
        </w:tc>
        <w:tc>
          <w:tcPr>
            <w:tcW w:w="596" w:type="pct"/>
            <w:shd w:val="clear" w:color="auto" w:fill="auto"/>
            <w:vAlign w:val="center"/>
          </w:tcPr>
          <w:p w14:paraId="5239CEDB"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0EC18632"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3145EF73" w14:textId="77777777" w:rsidR="00652E61" w:rsidRPr="004E5BF6" w:rsidRDefault="00652E61" w:rsidP="0095485E">
            <w:pPr>
              <w:jc w:val="center"/>
              <w:rPr>
                <w:rFonts w:eastAsiaTheme="minorHAnsi"/>
                <w:b/>
                <w:bCs/>
                <w:kern w:val="2"/>
                <w:lang w:val="vi-VN"/>
                <w14:ligatures w14:val="standardContextual"/>
              </w:rPr>
            </w:pPr>
          </w:p>
        </w:tc>
      </w:tr>
      <w:tr w:rsidR="00652E61" w:rsidRPr="004E5BF6" w14:paraId="233B7011" w14:textId="77777777" w:rsidTr="0000563C">
        <w:tc>
          <w:tcPr>
            <w:tcW w:w="871" w:type="pct"/>
            <w:shd w:val="clear" w:color="auto" w:fill="auto"/>
            <w:vAlign w:val="center"/>
          </w:tcPr>
          <w:p w14:paraId="0F327F93" w14:textId="77777777" w:rsidR="00652E61" w:rsidRPr="004E5BF6" w:rsidRDefault="00652E61"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1F54D497" w14:textId="77777777" w:rsidR="00652E61" w:rsidRPr="004E5BF6" w:rsidRDefault="00652E61" w:rsidP="0095485E">
            <w:pPr>
              <w:jc w:val="center"/>
              <w:rPr>
                <w:lang w:val="vi-VN"/>
              </w:rPr>
            </w:pPr>
          </w:p>
        </w:tc>
        <w:tc>
          <w:tcPr>
            <w:tcW w:w="671" w:type="pct"/>
            <w:shd w:val="clear" w:color="auto" w:fill="auto"/>
            <w:vAlign w:val="center"/>
          </w:tcPr>
          <w:p w14:paraId="146C6273"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D099518" w14:textId="77777777" w:rsidR="00652E61" w:rsidRPr="004E5BF6" w:rsidRDefault="00652E61" w:rsidP="0095485E">
            <w:pPr>
              <w:jc w:val="center"/>
            </w:pPr>
          </w:p>
        </w:tc>
        <w:tc>
          <w:tcPr>
            <w:tcW w:w="596" w:type="pct"/>
            <w:shd w:val="clear" w:color="auto" w:fill="auto"/>
            <w:vAlign w:val="center"/>
          </w:tcPr>
          <w:p w14:paraId="13A97FDB"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689AA8A2"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104431E9"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652E61" w:rsidRPr="004E5BF6" w14:paraId="7F886985" w14:textId="77777777" w:rsidTr="0000563C">
        <w:tc>
          <w:tcPr>
            <w:tcW w:w="871" w:type="pct"/>
            <w:shd w:val="clear" w:color="auto" w:fill="auto"/>
            <w:vAlign w:val="center"/>
          </w:tcPr>
          <w:p w14:paraId="3A470D66" w14:textId="77777777" w:rsidR="00652E61" w:rsidRPr="004E5BF6" w:rsidRDefault="00652E61"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52D9D7FF" w14:textId="77777777" w:rsidR="00652E61" w:rsidRPr="004E5BF6" w:rsidRDefault="00652E61" w:rsidP="0095485E">
            <w:pPr>
              <w:jc w:val="center"/>
              <w:rPr>
                <w:lang w:val="vi-VN"/>
              </w:rPr>
            </w:pPr>
          </w:p>
        </w:tc>
        <w:tc>
          <w:tcPr>
            <w:tcW w:w="671" w:type="pct"/>
            <w:shd w:val="clear" w:color="auto" w:fill="auto"/>
            <w:vAlign w:val="center"/>
          </w:tcPr>
          <w:p w14:paraId="0A403897"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5CC7C25C" w14:textId="77777777" w:rsidR="00652E61" w:rsidRPr="004E5BF6" w:rsidRDefault="00652E61" w:rsidP="0095485E">
            <w:pPr>
              <w:jc w:val="center"/>
            </w:pPr>
          </w:p>
        </w:tc>
        <w:tc>
          <w:tcPr>
            <w:tcW w:w="596" w:type="pct"/>
            <w:shd w:val="clear" w:color="auto" w:fill="auto"/>
            <w:vAlign w:val="center"/>
          </w:tcPr>
          <w:p w14:paraId="76782487"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7A1E3877"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74691CF2"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DA73C0" w:rsidRPr="004E5BF6" w14:paraId="44160629" w14:textId="77777777" w:rsidTr="0000563C">
        <w:tc>
          <w:tcPr>
            <w:tcW w:w="871" w:type="pct"/>
            <w:shd w:val="clear" w:color="auto" w:fill="auto"/>
            <w:vAlign w:val="center"/>
          </w:tcPr>
          <w:p w14:paraId="2F450C07" w14:textId="77777777" w:rsidR="00DA73C0" w:rsidRPr="004E5BF6" w:rsidRDefault="00DA73C0" w:rsidP="0095485E">
            <w:pPr>
              <w:jc w:val="center"/>
              <w:rPr>
                <w:lang w:val="vi-VN"/>
              </w:rPr>
            </w:pPr>
            <w:r w:rsidRPr="004E5BF6">
              <w:rPr>
                <w:lang w:val="vi-VN"/>
              </w:rPr>
              <w:t>Tổng số câu hỏi thành phần</w:t>
            </w:r>
          </w:p>
        </w:tc>
        <w:tc>
          <w:tcPr>
            <w:tcW w:w="623" w:type="pct"/>
            <w:shd w:val="clear" w:color="auto" w:fill="auto"/>
            <w:vAlign w:val="center"/>
          </w:tcPr>
          <w:p w14:paraId="06EB3400" w14:textId="77777777" w:rsidR="00DA73C0" w:rsidRPr="004E5BF6" w:rsidRDefault="00DA73C0" w:rsidP="0095485E">
            <w:pPr>
              <w:jc w:val="center"/>
              <w:rPr>
                <w:b/>
                <w:bCs/>
                <w:lang w:val="vi-VN"/>
              </w:rPr>
            </w:pPr>
          </w:p>
        </w:tc>
        <w:tc>
          <w:tcPr>
            <w:tcW w:w="671" w:type="pct"/>
            <w:shd w:val="clear" w:color="auto" w:fill="auto"/>
            <w:vAlign w:val="center"/>
          </w:tcPr>
          <w:p w14:paraId="0836941C" w14:textId="77777777" w:rsidR="00DA73C0" w:rsidRPr="004E5BF6" w:rsidRDefault="00DA73C0" w:rsidP="0095485E">
            <w:pPr>
              <w:jc w:val="center"/>
              <w:rPr>
                <w:b/>
                <w:bCs/>
                <w:lang w:val="vi-VN"/>
              </w:rPr>
            </w:pPr>
            <w:r w:rsidRPr="004E5BF6">
              <w:rPr>
                <w:b/>
                <w:bCs/>
                <w:lang w:val="vi-VN"/>
              </w:rPr>
              <w:t>10</w:t>
            </w:r>
          </w:p>
        </w:tc>
        <w:tc>
          <w:tcPr>
            <w:tcW w:w="598" w:type="pct"/>
            <w:shd w:val="clear" w:color="auto" w:fill="auto"/>
            <w:vAlign w:val="center"/>
          </w:tcPr>
          <w:p w14:paraId="30DC9AD0" w14:textId="1A1CF196" w:rsidR="00DA73C0" w:rsidRPr="004E5BF6" w:rsidRDefault="00210D34" w:rsidP="0095485E">
            <w:pPr>
              <w:jc w:val="center"/>
              <w:rPr>
                <w:b/>
                <w:bCs/>
                <w:lang w:val="vi-VN"/>
              </w:rPr>
            </w:pPr>
            <w:r>
              <w:rPr>
                <w:b/>
                <w:bCs/>
                <w:lang w:val="vi-VN"/>
              </w:rPr>
              <w:t>0</w:t>
            </w:r>
          </w:p>
        </w:tc>
        <w:tc>
          <w:tcPr>
            <w:tcW w:w="596" w:type="pct"/>
            <w:shd w:val="clear" w:color="auto" w:fill="auto"/>
            <w:vAlign w:val="center"/>
          </w:tcPr>
          <w:p w14:paraId="1A2BF096" w14:textId="7A218F06" w:rsidR="00DA73C0" w:rsidRPr="004E5BF6" w:rsidRDefault="001B3D7A" w:rsidP="0095485E">
            <w:pPr>
              <w:jc w:val="center"/>
              <w:rPr>
                <w:b/>
                <w:bCs/>
                <w:lang w:val="vi-VN"/>
              </w:rPr>
            </w:pPr>
            <w:r>
              <w:rPr>
                <w:b/>
                <w:bCs/>
                <w:lang w:val="vi-VN"/>
              </w:rPr>
              <w:t>5</w:t>
            </w:r>
          </w:p>
        </w:tc>
        <w:tc>
          <w:tcPr>
            <w:tcW w:w="674" w:type="pct"/>
            <w:shd w:val="clear" w:color="auto" w:fill="auto"/>
            <w:vAlign w:val="center"/>
          </w:tcPr>
          <w:p w14:paraId="22B967DC" w14:textId="2F76191D" w:rsidR="00DA73C0" w:rsidRPr="00917B5A" w:rsidRDefault="00917B5A" w:rsidP="0095485E">
            <w:pPr>
              <w:jc w:val="center"/>
              <w:rPr>
                <w:b/>
                <w:bCs/>
              </w:rPr>
            </w:pPr>
            <w:r>
              <w:rPr>
                <w:b/>
                <w:bCs/>
              </w:rPr>
              <w:t>4</w:t>
            </w:r>
          </w:p>
        </w:tc>
        <w:tc>
          <w:tcPr>
            <w:tcW w:w="967" w:type="pct"/>
            <w:shd w:val="clear" w:color="auto" w:fill="auto"/>
            <w:vAlign w:val="center"/>
          </w:tcPr>
          <w:p w14:paraId="3DD233B2" w14:textId="77777777" w:rsidR="00DA73C0" w:rsidRPr="004E5BF6" w:rsidRDefault="00DA73C0" w:rsidP="0095485E">
            <w:pPr>
              <w:jc w:val="center"/>
              <w:rPr>
                <w:b/>
                <w:bCs/>
                <w:lang w:val="vi-VN"/>
              </w:rPr>
            </w:pPr>
            <w:r w:rsidRPr="004E5BF6">
              <w:rPr>
                <w:b/>
                <w:bCs/>
                <w:lang w:val="vi-VN"/>
              </w:rPr>
              <w:t>10</w:t>
            </w:r>
          </w:p>
        </w:tc>
      </w:tr>
      <w:tr w:rsidR="00DA73C0" w:rsidRPr="004E5BF6" w14:paraId="65D8D11A" w14:textId="77777777" w:rsidTr="0000563C">
        <w:tc>
          <w:tcPr>
            <w:tcW w:w="871" w:type="pct"/>
            <w:shd w:val="clear" w:color="auto" w:fill="auto"/>
            <w:vAlign w:val="center"/>
          </w:tcPr>
          <w:p w14:paraId="1BF72C36" w14:textId="77777777" w:rsidR="00DA73C0" w:rsidRPr="004E5BF6" w:rsidRDefault="00DA73C0" w:rsidP="0095485E">
            <w:pPr>
              <w:jc w:val="center"/>
              <w:rPr>
                <w:b/>
                <w:bCs/>
                <w:i/>
                <w:iCs/>
              </w:rPr>
            </w:pPr>
            <w:r w:rsidRPr="004E5BF6">
              <w:rPr>
                <w:b/>
                <w:bCs/>
                <w:i/>
                <w:iCs/>
              </w:rPr>
              <w:t>Tổng số điểm</w:t>
            </w:r>
          </w:p>
        </w:tc>
        <w:tc>
          <w:tcPr>
            <w:tcW w:w="623" w:type="pct"/>
            <w:shd w:val="clear" w:color="auto" w:fill="auto"/>
            <w:vAlign w:val="center"/>
          </w:tcPr>
          <w:p w14:paraId="7467DADF" w14:textId="77777777" w:rsidR="00DA73C0" w:rsidRPr="004E5BF6" w:rsidRDefault="00DA73C0" w:rsidP="0095485E">
            <w:pPr>
              <w:jc w:val="center"/>
              <w:rPr>
                <w:b/>
                <w:bCs/>
                <w:i/>
                <w:iCs/>
                <w:lang w:val="vi-VN"/>
              </w:rPr>
            </w:pPr>
          </w:p>
        </w:tc>
        <w:tc>
          <w:tcPr>
            <w:tcW w:w="671" w:type="pct"/>
            <w:shd w:val="clear" w:color="auto" w:fill="auto"/>
            <w:vAlign w:val="center"/>
          </w:tcPr>
          <w:p w14:paraId="4F44933F" w14:textId="77777777" w:rsidR="00DA73C0" w:rsidRPr="004E5BF6" w:rsidRDefault="00DA73C0" w:rsidP="0095485E">
            <w:pPr>
              <w:jc w:val="center"/>
              <w:rPr>
                <w:b/>
                <w:bCs/>
                <w:i/>
                <w:iCs/>
                <w:lang w:val="vi-VN"/>
              </w:rPr>
            </w:pPr>
            <w:r w:rsidRPr="004E5BF6">
              <w:rPr>
                <w:b/>
                <w:bCs/>
                <w:i/>
                <w:iCs/>
                <w:lang w:val="vi-VN"/>
              </w:rPr>
              <w:t>10</w:t>
            </w:r>
          </w:p>
        </w:tc>
        <w:tc>
          <w:tcPr>
            <w:tcW w:w="598" w:type="pct"/>
            <w:shd w:val="clear" w:color="auto" w:fill="auto"/>
            <w:vAlign w:val="center"/>
          </w:tcPr>
          <w:p w14:paraId="14D1CA01" w14:textId="2200F753" w:rsidR="00DA73C0" w:rsidRPr="00210D34" w:rsidRDefault="00210D34" w:rsidP="0095485E">
            <w:pPr>
              <w:jc w:val="center"/>
              <w:rPr>
                <w:b/>
                <w:bCs/>
                <w:i/>
                <w:iCs/>
                <w:lang w:val="vi-VN"/>
              </w:rPr>
            </w:pPr>
            <w:r>
              <w:rPr>
                <w:b/>
                <w:bCs/>
                <w:i/>
                <w:iCs/>
                <w:lang w:val="vi-VN"/>
              </w:rPr>
              <w:t>0</w:t>
            </w:r>
          </w:p>
        </w:tc>
        <w:tc>
          <w:tcPr>
            <w:tcW w:w="596" w:type="pct"/>
            <w:shd w:val="clear" w:color="auto" w:fill="auto"/>
            <w:vAlign w:val="center"/>
          </w:tcPr>
          <w:p w14:paraId="4F3F5457" w14:textId="07F09F84" w:rsidR="00DA73C0" w:rsidRPr="004E5BF6" w:rsidRDefault="00652E61" w:rsidP="0095485E">
            <w:pPr>
              <w:jc w:val="center"/>
              <w:rPr>
                <w:b/>
                <w:bCs/>
                <w:i/>
                <w:iCs/>
                <w:lang w:val="vi-VN"/>
              </w:rPr>
            </w:pPr>
            <w:r>
              <w:rPr>
                <w:b/>
                <w:bCs/>
                <w:i/>
                <w:iCs/>
                <w:lang w:val="vi-VN"/>
              </w:rPr>
              <w:t>5</w:t>
            </w:r>
          </w:p>
        </w:tc>
        <w:tc>
          <w:tcPr>
            <w:tcW w:w="674" w:type="pct"/>
            <w:shd w:val="clear" w:color="auto" w:fill="auto"/>
            <w:vAlign w:val="center"/>
          </w:tcPr>
          <w:p w14:paraId="4B936E7D" w14:textId="35244121" w:rsidR="00DA73C0" w:rsidRPr="004E5BF6" w:rsidRDefault="00652E61" w:rsidP="0095485E">
            <w:pPr>
              <w:jc w:val="center"/>
              <w:rPr>
                <w:b/>
                <w:bCs/>
                <w:i/>
                <w:iCs/>
                <w:lang w:val="vi-VN"/>
              </w:rPr>
            </w:pPr>
            <w:r>
              <w:rPr>
                <w:b/>
                <w:bCs/>
                <w:i/>
                <w:iCs/>
                <w:lang w:val="vi-VN"/>
              </w:rPr>
              <w:t>5</w:t>
            </w:r>
          </w:p>
        </w:tc>
        <w:tc>
          <w:tcPr>
            <w:tcW w:w="967" w:type="pct"/>
            <w:shd w:val="clear" w:color="auto" w:fill="auto"/>
            <w:vAlign w:val="center"/>
          </w:tcPr>
          <w:p w14:paraId="720285ED" w14:textId="77777777" w:rsidR="00DA73C0" w:rsidRPr="004E5BF6" w:rsidRDefault="00DA73C0" w:rsidP="0095485E">
            <w:pPr>
              <w:jc w:val="center"/>
              <w:rPr>
                <w:b/>
                <w:bCs/>
                <w:lang w:val="vi-VN"/>
              </w:rPr>
            </w:pPr>
          </w:p>
        </w:tc>
      </w:tr>
      <w:tr w:rsidR="00DA73C0" w:rsidRPr="00A1377F" w14:paraId="60E44A18" w14:textId="77777777" w:rsidTr="00652E61">
        <w:tc>
          <w:tcPr>
            <w:tcW w:w="871" w:type="pct"/>
            <w:shd w:val="clear" w:color="auto" w:fill="auto"/>
            <w:vAlign w:val="center"/>
          </w:tcPr>
          <w:p w14:paraId="49DAC3F6" w14:textId="77777777" w:rsidR="00DA73C0" w:rsidRPr="004E5BF6" w:rsidRDefault="00DA73C0" w:rsidP="0095485E">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689C9552" w14:textId="77777777" w:rsidR="00DA73C0" w:rsidRPr="004E5BF6" w:rsidRDefault="00DA73C0" w:rsidP="0095485E">
            <w:pPr>
              <w:jc w:val="center"/>
              <w:rPr>
                <w:b/>
                <w:bCs/>
                <w:i/>
                <w:iCs/>
                <w:lang w:val="vi-VN"/>
              </w:rPr>
            </w:pPr>
          </w:p>
        </w:tc>
        <w:tc>
          <w:tcPr>
            <w:tcW w:w="671" w:type="pct"/>
            <w:shd w:val="clear" w:color="auto" w:fill="auto"/>
            <w:vAlign w:val="center"/>
          </w:tcPr>
          <w:p w14:paraId="5A196CA3" w14:textId="77777777" w:rsidR="00DA73C0" w:rsidRPr="004E5BF6" w:rsidRDefault="00DA73C0" w:rsidP="0095485E">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1C69A11A" w14:textId="687D17A5" w:rsidR="00DA73C0" w:rsidRPr="00210D34" w:rsidRDefault="00210D34" w:rsidP="0095485E">
            <w:pPr>
              <w:jc w:val="center"/>
              <w:rPr>
                <w:b/>
                <w:bCs/>
                <w:i/>
                <w:iCs/>
                <w:lang w:val="vi-VN"/>
              </w:rPr>
            </w:pPr>
            <w:r>
              <w:rPr>
                <w:b/>
                <w:bCs/>
                <w:i/>
                <w:iCs/>
                <w:lang w:val="vi-VN"/>
              </w:rPr>
              <w:t>0%</w:t>
            </w:r>
          </w:p>
        </w:tc>
        <w:tc>
          <w:tcPr>
            <w:tcW w:w="596" w:type="pct"/>
            <w:shd w:val="clear" w:color="auto" w:fill="auto"/>
            <w:vAlign w:val="center"/>
          </w:tcPr>
          <w:p w14:paraId="1B562DE7" w14:textId="38E7F179"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674" w:type="pct"/>
            <w:shd w:val="clear" w:color="auto" w:fill="auto"/>
            <w:vAlign w:val="center"/>
          </w:tcPr>
          <w:p w14:paraId="542BA705" w14:textId="464BD42D"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967" w:type="pct"/>
            <w:shd w:val="clear" w:color="auto" w:fill="auto"/>
            <w:vAlign w:val="center"/>
          </w:tcPr>
          <w:p w14:paraId="29B35C2F" w14:textId="77777777" w:rsidR="00DA73C0" w:rsidRPr="005D18D0" w:rsidRDefault="00DA73C0" w:rsidP="0095485E">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156B8381" w14:textId="77777777" w:rsidR="00EA6890" w:rsidRPr="00824085" w:rsidRDefault="00EA6890" w:rsidP="00824085"/>
    <w:p w14:paraId="78F2EA99" w14:textId="4F65F4C2" w:rsidR="00FB17E8" w:rsidRPr="00D83953" w:rsidRDefault="00FB17E8" w:rsidP="00C67741">
      <w:pPr>
        <w:pStyle w:val="Heading2"/>
        <w:jc w:val="center"/>
      </w:pPr>
      <w:r w:rsidRPr="00D83953">
        <w:t>Phụ lục 2. CÁC RUBRICS</w:t>
      </w:r>
    </w:p>
    <w:p w14:paraId="319268E5" w14:textId="4B9CED8B" w:rsidR="0067453D" w:rsidRPr="00D83953" w:rsidRDefault="00FB17E8" w:rsidP="00C67741">
      <w:pPr>
        <w:spacing w:before="60" w:after="40" w:line="288" w:lineRule="auto"/>
        <w:rPr>
          <w:b/>
          <w:bCs/>
          <w:lang w:eastAsia="x-none"/>
        </w:rPr>
      </w:pPr>
      <w:r w:rsidRPr="00D83953">
        <w:rPr>
          <w:b/>
          <w:bCs/>
          <w:lang w:eastAsia="x-none"/>
        </w:rPr>
        <w:t>Rubrics 1. Đánh giá điểm chuyên cần</w:t>
      </w:r>
    </w:p>
    <w:p w14:paraId="3D2EF457" w14:textId="0A525D67" w:rsidR="00415D36" w:rsidRPr="003B261F" w:rsidRDefault="00415D36" w:rsidP="00415D36">
      <w:pPr>
        <w:pStyle w:val="ListParagraph"/>
        <w:numPr>
          <w:ilvl w:val="0"/>
          <w:numId w:val="28"/>
        </w:numPr>
        <w:spacing w:before="60" w:after="40" w:line="288" w:lineRule="auto"/>
        <w:rPr>
          <w:lang w:eastAsia="x-none"/>
        </w:rPr>
      </w:pPr>
      <w:r w:rsidRPr="003B261F">
        <w:rPr>
          <w:lang w:eastAsia="x-none"/>
        </w:rPr>
        <w:t>Trọng số trong điểm học phần: 10%</w:t>
      </w:r>
    </w:p>
    <w:p w14:paraId="7F6670B2" w14:textId="5EF25707" w:rsidR="0067453D" w:rsidRPr="003B261F" w:rsidRDefault="00B63261" w:rsidP="00D83953">
      <w:pPr>
        <w:pStyle w:val="ListParagraph"/>
        <w:numPr>
          <w:ilvl w:val="0"/>
          <w:numId w:val="28"/>
        </w:numPr>
        <w:spacing w:before="60" w:after="40" w:line="288" w:lineRule="auto"/>
        <w:rPr>
          <w:lang w:eastAsia="x-none"/>
        </w:rPr>
      </w:pPr>
      <w:r w:rsidRPr="003B261F">
        <w:rPr>
          <w:lang w:eastAsia="x-none"/>
        </w:rPr>
        <w:t xml:space="preserve">Đánh giá qua </w:t>
      </w:r>
      <w:r w:rsidR="009D5734" w:rsidRPr="007B0702">
        <w:rPr>
          <w:b/>
          <w:bCs/>
          <w:lang w:val="vi-VN" w:eastAsia="x-none"/>
        </w:rPr>
        <w:t>9</w:t>
      </w:r>
      <w:r w:rsidRPr="007B0702">
        <w:rPr>
          <w:b/>
          <w:bCs/>
          <w:lang w:eastAsia="x-none"/>
        </w:rPr>
        <w:t xml:space="preserve"> buổi </w:t>
      </w:r>
      <w:r w:rsidR="007B0702">
        <w:rPr>
          <w:b/>
          <w:bCs/>
          <w:lang w:val="vi-VN" w:eastAsia="x-none"/>
        </w:rPr>
        <w:t>S</w:t>
      </w:r>
      <w:r w:rsidRPr="007B0702">
        <w:rPr>
          <w:b/>
          <w:bCs/>
          <w:lang w:eastAsia="x-none"/>
        </w:rPr>
        <w:t>eminar</w:t>
      </w:r>
      <w:r w:rsidR="00BE1B6E" w:rsidRPr="003B261F">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0BE9E60D" w14:textId="77777777" w:rsidTr="001B0686">
        <w:tc>
          <w:tcPr>
            <w:tcW w:w="909" w:type="pct"/>
            <w:vMerge w:val="restart"/>
            <w:shd w:val="clear" w:color="auto" w:fill="FBE4D5" w:themeFill="accent2" w:themeFillTint="33"/>
          </w:tcPr>
          <w:p w14:paraId="28180286" w14:textId="26779CF5"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3C25A9A5" w14:textId="77777777" w:rsidR="009D0F5F" w:rsidRPr="00950D30" w:rsidRDefault="009D0F5F" w:rsidP="0095485E">
            <w:pPr>
              <w:jc w:val="center"/>
              <w:rPr>
                <w:b/>
                <w:bCs/>
              </w:rPr>
            </w:pPr>
            <w:r w:rsidRPr="00950D30">
              <w:rPr>
                <w:b/>
                <w:bCs/>
              </w:rPr>
              <w:t>Tham gia thảo luận (GV seminar đánh giá)</w:t>
            </w:r>
          </w:p>
        </w:tc>
      </w:tr>
      <w:tr w:rsidR="009D0F5F" w:rsidRPr="00936A07" w14:paraId="5D732D29" w14:textId="77777777" w:rsidTr="001B0686">
        <w:tc>
          <w:tcPr>
            <w:tcW w:w="909" w:type="pct"/>
            <w:vMerge/>
            <w:shd w:val="clear" w:color="auto" w:fill="FBE4D5" w:themeFill="accent2" w:themeFillTint="33"/>
          </w:tcPr>
          <w:p w14:paraId="272B42A9" w14:textId="77777777" w:rsidR="009D0F5F" w:rsidRPr="00950D30" w:rsidRDefault="009D0F5F" w:rsidP="0095485E">
            <w:pPr>
              <w:jc w:val="center"/>
              <w:rPr>
                <w:b/>
                <w:bCs/>
              </w:rPr>
            </w:pPr>
          </w:p>
        </w:tc>
        <w:tc>
          <w:tcPr>
            <w:tcW w:w="1090" w:type="pct"/>
            <w:shd w:val="clear" w:color="auto" w:fill="FBE4D5" w:themeFill="accent2" w:themeFillTint="33"/>
          </w:tcPr>
          <w:p w14:paraId="41A9213D"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106D04D1"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415E8FBB"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63BCCF8D" w14:textId="77777777" w:rsidR="009D0F5F" w:rsidRPr="00950D30" w:rsidRDefault="009D0F5F" w:rsidP="0095485E">
            <w:pPr>
              <w:jc w:val="center"/>
              <w:rPr>
                <w:b/>
                <w:bCs/>
              </w:rPr>
            </w:pPr>
            <w:r w:rsidRPr="00950D30">
              <w:rPr>
                <w:b/>
                <w:bCs/>
              </w:rPr>
              <w:t>Không tham gia</w:t>
            </w:r>
          </w:p>
        </w:tc>
      </w:tr>
      <w:tr w:rsidR="009D0F5F" w:rsidRPr="004F77F6" w14:paraId="4AD685F4" w14:textId="77777777" w:rsidTr="001B0686">
        <w:tc>
          <w:tcPr>
            <w:tcW w:w="909" w:type="pct"/>
          </w:tcPr>
          <w:p w14:paraId="26986F0A" w14:textId="77777777" w:rsidR="009D0F5F" w:rsidRPr="004F77F6" w:rsidRDefault="009D0F5F" w:rsidP="0095485E">
            <w:pPr>
              <w:jc w:val="center"/>
              <w:rPr>
                <w:b/>
                <w:bCs/>
              </w:rPr>
            </w:pPr>
            <w:r w:rsidRPr="004F77F6">
              <w:rPr>
                <w:b/>
                <w:bCs/>
              </w:rPr>
              <w:t>0</w:t>
            </w:r>
          </w:p>
        </w:tc>
        <w:tc>
          <w:tcPr>
            <w:tcW w:w="1090" w:type="pct"/>
          </w:tcPr>
          <w:p w14:paraId="40E890C0" w14:textId="77777777" w:rsidR="009D0F5F" w:rsidRPr="004F77F6" w:rsidRDefault="009D0F5F" w:rsidP="0095485E">
            <w:pPr>
              <w:jc w:val="center"/>
            </w:pPr>
            <w:r w:rsidRPr="004F77F6">
              <w:t>10, 10+</w:t>
            </w:r>
          </w:p>
        </w:tc>
        <w:tc>
          <w:tcPr>
            <w:tcW w:w="1000" w:type="pct"/>
          </w:tcPr>
          <w:p w14:paraId="3505DF7B" w14:textId="77777777" w:rsidR="009D0F5F" w:rsidRPr="004F77F6" w:rsidRDefault="009D0F5F" w:rsidP="0095485E">
            <w:pPr>
              <w:jc w:val="center"/>
            </w:pPr>
            <w:r w:rsidRPr="004F77F6">
              <w:t>9</w:t>
            </w:r>
          </w:p>
        </w:tc>
        <w:tc>
          <w:tcPr>
            <w:tcW w:w="950" w:type="pct"/>
          </w:tcPr>
          <w:p w14:paraId="3D5B4155" w14:textId="77777777" w:rsidR="009D0F5F" w:rsidRPr="004F77F6" w:rsidRDefault="009D0F5F" w:rsidP="0095485E">
            <w:pPr>
              <w:jc w:val="center"/>
            </w:pPr>
            <w:r w:rsidRPr="004F77F6">
              <w:t>8</w:t>
            </w:r>
          </w:p>
        </w:tc>
        <w:tc>
          <w:tcPr>
            <w:tcW w:w="1051" w:type="pct"/>
          </w:tcPr>
          <w:p w14:paraId="70E636F0" w14:textId="77777777" w:rsidR="009D0F5F" w:rsidRPr="004F77F6" w:rsidRDefault="009D0F5F" w:rsidP="0095485E">
            <w:pPr>
              <w:jc w:val="center"/>
            </w:pPr>
            <w:r w:rsidRPr="004F77F6">
              <w:t>7</w:t>
            </w:r>
          </w:p>
        </w:tc>
      </w:tr>
      <w:tr w:rsidR="009D0F5F" w:rsidRPr="004F77F6" w14:paraId="5ED0822C" w14:textId="77777777" w:rsidTr="001B0686">
        <w:tc>
          <w:tcPr>
            <w:tcW w:w="909" w:type="pct"/>
          </w:tcPr>
          <w:p w14:paraId="22DDC9B8" w14:textId="77777777" w:rsidR="009D0F5F" w:rsidRPr="004F77F6" w:rsidRDefault="009D0F5F" w:rsidP="0095485E">
            <w:pPr>
              <w:jc w:val="center"/>
              <w:rPr>
                <w:b/>
                <w:bCs/>
              </w:rPr>
            </w:pPr>
            <w:r w:rsidRPr="004F77F6">
              <w:rPr>
                <w:b/>
                <w:bCs/>
              </w:rPr>
              <w:t>1</w:t>
            </w:r>
          </w:p>
        </w:tc>
        <w:tc>
          <w:tcPr>
            <w:tcW w:w="1090" w:type="pct"/>
          </w:tcPr>
          <w:p w14:paraId="319056C9" w14:textId="77777777" w:rsidR="009D0F5F" w:rsidRPr="004F77F6" w:rsidRDefault="009D0F5F" w:rsidP="0095485E">
            <w:pPr>
              <w:jc w:val="center"/>
            </w:pPr>
            <w:r w:rsidRPr="004F77F6">
              <w:t>9, 10</w:t>
            </w:r>
          </w:p>
        </w:tc>
        <w:tc>
          <w:tcPr>
            <w:tcW w:w="1000" w:type="pct"/>
          </w:tcPr>
          <w:p w14:paraId="095E26AD" w14:textId="77777777" w:rsidR="009D0F5F" w:rsidRPr="004F77F6" w:rsidRDefault="009D0F5F" w:rsidP="0095485E">
            <w:pPr>
              <w:jc w:val="center"/>
            </w:pPr>
            <w:r w:rsidRPr="004F77F6">
              <w:t>8</w:t>
            </w:r>
          </w:p>
        </w:tc>
        <w:tc>
          <w:tcPr>
            <w:tcW w:w="950" w:type="pct"/>
          </w:tcPr>
          <w:p w14:paraId="7BFE8386" w14:textId="77777777" w:rsidR="009D0F5F" w:rsidRPr="004F77F6" w:rsidRDefault="009D0F5F" w:rsidP="0095485E">
            <w:pPr>
              <w:jc w:val="center"/>
            </w:pPr>
            <w:r w:rsidRPr="004F77F6">
              <w:t>7</w:t>
            </w:r>
          </w:p>
        </w:tc>
        <w:tc>
          <w:tcPr>
            <w:tcW w:w="1051" w:type="pct"/>
          </w:tcPr>
          <w:p w14:paraId="6E08B339" w14:textId="77777777" w:rsidR="009D0F5F" w:rsidRPr="004F77F6" w:rsidRDefault="009D0F5F" w:rsidP="0095485E">
            <w:pPr>
              <w:jc w:val="center"/>
            </w:pPr>
            <w:r w:rsidRPr="004F77F6">
              <w:t>6</w:t>
            </w:r>
          </w:p>
        </w:tc>
      </w:tr>
      <w:tr w:rsidR="009D0F5F" w:rsidRPr="004F77F6" w14:paraId="64FBA57A" w14:textId="77777777" w:rsidTr="001B0686">
        <w:tc>
          <w:tcPr>
            <w:tcW w:w="909" w:type="pct"/>
          </w:tcPr>
          <w:p w14:paraId="001EC48E" w14:textId="20083AEA" w:rsidR="009D0F5F" w:rsidRPr="00955E62" w:rsidRDefault="00955E62" w:rsidP="0095485E">
            <w:pPr>
              <w:jc w:val="center"/>
              <w:rPr>
                <w:b/>
                <w:bCs/>
              </w:rPr>
            </w:pPr>
            <w:r>
              <w:rPr>
                <w:b/>
                <w:bCs/>
              </w:rPr>
              <w:t>3</w:t>
            </w:r>
          </w:p>
        </w:tc>
        <w:tc>
          <w:tcPr>
            <w:tcW w:w="1090" w:type="pct"/>
          </w:tcPr>
          <w:p w14:paraId="376724A6" w14:textId="77777777" w:rsidR="009D0F5F" w:rsidRPr="004F77F6" w:rsidRDefault="009D0F5F" w:rsidP="0095485E">
            <w:pPr>
              <w:jc w:val="center"/>
            </w:pPr>
            <w:r w:rsidRPr="004F77F6">
              <w:t>8, 9</w:t>
            </w:r>
          </w:p>
        </w:tc>
        <w:tc>
          <w:tcPr>
            <w:tcW w:w="1000" w:type="pct"/>
          </w:tcPr>
          <w:p w14:paraId="0AF5BC77" w14:textId="77777777" w:rsidR="009D0F5F" w:rsidRPr="004F77F6" w:rsidRDefault="009D0F5F" w:rsidP="0095485E">
            <w:pPr>
              <w:jc w:val="center"/>
            </w:pPr>
            <w:r w:rsidRPr="004F77F6">
              <w:t>7</w:t>
            </w:r>
          </w:p>
        </w:tc>
        <w:tc>
          <w:tcPr>
            <w:tcW w:w="950" w:type="pct"/>
          </w:tcPr>
          <w:p w14:paraId="104BE006" w14:textId="77777777" w:rsidR="009D0F5F" w:rsidRPr="004F77F6" w:rsidRDefault="009D0F5F" w:rsidP="0095485E">
            <w:pPr>
              <w:jc w:val="center"/>
            </w:pPr>
            <w:r w:rsidRPr="004F77F6">
              <w:t>6</w:t>
            </w:r>
          </w:p>
        </w:tc>
        <w:tc>
          <w:tcPr>
            <w:tcW w:w="1051" w:type="pct"/>
          </w:tcPr>
          <w:p w14:paraId="49DE01E6" w14:textId="77777777" w:rsidR="009D0F5F" w:rsidRPr="004F77F6" w:rsidRDefault="009D0F5F" w:rsidP="0095485E">
            <w:pPr>
              <w:jc w:val="center"/>
            </w:pPr>
            <w:r w:rsidRPr="004F77F6">
              <w:t>5</w:t>
            </w:r>
          </w:p>
        </w:tc>
      </w:tr>
      <w:tr w:rsidR="009D0F5F" w:rsidRPr="004F77F6" w14:paraId="601C4371" w14:textId="77777777" w:rsidTr="001B0686">
        <w:tc>
          <w:tcPr>
            <w:tcW w:w="909" w:type="pct"/>
          </w:tcPr>
          <w:p w14:paraId="250819C1" w14:textId="12859CF6" w:rsidR="009D0F5F" w:rsidRPr="00955E62" w:rsidRDefault="009D0F5F" w:rsidP="0095485E">
            <w:pPr>
              <w:jc w:val="center"/>
              <w:rPr>
                <w:b/>
                <w:bCs/>
              </w:rPr>
            </w:pPr>
            <w:r w:rsidRPr="004F77F6">
              <w:rPr>
                <w:b/>
                <w:bCs/>
              </w:rPr>
              <w:t xml:space="preserve">&gt; </w:t>
            </w:r>
            <w:r w:rsidR="00955E62">
              <w:rPr>
                <w:b/>
                <w:bCs/>
              </w:rPr>
              <w:t>3</w:t>
            </w:r>
          </w:p>
        </w:tc>
        <w:tc>
          <w:tcPr>
            <w:tcW w:w="4091" w:type="pct"/>
            <w:gridSpan w:val="4"/>
          </w:tcPr>
          <w:p w14:paraId="42D0D230" w14:textId="77777777" w:rsidR="009D0F5F" w:rsidRPr="004F77F6" w:rsidRDefault="009D0F5F" w:rsidP="0095485E">
            <w:pPr>
              <w:jc w:val="center"/>
            </w:pPr>
            <w:r w:rsidRPr="004F77F6">
              <w:t>0 điểm, học lại</w:t>
            </w:r>
          </w:p>
        </w:tc>
      </w:tr>
    </w:tbl>
    <w:p w14:paraId="3754353F" w14:textId="5ECF95CE"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348B7AA5" w14:textId="75EAB6FB" w:rsidR="009D0F5F" w:rsidRPr="003E6312" w:rsidRDefault="009D0F5F" w:rsidP="00D83953">
      <w:pPr>
        <w:spacing w:before="60" w:after="40" w:line="288" w:lineRule="auto"/>
        <w:rPr>
          <w:lang w:val="vi-VN"/>
        </w:rPr>
      </w:pPr>
      <w:r w:rsidRPr="00D917A6">
        <w:t>Tiêu chí đánh giá tham gia thảo luận</w:t>
      </w:r>
      <w:r w:rsidR="003E6312">
        <w:rPr>
          <w:lang w:val="vi-VN"/>
        </w:rPr>
        <w:t>:</w:t>
      </w:r>
    </w:p>
    <w:tbl>
      <w:tblPr>
        <w:tblStyle w:val="TableGrid"/>
        <w:tblW w:w="5000" w:type="pct"/>
        <w:tblLook w:val="04A0" w:firstRow="1" w:lastRow="0" w:firstColumn="1" w:lastColumn="0" w:noHBand="0" w:noVBand="1"/>
      </w:tblPr>
      <w:tblGrid>
        <w:gridCol w:w="2434"/>
        <w:gridCol w:w="2435"/>
        <w:gridCol w:w="2435"/>
        <w:gridCol w:w="2435"/>
      </w:tblGrid>
      <w:tr w:rsidR="009D0F5F" w:rsidRPr="00936A07" w14:paraId="34815188" w14:textId="77777777" w:rsidTr="001B0686">
        <w:tc>
          <w:tcPr>
            <w:tcW w:w="1250" w:type="pct"/>
            <w:shd w:val="clear" w:color="auto" w:fill="FBE4D5" w:themeFill="accent2" w:themeFillTint="33"/>
          </w:tcPr>
          <w:p w14:paraId="65ECCDBA" w14:textId="77777777" w:rsidR="009D0F5F" w:rsidRPr="00D917A6" w:rsidRDefault="009D0F5F" w:rsidP="0095485E">
            <w:pPr>
              <w:jc w:val="center"/>
              <w:rPr>
                <w:b/>
                <w:bCs/>
              </w:rPr>
            </w:pPr>
            <w:r w:rsidRPr="00D917A6">
              <w:rPr>
                <w:b/>
                <w:bCs/>
              </w:rPr>
              <w:t>Rất tích cực</w:t>
            </w:r>
          </w:p>
        </w:tc>
        <w:tc>
          <w:tcPr>
            <w:tcW w:w="1250" w:type="pct"/>
            <w:shd w:val="clear" w:color="auto" w:fill="FBE4D5" w:themeFill="accent2" w:themeFillTint="33"/>
          </w:tcPr>
          <w:p w14:paraId="489D44D7" w14:textId="77777777" w:rsidR="009D0F5F" w:rsidRPr="00D917A6" w:rsidRDefault="009D0F5F" w:rsidP="0095485E">
            <w:pPr>
              <w:jc w:val="center"/>
              <w:rPr>
                <w:b/>
                <w:bCs/>
              </w:rPr>
            </w:pPr>
            <w:r w:rsidRPr="00D917A6">
              <w:rPr>
                <w:b/>
                <w:bCs/>
              </w:rPr>
              <w:t>Tích cực</w:t>
            </w:r>
          </w:p>
        </w:tc>
        <w:tc>
          <w:tcPr>
            <w:tcW w:w="1250" w:type="pct"/>
            <w:shd w:val="clear" w:color="auto" w:fill="FBE4D5" w:themeFill="accent2" w:themeFillTint="33"/>
          </w:tcPr>
          <w:p w14:paraId="5466D800" w14:textId="77777777" w:rsidR="009D0F5F" w:rsidRPr="00D917A6" w:rsidRDefault="009D0F5F" w:rsidP="0095485E">
            <w:pPr>
              <w:jc w:val="center"/>
              <w:rPr>
                <w:b/>
                <w:bCs/>
              </w:rPr>
            </w:pPr>
            <w:r w:rsidRPr="00D917A6">
              <w:rPr>
                <w:b/>
                <w:bCs/>
              </w:rPr>
              <w:t>Có tham gia</w:t>
            </w:r>
          </w:p>
        </w:tc>
        <w:tc>
          <w:tcPr>
            <w:tcW w:w="1250" w:type="pct"/>
            <w:shd w:val="clear" w:color="auto" w:fill="FBE4D5" w:themeFill="accent2" w:themeFillTint="33"/>
          </w:tcPr>
          <w:p w14:paraId="0879676C" w14:textId="77777777" w:rsidR="009D0F5F" w:rsidRPr="00D917A6" w:rsidRDefault="009D0F5F" w:rsidP="0095485E">
            <w:pPr>
              <w:jc w:val="center"/>
              <w:rPr>
                <w:b/>
                <w:bCs/>
              </w:rPr>
            </w:pPr>
            <w:r w:rsidRPr="00D917A6">
              <w:rPr>
                <w:b/>
                <w:bCs/>
              </w:rPr>
              <w:t>Không tham gia</w:t>
            </w:r>
          </w:p>
        </w:tc>
      </w:tr>
      <w:tr w:rsidR="009D0F5F" w:rsidRPr="00936A07" w14:paraId="51B9B9EB" w14:textId="77777777" w:rsidTr="001B0686">
        <w:tc>
          <w:tcPr>
            <w:tcW w:w="1250" w:type="pct"/>
            <w:shd w:val="clear" w:color="auto" w:fill="auto"/>
          </w:tcPr>
          <w:p w14:paraId="6021AA31" w14:textId="2598608B" w:rsidR="009D0F5F" w:rsidRPr="003E6312" w:rsidRDefault="009D0F5F" w:rsidP="0095485E">
            <w:pPr>
              <w:rPr>
                <w:lang w:val="vi-VN"/>
              </w:rPr>
            </w:pPr>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068B0733" w14:textId="61BC72AF" w:rsidR="009D0F5F" w:rsidRPr="003E6312" w:rsidRDefault="009D0F5F" w:rsidP="0095485E">
            <w:pPr>
              <w:rPr>
                <w:lang w:val="vi-VN"/>
              </w:rPr>
            </w:pPr>
            <w:r w:rsidRPr="00C67741">
              <w:lastRenderedPageBreak/>
              <w:t>- Chủ động trình bày vấn đề và ý kiến cá nhân, thảo luận</w:t>
            </w:r>
          </w:p>
          <w:p w14:paraId="1E9FEA80" w14:textId="15889AA3" w:rsidR="009D0F5F" w:rsidRPr="003E6312" w:rsidRDefault="009D0F5F" w:rsidP="0095485E">
            <w:pPr>
              <w:rPr>
                <w:lang w:val="vi-VN"/>
              </w:rPr>
            </w:pPr>
            <w:r w:rsidRPr="00C67741">
              <w:t>- Đề xuất các vấn đề, chủ đề mới</w:t>
            </w:r>
          </w:p>
          <w:p w14:paraId="77F3E219" w14:textId="0A807226" w:rsidR="009D0F5F" w:rsidRPr="003E6312" w:rsidRDefault="009D0F5F" w:rsidP="0095485E">
            <w:pPr>
              <w:rPr>
                <w:lang w:val="vi-VN"/>
              </w:rPr>
            </w:pPr>
            <w:r w:rsidRPr="00C67741">
              <w:t>- Hoạt động nổi bật khác</w:t>
            </w:r>
          </w:p>
        </w:tc>
        <w:tc>
          <w:tcPr>
            <w:tcW w:w="1250" w:type="pct"/>
            <w:shd w:val="clear" w:color="auto" w:fill="auto"/>
          </w:tcPr>
          <w:p w14:paraId="6235E2B9" w14:textId="146C9B8E" w:rsidR="009D0F5F" w:rsidRPr="003E6312" w:rsidRDefault="009D0F5F" w:rsidP="0095485E">
            <w:pPr>
              <w:rPr>
                <w:lang w:val="vi-VN"/>
              </w:rPr>
            </w:pPr>
            <w:r w:rsidRPr="00C67741">
              <w:lastRenderedPageBreak/>
              <w:t>- Xung phong trả lời câu hỏi</w:t>
            </w:r>
          </w:p>
          <w:p w14:paraId="4847C6F9" w14:textId="7D828D1D" w:rsidR="009D0F5F" w:rsidRPr="003E6312" w:rsidRDefault="009D0F5F" w:rsidP="0095485E">
            <w:pPr>
              <w:rPr>
                <w:lang w:val="vi-VN"/>
              </w:rPr>
            </w:pPr>
            <w:r w:rsidRPr="00C67741">
              <w:t>- Xung phong chữa bài</w:t>
            </w:r>
          </w:p>
          <w:p w14:paraId="04A90A4A" w14:textId="4072ADC0" w:rsidR="009D0F5F" w:rsidRPr="003E6312" w:rsidRDefault="009D0F5F" w:rsidP="0095485E">
            <w:pPr>
              <w:rPr>
                <w:lang w:val="vi-VN"/>
              </w:rPr>
            </w:pPr>
            <w:r w:rsidRPr="00C67741">
              <w:lastRenderedPageBreak/>
              <w:t>- Đặt câu hỏi thảo luận với lớp</w:t>
            </w:r>
          </w:p>
          <w:p w14:paraId="244EF922" w14:textId="25F19876" w:rsidR="00F22B59" w:rsidRPr="003E6312" w:rsidRDefault="009D0F5F" w:rsidP="0095485E">
            <w:pPr>
              <w:rPr>
                <w:lang w:val="vi-VN"/>
              </w:rPr>
            </w:pPr>
            <w:r w:rsidRPr="00C67741">
              <w:t>- Trả lời đúng câu hỏi mà các sinh viên khác chưa trả lời được</w:t>
            </w:r>
          </w:p>
          <w:p w14:paraId="63FC6577" w14:textId="34A12ABE" w:rsidR="009D0F5F" w:rsidRPr="003E6312" w:rsidRDefault="00F22B59" w:rsidP="0095485E">
            <w:pPr>
              <w:rPr>
                <w:lang w:val="vi-VN"/>
              </w:rPr>
            </w:pPr>
            <w:r w:rsidRPr="00C67741">
              <w:t>- Trả lời tốt về bài tập nhóm</w:t>
            </w:r>
          </w:p>
        </w:tc>
        <w:tc>
          <w:tcPr>
            <w:tcW w:w="1250" w:type="pct"/>
            <w:shd w:val="clear" w:color="auto" w:fill="auto"/>
          </w:tcPr>
          <w:p w14:paraId="64CD62FD" w14:textId="7CA7D5A5" w:rsidR="009D0F5F" w:rsidRPr="003E6312" w:rsidRDefault="009D0F5F" w:rsidP="0095485E">
            <w:pPr>
              <w:rPr>
                <w:lang w:val="vi-VN"/>
              </w:rPr>
            </w:pPr>
            <w:r w:rsidRPr="00C67741">
              <w:lastRenderedPageBreak/>
              <w:t>- Trả lời câu hỏi GV yêu cầu trả lời</w:t>
            </w:r>
          </w:p>
          <w:p w14:paraId="365B7F2B" w14:textId="4DBC23D6" w:rsidR="009D0F5F" w:rsidRPr="003E6312" w:rsidRDefault="009D0F5F" w:rsidP="0095485E">
            <w:pPr>
              <w:rPr>
                <w:lang w:val="vi-VN"/>
              </w:rPr>
            </w:pPr>
            <w:r w:rsidRPr="00C67741">
              <w:lastRenderedPageBreak/>
              <w:t>- Trình bày đáp án bài tập do GV yêu cầu làm ở nhà</w:t>
            </w:r>
          </w:p>
          <w:p w14:paraId="4071E063" w14:textId="45B79D30" w:rsidR="00F22B59" w:rsidRPr="003E6312" w:rsidRDefault="009D0F5F" w:rsidP="0095485E">
            <w:pPr>
              <w:rPr>
                <w:lang w:val="vi-VN"/>
              </w:rPr>
            </w:pPr>
            <w:r w:rsidRPr="00C67741">
              <w:t>- Có phát biểu ý kiến</w:t>
            </w:r>
          </w:p>
          <w:p w14:paraId="6F2A66BD" w14:textId="3016091D" w:rsidR="009D0F5F" w:rsidRPr="003E6312" w:rsidRDefault="00F22B59" w:rsidP="0095485E">
            <w:pPr>
              <w:rPr>
                <w:lang w:val="vi-VN"/>
              </w:rPr>
            </w:pPr>
            <w:r w:rsidRPr="00C67741">
              <w:t>- Có trả lời về bài tập nhóm</w:t>
            </w:r>
          </w:p>
        </w:tc>
        <w:tc>
          <w:tcPr>
            <w:tcW w:w="1250" w:type="pct"/>
            <w:shd w:val="clear" w:color="auto" w:fill="auto"/>
          </w:tcPr>
          <w:p w14:paraId="48B463DC" w14:textId="258D6AC7" w:rsidR="009D0F5F" w:rsidRPr="003E6312" w:rsidRDefault="009D0F5F" w:rsidP="0095485E">
            <w:pPr>
              <w:rPr>
                <w:lang w:val="vi-VN"/>
              </w:rPr>
            </w:pPr>
            <w:r w:rsidRPr="00C67741">
              <w:lastRenderedPageBreak/>
              <w:t>- Không trả lời câu hỏi</w:t>
            </w:r>
          </w:p>
          <w:p w14:paraId="4B67CADC" w14:textId="392041E9" w:rsidR="009D0F5F" w:rsidRPr="003E6312" w:rsidRDefault="009D0F5F" w:rsidP="0095485E">
            <w:pPr>
              <w:rPr>
                <w:lang w:val="vi-VN"/>
              </w:rPr>
            </w:pPr>
            <w:r w:rsidRPr="00C67741">
              <w:t>- Không trình bày đáp án bài tập</w:t>
            </w:r>
          </w:p>
          <w:p w14:paraId="67DE2EE3" w14:textId="58686CBC" w:rsidR="009D0F5F" w:rsidRPr="003E6312" w:rsidRDefault="009D0F5F" w:rsidP="0095485E">
            <w:pPr>
              <w:rPr>
                <w:lang w:val="vi-VN"/>
              </w:rPr>
            </w:pPr>
            <w:r w:rsidRPr="00C67741">
              <w:lastRenderedPageBreak/>
              <w:t>- Không tham gia tương tác</w:t>
            </w:r>
          </w:p>
        </w:tc>
      </w:tr>
    </w:tbl>
    <w:p w14:paraId="7B4107EB" w14:textId="77777777" w:rsidR="001E186C" w:rsidRDefault="001E186C" w:rsidP="00D83953">
      <w:pPr>
        <w:spacing w:before="60" w:after="40" w:line="288" w:lineRule="auto"/>
        <w:rPr>
          <w:highlight w:val="yellow"/>
          <w:lang w:val="vi-VN" w:eastAsia="x-none"/>
        </w:rPr>
      </w:pPr>
    </w:p>
    <w:p w14:paraId="4AB56845" w14:textId="6EE67562" w:rsidR="009937DF" w:rsidRDefault="009937DF" w:rsidP="009937DF">
      <w:pPr>
        <w:tabs>
          <w:tab w:val="left" w:pos="3836"/>
        </w:tabs>
        <w:spacing w:line="300" w:lineRule="auto"/>
        <w:jc w:val="both"/>
        <w:rPr>
          <w:b/>
          <w:bCs/>
          <w:lang w:val="vi-VN"/>
        </w:rPr>
      </w:pPr>
      <w:r w:rsidRPr="009937DF">
        <w:rPr>
          <w:b/>
          <w:bCs/>
          <w:lang w:val="vi-VN"/>
        </w:rPr>
        <w:t>Rubrics</w:t>
      </w:r>
      <w:r w:rsidR="00E74B00">
        <w:rPr>
          <w:b/>
          <w:bCs/>
          <w:lang w:val="vi-VN"/>
        </w:rPr>
        <w:t xml:space="preserve"> 2. Đánh giá bài kiểm tra cá nhân</w:t>
      </w:r>
    </w:p>
    <w:p w14:paraId="02E72529" w14:textId="16976279" w:rsidR="001D3503" w:rsidRPr="000B130C" w:rsidRDefault="001D3503" w:rsidP="001D3503">
      <w:pPr>
        <w:pStyle w:val="ListParagraph"/>
        <w:numPr>
          <w:ilvl w:val="0"/>
          <w:numId w:val="28"/>
        </w:numPr>
        <w:spacing w:before="60" w:after="40" w:line="288" w:lineRule="auto"/>
        <w:rPr>
          <w:lang w:eastAsia="x-none"/>
        </w:rPr>
      </w:pPr>
      <w:r w:rsidRPr="00C67741">
        <w:rPr>
          <w:lang w:eastAsia="x-none"/>
        </w:rPr>
        <w:t xml:space="preserve">Trọng số: 20% (thành phần thứ </w:t>
      </w:r>
      <w:r w:rsidR="0022240F">
        <w:rPr>
          <w:lang w:val="vi-VN" w:eastAsia="x-none"/>
        </w:rPr>
        <w:t>nhất</w:t>
      </w:r>
      <w:r w:rsidRPr="00C67741">
        <w:rPr>
          <w:lang w:eastAsia="x-none"/>
        </w:rPr>
        <w:t xml:space="preserve"> của điểm đánh giá 40%)</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E03C69" w:rsidRPr="004E5BF6" w14:paraId="77955D92" w14:textId="77777777" w:rsidTr="00730851">
        <w:tc>
          <w:tcPr>
            <w:tcW w:w="871" w:type="pct"/>
            <w:shd w:val="clear" w:color="auto" w:fill="FBE4D5" w:themeFill="accent2" w:themeFillTint="33"/>
            <w:vAlign w:val="center"/>
          </w:tcPr>
          <w:p w14:paraId="29F78183" w14:textId="77777777" w:rsidR="00E03C69" w:rsidRPr="004E5BF6" w:rsidRDefault="00E03C69" w:rsidP="0073085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173051FD" w14:textId="77777777" w:rsidR="00E03C69" w:rsidRPr="004E5BF6" w:rsidRDefault="00E03C69" w:rsidP="00730851">
            <w:pPr>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33C610C2" w14:textId="77777777" w:rsidR="00E03C69" w:rsidRPr="004E5BF6" w:rsidRDefault="00E03C69" w:rsidP="0073085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507D9EA5" w14:textId="77777777" w:rsidR="00E03C69" w:rsidRPr="004E5BF6" w:rsidRDefault="00E03C69" w:rsidP="00730851">
            <w:pPr>
              <w:jc w:val="center"/>
              <w:rPr>
                <w:b/>
                <w:bCs/>
              </w:rPr>
            </w:pPr>
            <w:r w:rsidRPr="004E5BF6">
              <w:rPr>
                <w:b/>
                <w:bCs/>
              </w:rPr>
              <w:t>Nhớ</w:t>
            </w:r>
          </w:p>
        </w:tc>
        <w:tc>
          <w:tcPr>
            <w:tcW w:w="596" w:type="pct"/>
            <w:shd w:val="clear" w:color="auto" w:fill="FBE4D5" w:themeFill="accent2" w:themeFillTint="33"/>
            <w:vAlign w:val="center"/>
          </w:tcPr>
          <w:p w14:paraId="7E3BF44F" w14:textId="77777777" w:rsidR="00E03C69" w:rsidRPr="004E5BF6" w:rsidRDefault="00E03C69" w:rsidP="00730851">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5D1868C4" w14:textId="77777777" w:rsidR="00E03C69" w:rsidRPr="004E5BF6" w:rsidRDefault="00E03C69" w:rsidP="00730851">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0C7820F7" w14:textId="77777777" w:rsidR="00E03C69" w:rsidRPr="004E5BF6" w:rsidRDefault="00E03C69" w:rsidP="00730851">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E03C69" w:rsidRPr="004E5BF6" w14:paraId="718CD1E4" w14:textId="77777777" w:rsidTr="00730851">
        <w:tc>
          <w:tcPr>
            <w:tcW w:w="871" w:type="pct"/>
            <w:shd w:val="clear" w:color="auto" w:fill="auto"/>
            <w:vAlign w:val="center"/>
          </w:tcPr>
          <w:p w14:paraId="3833B2EF" w14:textId="77777777" w:rsidR="00E03C69" w:rsidRPr="004E5BF6" w:rsidRDefault="00E03C69" w:rsidP="00730851">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32644F45" w14:textId="77777777" w:rsidR="00E03C69" w:rsidRPr="004E5BF6" w:rsidRDefault="00E03C69" w:rsidP="00730851">
            <w:pPr>
              <w:jc w:val="center"/>
              <w:rPr>
                <w:lang w:val="vi-VN"/>
              </w:rPr>
            </w:pPr>
            <w:r w:rsidRPr="004E5BF6">
              <w:rPr>
                <w:lang w:val="vi-VN"/>
              </w:rPr>
              <w:t>1.1</w:t>
            </w:r>
          </w:p>
          <w:p w14:paraId="4D41D8BE" w14:textId="77777777" w:rsidR="00E03C69" w:rsidRDefault="00E03C69" w:rsidP="00730851">
            <w:pPr>
              <w:jc w:val="center"/>
              <w:rPr>
                <w:lang w:val="vi-VN"/>
              </w:rPr>
            </w:pPr>
            <w:r w:rsidRPr="004E5BF6">
              <w:rPr>
                <w:lang w:val="vi-VN"/>
              </w:rPr>
              <w:t>1.2</w:t>
            </w:r>
          </w:p>
          <w:p w14:paraId="7224C038" w14:textId="77777777" w:rsidR="00E03C69" w:rsidRPr="004E5BF6" w:rsidRDefault="00E03C69" w:rsidP="00730851">
            <w:pPr>
              <w:jc w:val="center"/>
              <w:rPr>
                <w:lang w:val="vi-VN"/>
              </w:rPr>
            </w:pPr>
            <w:r w:rsidRPr="004E5BF6">
              <w:rPr>
                <w:lang w:val="vi-VN"/>
              </w:rPr>
              <w:t>1.</w:t>
            </w:r>
            <w:r>
              <w:rPr>
                <w:lang w:val="vi-VN"/>
              </w:rPr>
              <w:t>3</w:t>
            </w:r>
          </w:p>
        </w:tc>
        <w:tc>
          <w:tcPr>
            <w:tcW w:w="671" w:type="pct"/>
            <w:shd w:val="clear" w:color="auto" w:fill="auto"/>
            <w:vAlign w:val="center"/>
          </w:tcPr>
          <w:p w14:paraId="06EF2453" w14:textId="0F024092" w:rsidR="00E03C69" w:rsidRPr="0037277A" w:rsidRDefault="00E03C69" w:rsidP="00730851">
            <w:pPr>
              <w:jc w:val="center"/>
              <w:rPr>
                <w:rFonts w:eastAsiaTheme="minorHAnsi"/>
                <w:kern w:val="2"/>
                <w14:ligatures w14:val="standardContextual"/>
              </w:rPr>
            </w:pPr>
          </w:p>
        </w:tc>
        <w:tc>
          <w:tcPr>
            <w:tcW w:w="598" w:type="pct"/>
            <w:shd w:val="clear" w:color="auto" w:fill="auto"/>
            <w:vAlign w:val="center"/>
          </w:tcPr>
          <w:p w14:paraId="1F5140EC" w14:textId="77777777" w:rsidR="00E03C69" w:rsidRPr="004E5BF6" w:rsidRDefault="00E03C69" w:rsidP="00730851">
            <w:pPr>
              <w:jc w:val="center"/>
            </w:pPr>
          </w:p>
        </w:tc>
        <w:tc>
          <w:tcPr>
            <w:tcW w:w="596" w:type="pct"/>
            <w:shd w:val="clear" w:color="auto" w:fill="auto"/>
            <w:vAlign w:val="center"/>
          </w:tcPr>
          <w:p w14:paraId="0B345D21" w14:textId="77777777" w:rsidR="00E03C69" w:rsidRPr="004E5BF6" w:rsidRDefault="00E03C69" w:rsidP="00730851">
            <w:pPr>
              <w:jc w:val="center"/>
              <w:rPr>
                <w:rFonts w:eastAsiaTheme="minorHAnsi"/>
                <w:kern w:val="2"/>
                <w14:ligatures w14:val="standardContextual"/>
              </w:rPr>
            </w:pPr>
          </w:p>
        </w:tc>
        <w:tc>
          <w:tcPr>
            <w:tcW w:w="674" w:type="pct"/>
            <w:shd w:val="clear" w:color="auto" w:fill="auto"/>
            <w:vAlign w:val="center"/>
          </w:tcPr>
          <w:p w14:paraId="72E561B9" w14:textId="77777777" w:rsidR="00E03C69" w:rsidRPr="004E5BF6" w:rsidRDefault="00E03C69" w:rsidP="00730851">
            <w:pPr>
              <w:jc w:val="center"/>
              <w:rPr>
                <w:rFonts w:eastAsiaTheme="minorHAnsi"/>
                <w:kern w:val="2"/>
                <w14:ligatures w14:val="standardContextual"/>
              </w:rPr>
            </w:pPr>
          </w:p>
        </w:tc>
        <w:tc>
          <w:tcPr>
            <w:tcW w:w="967" w:type="pct"/>
            <w:shd w:val="clear" w:color="auto" w:fill="auto"/>
            <w:vAlign w:val="center"/>
          </w:tcPr>
          <w:p w14:paraId="64E2F2E3" w14:textId="77777777" w:rsidR="00E03C69" w:rsidRPr="004E5BF6" w:rsidRDefault="00E03C69" w:rsidP="00730851">
            <w:pPr>
              <w:jc w:val="center"/>
              <w:rPr>
                <w:rFonts w:eastAsiaTheme="minorHAnsi"/>
                <w:b/>
                <w:bCs/>
                <w:kern w:val="2"/>
                <w:lang w:val="vi-VN"/>
                <w14:ligatures w14:val="standardContextual"/>
              </w:rPr>
            </w:pPr>
          </w:p>
        </w:tc>
      </w:tr>
      <w:tr w:rsidR="00E03C69" w:rsidRPr="004E5BF6" w14:paraId="5D9D4430" w14:textId="77777777" w:rsidTr="00730851">
        <w:tc>
          <w:tcPr>
            <w:tcW w:w="871" w:type="pct"/>
            <w:shd w:val="clear" w:color="auto" w:fill="auto"/>
            <w:vAlign w:val="center"/>
          </w:tcPr>
          <w:p w14:paraId="425D1974" w14:textId="77777777" w:rsidR="00E03C69" w:rsidRPr="004E5BF6" w:rsidRDefault="00E03C69" w:rsidP="00730851">
            <w:pPr>
              <w:jc w:val="center"/>
              <w:rPr>
                <w:lang w:val="vi-VN"/>
              </w:rPr>
            </w:pPr>
            <w:r>
              <w:rPr>
                <w:lang w:val="vi-VN"/>
              </w:rPr>
              <w:t>a.</w:t>
            </w:r>
          </w:p>
        </w:tc>
        <w:tc>
          <w:tcPr>
            <w:tcW w:w="623" w:type="pct"/>
            <w:vMerge/>
            <w:shd w:val="clear" w:color="auto" w:fill="auto"/>
            <w:vAlign w:val="center"/>
          </w:tcPr>
          <w:p w14:paraId="08A65A46" w14:textId="77777777" w:rsidR="00E03C69" w:rsidRPr="004E5BF6" w:rsidRDefault="00E03C69" w:rsidP="00730851">
            <w:pPr>
              <w:jc w:val="center"/>
              <w:rPr>
                <w:lang w:val="vi-VN"/>
              </w:rPr>
            </w:pPr>
          </w:p>
        </w:tc>
        <w:tc>
          <w:tcPr>
            <w:tcW w:w="671" w:type="pct"/>
            <w:shd w:val="clear" w:color="auto" w:fill="auto"/>
            <w:vAlign w:val="center"/>
          </w:tcPr>
          <w:p w14:paraId="70E1EED1" w14:textId="77777777" w:rsidR="00E03C69" w:rsidRPr="00A82EAF" w:rsidRDefault="00E03C69" w:rsidP="00730851">
            <w:pPr>
              <w:jc w:val="center"/>
            </w:pPr>
            <w:r>
              <w:t>2</w:t>
            </w:r>
          </w:p>
        </w:tc>
        <w:tc>
          <w:tcPr>
            <w:tcW w:w="598" w:type="pct"/>
            <w:shd w:val="clear" w:color="auto" w:fill="auto"/>
            <w:vAlign w:val="center"/>
          </w:tcPr>
          <w:p w14:paraId="2693BB64" w14:textId="77777777" w:rsidR="00E03C69" w:rsidRPr="004E5BF6" w:rsidRDefault="00E03C69" w:rsidP="00730851">
            <w:pPr>
              <w:jc w:val="center"/>
              <w:rPr>
                <w:lang w:val="vi-VN"/>
              </w:rPr>
            </w:pPr>
          </w:p>
        </w:tc>
        <w:tc>
          <w:tcPr>
            <w:tcW w:w="596" w:type="pct"/>
            <w:shd w:val="clear" w:color="auto" w:fill="auto"/>
            <w:vAlign w:val="center"/>
          </w:tcPr>
          <w:p w14:paraId="0C88C1B9" w14:textId="77777777" w:rsidR="00E03C69" w:rsidRPr="00A82EAF" w:rsidRDefault="00E03C69" w:rsidP="00730851">
            <w:pPr>
              <w:jc w:val="center"/>
            </w:pPr>
            <w:r>
              <w:t>2</w:t>
            </w:r>
          </w:p>
        </w:tc>
        <w:tc>
          <w:tcPr>
            <w:tcW w:w="674" w:type="pct"/>
            <w:shd w:val="clear" w:color="auto" w:fill="auto"/>
            <w:vAlign w:val="center"/>
          </w:tcPr>
          <w:p w14:paraId="757C9A3D" w14:textId="77777777" w:rsidR="00E03C69" w:rsidRPr="004E5BF6" w:rsidRDefault="00E03C69" w:rsidP="00730851">
            <w:pPr>
              <w:jc w:val="center"/>
            </w:pPr>
          </w:p>
        </w:tc>
        <w:tc>
          <w:tcPr>
            <w:tcW w:w="967" w:type="pct"/>
            <w:shd w:val="clear" w:color="auto" w:fill="auto"/>
            <w:vAlign w:val="center"/>
          </w:tcPr>
          <w:p w14:paraId="483613AA" w14:textId="22F8337F" w:rsidR="00E03C69" w:rsidRPr="00BF5D90" w:rsidRDefault="00BF5D90" w:rsidP="00730851">
            <w:pPr>
              <w:jc w:val="center"/>
              <w:rPr>
                <w:b/>
                <w:bCs/>
              </w:rPr>
            </w:pPr>
            <w:r>
              <w:rPr>
                <w:b/>
                <w:bCs/>
              </w:rPr>
              <w:t>2</w:t>
            </w:r>
          </w:p>
        </w:tc>
      </w:tr>
      <w:tr w:rsidR="00E03C69" w:rsidRPr="004E5BF6" w14:paraId="5467DFC0" w14:textId="77777777" w:rsidTr="00730851">
        <w:tc>
          <w:tcPr>
            <w:tcW w:w="871" w:type="pct"/>
            <w:shd w:val="clear" w:color="auto" w:fill="auto"/>
            <w:vAlign w:val="center"/>
          </w:tcPr>
          <w:p w14:paraId="754DC0B2" w14:textId="77777777" w:rsidR="00E03C69" w:rsidRPr="004E5BF6" w:rsidRDefault="00E03C69" w:rsidP="00730851">
            <w:pPr>
              <w:jc w:val="center"/>
              <w:rPr>
                <w:lang w:val="vi-VN"/>
              </w:rPr>
            </w:pPr>
            <w:r>
              <w:rPr>
                <w:lang w:val="vi-VN"/>
              </w:rPr>
              <w:t>b.</w:t>
            </w:r>
          </w:p>
        </w:tc>
        <w:tc>
          <w:tcPr>
            <w:tcW w:w="623" w:type="pct"/>
            <w:vMerge/>
            <w:shd w:val="clear" w:color="auto" w:fill="auto"/>
            <w:vAlign w:val="center"/>
          </w:tcPr>
          <w:p w14:paraId="42E67602" w14:textId="77777777" w:rsidR="00E03C69" w:rsidRPr="004E5BF6" w:rsidRDefault="00E03C69" w:rsidP="00730851">
            <w:pPr>
              <w:jc w:val="center"/>
              <w:rPr>
                <w:lang w:val="vi-VN"/>
              </w:rPr>
            </w:pPr>
          </w:p>
        </w:tc>
        <w:tc>
          <w:tcPr>
            <w:tcW w:w="671" w:type="pct"/>
            <w:shd w:val="clear" w:color="auto" w:fill="auto"/>
            <w:vAlign w:val="center"/>
          </w:tcPr>
          <w:p w14:paraId="1E4A029F" w14:textId="77777777" w:rsidR="00E03C69" w:rsidRPr="004E5BF6" w:rsidRDefault="00E03C69" w:rsidP="00730851">
            <w:pPr>
              <w:jc w:val="center"/>
              <w:rPr>
                <w:lang w:val="vi-VN"/>
              </w:rPr>
            </w:pPr>
            <w:r w:rsidRPr="004E5BF6">
              <w:rPr>
                <w:lang w:val="vi-VN"/>
              </w:rPr>
              <w:t>1</w:t>
            </w:r>
          </w:p>
        </w:tc>
        <w:tc>
          <w:tcPr>
            <w:tcW w:w="598" w:type="pct"/>
            <w:shd w:val="clear" w:color="auto" w:fill="auto"/>
            <w:vAlign w:val="center"/>
          </w:tcPr>
          <w:p w14:paraId="185343B6" w14:textId="77777777" w:rsidR="00E03C69" w:rsidRPr="004E5BF6" w:rsidRDefault="00E03C69" w:rsidP="00730851">
            <w:pPr>
              <w:jc w:val="center"/>
            </w:pPr>
          </w:p>
        </w:tc>
        <w:tc>
          <w:tcPr>
            <w:tcW w:w="596" w:type="pct"/>
            <w:shd w:val="clear" w:color="auto" w:fill="auto"/>
            <w:vAlign w:val="center"/>
          </w:tcPr>
          <w:p w14:paraId="4D596E90" w14:textId="77777777" w:rsidR="00E03C69" w:rsidRPr="004E5BF6" w:rsidRDefault="00E03C69" w:rsidP="00730851">
            <w:pPr>
              <w:jc w:val="center"/>
            </w:pPr>
            <w:r>
              <w:t>1</w:t>
            </w:r>
          </w:p>
        </w:tc>
        <w:tc>
          <w:tcPr>
            <w:tcW w:w="674" w:type="pct"/>
            <w:shd w:val="clear" w:color="auto" w:fill="auto"/>
            <w:vAlign w:val="center"/>
          </w:tcPr>
          <w:p w14:paraId="7AF37528" w14:textId="77777777" w:rsidR="00E03C69" w:rsidRPr="00CD74BD" w:rsidRDefault="00E03C69" w:rsidP="00730851">
            <w:pPr>
              <w:jc w:val="center"/>
              <w:rPr>
                <w:lang w:val="vi-VN"/>
              </w:rPr>
            </w:pPr>
          </w:p>
        </w:tc>
        <w:tc>
          <w:tcPr>
            <w:tcW w:w="967" w:type="pct"/>
            <w:shd w:val="clear" w:color="auto" w:fill="auto"/>
            <w:vAlign w:val="center"/>
          </w:tcPr>
          <w:p w14:paraId="68E2807B" w14:textId="77777777" w:rsidR="00E03C69" w:rsidRPr="004E5BF6" w:rsidRDefault="00E03C69" w:rsidP="00730851">
            <w:pPr>
              <w:jc w:val="center"/>
              <w:rPr>
                <w:b/>
                <w:bCs/>
                <w:lang w:val="vi-VN"/>
              </w:rPr>
            </w:pPr>
            <w:r w:rsidRPr="004E5BF6">
              <w:rPr>
                <w:b/>
                <w:bCs/>
                <w:lang w:val="vi-VN"/>
              </w:rPr>
              <w:t>1</w:t>
            </w:r>
          </w:p>
        </w:tc>
      </w:tr>
      <w:tr w:rsidR="00E03C69" w:rsidRPr="004E5BF6" w14:paraId="4675E3E2" w14:textId="77777777" w:rsidTr="00730851">
        <w:tc>
          <w:tcPr>
            <w:tcW w:w="871" w:type="pct"/>
            <w:shd w:val="clear" w:color="auto" w:fill="auto"/>
            <w:vAlign w:val="center"/>
          </w:tcPr>
          <w:p w14:paraId="2FFFA643" w14:textId="77777777" w:rsidR="00E03C69" w:rsidRPr="004E5BF6" w:rsidRDefault="00E03C69" w:rsidP="00730851">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7D9A2630" w14:textId="77777777" w:rsidR="00E03C69" w:rsidRPr="004E5BF6" w:rsidRDefault="00E03C69" w:rsidP="00730851">
            <w:pPr>
              <w:jc w:val="center"/>
              <w:rPr>
                <w:lang w:val="vi-VN"/>
              </w:rPr>
            </w:pPr>
            <w:r w:rsidRPr="004E5BF6">
              <w:rPr>
                <w:lang w:val="vi-VN"/>
              </w:rPr>
              <w:t>1.1</w:t>
            </w:r>
          </w:p>
          <w:p w14:paraId="1DB7F514" w14:textId="77777777" w:rsidR="00E03C69" w:rsidRDefault="00E03C69" w:rsidP="00730851">
            <w:pPr>
              <w:jc w:val="center"/>
              <w:rPr>
                <w:lang w:val="vi-VN"/>
              </w:rPr>
            </w:pPr>
            <w:r w:rsidRPr="004E5BF6">
              <w:rPr>
                <w:lang w:val="vi-VN"/>
              </w:rPr>
              <w:t>1.2</w:t>
            </w:r>
          </w:p>
          <w:p w14:paraId="3541BAA3" w14:textId="77777777" w:rsidR="00E03C69" w:rsidRPr="004E5BF6" w:rsidRDefault="00E03C69" w:rsidP="00730851">
            <w:pPr>
              <w:jc w:val="center"/>
            </w:pPr>
            <w:r w:rsidRPr="004E5BF6">
              <w:rPr>
                <w:lang w:val="vi-VN"/>
              </w:rPr>
              <w:t>1.</w:t>
            </w:r>
            <w:r>
              <w:rPr>
                <w:lang w:val="vi-VN"/>
              </w:rPr>
              <w:t>3</w:t>
            </w:r>
          </w:p>
        </w:tc>
        <w:tc>
          <w:tcPr>
            <w:tcW w:w="671" w:type="pct"/>
            <w:shd w:val="clear" w:color="auto" w:fill="auto"/>
            <w:vAlign w:val="center"/>
          </w:tcPr>
          <w:p w14:paraId="35A1C5CC" w14:textId="3B322D57" w:rsidR="00E03C69" w:rsidRPr="0037277A" w:rsidRDefault="00E03C69" w:rsidP="00730851">
            <w:pPr>
              <w:jc w:val="center"/>
              <w:rPr>
                <w:rFonts w:eastAsiaTheme="minorHAnsi"/>
                <w:kern w:val="2"/>
                <w14:ligatures w14:val="standardContextual"/>
              </w:rPr>
            </w:pPr>
          </w:p>
        </w:tc>
        <w:tc>
          <w:tcPr>
            <w:tcW w:w="598" w:type="pct"/>
            <w:shd w:val="clear" w:color="auto" w:fill="auto"/>
            <w:vAlign w:val="center"/>
          </w:tcPr>
          <w:p w14:paraId="1A2E00FF" w14:textId="77777777" w:rsidR="00E03C69" w:rsidRPr="004E5BF6" w:rsidRDefault="00E03C69" w:rsidP="00730851">
            <w:pPr>
              <w:jc w:val="center"/>
            </w:pPr>
          </w:p>
        </w:tc>
        <w:tc>
          <w:tcPr>
            <w:tcW w:w="596" w:type="pct"/>
            <w:shd w:val="clear" w:color="auto" w:fill="auto"/>
            <w:vAlign w:val="center"/>
          </w:tcPr>
          <w:p w14:paraId="71E900F6" w14:textId="77777777" w:rsidR="00E03C69" w:rsidRPr="004E5BF6" w:rsidRDefault="00E03C69" w:rsidP="00730851">
            <w:pPr>
              <w:jc w:val="center"/>
              <w:rPr>
                <w:rFonts w:eastAsiaTheme="minorHAnsi"/>
                <w:kern w:val="2"/>
                <w14:ligatures w14:val="standardContextual"/>
              </w:rPr>
            </w:pPr>
          </w:p>
        </w:tc>
        <w:tc>
          <w:tcPr>
            <w:tcW w:w="674" w:type="pct"/>
            <w:shd w:val="clear" w:color="auto" w:fill="auto"/>
            <w:vAlign w:val="center"/>
          </w:tcPr>
          <w:p w14:paraId="12D6E4C4" w14:textId="77777777" w:rsidR="00E03C69" w:rsidRPr="004E5BF6" w:rsidRDefault="00E03C69" w:rsidP="00730851">
            <w:pPr>
              <w:jc w:val="center"/>
              <w:rPr>
                <w:rFonts w:eastAsiaTheme="minorHAnsi"/>
                <w:kern w:val="2"/>
                <w14:ligatures w14:val="standardContextual"/>
              </w:rPr>
            </w:pPr>
          </w:p>
        </w:tc>
        <w:tc>
          <w:tcPr>
            <w:tcW w:w="967" w:type="pct"/>
            <w:shd w:val="clear" w:color="auto" w:fill="auto"/>
            <w:vAlign w:val="center"/>
          </w:tcPr>
          <w:p w14:paraId="5912EF5F" w14:textId="77777777" w:rsidR="00E03C69" w:rsidRPr="004E5BF6" w:rsidRDefault="00E03C69" w:rsidP="00730851">
            <w:pPr>
              <w:jc w:val="center"/>
              <w:rPr>
                <w:rFonts w:eastAsiaTheme="minorHAnsi"/>
                <w:b/>
                <w:bCs/>
                <w:kern w:val="2"/>
                <w:lang w:val="vi-VN"/>
                <w14:ligatures w14:val="standardContextual"/>
              </w:rPr>
            </w:pPr>
          </w:p>
        </w:tc>
      </w:tr>
      <w:tr w:rsidR="00E03C69" w:rsidRPr="004E5BF6" w14:paraId="43C4D8F4" w14:textId="77777777" w:rsidTr="00730851">
        <w:tc>
          <w:tcPr>
            <w:tcW w:w="871" w:type="pct"/>
            <w:shd w:val="clear" w:color="auto" w:fill="auto"/>
            <w:vAlign w:val="center"/>
          </w:tcPr>
          <w:p w14:paraId="33B41CCF" w14:textId="77777777" w:rsidR="00E03C69" w:rsidRPr="004E5BF6" w:rsidRDefault="00E03C69" w:rsidP="00730851">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1FC20486" w14:textId="77777777" w:rsidR="00E03C69" w:rsidRPr="004E5BF6" w:rsidRDefault="00E03C69" w:rsidP="00730851">
            <w:pPr>
              <w:jc w:val="center"/>
              <w:rPr>
                <w:lang w:val="vi-VN"/>
              </w:rPr>
            </w:pPr>
          </w:p>
        </w:tc>
        <w:tc>
          <w:tcPr>
            <w:tcW w:w="671" w:type="pct"/>
            <w:shd w:val="clear" w:color="auto" w:fill="auto"/>
            <w:vAlign w:val="center"/>
          </w:tcPr>
          <w:p w14:paraId="71343B8E" w14:textId="77777777" w:rsidR="00E03C69" w:rsidRPr="00A82EAF" w:rsidRDefault="00E03C69" w:rsidP="00730851">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7BDD9D3C" w14:textId="77777777" w:rsidR="00E03C69" w:rsidRPr="004E5BF6" w:rsidRDefault="00E03C69" w:rsidP="00730851">
            <w:pPr>
              <w:jc w:val="center"/>
            </w:pPr>
          </w:p>
        </w:tc>
        <w:tc>
          <w:tcPr>
            <w:tcW w:w="596" w:type="pct"/>
            <w:shd w:val="clear" w:color="auto" w:fill="auto"/>
            <w:vAlign w:val="center"/>
          </w:tcPr>
          <w:p w14:paraId="7FE6014D" w14:textId="77777777" w:rsidR="00E03C69" w:rsidRPr="00A82EAF" w:rsidRDefault="00E03C69" w:rsidP="00730851">
            <w:pPr>
              <w:jc w:val="center"/>
              <w:rPr>
                <w:rFonts w:eastAsiaTheme="minorHAnsi"/>
                <w:kern w:val="2"/>
                <w14:ligatures w14:val="standardContextual"/>
              </w:rPr>
            </w:pPr>
            <w:r>
              <w:rPr>
                <w:rFonts w:eastAsiaTheme="minorHAnsi"/>
                <w:kern w:val="2"/>
                <w14:ligatures w14:val="standardContextual"/>
              </w:rPr>
              <w:t>2</w:t>
            </w:r>
          </w:p>
        </w:tc>
        <w:tc>
          <w:tcPr>
            <w:tcW w:w="674" w:type="pct"/>
            <w:shd w:val="clear" w:color="auto" w:fill="auto"/>
            <w:vAlign w:val="center"/>
          </w:tcPr>
          <w:p w14:paraId="35CCE694" w14:textId="77777777" w:rsidR="00E03C69" w:rsidRPr="004E5BF6" w:rsidRDefault="00E03C69" w:rsidP="00730851">
            <w:pPr>
              <w:jc w:val="center"/>
              <w:rPr>
                <w:rFonts w:eastAsiaTheme="minorHAnsi"/>
                <w:kern w:val="2"/>
                <w14:ligatures w14:val="standardContextual"/>
              </w:rPr>
            </w:pPr>
          </w:p>
        </w:tc>
        <w:tc>
          <w:tcPr>
            <w:tcW w:w="967" w:type="pct"/>
            <w:shd w:val="clear" w:color="auto" w:fill="auto"/>
            <w:vAlign w:val="center"/>
          </w:tcPr>
          <w:p w14:paraId="10B67C22" w14:textId="73EECEBD" w:rsidR="00E03C69" w:rsidRPr="00BF5D90" w:rsidRDefault="00BF5D90" w:rsidP="00730851">
            <w:pPr>
              <w:jc w:val="center"/>
              <w:rPr>
                <w:rFonts w:eastAsiaTheme="minorHAnsi"/>
                <w:b/>
                <w:bCs/>
                <w:kern w:val="2"/>
                <w14:ligatures w14:val="standardContextual"/>
              </w:rPr>
            </w:pPr>
            <w:r>
              <w:rPr>
                <w:b/>
                <w:bCs/>
              </w:rPr>
              <w:t>2</w:t>
            </w:r>
          </w:p>
        </w:tc>
      </w:tr>
      <w:tr w:rsidR="00E03C69" w:rsidRPr="004E5BF6" w14:paraId="2A8EDD2E" w14:textId="77777777" w:rsidTr="00730851">
        <w:tc>
          <w:tcPr>
            <w:tcW w:w="871" w:type="pct"/>
            <w:shd w:val="clear" w:color="auto" w:fill="auto"/>
            <w:vAlign w:val="center"/>
          </w:tcPr>
          <w:p w14:paraId="71C3CFBF" w14:textId="77777777" w:rsidR="00E03C69" w:rsidRPr="004E5BF6" w:rsidRDefault="00E03C69" w:rsidP="00730851">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0005BAB1" w14:textId="77777777" w:rsidR="00E03C69" w:rsidRPr="004E5BF6" w:rsidRDefault="00E03C69" w:rsidP="00730851">
            <w:pPr>
              <w:jc w:val="center"/>
              <w:rPr>
                <w:lang w:val="vi-VN"/>
              </w:rPr>
            </w:pPr>
          </w:p>
        </w:tc>
        <w:tc>
          <w:tcPr>
            <w:tcW w:w="671" w:type="pct"/>
            <w:shd w:val="clear" w:color="auto" w:fill="auto"/>
            <w:vAlign w:val="center"/>
          </w:tcPr>
          <w:p w14:paraId="76D7C5C7" w14:textId="77777777" w:rsidR="00E03C69" w:rsidRPr="00A82EAF" w:rsidRDefault="00E03C69" w:rsidP="00730851">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4ECB6D50" w14:textId="77777777" w:rsidR="00E03C69" w:rsidRPr="004E5BF6" w:rsidRDefault="00E03C69" w:rsidP="00730851">
            <w:pPr>
              <w:jc w:val="center"/>
            </w:pPr>
          </w:p>
        </w:tc>
        <w:tc>
          <w:tcPr>
            <w:tcW w:w="596" w:type="pct"/>
            <w:shd w:val="clear" w:color="auto" w:fill="auto"/>
            <w:vAlign w:val="center"/>
          </w:tcPr>
          <w:p w14:paraId="6D2D6DCD" w14:textId="77777777" w:rsidR="00E03C69" w:rsidRPr="004E5BF6" w:rsidRDefault="00E03C69" w:rsidP="00730851">
            <w:pPr>
              <w:jc w:val="center"/>
              <w:rPr>
                <w:rFonts w:eastAsiaTheme="minorHAnsi"/>
                <w:kern w:val="2"/>
                <w14:ligatures w14:val="standardContextual"/>
              </w:rPr>
            </w:pPr>
          </w:p>
        </w:tc>
        <w:tc>
          <w:tcPr>
            <w:tcW w:w="674" w:type="pct"/>
            <w:shd w:val="clear" w:color="auto" w:fill="auto"/>
            <w:vAlign w:val="center"/>
          </w:tcPr>
          <w:p w14:paraId="02DA4637" w14:textId="77777777" w:rsidR="00E03C69" w:rsidRPr="00A82EAF" w:rsidRDefault="00E03C69" w:rsidP="00730851">
            <w:pPr>
              <w:jc w:val="center"/>
              <w:rPr>
                <w:rFonts w:eastAsiaTheme="minorHAnsi"/>
                <w:kern w:val="2"/>
                <w14:ligatures w14:val="standardContextual"/>
              </w:rPr>
            </w:pPr>
            <w:r>
              <w:rPr>
                <w:rFonts w:eastAsiaTheme="minorHAnsi"/>
                <w:kern w:val="2"/>
                <w14:ligatures w14:val="standardContextual"/>
              </w:rPr>
              <w:t>2</w:t>
            </w:r>
          </w:p>
        </w:tc>
        <w:tc>
          <w:tcPr>
            <w:tcW w:w="967" w:type="pct"/>
            <w:shd w:val="clear" w:color="auto" w:fill="auto"/>
            <w:vAlign w:val="center"/>
          </w:tcPr>
          <w:p w14:paraId="0AC45F76" w14:textId="678CFD7A" w:rsidR="00E03C69" w:rsidRPr="00475295" w:rsidRDefault="00475295" w:rsidP="00730851">
            <w:pPr>
              <w:jc w:val="center"/>
              <w:rPr>
                <w:rFonts w:eastAsiaTheme="minorHAnsi"/>
                <w:b/>
                <w:bCs/>
                <w:kern w:val="2"/>
                <w14:ligatures w14:val="standardContextual"/>
              </w:rPr>
            </w:pPr>
            <w:r>
              <w:rPr>
                <w:b/>
                <w:bCs/>
              </w:rPr>
              <w:t>2</w:t>
            </w:r>
          </w:p>
        </w:tc>
      </w:tr>
      <w:tr w:rsidR="00E03C69" w:rsidRPr="004E5BF6" w14:paraId="21F38111" w14:textId="77777777" w:rsidTr="00730851">
        <w:tc>
          <w:tcPr>
            <w:tcW w:w="871" w:type="pct"/>
            <w:shd w:val="clear" w:color="auto" w:fill="auto"/>
            <w:vAlign w:val="center"/>
          </w:tcPr>
          <w:p w14:paraId="45C7F7BB" w14:textId="77777777" w:rsidR="00E03C69" w:rsidRPr="004E5BF6" w:rsidRDefault="00E03C69" w:rsidP="0073085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23779D36" w14:textId="77777777" w:rsidR="00E03C69" w:rsidRPr="004E5BF6" w:rsidRDefault="00E03C69" w:rsidP="00730851">
            <w:pPr>
              <w:jc w:val="center"/>
              <w:rPr>
                <w:lang w:val="vi-VN"/>
              </w:rPr>
            </w:pPr>
            <w:r w:rsidRPr="004E5BF6">
              <w:rPr>
                <w:lang w:val="vi-VN"/>
              </w:rPr>
              <w:t>1.1</w:t>
            </w:r>
          </w:p>
          <w:p w14:paraId="3ED6DB5D" w14:textId="77777777" w:rsidR="00E03C69" w:rsidRDefault="00E03C69" w:rsidP="00730851">
            <w:pPr>
              <w:jc w:val="center"/>
              <w:rPr>
                <w:lang w:val="vi-VN"/>
              </w:rPr>
            </w:pPr>
            <w:r w:rsidRPr="004E5BF6">
              <w:rPr>
                <w:lang w:val="vi-VN"/>
              </w:rPr>
              <w:t>1.2</w:t>
            </w:r>
          </w:p>
          <w:p w14:paraId="53AA41D8" w14:textId="77777777" w:rsidR="00E03C69" w:rsidRPr="004E5BF6" w:rsidRDefault="00E03C69" w:rsidP="00730851">
            <w:pPr>
              <w:jc w:val="center"/>
              <w:rPr>
                <w:lang w:val="vi-VN"/>
              </w:rPr>
            </w:pPr>
            <w:r w:rsidRPr="004E5BF6">
              <w:rPr>
                <w:lang w:val="vi-VN"/>
              </w:rPr>
              <w:t>1.</w:t>
            </w:r>
            <w:r>
              <w:rPr>
                <w:lang w:val="vi-VN"/>
              </w:rPr>
              <w:t>3</w:t>
            </w:r>
          </w:p>
        </w:tc>
        <w:tc>
          <w:tcPr>
            <w:tcW w:w="671" w:type="pct"/>
            <w:shd w:val="clear" w:color="auto" w:fill="auto"/>
            <w:vAlign w:val="center"/>
          </w:tcPr>
          <w:p w14:paraId="45ACEB1D" w14:textId="672CC298" w:rsidR="00E03C69" w:rsidRPr="0037277A" w:rsidRDefault="00E03C69" w:rsidP="00730851">
            <w:pPr>
              <w:jc w:val="center"/>
              <w:rPr>
                <w:rFonts w:eastAsiaTheme="minorHAnsi"/>
                <w:kern w:val="2"/>
                <w14:ligatures w14:val="standardContextual"/>
              </w:rPr>
            </w:pPr>
          </w:p>
        </w:tc>
        <w:tc>
          <w:tcPr>
            <w:tcW w:w="598" w:type="pct"/>
            <w:shd w:val="clear" w:color="auto" w:fill="auto"/>
            <w:vAlign w:val="center"/>
          </w:tcPr>
          <w:p w14:paraId="15C483BD" w14:textId="77777777" w:rsidR="00E03C69" w:rsidRPr="004E5BF6" w:rsidRDefault="00E03C69" w:rsidP="00730851">
            <w:pPr>
              <w:jc w:val="center"/>
            </w:pPr>
          </w:p>
        </w:tc>
        <w:tc>
          <w:tcPr>
            <w:tcW w:w="596" w:type="pct"/>
            <w:shd w:val="clear" w:color="auto" w:fill="auto"/>
            <w:vAlign w:val="center"/>
          </w:tcPr>
          <w:p w14:paraId="2EFEB916" w14:textId="77777777" w:rsidR="00E03C69" w:rsidRPr="004E5BF6" w:rsidRDefault="00E03C69" w:rsidP="00730851">
            <w:pPr>
              <w:jc w:val="center"/>
              <w:rPr>
                <w:rFonts w:eastAsiaTheme="minorHAnsi"/>
                <w:kern w:val="2"/>
                <w14:ligatures w14:val="standardContextual"/>
              </w:rPr>
            </w:pPr>
          </w:p>
        </w:tc>
        <w:tc>
          <w:tcPr>
            <w:tcW w:w="674" w:type="pct"/>
            <w:shd w:val="clear" w:color="auto" w:fill="auto"/>
            <w:vAlign w:val="center"/>
          </w:tcPr>
          <w:p w14:paraId="7D0F4925" w14:textId="77777777" w:rsidR="00E03C69" w:rsidRPr="004E5BF6" w:rsidRDefault="00E03C69" w:rsidP="00730851">
            <w:pPr>
              <w:jc w:val="center"/>
              <w:rPr>
                <w:rFonts w:eastAsiaTheme="minorHAnsi"/>
                <w:kern w:val="2"/>
                <w14:ligatures w14:val="standardContextual"/>
              </w:rPr>
            </w:pPr>
          </w:p>
        </w:tc>
        <w:tc>
          <w:tcPr>
            <w:tcW w:w="967" w:type="pct"/>
            <w:shd w:val="clear" w:color="auto" w:fill="auto"/>
            <w:vAlign w:val="center"/>
          </w:tcPr>
          <w:p w14:paraId="4E760D92" w14:textId="77777777" w:rsidR="00E03C69" w:rsidRPr="004E5BF6" w:rsidRDefault="00E03C69" w:rsidP="00730851">
            <w:pPr>
              <w:jc w:val="center"/>
              <w:rPr>
                <w:rFonts w:eastAsiaTheme="minorHAnsi"/>
                <w:b/>
                <w:bCs/>
                <w:kern w:val="2"/>
                <w:lang w:val="vi-VN"/>
                <w14:ligatures w14:val="standardContextual"/>
              </w:rPr>
            </w:pPr>
          </w:p>
        </w:tc>
      </w:tr>
      <w:tr w:rsidR="00E03C69" w:rsidRPr="004E5BF6" w14:paraId="7A037958" w14:textId="77777777" w:rsidTr="00730851">
        <w:tc>
          <w:tcPr>
            <w:tcW w:w="871" w:type="pct"/>
            <w:shd w:val="clear" w:color="auto" w:fill="auto"/>
            <w:vAlign w:val="center"/>
          </w:tcPr>
          <w:p w14:paraId="15AB39A7" w14:textId="77777777" w:rsidR="00E03C69" w:rsidRPr="004E5BF6" w:rsidRDefault="00E03C69" w:rsidP="00730851">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64CF724A" w14:textId="77777777" w:rsidR="00E03C69" w:rsidRPr="004E5BF6" w:rsidRDefault="00E03C69" w:rsidP="00730851">
            <w:pPr>
              <w:jc w:val="center"/>
              <w:rPr>
                <w:lang w:val="vi-VN"/>
              </w:rPr>
            </w:pPr>
          </w:p>
        </w:tc>
        <w:tc>
          <w:tcPr>
            <w:tcW w:w="671" w:type="pct"/>
            <w:shd w:val="clear" w:color="auto" w:fill="auto"/>
            <w:vAlign w:val="center"/>
          </w:tcPr>
          <w:p w14:paraId="05606AAF" w14:textId="77777777" w:rsidR="00E03C69" w:rsidRPr="00A82EAF" w:rsidRDefault="00E03C69" w:rsidP="00730851">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5EE98155" w14:textId="77777777" w:rsidR="00E03C69" w:rsidRPr="004E5BF6" w:rsidRDefault="00E03C69" w:rsidP="00730851">
            <w:pPr>
              <w:jc w:val="center"/>
            </w:pPr>
          </w:p>
        </w:tc>
        <w:tc>
          <w:tcPr>
            <w:tcW w:w="596" w:type="pct"/>
            <w:shd w:val="clear" w:color="auto" w:fill="auto"/>
            <w:vAlign w:val="center"/>
          </w:tcPr>
          <w:p w14:paraId="3F1377D7" w14:textId="77777777" w:rsidR="00E03C69" w:rsidRPr="00A82EAF" w:rsidRDefault="00E03C69" w:rsidP="00730851">
            <w:pPr>
              <w:jc w:val="center"/>
              <w:rPr>
                <w:rFonts w:eastAsiaTheme="minorHAnsi"/>
                <w:kern w:val="2"/>
                <w14:ligatures w14:val="standardContextual"/>
              </w:rPr>
            </w:pPr>
            <w:r>
              <w:rPr>
                <w:rFonts w:eastAsiaTheme="minorHAnsi"/>
                <w:kern w:val="2"/>
                <w14:ligatures w14:val="standardContextual"/>
              </w:rPr>
              <w:t>2</w:t>
            </w:r>
          </w:p>
        </w:tc>
        <w:tc>
          <w:tcPr>
            <w:tcW w:w="674" w:type="pct"/>
            <w:shd w:val="clear" w:color="auto" w:fill="auto"/>
            <w:vAlign w:val="center"/>
          </w:tcPr>
          <w:p w14:paraId="68E94467" w14:textId="77777777" w:rsidR="00E03C69" w:rsidRPr="004E5BF6" w:rsidRDefault="00E03C69" w:rsidP="00730851">
            <w:pPr>
              <w:jc w:val="center"/>
              <w:rPr>
                <w:rFonts w:eastAsiaTheme="minorHAnsi"/>
                <w:kern w:val="2"/>
                <w14:ligatures w14:val="standardContextual"/>
              </w:rPr>
            </w:pPr>
          </w:p>
        </w:tc>
        <w:tc>
          <w:tcPr>
            <w:tcW w:w="967" w:type="pct"/>
            <w:shd w:val="clear" w:color="auto" w:fill="auto"/>
            <w:vAlign w:val="center"/>
          </w:tcPr>
          <w:p w14:paraId="57F20054" w14:textId="21EF983D" w:rsidR="00E03C69" w:rsidRPr="00BF5D90" w:rsidRDefault="00BF5D90" w:rsidP="00730851">
            <w:pPr>
              <w:jc w:val="center"/>
              <w:rPr>
                <w:rFonts w:eastAsiaTheme="minorHAnsi"/>
                <w:b/>
                <w:bCs/>
                <w:kern w:val="2"/>
                <w14:ligatures w14:val="standardContextual"/>
              </w:rPr>
            </w:pPr>
            <w:r>
              <w:rPr>
                <w:b/>
                <w:bCs/>
              </w:rPr>
              <w:t>2</w:t>
            </w:r>
          </w:p>
        </w:tc>
      </w:tr>
      <w:tr w:rsidR="00E03C69" w:rsidRPr="004E5BF6" w14:paraId="566087FA" w14:textId="77777777" w:rsidTr="00730851">
        <w:tc>
          <w:tcPr>
            <w:tcW w:w="871" w:type="pct"/>
            <w:shd w:val="clear" w:color="auto" w:fill="auto"/>
            <w:vAlign w:val="center"/>
          </w:tcPr>
          <w:p w14:paraId="72531535" w14:textId="77777777" w:rsidR="00E03C69" w:rsidRPr="004E5BF6" w:rsidRDefault="00E03C69" w:rsidP="00730851">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78619659" w14:textId="77777777" w:rsidR="00E03C69" w:rsidRPr="004E5BF6" w:rsidRDefault="00E03C69" w:rsidP="00730851">
            <w:pPr>
              <w:jc w:val="center"/>
              <w:rPr>
                <w:lang w:val="vi-VN"/>
              </w:rPr>
            </w:pPr>
          </w:p>
        </w:tc>
        <w:tc>
          <w:tcPr>
            <w:tcW w:w="671" w:type="pct"/>
            <w:shd w:val="clear" w:color="auto" w:fill="auto"/>
            <w:vAlign w:val="center"/>
          </w:tcPr>
          <w:p w14:paraId="52D1DD86" w14:textId="77777777" w:rsidR="00E03C69" w:rsidRPr="004E5BF6" w:rsidRDefault="00E03C69" w:rsidP="00730851">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582C4DFF" w14:textId="77777777" w:rsidR="00E03C69" w:rsidRPr="004E5BF6" w:rsidRDefault="00E03C69" w:rsidP="00730851">
            <w:pPr>
              <w:jc w:val="center"/>
            </w:pPr>
          </w:p>
        </w:tc>
        <w:tc>
          <w:tcPr>
            <w:tcW w:w="596" w:type="pct"/>
            <w:shd w:val="clear" w:color="auto" w:fill="auto"/>
            <w:vAlign w:val="center"/>
          </w:tcPr>
          <w:p w14:paraId="36B91431" w14:textId="77777777" w:rsidR="00E03C69" w:rsidRPr="004E5BF6" w:rsidRDefault="00E03C69" w:rsidP="00730851">
            <w:pPr>
              <w:jc w:val="center"/>
              <w:rPr>
                <w:rFonts w:eastAsiaTheme="minorHAnsi"/>
                <w:kern w:val="2"/>
                <w14:ligatures w14:val="standardContextual"/>
              </w:rPr>
            </w:pPr>
            <w:r>
              <w:rPr>
                <w:rFonts w:eastAsiaTheme="minorHAnsi"/>
                <w:kern w:val="2"/>
                <w14:ligatures w14:val="standardContextual"/>
              </w:rPr>
              <w:t>1</w:t>
            </w:r>
          </w:p>
        </w:tc>
        <w:tc>
          <w:tcPr>
            <w:tcW w:w="674" w:type="pct"/>
            <w:shd w:val="clear" w:color="auto" w:fill="auto"/>
            <w:vAlign w:val="center"/>
          </w:tcPr>
          <w:p w14:paraId="75486C7F" w14:textId="77777777" w:rsidR="00E03C69" w:rsidRPr="000E2E6F" w:rsidRDefault="00E03C69" w:rsidP="00730851">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76773606" w14:textId="77777777" w:rsidR="00E03C69" w:rsidRPr="004E5BF6" w:rsidRDefault="00E03C69" w:rsidP="00730851">
            <w:pPr>
              <w:jc w:val="center"/>
              <w:rPr>
                <w:rFonts w:eastAsiaTheme="minorHAnsi"/>
                <w:b/>
                <w:bCs/>
                <w:kern w:val="2"/>
                <w:lang w:val="vi-VN"/>
                <w14:ligatures w14:val="standardContextual"/>
              </w:rPr>
            </w:pPr>
            <w:r w:rsidRPr="004E5BF6">
              <w:rPr>
                <w:b/>
                <w:bCs/>
                <w:lang w:val="vi-VN"/>
              </w:rPr>
              <w:t>1</w:t>
            </w:r>
          </w:p>
        </w:tc>
      </w:tr>
      <w:tr w:rsidR="00E03C69" w:rsidRPr="004E5BF6" w14:paraId="70FD7946" w14:textId="77777777" w:rsidTr="00730851">
        <w:tc>
          <w:tcPr>
            <w:tcW w:w="871" w:type="pct"/>
            <w:shd w:val="clear" w:color="auto" w:fill="auto"/>
            <w:vAlign w:val="center"/>
          </w:tcPr>
          <w:p w14:paraId="504D6F24" w14:textId="77777777" w:rsidR="00E03C69" w:rsidRPr="004E5BF6" w:rsidRDefault="00E03C69" w:rsidP="00730851">
            <w:pPr>
              <w:jc w:val="center"/>
              <w:rPr>
                <w:lang w:val="vi-VN"/>
              </w:rPr>
            </w:pPr>
            <w:r w:rsidRPr="004E5BF6">
              <w:rPr>
                <w:lang w:val="vi-VN"/>
              </w:rPr>
              <w:t>Tổng số câu hỏi thành phần</w:t>
            </w:r>
          </w:p>
        </w:tc>
        <w:tc>
          <w:tcPr>
            <w:tcW w:w="623" w:type="pct"/>
            <w:shd w:val="clear" w:color="auto" w:fill="auto"/>
            <w:vAlign w:val="center"/>
          </w:tcPr>
          <w:p w14:paraId="45AD9271" w14:textId="77777777" w:rsidR="00E03C69" w:rsidRPr="004E5BF6" w:rsidRDefault="00E03C69" w:rsidP="00730851">
            <w:pPr>
              <w:jc w:val="center"/>
              <w:rPr>
                <w:b/>
                <w:bCs/>
                <w:lang w:val="vi-VN"/>
              </w:rPr>
            </w:pPr>
          </w:p>
        </w:tc>
        <w:tc>
          <w:tcPr>
            <w:tcW w:w="671" w:type="pct"/>
            <w:shd w:val="clear" w:color="auto" w:fill="auto"/>
            <w:vAlign w:val="center"/>
          </w:tcPr>
          <w:p w14:paraId="2ED7D524" w14:textId="77777777" w:rsidR="00E03C69" w:rsidRPr="004E5BF6" w:rsidRDefault="00E03C69" w:rsidP="00730851">
            <w:pPr>
              <w:jc w:val="center"/>
              <w:rPr>
                <w:b/>
                <w:bCs/>
                <w:lang w:val="vi-VN"/>
              </w:rPr>
            </w:pPr>
            <w:r w:rsidRPr="004E5BF6">
              <w:rPr>
                <w:b/>
                <w:bCs/>
                <w:lang w:val="vi-VN"/>
              </w:rPr>
              <w:t>10</w:t>
            </w:r>
          </w:p>
        </w:tc>
        <w:tc>
          <w:tcPr>
            <w:tcW w:w="598" w:type="pct"/>
            <w:shd w:val="clear" w:color="auto" w:fill="auto"/>
            <w:vAlign w:val="center"/>
          </w:tcPr>
          <w:p w14:paraId="2918829F" w14:textId="77777777" w:rsidR="00E03C69" w:rsidRPr="004E5BF6" w:rsidRDefault="00E03C69" w:rsidP="00730851">
            <w:pPr>
              <w:jc w:val="center"/>
              <w:rPr>
                <w:b/>
                <w:bCs/>
                <w:lang w:val="vi-VN"/>
              </w:rPr>
            </w:pPr>
            <w:r>
              <w:rPr>
                <w:b/>
                <w:bCs/>
                <w:lang w:val="vi-VN"/>
              </w:rPr>
              <w:t>0</w:t>
            </w:r>
          </w:p>
        </w:tc>
        <w:tc>
          <w:tcPr>
            <w:tcW w:w="596" w:type="pct"/>
            <w:shd w:val="clear" w:color="auto" w:fill="auto"/>
            <w:vAlign w:val="center"/>
          </w:tcPr>
          <w:p w14:paraId="2C57DE9C" w14:textId="77777777" w:rsidR="00E03C69" w:rsidRPr="009D6F4F" w:rsidRDefault="00E03C69" w:rsidP="00730851">
            <w:pPr>
              <w:jc w:val="center"/>
              <w:rPr>
                <w:b/>
                <w:bCs/>
              </w:rPr>
            </w:pPr>
            <w:r>
              <w:rPr>
                <w:b/>
                <w:bCs/>
              </w:rPr>
              <w:t>7</w:t>
            </w:r>
          </w:p>
        </w:tc>
        <w:tc>
          <w:tcPr>
            <w:tcW w:w="674" w:type="pct"/>
            <w:shd w:val="clear" w:color="auto" w:fill="auto"/>
            <w:vAlign w:val="center"/>
          </w:tcPr>
          <w:p w14:paraId="4203E023" w14:textId="77777777" w:rsidR="00E03C69" w:rsidRPr="009D6F4F" w:rsidRDefault="00E03C69" w:rsidP="00730851">
            <w:pPr>
              <w:jc w:val="center"/>
              <w:rPr>
                <w:b/>
                <w:bCs/>
              </w:rPr>
            </w:pPr>
            <w:r>
              <w:rPr>
                <w:b/>
                <w:bCs/>
              </w:rPr>
              <w:t>3</w:t>
            </w:r>
          </w:p>
        </w:tc>
        <w:tc>
          <w:tcPr>
            <w:tcW w:w="967" w:type="pct"/>
            <w:shd w:val="clear" w:color="auto" w:fill="auto"/>
            <w:vAlign w:val="center"/>
          </w:tcPr>
          <w:p w14:paraId="29BA73E9" w14:textId="77777777" w:rsidR="00E03C69" w:rsidRPr="004E5BF6" w:rsidRDefault="00E03C69" w:rsidP="00730851">
            <w:pPr>
              <w:jc w:val="center"/>
              <w:rPr>
                <w:b/>
                <w:bCs/>
                <w:lang w:val="vi-VN"/>
              </w:rPr>
            </w:pPr>
            <w:r w:rsidRPr="004E5BF6">
              <w:rPr>
                <w:b/>
                <w:bCs/>
                <w:lang w:val="vi-VN"/>
              </w:rPr>
              <w:t>10</w:t>
            </w:r>
          </w:p>
        </w:tc>
      </w:tr>
      <w:tr w:rsidR="00E03C69" w:rsidRPr="004E5BF6" w14:paraId="4832BCB1" w14:textId="77777777" w:rsidTr="00730851">
        <w:tc>
          <w:tcPr>
            <w:tcW w:w="871" w:type="pct"/>
            <w:shd w:val="clear" w:color="auto" w:fill="auto"/>
            <w:vAlign w:val="center"/>
          </w:tcPr>
          <w:p w14:paraId="47226525" w14:textId="77777777" w:rsidR="00E03C69" w:rsidRPr="004E5BF6" w:rsidRDefault="00E03C69" w:rsidP="00730851">
            <w:pPr>
              <w:jc w:val="center"/>
              <w:rPr>
                <w:b/>
                <w:bCs/>
                <w:i/>
                <w:iCs/>
              </w:rPr>
            </w:pPr>
            <w:r w:rsidRPr="004E5BF6">
              <w:rPr>
                <w:b/>
                <w:bCs/>
                <w:i/>
                <w:iCs/>
              </w:rPr>
              <w:t>Tổng số điểm</w:t>
            </w:r>
          </w:p>
        </w:tc>
        <w:tc>
          <w:tcPr>
            <w:tcW w:w="623" w:type="pct"/>
            <w:shd w:val="clear" w:color="auto" w:fill="auto"/>
            <w:vAlign w:val="center"/>
          </w:tcPr>
          <w:p w14:paraId="0D8F19E1" w14:textId="77777777" w:rsidR="00E03C69" w:rsidRPr="004E5BF6" w:rsidRDefault="00E03C69" w:rsidP="00730851">
            <w:pPr>
              <w:jc w:val="center"/>
              <w:rPr>
                <w:b/>
                <w:bCs/>
                <w:i/>
                <w:iCs/>
                <w:lang w:val="vi-VN"/>
              </w:rPr>
            </w:pPr>
          </w:p>
        </w:tc>
        <w:tc>
          <w:tcPr>
            <w:tcW w:w="671" w:type="pct"/>
            <w:shd w:val="clear" w:color="auto" w:fill="auto"/>
            <w:vAlign w:val="center"/>
          </w:tcPr>
          <w:p w14:paraId="45E0939F" w14:textId="77777777" w:rsidR="00E03C69" w:rsidRPr="004E5BF6" w:rsidRDefault="00E03C69" w:rsidP="00730851">
            <w:pPr>
              <w:jc w:val="center"/>
              <w:rPr>
                <w:b/>
                <w:bCs/>
                <w:i/>
                <w:iCs/>
                <w:lang w:val="vi-VN"/>
              </w:rPr>
            </w:pPr>
            <w:r w:rsidRPr="004E5BF6">
              <w:rPr>
                <w:b/>
                <w:bCs/>
                <w:i/>
                <w:iCs/>
                <w:lang w:val="vi-VN"/>
              </w:rPr>
              <w:t>10</w:t>
            </w:r>
          </w:p>
        </w:tc>
        <w:tc>
          <w:tcPr>
            <w:tcW w:w="598" w:type="pct"/>
            <w:shd w:val="clear" w:color="auto" w:fill="auto"/>
            <w:vAlign w:val="center"/>
          </w:tcPr>
          <w:p w14:paraId="538C0E28" w14:textId="77777777" w:rsidR="00E03C69" w:rsidRPr="00210D34" w:rsidRDefault="00E03C69" w:rsidP="00730851">
            <w:pPr>
              <w:jc w:val="center"/>
              <w:rPr>
                <w:b/>
                <w:bCs/>
                <w:i/>
                <w:iCs/>
                <w:lang w:val="vi-VN"/>
              </w:rPr>
            </w:pPr>
            <w:r>
              <w:rPr>
                <w:b/>
                <w:bCs/>
                <w:i/>
                <w:iCs/>
                <w:lang w:val="vi-VN"/>
              </w:rPr>
              <w:t>0</w:t>
            </w:r>
          </w:p>
        </w:tc>
        <w:tc>
          <w:tcPr>
            <w:tcW w:w="596" w:type="pct"/>
            <w:shd w:val="clear" w:color="auto" w:fill="auto"/>
            <w:vAlign w:val="center"/>
          </w:tcPr>
          <w:p w14:paraId="3F07F4BD" w14:textId="77777777" w:rsidR="00E03C69" w:rsidRPr="004E5BF6" w:rsidRDefault="00E03C69" w:rsidP="00730851">
            <w:pPr>
              <w:jc w:val="center"/>
              <w:rPr>
                <w:b/>
                <w:bCs/>
                <w:i/>
                <w:iCs/>
                <w:lang w:val="vi-VN"/>
              </w:rPr>
            </w:pPr>
            <w:r>
              <w:rPr>
                <w:b/>
                <w:bCs/>
                <w:i/>
                <w:iCs/>
                <w:lang w:val="vi-VN"/>
              </w:rPr>
              <w:t>5</w:t>
            </w:r>
          </w:p>
        </w:tc>
        <w:tc>
          <w:tcPr>
            <w:tcW w:w="674" w:type="pct"/>
            <w:shd w:val="clear" w:color="auto" w:fill="auto"/>
            <w:vAlign w:val="center"/>
          </w:tcPr>
          <w:p w14:paraId="2F44D931" w14:textId="77777777" w:rsidR="00E03C69" w:rsidRPr="009D6F4F" w:rsidRDefault="00E03C69" w:rsidP="00730851">
            <w:pPr>
              <w:jc w:val="center"/>
              <w:rPr>
                <w:b/>
                <w:bCs/>
                <w:i/>
                <w:iCs/>
              </w:rPr>
            </w:pPr>
            <w:r>
              <w:rPr>
                <w:b/>
                <w:bCs/>
                <w:i/>
                <w:iCs/>
              </w:rPr>
              <w:t>5</w:t>
            </w:r>
          </w:p>
        </w:tc>
        <w:tc>
          <w:tcPr>
            <w:tcW w:w="967" w:type="pct"/>
            <w:shd w:val="clear" w:color="auto" w:fill="auto"/>
            <w:vAlign w:val="center"/>
          </w:tcPr>
          <w:p w14:paraId="7F4D012B" w14:textId="77777777" w:rsidR="00E03C69" w:rsidRPr="004E5BF6" w:rsidRDefault="00E03C69" w:rsidP="00730851">
            <w:pPr>
              <w:jc w:val="center"/>
              <w:rPr>
                <w:b/>
                <w:bCs/>
                <w:lang w:val="vi-VN"/>
              </w:rPr>
            </w:pPr>
          </w:p>
        </w:tc>
      </w:tr>
      <w:tr w:rsidR="00E03C69" w:rsidRPr="00A1377F" w14:paraId="6C1A50F8" w14:textId="77777777" w:rsidTr="00730851">
        <w:tc>
          <w:tcPr>
            <w:tcW w:w="871" w:type="pct"/>
            <w:shd w:val="clear" w:color="auto" w:fill="auto"/>
            <w:vAlign w:val="center"/>
          </w:tcPr>
          <w:p w14:paraId="5D7DA5B2" w14:textId="77777777" w:rsidR="00E03C69" w:rsidRPr="004E5BF6" w:rsidRDefault="00E03C69" w:rsidP="00730851">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384A7DDF" w14:textId="77777777" w:rsidR="00E03C69" w:rsidRPr="004E5BF6" w:rsidRDefault="00E03C69" w:rsidP="00730851">
            <w:pPr>
              <w:jc w:val="center"/>
              <w:rPr>
                <w:b/>
                <w:bCs/>
                <w:i/>
                <w:iCs/>
                <w:lang w:val="vi-VN"/>
              </w:rPr>
            </w:pPr>
          </w:p>
        </w:tc>
        <w:tc>
          <w:tcPr>
            <w:tcW w:w="671" w:type="pct"/>
            <w:shd w:val="clear" w:color="auto" w:fill="auto"/>
            <w:vAlign w:val="center"/>
          </w:tcPr>
          <w:p w14:paraId="1CCBB68B" w14:textId="77777777" w:rsidR="00E03C69" w:rsidRPr="004E5BF6" w:rsidRDefault="00E03C69" w:rsidP="00730851">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4E26C6DD" w14:textId="77777777" w:rsidR="00E03C69" w:rsidRPr="00210D34" w:rsidRDefault="00E03C69" w:rsidP="00730851">
            <w:pPr>
              <w:jc w:val="center"/>
              <w:rPr>
                <w:b/>
                <w:bCs/>
                <w:i/>
                <w:iCs/>
                <w:lang w:val="vi-VN"/>
              </w:rPr>
            </w:pPr>
            <w:r>
              <w:rPr>
                <w:b/>
                <w:bCs/>
                <w:i/>
                <w:iCs/>
                <w:lang w:val="vi-VN"/>
              </w:rPr>
              <w:t>0%</w:t>
            </w:r>
          </w:p>
        </w:tc>
        <w:tc>
          <w:tcPr>
            <w:tcW w:w="596" w:type="pct"/>
            <w:shd w:val="clear" w:color="auto" w:fill="auto"/>
            <w:vAlign w:val="center"/>
          </w:tcPr>
          <w:p w14:paraId="40A7FA5B" w14:textId="77777777" w:rsidR="00E03C69" w:rsidRPr="004E5BF6" w:rsidRDefault="00E03C69" w:rsidP="00730851">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674" w:type="pct"/>
            <w:shd w:val="clear" w:color="auto" w:fill="auto"/>
            <w:vAlign w:val="center"/>
          </w:tcPr>
          <w:p w14:paraId="073C4862" w14:textId="77777777" w:rsidR="00E03C69" w:rsidRPr="004E5BF6" w:rsidRDefault="00E03C69" w:rsidP="00730851">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967" w:type="pct"/>
            <w:shd w:val="clear" w:color="auto" w:fill="auto"/>
            <w:vAlign w:val="center"/>
          </w:tcPr>
          <w:p w14:paraId="2EB18A7B" w14:textId="77777777" w:rsidR="00E03C69" w:rsidRPr="005D18D0" w:rsidRDefault="00E03C69" w:rsidP="00730851">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759E8D3F" w14:textId="77777777" w:rsidR="0051092E" w:rsidRDefault="0051092E" w:rsidP="00C67741">
      <w:pPr>
        <w:spacing w:before="60" w:after="40" w:line="288" w:lineRule="auto"/>
        <w:rPr>
          <w:b/>
          <w:bCs/>
          <w:lang w:val="vi-VN" w:eastAsia="x-none"/>
        </w:rPr>
      </w:pPr>
    </w:p>
    <w:p w14:paraId="0B9662F9" w14:textId="512438A9" w:rsidR="00FB17E8" w:rsidRPr="009E6F2F" w:rsidRDefault="007B1540" w:rsidP="00C67741">
      <w:pPr>
        <w:spacing w:before="60" w:after="40" w:line="288" w:lineRule="auto"/>
        <w:rPr>
          <w:b/>
          <w:bCs/>
          <w:lang w:val="vi-VN" w:eastAsia="x-none"/>
        </w:rPr>
      </w:pPr>
      <w:r w:rsidRPr="00D83953">
        <w:rPr>
          <w:b/>
          <w:bCs/>
          <w:lang w:eastAsia="x-none"/>
        </w:rPr>
        <w:t xml:space="preserve">Rubrics </w:t>
      </w:r>
      <w:r w:rsidR="009937DF">
        <w:rPr>
          <w:b/>
          <w:bCs/>
          <w:lang w:val="vi-VN" w:eastAsia="x-none"/>
        </w:rPr>
        <w:t>3</w:t>
      </w:r>
      <w:r w:rsidRPr="00D83953">
        <w:rPr>
          <w:b/>
          <w:bCs/>
          <w:lang w:eastAsia="x-none"/>
        </w:rPr>
        <w:t xml:space="preserve">. Đánh giá bài tập </w:t>
      </w:r>
      <w:r w:rsidR="009E6F2F">
        <w:rPr>
          <w:b/>
          <w:bCs/>
          <w:lang w:eastAsia="x-none"/>
        </w:rPr>
        <w:t>nhóm</w:t>
      </w:r>
    </w:p>
    <w:p w14:paraId="193955E8" w14:textId="2FABB921" w:rsidR="008A0697" w:rsidRPr="00B23AFF" w:rsidRDefault="005D011B" w:rsidP="00835CF7">
      <w:pPr>
        <w:pStyle w:val="ListParagraph"/>
        <w:numPr>
          <w:ilvl w:val="0"/>
          <w:numId w:val="28"/>
        </w:numPr>
        <w:spacing w:before="60" w:after="40" w:line="288" w:lineRule="auto"/>
        <w:rPr>
          <w:lang w:eastAsia="x-none"/>
        </w:rPr>
      </w:pPr>
      <w:r w:rsidRPr="00C67741">
        <w:rPr>
          <w:lang w:eastAsia="x-none"/>
        </w:rPr>
        <w:t>Trọng số: 20% (</w:t>
      </w:r>
      <w:r w:rsidR="008E4474" w:rsidRPr="00C67741">
        <w:rPr>
          <w:lang w:eastAsia="x-none"/>
        </w:rPr>
        <w:t>t</w:t>
      </w:r>
      <w:r w:rsidR="00D2120A" w:rsidRPr="00C67741">
        <w:rPr>
          <w:lang w:eastAsia="x-none"/>
        </w:rPr>
        <w:t>hành phần</w:t>
      </w:r>
      <w:r w:rsidR="008E4474" w:rsidRPr="00C67741">
        <w:rPr>
          <w:lang w:eastAsia="x-none"/>
        </w:rPr>
        <w:t xml:space="preserve"> thứ </w:t>
      </w:r>
      <w:r w:rsidR="00E92557">
        <w:rPr>
          <w:lang w:val="vi-VN" w:eastAsia="x-none"/>
        </w:rPr>
        <w:t>hai</w:t>
      </w:r>
      <w:r w:rsidR="00D2120A" w:rsidRPr="00C67741">
        <w:rPr>
          <w:lang w:eastAsia="x-none"/>
        </w:rPr>
        <w:t xml:space="preserve"> của điểm đánh giá 40%</w:t>
      </w:r>
      <w:r w:rsidR="008E4474" w:rsidRPr="00C67741">
        <w:rPr>
          <w:lang w:eastAsia="x-none"/>
        </w:rPr>
        <w:t>)</w:t>
      </w:r>
    </w:p>
    <w:p w14:paraId="1B7EA0DF" w14:textId="555D8626" w:rsidR="00B23AFF" w:rsidRPr="000B130C" w:rsidRDefault="00B23AFF" w:rsidP="00835CF7">
      <w:pPr>
        <w:pStyle w:val="ListParagraph"/>
        <w:numPr>
          <w:ilvl w:val="0"/>
          <w:numId w:val="28"/>
        </w:numPr>
        <w:spacing w:before="60" w:after="40" w:line="288" w:lineRule="auto"/>
        <w:rPr>
          <w:lang w:eastAsia="x-none"/>
        </w:rPr>
      </w:pPr>
      <w:r>
        <w:rPr>
          <w:lang w:val="vi-VN" w:eastAsia="x-none"/>
        </w:rPr>
        <w:t xml:space="preserve">Sinh viên sẽ được giao nghiên cứu </w:t>
      </w:r>
      <w:r w:rsidR="006E0F1A">
        <w:rPr>
          <w:lang w:eastAsia="x-none"/>
        </w:rPr>
        <w:t>một bài toán ứng dụng cụ thể có sử d</w:t>
      </w:r>
      <w:r w:rsidR="00EE4A2E">
        <w:rPr>
          <w:lang w:eastAsia="x-none"/>
        </w:rPr>
        <w:t>ụng</w:t>
      </w:r>
      <w:r w:rsidR="006E0F1A">
        <w:rPr>
          <w:lang w:eastAsia="x-none"/>
        </w:rPr>
        <w:t xml:space="preserve"> C# và </w:t>
      </w:r>
      <w:r w:rsidR="00EE4A2E">
        <w:rPr>
          <w:lang w:eastAsia="x-none"/>
        </w:rPr>
        <w:t xml:space="preserve">hệ quản trị </w:t>
      </w:r>
      <w:r w:rsidR="006E0F1A">
        <w:rPr>
          <w:lang w:eastAsia="x-none"/>
        </w:rPr>
        <w:t>SQL Server</w:t>
      </w:r>
      <w:r w:rsidR="00EE4A2E">
        <w:rPr>
          <w:lang w:eastAsia="x-none"/>
        </w:rPr>
        <w:t xml:space="preserve">, lập trình </w:t>
      </w:r>
      <w:r>
        <w:rPr>
          <w:lang w:val="vi-VN" w:eastAsia="x-none"/>
        </w:rPr>
        <w:t>viết chương trình</w:t>
      </w:r>
      <w:r w:rsidR="003D19C1">
        <w:rPr>
          <w:lang w:eastAsia="x-none"/>
        </w:rPr>
        <w:t xml:space="preserve"> </w:t>
      </w:r>
      <w:r>
        <w:rPr>
          <w:lang w:val="vi-VN" w:eastAsia="x-none"/>
        </w:rPr>
        <w:t>và báo cáo trước lớp</w:t>
      </w:r>
      <w:r w:rsidR="00E940C4">
        <w:rPr>
          <w:lang w:val="vi-VN" w:eastAsia="x-non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17"/>
        <w:gridCol w:w="635"/>
        <w:gridCol w:w="697"/>
        <w:gridCol w:w="1842"/>
        <w:gridCol w:w="1850"/>
        <w:gridCol w:w="1850"/>
        <w:gridCol w:w="1848"/>
      </w:tblGrid>
      <w:tr w:rsidR="00E96447" w:rsidRPr="00B42448" w14:paraId="5E460037" w14:textId="77777777" w:rsidTr="00301CB6">
        <w:trPr>
          <w:trHeight w:val="230"/>
        </w:trPr>
        <w:tc>
          <w:tcPr>
            <w:tcW w:w="459" w:type="pct"/>
            <w:vMerge w:val="restart"/>
            <w:shd w:val="clear" w:color="auto" w:fill="E2EFD9" w:themeFill="accent6" w:themeFillTint="33"/>
            <w:tcMar>
              <w:left w:w="28" w:type="dxa"/>
              <w:right w:w="28" w:type="dxa"/>
            </w:tcMar>
            <w:vAlign w:val="center"/>
          </w:tcPr>
          <w:p w14:paraId="3C472792" w14:textId="77777777" w:rsidR="000B130C" w:rsidRPr="00B42448" w:rsidRDefault="000B130C" w:rsidP="009C589F">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118CC2E0" w14:textId="77777777" w:rsidR="000B130C" w:rsidRPr="00B42448" w:rsidRDefault="000B130C" w:rsidP="00301CB6">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4B48320E" w14:textId="1EB23627" w:rsidR="000B130C" w:rsidRPr="00B42448" w:rsidRDefault="000B130C" w:rsidP="009C589F">
            <w:pPr>
              <w:jc w:val="center"/>
              <w:rPr>
                <w:b/>
                <w:lang w:val="vi-VN"/>
              </w:rPr>
            </w:pPr>
            <w:r w:rsidRPr="00B42448">
              <w:rPr>
                <w:b/>
                <w:lang w:val="vi"/>
              </w:rPr>
              <w:t>Trọng</w:t>
            </w:r>
            <w:r w:rsidR="00D001CC">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2BB51DD3" w14:textId="77777777" w:rsidR="000B130C" w:rsidRPr="00B42448" w:rsidRDefault="000B130C" w:rsidP="009C589F">
            <w:pPr>
              <w:jc w:val="center"/>
              <w:rPr>
                <w:b/>
                <w:lang w:val="vi"/>
              </w:rPr>
            </w:pPr>
            <w:r w:rsidRPr="00B42448">
              <w:rPr>
                <w:b/>
                <w:lang w:val="vi"/>
              </w:rPr>
              <w:t>Mô tả mức chất lượng</w:t>
            </w:r>
          </w:p>
        </w:tc>
      </w:tr>
      <w:tr w:rsidR="00301CB6" w:rsidRPr="00B42448" w14:paraId="71F6C21A" w14:textId="77777777" w:rsidTr="00301CB6">
        <w:trPr>
          <w:trHeight w:val="230"/>
        </w:trPr>
        <w:tc>
          <w:tcPr>
            <w:tcW w:w="459" w:type="pct"/>
            <w:vMerge/>
            <w:tcBorders>
              <w:top w:val="nil"/>
            </w:tcBorders>
            <w:shd w:val="clear" w:color="auto" w:fill="E2EFD9" w:themeFill="accent6" w:themeFillTint="33"/>
            <w:tcMar>
              <w:left w:w="28" w:type="dxa"/>
              <w:right w:w="28" w:type="dxa"/>
            </w:tcMar>
          </w:tcPr>
          <w:p w14:paraId="3E8332A5" w14:textId="77777777" w:rsidR="000B130C" w:rsidRPr="00B42448" w:rsidRDefault="000B130C" w:rsidP="0095485E">
            <w:pPr>
              <w:jc w:val="center"/>
            </w:pPr>
          </w:p>
        </w:tc>
        <w:tc>
          <w:tcPr>
            <w:tcW w:w="337" w:type="pct"/>
            <w:vMerge/>
            <w:tcBorders>
              <w:top w:val="nil"/>
            </w:tcBorders>
            <w:shd w:val="clear" w:color="auto" w:fill="E2EFD9" w:themeFill="accent6" w:themeFillTint="33"/>
            <w:tcMar>
              <w:left w:w="28" w:type="dxa"/>
              <w:right w:w="28" w:type="dxa"/>
            </w:tcMar>
          </w:tcPr>
          <w:p w14:paraId="4A3AB6A9" w14:textId="77777777" w:rsidR="000B130C" w:rsidRPr="00B42448" w:rsidRDefault="000B130C" w:rsidP="0095485E">
            <w:pPr>
              <w:jc w:val="center"/>
            </w:pPr>
          </w:p>
        </w:tc>
        <w:tc>
          <w:tcPr>
            <w:tcW w:w="365" w:type="pct"/>
            <w:vMerge/>
            <w:tcBorders>
              <w:top w:val="nil"/>
            </w:tcBorders>
            <w:shd w:val="clear" w:color="auto" w:fill="E2EFD9" w:themeFill="accent6" w:themeFillTint="33"/>
            <w:tcMar>
              <w:left w:w="28" w:type="dxa"/>
              <w:right w:w="28" w:type="dxa"/>
            </w:tcMar>
          </w:tcPr>
          <w:p w14:paraId="497E5F9D" w14:textId="77777777" w:rsidR="000B130C" w:rsidRPr="00B42448" w:rsidRDefault="000B130C" w:rsidP="0095485E">
            <w:pPr>
              <w:jc w:val="center"/>
            </w:pPr>
          </w:p>
        </w:tc>
        <w:tc>
          <w:tcPr>
            <w:tcW w:w="960" w:type="pct"/>
            <w:shd w:val="clear" w:color="auto" w:fill="E2EFD9" w:themeFill="accent6" w:themeFillTint="33"/>
            <w:tcMar>
              <w:left w:w="28" w:type="dxa"/>
              <w:right w:w="28" w:type="dxa"/>
            </w:tcMar>
          </w:tcPr>
          <w:p w14:paraId="1026EB4C" w14:textId="77777777" w:rsidR="000B130C" w:rsidRPr="00B42448" w:rsidRDefault="000B130C" w:rsidP="0095485E">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401D6D3E" w14:textId="77777777" w:rsidR="000B130C" w:rsidRPr="00B42448" w:rsidRDefault="000B130C" w:rsidP="0095485E">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43F4CAED" w14:textId="77777777" w:rsidR="000B130C" w:rsidRPr="00B42448" w:rsidRDefault="000B130C" w:rsidP="0095485E">
            <w:pPr>
              <w:jc w:val="center"/>
              <w:rPr>
                <w:b/>
                <w:lang w:val="vi"/>
              </w:rPr>
            </w:pPr>
            <w:r w:rsidRPr="00B42448">
              <w:rPr>
                <w:b/>
                <w:lang w:val="vi"/>
              </w:rPr>
              <w:t>Trung bình</w:t>
            </w:r>
          </w:p>
        </w:tc>
        <w:tc>
          <w:tcPr>
            <w:tcW w:w="960" w:type="pct"/>
            <w:shd w:val="clear" w:color="auto" w:fill="E2EFD9" w:themeFill="accent6" w:themeFillTint="33"/>
            <w:tcMar>
              <w:left w:w="28" w:type="dxa"/>
              <w:right w:w="28" w:type="dxa"/>
            </w:tcMar>
          </w:tcPr>
          <w:p w14:paraId="2119B30D" w14:textId="77777777" w:rsidR="000B130C" w:rsidRPr="00B42448" w:rsidRDefault="000B130C" w:rsidP="0095485E">
            <w:pPr>
              <w:jc w:val="center"/>
              <w:rPr>
                <w:b/>
                <w:lang w:val="vi"/>
              </w:rPr>
            </w:pPr>
            <w:r w:rsidRPr="00B42448">
              <w:rPr>
                <w:b/>
                <w:lang w:val="vi"/>
              </w:rPr>
              <w:t>Yếu</w:t>
            </w:r>
          </w:p>
        </w:tc>
      </w:tr>
      <w:tr w:rsidR="00301CB6" w:rsidRPr="00B42448" w14:paraId="285EEB40" w14:textId="77777777" w:rsidTr="00301CB6">
        <w:trPr>
          <w:trHeight w:val="230"/>
        </w:trPr>
        <w:tc>
          <w:tcPr>
            <w:tcW w:w="459" w:type="pct"/>
            <w:vMerge/>
            <w:tcBorders>
              <w:top w:val="nil"/>
            </w:tcBorders>
            <w:shd w:val="clear" w:color="auto" w:fill="E2EFD9" w:themeFill="accent6" w:themeFillTint="33"/>
            <w:tcMar>
              <w:left w:w="28" w:type="dxa"/>
              <w:right w:w="28" w:type="dxa"/>
            </w:tcMar>
          </w:tcPr>
          <w:p w14:paraId="22814B1F" w14:textId="77777777" w:rsidR="000B130C" w:rsidRPr="00B42448" w:rsidRDefault="000B130C" w:rsidP="0095485E">
            <w:pPr>
              <w:jc w:val="center"/>
            </w:pPr>
          </w:p>
        </w:tc>
        <w:tc>
          <w:tcPr>
            <w:tcW w:w="337" w:type="pct"/>
            <w:vMerge/>
            <w:tcBorders>
              <w:top w:val="nil"/>
            </w:tcBorders>
            <w:shd w:val="clear" w:color="auto" w:fill="E2EFD9" w:themeFill="accent6" w:themeFillTint="33"/>
            <w:tcMar>
              <w:left w:w="28" w:type="dxa"/>
              <w:right w:w="28" w:type="dxa"/>
            </w:tcMar>
          </w:tcPr>
          <w:p w14:paraId="552B987C" w14:textId="77777777" w:rsidR="000B130C" w:rsidRPr="00B42448" w:rsidRDefault="000B130C" w:rsidP="0095485E">
            <w:pPr>
              <w:jc w:val="center"/>
            </w:pPr>
          </w:p>
        </w:tc>
        <w:tc>
          <w:tcPr>
            <w:tcW w:w="365" w:type="pct"/>
            <w:vMerge/>
            <w:tcBorders>
              <w:top w:val="nil"/>
            </w:tcBorders>
            <w:shd w:val="clear" w:color="auto" w:fill="E2EFD9" w:themeFill="accent6" w:themeFillTint="33"/>
            <w:tcMar>
              <w:left w:w="28" w:type="dxa"/>
              <w:right w:w="28" w:type="dxa"/>
            </w:tcMar>
          </w:tcPr>
          <w:p w14:paraId="0485BE0B" w14:textId="77777777" w:rsidR="000B130C" w:rsidRPr="00B42448" w:rsidRDefault="000B130C" w:rsidP="0095485E">
            <w:pPr>
              <w:jc w:val="center"/>
            </w:pPr>
          </w:p>
        </w:tc>
        <w:tc>
          <w:tcPr>
            <w:tcW w:w="960" w:type="pct"/>
            <w:shd w:val="clear" w:color="auto" w:fill="E2EFD9" w:themeFill="accent6" w:themeFillTint="33"/>
            <w:tcMar>
              <w:left w:w="28" w:type="dxa"/>
              <w:right w:w="28" w:type="dxa"/>
            </w:tcMar>
          </w:tcPr>
          <w:p w14:paraId="19D85C2D" w14:textId="77777777" w:rsidR="000B130C" w:rsidRPr="00B42448" w:rsidRDefault="000B130C" w:rsidP="0095485E">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1C54FC52" w14:textId="77777777" w:rsidR="000B130C" w:rsidRPr="00B42448" w:rsidRDefault="000B130C" w:rsidP="0095485E">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0360A4B1" w14:textId="77777777" w:rsidR="000B130C" w:rsidRPr="00B42448" w:rsidRDefault="000B130C" w:rsidP="0095485E">
            <w:pPr>
              <w:jc w:val="center"/>
              <w:rPr>
                <w:b/>
                <w:lang w:val="vi-VN"/>
              </w:rPr>
            </w:pPr>
            <w:r w:rsidRPr="00B42448">
              <w:rPr>
                <w:b/>
              </w:rPr>
              <w:t>4,5 –</w:t>
            </w:r>
            <w:r w:rsidRPr="00B42448">
              <w:rPr>
                <w:b/>
                <w:spacing w:val="-2"/>
              </w:rPr>
              <w:t xml:space="preserve"> 6,9</w:t>
            </w:r>
          </w:p>
        </w:tc>
        <w:tc>
          <w:tcPr>
            <w:tcW w:w="960" w:type="pct"/>
            <w:shd w:val="clear" w:color="auto" w:fill="E2EFD9" w:themeFill="accent6" w:themeFillTint="33"/>
            <w:tcMar>
              <w:left w:w="28" w:type="dxa"/>
              <w:right w:w="28" w:type="dxa"/>
            </w:tcMar>
          </w:tcPr>
          <w:p w14:paraId="2D9AD80B" w14:textId="77777777" w:rsidR="000B130C" w:rsidRPr="00B42448" w:rsidRDefault="000B130C" w:rsidP="0095485E">
            <w:pPr>
              <w:jc w:val="center"/>
              <w:rPr>
                <w:b/>
                <w:lang w:val="vi"/>
              </w:rPr>
            </w:pPr>
            <w:r w:rsidRPr="00B42448">
              <w:rPr>
                <w:b/>
                <w:spacing w:val="-5"/>
              </w:rPr>
              <w:t>0 - 4,4</w:t>
            </w:r>
          </w:p>
        </w:tc>
      </w:tr>
      <w:tr w:rsidR="00E96447" w:rsidRPr="00B42448" w14:paraId="0C9CB42E" w14:textId="77777777" w:rsidTr="00542D11">
        <w:trPr>
          <w:cantSplit/>
          <w:trHeight w:val="1169"/>
        </w:trPr>
        <w:tc>
          <w:tcPr>
            <w:tcW w:w="459" w:type="pct"/>
            <w:tcMar>
              <w:left w:w="28" w:type="dxa"/>
              <w:right w:w="28" w:type="dxa"/>
            </w:tcMar>
            <w:vAlign w:val="center"/>
          </w:tcPr>
          <w:p w14:paraId="1A31ACA3" w14:textId="55690213" w:rsidR="000B130C" w:rsidRPr="00E94E66" w:rsidRDefault="008A3B8B" w:rsidP="0095485E">
            <w:pPr>
              <w:jc w:val="center"/>
              <w:rPr>
                <w:b/>
                <w:bCs/>
              </w:rPr>
            </w:pPr>
            <w:r w:rsidRPr="006144A6">
              <w:rPr>
                <w:b/>
                <w:bCs/>
                <w:lang w:val="vi-VN"/>
              </w:rPr>
              <w:t xml:space="preserve">Hiểu biết về </w:t>
            </w:r>
            <w:r w:rsidR="00E94E66">
              <w:rPr>
                <w:b/>
                <w:bCs/>
              </w:rPr>
              <w:t>C#</w:t>
            </w:r>
            <w:r w:rsidR="005251FB">
              <w:rPr>
                <w:b/>
                <w:bCs/>
              </w:rPr>
              <w:t>, lập trình trên Window</w:t>
            </w:r>
            <w:r w:rsidR="000B4097">
              <w:rPr>
                <w:b/>
                <w:bCs/>
              </w:rPr>
              <w:t>s</w:t>
            </w:r>
            <w:r w:rsidR="005251FB">
              <w:rPr>
                <w:b/>
                <w:bCs/>
              </w:rPr>
              <w:t xml:space="preserve"> Form</w:t>
            </w:r>
            <w:r w:rsidR="000B4097">
              <w:rPr>
                <w:b/>
                <w:bCs/>
              </w:rPr>
              <w:t>s</w:t>
            </w:r>
          </w:p>
          <w:p w14:paraId="5C73B424" w14:textId="3C3517C0" w:rsidR="001D57D7" w:rsidRPr="006144A6" w:rsidRDefault="001D57D7" w:rsidP="0095485E">
            <w:pPr>
              <w:jc w:val="center"/>
              <w:rPr>
                <w:b/>
                <w:bCs/>
                <w:lang w:val="vi-VN"/>
              </w:rPr>
            </w:pPr>
          </w:p>
        </w:tc>
        <w:tc>
          <w:tcPr>
            <w:tcW w:w="337" w:type="pct"/>
            <w:tcMar>
              <w:left w:w="28" w:type="dxa"/>
              <w:right w:w="28" w:type="dxa"/>
            </w:tcMar>
            <w:vAlign w:val="center"/>
          </w:tcPr>
          <w:p w14:paraId="41DFA92F" w14:textId="77777777" w:rsidR="000B130C" w:rsidRPr="006144A6" w:rsidRDefault="009D54B9" w:rsidP="0095485E">
            <w:pPr>
              <w:jc w:val="center"/>
              <w:rPr>
                <w:lang w:val="vi-VN"/>
              </w:rPr>
            </w:pPr>
            <w:r w:rsidRPr="006144A6">
              <w:rPr>
                <w:lang w:val="vi-VN"/>
              </w:rPr>
              <w:t>1.x</w:t>
            </w:r>
          </w:p>
          <w:p w14:paraId="4FF625FA" w14:textId="77777777" w:rsidR="009D54B9" w:rsidRPr="006144A6" w:rsidRDefault="009D54B9" w:rsidP="0095485E">
            <w:pPr>
              <w:jc w:val="center"/>
              <w:rPr>
                <w:lang w:val="vi-VN"/>
              </w:rPr>
            </w:pPr>
            <w:r w:rsidRPr="006144A6">
              <w:rPr>
                <w:lang w:val="vi-VN"/>
              </w:rPr>
              <w:t>2.x</w:t>
            </w:r>
          </w:p>
          <w:p w14:paraId="5DD2A444" w14:textId="3E4AD891" w:rsidR="009D54B9" w:rsidRPr="006144A6" w:rsidRDefault="009D54B9" w:rsidP="0095485E">
            <w:pPr>
              <w:jc w:val="center"/>
              <w:rPr>
                <w:lang w:val="vi-VN"/>
              </w:rPr>
            </w:pPr>
            <w:r w:rsidRPr="006144A6">
              <w:rPr>
                <w:lang w:val="vi-VN"/>
              </w:rPr>
              <w:t>3.x</w:t>
            </w:r>
          </w:p>
        </w:tc>
        <w:tc>
          <w:tcPr>
            <w:tcW w:w="365" w:type="pct"/>
            <w:tcMar>
              <w:left w:w="28" w:type="dxa"/>
              <w:right w:w="28" w:type="dxa"/>
            </w:tcMar>
            <w:vAlign w:val="center"/>
          </w:tcPr>
          <w:p w14:paraId="74F4A0B6" w14:textId="52AC0CA5" w:rsidR="000B130C" w:rsidRPr="006144A6" w:rsidRDefault="0000795C" w:rsidP="0095485E">
            <w:pPr>
              <w:jc w:val="center"/>
              <w:rPr>
                <w:lang w:val="vi-VN"/>
              </w:rPr>
            </w:pPr>
            <w:r w:rsidRPr="006144A6">
              <w:rPr>
                <w:lang w:val="vi-VN"/>
              </w:rPr>
              <w:t>2</w:t>
            </w:r>
            <w:r w:rsidR="004B1834" w:rsidRPr="006144A6">
              <w:rPr>
                <w:lang w:val="vi-VN"/>
              </w:rPr>
              <w:t>5</w:t>
            </w:r>
            <w:r w:rsidR="00665DDA" w:rsidRPr="006144A6">
              <w:rPr>
                <w:lang w:val="vi-VN"/>
              </w:rPr>
              <w:t>%</w:t>
            </w:r>
          </w:p>
        </w:tc>
        <w:tc>
          <w:tcPr>
            <w:tcW w:w="960" w:type="pct"/>
            <w:tcMar>
              <w:left w:w="0" w:type="dxa"/>
              <w:right w:w="0" w:type="dxa"/>
            </w:tcMar>
          </w:tcPr>
          <w:p w14:paraId="67C6686A" w14:textId="77E8684C" w:rsidR="000B130C" w:rsidRPr="006144A6" w:rsidRDefault="007F63C4" w:rsidP="0095485E">
            <w:pPr>
              <w:pStyle w:val="TableParagraph"/>
              <w:ind w:left="119"/>
              <w:rPr>
                <w:sz w:val="24"/>
                <w:szCs w:val="24"/>
                <w:lang w:val="en-US"/>
              </w:rPr>
            </w:pPr>
            <w:r w:rsidRPr="006144A6">
              <w:rPr>
                <w:sz w:val="24"/>
                <w:szCs w:val="24"/>
                <w:lang w:val="en-US"/>
              </w:rPr>
              <w:t>C</w:t>
            </w:r>
            <w:r w:rsidR="001A410C" w:rsidRPr="006144A6">
              <w:rPr>
                <w:sz w:val="24"/>
                <w:szCs w:val="24"/>
                <w:lang w:val="en-US"/>
              </w:rPr>
              <w:t xml:space="preserve">ó hiểu biết sâu rộng về </w:t>
            </w:r>
            <w:r w:rsidR="00466594">
              <w:rPr>
                <w:sz w:val="24"/>
                <w:szCs w:val="24"/>
                <w:lang w:val="en-US"/>
              </w:rPr>
              <w:t>C#</w:t>
            </w:r>
            <w:r w:rsidR="001A410C" w:rsidRPr="006144A6">
              <w:rPr>
                <w:sz w:val="24"/>
                <w:szCs w:val="24"/>
                <w:lang w:val="en-US"/>
              </w:rPr>
              <w:t xml:space="preserve"> và có thể áp dụng vào các </w:t>
            </w:r>
            <w:r w:rsidR="00466594">
              <w:rPr>
                <w:sz w:val="24"/>
                <w:szCs w:val="24"/>
                <w:lang w:val="en-US"/>
              </w:rPr>
              <w:t xml:space="preserve">bài toán </w:t>
            </w:r>
            <w:r w:rsidR="001A410C" w:rsidRPr="006144A6">
              <w:rPr>
                <w:sz w:val="24"/>
                <w:szCs w:val="24"/>
                <w:lang w:val="en-US"/>
              </w:rPr>
              <w:t>phức tạp.</w:t>
            </w:r>
          </w:p>
        </w:tc>
        <w:tc>
          <w:tcPr>
            <w:tcW w:w="960" w:type="pct"/>
            <w:tcMar>
              <w:left w:w="0" w:type="dxa"/>
              <w:right w:w="0" w:type="dxa"/>
            </w:tcMar>
          </w:tcPr>
          <w:p w14:paraId="41A0A5EA" w14:textId="10A6DF64" w:rsidR="000B130C" w:rsidRPr="006144A6" w:rsidRDefault="007F63C4" w:rsidP="0095485E">
            <w:pPr>
              <w:pStyle w:val="TableParagraph"/>
              <w:ind w:left="119"/>
              <w:rPr>
                <w:sz w:val="24"/>
                <w:szCs w:val="24"/>
                <w:lang w:val="en-US"/>
              </w:rPr>
            </w:pPr>
            <w:r w:rsidRPr="006144A6">
              <w:rPr>
                <w:sz w:val="24"/>
                <w:szCs w:val="24"/>
                <w:lang w:val="en-US"/>
              </w:rPr>
              <w:t>C</w:t>
            </w:r>
            <w:r w:rsidR="001A410C" w:rsidRPr="006144A6">
              <w:rPr>
                <w:sz w:val="24"/>
                <w:szCs w:val="24"/>
                <w:lang w:val="en-US"/>
              </w:rPr>
              <w:t xml:space="preserve">ó kiến thức vững cơ bản </w:t>
            </w:r>
            <w:r w:rsidR="00B64EE4" w:rsidRPr="006144A6">
              <w:rPr>
                <w:sz w:val="24"/>
                <w:szCs w:val="24"/>
                <w:lang w:val="en-US"/>
              </w:rPr>
              <w:t>về</w:t>
            </w:r>
            <w:r w:rsidR="00B64EE4" w:rsidRPr="006144A6">
              <w:rPr>
                <w:sz w:val="24"/>
                <w:szCs w:val="24"/>
                <w:lang w:val="vi-VN"/>
              </w:rPr>
              <w:t xml:space="preserve"> </w:t>
            </w:r>
            <w:r w:rsidR="00466594">
              <w:rPr>
                <w:sz w:val="24"/>
                <w:szCs w:val="24"/>
                <w:lang w:val="en-US"/>
              </w:rPr>
              <w:t>C#</w:t>
            </w:r>
            <w:r w:rsidR="001A410C" w:rsidRPr="006144A6">
              <w:rPr>
                <w:sz w:val="24"/>
                <w:szCs w:val="24"/>
                <w:lang w:val="en-US"/>
              </w:rPr>
              <w:t xml:space="preserve">, có khả năng viết các chương trình </w:t>
            </w:r>
            <w:r w:rsidR="00466594">
              <w:rPr>
                <w:sz w:val="24"/>
                <w:szCs w:val="24"/>
                <w:lang w:val="en-US"/>
              </w:rPr>
              <w:t>đơn giản</w:t>
            </w:r>
          </w:p>
        </w:tc>
        <w:tc>
          <w:tcPr>
            <w:tcW w:w="960" w:type="pct"/>
            <w:tcMar>
              <w:left w:w="0" w:type="dxa"/>
              <w:right w:w="0" w:type="dxa"/>
            </w:tcMar>
          </w:tcPr>
          <w:p w14:paraId="4B09E211" w14:textId="64C93F83" w:rsidR="000B130C" w:rsidRPr="006144A6" w:rsidRDefault="00B975AB" w:rsidP="0095485E">
            <w:pPr>
              <w:pStyle w:val="TableParagraph"/>
              <w:ind w:left="119"/>
              <w:rPr>
                <w:sz w:val="24"/>
                <w:szCs w:val="24"/>
                <w:lang w:val="en-US"/>
              </w:rPr>
            </w:pPr>
            <w:r w:rsidRPr="006144A6">
              <w:rPr>
                <w:sz w:val="24"/>
                <w:szCs w:val="24"/>
                <w:lang w:val="en-US"/>
              </w:rPr>
              <w:t>C</w:t>
            </w:r>
            <w:r w:rsidR="008C1FFB" w:rsidRPr="006144A6">
              <w:rPr>
                <w:sz w:val="24"/>
                <w:szCs w:val="24"/>
                <w:lang w:val="en-US"/>
              </w:rPr>
              <w:t xml:space="preserve">ó kiến thức cơ bản về </w:t>
            </w:r>
            <w:r w:rsidR="00466594">
              <w:rPr>
                <w:sz w:val="24"/>
                <w:szCs w:val="24"/>
                <w:lang w:val="en-US"/>
              </w:rPr>
              <w:t>C#</w:t>
            </w:r>
            <w:r w:rsidR="008C1FFB" w:rsidRPr="006144A6">
              <w:rPr>
                <w:sz w:val="24"/>
                <w:szCs w:val="24"/>
                <w:lang w:val="en-US"/>
              </w:rPr>
              <w:t xml:space="preserve">, cần thêm hỗ trợ để giải quyết </w:t>
            </w:r>
            <w:r w:rsidR="00466594">
              <w:rPr>
                <w:sz w:val="24"/>
                <w:szCs w:val="24"/>
                <w:lang w:val="en-US"/>
              </w:rPr>
              <w:t>các bài toán nhỏ</w:t>
            </w:r>
          </w:p>
        </w:tc>
        <w:tc>
          <w:tcPr>
            <w:tcW w:w="960" w:type="pct"/>
            <w:tcMar>
              <w:left w:w="0" w:type="dxa"/>
              <w:right w:w="0" w:type="dxa"/>
            </w:tcMar>
          </w:tcPr>
          <w:p w14:paraId="55327AC5" w14:textId="759379C8" w:rsidR="000B130C" w:rsidRPr="006144A6" w:rsidRDefault="00B975AB" w:rsidP="0095485E">
            <w:pPr>
              <w:pStyle w:val="TableParagraph"/>
              <w:ind w:left="119"/>
              <w:rPr>
                <w:sz w:val="24"/>
                <w:szCs w:val="24"/>
                <w:lang w:val="en-US"/>
              </w:rPr>
            </w:pPr>
            <w:r w:rsidRPr="006144A6">
              <w:rPr>
                <w:sz w:val="24"/>
                <w:szCs w:val="24"/>
                <w:lang w:val="en-US"/>
              </w:rPr>
              <w:t>T</w:t>
            </w:r>
            <w:r w:rsidR="008C1FFB" w:rsidRPr="006144A6">
              <w:rPr>
                <w:sz w:val="24"/>
                <w:szCs w:val="24"/>
                <w:lang w:val="en-US"/>
              </w:rPr>
              <w:t xml:space="preserve">hiếu kiến thức cơ bản về </w:t>
            </w:r>
            <w:r w:rsidR="00466594">
              <w:rPr>
                <w:sz w:val="24"/>
                <w:szCs w:val="24"/>
                <w:lang w:val="en-US"/>
              </w:rPr>
              <w:t>C#, SQL</w:t>
            </w:r>
            <w:r w:rsidR="008C1FFB" w:rsidRPr="006144A6">
              <w:rPr>
                <w:sz w:val="24"/>
                <w:szCs w:val="24"/>
                <w:lang w:val="en-US"/>
              </w:rPr>
              <w:t>, cần nhiều hỗ trợ và hướng dẫn để cải thiện khả năng lập trình.</w:t>
            </w:r>
          </w:p>
        </w:tc>
      </w:tr>
      <w:tr w:rsidR="002E5853" w:rsidRPr="00B42448" w14:paraId="73FBEFB9" w14:textId="77777777" w:rsidTr="00542D11">
        <w:trPr>
          <w:cantSplit/>
          <w:trHeight w:val="921"/>
        </w:trPr>
        <w:tc>
          <w:tcPr>
            <w:tcW w:w="459" w:type="pct"/>
            <w:tcMar>
              <w:left w:w="28" w:type="dxa"/>
              <w:right w:w="28" w:type="dxa"/>
            </w:tcMar>
            <w:vAlign w:val="center"/>
          </w:tcPr>
          <w:p w14:paraId="6149CD74" w14:textId="3D832054" w:rsidR="002E5853" w:rsidRPr="006144A6" w:rsidRDefault="008A3B8B" w:rsidP="0095485E">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73B584A9" w14:textId="77777777" w:rsidR="009E100E" w:rsidRPr="006144A6" w:rsidRDefault="009E100E" w:rsidP="009E100E">
            <w:pPr>
              <w:jc w:val="center"/>
              <w:rPr>
                <w:lang w:val="vi-VN"/>
              </w:rPr>
            </w:pPr>
            <w:r w:rsidRPr="006144A6">
              <w:rPr>
                <w:lang w:val="vi-VN"/>
              </w:rPr>
              <w:t>1.x</w:t>
            </w:r>
          </w:p>
          <w:p w14:paraId="15AF3970" w14:textId="77777777" w:rsidR="009E100E" w:rsidRPr="006144A6" w:rsidRDefault="009E100E" w:rsidP="009E100E">
            <w:pPr>
              <w:jc w:val="center"/>
              <w:rPr>
                <w:lang w:val="vi-VN"/>
              </w:rPr>
            </w:pPr>
            <w:r w:rsidRPr="006144A6">
              <w:rPr>
                <w:lang w:val="vi-VN"/>
              </w:rPr>
              <w:t>2.x</w:t>
            </w:r>
          </w:p>
          <w:p w14:paraId="675BBA4C" w14:textId="7E3B42D8" w:rsidR="002E5853" w:rsidRPr="006144A6" w:rsidRDefault="009E100E" w:rsidP="009E100E">
            <w:pPr>
              <w:jc w:val="center"/>
              <w:rPr>
                <w:lang w:val="vi-VN"/>
              </w:rPr>
            </w:pPr>
            <w:r w:rsidRPr="006144A6">
              <w:rPr>
                <w:lang w:val="vi-VN"/>
              </w:rPr>
              <w:t>3.x</w:t>
            </w:r>
          </w:p>
        </w:tc>
        <w:tc>
          <w:tcPr>
            <w:tcW w:w="365" w:type="pct"/>
            <w:tcMar>
              <w:left w:w="28" w:type="dxa"/>
              <w:right w:w="28" w:type="dxa"/>
            </w:tcMar>
            <w:vAlign w:val="center"/>
          </w:tcPr>
          <w:p w14:paraId="4506E9AC" w14:textId="6C4A0C33" w:rsidR="002E5853" w:rsidRPr="006144A6" w:rsidRDefault="005972FF" w:rsidP="0095485E">
            <w:pPr>
              <w:jc w:val="center"/>
            </w:pPr>
            <w:r w:rsidRPr="006144A6">
              <w:rPr>
                <w:lang w:val="vi-VN"/>
              </w:rPr>
              <w:t>2</w:t>
            </w:r>
            <w:r w:rsidR="004B1834" w:rsidRPr="006144A6">
              <w:rPr>
                <w:lang w:val="vi-VN"/>
              </w:rPr>
              <w:t>5</w:t>
            </w:r>
            <w:r w:rsidR="00665DDA" w:rsidRPr="006144A6">
              <w:rPr>
                <w:lang w:val="vi-VN"/>
              </w:rPr>
              <w:t>%</w:t>
            </w:r>
          </w:p>
        </w:tc>
        <w:tc>
          <w:tcPr>
            <w:tcW w:w="960" w:type="pct"/>
            <w:tcMar>
              <w:left w:w="0" w:type="dxa"/>
              <w:right w:w="0" w:type="dxa"/>
            </w:tcMar>
          </w:tcPr>
          <w:p w14:paraId="353F5330" w14:textId="7CA79DCE" w:rsidR="002E5853" w:rsidRPr="006144A6" w:rsidRDefault="003E0AAA" w:rsidP="0095485E">
            <w:pPr>
              <w:pStyle w:val="TableParagraph"/>
              <w:ind w:left="119"/>
              <w:rPr>
                <w:sz w:val="24"/>
                <w:szCs w:val="24"/>
                <w:lang w:val="en-US"/>
              </w:rPr>
            </w:pPr>
            <w:r w:rsidRPr="006144A6">
              <w:rPr>
                <w:sz w:val="24"/>
                <w:szCs w:val="24"/>
                <w:lang w:val="en-US"/>
              </w:rPr>
              <w:t>Tạo ra các giải pháp sáng tạo và đa dạng, sử dụng các cấu trúc dữ liệu và phương pháp lập trình tiên tiến.</w:t>
            </w:r>
          </w:p>
        </w:tc>
        <w:tc>
          <w:tcPr>
            <w:tcW w:w="960" w:type="pct"/>
            <w:tcMar>
              <w:left w:w="0" w:type="dxa"/>
              <w:right w:w="0" w:type="dxa"/>
            </w:tcMar>
          </w:tcPr>
          <w:p w14:paraId="59671AE6" w14:textId="5AE782BC" w:rsidR="002E5853" w:rsidRPr="006144A6" w:rsidRDefault="003E0AAA" w:rsidP="0095485E">
            <w:pPr>
              <w:pStyle w:val="TableParagraph"/>
              <w:ind w:left="119"/>
              <w:rPr>
                <w:sz w:val="24"/>
                <w:szCs w:val="24"/>
                <w:lang w:val="en-US"/>
              </w:rPr>
            </w:pPr>
            <w:r w:rsidRPr="006144A6">
              <w:rPr>
                <w:sz w:val="24"/>
                <w:szCs w:val="24"/>
                <w:lang w:val="en-US"/>
              </w:rPr>
              <w:t>Có khả năng tạo ra các giải pháp đa dạng và độc đáo, tuy không xuất sắc như ở mức độ giỏi.</w:t>
            </w:r>
          </w:p>
        </w:tc>
        <w:tc>
          <w:tcPr>
            <w:tcW w:w="960" w:type="pct"/>
            <w:tcMar>
              <w:left w:w="0" w:type="dxa"/>
              <w:right w:w="0" w:type="dxa"/>
            </w:tcMar>
          </w:tcPr>
          <w:p w14:paraId="637FC7D0" w14:textId="4D5C70F5" w:rsidR="002E5853" w:rsidRPr="006144A6" w:rsidRDefault="003E0AAA" w:rsidP="0095485E">
            <w:pPr>
              <w:pStyle w:val="TableParagraph"/>
              <w:ind w:left="119"/>
              <w:rPr>
                <w:sz w:val="24"/>
                <w:szCs w:val="24"/>
                <w:lang w:val="en-US"/>
              </w:rPr>
            </w:pPr>
            <w:r w:rsidRPr="006144A6">
              <w:rPr>
                <w:sz w:val="24"/>
                <w:szCs w:val="24"/>
                <w:lang w:val="en-US"/>
              </w:rPr>
              <w:t>Tạo ra các giải pháp lập trình cơ bản và không đa dạng, thiếu sự sáng tạo trong việc giải quyết vấn đề.</w:t>
            </w:r>
          </w:p>
        </w:tc>
        <w:tc>
          <w:tcPr>
            <w:tcW w:w="960" w:type="pct"/>
            <w:tcMar>
              <w:left w:w="0" w:type="dxa"/>
              <w:right w:w="0" w:type="dxa"/>
            </w:tcMar>
          </w:tcPr>
          <w:p w14:paraId="382163BC" w14:textId="1D338938" w:rsidR="002E5853" w:rsidRPr="006144A6" w:rsidRDefault="00732896" w:rsidP="0095485E">
            <w:pPr>
              <w:pStyle w:val="TableParagraph"/>
              <w:ind w:left="119"/>
              <w:rPr>
                <w:sz w:val="24"/>
                <w:szCs w:val="24"/>
                <w:lang w:val="en-US"/>
              </w:rPr>
            </w:pPr>
            <w:r w:rsidRPr="006144A6">
              <w:rPr>
                <w:sz w:val="24"/>
                <w:szCs w:val="24"/>
                <w:lang w:val="en-US"/>
              </w:rPr>
              <w:t>Thiếu khả năng tạo ra các giải pháp</w:t>
            </w:r>
            <w:r w:rsidR="00B63070" w:rsidRPr="006144A6">
              <w:rPr>
                <w:sz w:val="24"/>
                <w:szCs w:val="24"/>
                <w:lang w:val="en-US"/>
              </w:rPr>
              <w:t>,</w:t>
            </w:r>
            <w:r w:rsidRPr="006144A6">
              <w:rPr>
                <w:sz w:val="24"/>
                <w:szCs w:val="24"/>
                <w:lang w:val="en-US"/>
              </w:rPr>
              <w:t xml:space="preserve"> gặp khó khăn trong việc áp dụng kiến thức vào việc giải quyết vấn đề</w:t>
            </w:r>
          </w:p>
        </w:tc>
      </w:tr>
      <w:tr w:rsidR="008A3B8B" w:rsidRPr="00B42448" w14:paraId="1C62990A" w14:textId="77777777" w:rsidTr="00542D11">
        <w:trPr>
          <w:cantSplit/>
          <w:trHeight w:val="921"/>
        </w:trPr>
        <w:tc>
          <w:tcPr>
            <w:tcW w:w="459" w:type="pct"/>
            <w:tcMar>
              <w:left w:w="28" w:type="dxa"/>
              <w:right w:w="28" w:type="dxa"/>
            </w:tcMar>
            <w:vAlign w:val="center"/>
          </w:tcPr>
          <w:p w14:paraId="528A7214" w14:textId="469D90A9" w:rsidR="008A3B8B" w:rsidRPr="006144A6" w:rsidRDefault="0000795C" w:rsidP="0095485E">
            <w:pPr>
              <w:jc w:val="center"/>
              <w:rPr>
                <w:b/>
                <w:bCs/>
                <w:lang w:val="vi-VN"/>
              </w:rPr>
            </w:pPr>
            <w:r w:rsidRPr="006144A6">
              <w:rPr>
                <w:b/>
                <w:bCs/>
                <w:lang w:val="vi-VN"/>
              </w:rPr>
              <w:lastRenderedPageBreak/>
              <w:t>C</w:t>
            </w:r>
            <w:r w:rsidR="00F05DF9" w:rsidRPr="006144A6">
              <w:rPr>
                <w:b/>
                <w:bCs/>
                <w:lang w:val="vi-VN"/>
              </w:rPr>
              <w:t>hương trình và minh hoạ</w:t>
            </w:r>
          </w:p>
        </w:tc>
        <w:tc>
          <w:tcPr>
            <w:tcW w:w="337" w:type="pct"/>
            <w:tcMar>
              <w:left w:w="28" w:type="dxa"/>
              <w:right w:w="28" w:type="dxa"/>
            </w:tcMar>
            <w:vAlign w:val="center"/>
          </w:tcPr>
          <w:p w14:paraId="0BAD9F37" w14:textId="77777777" w:rsidR="009E100E" w:rsidRPr="006144A6" w:rsidRDefault="009E100E" w:rsidP="009E100E">
            <w:pPr>
              <w:jc w:val="center"/>
              <w:rPr>
                <w:lang w:val="vi-VN"/>
              </w:rPr>
            </w:pPr>
            <w:r w:rsidRPr="006144A6">
              <w:rPr>
                <w:lang w:val="vi-VN"/>
              </w:rPr>
              <w:t>1.x</w:t>
            </w:r>
          </w:p>
          <w:p w14:paraId="1EC1C88A" w14:textId="77777777" w:rsidR="009E100E" w:rsidRPr="006144A6" w:rsidRDefault="009E100E" w:rsidP="009E100E">
            <w:pPr>
              <w:jc w:val="center"/>
              <w:rPr>
                <w:lang w:val="vi-VN"/>
              </w:rPr>
            </w:pPr>
            <w:r w:rsidRPr="006144A6">
              <w:rPr>
                <w:lang w:val="vi-VN"/>
              </w:rPr>
              <w:t>2.x</w:t>
            </w:r>
          </w:p>
          <w:p w14:paraId="24474C66" w14:textId="0B371B85" w:rsidR="008A3B8B" w:rsidRPr="006144A6" w:rsidRDefault="009E100E" w:rsidP="009E100E">
            <w:pPr>
              <w:jc w:val="center"/>
              <w:rPr>
                <w:lang w:val="vi-VN"/>
              </w:rPr>
            </w:pPr>
            <w:r w:rsidRPr="006144A6">
              <w:rPr>
                <w:lang w:val="vi-VN"/>
              </w:rPr>
              <w:t>3.x</w:t>
            </w:r>
          </w:p>
        </w:tc>
        <w:tc>
          <w:tcPr>
            <w:tcW w:w="365" w:type="pct"/>
            <w:tcMar>
              <w:left w:w="28" w:type="dxa"/>
              <w:right w:w="28" w:type="dxa"/>
            </w:tcMar>
            <w:vAlign w:val="center"/>
          </w:tcPr>
          <w:p w14:paraId="5E4AA471" w14:textId="23372357" w:rsidR="008A3B8B" w:rsidRPr="006144A6" w:rsidRDefault="005972FF" w:rsidP="0095485E">
            <w:pPr>
              <w:jc w:val="center"/>
            </w:pPr>
            <w:r w:rsidRPr="006144A6">
              <w:rPr>
                <w:lang w:val="vi-VN"/>
              </w:rPr>
              <w:t>2</w:t>
            </w:r>
            <w:r w:rsidR="004B1834" w:rsidRPr="006144A6">
              <w:rPr>
                <w:lang w:val="vi-VN"/>
              </w:rPr>
              <w:t>5</w:t>
            </w:r>
            <w:r w:rsidR="00665DDA" w:rsidRPr="006144A6">
              <w:rPr>
                <w:lang w:val="vi-VN"/>
              </w:rPr>
              <w:t>%</w:t>
            </w:r>
          </w:p>
        </w:tc>
        <w:tc>
          <w:tcPr>
            <w:tcW w:w="960" w:type="pct"/>
            <w:tcMar>
              <w:left w:w="0" w:type="dxa"/>
              <w:right w:w="0" w:type="dxa"/>
            </w:tcMar>
          </w:tcPr>
          <w:p w14:paraId="70937683" w14:textId="38BBF9A5" w:rsidR="008A3B8B" w:rsidRPr="006144A6" w:rsidRDefault="006121EA" w:rsidP="003C48E3">
            <w:pPr>
              <w:pStyle w:val="TableParagraph"/>
              <w:ind w:left="119"/>
              <w:rPr>
                <w:sz w:val="24"/>
                <w:szCs w:val="24"/>
                <w:lang w:val="en-US"/>
              </w:rPr>
            </w:pPr>
            <w:r w:rsidRPr="006144A6">
              <w:rPr>
                <w:sz w:val="24"/>
                <w:szCs w:val="24"/>
                <w:lang w:val="en-US"/>
              </w:rPr>
              <w:t>Tạo ra các chương trình và minh hoạ phức tạp và độc đáo, chất lượng cao</w:t>
            </w:r>
            <w:r w:rsidR="00D05915" w:rsidRPr="006144A6">
              <w:rPr>
                <w:sz w:val="24"/>
                <w:szCs w:val="24"/>
                <w:lang w:val="en-US"/>
              </w:rPr>
              <w:t>.</w:t>
            </w:r>
          </w:p>
        </w:tc>
        <w:tc>
          <w:tcPr>
            <w:tcW w:w="960" w:type="pct"/>
            <w:tcMar>
              <w:left w:w="0" w:type="dxa"/>
              <w:right w:w="0" w:type="dxa"/>
            </w:tcMar>
          </w:tcPr>
          <w:p w14:paraId="64367C45" w14:textId="1E64F8C0" w:rsidR="008A3B8B" w:rsidRPr="006144A6" w:rsidRDefault="006121EA" w:rsidP="003C48E3">
            <w:pPr>
              <w:pStyle w:val="TableParagraph"/>
              <w:ind w:left="119"/>
              <w:rPr>
                <w:sz w:val="24"/>
                <w:szCs w:val="24"/>
                <w:lang w:val="en-US"/>
              </w:rPr>
            </w:pPr>
            <w:r w:rsidRPr="006144A6">
              <w:rPr>
                <w:sz w:val="24"/>
                <w:szCs w:val="24"/>
                <w:lang w:val="en-US"/>
              </w:rPr>
              <w:t>Viết các chương trình và minh hoạ có chất lượng tốt, đáp ứng yêu cầu và sử dụng các công cụ linh hoạt.</w:t>
            </w:r>
          </w:p>
        </w:tc>
        <w:tc>
          <w:tcPr>
            <w:tcW w:w="960" w:type="pct"/>
            <w:tcMar>
              <w:left w:w="0" w:type="dxa"/>
              <w:right w:w="0" w:type="dxa"/>
            </w:tcMar>
          </w:tcPr>
          <w:p w14:paraId="194A4680" w14:textId="22A78E02" w:rsidR="008A3B8B" w:rsidRPr="006144A6" w:rsidRDefault="006121EA" w:rsidP="003C48E3">
            <w:pPr>
              <w:pStyle w:val="TableParagraph"/>
              <w:ind w:left="119"/>
              <w:rPr>
                <w:sz w:val="24"/>
                <w:szCs w:val="24"/>
                <w:lang w:val="en-US"/>
              </w:rPr>
            </w:pPr>
            <w:r w:rsidRPr="006144A6">
              <w:rPr>
                <w:sz w:val="24"/>
                <w:szCs w:val="24"/>
                <w:lang w:val="en-US"/>
              </w:rPr>
              <w:t>Tạo ra các sản phẩm cơ bản, đáp ứng yêu cầu cơ bản, có thể cần sự hỗ trợ để cải thiện.</w:t>
            </w:r>
          </w:p>
        </w:tc>
        <w:tc>
          <w:tcPr>
            <w:tcW w:w="960" w:type="pct"/>
            <w:tcMar>
              <w:left w:w="0" w:type="dxa"/>
              <w:right w:w="0" w:type="dxa"/>
            </w:tcMar>
          </w:tcPr>
          <w:p w14:paraId="517F5166" w14:textId="380F9C1D" w:rsidR="008A3B8B" w:rsidRPr="006144A6" w:rsidRDefault="006121EA" w:rsidP="003C48E3">
            <w:pPr>
              <w:pStyle w:val="TableParagraph"/>
              <w:ind w:left="119"/>
              <w:rPr>
                <w:sz w:val="24"/>
                <w:szCs w:val="24"/>
                <w:lang w:val="en-US"/>
              </w:rPr>
            </w:pPr>
            <w:r w:rsidRPr="006144A6">
              <w:rPr>
                <w:sz w:val="24"/>
                <w:szCs w:val="24"/>
                <w:lang w:val="en-US"/>
              </w:rPr>
              <w:t>Gặp khó khăn trong việc viết chương trình và minh hoạ, cần sự hỗ trợ lớn để hoàn thành.</w:t>
            </w:r>
          </w:p>
        </w:tc>
      </w:tr>
      <w:tr w:rsidR="00E96447" w:rsidRPr="00B42448" w14:paraId="6F125B37" w14:textId="77777777" w:rsidTr="00542D11">
        <w:trPr>
          <w:cantSplit/>
          <w:trHeight w:val="921"/>
        </w:trPr>
        <w:tc>
          <w:tcPr>
            <w:tcW w:w="459" w:type="pct"/>
            <w:tcMar>
              <w:left w:w="28" w:type="dxa"/>
              <w:right w:w="28" w:type="dxa"/>
            </w:tcMar>
            <w:vAlign w:val="center"/>
          </w:tcPr>
          <w:p w14:paraId="29478EB6" w14:textId="5C24A3BC" w:rsidR="000B130C" w:rsidRPr="006144A6" w:rsidRDefault="00B5046F" w:rsidP="0095485E">
            <w:pPr>
              <w:jc w:val="center"/>
              <w:rPr>
                <w:b/>
                <w:bCs/>
                <w:lang w:val="vi-VN"/>
              </w:rPr>
            </w:pPr>
            <w:r w:rsidRPr="006144A6">
              <w:rPr>
                <w:b/>
                <w:bCs/>
                <w:lang w:val="vi-VN"/>
              </w:rPr>
              <w:t>Trình bày báo cáo</w:t>
            </w:r>
          </w:p>
        </w:tc>
        <w:tc>
          <w:tcPr>
            <w:tcW w:w="337" w:type="pct"/>
            <w:tcMar>
              <w:left w:w="28" w:type="dxa"/>
              <w:right w:w="28" w:type="dxa"/>
            </w:tcMar>
            <w:vAlign w:val="center"/>
          </w:tcPr>
          <w:p w14:paraId="3E1E4507" w14:textId="77777777" w:rsidR="009D54B9" w:rsidRPr="006144A6" w:rsidRDefault="009D54B9" w:rsidP="0095485E">
            <w:pPr>
              <w:jc w:val="center"/>
              <w:rPr>
                <w:lang w:val="vi-VN"/>
              </w:rPr>
            </w:pPr>
            <w:r w:rsidRPr="006144A6">
              <w:rPr>
                <w:lang w:val="vi-VN"/>
              </w:rPr>
              <w:t>1.x</w:t>
            </w:r>
          </w:p>
          <w:p w14:paraId="2A4AF210" w14:textId="77777777" w:rsidR="009D54B9" w:rsidRPr="006144A6" w:rsidRDefault="009D54B9" w:rsidP="0095485E">
            <w:pPr>
              <w:jc w:val="center"/>
              <w:rPr>
                <w:lang w:val="vi-VN"/>
              </w:rPr>
            </w:pPr>
            <w:r w:rsidRPr="006144A6">
              <w:rPr>
                <w:lang w:val="vi-VN"/>
              </w:rPr>
              <w:t>2.x</w:t>
            </w:r>
          </w:p>
          <w:p w14:paraId="393A95F6" w14:textId="18352575" w:rsidR="000B130C" w:rsidRPr="006144A6" w:rsidRDefault="009D54B9" w:rsidP="0095485E">
            <w:pPr>
              <w:jc w:val="center"/>
              <w:rPr>
                <w:lang w:val="vi-VN"/>
              </w:rPr>
            </w:pPr>
            <w:r w:rsidRPr="006144A6">
              <w:rPr>
                <w:lang w:val="vi-VN"/>
              </w:rPr>
              <w:t>3.x</w:t>
            </w:r>
          </w:p>
        </w:tc>
        <w:tc>
          <w:tcPr>
            <w:tcW w:w="365" w:type="pct"/>
            <w:tcMar>
              <w:left w:w="28" w:type="dxa"/>
              <w:right w:w="28" w:type="dxa"/>
            </w:tcMar>
            <w:vAlign w:val="center"/>
          </w:tcPr>
          <w:p w14:paraId="1797E0E7" w14:textId="40C97693" w:rsidR="000B130C" w:rsidRPr="006144A6" w:rsidRDefault="005972FF" w:rsidP="0095485E">
            <w:pPr>
              <w:jc w:val="center"/>
            </w:pPr>
            <w:r w:rsidRPr="006144A6">
              <w:rPr>
                <w:lang w:val="vi-VN"/>
              </w:rPr>
              <w:t>2</w:t>
            </w:r>
            <w:r w:rsidR="004B1834" w:rsidRPr="006144A6">
              <w:rPr>
                <w:lang w:val="vi-VN"/>
              </w:rPr>
              <w:t>5</w:t>
            </w:r>
            <w:r w:rsidR="00665DDA" w:rsidRPr="006144A6">
              <w:rPr>
                <w:lang w:val="vi-VN"/>
              </w:rPr>
              <w:t>%</w:t>
            </w:r>
          </w:p>
        </w:tc>
        <w:tc>
          <w:tcPr>
            <w:tcW w:w="960" w:type="pct"/>
            <w:tcMar>
              <w:left w:w="0" w:type="dxa"/>
              <w:right w:w="0" w:type="dxa"/>
            </w:tcMar>
          </w:tcPr>
          <w:p w14:paraId="389BABED" w14:textId="2F9677F8" w:rsidR="000B130C" w:rsidRPr="006144A6" w:rsidRDefault="009423DA" w:rsidP="0095485E">
            <w:pPr>
              <w:pStyle w:val="TableParagraph"/>
              <w:ind w:left="119"/>
              <w:rPr>
                <w:sz w:val="24"/>
                <w:szCs w:val="24"/>
                <w:lang w:val="en-US"/>
              </w:rPr>
            </w:pPr>
            <w:r w:rsidRPr="006144A6">
              <w:rPr>
                <w:sz w:val="24"/>
                <w:szCs w:val="24"/>
                <w:lang w:val="en-US"/>
              </w:rPr>
              <w:t>Trình bày logic, sáng tạo, và hấp dẫn. Sử dụng phương tiện trực quan hiệu quả để minh họa ý tưởng.</w:t>
            </w:r>
          </w:p>
        </w:tc>
        <w:tc>
          <w:tcPr>
            <w:tcW w:w="960" w:type="pct"/>
            <w:tcMar>
              <w:left w:w="0" w:type="dxa"/>
              <w:right w:w="0" w:type="dxa"/>
            </w:tcMar>
          </w:tcPr>
          <w:p w14:paraId="471F6ACE" w14:textId="01788DFC" w:rsidR="000B130C" w:rsidRPr="006144A6" w:rsidRDefault="009423DA" w:rsidP="0095485E">
            <w:pPr>
              <w:pStyle w:val="TableParagraph"/>
              <w:ind w:left="119"/>
              <w:rPr>
                <w:sz w:val="24"/>
                <w:szCs w:val="24"/>
                <w:lang w:val="en-US"/>
              </w:rPr>
            </w:pPr>
            <w:r w:rsidRPr="006144A6">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1B513429" w14:textId="6E96F14B" w:rsidR="000B130C" w:rsidRPr="006144A6" w:rsidRDefault="009423DA" w:rsidP="0095485E">
            <w:pPr>
              <w:pStyle w:val="TableParagraph"/>
              <w:ind w:left="119"/>
              <w:rPr>
                <w:sz w:val="24"/>
                <w:szCs w:val="24"/>
                <w:lang w:val="en-US"/>
              </w:rPr>
            </w:pPr>
            <w:r w:rsidRPr="006144A6">
              <w:rPr>
                <w:sz w:val="24"/>
                <w:szCs w:val="24"/>
                <w:lang w:val="en-US"/>
              </w:rPr>
              <w:t>Trình bày đơn giản, không có cấu trúc rõ ràng, thiếu sự tự tin và sáng tạo.</w:t>
            </w:r>
          </w:p>
        </w:tc>
        <w:tc>
          <w:tcPr>
            <w:tcW w:w="960" w:type="pct"/>
            <w:tcMar>
              <w:left w:w="0" w:type="dxa"/>
              <w:right w:w="0" w:type="dxa"/>
            </w:tcMar>
          </w:tcPr>
          <w:p w14:paraId="154ABBC6" w14:textId="2270126C" w:rsidR="000B130C" w:rsidRPr="006144A6" w:rsidRDefault="009423DA" w:rsidP="0095485E">
            <w:pPr>
              <w:pStyle w:val="TableParagraph"/>
              <w:ind w:left="119"/>
              <w:rPr>
                <w:sz w:val="24"/>
                <w:szCs w:val="24"/>
                <w:lang w:val="en-US"/>
              </w:rPr>
            </w:pPr>
            <w:r w:rsidRPr="006144A6">
              <w:rPr>
                <w:sz w:val="24"/>
                <w:szCs w:val="24"/>
                <w:lang w:val="en-US"/>
              </w:rPr>
              <w:t>Trình bày thiếu logic, không tự tin, và thiếu sự kết nối giữa các ý kiến.</w:t>
            </w:r>
          </w:p>
        </w:tc>
      </w:tr>
    </w:tbl>
    <w:p w14:paraId="0A93B7C4" w14:textId="77777777" w:rsidR="000B130C" w:rsidRDefault="000B130C" w:rsidP="00B64EE4">
      <w:pPr>
        <w:spacing w:before="60" w:after="40" w:line="288" w:lineRule="auto"/>
        <w:rPr>
          <w:lang w:val="vi-VN" w:eastAsia="x-none"/>
        </w:rPr>
      </w:pPr>
    </w:p>
    <w:sectPr w:rsidR="000B130C" w:rsidSect="00ED6E0E">
      <w:footerReference w:type="default" r:id="rId8"/>
      <w:pgSz w:w="11909" w:h="16834" w:code="9"/>
      <w:pgMar w:top="993"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C6E23D" w14:textId="77777777" w:rsidR="003A0AC7" w:rsidRDefault="003A0AC7" w:rsidP="00D74E36">
      <w:r>
        <w:separator/>
      </w:r>
    </w:p>
  </w:endnote>
  <w:endnote w:type="continuationSeparator" w:id="0">
    <w:p w14:paraId="5CFE6FCE" w14:textId="77777777" w:rsidR="003A0AC7" w:rsidRDefault="003A0AC7"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7DE5F7" w14:textId="77777777" w:rsidR="003A0AC7" w:rsidRDefault="003A0AC7" w:rsidP="00D74E36">
      <w:r>
        <w:separator/>
      </w:r>
    </w:p>
  </w:footnote>
  <w:footnote w:type="continuationSeparator" w:id="0">
    <w:p w14:paraId="31BB3FEB" w14:textId="77777777" w:rsidR="003A0AC7" w:rsidRDefault="003A0AC7"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2B9B7"/>
    <w:multiLevelType w:val="hybridMultilevel"/>
    <w:tmpl w:val="5888AC74"/>
    <w:lvl w:ilvl="0" w:tplc="70D048BA">
      <w:start w:val="1"/>
      <w:numFmt w:val="bullet"/>
      <w:lvlText w:val="-"/>
      <w:lvlJc w:val="left"/>
      <w:pPr>
        <w:ind w:left="720" w:hanging="360"/>
      </w:pPr>
      <w:rPr>
        <w:rFonts w:ascii="Times New Roman" w:hAnsi="Times New Roman" w:hint="default"/>
      </w:rPr>
    </w:lvl>
    <w:lvl w:ilvl="1" w:tplc="71E28A8E">
      <w:start w:val="1"/>
      <w:numFmt w:val="bullet"/>
      <w:lvlText w:val="o"/>
      <w:lvlJc w:val="left"/>
      <w:pPr>
        <w:ind w:left="1440" w:hanging="360"/>
      </w:pPr>
      <w:rPr>
        <w:rFonts w:ascii="Courier New" w:hAnsi="Courier New" w:hint="default"/>
      </w:rPr>
    </w:lvl>
    <w:lvl w:ilvl="2" w:tplc="DC600774">
      <w:start w:val="1"/>
      <w:numFmt w:val="bullet"/>
      <w:lvlText w:val=""/>
      <w:lvlJc w:val="left"/>
      <w:pPr>
        <w:ind w:left="2160" w:hanging="360"/>
      </w:pPr>
      <w:rPr>
        <w:rFonts w:ascii="Wingdings" w:hAnsi="Wingdings" w:hint="default"/>
      </w:rPr>
    </w:lvl>
    <w:lvl w:ilvl="3" w:tplc="380A37BC">
      <w:start w:val="1"/>
      <w:numFmt w:val="bullet"/>
      <w:lvlText w:val=""/>
      <w:lvlJc w:val="left"/>
      <w:pPr>
        <w:ind w:left="2880" w:hanging="360"/>
      </w:pPr>
      <w:rPr>
        <w:rFonts w:ascii="Symbol" w:hAnsi="Symbol" w:hint="default"/>
      </w:rPr>
    </w:lvl>
    <w:lvl w:ilvl="4" w:tplc="9C304372">
      <w:start w:val="1"/>
      <w:numFmt w:val="bullet"/>
      <w:lvlText w:val="o"/>
      <w:lvlJc w:val="left"/>
      <w:pPr>
        <w:ind w:left="3600" w:hanging="360"/>
      </w:pPr>
      <w:rPr>
        <w:rFonts w:ascii="Courier New" w:hAnsi="Courier New" w:hint="default"/>
      </w:rPr>
    </w:lvl>
    <w:lvl w:ilvl="5" w:tplc="FF6462FC">
      <w:start w:val="1"/>
      <w:numFmt w:val="bullet"/>
      <w:lvlText w:val=""/>
      <w:lvlJc w:val="left"/>
      <w:pPr>
        <w:ind w:left="4320" w:hanging="360"/>
      </w:pPr>
      <w:rPr>
        <w:rFonts w:ascii="Wingdings" w:hAnsi="Wingdings" w:hint="default"/>
      </w:rPr>
    </w:lvl>
    <w:lvl w:ilvl="6" w:tplc="E3E68E04">
      <w:start w:val="1"/>
      <w:numFmt w:val="bullet"/>
      <w:lvlText w:val=""/>
      <w:lvlJc w:val="left"/>
      <w:pPr>
        <w:ind w:left="5040" w:hanging="360"/>
      </w:pPr>
      <w:rPr>
        <w:rFonts w:ascii="Symbol" w:hAnsi="Symbol" w:hint="default"/>
      </w:rPr>
    </w:lvl>
    <w:lvl w:ilvl="7" w:tplc="A45E3100">
      <w:start w:val="1"/>
      <w:numFmt w:val="bullet"/>
      <w:lvlText w:val="o"/>
      <w:lvlJc w:val="left"/>
      <w:pPr>
        <w:ind w:left="5760" w:hanging="360"/>
      </w:pPr>
      <w:rPr>
        <w:rFonts w:ascii="Courier New" w:hAnsi="Courier New" w:hint="default"/>
      </w:rPr>
    </w:lvl>
    <w:lvl w:ilvl="8" w:tplc="19A8926E">
      <w:start w:val="1"/>
      <w:numFmt w:val="bullet"/>
      <w:lvlText w:val=""/>
      <w:lvlJc w:val="left"/>
      <w:pPr>
        <w:ind w:left="6480" w:hanging="360"/>
      </w:pPr>
      <w:rPr>
        <w:rFonts w:ascii="Wingdings" w:hAnsi="Wingdings" w:hint="default"/>
      </w:rPr>
    </w:lvl>
  </w:abstractNum>
  <w:abstractNum w:abstractNumId="2"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047902"/>
    <w:multiLevelType w:val="multilevel"/>
    <w:tmpl w:val="46C8F5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697710"/>
    <w:multiLevelType w:val="multilevel"/>
    <w:tmpl w:val="EFD42992"/>
    <w:lvl w:ilvl="0">
      <w:start w:val="1"/>
      <w:numFmt w:val="decimal"/>
      <w:lvlText w:val="%1."/>
      <w:lvlJc w:val="left"/>
      <w:pPr>
        <w:ind w:left="360" w:hanging="360"/>
      </w:pPr>
      <w:rPr>
        <w:rFonts w:hint="default"/>
      </w:rPr>
    </w:lvl>
    <w:lvl w:ilvl="1">
      <w:start w:val="1"/>
      <w:numFmt w:val="decimal"/>
      <w:lvlText w:val="%1.%2"/>
      <w:lvlJc w:val="left"/>
      <w:pPr>
        <w:ind w:left="1101" w:hanging="360"/>
      </w:pPr>
      <w:rPr>
        <w:rFonts w:hint="default"/>
      </w:rPr>
    </w:lvl>
    <w:lvl w:ilvl="2">
      <w:start w:val="1"/>
      <w:numFmt w:val="decimal"/>
      <w:lvlText w:val="%1.%2.%3"/>
      <w:lvlJc w:val="left"/>
      <w:pPr>
        <w:ind w:left="2202" w:hanging="720"/>
      </w:pPr>
      <w:rPr>
        <w:rFonts w:hint="default"/>
      </w:rPr>
    </w:lvl>
    <w:lvl w:ilvl="3">
      <w:start w:val="1"/>
      <w:numFmt w:val="decimal"/>
      <w:lvlText w:val="%1.%2.%3.%4"/>
      <w:lvlJc w:val="left"/>
      <w:pPr>
        <w:ind w:left="2943" w:hanging="720"/>
      </w:pPr>
      <w:rPr>
        <w:rFonts w:hint="default"/>
      </w:rPr>
    </w:lvl>
    <w:lvl w:ilvl="4">
      <w:start w:val="1"/>
      <w:numFmt w:val="decimal"/>
      <w:lvlText w:val="%1.%2.%3.%4.%5"/>
      <w:lvlJc w:val="left"/>
      <w:pPr>
        <w:ind w:left="4044" w:hanging="1080"/>
      </w:pPr>
      <w:rPr>
        <w:rFonts w:hint="default"/>
      </w:rPr>
    </w:lvl>
    <w:lvl w:ilvl="5">
      <w:start w:val="1"/>
      <w:numFmt w:val="decimal"/>
      <w:lvlText w:val="%1.%2.%3.%4.%5.%6"/>
      <w:lvlJc w:val="left"/>
      <w:pPr>
        <w:ind w:left="5145" w:hanging="1440"/>
      </w:pPr>
      <w:rPr>
        <w:rFonts w:hint="default"/>
      </w:rPr>
    </w:lvl>
    <w:lvl w:ilvl="6">
      <w:start w:val="1"/>
      <w:numFmt w:val="decimal"/>
      <w:lvlText w:val="%1.%2.%3.%4.%5.%6.%7"/>
      <w:lvlJc w:val="left"/>
      <w:pPr>
        <w:ind w:left="5886" w:hanging="1440"/>
      </w:pPr>
      <w:rPr>
        <w:rFonts w:hint="default"/>
      </w:rPr>
    </w:lvl>
    <w:lvl w:ilvl="7">
      <w:start w:val="1"/>
      <w:numFmt w:val="decimal"/>
      <w:lvlText w:val="%1.%2.%3.%4.%5.%6.%7.%8"/>
      <w:lvlJc w:val="left"/>
      <w:pPr>
        <w:ind w:left="6987" w:hanging="1800"/>
      </w:pPr>
      <w:rPr>
        <w:rFonts w:hint="default"/>
      </w:rPr>
    </w:lvl>
    <w:lvl w:ilvl="8">
      <w:start w:val="1"/>
      <w:numFmt w:val="decimal"/>
      <w:lvlText w:val="%1.%2.%3.%4.%5.%6.%7.%8.%9"/>
      <w:lvlJc w:val="left"/>
      <w:pPr>
        <w:ind w:left="7728" w:hanging="1800"/>
      </w:pPr>
      <w:rPr>
        <w:rFonts w:hint="default"/>
      </w:rPr>
    </w:lvl>
  </w:abstractNum>
  <w:abstractNum w:abstractNumId="8" w15:restartNumberingAfterBreak="0">
    <w:nsid w:val="1D3B1C32"/>
    <w:multiLevelType w:val="multilevel"/>
    <w:tmpl w:val="E9BEDDF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7B86F5A"/>
    <w:multiLevelType w:val="multilevel"/>
    <w:tmpl w:val="4F8C138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9"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9E3FD1"/>
    <w:multiLevelType w:val="multilevel"/>
    <w:tmpl w:val="10AAAE4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6"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5223FB"/>
    <w:multiLevelType w:val="multilevel"/>
    <w:tmpl w:val="BDBC73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B8E6E54"/>
    <w:multiLevelType w:val="multilevel"/>
    <w:tmpl w:val="9FEED7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B2348E8"/>
    <w:multiLevelType w:val="multilevel"/>
    <w:tmpl w:val="89761F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C1F15E1"/>
    <w:multiLevelType w:val="hybridMultilevel"/>
    <w:tmpl w:val="499EBDDE"/>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F71F62"/>
    <w:multiLevelType w:val="hybridMultilevel"/>
    <w:tmpl w:val="DAF44E8A"/>
    <w:lvl w:ilvl="0" w:tplc="75D8505C">
      <w:start w:val="1"/>
      <w:numFmt w:val="bullet"/>
      <w:lvlText w:val="-"/>
      <w:lvlJc w:val="left"/>
      <w:pPr>
        <w:ind w:left="720" w:hanging="360"/>
      </w:pPr>
      <w:rPr>
        <w:rFonts w:ascii="Times New Roman" w:hAnsi="Times New Roman" w:hint="default"/>
      </w:rPr>
    </w:lvl>
    <w:lvl w:ilvl="1" w:tplc="31BEBD94">
      <w:start w:val="1"/>
      <w:numFmt w:val="bullet"/>
      <w:lvlText w:val="o"/>
      <w:lvlJc w:val="left"/>
      <w:pPr>
        <w:ind w:left="1440" w:hanging="360"/>
      </w:pPr>
      <w:rPr>
        <w:rFonts w:ascii="Courier New" w:hAnsi="Courier New" w:hint="default"/>
      </w:rPr>
    </w:lvl>
    <w:lvl w:ilvl="2" w:tplc="824E903A">
      <w:start w:val="1"/>
      <w:numFmt w:val="bullet"/>
      <w:lvlText w:val=""/>
      <w:lvlJc w:val="left"/>
      <w:pPr>
        <w:ind w:left="2160" w:hanging="360"/>
      </w:pPr>
      <w:rPr>
        <w:rFonts w:ascii="Wingdings" w:hAnsi="Wingdings" w:hint="default"/>
      </w:rPr>
    </w:lvl>
    <w:lvl w:ilvl="3" w:tplc="7F020DC4">
      <w:start w:val="1"/>
      <w:numFmt w:val="bullet"/>
      <w:lvlText w:val=""/>
      <w:lvlJc w:val="left"/>
      <w:pPr>
        <w:ind w:left="2880" w:hanging="360"/>
      </w:pPr>
      <w:rPr>
        <w:rFonts w:ascii="Symbol" w:hAnsi="Symbol" w:hint="default"/>
      </w:rPr>
    </w:lvl>
    <w:lvl w:ilvl="4" w:tplc="747E613E">
      <w:start w:val="1"/>
      <w:numFmt w:val="bullet"/>
      <w:lvlText w:val="o"/>
      <w:lvlJc w:val="left"/>
      <w:pPr>
        <w:ind w:left="3600" w:hanging="360"/>
      </w:pPr>
      <w:rPr>
        <w:rFonts w:ascii="Courier New" w:hAnsi="Courier New" w:hint="default"/>
      </w:rPr>
    </w:lvl>
    <w:lvl w:ilvl="5" w:tplc="EC32D082">
      <w:start w:val="1"/>
      <w:numFmt w:val="bullet"/>
      <w:lvlText w:val=""/>
      <w:lvlJc w:val="left"/>
      <w:pPr>
        <w:ind w:left="4320" w:hanging="360"/>
      </w:pPr>
      <w:rPr>
        <w:rFonts w:ascii="Wingdings" w:hAnsi="Wingdings" w:hint="default"/>
      </w:rPr>
    </w:lvl>
    <w:lvl w:ilvl="6" w:tplc="911687E0">
      <w:start w:val="1"/>
      <w:numFmt w:val="bullet"/>
      <w:lvlText w:val=""/>
      <w:lvlJc w:val="left"/>
      <w:pPr>
        <w:ind w:left="5040" w:hanging="360"/>
      </w:pPr>
      <w:rPr>
        <w:rFonts w:ascii="Symbol" w:hAnsi="Symbol" w:hint="default"/>
      </w:rPr>
    </w:lvl>
    <w:lvl w:ilvl="7" w:tplc="19C86436">
      <w:start w:val="1"/>
      <w:numFmt w:val="bullet"/>
      <w:lvlText w:val="o"/>
      <w:lvlJc w:val="left"/>
      <w:pPr>
        <w:ind w:left="5760" w:hanging="360"/>
      </w:pPr>
      <w:rPr>
        <w:rFonts w:ascii="Courier New" w:hAnsi="Courier New" w:hint="default"/>
      </w:rPr>
    </w:lvl>
    <w:lvl w:ilvl="8" w:tplc="C60A0E14">
      <w:start w:val="1"/>
      <w:numFmt w:val="bullet"/>
      <w:lvlText w:val=""/>
      <w:lvlJc w:val="left"/>
      <w:pPr>
        <w:ind w:left="6480" w:hanging="360"/>
      </w:pPr>
      <w:rPr>
        <w:rFonts w:ascii="Wingdings" w:hAnsi="Wingdings" w:hint="default"/>
      </w:rPr>
    </w:lvl>
  </w:abstractNum>
  <w:abstractNum w:abstractNumId="4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43" w15:restartNumberingAfterBreak="0">
    <w:nsid w:val="7FA774C4"/>
    <w:multiLevelType w:val="hybridMultilevel"/>
    <w:tmpl w:val="B06E0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663998">
    <w:abstractNumId w:val="1"/>
  </w:num>
  <w:num w:numId="2" w16cid:durableId="1246693405">
    <w:abstractNumId w:val="41"/>
  </w:num>
  <w:num w:numId="3" w16cid:durableId="1924486088">
    <w:abstractNumId w:val="9"/>
  </w:num>
  <w:num w:numId="4" w16cid:durableId="2041853265">
    <w:abstractNumId w:val="29"/>
  </w:num>
  <w:num w:numId="5" w16cid:durableId="1630012736">
    <w:abstractNumId w:val="15"/>
  </w:num>
  <w:num w:numId="6" w16cid:durableId="14380345">
    <w:abstractNumId w:val="2"/>
  </w:num>
  <w:num w:numId="7" w16cid:durableId="284704006">
    <w:abstractNumId w:val="13"/>
  </w:num>
  <w:num w:numId="8" w16cid:durableId="2016881403">
    <w:abstractNumId w:val="20"/>
  </w:num>
  <w:num w:numId="9" w16cid:durableId="1088305666">
    <w:abstractNumId w:val="30"/>
  </w:num>
  <w:num w:numId="10" w16cid:durableId="1133987558">
    <w:abstractNumId w:val="21"/>
  </w:num>
  <w:num w:numId="11" w16cid:durableId="1038626311">
    <w:abstractNumId w:val="35"/>
  </w:num>
  <w:num w:numId="12" w16cid:durableId="1005859047">
    <w:abstractNumId w:val="33"/>
  </w:num>
  <w:num w:numId="13" w16cid:durableId="1359625218">
    <w:abstractNumId w:val="16"/>
  </w:num>
  <w:num w:numId="14" w16cid:durableId="205802046">
    <w:abstractNumId w:val="42"/>
  </w:num>
  <w:num w:numId="15" w16cid:durableId="1646543833">
    <w:abstractNumId w:val="28"/>
  </w:num>
  <w:num w:numId="16" w16cid:durableId="866138802">
    <w:abstractNumId w:val="40"/>
  </w:num>
  <w:num w:numId="17" w16cid:durableId="18897697">
    <w:abstractNumId w:val="10"/>
  </w:num>
  <w:num w:numId="18" w16cid:durableId="1948661860">
    <w:abstractNumId w:val="6"/>
  </w:num>
  <w:num w:numId="19" w16cid:durableId="1650360236">
    <w:abstractNumId w:val="25"/>
  </w:num>
  <w:num w:numId="20" w16cid:durableId="736707821">
    <w:abstractNumId w:val="3"/>
  </w:num>
  <w:num w:numId="21" w16cid:durableId="1203400330">
    <w:abstractNumId w:val="26"/>
  </w:num>
  <w:num w:numId="22" w16cid:durableId="1095899041">
    <w:abstractNumId w:val="31"/>
  </w:num>
  <w:num w:numId="23" w16cid:durableId="1717653986">
    <w:abstractNumId w:val="36"/>
  </w:num>
  <w:num w:numId="24" w16cid:durableId="446850322">
    <w:abstractNumId w:val="18"/>
  </w:num>
  <w:num w:numId="25" w16cid:durableId="1852261044">
    <w:abstractNumId w:val="11"/>
  </w:num>
  <w:num w:numId="26" w16cid:durableId="294263214">
    <w:abstractNumId w:val="14"/>
  </w:num>
  <w:num w:numId="27" w16cid:durableId="44766690">
    <w:abstractNumId w:val="17"/>
  </w:num>
  <w:num w:numId="28" w16cid:durableId="1954749664">
    <w:abstractNumId w:val="39"/>
  </w:num>
  <w:num w:numId="29" w16cid:durableId="71660092">
    <w:abstractNumId w:val="34"/>
  </w:num>
  <w:num w:numId="30" w16cid:durableId="1991136479">
    <w:abstractNumId w:val="24"/>
  </w:num>
  <w:num w:numId="31" w16cid:durableId="769006214">
    <w:abstractNumId w:val="4"/>
  </w:num>
  <w:num w:numId="32" w16cid:durableId="1749618896">
    <w:abstractNumId w:val="19"/>
  </w:num>
  <w:num w:numId="33" w16cid:durableId="1461878301">
    <w:abstractNumId w:val="0"/>
  </w:num>
  <w:num w:numId="34" w16cid:durableId="1866165727">
    <w:abstractNumId w:val="37"/>
  </w:num>
  <w:num w:numId="35" w16cid:durableId="1247879970">
    <w:abstractNumId w:val="23"/>
  </w:num>
  <w:num w:numId="36" w16cid:durableId="1957709398">
    <w:abstractNumId w:val="43"/>
  </w:num>
  <w:num w:numId="37" w16cid:durableId="696740314">
    <w:abstractNumId w:val="12"/>
  </w:num>
  <w:num w:numId="38" w16cid:durableId="1338580603">
    <w:abstractNumId w:val="7"/>
  </w:num>
  <w:num w:numId="39" w16cid:durableId="1753577074">
    <w:abstractNumId w:val="38"/>
  </w:num>
  <w:num w:numId="40" w16cid:durableId="1082145686">
    <w:abstractNumId w:val="8"/>
  </w:num>
  <w:num w:numId="41" w16cid:durableId="495532444">
    <w:abstractNumId w:val="5"/>
  </w:num>
  <w:num w:numId="42" w16cid:durableId="1935547491">
    <w:abstractNumId w:val="22"/>
  </w:num>
  <w:num w:numId="43" w16cid:durableId="95908928">
    <w:abstractNumId w:val="27"/>
  </w:num>
  <w:num w:numId="44" w16cid:durableId="74117752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4BDE"/>
    <w:rsid w:val="00005FA8"/>
    <w:rsid w:val="00006ED5"/>
    <w:rsid w:val="000074C3"/>
    <w:rsid w:val="0000795C"/>
    <w:rsid w:val="00007F21"/>
    <w:rsid w:val="0001032C"/>
    <w:rsid w:val="000103BF"/>
    <w:rsid w:val="0001050B"/>
    <w:rsid w:val="00011D2A"/>
    <w:rsid w:val="00013699"/>
    <w:rsid w:val="00014B19"/>
    <w:rsid w:val="00015E6C"/>
    <w:rsid w:val="00017255"/>
    <w:rsid w:val="000172EC"/>
    <w:rsid w:val="00021CC9"/>
    <w:rsid w:val="00021EED"/>
    <w:rsid w:val="00022377"/>
    <w:rsid w:val="000225D7"/>
    <w:rsid w:val="0002311F"/>
    <w:rsid w:val="000234BA"/>
    <w:rsid w:val="00024D94"/>
    <w:rsid w:val="0002538B"/>
    <w:rsid w:val="00025F26"/>
    <w:rsid w:val="00026521"/>
    <w:rsid w:val="00026694"/>
    <w:rsid w:val="00026B90"/>
    <w:rsid w:val="0002729D"/>
    <w:rsid w:val="00027A9A"/>
    <w:rsid w:val="00031A35"/>
    <w:rsid w:val="000323C2"/>
    <w:rsid w:val="000363B3"/>
    <w:rsid w:val="0003747A"/>
    <w:rsid w:val="00037DE5"/>
    <w:rsid w:val="000420F7"/>
    <w:rsid w:val="00042B6B"/>
    <w:rsid w:val="000438CD"/>
    <w:rsid w:val="000443F7"/>
    <w:rsid w:val="0004510D"/>
    <w:rsid w:val="00045C8B"/>
    <w:rsid w:val="00046705"/>
    <w:rsid w:val="00046F07"/>
    <w:rsid w:val="00047526"/>
    <w:rsid w:val="00050328"/>
    <w:rsid w:val="00051BDD"/>
    <w:rsid w:val="00054829"/>
    <w:rsid w:val="0005495A"/>
    <w:rsid w:val="00054DC6"/>
    <w:rsid w:val="00055A0A"/>
    <w:rsid w:val="0005621C"/>
    <w:rsid w:val="000571AB"/>
    <w:rsid w:val="000576F6"/>
    <w:rsid w:val="00061486"/>
    <w:rsid w:val="00061B3A"/>
    <w:rsid w:val="000645B1"/>
    <w:rsid w:val="00064A8D"/>
    <w:rsid w:val="0006669E"/>
    <w:rsid w:val="0007310F"/>
    <w:rsid w:val="0007325E"/>
    <w:rsid w:val="000733AF"/>
    <w:rsid w:val="00074A02"/>
    <w:rsid w:val="00074EEC"/>
    <w:rsid w:val="00075664"/>
    <w:rsid w:val="00076B91"/>
    <w:rsid w:val="000777B6"/>
    <w:rsid w:val="0008087F"/>
    <w:rsid w:val="00083AAA"/>
    <w:rsid w:val="00083DA8"/>
    <w:rsid w:val="00085151"/>
    <w:rsid w:val="00085477"/>
    <w:rsid w:val="00085E50"/>
    <w:rsid w:val="000864E8"/>
    <w:rsid w:val="00087328"/>
    <w:rsid w:val="0008781C"/>
    <w:rsid w:val="00087D94"/>
    <w:rsid w:val="00090E9C"/>
    <w:rsid w:val="00091599"/>
    <w:rsid w:val="00092B88"/>
    <w:rsid w:val="0009418F"/>
    <w:rsid w:val="0009490B"/>
    <w:rsid w:val="00096F3D"/>
    <w:rsid w:val="00097DFE"/>
    <w:rsid w:val="000A0342"/>
    <w:rsid w:val="000A0C65"/>
    <w:rsid w:val="000A334A"/>
    <w:rsid w:val="000A696F"/>
    <w:rsid w:val="000A76A7"/>
    <w:rsid w:val="000B130C"/>
    <w:rsid w:val="000B1ACB"/>
    <w:rsid w:val="000B1B17"/>
    <w:rsid w:val="000B1E93"/>
    <w:rsid w:val="000B3A63"/>
    <w:rsid w:val="000B4039"/>
    <w:rsid w:val="000B4097"/>
    <w:rsid w:val="000B727A"/>
    <w:rsid w:val="000C1910"/>
    <w:rsid w:val="000C27BE"/>
    <w:rsid w:val="000C3867"/>
    <w:rsid w:val="000C4834"/>
    <w:rsid w:val="000C50FB"/>
    <w:rsid w:val="000C5479"/>
    <w:rsid w:val="000C7D11"/>
    <w:rsid w:val="000D0784"/>
    <w:rsid w:val="000D197E"/>
    <w:rsid w:val="000D21CE"/>
    <w:rsid w:val="000D4AB1"/>
    <w:rsid w:val="000D57CE"/>
    <w:rsid w:val="000D7007"/>
    <w:rsid w:val="000E06BA"/>
    <w:rsid w:val="000E1780"/>
    <w:rsid w:val="000E1BF9"/>
    <w:rsid w:val="000E59DB"/>
    <w:rsid w:val="000F0C9F"/>
    <w:rsid w:val="000F1F71"/>
    <w:rsid w:val="000F2047"/>
    <w:rsid w:val="000F2342"/>
    <w:rsid w:val="000F2866"/>
    <w:rsid w:val="000F3B0A"/>
    <w:rsid w:val="000F4E38"/>
    <w:rsid w:val="000F5403"/>
    <w:rsid w:val="000F5521"/>
    <w:rsid w:val="000F5B2F"/>
    <w:rsid w:val="000F5F4A"/>
    <w:rsid w:val="000F68A1"/>
    <w:rsid w:val="000F69B8"/>
    <w:rsid w:val="000F7484"/>
    <w:rsid w:val="001007EE"/>
    <w:rsid w:val="001015A0"/>
    <w:rsid w:val="00101697"/>
    <w:rsid w:val="00102CFA"/>
    <w:rsid w:val="00104C7B"/>
    <w:rsid w:val="00105326"/>
    <w:rsid w:val="0010669C"/>
    <w:rsid w:val="00106C3F"/>
    <w:rsid w:val="001105CA"/>
    <w:rsid w:val="0011097A"/>
    <w:rsid w:val="00115363"/>
    <w:rsid w:val="00115397"/>
    <w:rsid w:val="001155E9"/>
    <w:rsid w:val="00115FDA"/>
    <w:rsid w:val="00117441"/>
    <w:rsid w:val="00117FC1"/>
    <w:rsid w:val="00120DA8"/>
    <w:rsid w:val="00121AA5"/>
    <w:rsid w:val="00123875"/>
    <w:rsid w:val="001240F6"/>
    <w:rsid w:val="001242B3"/>
    <w:rsid w:val="001311FE"/>
    <w:rsid w:val="00132B8D"/>
    <w:rsid w:val="00134F19"/>
    <w:rsid w:val="00136442"/>
    <w:rsid w:val="001371F9"/>
    <w:rsid w:val="001378B6"/>
    <w:rsid w:val="00140FA7"/>
    <w:rsid w:val="00141B2A"/>
    <w:rsid w:val="00144598"/>
    <w:rsid w:val="00145781"/>
    <w:rsid w:val="00147186"/>
    <w:rsid w:val="001475A4"/>
    <w:rsid w:val="001507DB"/>
    <w:rsid w:val="00150ADE"/>
    <w:rsid w:val="00150EB2"/>
    <w:rsid w:val="001517F1"/>
    <w:rsid w:val="001537D7"/>
    <w:rsid w:val="001537E8"/>
    <w:rsid w:val="00154246"/>
    <w:rsid w:val="00155E3E"/>
    <w:rsid w:val="00157316"/>
    <w:rsid w:val="001573F7"/>
    <w:rsid w:val="00157AFC"/>
    <w:rsid w:val="00161425"/>
    <w:rsid w:val="00163C33"/>
    <w:rsid w:val="001664D7"/>
    <w:rsid w:val="00167486"/>
    <w:rsid w:val="00167949"/>
    <w:rsid w:val="00170206"/>
    <w:rsid w:val="00170D72"/>
    <w:rsid w:val="00174FB6"/>
    <w:rsid w:val="00175014"/>
    <w:rsid w:val="001753C0"/>
    <w:rsid w:val="00176D07"/>
    <w:rsid w:val="0018000A"/>
    <w:rsid w:val="001830F6"/>
    <w:rsid w:val="0018339C"/>
    <w:rsid w:val="00184395"/>
    <w:rsid w:val="001847F2"/>
    <w:rsid w:val="001848E1"/>
    <w:rsid w:val="00185325"/>
    <w:rsid w:val="00186FD2"/>
    <w:rsid w:val="0019334E"/>
    <w:rsid w:val="001933F3"/>
    <w:rsid w:val="00194A5E"/>
    <w:rsid w:val="001955C3"/>
    <w:rsid w:val="00195C20"/>
    <w:rsid w:val="0019716A"/>
    <w:rsid w:val="00197C47"/>
    <w:rsid w:val="00197D5C"/>
    <w:rsid w:val="001A006B"/>
    <w:rsid w:val="001A0796"/>
    <w:rsid w:val="001A1084"/>
    <w:rsid w:val="001A2920"/>
    <w:rsid w:val="001A3804"/>
    <w:rsid w:val="001A38D6"/>
    <w:rsid w:val="001A3E8E"/>
    <w:rsid w:val="001A410C"/>
    <w:rsid w:val="001A445E"/>
    <w:rsid w:val="001A4E3D"/>
    <w:rsid w:val="001A51AB"/>
    <w:rsid w:val="001A5307"/>
    <w:rsid w:val="001A5363"/>
    <w:rsid w:val="001B0686"/>
    <w:rsid w:val="001B076B"/>
    <w:rsid w:val="001B0D52"/>
    <w:rsid w:val="001B1565"/>
    <w:rsid w:val="001B345F"/>
    <w:rsid w:val="001B3D7A"/>
    <w:rsid w:val="001B4955"/>
    <w:rsid w:val="001B5C43"/>
    <w:rsid w:val="001B71EC"/>
    <w:rsid w:val="001B7896"/>
    <w:rsid w:val="001B7E5C"/>
    <w:rsid w:val="001C136E"/>
    <w:rsid w:val="001C1E58"/>
    <w:rsid w:val="001C2B9C"/>
    <w:rsid w:val="001C30E6"/>
    <w:rsid w:val="001C49CD"/>
    <w:rsid w:val="001C5830"/>
    <w:rsid w:val="001C7A7C"/>
    <w:rsid w:val="001D0A5B"/>
    <w:rsid w:val="001D1230"/>
    <w:rsid w:val="001D1253"/>
    <w:rsid w:val="001D1AA5"/>
    <w:rsid w:val="001D242E"/>
    <w:rsid w:val="001D249F"/>
    <w:rsid w:val="001D2C0F"/>
    <w:rsid w:val="001D3503"/>
    <w:rsid w:val="001D3810"/>
    <w:rsid w:val="001D4F3E"/>
    <w:rsid w:val="001D57D7"/>
    <w:rsid w:val="001D6735"/>
    <w:rsid w:val="001D6C5C"/>
    <w:rsid w:val="001D75E7"/>
    <w:rsid w:val="001D7D59"/>
    <w:rsid w:val="001E03F3"/>
    <w:rsid w:val="001E17CB"/>
    <w:rsid w:val="001E186C"/>
    <w:rsid w:val="001E1880"/>
    <w:rsid w:val="001E1E9A"/>
    <w:rsid w:val="001E41F3"/>
    <w:rsid w:val="001E5222"/>
    <w:rsid w:val="001F058C"/>
    <w:rsid w:val="001F253C"/>
    <w:rsid w:val="001F371F"/>
    <w:rsid w:val="001F4226"/>
    <w:rsid w:val="001F60BA"/>
    <w:rsid w:val="001F792F"/>
    <w:rsid w:val="001F7E51"/>
    <w:rsid w:val="001F7F1B"/>
    <w:rsid w:val="00201497"/>
    <w:rsid w:val="002015BA"/>
    <w:rsid w:val="00202182"/>
    <w:rsid w:val="00202816"/>
    <w:rsid w:val="00204271"/>
    <w:rsid w:val="00207979"/>
    <w:rsid w:val="00210D34"/>
    <w:rsid w:val="002118AF"/>
    <w:rsid w:val="00212FB6"/>
    <w:rsid w:val="0021504E"/>
    <w:rsid w:val="00220A9A"/>
    <w:rsid w:val="00220CC3"/>
    <w:rsid w:val="0022240F"/>
    <w:rsid w:val="00222D25"/>
    <w:rsid w:val="002236BB"/>
    <w:rsid w:val="00224D06"/>
    <w:rsid w:val="0022546A"/>
    <w:rsid w:val="00225E61"/>
    <w:rsid w:val="00226065"/>
    <w:rsid w:val="00226621"/>
    <w:rsid w:val="00226797"/>
    <w:rsid w:val="00227CB2"/>
    <w:rsid w:val="00230A84"/>
    <w:rsid w:val="00231292"/>
    <w:rsid w:val="00231A20"/>
    <w:rsid w:val="00232622"/>
    <w:rsid w:val="00232C68"/>
    <w:rsid w:val="00232EF4"/>
    <w:rsid w:val="00233848"/>
    <w:rsid w:val="00234A94"/>
    <w:rsid w:val="00235B70"/>
    <w:rsid w:val="002363CF"/>
    <w:rsid w:val="002370D9"/>
    <w:rsid w:val="00237931"/>
    <w:rsid w:val="00240744"/>
    <w:rsid w:val="00240F33"/>
    <w:rsid w:val="0024422C"/>
    <w:rsid w:val="00244246"/>
    <w:rsid w:val="00244295"/>
    <w:rsid w:val="00246371"/>
    <w:rsid w:val="002466B7"/>
    <w:rsid w:val="00246B3B"/>
    <w:rsid w:val="00247464"/>
    <w:rsid w:val="0025064F"/>
    <w:rsid w:val="002516FA"/>
    <w:rsid w:val="002522BB"/>
    <w:rsid w:val="00253295"/>
    <w:rsid w:val="00253734"/>
    <w:rsid w:val="002548C0"/>
    <w:rsid w:val="00254B2A"/>
    <w:rsid w:val="00254BC9"/>
    <w:rsid w:val="002564B8"/>
    <w:rsid w:val="00256793"/>
    <w:rsid w:val="002573C9"/>
    <w:rsid w:val="002601EA"/>
    <w:rsid w:val="0026051A"/>
    <w:rsid w:val="00263F22"/>
    <w:rsid w:val="00267B77"/>
    <w:rsid w:val="002723CA"/>
    <w:rsid w:val="002737E3"/>
    <w:rsid w:val="00274A65"/>
    <w:rsid w:val="0027591F"/>
    <w:rsid w:val="002801BA"/>
    <w:rsid w:val="00280D2E"/>
    <w:rsid w:val="00281407"/>
    <w:rsid w:val="00281B16"/>
    <w:rsid w:val="00282CDC"/>
    <w:rsid w:val="00284633"/>
    <w:rsid w:val="0028465F"/>
    <w:rsid w:val="002849FB"/>
    <w:rsid w:val="002864B1"/>
    <w:rsid w:val="00287DFA"/>
    <w:rsid w:val="002908F2"/>
    <w:rsid w:val="002925DB"/>
    <w:rsid w:val="00292D2D"/>
    <w:rsid w:val="00295844"/>
    <w:rsid w:val="0029747A"/>
    <w:rsid w:val="002A017E"/>
    <w:rsid w:val="002A075B"/>
    <w:rsid w:val="002A10D5"/>
    <w:rsid w:val="002A2C6E"/>
    <w:rsid w:val="002A4DEB"/>
    <w:rsid w:val="002A4ED7"/>
    <w:rsid w:val="002A594F"/>
    <w:rsid w:val="002A75D0"/>
    <w:rsid w:val="002B02C9"/>
    <w:rsid w:val="002B03AD"/>
    <w:rsid w:val="002B2585"/>
    <w:rsid w:val="002B2D45"/>
    <w:rsid w:val="002B3058"/>
    <w:rsid w:val="002B308C"/>
    <w:rsid w:val="002B34B0"/>
    <w:rsid w:val="002B4788"/>
    <w:rsid w:val="002B491E"/>
    <w:rsid w:val="002B555D"/>
    <w:rsid w:val="002B5D99"/>
    <w:rsid w:val="002B773A"/>
    <w:rsid w:val="002B7E91"/>
    <w:rsid w:val="002C0211"/>
    <w:rsid w:val="002C3D2A"/>
    <w:rsid w:val="002C4F88"/>
    <w:rsid w:val="002C6652"/>
    <w:rsid w:val="002C6B1B"/>
    <w:rsid w:val="002C7196"/>
    <w:rsid w:val="002D0C1E"/>
    <w:rsid w:val="002D0D8C"/>
    <w:rsid w:val="002D189D"/>
    <w:rsid w:val="002D35D1"/>
    <w:rsid w:val="002D39D2"/>
    <w:rsid w:val="002D405E"/>
    <w:rsid w:val="002D4D76"/>
    <w:rsid w:val="002E004E"/>
    <w:rsid w:val="002E10CA"/>
    <w:rsid w:val="002E23FC"/>
    <w:rsid w:val="002E49E3"/>
    <w:rsid w:val="002E51D6"/>
    <w:rsid w:val="002E5853"/>
    <w:rsid w:val="002E5A07"/>
    <w:rsid w:val="002E667D"/>
    <w:rsid w:val="002E6D55"/>
    <w:rsid w:val="002F02CA"/>
    <w:rsid w:val="002F08A5"/>
    <w:rsid w:val="002F310E"/>
    <w:rsid w:val="002F6555"/>
    <w:rsid w:val="002F68B2"/>
    <w:rsid w:val="002F7B6F"/>
    <w:rsid w:val="00300201"/>
    <w:rsid w:val="00301CB6"/>
    <w:rsid w:val="00302E20"/>
    <w:rsid w:val="0030360C"/>
    <w:rsid w:val="0030429A"/>
    <w:rsid w:val="003047A4"/>
    <w:rsid w:val="00306B86"/>
    <w:rsid w:val="003070D1"/>
    <w:rsid w:val="00307A1E"/>
    <w:rsid w:val="00310863"/>
    <w:rsid w:val="00311380"/>
    <w:rsid w:val="00313F6C"/>
    <w:rsid w:val="003145FA"/>
    <w:rsid w:val="0031590E"/>
    <w:rsid w:val="0031597B"/>
    <w:rsid w:val="00316359"/>
    <w:rsid w:val="003166F6"/>
    <w:rsid w:val="003175F7"/>
    <w:rsid w:val="00320034"/>
    <w:rsid w:val="00320042"/>
    <w:rsid w:val="0032080C"/>
    <w:rsid w:val="00325F88"/>
    <w:rsid w:val="00326440"/>
    <w:rsid w:val="003274EC"/>
    <w:rsid w:val="00327E17"/>
    <w:rsid w:val="00330033"/>
    <w:rsid w:val="003300CE"/>
    <w:rsid w:val="003308B0"/>
    <w:rsid w:val="00330A3D"/>
    <w:rsid w:val="00331EC9"/>
    <w:rsid w:val="00331FB6"/>
    <w:rsid w:val="00333B9A"/>
    <w:rsid w:val="00333F68"/>
    <w:rsid w:val="00334EFC"/>
    <w:rsid w:val="003354EF"/>
    <w:rsid w:val="00340AFB"/>
    <w:rsid w:val="003411BA"/>
    <w:rsid w:val="0034321B"/>
    <w:rsid w:val="0034328F"/>
    <w:rsid w:val="0034338A"/>
    <w:rsid w:val="00343394"/>
    <w:rsid w:val="00343D6C"/>
    <w:rsid w:val="0034527D"/>
    <w:rsid w:val="003467FD"/>
    <w:rsid w:val="0034718B"/>
    <w:rsid w:val="00351D56"/>
    <w:rsid w:val="00351D5F"/>
    <w:rsid w:val="00351F56"/>
    <w:rsid w:val="0035424A"/>
    <w:rsid w:val="00355B0A"/>
    <w:rsid w:val="00356624"/>
    <w:rsid w:val="00360E12"/>
    <w:rsid w:val="003614AC"/>
    <w:rsid w:val="00361F2E"/>
    <w:rsid w:val="00362676"/>
    <w:rsid w:val="003627A2"/>
    <w:rsid w:val="00363104"/>
    <w:rsid w:val="0036339E"/>
    <w:rsid w:val="00364742"/>
    <w:rsid w:val="003675AF"/>
    <w:rsid w:val="0036787A"/>
    <w:rsid w:val="00370ABB"/>
    <w:rsid w:val="003719BA"/>
    <w:rsid w:val="00373103"/>
    <w:rsid w:val="0037380D"/>
    <w:rsid w:val="00374994"/>
    <w:rsid w:val="00375642"/>
    <w:rsid w:val="003759A9"/>
    <w:rsid w:val="00376F93"/>
    <w:rsid w:val="0037732D"/>
    <w:rsid w:val="00377C63"/>
    <w:rsid w:val="00380061"/>
    <w:rsid w:val="003817D3"/>
    <w:rsid w:val="003840C8"/>
    <w:rsid w:val="003840F8"/>
    <w:rsid w:val="00385FD0"/>
    <w:rsid w:val="0038632B"/>
    <w:rsid w:val="003870E6"/>
    <w:rsid w:val="00387B1B"/>
    <w:rsid w:val="00391F37"/>
    <w:rsid w:val="0039237D"/>
    <w:rsid w:val="00393099"/>
    <w:rsid w:val="003947A5"/>
    <w:rsid w:val="003958F9"/>
    <w:rsid w:val="00396062"/>
    <w:rsid w:val="003969A2"/>
    <w:rsid w:val="0039734D"/>
    <w:rsid w:val="00397F03"/>
    <w:rsid w:val="003A0A16"/>
    <w:rsid w:val="003A0A4D"/>
    <w:rsid w:val="003A0AC7"/>
    <w:rsid w:val="003A18BF"/>
    <w:rsid w:val="003A3740"/>
    <w:rsid w:val="003A603E"/>
    <w:rsid w:val="003A6889"/>
    <w:rsid w:val="003B0593"/>
    <w:rsid w:val="003B086F"/>
    <w:rsid w:val="003B0B39"/>
    <w:rsid w:val="003B0F07"/>
    <w:rsid w:val="003B160A"/>
    <w:rsid w:val="003B261F"/>
    <w:rsid w:val="003B30C1"/>
    <w:rsid w:val="003B379C"/>
    <w:rsid w:val="003B5338"/>
    <w:rsid w:val="003B599D"/>
    <w:rsid w:val="003B64E5"/>
    <w:rsid w:val="003B6970"/>
    <w:rsid w:val="003B7525"/>
    <w:rsid w:val="003B7E42"/>
    <w:rsid w:val="003B7E98"/>
    <w:rsid w:val="003C411A"/>
    <w:rsid w:val="003C48E3"/>
    <w:rsid w:val="003C5778"/>
    <w:rsid w:val="003C7483"/>
    <w:rsid w:val="003C7976"/>
    <w:rsid w:val="003C7FC3"/>
    <w:rsid w:val="003D02F1"/>
    <w:rsid w:val="003D05C5"/>
    <w:rsid w:val="003D103A"/>
    <w:rsid w:val="003D19C1"/>
    <w:rsid w:val="003D2DA4"/>
    <w:rsid w:val="003D4083"/>
    <w:rsid w:val="003D490D"/>
    <w:rsid w:val="003D52D6"/>
    <w:rsid w:val="003D5C59"/>
    <w:rsid w:val="003D61BA"/>
    <w:rsid w:val="003D6B4A"/>
    <w:rsid w:val="003D7250"/>
    <w:rsid w:val="003E0489"/>
    <w:rsid w:val="003E0AAA"/>
    <w:rsid w:val="003E0EB2"/>
    <w:rsid w:val="003E0FB1"/>
    <w:rsid w:val="003E1E22"/>
    <w:rsid w:val="003E5134"/>
    <w:rsid w:val="003E5552"/>
    <w:rsid w:val="003E5EFC"/>
    <w:rsid w:val="003E6100"/>
    <w:rsid w:val="003E6312"/>
    <w:rsid w:val="003E7528"/>
    <w:rsid w:val="003F17BA"/>
    <w:rsid w:val="003F2599"/>
    <w:rsid w:val="003F2EAD"/>
    <w:rsid w:val="003F3905"/>
    <w:rsid w:val="003F3A31"/>
    <w:rsid w:val="003F3FB0"/>
    <w:rsid w:val="003F62DF"/>
    <w:rsid w:val="003F77E5"/>
    <w:rsid w:val="003F79FC"/>
    <w:rsid w:val="00400710"/>
    <w:rsid w:val="00400821"/>
    <w:rsid w:val="004015D2"/>
    <w:rsid w:val="00401FC6"/>
    <w:rsid w:val="004026B3"/>
    <w:rsid w:val="00403674"/>
    <w:rsid w:val="004047BD"/>
    <w:rsid w:val="0040580D"/>
    <w:rsid w:val="00405BE1"/>
    <w:rsid w:val="004069C4"/>
    <w:rsid w:val="00406BA9"/>
    <w:rsid w:val="00406C66"/>
    <w:rsid w:val="00407B8E"/>
    <w:rsid w:val="00412466"/>
    <w:rsid w:val="004135F8"/>
    <w:rsid w:val="00415329"/>
    <w:rsid w:val="00415D36"/>
    <w:rsid w:val="00416476"/>
    <w:rsid w:val="004176F6"/>
    <w:rsid w:val="004230DB"/>
    <w:rsid w:val="00423314"/>
    <w:rsid w:val="00424D91"/>
    <w:rsid w:val="004259FB"/>
    <w:rsid w:val="00425C18"/>
    <w:rsid w:val="00425D67"/>
    <w:rsid w:val="00425EC6"/>
    <w:rsid w:val="00426A8C"/>
    <w:rsid w:val="00427053"/>
    <w:rsid w:val="00427175"/>
    <w:rsid w:val="00427A62"/>
    <w:rsid w:val="00430509"/>
    <w:rsid w:val="00432017"/>
    <w:rsid w:val="00433276"/>
    <w:rsid w:val="00434621"/>
    <w:rsid w:val="004413BC"/>
    <w:rsid w:val="00441E7E"/>
    <w:rsid w:val="004427DB"/>
    <w:rsid w:val="004449FD"/>
    <w:rsid w:val="00446718"/>
    <w:rsid w:val="004511DB"/>
    <w:rsid w:val="00451F0C"/>
    <w:rsid w:val="0045260A"/>
    <w:rsid w:val="00453A06"/>
    <w:rsid w:val="0045627A"/>
    <w:rsid w:val="0045689F"/>
    <w:rsid w:val="004603E2"/>
    <w:rsid w:val="00462E55"/>
    <w:rsid w:val="004637BE"/>
    <w:rsid w:val="00464195"/>
    <w:rsid w:val="0046556D"/>
    <w:rsid w:val="004663DB"/>
    <w:rsid w:val="00466594"/>
    <w:rsid w:val="0046706E"/>
    <w:rsid w:val="004672AF"/>
    <w:rsid w:val="0047075A"/>
    <w:rsid w:val="0047211C"/>
    <w:rsid w:val="00473D7E"/>
    <w:rsid w:val="00475295"/>
    <w:rsid w:val="00476484"/>
    <w:rsid w:val="0047755F"/>
    <w:rsid w:val="00480D9D"/>
    <w:rsid w:val="00481243"/>
    <w:rsid w:val="00482E6F"/>
    <w:rsid w:val="00484119"/>
    <w:rsid w:val="00484766"/>
    <w:rsid w:val="00484982"/>
    <w:rsid w:val="00485D3E"/>
    <w:rsid w:val="00486621"/>
    <w:rsid w:val="00486CCC"/>
    <w:rsid w:val="0048793D"/>
    <w:rsid w:val="00487B3B"/>
    <w:rsid w:val="00487C2A"/>
    <w:rsid w:val="00487CAD"/>
    <w:rsid w:val="00490612"/>
    <w:rsid w:val="004A2044"/>
    <w:rsid w:val="004A2742"/>
    <w:rsid w:val="004A2A00"/>
    <w:rsid w:val="004A5589"/>
    <w:rsid w:val="004A55BE"/>
    <w:rsid w:val="004A705E"/>
    <w:rsid w:val="004A79B1"/>
    <w:rsid w:val="004B1834"/>
    <w:rsid w:val="004B1B30"/>
    <w:rsid w:val="004B1C6E"/>
    <w:rsid w:val="004B4DE7"/>
    <w:rsid w:val="004B5FD3"/>
    <w:rsid w:val="004B6571"/>
    <w:rsid w:val="004B6822"/>
    <w:rsid w:val="004B6826"/>
    <w:rsid w:val="004C0432"/>
    <w:rsid w:val="004C2AC1"/>
    <w:rsid w:val="004C3DFC"/>
    <w:rsid w:val="004C53C7"/>
    <w:rsid w:val="004C5519"/>
    <w:rsid w:val="004C62B6"/>
    <w:rsid w:val="004C6BF2"/>
    <w:rsid w:val="004C7559"/>
    <w:rsid w:val="004D0931"/>
    <w:rsid w:val="004D1C99"/>
    <w:rsid w:val="004D1E39"/>
    <w:rsid w:val="004D3A9B"/>
    <w:rsid w:val="004D3F2F"/>
    <w:rsid w:val="004D6EFF"/>
    <w:rsid w:val="004E0679"/>
    <w:rsid w:val="004E0EF8"/>
    <w:rsid w:val="004E2989"/>
    <w:rsid w:val="004E2AF2"/>
    <w:rsid w:val="004E3257"/>
    <w:rsid w:val="004E54C7"/>
    <w:rsid w:val="004E5BF6"/>
    <w:rsid w:val="004E68FA"/>
    <w:rsid w:val="004E6D44"/>
    <w:rsid w:val="004E7A01"/>
    <w:rsid w:val="004F0886"/>
    <w:rsid w:val="004F1BDA"/>
    <w:rsid w:val="004F2282"/>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E53"/>
    <w:rsid w:val="00506811"/>
    <w:rsid w:val="0051092E"/>
    <w:rsid w:val="005113B7"/>
    <w:rsid w:val="00511CA7"/>
    <w:rsid w:val="005126BD"/>
    <w:rsid w:val="00512B2B"/>
    <w:rsid w:val="00513D8B"/>
    <w:rsid w:val="005143D6"/>
    <w:rsid w:val="0051449B"/>
    <w:rsid w:val="0051516C"/>
    <w:rsid w:val="00515E22"/>
    <w:rsid w:val="00515E40"/>
    <w:rsid w:val="0051638C"/>
    <w:rsid w:val="00520160"/>
    <w:rsid w:val="00520533"/>
    <w:rsid w:val="00520A94"/>
    <w:rsid w:val="00522C1E"/>
    <w:rsid w:val="00523121"/>
    <w:rsid w:val="005251FB"/>
    <w:rsid w:val="00526B6C"/>
    <w:rsid w:val="00526CEC"/>
    <w:rsid w:val="00527206"/>
    <w:rsid w:val="00527EFE"/>
    <w:rsid w:val="005301D5"/>
    <w:rsid w:val="00530455"/>
    <w:rsid w:val="0053145C"/>
    <w:rsid w:val="005320C2"/>
    <w:rsid w:val="005328A6"/>
    <w:rsid w:val="005330E9"/>
    <w:rsid w:val="00533E98"/>
    <w:rsid w:val="005344C9"/>
    <w:rsid w:val="00535040"/>
    <w:rsid w:val="00535231"/>
    <w:rsid w:val="00535F89"/>
    <w:rsid w:val="00536DBF"/>
    <w:rsid w:val="00542D11"/>
    <w:rsid w:val="0054451D"/>
    <w:rsid w:val="00544C8E"/>
    <w:rsid w:val="005472CB"/>
    <w:rsid w:val="005518CF"/>
    <w:rsid w:val="00551D71"/>
    <w:rsid w:val="0055225A"/>
    <w:rsid w:val="00552C64"/>
    <w:rsid w:val="00554B2D"/>
    <w:rsid w:val="00554E34"/>
    <w:rsid w:val="00556B6C"/>
    <w:rsid w:val="005603A5"/>
    <w:rsid w:val="00560EEF"/>
    <w:rsid w:val="00561395"/>
    <w:rsid w:val="00561664"/>
    <w:rsid w:val="00562E8F"/>
    <w:rsid w:val="00563467"/>
    <w:rsid w:val="0056658C"/>
    <w:rsid w:val="00567572"/>
    <w:rsid w:val="005678EB"/>
    <w:rsid w:val="00567912"/>
    <w:rsid w:val="0057106D"/>
    <w:rsid w:val="00572009"/>
    <w:rsid w:val="00573EA9"/>
    <w:rsid w:val="00574FB5"/>
    <w:rsid w:val="00577164"/>
    <w:rsid w:val="005779B4"/>
    <w:rsid w:val="00581E19"/>
    <w:rsid w:val="00582ADE"/>
    <w:rsid w:val="00583C51"/>
    <w:rsid w:val="005857E0"/>
    <w:rsid w:val="00586DCD"/>
    <w:rsid w:val="005874A8"/>
    <w:rsid w:val="00594065"/>
    <w:rsid w:val="0059506C"/>
    <w:rsid w:val="00596A15"/>
    <w:rsid w:val="00596CBC"/>
    <w:rsid w:val="00596DEA"/>
    <w:rsid w:val="00596E0D"/>
    <w:rsid w:val="005972FF"/>
    <w:rsid w:val="0059741F"/>
    <w:rsid w:val="005974BB"/>
    <w:rsid w:val="005A0038"/>
    <w:rsid w:val="005A054A"/>
    <w:rsid w:val="005A1AB1"/>
    <w:rsid w:val="005A2351"/>
    <w:rsid w:val="005A3D5D"/>
    <w:rsid w:val="005A4781"/>
    <w:rsid w:val="005A5534"/>
    <w:rsid w:val="005A7AA5"/>
    <w:rsid w:val="005A7E40"/>
    <w:rsid w:val="005B1BA4"/>
    <w:rsid w:val="005B2209"/>
    <w:rsid w:val="005B31C1"/>
    <w:rsid w:val="005B35FB"/>
    <w:rsid w:val="005B4485"/>
    <w:rsid w:val="005B6428"/>
    <w:rsid w:val="005B6651"/>
    <w:rsid w:val="005C088F"/>
    <w:rsid w:val="005C0D3A"/>
    <w:rsid w:val="005C0FBD"/>
    <w:rsid w:val="005C1578"/>
    <w:rsid w:val="005C416C"/>
    <w:rsid w:val="005C4249"/>
    <w:rsid w:val="005C45B5"/>
    <w:rsid w:val="005C51A5"/>
    <w:rsid w:val="005C58B7"/>
    <w:rsid w:val="005C63D8"/>
    <w:rsid w:val="005C6D70"/>
    <w:rsid w:val="005C7F7D"/>
    <w:rsid w:val="005D011B"/>
    <w:rsid w:val="005D0B7B"/>
    <w:rsid w:val="005D11D8"/>
    <w:rsid w:val="005D1213"/>
    <w:rsid w:val="005D18D0"/>
    <w:rsid w:val="005D2AEE"/>
    <w:rsid w:val="005D2D9A"/>
    <w:rsid w:val="005D31A5"/>
    <w:rsid w:val="005D3AF7"/>
    <w:rsid w:val="005D3F12"/>
    <w:rsid w:val="005D3FC0"/>
    <w:rsid w:val="005D50B9"/>
    <w:rsid w:val="005D6438"/>
    <w:rsid w:val="005D6809"/>
    <w:rsid w:val="005D6A23"/>
    <w:rsid w:val="005D6EBB"/>
    <w:rsid w:val="005D777A"/>
    <w:rsid w:val="005D7D21"/>
    <w:rsid w:val="005E13F2"/>
    <w:rsid w:val="005E1E2B"/>
    <w:rsid w:val="005E2888"/>
    <w:rsid w:val="005E2EFD"/>
    <w:rsid w:val="005E4EBB"/>
    <w:rsid w:val="005E6C59"/>
    <w:rsid w:val="005E6EBA"/>
    <w:rsid w:val="005E7BF9"/>
    <w:rsid w:val="005E7D67"/>
    <w:rsid w:val="005E7F27"/>
    <w:rsid w:val="005F0194"/>
    <w:rsid w:val="005F026B"/>
    <w:rsid w:val="005F04FD"/>
    <w:rsid w:val="005F07B9"/>
    <w:rsid w:val="005F0C7C"/>
    <w:rsid w:val="005F3096"/>
    <w:rsid w:val="005F321D"/>
    <w:rsid w:val="005F3E08"/>
    <w:rsid w:val="005F4385"/>
    <w:rsid w:val="005F4EA1"/>
    <w:rsid w:val="005F5EFD"/>
    <w:rsid w:val="005F65B6"/>
    <w:rsid w:val="005F6E8B"/>
    <w:rsid w:val="005F7314"/>
    <w:rsid w:val="00600FEB"/>
    <w:rsid w:val="00602A64"/>
    <w:rsid w:val="0060366A"/>
    <w:rsid w:val="00605764"/>
    <w:rsid w:val="006100B9"/>
    <w:rsid w:val="00611332"/>
    <w:rsid w:val="006117BA"/>
    <w:rsid w:val="006121EA"/>
    <w:rsid w:val="0061271E"/>
    <w:rsid w:val="00613FA6"/>
    <w:rsid w:val="006144A6"/>
    <w:rsid w:val="00616507"/>
    <w:rsid w:val="00617F65"/>
    <w:rsid w:val="0062009D"/>
    <w:rsid w:val="006204E4"/>
    <w:rsid w:val="0062083E"/>
    <w:rsid w:val="006226D0"/>
    <w:rsid w:val="006235C7"/>
    <w:rsid w:val="00624023"/>
    <w:rsid w:val="00625C55"/>
    <w:rsid w:val="00625CD7"/>
    <w:rsid w:val="00625F40"/>
    <w:rsid w:val="00627B29"/>
    <w:rsid w:val="0063099F"/>
    <w:rsid w:val="00632F51"/>
    <w:rsid w:val="00634744"/>
    <w:rsid w:val="00635543"/>
    <w:rsid w:val="00636AD9"/>
    <w:rsid w:val="0063771F"/>
    <w:rsid w:val="00637D40"/>
    <w:rsid w:val="006402AC"/>
    <w:rsid w:val="00640988"/>
    <w:rsid w:val="00642A20"/>
    <w:rsid w:val="006436D1"/>
    <w:rsid w:val="006436D4"/>
    <w:rsid w:val="00652E61"/>
    <w:rsid w:val="00653223"/>
    <w:rsid w:val="00653B6C"/>
    <w:rsid w:val="00653B76"/>
    <w:rsid w:val="00655658"/>
    <w:rsid w:val="00656231"/>
    <w:rsid w:val="00657C5E"/>
    <w:rsid w:val="00660F21"/>
    <w:rsid w:val="0066447C"/>
    <w:rsid w:val="00665DDA"/>
    <w:rsid w:val="00667223"/>
    <w:rsid w:val="006701A3"/>
    <w:rsid w:val="00670976"/>
    <w:rsid w:val="00670CD3"/>
    <w:rsid w:val="00671655"/>
    <w:rsid w:val="00671C15"/>
    <w:rsid w:val="00672F61"/>
    <w:rsid w:val="006742D7"/>
    <w:rsid w:val="0067453D"/>
    <w:rsid w:val="00675762"/>
    <w:rsid w:val="0067649C"/>
    <w:rsid w:val="00676C9D"/>
    <w:rsid w:val="00680337"/>
    <w:rsid w:val="00681840"/>
    <w:rsid w:val="00685B66"/>
    <w:rsid w:val="00686274"/>
    <w:rsid w:val="006878DD"/>
    <w:rsid w:val="00687BA2"/>
    <w:rsid w:val="006912EA"/>
    <w:rsid w:val="0069334B"/>
    <w:rsid w:val="006960C7"/>
    <w:rsid w:val="00696385"/>
    <w:rsid w:val="00697E24"/>
    <w:rsid w:val="00697F0A"/>
    <w:rsid w:val="006A0044"/>
    <w:rsid w:val="006A375E"/>
    <w:rsid w:val="006A4C67"/>
    <w:rsid w:val="006A4E97"/>
    <w:rsid w:val="006B0582"/>
    <w:rsid w:val="006B0719"/>
    <w:rsid w:val="006B0980"/>
    <w:rsid w:val="006B31F1"/>
    <w:rsid w:val="006B5CD1"/>
    <w:rsid w:val="006B63C1"/>
    <w:rsid w:val="006B6BFB"/>
    <w:rsid w:val="006B7612"/>
    <w:rsid w:val="006C2832"/>
    <w:rsid w:val="006C2D20"/>
    <w:rsid w:val="006C3B32"/>
    <w:rsid w:val="006C6A28"/>
    <w:rsid w:val="006D0A29"/>
    <w:rsid w:val="006D1D2F"/>
    <w:rsid w:val="006D36F9"/>
    <w:rsid w:val="006D42EB"/>
    <w:rsid w:val="006D5936"/>
    <w:rsid w:val="006D5FEE"/>
    <w:rsid w:val="006E00A4"/>
    <w:rsid w:val="006E0F1A"/>
    <w:rsid w:val="006E1597"/>
    <w:rsid w:val="006E3B41"/>
    <w:rsid w:val="006E4B78"/>
    <w:rsid w:val="006E503B"/>
    <w:rsid w:val="006E7A21"/>
    <w:rsid w:val="006F1368"/>
    <w:rsid w:val="006F155D"/>
    <w:rsid w:val="006F377A"/>
    <w:rsid w:val="006F62D4"/>
    <w:rsid w:val="006F6FF9"/>
    <w:rsid w:val="006F702D"/>
    <w:rsid w:val="006F7291"/>
    <w:rsid w:val="006F7E20"/>
    <w:rsid w:val="00700002"/>
    <w:rsid w:val="0070168D"/>
    <w:rsid w:val="00702478"/>
    <w:rsid w:val="007029C3"/>
    <w:rsid w:val="007036ED"/>
    <w:rsid w:val="00705D32"/>
    <w:rsid w:val="00710902"/>
    <w:rsid w:val="007151A0"/>
    <w:rsid w:val="0071536D"/>
    <w:rsid w:val="0071725B"/>
    <w:rsid w:val="00717D5A"/>
    <w:rsid w:val="00720B7E"/>
    <w:rsid w:val="00721816"/>
    <w:rsid w:val="00721C7C"/>
    <w:rsid w:val="00722A10"/>
    <w:rsid w:val="00722C0B"/>
    <w:rsid w:val="00723DD6"/>
    <w:rsid w:val="00727DA7"/>
    <w:rsid w:val="00731800"/>
    <w:rsid w:val="007320D1"/>
    <w:rsid w:val="00732374"/>
    <w:rsid w:val="00732896"/>
    <w:rsid w:val="00732C93"/>
    <w:rsid w:val="00733912"/>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32EA"/>
    <w:rsid w:val="007548CB"/>
    <w:rsid w:val="0075507A"/>
    <w:rsid w:val="00755136"/>
    <w:rsid w:val="0075516C"/>
    <w:rsid w:val="0075581A"/>
    <w:rsid w:val="007558B2"/>
    <w:rsid w:val="00755C08"/>
    <w:rsid w:val="007561AE"/>
    <w:rsid w:val="00761CFD"/>
    <w:rsid w:val="007624F8"/>
    <w:rsid w:val="00762A24"/>
    <w:rsid w:val="0076331A"/>
    <w:rsid w:val="007637B3"/>
    <w:rsid w:val="007639EB"/>
    <w:rsid w:val="0076490D"/>
    <w:rsid w:val="007660D8"/>
    <w:rsid w:val="007660FA"/>
    <w:rsid w:val="0076679A"/>
    <w:rsid w:val="00767C5D"/>
    <w:rsid w:val="007708C3"/>
    <w:rsid w:val="00771916"/>
    <w:rsid w:val="00773535"/>
    <w:rsid w:val="00773A8E"/>
    <w:rsid w:val="00773DDF"/>
    <w:rsid w:val="00775B80"/>
    <w:rsid w:val="007764D4"/>
    <w:rsid w:val="007771CE"/>
    <w:rsid w:val="00780592"/>
    <w:rsid w:val="00780FB9"/>
    <w:rsid w:val="00781859"/>
    <w:rsid w:val="007819F6"/>
    <w:rsid w:val="00782012"/>
    <w:rsid w:val="00783608"/>
    <w:rsid w:val="00784278"/>
    <w:rsid w:val="007845FC"/>
    <w:rsid w:val="00785548"/>
    <w:rsid w:val="007870CE"/>
    <w:rsid w:val="0079104E"/>
    <w:rsid w:val="00792905"/>
    <w:rsid w:val="00793773"/>
    <w:rsid w:val="0079419C"/>
    <w:rsid w:val="007941F1"/>
    <w:rsid w:val="0079554F"/>
    <w:rsid w:val="00796060"/>
    <w:rsid w:val="007A04AE"/>
    <w:rsid w:val="007A1240"/>
    <w:rsid w:val="007A1732"/>
    <w:rsid w:val="007A1736"/>
    <w:rsid w:val="007A34B4"/>
    <w:rsid w:val="007A5890"/>
    <w:rsid w:val="007A7CD0"/>
    <w:rsid w:val="007A7EC7"/>
    <w:rsid w:val="007B0702"/>
    <w:rsid w:val="007B1540"/>
    <w:rsid w:val="007B1E76"/>
    <w:rsid w:val="007B2FEE"/>
    <w:rsid w:val="007B3D52"/>
    <w:rsid w:val="007B45E7"/>
    <w:rsid w:val="007B5F40"/>
    <w:rsid w:val="007B60ED"/>
    <w:rsid w:val="007B6335"/>
    <w:rsid w:val="007B7371"/>
    <w:rsid w:val="007B7CEB"/>
    <w:rsid w:val="007C09BD"/>
    <w:rsid w:val="007C0AE5"/>
    <w:rsid w:val="007C1C4F"/>
    <w:rsid w:val="007C1D0B"/>
    <w:rsid w:val="007C29C5"/>
    <w:rsid w:val="007C3369"/>
    <w:rsid w:val="007C37B0"/>
    <w:rsid w:val="007C3D3B"/>
    <w:rsid w:val="007C41AE"/>
    <w:rsid w:val="007C4DC5"/>
    <w:rsid w:val="007C52FC"/>
    <w:rsid w:val="007C5398"/>
    <w:rsid w:val="007C5AE4"/>
    <w:rsid w:val="007C749E"/>
    <w:rsid w:val="007C762B"/>
    <w:rsid w:val="007C7AE0"/>
    <w:rsid w:val="007C7C45"/>
    <w:rsid w:val="007C7E01"/>
    <w:rsid w:val="007D0FDA"/>
    <w:rsid w:val="007D1AB3"/>
    <w:rsid w:val="007D25DE"/>
    <w:rsid w:val="007D2706"/>
    <w:rsid w:val="007D2F72"/>
    <w:rsid w:val="007D2F96"/>
    <w:rsid w:val="007D313A"/>
    <w:rsid w:val="007D39F6"/>
    <w:rsid w:val="007D455F"/>
    <w:rsid w:val="007D45B7"/>
    <w:rsid w:val="007D54FE"/>
    <w:rsid w:val="007D5A58"/>
    <w:rsid w:val="007D7BCB"/>
    <w:rsid w:val="007E0BBA"/>
    <w:rsid w:val="007E180E"/>
    <w:rsid w:val="007E3017"/>
    <w:rsid w:val="007E4055"/>
    <w:rsid w:val="007E41E9"/>
    <w:rsid w:val="007E59F9"/>
    <w:rsid w:val="007E5D19"/>
    <w:rsid w:val="007E740A"/>
    <w:rsid w:val="007E7BF6"/>
    <w:rsid w:val="007F0D48"/>
    <w:rsid w:val="007F3EDA"/>
    <w:rsid w:val="007F4607"/>
    <w:rsid w:val="007F63C4"/>
    <w:rsid w:val="007F71DD"/>
    <w:rsid w:val="007F745C"/>
    <w:rsid w:val="00800259"/>
    <w:rsid w:val="0080210D"/>
    <w:rsid w:val="00802247"/>
    <w:rsid w:val="00802601"/>
    <w:rsid w:val="00802E9F"/>
    <w:rsid w:val="00803E62"/>
    <w:rsid w:val="008041D3"/>
    <w:rsid w:val="00805746"/>
    <w:rsid w:val="008062FA"/>
    <w:rsid w:val="00810377"/>
    <w:rsid w:val="0081399E"/>
    <w:rsid w:val="00814084"/>
    <w:rsid w:val="008142ED"/>
    <w:rsid w:val="00815213"/>
    <w:rsid w:val="00817C83"/>
    <w:rsid w:val="00820625"/>
    <w:rsid w:val="0082260B"/>
    <w:rsid w:val="008231E4"/>
    <w:rsid w:val="00823383"/>
    <w:rsid w:val="00824085"/>
    <w:rsid w:val="00824384"/>
    <w:rsid w:val="00824BF1"/>
    <w:rsid w:val="00826136"/>
    <w:rsid w:val="008273EE"/>
    <w:rsid w:val="00830AAD"/>
    <w:rsid w:val="00831076"/>
    <w:rsid w:val="00834856"/>
    <w:rsid w:val="00835CF7"/>
    <w:rsid w:val="00836296"/>
    <w:rsid w:val="0083677D"/>
    <w:rsid w:val="008429FA"/>
    <w:rsid w:val="008439EB"/>
    <w:rsid w:val="00846F34"/>
    <w:rsid w:val="00847775"/>
    <w:rsid w:val="0084778F"/>
    <w:rsid w:val="00851F0F"/>
    <w:rsid w:val="008536C2"/>
    <w:rsid w:val="00853AB3"/>
    <w:rsid w:val="00854A1C"/>
    <w:rsid w:val="00854C07"/>
    <w:rsid w:val="008558F7"/>
    <w:rsid w:val="008571B5"/>
    <w:rsid w:val="00860AC1"/>
    <w:rsid w:val="008613AF"/>
    <w:rsid w:val="00861783"/>
    <w:rsid w:val="00864447"/>
    <w:rsid w:val="00864C7E"/>
    <w:rsid w:val="00865358"/>
    <w:rsid w:val="00865B01"/>
    <w:rsid w:val="00865C4C"/>
    <w:rsid w:val="00865F98"/>
    <w:rsid w:val="008667C6"/>
    <w:rsid w:val="00867D23"/>
    <w:rsid w:val="00867E6E"/>
    <w:rsid w:val="008702C7"/>
    <w:rsid w:val="0087079B"/>
    <w:rsid w:val="0087119C"/>
    <w:rsid w:val="008712E3"/>
    <w:rsid w:val="00872013"/>
    <w:rsid w:val="008739C9"/>
    <w:rsid w:val="00873E26"/>
    <w:rsid w:val="00873E69"/>
    <w:rsid w:val="008749A3"/>
    <w:rsid w:val="00875B8A"/>
    <w:rsid w:val="00877EF1"/>
    <w:rsid w:val="00884740"/>
    <w:rsid w:val="0088626A"/>
    <w:rsid w:val="008869CF"/>
    <w:rsid w:val="008870CC"/>
    <w:rsid w:val="00887A23"/>
    <w:rsid w:val="0089036E"/>
    <w:rsid w:val="0089110E"/>
    <w:rsid w:val="008941C8"/>
    <w:rsid w:val="00894624"/>
    <w:rsid w:val="00894AF6"/>
    <w:rsid w:val="0089557C"/>
    <w:rsid w:val="00895AD0"/>
    <w:rsid w:val="00896C5B"/>
    <w:rsid w:val="00896DFA"/>
    <w:rsid w:val="008978C4"/>
    <w:rsid w:val="00897A88"/>
    <w:rsid w:val="008A03A8"/>
    <w:rsid w:val="008A0697"/>
    <w:rsid w:val="008A0779"/>
    <w:rsid w:val="008A1B3A"/>
    <w:rsid w:val="008A33C3"/>
    <w:rsid w:val="008A3A19"/>
    <w:rsid w:val="008A3B8B"/>
    <w:rsid w:val="008A5EF3"/>
    <w:rsid w:val="008A6311"/>
    <w:rsid w:val="008A7AFB"/>
    <w:rsid w:val="008B089C"/>
    <w:rsid w:val="008B2170"/>
    <w:rsid w:val="008B23B2"/>
    <w:rsid w:val="008B2DBB"/>
    <w:rsid w:val="008B5569"/>
    <w:rsid w:val="008B6437"/>
    <w:rsid w:val="008B6790"/>
    <w:rsid w:val="008B6FDB"/>
    <w:rsid w:val="008C09C4"/>
    <w:rsid w:val="008C1CBA"/>
    <w:rsid w:val="008C1F45"/>
    <w:rsid w:val="008C1FFB"/>
    <w:rsid w:val="008C43BC"/>
    <w:rsid w:val="008C484A"/>
    <w:rsid w:val="008C6083"/>
    <w:rsid w:val="008C6BBE"/>
    <w:rsid w:val="008D00C3"/>
    <w:rsid w:val="008D170A"/>
    <w:rsid w:val="008D2004"/>
    <w:rsid w:val="008D2732"/>
    <w:rsid w:val="008D284E"/>
    <w:rsid w:val="008D31BC"/>
    <w:rsid w:val="008D3515"/>
    <w:rsid w:val="008D670B"/>
    <w:rsid w:val="008D6E3C"/>
    <w:rsid w:val="008D74CB"/>
    <w:rsid w:val="008E0761"/>
    <w:rsid w:val="008E14E3"/>
    <w:rsid w:val="008E311D"/>
    <w:rsid w:val="008E3D39"/>
    <w:rsid w:val="008E4474"/>
    <w:rsid w:val="008E5D19"/>
    <w:rsid w:val="008E63D4"/>
    <w:rsid w:val="008E67FB"/>
    <w:rsid w:val="008E71B2"/>
    <w:rsid w:val="008F05E3"/>
    <w:rsid w:val="008F33CF"/>
    <w:rsid w:val="008F4D05"/>
    <w:rsid w:val="008F4E79"/>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0A33"/>
    <w:rsid w:val="009112A4"/>
    <w:rsid w:val="00912656"/>
    <w:rsid w:val="00912845"/>
    <w:rsid w:val="00912BEB"/>
    <w:rsid w:val="00912EC1"/>
    <w:rsid w:val="0091520D"/>
    <w:rsid w:val="00917B5A"/>
    <w:rsid w:val="0092066B"/>
    <w:rsid w:val="00920A8F"/>
    <w:rsid w:val="0092189F"/>
    <w:rsid w:val="009236F3"/>
    <w:rsid w:val="00924793"/>
    <w:rsid w:val="009254A1"/>
    <w:rsid w:val="00925880"/>
    <w:rsid w:val="009258EB"/>
    <w:rsid w:val="00930A60"/>
    <w:rsid w:val="00931CC3"/>
    <w:rsid w:val="0093223B"/>
    <w:rsid w:val="00934159"/>
    <w:rsid w:val="00934D01"/>
    <w:rsid w:val="00936762"/>
    <w:rsid w:val="00936A07"/>
    <w:rsid w:val="00936C16"/>
    <w:rsid w:val="00937430"/>
    <w:rsid w:val="00941D0B"/>
    <w:rsid w:val="009423DA"/>
    <w:rsid w:val="00942882"/>
    <w:rsid w:val="00945AF6"/>
    <w:rsid w:val="00945D7E"/>
    <w:rsid w:val="00945F33"/>
    <w:rsid w:val="00945F95"/>
    <w:rsid w:val="00946A02"/>
    <w:rsid w:val="00946E83"/>
    <w:rsid w:val="009472FA"/>
    <w:rsid w:val="00950D30"/>
    <w:rsid w:val="00951F8C"/>
    <w:rsid w:val="00952538"/>
    <w:rsid w:val="00952A72"/>
    <w:rsid w:val="00953354"/>
    <w:rsid w:val="0095461F"/>
    <w:rsid w:val="0095485E"/>
    <w:rsid w:val="00955101"/>
    <w:rsid w:val="0095573F"/>
    <w:rsid w:val="0095580E"/>
    <w:rsid w:val="00955E62"/>
    <w:rsid w:val="009572DF"/>
    <w:rsid w:val="00961503"/>
    <w:rsid w:val="00962D43"/>
    <w:rsid w:val="00963798"/>
    <w:rsid w:val="0096425B"/>
    <w:rsid w:val="00964A5E"/>
    <w:rsid w:val="00964C1B"/>
    <w:rsid w:val="0096644E"/>
    <w:rsid w:val="0097082A"/>
    <w:rsid w:val="009710FD"/>
    <w:rsid w:val="00972CF0"/>
    <w:rsid w:val="00972E96"/>
    <w:rsid w:val="00972EFE"/>
    <w:rsid w:val="009754D6"/>
    <w:rsid w:val="00980663"/>
    <w:rsid w:val="009812FA"/>
    <w:rsid w:val="00981D08"/>
    <w:rsid w:val="00982059"/>
    <w:rsid w:val="0098281C"/>
    <w:rsid w:val="00983163"/>
    <w:rsid w:val="009832E1"/>
    <w:rsid w:val="00983611"/>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4DE6"/>
    <w:rsid w:val="00995B46"/>
    <w:rsid w:val="00995D04"/>
    <w:rsid w:val="009970E1"/>
    <w:rsid w:val="00997A74"/>
    <w:rsid w:val="009A028B"/>
    <w:rsid w:val="009A03A1"/>
    <w:rsid w:val="009A1647"/>
    <w:rsid w:val="009A1A2F"/>
    <w:rsid w:val="009A3A97"/>
    <w:rsid w:val="009A4EC2"/>
    <w:rsid w:val="009A6BC6"/>
    <w:rsid w:val="009A7D31"/>
    <w:rsid w:val="009B073F"/>
    <w:rsid w:val="009B0B46"/>
    <w:rsid w:val="009B1389"/>
    <w:rsid w:val="009B32BB"/>
    <w:rsid w:val="009B3FA4"/>
    <w:rsid w:val="009B3FD8"/>
    <w:rsid w:val="009B61E1"/>
    <w:rsid w:val="009B659E"/>
    <w:rsid w:val="009B7B88"/>
    <w:rsid w:val="009B7C98"/>
    <w:rsid w:val="009B7CF6"/>
    <w:rsid w:val="009C069B"/>
    <w:rsid w:val="009C0988"/>
    <w:rsid w:val="009C0FB8"/>
    <w:rsid w:val="009C1E7B"/>
    <w:rsid w:val="009C3FDF"/>
    <w:rsid w:val="009C4AF0"/>
    <w:rsid w:val="009C4D13"/>
    <w:rsid w:val="009C589F"/>
    <w:rsid w:val="009C65B3"/>
    <w:rsid w:val="009C714B"/>
    <w:rsid w:val="009C7839"/>
    <w:rsid w:val="009C7E0F"/>
    <w:rsid w:val="009D069F"/>
    <w:rsid w:val="009D071F"/>
    <w:rsid w:val="009D0F5F"/>
    <w:rsid w:val="009D34C0"/>
    <w:rsid w:val="009D3CCB"/>
    <w:rsid w:val="009D474E"/>
    <w:rsid w:val="009D47BB"/>
    <w:rsid w:val="009D4879"/>
    <w:rsid w:val="009D510E"/>
    <w:rsid w:val="009D54B9"/>
    <w:rsid w:val="009D5734"/>
    <w:rsid w:val="009E03E7"/>
    <w:rsid w:val="009E0A9C"/>
    <w:rsid w:val="009E0E5D"/>
    <w:rsid w:val="009E100E"/>
    <w:rsid w:val="009E3208"/>
    <w:rsid w:val="009E343E"/>
    <w:rsid w:val="009E35C3"/>
    <w:rsid w:val="009E44E6"/>
    <w:rsid w:val="009E6F2F"/>
    <w:rsid w:val="009E7102"/>
    <w:rsid w:val="009E755D"/>
    <w:rsid w:val="009F06BF"/>
    <w:rsid w:val="009F1B1A"/>
    <w:rsid w:val="009F2708"/>
    <w:rsid w:val="009F2CB2"/>
    <w:rsid w:val="009F301E"/>
    <w:rsid w:val="009F5E08"/>
    <w:rsid w:val="00A003ED"/>
    <w:rsid w:val="00A014F3"/>
    <w:rsid w:val="00A02B1A"/>
    <w:rsid w:val="00A03368"/>
    <w:rsid w:val="00A03988"/>
    <w:rsid w:val="00A03C21"/>
    <w:rsid w:val="00A044E3"/>
    <w:rsid w:val="00A04749"/>
    <w:rsid w:val="00A05FE2"/>
    <w:rsid w:val="00A060A5"/>
    <w:rsid w:val="00A06E4C"/>
    <w:rsid w:val="00A0719F"/>
    <w:rsid w:val="00A076BD"/>
    <w:rsid w:val="00A07CC5"/>
    <w:rsid w:val="00A10AA3"/>
    <w:rsid w:val="00A110C1"/>
    <w:rsid w:val="00A1183C"/>
    <w:rsid w:val="00A12597"/>
    <w:rsid w:val="00A1270D"/>
    <w:rsid w:val="00A12890"/>
    <w:rsid w:val="00A13519"/>
    <w:rsid w:val="00A13798"/>
    <w:rsid w:val="00A15528"/>
    <w:rsid w:val="00A15883"/>
    <w:rsid w:val="00A158F2"/>
    <w:rsid w:val="00A15AB1"/>
    <w:rsid w:val="00A15AD5"/>
    <w:rsid w:val="00A17020"/>
    <w:rsid w:val="00A1750A"/>
    <w:rsid w:val="00A21FF7"/>
    <w:rsid w:val="00A22B27"/>
    <w:rsid w:val="00A24028"/>
    <w:rsid w:val="00A25103"/>
    <w:rsid w:val="00A26966"/>
    <w:rsid w:val="00A30149"/>
    <w:rsid w:val="00A30C1C"/>
    <w:rsid w:val="00A30D37"/>
    <w:rsid w:val="00A30EF8"/>
    <w:rsid w:val="00A30F58"/>
    <w:rsid w:val="00A31267"/>
    <w:rsid w:val="00A31A6B"/>
    <w:rsid w:val="00A33388"/>
    <w:rsid w:val="00A3447B"/>
    <w:rsid w:val="00A378D4"/>
    <w:rsid w:val="00A40526"/>
    <w:rsid w:val="00A4062D"/>
    <w:rsid w:val="00A40F2A"/>
    <w:rsid w:val="00A411A8"/>
    <w:rsid w:val="00A41507"/>
    <w:rsid w:val="00A42381"/>
    <w:rsid w:val="00A46D17"/>
    <w:rsid w:val="00A46F15"/>
    <w:rsid w:val="00A47ED7"/>
    <w:rsid w:val="00A47F4F"/>
    <w:rsid w:val="00A503BC"/>
    <w:rsid w:val="00A50BB0"/>
    <w:rsid w:val="00A51D90"/>
    <w:rsid w:val="00A5313D"/>
    <w:rsid w:val="00A53A98"/>
    <w:rsid w:val="00A53B3D"/>
    <w:rsid w:val="00A544B7"/>
    <w:rsid w:val="00A55684"/>
    <w:rsid w:val="00A55A03"/>
    <w:rsid w:val="00A60806"/>
    <w:rsid w:val="00A630A6"/>
    <w:rsid w:val="00A633C0"/>
    <w:rsid w:val="00A63E8B"/>
    <w:rsid w:val="00A64F86"/>
    <w:rsid w:val="00A66A26"/>
    <w:rsid w:val="00A67D24"/>
    <w:rsid w:val="00A7086B"/>
    <w:rsid w:val="00A71E30"/>
    <w:rsid w:val="00A7306A"/>
    <w:rsid w:val="00A762C8"/>
    <w:rsid w:val="00A80E88"/>
    <w:rsid w:val="00A84CF2"/>
    <w:rsid w:val="00A85456"/>
    <w:rsid w:val="00A8577D"/>
    <w:rsid w:val="00A85AE0"/>
    <w:rsid w:val="00A86676"/>
    <w:rsid w:val="00A9079C"/>
    <w:rsid w:val="00A909E4"/>
    <w:rsid w:val="00A9231C"/>
    <w:rsid w:val="00A9274B"/>
    <w:rsid w:val="00A93AF7"/>
    <w:rsid w:val="00A95B5D"/>
    <w:rsid w:val="00A970EF"/>
    <w:rsid w:val="00A974C6"/>
    <w:rsid w:val="00A979FF"/>
    <w:rsid w:val="00AA0647"/>
    <w:rsid w:val="00AA155E"/>
    <w:rsid w:val="00AA2D44"/>
    <w:rsid w:val="00AA4184"/>
    <w:rsid w:val="00AA58AA"/>
    <w:rsid w:val="00AA61CD"/>
    <w:rsid w:val="00AA6D6B"/>
    <w:rsid w:val="00AB13C3"/>
    <w:rsid w:val="00AB1999"/>
    <w:rsid w:val="00AB226B"/>
    <w:rsid w:val="00AB2785"/>
    <w:rsid w:val="00AB3142"/>
    <w:rsid w:val="00AB3E71"/>
    <w:rsid w:val="00AB74BF"/>
    <w:rsid w:val="00AB7C60"/>
    <w:rsid w:val="00AC0E50"/>
    <w:rsid w:val="00AC104D"/>
    <w:rsid w:val="00AC1685"/>
    <w:rsid w:val="00AC298D"/>
    <w:rsid w:val="00AC3FFB"/>
    <w:rsid w:val="00AC4741"/>
    <w:rsid w:val="00AC515F"/>
    <w:rsid w:val="00AC52DD"/>
    <w:rsid w:val="00AC6FCC"/>
    <w:rsid w:val="00AC768E"/>
    <w:rsid w:val="00AC7CD1"/>
    <w:rsid w:val="00AC7F4F"/>
    <w:rsid w:val="00AC7FA9"/>
    <w:rsid w:val="00AC7FD4"/>
    <w:rsid w:val="00AD0766"/>
    <w:rsid w:val="00AD0F10"/>
    <w:rsid w:val="00AD1864"/>
    <w:rsid w:val="00AD1C14"/>
    <w:rsid w:val="00AD2D15"/>
    <w:rsid w:val="00AD2F74"/>
    <w:rsid w:val="00AD50E5"/>
    <w:rsid w:val="00AD56FF"/>
    <w:rsid w:val="00AE2A75"/>
    <w:rsid w:val="00AE34EE"/>
    <w:rsid w:val="00AE37F6"/>
    <w:rsid w:val="00AE526B"/>
    <w:rsid w:val="00AE5360"/>
    <w:rsid w:val="00AE5A91"/>
    <w:rsid w:val="00AF15D5"/>
    <w:rsid w:val="00AF28FB"/>
    <w:rsid w:val="00AF40D4"/>
    <w:rsid w:val="00AF47C6"/>
    <w:rsid w:val="00AF4B65"/>
    <w:rsid w:val="00B011E5"/>
    <w:rsid w:val="00B01DED"/>
    <w:rsid w:val="00B01FEE"/>
    <w:rsid w:val="00B05565"/>
    <w:rsid w:val="00B06918"/>
    <w:rsid w:val="00B14BE3"/>
    <w:rsid w:val="00B1510D"/>
    <w:rsid w:val="00B1533C"/>
    <w:rsid w:val="00B16674"/>
    <w:rsid w:val="00B16C71"/>
    <w:rsid w:val="00B17420"/>
    <w:rsid w:val="00B176C2"/>
    <w:rsid w:val="00B20DB7"/>
    <w:rsid w:val="00B215BD"/>
    <w:rsid w:val="00B22D30"/>
    <w:rsid w:val="00B232EB"/>
    <w:rsid w:val="00B2350B"/>
    <w:rsid w:val="00B23AFF"/>
    <w:rsid w:val="00B23B57"/>
    <w:rsid w:val="00B26751"/>
    <w:rsid w:val="00B26C8A"/>
    <w:rsid w:val="00B26DFC"/>
    <w:rsid w:val="00B26E07"/>
    <w:rsid w:val="00B30910"/>
    <w:rsid w:val="00B30DA8"/>
    <w:rsid w:val="00B32A3B"/>
    <w:rsid w:val="00B340F8"/>
    <w:rsid w:val="00B35C84"/>
    <w:rsid w:val="00B35D69"/>
    <w:rsid w:val="00B370EA"/>
    <w:rsid w:val="00B37C0B"/>
    <w:rsid w:val="00B4057E"/>
    <w:rsid w:val="00B414AF"/>
    <w:rsid w:val="00B43C1E"/>
    <w:rsid w:val="00B44197"/>
    <w:rsid w:val="00B441DA"/>
    <w:rsid w:val="00B44447"/>
    <w:rsid w:val="00B46172"/>
    <w:rsid w:val="00B4667C"/>
    <w:rsid w:val="00B46A02"/>
    <w:rsid w:val="00B470F3"/>
    <w:rsid w:val="00B47E60"/>
    <w:rsid w:val="00B502BB"/>
    <w:rsid w:val="00B5046F"/>
    <w:rsid w:val="00B50CE1"/>
    <w:rsid w:val="00B522FF"/>
    <w:rsid w:val="00B52B9D"/>
    <w:rsid w:val="00B538C7"/>
    <w:rsid w:val="00B53E38"/>
    <w:rsid w:val="00B551F8"/>
    <w:rsid w:val="00B56204"/>
    <w:rsid w:val="00B56724"/>
    <w:rsid w:val="00B56CD9"/>
    <w:rsid w:val="00B56D61"/>
    <w:rsid w:val="00B5726E"/>
    <w:rsid w:val="00B61492"/>
    <w:rsid w:val="00B61E3C"/>
    <w:rsid w:val="00B61FCD"/>
    <w:rsid w:val="00B621C7"/>
    <w:rsid w:val="00B62789"/>
    <w:rsid w:val="00B62B3C"/>
    <w:rsid w:val="00B63070"/>
    <w:rsid w:val="00B63261"/>
    <w:rsid w:val="00B6408E"/>
    <w:rsid w:val="00B640FA"/>
    <w:rsid w:val="00B64EE4"/>
    <w:rsid w:val="00B6593B"/>
    <w:rsid w:val="00B67027"/>
    <w:rsid w:val="00B702E8"/>
    <w:rsid w:val="00B70D1A"/>
    <w:rsid w:val="00B714C2"/>
    <w:rsid w:val="00B743A4"/>
    <w:rsid w:val="00B75037"/>
    <w:rsid w:val="00B76564"/>
    <w:rsid w:val="00B7683F"/>
    <w:rsid w:val="00B77516"/>
    <w:rsid w:val="00B81962"/>
    <w:rsid w:val="00B8239A"/>
    <w:rsid w:val="00B82B03"/>
    <w:rsid w:val="00B9091F"/>
    <w:rsid w:val="00B90E79"/>
    <w:rsid w:val="00B92175"/>
    <w:rsid w:val="00B92CCB"/>
    <w:rsid w:val="00B930EF"/>
    <w:rsid w:val="00B93446"/>
    <w:rsid w:val="00B93B50"/>
    <w:rsid w:val="00B93C61"/>
    <w:rsid w:val="00B9514C"/>
    <w:rsid w:val="00B95599"/>
    <w:rsid w:val="00B9581C"/>
    <w:rsid w:val="00B96BE8"/>
    <w:rsid w:val="00B975AB"/>
    <w:rsid w:val="00B978A1"/>
    <w:rsid w:val="00BA14D9"/>
    <w:rsid w:val="00BA2136"/>
    <w:rsid w:val="00BA262C"/>
    <w:rsid w:val="00BA3424"/>
    <w:rsid w:val="00BA4E18"/>
    <w:rsid w:val="00BA5324"/>
    <w:rsid w:val="00BA5CC7"/>
    <w:rsid w:val="00BA603E"/>
    <w:rsid w:val="00BA763A"/>
    <w:rsid w:val="00BB0A44"/>
    <w:rsid w:val="00BB1AC5"/>
    <w:rsid w:val="00BB28F7"/>
    <w:rsid w:val="00BB5AE8"/>
    <w:rsid w:val="00BB5F2B"/>
    <w:rsid w:val="00BB6C70"/>
    <w:rsid w:val="00BB6D5B"/>
    <w:rsid w:val="00BC0361"/>
    <w:rsid w:val="00BC0ABF"/>
    <w:rsid w:val="00BC23DF"/>
    <w:rsid w:val="00BC43D2"/>
    <w:rsid w:val="00BC62EE"/>
    <w:rsid w:val="00BC7922"/>
    <w:rsid w:val="00BD042A"/>
    <w:rsid w:val="00BD0FCA"/>
    <w:rsid w:val="00BD3158"/>
    <w:rsid w:val="00BD5CD7"/>
    <w:rsid w:val="00BD679D"/>
    <w:rsid w:val="00BE1B6E"/>
    <w:rsid w:val="00BE2249"/>
    <w:rsid w:val="00BE2702"/>
    <w:rsid w:val="00BE2E3D"/>
    <w:rsid w:val="00BE3B53"/>
    <w:rsid w:val="00BE3C95"/>
    <w:rsid w:val="00BE5BF9"/>
    <w:rsid w:val="00BE5CAE"/>
    <w:rsid w:val="00BE7D99"/>
    <w:rsid w:val="00BF0011"/>
    <w:rsid w:val="00BF43F0"/>
    <w:rsid w:val="00BF4501"/>
    <w:rsid w:val="00BF5D90"/>
    <w:rsid w:val="00BF6B59"/>
    <w:rsid w:val="00BF71F9"/>
    <w:rsid w:val="00C02682"/>
    <w:rsid w:val="00C036B5"/>
    <w:rsid w:val="00C03DB7"/>
    <w:rsid w:val="00C056EC"/>
    <w:rsid w:val="00C06455"/>
    <w:rsid w:val="00C06A64"/>
    <w:rsid w:val="00C07126"/>
    <w:rsid w:val="00C075B1"/>
    <w:rsid w:val="00C10478"/>
    <w:rsid w:val="00C10F28"/>
    <w:rsid w:val="00C125F6"/>
    <w:rsid w:val="00C13EA6"/>
    <w:rsid w:val="00C1468B"/>
    <w:rsid w:val="00C16DD5"/>
    <w:rsid w:val="00C24EF6"/>
    <w:rsid w:val="00C25732"/>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311"/>
    <w:rsid w:val="00C45E48"/>
    <w:rsid w:val="00C46D9A"/>
    <w:rsid w:val="00C47DAA"/>
    <w:rsid w:val="00C51381"/>
    <w:rsid w:val="00C52708"/>
    <w:rsid w:val="00C52928"/>
    <w:rsid w:val="00C54453"/>
    <w:rsid w:val="00C55E3D"/>
    <w:rsid w:val="00C5743B"/>
    <w:rsid w:val="00C607C4"/>
    <w:rsid w:val="00C618E1"/>
    <w:rsid w:val="00C61C32"/>
    <w:rsid w:val="00C626B1"/>
    <w:rsid w:val="00C63858"/>
    <w:rsid w:val="00C640B6"/>
    <w:rsid w:val="00C65BE5"/>
    <w:rsid w:val="00C67351"/>
    <w:rsid w:val="00C67741"/>
    <w:rsid w:val="00C70BD8"/>
    <w:rsid w:val="00C730E6"/>
    <w:rsid w:val="00C73A2A"/>
    <w:rsid w:val="00C7564C"/>
    <w:rsid w:val="00C760E6"/>
    <w:rsid w:val="00C776FD"/>
    <w:rsid w:val="00C8048A"/>
    <w:rsid w:val="00C81A2F"/>
    <w:rsid w:val="00C830CB"/>
    <w:rsid w:val="00C83388"/>
    <w:rsid w:val="00C83AE6"/>
    <w:rsid w:val="00C840F3"/>
    <w:rsid w:val="00C84166"/>
    <w:rsid w:val="00C85267"/>
    <w:rsid w:val="00C85CAB"/>
    <w:rsid w:val="00C86064"/>
    <w:rsid w:val="00C863DB"/>
    <w:rsid w:val="00C86533"/>
    <w:rsid w:val="00C87CEB"/>
    <w:rsid w:val="00C90742"/>
    <w:rsid w:val="00C9205E"/>
    <w:rsid w:val="00C93A68"/>
    <w:rsid w:val="00C95A8E"/>
    <w:rsid w:val="00C966DB"/>
    <w:rsid w:val="00C969C7"/>
    <w:rsid w:val="00C97E76"/>
    <w:rsid w:val="00CA04D7"/>
    <w:rsid w:val="00CA09CD"/>
    <w:rsid w:val="00CA0EAD"/>
    <w:rsid w:val="00CA133B"/>
    <w:rsid w:val="00CA1418"/>
    <w:rsid w:val="00CA2C63"/>
    <w:rsid w:val="00CA2CCB"/>
    <w:rsid w:val="00CA49AC"/>
    <w:rsid w:val="00CA4CC8"/>
    <w:rsid w:val="00CA5746"/>
    <w:rsid w:val="00CA7D8D"/>
    <w:rsid w:val="00CB08F6"/>
    <w:rsid w:val="00CB09FF"/>
    <w:rsid w:val="00CB4ADC"/>
    <w:rsid w:val="00CB72C2"/>
    <w:rsid w:val="00CB7B92"/>
    <w:rsid w:val="00CC1113"/>
    <w:rsid w:val="00CC25AD"/>
    <w:rsid w:val="00CC4F26"/>
    <w:rsid w:val="00CC7640"/>
    <w:rsid w:val="00CD0B7D"/>
    <w:rsid w:val="00CD0F8A"/>
    <w:rsid w:val="00CD1FB2"/>
    <w:rsid w:val="00CD20DA"/>
    <w:rsid w:val="00CD3C33"/>
    <w:rsid w:val="00CD499A"/>
    <w:rsid w:val="00CD7136"/>
    <w:rsid w:val="00CE0039"/>
    <w:rsid w:val="00CE0416"/>
    <w:rsid w:val="00CE1DCC"/>
    <w:rsid w:val="00CE21E0"/>
    <w:rsid w:val="00CE2692"/>
    <w:rsid w:val="00CE299A"/>
    <w:rsid w:val="00CE31FD"/>
    <w:rsid w:val="00CE3468"/>
    <w:rsid w:val="00CE5D90"/>
    <w:rsid w:val="00CE7394"/>
    <w:rsid w:val="00CE76D6"/>
    <w:rsid w:val="00CE784D"/>
    <w:rsid w:val="00CE7E70"/>
    <w:rsid w:val="00CF20AB"/>
    <w:rsid w:val="00CF5BD4"/>
    <w:rsid w:val="00CF6623"/>
    <w:rsid w:val="00CF718E"/>
    <w:rsid w:val="00D001CC"/>
    <w:rsid w:val="00D01A55"/>
    <w:rsid w:val="00D01AFC"/>
    <w:rsid w:val="00D01C56"/>
    <w:rsid w:val="00D02961"/>
    <w:rsid w:val="00D02F59"/>
    <w:rsid w:val="00D05915"/>
    <w:rsid w:val="00D069A4"/>
    <w:rsid w:val="00D07D09"/>
    <w:rsid w:val="00D12914"/>
    <w:rsid w:val="00D15003"/>
    <w:rsid w:val="00D15EAA"/>
    <w:rsid w:val="00D175C0"/>
    <w:rsid w:val="00D17ABF"/>
    <w:rsid w:val="00D2120A"/>
    <w:rsid w:val="00D2255B"/>
    <w:rsid w:val="00D22944"/>
    <w:rsid w:val="00D22BE8"/>
    <w:rsid w:val="00D2344D"/>
    <w:rsid w:val="00D250E7"/>
    <w:rsid w:val="00D26932"/>
    <w:rsid w:val="00D301A2"/>
    <w:rsid w:val="00D326BC"/>
    <w:rsid w:val="00D32EE7"/>
    <w:rsid w:val="00D3391C"/>
    <w:rsid w:val="00D33CF0"/>
    <w:rsid w:val="00D36792"/>
    <w:rsid w:val="00D37029"/>
    <w:rsid w:val="00D37DD0"/>
    <w:rsid w:val="00D4064D"/>
    <w:rsid w:val="00D41997"/>
    <w:rsid w:val="00D42864"/>
    <w:rsid w:val="00D43505"/>
    <w:rsid w:val="00D439CF"/>
    <w:rsid w:val="00D44030"/>
    <w:rsid w:val="00D44A59"/>
    <w:rsid w:val="00D47709"/>
    <w:rsid w:val="00D51AA7"/>
    <w:rsid w:val="00D52A78"/>
    <w:rsid w:val="00D52E86"/>
    <w:rsid w:val="00D535E8"/>
    <w:rsid w:val="00D53E5E"/>
    <w:rsid w:val="00D5451F"/>
    <w:rsid w:val="00D56EDC"/>
    <w:rsid w:val="00D57246"/>
    <w:rsid w:val="00D57878"/>
    <w:rsid w:val="00D629DB"/>
    <w:rsid w:val="00D630C5"/>
    <w:rsid w:val="00D64395"/>
    <w:rsid w:val="00D64CF4"/>
    <w:rsid w:val="00D657F4"/>
    <w:rsid w:val="00D663C6"/>
    <w:rsid w:val="00D6647A"/>
    <w:rsid w:val="00D665F6"/>
    <w:rsid w:val="00D6701A"/>
    <w:rsid w:val="00D72359"/>
    <w:rsid w:val="00D72F4C"/>
    <w:rsid w:val="00D731A6"/>
    <w:rsid w:val="00D74E36"/>
    <w:rsid w:val="00D75580"/>
    <w:rsid w:val="00D76670"/>
    <w:rsid w:val="00D77806"/>
    <w:rsid w:val="00D80C48"/>
    <w:rsid w:val="00D818C6"/>
    <w:rsid w:val="00D8282E"/>
    <w:rsid w:val="00D83953"/>
    <w:rsid w:val="00D843CE"/>
    <w:rsid w:val="00D8532D"/>
    <w:rsid w:val="00D864AA"/>
    <w:rsid w:val="00D86F28"/>
    <w:rsid w:val="00D87336"/>
    <w:rsid w:val="00D90245"/>
    <w:rsid w:val="00D909B3"/>
    <w:rsid w:val="00D917A6"/>
    <w:rsid w:val="00D91B55"/>
    <w:rsid w:val="00D92BDE"/>
    <w:rsid w:val="00D9301A"/>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39E6"/>
    <w:rsid w:val="00DB3D1A"/>
    <w:rsid w:val="00DB4142"/>
    <w:rsid w:val="00DB5AC1"/>
    <w:rsid w:val="00DB76EF"/>
    <w:rsid w:val="00DC06DC"/>
    <w:rsid w:val="00DC0FC9"/>
    <w:rsid w:val="00DC17FA"/>
    <w:rsid w:val="00DC2107"/>
    <w:rsid w:val="00DC2F65"/>
    <w:rsid w:val="00DC41FB"/>
    <w:rsid w:val="00DC598B"/>
    <w:rsid w:val="00DC6847"/>
    <w:rsid w:val="00DC6DC4"/>
    <w:rsid w:val="00DC77CE"/>
    <w:rsid w:val="00DC78D2"/>
    <w:rsid w:val="00DD10B8"/>
    <w:rsid w:val="00DD2592"/>
    <w:rsid w:val="00DD34D9"/>
    <w:rsid w:val="00DD4743"/>
    <w:rsid w:val="00DD4827"/>
    <w:rsid w:val="00DD59D6"/>
    <w:rsid w:val="00DD7188"/>
    <w:rsid w:val="00DD7BFC"/>
    <w:rsid w:val="00DE0226"/>
    <w:rsid w:val="00DE09BA"/>
    <w:rsid w:val="00DE0D76"/>
    <w:rsid w:val="00DE2D46"/>
    <w:rsid w:val="00DE2DDA"/>
    <w:rsid w:val="00DE3538"/>
    <w:rsid w:val="00DE439D"/>
    <w:rsid w:val="00DE45A4"/>
    <w:rsid w:val="00DE4CD2"/>
    <w:rsid w:val="00DE6B2A"/>
    <w:rsid w:val="00DE7A68"/>
    <w:rsid w:val="00DF162D"/>
    <w:rsid w:val="00DF243F"/>
    <w:rsid w:val="00DF2B17"/>
    <w:rsid w:val="00DF2C52"/>
    <w:rsid w:val="00DF56C5"/>
    <w:rsid w:val="00DF62AE"/>
    <w:rsid w:val="00DF6748"/>
    <w:rsid w:val="00DF7A60"/>
    <w:rsid w:val="00E00995"/>
    <w:rsid w:val="00E015E4"/>
    <w:rsid w:val="00E022EF"/>
    <w:rsid w:val="00E02908"/>
    <w:rsid w:val="00E035C1"/>
    <w:rsid w:val="00E03C69"/>
    <w:rsid w:val="00E03E19"/>
    <w:rsid w:val="00E03E20"/>
    <w:rsid w:val="00E04AF0"/>
    <w:rsid w:val="00E05353"/>
    <w:rsid w:val="00E1022F"/>
    <w:rsid w:val="00E110DB"/>
    <w:rsid w:val="00E123DB"/>
    <w:rsid w:val="00E136A2"/>
    <w:rsid w:val="00E13E1C"/>
    <w:rsid w:val="00E1441E"/>
    <w:rsid w:val="00E16C35"/>
    <w:rsid w:val="00E17842"/>
    <w:rsid w:val="00E2243B"/>
    <w:rsid w:val="00E2267E"/>
    <w:rsid w:val="00E23333"/>
    <w:rsid w:val="00E2385B"/>
    <w:rsid w:val="00E2413C"/>
    <w:rsid w:val="00E244D2"/>
    <w:rsid w:val="00E245B8"/>
    <w:rsid w:val="00E256D2"/>
    <w:rsid w:val="00E327CA"/>
    <w:rsid w:val="00E32A93"/>
    <w:rsid w:val="00E33EA5"/>
    <w:rsid w:val="00E34114"/>
    <w:rsid w:val="00E34459"/>
    <w:rsid w:val="00E36061"/>
    <w:rsid w:val="00E3624E"/>
    <w:rsid w:val="00E401EA"/>
    <w:rsid w:val="00E41FE4"/>
    <w:rsid w:val="00E42334"/>
    <w:rsid w:val="00E42C1B"/>
    <w:rsid w:val="00E4381B"/>
    <w:rsid w:val="00E44A9C"/>
    <w:rsid w:val="00E458B3"/>
    <w:rsid w:val="00E45CBC"/>
    <w:rsid w:val="00E5053C"/>
    <w:rsid w:val="00E518BE"/>
    <w:rsid w:val="00E54BEB"/>
    <w:rsid w:val="00E57773"/>
    <w:rsid w:val="00E626C3"/>
    <w:rsid w:val="00E636F2"/>
    <w:rsid w:val="00E66CC1"/>
    <w:rsid w:val="00E71F54"/>
    <w:rsid w:val="00E72A69"/>
    <w:rsid w:val="00E7322E"/>
    <w:rsid w:val="00E74B00"/>
    <w:rsid w:val="00E7660C"/>
    <w:rsid w:val="00E76C0A"/>
    <w:rsid w:val="00E77686"/>
    <w:rsid w:val="00E77B50"/>
    <w:rsid w:val="00E77B67"/>
    <w:rsid w:val="00E8197F"/>
    <w:rsid w:val="00E81F61"/>
    <w:rsid w:val="00E8215C"/>
    <w:rsid w:val="00E83DF3"/>
    <w:rsid w:val="00E84C75"/>
    <w:rsid w:val="00E859DC"/>
    <w:rsid w:val="00E85DA2"/>
    <w:rsid w:val="00E863DE"/>
    <w:rsid w:val="00E87D00"/>
    <w:rsid w:val="00E912DD"/>
    <w:rsid w:val="00E923FA"/>
    <w:rsid w:val="00E92557"/>
    <w:rsid w:val="00E93E49"/>
    <w:rsid w:val="00E94041"/>
    <w:rsid w:val="00E940C4"/>
    <w:rsid w:val="00E943D9"/>
    <w:rsid w:val="00E94E66"/>
    <w:rsid w:val="00E94F2B"/>
    <w:rsid w:val="00E963DA"/>
    <w:rsid w:val="00E96447"/>
    <w:rsid w:val="00E97ED7"/>
    <w:rsid w:val="00E97FF2"/>
    <w:rsid w:val="00EA08E7"/>
    <w:rsid w:val="00EA0E7C"/>
    <w:rsid w:val="00EA2567"/>
    <w:rsid w:val="00EA2DE1"/>
    <w:rsid w:val="00EA442C"/>
    <w:rsid w:val="00EA4C60"/>
    <w:rsid w:val="00EA66DF"/>
    <w:rsid w:val="00EA6890"/>
    <w:rsid w:val="00EA6B1D"/>
    <w:rsid w:val="00EA6D85"/>
    <w:rsid w:val="00EA758D"/>
    <w:rsid w:val="00EA7D89"/>
    <w:rsid w:val="00EB002E"/>
    <w:rsid w:val="00EB1C2A"/>
    <w:rsid w:val="00EB343C"/>
    <w:rsid w:val="00EB7174"/>
    <w:rsid w:val="00EC072C"/>
    <w:rsid w:val="00EC0F36"/>
    <w:rsid w:val="00EC107A"/>
    <w:rsid w:val="00EC2EFC"/>
    <w:rsid w:val="00EC355D"/>
    <w:rsid w:val="00EC4DE4"/>
    <w:rsid w:val="00EC5AF1"/>
    <w:rsid w:val="00EC6177"/>
    <w:rsid w:val="00EC64D8"/>
    <w:rsid w:val="00EC712E"/>
    <w:rsid w:val="00ED1732"/>
    <w:rsid w:val="00ED2DCD"/>
    <w:rsid w:val="00ED35B8"/>
    <w:rsid w:val="00ED3DF9"/>
    <w:rsid w:val="00ED571B"/>
    <w:rsid w:val="00ED6402"/>
    <w:rsid w:val="00ED6A3C"/>
    <w:rsid w:val="00ED6E0E"/>
    <w:rsid w:val="00EE0368"/>
    <w:rsid w:val="00EE0B13"/>
    <w:rsid w:val="00EE47F6"/>
    <w:rsid w:val="00EE4A2E"/>
    <w:rsid w:val="00EE66FC"/>
    <w:rsid w:val="00EE6E4F"/>
    <w:rsid w:val="00EE798C"/>
    <w:rsid w:val="00EF07D4"/>
    <w:rsid w:val="00EF3EC4"/>
    <w:rsid w:val="00EF4951"/>
    <w:rsid w:val="00EF6A26"/>
    <w:rsid w:val="00EF7624"/>
    <w:rsid w:val="00F0223D"/>
    <w:rsid w:val="00F0293F"/>
    <w:rsid w:val="00F03951"/>
    <w:rsid w:val="00F04D4C"/>
    <w:rsid w:val="00F058C7"/>
    <w:rsid w:val="00F05BEB"/>
    <w:rsid w:val="00F05DF9"/>
    <w:rsid w:val="00F07955"/>
    <w:rsid w:val="00F07EC5"/>
    <w:rsid w:val="00F10263"/>
    <w:rsid w:val="00F11002"/>
    <w:rsid w:val="00F123B3"/>
    <w:rsid w:val="00F12E68"/>
    <w:rsid w:val="00F13122"/>
    <w:rsid w:val="00F13DBA"/>
    <w:rsid w:val="00F15803"/>
    <w:rsid w:val="00F15A34"/>
    <w:rsid w:val="00F15C10"/>
    <w:rsid w:val="00F15F3C"/>
    <w:rsid w:val="00F166AE"/>
    <w:rsid w:val="00F16E2D"/>
    <w:rsid w:val="00F16FA4"/>
    <w:rsid w:val="00F16FC0"/>
    <w:rsid w:val="00F21CCC"/>
    <w:rsid w:val="00F22B59"/>
    <w:rsid w:val="00F22B71"/>
    <w:rsid w:val="00F2473D"/>
    <w:rsid w:val="00F24D95"/>
    <w:rsid w:val="00F273B7"/>
    <w:rsid w:val="00F275BC"/>
    <w:rsid w:val="00F3169D"/>
    <w:rsid w:val="00F32CF7"/>
    <w:rsid w:val="00F32FD0"/>
    <w:rsid w:val="00F33801"/>
    <w:rsid w:val="00F33A4E"/>
    <w:rsid w:val="00F34CB6"/>
    <w:rsid w:val="00F34D7C"/>
    <w:rsid w:val="00F361F5"/>
    <w:rsid w:val="00F36B69"/>
    <w:rsid w:val="00F36F50"/>
    <w:rsid w:val="00F404EB"/>
    <w:rsid w:val="00F405C3"/>
    <w:rsid w:val="00F4112E"/>
    <w:rsid w:val="00F41471"/>
    <w:rsid w:val="00F44CC9"/>
    <w:rsid w:val="00F4692F"/>
    <w:rsid w:val="00F47691"/>
    <w:rsid w:val="00F50017"/>
    <w:rsid w:val="00F50790"/>
    <w:rsid w:val="00F51AA6"/>
    <w:rsid w:val="00F527F8"/>
    <w:rsid w:val="00F52E51"/>
    <w:rsid w:val="00F5366A"/>
    <w:rsid w:val="00F549AA"/>
    <w:rsid w:val="00F54C3F"/>
    <w:rsid w:val="00F55E5F"/>
    <w:rsid w:val="00F57113"/>
    <w:rsid w:val="00F6084B"/>
    <w:rsid w:val="00F608C5"/>
    <w:rsid w:val="00F60BC0"/>
    <w:rsid w:val="00F6512A"/>
    <w:rsid w:val="00F65B3A"/>
    <w:rsid w:val="00F660FB"/>
    <w:rsid w:val="00F6714D"/>
    <w:rsid w:val="00F67164"/>
    <w:rsid w:val="00F678C8"/>
    <w:rsid w:val="00F7072F"/>
    <w:rsid w:val="00F71ABC"/>
    <w:rsid w:val="00F744AD"/>
    <w:rsid w:val="00F74C7A"/>
    <w:rsid w:val="00F7601A"/>
    <w:rsid w:val="00F76A18"/>
    <w:rsid w:val="00F77A0B"/>
    <w:rsid w:val="00F81D14"/>
    <w:rsid w:val="00F84346"/>
    <w:rsid w:val="00F855F8"/>
    <w:rsid w:val="00F8585C"/>
    <w:rsid w:val="00F85DD0"/>
    <w:rsid w:val="00F86492"/>
    <w:rsid w:val="00F8738D"/>
    <w:rsid w:val="00F914E9"/>
    <w:rsid w:val="00F92657"/>
    <w:rsid w:val="00F928B9"/>
    <w:rsid w:val="00F954CF"/>
    <w:rsid w:val="00F964F6"/>
    <w:rsid w:val="00FA1115"/>
    <w:rsid w:val="00FA17A3"/>
    <w:rsid w:val="00FA2038"/>
    <w:rsid w:val="00FA3AD8"/>
    <w:rsid w:val="00FA4C8E"/>
    <w:rsid w:val="00FA4E26"/>
    <w:rsid w:val="00FA5E47"/>
    <w:rsid w:val="00FA63A4"/>
    <w:rsid w:val="00FA6AA6"/>
    <w:rsid w:val="00FA7D6B"/>
    <w:rsid w:val="00FB17E8"/>
    <w:rsid w:val="00FB3C17"/>
    <w:rsid w:val="00FB4764"/>
    <w:rsid w:val="00FB4D5B"/>
    <w:rsid w:val="00FB6316"/>
    <w:rsid w:val="00FC1618"/>
    <w:rsid w:val="00FC1F71"/>
    <w:rsid w:val="00FC2A7F"/>
    <w:rsid w:val="00FC2F91"/>
    <w:rsid w:val="00FC4CB9"/>
    <w:rsid w:val="00FC51AA"/>
    <w:rsid w:val="00FC535C"/>
    <w:rsid w:val="00FC612C"/>
    <w:rsid w:val="00FC6AA3"/>
    <w:rsid w:val="00FC6F68"/>
    <w:rsid w:val="00FD2F8C"/>
    <w:rsid w:val="00FD2FEA"/>
    <w:rsid w:val="00FD4E9D"/>
    <w:rsid w:val="00FD6B44"/>
    <w:rsid w:val="00FD6EF1"/>
    <w:rsid w:val="00FD77FE"/>
    <w:rsid w:val="00FD78F3"/>
    <w:rsid w:val="00FD7A3B"/>
    <w:rsid w:val="00FE0512"/>
    <w:rsid w:val="00FE108D"/>
    <w:rsid w:val="00FE17BD"/>
    <w:rsid w:val="00FE25B9"/>
    <w:rsid w:val="00FE350A"/>
    <w:rsid w:val="00FE40FA"/>
    <w:rsid w:val="00FE447A"/>
    <w:rsid w:val="00FE50EF"/>
    <w:rsid w:val="00FE6839"/>
    <w:rsid w:val="00FE71C6"/>
    <w:rsid w:val="00FE7410"/>
    <w:rsid w:val="00FF0CA6"/>
    <w:rsid w:val="00FF2802"/>
    <w:rsid w:val="00FF2F5D"/>
    <w:rsid w:val="00FF318C"/>
    <w:rsid w:val="00FF3EAA"/>
    <w:rsid w:val="00FF4C43"/>
    <w:rsid w:val="00FF5BD0"/>
    <w:rsid w:val="00FF70CB"/>
    <w:rsid w:val="14CDACC7"/>
    <w:rsid w:val="4C625E41"/>
    <w:rsid w:val="5F0275C8"/>
    <w:rsid w:val="734EC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81</TotalTime>
  <Pages>11</Pages>
  <Words>2696</Words>
  <Characters>15373</Characters>
  <Application>Microsoft Office Word</Application>
  <DocSecurity>0</DocSecurity>
  <Lines>128</Lines>
  <Paragraphs>36</Paragraphs>
  <ScaleCrop>false</ScaleCrop>
  <Company/>
  <LinksUpToDate>false</LinksUpToDate>
  <CharactersWithSpaces>18033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356</cp:revision>
  <cp:lastPrinted>2015-08-11T15:14:00Z</cp:lastPrinted>
  <dcterms:created xsi:type="dcterms:W3CDTF">2024-05-01T13:21:00Z</dcterms:created>
  <dcterms:modified xsi:type="dcterms:W3CDTF">2024-09-07T04:32:00Z</dcterms:modified>
</cp:coreProperties>
</file>