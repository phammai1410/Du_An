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517" w:type="dxa"/>
        <w:jc w:val="center"/>
        <w:tblLook w:val="04A0" w:firstRow="1" w:lastRow="0" w:firstColumn="1" w:lastColumn="0" w:noHBand="0" w:noVBand="1"/>
      </w:tblPr>
      <w:tblGrid>
        <w:gridCol w:w="4164"/>
        <w:gridCol w:w="5353"/>
      </w:tblGrid>
      <w:tr w:rsidR="005B1BA4" w:rsidRPr="00C93F86" w14:paraId="75972FE7" w14:textId="77777777" w:rsidTr="007B3ED6">
        <w:trPr>
          <w:jc w:val="center"/>
        </w:trPr>
        <w:tc>
          <w:tcPr>
            <w:tcW w:w="4164" w:type="dxa"/>
          </w:tcPr>
          <w:p w14:paraId="18CADF96" w14:textId="77777777" w:rsidR="005B1BA4" w:rsidRPr="00C93F86" w:rsidRDefault="005B1BA4" w:rsidP="00D83953">
            <w:pPr>
              <w:tabs>
                <w:tab w:val="left" w:pos="720"/>
              </w:tabs>
              <w:spacing w:before="60" w:after="40" w:line="288" w:lineRule="auto"/>
              <w:jc w:val="center"/>
            </w:pPr>
            <w:r w:rsidRPr="00C93F86">
              <w:t>BỘ GIÁO DỤC VÀ ĐÀO TẠO</w:t>
            </w:r>
          </w:p>
          <w:p w14:paraId="39F03A8F" w14:textId="77777777" w:rsidR="005B1BA4" w:rsidRPr="00C93F86" w:rsidRDefault="005B1BA4" w:rsidP="00D83953">
            <w:pPr>
              <w:tabs>
                <w:tab w:val="left" w:pos="720"/>
              </w:tabs>
              <w:spacing w:before="60" w:after="40" w:line="288" w:lineRule="auto"/>
              <w:jc w:val="center"/>
              <w:rPr>
                <w:b/>
              </w:rPr>
            </w:pPr>
            <w:r w:rsidRPr="00C93F86">
              <w:rPr>
                <w:b/>
              </w:rPr>
              <w:t>TRƯỜNG ĐH KINH TẾ QUỐC DÂN</w:t>
            </w:r>
          </w:p>
          <w:p w14:paraId="2BCF0999" w14:textId="5049DC7A" w:rsidR="005B1BA4" w:rsidRPr="00C93F86" w:rsidRDefault="005B1BA4" w:rsidP="007A5890">
            <w:pPr>
              <w:tabs>
                <w:tab w:val="left" w:pos="720"/>
              </w:tabs>
              <w:spacing w:before="60" w:after="40" w:line="288" w:lineRule="auto"/>
              <w:jc w:val="center"/>
              <w:rPr>
                <w:b/>
                <w:lang w:val="vi-VN"/>
              </w:rPr>
            </w:pPr>
            <w:r w:rsidRPr="00C93F86">
              <w:rPr>
                <w:b/>
              </w:rPr>
              <w:t>_______________________</w:t>
            </w:r>
          </w:p>
        </w:tc>
        <w:tc>
          <w:tcPr>
            <w:tcW w:w="5353" w:type="dxa"/>
          </w:tcPr>
          <w:p w14:paraId="40B00A66" w14:textId="77777777" w:rsidR="005B1BA4" w:rsidRPr="00C93F86" w:rsidRDefault="005B1BA4" w:rsidP="00D83953">
            <w:pPr>
              <w:tabs>
                <w:tab w:val="left" w:pos="720"/>
              </w:tabs>
              <w:spacing w:before="60" w:after="40" w:line="288" w:lineRule="auto"/>
              <w:jc w:val="center"/>
              <w:rPr>
                <w:b/>
              </w:rPr>
            </w:pPr>
            <w:r w:rsidRPr="00C93F86">
              <w:rPr>
                <w:b/>
              </w:rPr>
              <w:t>CỘNG HÒA XÃ HỘI CHỦ NGHĨA VIỆT NAM</w:t>
            </w:r>
          </w:p>
          <w:p w14:paraId="3C8BC066" w14:textId="77777777" w:rsidR="005B1BA4" w:rsidRPr="00C93F86" w:rsidRDefault="005B1BA4" w:rsidP="00D83953">
            <w:pPr>
              <w:tabs>
                <w:tab w:val="left" w:pos="720"/>
              </w:tabs>
              <w:spacing w:before="60" w:after="40" w:line="288" w:lineRule="auto"/>
              <w:jc w:val="center"/>
              <w:rPr>
                <w:b/>
              </w:rPr>
            </w:pPr>
            <w:r w:rsidRPr="00C93F86">
              <w:rPr>
                <w:b/>
              </w:rPr>
              <w:t>Độc lập – Tự do – Hạnh phúc</w:t>
            </w:r>
          </w:p>
          <w:p w14:paraId="1749643D" w14:textId="3C9C0B3D" w:rsidR="005B1BA4" w:rsidRPr="00C93F86" w:rsidRDefault="005B1BA4" w:rsidP="007A5890">
            <w:pPr>
              <w:tabs>
                <w:tab w:val="left" w:pos="720"/>
              </w:tabs>
              <w:spacing w:before="60" w:after="40" w:line="288" w:lineRule="auto"/>
              <w:jc w:val="center"/>
              <w:rPr>
                <w:b/>
                <w:lang w:val="vi-VN"/>
              </w:rPr>
            </w:pPr>
            <w:r w:rsidRPr="00C93F86">
              <w:rPr>
                <w:b/>
              </w:rPr>
              <w:t>_______________________</w:t>
            </w:r>
          </w:p>
        </w:tc>
      </w:tr>
    </w:tbl>
    <w:p w14:paraId="33ACCE55" w14:textId="77777777" w:rsidR="007A5890" w:rsidRPr="00C568D8" w:rsidRDefault="007A5890" w:rsidP="007A5890">
      <w:pPr>
        <w:rPr>
          <w:sz w:val="10"/>
        </w:rPr>
      </w:pPr>
    </w:p>
    <w:p w14:paraId="44F89503" w14:textId="77777777" w:rsidR="00B11A1E" w:rsidRPr="00C568D8" w:rsidRDefault="00B11A1E" w:rsidP="007A5890">
      <w:pPr>
        <w:rPr>
          <w:sz w:val="26"/>
        </w:rPr>
      </w:pPr>
    </w:p>
    <w:p w14:paraId="1007BAB3" w14:textId="4967F19C" w:rsidR="005B1BA4" w:rsidRPr="00C93F86" w:rsidRDefault="005B1BA4" w:rsidP="00B61FCD">
      <w:pPr>
        <w:pStyle w:val="Title"/>
        <w:rPr>
          <w:sz w:val="28"/>
        </w:rPr>
      </w:pPr>
      <w:r w:rsidRPr="00C93F86">
        <w:rPr>
          <w:sz w:val="28"/>
        </w:rPr>
        <w:t>ĐỀ CƯƠNG HỌC PHẦN</w:t>
      </w:r>
      <w:r w:rsidR="00D26932" w:rsidRPr="00C93F86">
        <w:rPr>
          <w:sz w:val="28"/>
        </w:rPr>
        <w:t xml:space="preserve"> CHI TIẾT</w:t>
      </w:r>
    </w:p>
    <w:p w14:paraId="31D91783" w14:textId="738D8100" w:rsidR="002E51D6" w:rsidRPr="00C93F86" w:rsidRDefault="002E51D6" w:rsidP="00D83953">
      <w:pPr>
        <w:tabs>
          <w:tab w:val="left" w:pos="720"/>
          <w:tab w:val="left" w:pos="4690"/>
          <w:tab w:val="left" w:pos="11323"/>
          <w:tab w:val="left" w:pos="12938"/>
        </w:tabs>
        <w:spacing w:before="60" w:after="40" w:line="288" w:lineRule="auto"/>
        <w:ind w:left="108"/>
        <w:jc w:val="center"/>
        <w:rPr>
          <w:b/>
          <w:bCs/>
        </w:rPr>
      </w:pPr>
      <w:r w:rsidRPr="00C93F86">
        <w:rPr>
          <w:b/>
          <w:bCs/>
        </w:rPr>
        <w:t>(</w:t>
      </w:r>
      <w:r w:rsidR="00A80E88" w:rsidRPr="00C93F86">
        <w:rPr>
          <w:b/>
          <w:bCs/>
        </w:rPr>
        <w:t>Detailed Course Syllabus</w:t>
      </w:r>
      <w:r w:rsidRPr="00C93F86">
        <w:rPr>
          <w:b/>
          <w:bCs/>
        </w:rPr>
        <w:t>)</w:t>
      </w:r>
    </w:p>
    <w:p w14:paraId="13922937" w14:textId="00E06BE6" w:rsidR="005B1BA4" w:rsidRPr="006B48E3" w:rsidRDefault="005B1BA4" w:rsidP="00D83953">
      <w:pPr>
        <w:tabs>
          <w:tab w:val="left" w:pos="720"/>
          <w:tab w:val="left" w:pos="4690"/>
          <w:tab w:val="left" w:pos="11323"/>
          <w:tab w:val="left" w:pos="12938"/>
        </w:tabs>
        <w:spacing w:before="60" w:after="40" w:line="288" w:lineRule="auto"/>
        <w:ind w:left="108"/>
        <w:jc w:val="center"/>
        <w:rPr>
          <w:i/>
          <w:iCs/>
        </w:rPr>
      </w:pPr>
      <w:r w:rsidRPr="006B48E3">
        <w:rPr>
          <w:i/>
        </w:rPr>
        <w:t>(</w:t>
      </w:r>
      <w:r w:rsidRPr="00C93F86">
        <w:rPr>
          <w:i/>
          <w:iCs/>
        </w:rPr>
        <w:t xml:space="preserve">Ban hành kèm theo </w:t>
      </w:r>
      <w:r w:rsidR="006B48E3" w:rsidRPr="006B48E3">
        <w:rPr>
          <w:i/>
          <w:iCs/>
        </w:rPr>
        <w:t>Quyết định 628/QĐ-ĐHKTQD ngày 18 tháng 06 năm 2024</w:t>
      </w:r>
      <w:r w:rsidRPr="006B48E3">
        <w:rPr>
          <w:i/>
          <w:iCs/>
        </w:rPr>
        <w:t>)</w:t>
      </w:r>
    </w:p>
    <w:p w14:paraId="78F95B55" w14:textId="77777777" w:rsidR="005B1BA4" w:rsidRPr="00C568D8" w:rsidRDefault="005B1BA4" w:rsidP="00D83953">
      <w:pPr>
        <w:tabs>
          <w:tab w:val="left" w:pos="720"/>
        </w:tabs>
        <w:spacing w:before="60" w:after="40" w:line="288" w:lineRule="auto"/>
        <w:rPr>
          <w:sz w:val="18"/>
        </w:rPr>
      </w:pPr>
    </w:p>
    <w:p w14:paraId="1131D261" w14:textId="74A02BC3" w:rsidR="005B1BA4" w:rsidRPr="00C93F86" w:rsidRDefault="005B1BA4" w:rsidP="00B61FCD">
      <w:pPr>
        <w:pStyle w:val="Heading1"/>
      </w:pPr>
      <w:r w:rsidRPr="00C93F86">
        <w:t>1. THÔNG TIN TỔNG QUÁT (G</w:t>
      </w:r>
      <w:r w:rsidR="00A80E88" w:rsidRPr="00C93F86">
        <w:t>eneral</w:t>
      </w:r>
      <w:r w:rsidRPr="00C93F86">
        <w:t xml:space="preserve"> I</w:t>
      </w:r>
      <w:r w:rsidR="00A80E88" w:rsidRPr="00C93F86">
        <w:t>nformation</w:t>
      </w:r>
      <w:r w:rsidRPr="00C93F86">
        <w:t>)</w:t>
      </w:r>
    </w:p>
    <w:p w14:paraId="3F608883" w14:textId="7228ECCC" w:rsidR="005B1BA4" w:rsidRPr="00C93F86" w:rsidRDefault="005B1BA4" w:rsidP="00D83953">
      <w:pPr>
        <w:pStyle w:val="ListParagraph"/>
        <w:numPr>
          <w:ilvl w:val="0"/>
          <w:numId w:val="21"/>
        </w:numPr>
        <w:tabs>
          <w:tab w:val="left" w:pos="709"/>
        </w:tabs>
        <w:spacing w:before="60" w:after="40" w:line="288" w:lineRule="auto"/>
        <w:rPr>
          <w:b/>
        </w:rPr>
      </w:pPr>
      <w:r w:rsidRPr="00C93F86">
        <w:t xml:space="preserve">Tên học phần (tiếng Việt): </w:t>
      </w:r>
      <w:r w:rsidR="00014B19" w:rsidRPr="00C93F86">
        <w:tab/>
      </w:r>
      <w:r w:rsidR="007B3ED6" w:rsidRPr="00C93F86">
        <w:rPr>
          <w:b/>
        </w:rPr>
        <w:t>Trí tuệ nhân tạo</w:t>
      </w:r>
      <w:r w:rsidRPr="00C93F86">
        <w:rPr>
          <w:rStyle w:val="PlaceholderText"/>
          <w:b/>
          <w:color w:val="auto"/>
        </w:rPr>
        <w:t xml:space="preserve"> </w:t>
      </w:r>
    </w:p>
    <w:p w14:paraId="7561E90C" w14:textId="36006763" w:rsidR="005B1BA4" w:rsidRPr="00C93F86" w:rsidRDefault="005B1BA4" w:rsidP="00D83953">
      <w:pPr>
        <w:pStyle w:val="ListParagraph"/>
        <w:numPr>
          <w:ilvl w:val="0"/>
          <w:numId w:val="21"/>
        </w:numPr>
        <w:tabs>
          <w:tab w:val="left" w:pos="709"/>
        </w:tabs>
        <w:spacing w:before="60" w:after="40" w:line="288" w:lineRule="auto"/>
      </w:pPr>
      <w:r w:rsidRPr="00C93F86">
        <w:t>Tên học phần (tiếng Anh):</w:t>
      </w:r>
      <w:r w:rsidR="00014B19" w:rsidRPr="00C93F86">
        <w:tab/>
      </w:r>
      <w:r w:rsidR="007B3ED6" w:rsidRPr="00C93F86">
        <w:rPr>
          <w:b/>
        </w:rPr>
        <w:t>Artificial Intelligence</w:t>
      </w:r>
    </w:p>
    <w:p w14:paraId="0BDD48E6" w14:textId="3F6CB503" w:rsidR="00362676" w:rsidRPr="00C93F86" w:rsidRDefault="00362676" w:rsidP="00D83953">
      <w:pPr>
        <w:pStyle w:val="ListParagraph"/>
        <w:numPr>
          <w:ilvl w:val="0"/>
          <w:numId w:val="21"/>
        </w:numPr>
        <w:tabs>
          <w:tab w:val="left" w:pos="709"/>
        </w:tabs>
        <w:spacing w:before="60" w:after="40" w:line="288" w:lineRule="auto"/>
        <w:rPr>
          <w:caps/>
        </w:rPr>
      </w:pPr>
      <w:r w:rsidRPr="00C93F86">
        <w:rPr>
          <w:caps/>
        </w:rPr>
        <w:t>T</w:t>
      </w:r>
      <w:r w:rsidR="00C966DB" w:rsidRPr="00C93F86">
        <w:t xml:space="preserve">rình độ đào tạo </w:t>
      </w:r>
      <w:r w:rsidR="00C966DB" w:rsidRPr="00C93F86">
        <w:tab/>
      </w:r>
      <w:r w:rsidR="00267B77" w:rsidRPr="00C93F86">
        <w:tab/>
      </w:r>
      <w:r w:rsidR="006436D1" w:rsidRPr="00C93F86">
        <w:rPr>
          <w:b/>
          <w:bCs/>
        </w:rPr>
        <w:t>Đại học</w:t>
      </w:r>
      <w:r w:rsidR="006436D1" w:rsidRPr="00C93F86">
        <w:t xml:space="preserve"> </w:t>
      </w:r>
    </w:p>
    <w:p w14:paraId="5BD184E7" w14:textId="4777B97D" w:rsidR="00894914" w:rsidRPr="00C93F86" w:rsidRDefault="005B1BA4" w:rsidP="007B3ED6">
      <w:pPr>
        <w:pStyle w:val="ListParagraph"/>
        <w:numPr>
          <w:ilvl w:val="0"/>
          <w:numId w:val="21"/>
        </w:numPr>
        <w:tabs>
          <w:tab w:val="left" w:pos="709"/>
        </w:tabs>
        <w:spacing w:before="60" w:after="40" w:line="288" w:lineRule="auto"/>
        <w:rPr>
          <w:caps/>
        </w:rPr>
      </w:pPr>
      <w:r w:rsidRPr="00C93F86">
        <w:t xml:space="preserve">Mã học phần: </w:t>
      </w:r>
      <w:r w:rsidR="00014B19" w:rsidRPr="00C93F86">
        <w:tab/>
      </w:r>
      <w:r w:rsidR="00014B19" w:rsidRPr="00C93F86">
        <w:tab/>
      </w:r>
      <w:r w:rsidR="00014B19" w:rsidRPr="00C93F86">
        <w:tab/>
      </w:r>
      <w:r w:rsidR="00894914" w:rsidRPr="00C93F86">
        <w:rPr>
          <w:b/>
        </w:rPr>
        <w:t>CNTT11</w:t>
      </w:r>
      <w:r w:rsidR="007B3ED6" w:rsidRPr="00C93F86">
        <w:rPr>
          <w:b/>
        </w:rPr>
        <w:t>40</w:t>
      </w:r>
    </w:p>
    <w:p w14:paraId="06783792" w14:textId="1E667635" w:rsidR="004047BD" w:rsidRPr="00C93F86" w:rsidRDefault="004047BD" w:rsidP="007B3ED6">
      <w:pPr>
        <w:pStyle w:val="ListParagraph"/>
        <w:numPr>
          <w:ilvl w:val="0"/>
          <w:numId w:val="21"/>
        </w:numPr>
        <w:tabs>
          <w:tab w:val="left" w:pos="709"/>
        </w:tabs>
        <w:spacing w:before="60" w:after="40" w:line="288" w:lineRule="auto"/>
        <w:rPr>
          <w:caps/>
        </w:rPr>
      </w:pPr>
      <w:r w:rsidRPr="00C93F86">
        <w:t>Số tín chỉ:</w:t>
      </w:r>
      <w:r w:rsidRPr="00C93F86">
        <w:rPr>
          <w:caps/>
        </w:rPr>
        <w:t xml:space="preserve"> </w:t>
      </w:r>
      <w:r w:rsidRPr="00C93F86">
        <w:rPr>
          <w:caps/>
        </w:rPr>
        <w:tab/>
      </w:r>
      <w:r w:rsidRPr="00C93F86">
        <w:rPr>
          <w:caps/>
        </w:rPr>
        <w:tab/>
      </w:r>
      <w:r w:rsidRPr="00C93F86">
        <w:rPr>
          <w:caps/>
        </w:rPr>
        <w:tab/>
      </w:r>
      <w:r w:rsidRPr="00C93F86">
        <w:rPr>
          <w:b/>
          <w:bCs/>
          <w:caps/>
        </w:rPr>
        <w:t>03</w:t>
      </w:r>
    </w:p>
    <w:p w14:paraId="722F529E" w14:textId="6A6076D6" w:rsidR="004047BD" w:rsidRPr="00C93F86" w:rsidRDefault="008D3515" w:rsidP="00D83953">
      <w:pPr>
        <w:pStyle w:val="ListParagraph"/>
        <w:numPr>
          <w:ilvl w:val="1"/>
          <w:numId w:val="21"/>
        </w:numPr>
        <w:tabs>
          <w:tab w:val="left" w:pos="709"/>
        </w:tabs>
        <w:spacing w:before="60" w:after="40" w:line="288" w:lineRule="auto"/>
        <w:rPr>
          <w:caps/>
        </w:rPr>
      </w:pPr>
      <w:r w:rsidRPr="00C93F86">
        <w:t>Số giờ trên lớp:</w:t>
      </w:r>
      <w:r w:rsidRPr="00C93F86">
        <w:tab/>
      </w:r>
      <w:r w:rsidRPr="00C93F86">
        <w:rPr>
          <w:b/>
          <w:bCs/>
        </w:rPr>
        <w:t>45</w:t>
      </w:r>
    </w:p>
    <w:p w14:paraId="7024FD47" w14:textId="4DBB4C64" w:rsidR="008D3515" w:rsidRPr="00C93F86" w:rsidRDefault="008D3515" w:rsidP="00D83953">
      <w:pPr>
        <w:pStyle w:val="ListParagraph"/>
        <w:numPr>
          <w:ilvl w:val="1"/>
          <w:numId w:val="21"/>
        </w:numPr>
        <w:tabs>
          <w:tab w:val="left" w:pos="709"/>
        </w:tabs>
        <w:spacing w:before="60" w:after="40" w:line="288" w:lineRule="auto"/>
        <w:rPr>
          <w:caps/>
        </w:rPr>
      </w:pPr>
      <w:r w:rsidRPr="00C93F86">
        <w:t>Số giờ tự học:</w:t>
      </w:r>
      <w:r w:rsidRPr="00C93F86">
        <w:tab/>
      </w:r>
      <w:r w:rsidRPr="00C93F86">
        <w:tab/>
      </w:r>
      <w:r w:rsidR="007B3ED6" w:rsidRPr="00C93F86">
        <w:rPr>
          <w:b/>
          <w:bCs/>
        </w:rPr>
        <w:t>105</w:t>
      </w:r>
    </w:p>
    <w:p w14:paraId="0C87A7B0" w14:textId="774E7571" w:rsidR="00CF20AB" w:rsidRPr="00C93F86" w:rsidRDefault="00CF20AB" w:rsidP="00861783">
      <w:pPr>
        <w:spacing w:before="60" w:after="40" w:line="288" w:lineRule="auto"/>
        <w:jc w:val="center"/>
      </w:pPr>
      <w:r w:rsidRPr="00C93F86">
        <w:t>(</w:t>
      </w:r>
      <w:r w:rsidRPr="00C93F86">
        <w:rPr>
          <w:i/>
          <w:iCs/>
        </w:rPr>
        <w:t>01 tín chỉ bằng 50 giờ định mức, 01 giờ định mức bằng 50 phút</w:t>
      </w:r>
      <w:r w:rsidRPr="00C93F86">
        <w:t>)</w:t>
      </w:r>
    </w:p>
    <w:p w14:paraId="1B7CAE80" w14:textId="77777777" w:rsidR="009F0E43" w:rsidRPr="00C93F86" w:rsidRDefault="005B1BA4" w:rsidP="00D15097">
      <w:pPr>
        <w:pStyle w:val="ListParagraph"/>
        <w:numPr>
          <w:ilvl w:val="0"/>
          <w:numId w:val="21"/>
        </w:numPr>
        <w:tabs>
          <w:tab w:val="left" w:pos="709"/>
        </w:tabs>
        <w:spacing w:before="60" w:after="240" w:line="288" w:lineRule="auto"/>
        <w:rPr>
          <w:rStyle w:val="PlaceholderText"/>
          <w:color w:val="auto"/>
        </w:rPr>
      </w:pPr>
      <w:r w:rsidRPr="00C93F86">
        <w:t>Các học phần tiên quyết:</w:t>
      </w:r>
      <w:r w:rsidR="00EB08DD" w:rsidRPr="00C93F86">
        <w:rPr>
          <w:rStyle w:val="PlaceholderText"/>
          <w:b/>
          <w:color w:val="auto"/>
        </w:rPr>
        <w:t xml:space="preserve"> </w:t>
      </w:r>
    </w:p>
    <w:p w14:paraId="27B3C83C" w14:textId="77777777" w:rsidR="009F0E43" w:rsidRPr="00244BD1" w:rsidRDefault="007B3ED6" w:rsidP="00244BD1">
      <w:pPr>
        <w:pStyle w:val="ListParagraph"/>
        <w:numPr>
          <w:ilvl w:val="1"/>
          <w:numId w:val="21"/>
        </w:numPr>
        <w:tabs>
          <w:tab w:val="left" w:pos="709"/>
        </w:tabs>
        <w:spacing w:before="60" w:after="40" w:line="288" w:lineRule="auto"/>
      </w:pPr>
      <w:r w:rsidRPr="00244BD1">
        <w:t>Cơ sở lập trình</w:t>
      </w:r>
    </w:p>
    <w:p w14:paraId="69074296" w14:textId="371564BD" w:rsidR="007E0BBA" w:rsidRPr="00244BD1" w:rsidRDefault="009F0E43" w:rsidP="00244BD1">
      <w:pPr>
        <w:pStyle w:val="ListParagraph"/>
        <w:numPr>
          <w:ilvl w:val="1"/>
          <w:numId w:val="21"/>
        </w:numPr>
        <w:tabs>
          <w:tab w:val="left" w:pos="709"/>
        </w:tabs>
        <w:spacing w:before="60" w:after="40" w:line="288" w:lineRule="auto"/>
      </w:pPr>
      <w:r w:rsidRPr="00244BD1">
        <w:t>Cấu trúc dữ liệu và giải thuật</w:t>
      </w:r>
    </w:p>
    <w:p w14:paraId="40A245F7" w14:textId="6E4C0913" w:rsidR="005B1BA4" w:rsidRPr="00C93F86" w:rsidRDefault="005B1BA4" w:rsidP="00A41507">
      <w:pPr>
        <w:pStyle w:val="Heading1"/>
      </w:pPr>
      <w:r w:rsidRPr="00C93F86">
        <w:t xml:space="preserve">2. </w:t>
      </w:r>
      <w:r w:rsidR="00780592" w:rsidRPr="00C93F86">
        <w:t>KHOA/VIỆN</w:t>
      </w:r>
      <w:r w:rsidR="009B073F" w:rsidRPr="00C93F86">
        <w:t xml:space="preserve"> </w:t>
      </w:r>
      <w:r w:rsidRPr="00C93F86">
        <w:t>QUẢN LÝ VÀ GIẢNG VIÊN GIẢNG DẠY</w:t>
      </w:r>
      <w:r w:rsidR="00B96BE8" w:rsidRPr="00C93F86">
        <w:t xml:space="preserve"> (</w:t>
      </w:r>
      <w:r w:rsidR="00A80E88" w:rsidRPr="00C93F86">
        <w:t xml:space="preserve">Management </w:t>
      </w:r>
      <w:r w:rsidR="00780592" w:rsidRPr="00C93F86">
        <w:t>Faculty</w:t>
      </w:r>
      <w:r w:rsidR="00A80E88" w:rsidRPr="00C93F86">
        <w:t xml:space="preserve"> and Teachers</w:t>
      </w:r>
      <w:r w:rsidR="008A33C3" w:rsidRPr="00C93F86">
        <w:t>)</w:t>
      </w:r>
    </w:p>
    <w:p w14:paraId="741AB47A" w14:textId="095952A7" w:rsidR="00C3243F" w:rsidRPr="007340AB" w:rsidRDefault="00C3243F" w:rsidP="00D83953">
      <w:pPr>
        <w:pStyle w:val="ListParagraph"/>
        <w:numPr>
          <w:ilvl w:val="0"/>
          <w:numId w:val="21"/>
        </w:numPr>
        <w:tabs>
          <w:tab w:val="left" w:pos="720"/>
        </w:tabs>
        <w:spacing w:before="60" w:after="40" w:line="288" w:lineRule="auto"/>
        <w:ind w:right="-7"/>
        <w:jc w:val="both"/>
        <w:rPr>
          <w:b/>
          <w:bCs/>
          <w:lang w:val="vi-VN"/>
        </w:rPr>
      </w:pPr>
      <w:r w:rsidRPr="00C93F86">
        <w:t>Khoa/Viện quản lý</w:t>
      </w:r>
      <w:r w:rsidR="006D5FEE" w:rsidRPr="00C93F86">
        <w:t xml:space="preserve"> học phần</w:t>
      </w:r>
      <w:r w:rsidRPr="00C93F86">
        <w:t xml:space="preserve">: </w:t>
      </w:r>
      <w:r w:rsidR="007340AB" w:rsidRPr="007340AB">
        <w:rPr>
          <w:b/>
          <w:bCs/>
          <w:lang w:val="vi-VN"/>
        </w:rPr>
        <w:t>Khoa Công nghệ thông tin</w:t>
      </w:r>
    </w:p>
    <w:p w14:paraId="6B8C5B84" w14:textId="06E5080F" w:rsidR="005B1BA4" w:rsidRPr="00C93F86" w:rsidRDefault="005B1BA4" w:rsidP="00D83953">
      <w:pPr>
        <w:pStyle w:val="ListParagraph"/>
        <w:numPr>
          <w:ilvl w:val="0"/>
          <w:numId w:val="21"/>
        </w:numPr>
        <w:tabs>
          <w:tab w:val="left" w:pos="720"/>
        </w:tabs>
        <w:spacing w:before="60" w:after="40" w:line="288" w:lineRule="auto"/>
        <w:ind w:right="-7"/>
        <w:jc w:val="both"/>
      </w:pPr>
      <w:r w:rsidRPr="00C93F86">
        <w:t xml:space="preserve">Địa chỉ: </w:t>
      </w:r>
      <w:r w:rsidR="007340AB" w:rsidRPr="007340AB">
        <w:rPr>
          <w:b/>
          <w:bCs/>
        </w:rPr>
        <w:t>P.1310 - P.1311, Tòa nhà A1, Trường Đại học KTQD, 207 Giải Phóng, Hai Bà Trưng, Hà Nội</w:t>
      </w:r>
    </w:p>
    <w:p w14:paraId="029FD85C" w14:textId="26FBBAF0" w:rsidR="005B1BA4" w:rsidRPr="00C93F86" w:rsidRDefault="005B1BA4" w:rsidP="00D83953">
      <w:pPr>
        <w:pStyle w:val="ListParagraph"/>
        <w:numPr>
          <w:ilvl w:val="0"/>
          <w:numId w:val="21"/>
        </w:numPr>
        <w:tabs>
          <w:tab w:val="left" w:pos="720"/>
        </w:tabs>
        <w:spacing w:before="60" w:after="40" w:line="288" w:lineRule="auto"/>
        <w:ind w:right="-7"/>
        <w:jc w:val="both"/>
      </w:pPr>
      <w:r w:rsidRPr="00C93F86">
        <w:t>Giảng viên</w:t>
      </w:r>
      <w:r w:rsidR="006D5FEE" w:rsidRPr="00C93F86">
        <w:t xml:space="preserve"> </w:t>
      </w:r>
      <w:r w:rsidR="00DA590A" w:rsidRPr="00C93F86">
        <w:t xml:space="preserve">giảng </w:t>
      </w:r>
      <w:r w:rsidR="006D5FEE" w:rsidRPr="00C93F86">
        <w:t>dạy học phần</w:t>
      </w:r>
      <w:r w:rsidRPr="00C93F86">
        <w:t xml:space="preserve">: </w:t>
      </w:r>
    </w:p>
    <w:tbl>
      <w:tblPr>
        <w:tblStyle w:val="TableGrid"/>
        <w:tblW w:w="5000" w:type="pct"/>
        <w:tblLook w:val="04A0" w:firstRow="1" w:lastRow="0" w:firstColumn="1" w:lastColumn="0" w:noHBand="0" w:noVBand="1"/>
      </w:tblPr>
      <w:tblGrid>
        <w:gridCol w:w="696"/>
        <w:gridCol w:w="6347"/>
        <w:gridCol w:w="2813"/>
      </w:tblGrid>
      <w:tr w:rsidR="00C93F86" w:rsidRPr="00C93F86" w14:paraId="067CF0D8" w14:textId="77777777" w:rsidTr="007A5890">
        <w:tc>
          <w:tcPr>
            <w:tcW w:w="353" w:type="pct"/>
            <w:shd w:val="clear" w:color="auto" w:fill="DEEAF6" w:themeFill="accent1" w:themeFillTint="33"/>
          </w:tcPr>
          <w:p w14:paraId="251B9ED6" w14:textId="07285A4D" w:rsidR="000F1F71" w:rsidRPr="00C93F86" w:rsidRDefault="000F1F71" w:rsidP="005F3E08">
            <w:pPr>
              <w:tabs>
                <w:tab w:val="left" w:pos="720"/>
              </w:tabs>
              <w:jc w:val="center"/>
              <w:rPr>
                <w:b/>
                <w:bCs/>
              </w:rPr>
            </w:pPr>
            <w:r w:rsidRPr="00C93F86">
              <w:rPr>
                <w:b/>
                <w:bCs/>
              </w:rPr>
              <w:t>STT</w:t>
            </w:r>
          </w:p>
        </w:tc>
        <w:tc>
          <w:tcPr>
            <w:tcW w:w="3220" w:type="pct"/>
            <w:shd w:val="clear" w:color="auto" w:fill="DEEAF6" w:themeFill="accent1" w:themeFillTint="33"/>
          </w:tcPr>
          <w:p w14:paraId="2FA94751" w14:textId="3F6359DA" w:rsidR="000F1F71" w:rsidRPr="00C93F86" w:rsidRDefault="000F1F71" w:rsidP="005115F8">
            <w:pPr>
              <w:tabs>
                <w:tab w:val="left" w:pos="720"/>
              </w:tabs>
              <w:spacing w:before="60" w:after="60"/>
              <w:jc w:val="center"/>
              <w:rPr>
                <w:b/>
                <w:bCs/>
              </w:rPr>
            </w:pPr>
            <w:r w:rsidRPr="00C93F86">
              <w:rPr>
                <w:b/>
                <w:bCs/>
              </w:rPr>
              <w:t>Họ và tên</w:t>
            </w:r>
          </w:p>
        </w:tc>
        <w:tc>
          <w:tcPr>
            <w:tcW w:w="1427" w:type="pct"/>
            <w:shd w:val="clear" w:color="auto" w:fill="DEEAF6" w:themeFill="accent1" w:themeFillTint="33"/>
          </w:tcPr>
          <w:p w14:paraId="0C21C486" w14:textId="48E0DE21" w:rsidR="000F1F71" w:rsidRPr="00C93F86" w:rsidRDefault="000F1F71" w:rsidP="005F3E08">
            <w:pPr>
              <w:tabs>
                <w:tab w:val="left" w:pos="720"/>
              </w:tabs>
              <w:jc w:val="center"/>
              <w:rPr>
                <w:b/>
                <w:bCs/>
                <w:lang w:val="vi-VN"/>
              </w:rPr>
            </w:pPr>
            <w:r w:rsidRPr="00C93F86">
              <w:rPr>
                <w:b/>
                <w:bCs/>
              </w:rPr>
              <w:t>Email</w:t>
            </w:r>
          </w:p>
        </w:tc>
      </w:tr>
      <w:tr w:rsidR="00C93F86" w:rsidRPr="00C93F86" w14:paraId="25F351A4" w14:textId="77777777" w:rsidTr="00F64ECB">
        <w:tc>
          <w:tcPr>
            <w:tcW w:w="353" w:type="pct"/>
            <w:vAlign w:val="center"/>
          </w:tcPr>
          <w:p w14:paraId="02304FBC" w14:textId="0BEB0752" w:rsidR="000F1F71" w:rsidRPr="00C93F86" w:rsidRDefault="00783608" w:rsidP="005F3E08">
            <w:pPr>
              <w:pStyle w:val="ListParagraph"/>
              <w:ind w:left="0"/>
              <w:jc w:val="center"/>
            </w:pPr>
            <w:r w:rsidRPr="00C93F86">
              <w:rPr>
                <w:lang w:val="vi-VN"/>
              </w:rPr>
              <w:t>1</w:t>
            </w:r>
          </w:p>
        </w:tc>
        <w:tc>
          <w:tcPr>
            <w:tcW w:w="3220" w:type="pct"/>
            <w:vAlign w:val="center"/>
          </w:tcPr>
          <w:p w14:paraId="126F9ACB" w14:textId="2328B40C" w:rsidR="000F1F71" w:rsidRPr="00C93F86" w:rsidRDefault="00894914" w:rsidP="00F64ECB">
            <w:pPr>
              <w:tabs>
                <w:tab w:val="left" w:pos="720"/>
              </w:tabs>
              <w:spacing w:before="60" w:after="60"/>
              <w:jc w:val="both"/>
              <w:rPr>
                <w:b/>
                <w:bCs/>
              </w:rPr>
            </w:pPr>
            <w:r w:rsidRPr="00C93F86">
              <w:rPr>
                <w:b/>
                <w:bCs/>
              </w:rPr>
              <w:t>T</w:t>
            </w:r>
            <w:r w:rsidR="00F64ECB" w:rsidRPr="00C93F86">
              <w:rPr>
                <w:b/>
                <w:bCs/>
              </w:rPr>
              <w:t>S. Lưu Minh Tuấn</w:t>
            </w:r>
          </w:p>
        </w:tc>
        <w:tc>
          <w:tcPr>
            <w:tcW w:w="1427" w:type="pct"/>
            <w:vAlign w:val="center"/>
          </w:tcPr>
          <w:p w14:paraId="5E9219C4" w14:textId="19F52966" w:rsidR="000F1F71" w:rsidRPr="00C93F86" w:rsidRDefault="00F64ECB" w:rsidP="000E38A5">
            <w:pPr>
              <w:tabs>
                <w:tab w:val="left" w:pos="720"/>
              </w:tabs>
              <w:jc w:val="both"/>
            </w:pPr>
            <w:r w:rsidRPr="00C93F86">
              <w:t>tuanlm@neu.edu.vn</w:t>
            </w:r>
            <w:r w:rsidR="00894914" w:rsidRPr="00C93F86">
              <w:t xml:space="preserve"> </w:t>
            </w:r>
          </w:p>
        </w:tc>
      </w:tr>
      <w:tr w:rsidR="00724332" w:rsidRPr="00C93F86" w14:paraId="0D65EB65" w14:textId="77777777" w:rsidTr="00F64ECB">
        <w:tc>
          <w:tcPr>
            <w:tcW w:w="353" w:type="pct"/>
            <w:vAlign w:val="center"/>
          </w:tcPr>
          <w:p w14:paraId="028FC777" w14:textId="5284984C" w:rsidR="000F1F71" w:rsidRPr="00C93F86" w:rsidRDefault="00783608" w:rsidP="005F3E08">
            <w:pPr>
              <w:pStyle w:val="ListParagraph"/>
              <w:ind w:left="0"/>
              <w:jc w:val="center"/>
            </w:pPr>
            <w:r w:rsidRPr="00C93F86">
              <w:rPr>
                <w:lang w:val="vi-VN"/>
              </w:rPr>
              <w:t>2</w:t>
            </w:r>
          </w:p>
        </w:tc>
        <w:tc>
          <w:tcPr>
            <w:tcW w:w="3220" w:type="pct"/>
            <w:vAlign w:val="center"/>
          </w:tcPr>
          <w:p w14:paraId="60E3CD43" w14:textId="05B4D78C" w:rsidR="000F1F71" w:rsidRPr="00C93F86" w:rsidRDefault="00894914" w:rsidP="00F64ECB">
            <w:pPr>
              <w:tabs>
                <w:tab w:val="left" w:pos="720"/>
              </w:tabs>
              <w:spacing w:before="60" w:after="60"/>
              <w:jc w:val="both"/>
              <w:rPr>
                <w:b/>
                <w:bCs/>
              </w:rPr>
            </w:pPr>
            <w:r w:rsidRPr="00C93F86">
              <w:rPr>
                <w:b/>
                <w:bCs/>
              </w:rPr>
              <w:t xml:space="preserve">TS. </w:t>
            </w:r>
            <w:r w:rsidR="00F64ECB" w:rsidRPr="00C93F86">
              <w:rPr>
                <w:b/>
                <w:bCs/>
              </w:rPr>
              <w:t>Đặng Minh Quân</w:t>
            </w:r>
          </w:p>
        </w:tc>
        <w:tc>
          <w:tcPr>
            <w:tcW w:w="1427" w:type="pct"/>
            <w:vAlign w:val="center"/>
          </w:tcPr>
          <w:p w14:paraId="1E46638D" w14:textId="2035F2A0" w:rsidR="000F1F71" w:rsidRPr="00C93F86" w:rsidRDefault="00F64ECB" w:rsidP="000E38A5">
            <w:pPr>
              <w:tabs>
                <w:tab w:val="left" w:pos="720"/>
              </w:tabs>
              <w:jc w:val="both"/>
            </w:pPr>
            <w:r w:rsidRPr="00C93F86">
              <w:t>quandm@neu.edu.vn</w:t>
            </w:r>
            <w:r w:rsidR="00894914" w:rsidRPr="00C93F86">
              <w:t xml:space="preserve"> </w:t>
            </w:r>
          </w:p>
        </w:tc>
      </w:tr>
    </w:tbl>
    <w:p w14:paraId="21FC0419" w14:textId="77777777" w:rsidR="00D44A59" w:rsidRPr="0072412F" w:rsidRDefault="00D44A59" w:rsidP="0072412F"/>
    <w:p w14:paraId="4D478812" w14:textId="04328A9B" w:rsidR="00AA2D44" w:rsidRPr="00C93F86" w:rsidRDefault="00AA2D44" w:rsidP="00B61FCD">
      <w:pPr>
        <w:pStyle w:val="Heading1"/>
      </w:pPr>
      <w:r w:rsidRPr="00C93F86">
        <w:t>3. MÔ TẢ HỌC PHẦN</w:t>
      </w:r>
      <w:r w:rsidR="00AF40D4" w:rsidRPr="00C93F86">
        <w:t xml:space="preserve"> (C</w:t>
      </w:r>
      <w:r w:rsidR="00A80E88" w:rsidRPr="00C93F86">
        <w:t xml:space="preserve">ourse </w:t>
      </w:r>
      <w:r w:rsidR="00A63E8B" w:rsidRPr="00C93F86">
        <w:t>D</w:t>
      </w:r>
      <w:r w:rsidR="00A80E88" w:rsidRPr="00C93F86">
        <w:t>escriptions</w:t>
      </w:r>
      <w:r w:rsidR="00AF40D4" w:rsidRPr="00C93F86">
        <w:t>)</w:t>
      </w:r>
    </w:p>
    <w:p w14:paraId="532149BC" w14:textId="71B522BB" w:rsidR="004D3DF4" w:rsidRPr="00C93F86" w:rsidRDefault="004D3DF4" w:rsidP="004D3DF4">
      <w:pPr>
        <w:widowControl w:val="0"/>
        <w:spacing w:line="312" w:lineRule="auto"/>
        <w:ind w:firstLine="720"/>
        <w:jc w:val="both"/>
        <w:rPr>
          <w:bCs/>
          <w:lang w:val="fr-FR"/>
        </w:rPr>
      </w:pPr>
      <w:r w:rsidRPr="00C93F86">
        <w:rPr>
          <w:bCs/>
          <w:lang w:val="fr-FR"/>
        </w:rPr>
        <w:t xml:space="preserve">Học phần trang bị cho người học các kiến thức cơ bản và chuyên sâu về lĩnh vực trí tuệ nhân tạo đó là tổng quan về trí tuệ nhân tạo bao gồm giới thiệu những khái niệm cơ bản, các lĩnh vực nghiên cứu của khoa học trí tuệ nhân tạo và vai trò của trí tuệ nhân tạo trong nhận thức của con </w:t>
      </w:r>
      <w:proofErr w:type="gramStart"/>
      <w:r w:rsidRPr="00C93F86">
        <w:rPr>
          <w:bCs/>
          <w:lang w:val="fr-FR"/>
        </w:rPr>
        <w:t>người;</w:t>
      </w:r>
      <w:proofErr w:type="gramEnd"/>
      <w:r w:rsidRPr="00C93F86">
        <w:rPr>
          <w:bCs/>
          <w:lang w:val="fr-FR"/>
        </w:rPr>
        <w:t xml:space="preserve"> các phương pháp giải quyết vấn đề bao gồm phân loại vấn đề, các phương pháp biểu diễn và giải quyết vấn đề bằng tìm kiếm, giải thuật tìm kiếm kinh nghiệm. </w:t>
      </w:r>
      <w:proofErr w:type="gramStart"/>
      <w:r w:rsidRPr="00C93F86">
        <w:rPr>
          <w:bCs/>
          <w:lang w:val="fr-FR"/>
        </w:rPr>
        <w:t>tìm</w:t>
      </w:r>
      <w:proofErr w:type="gramEnd"/>
      <w:r w:rsidRPr="00C93F86">
        <w:rPr>
          <w:bCs/>
          <w:lang w:val="fr-FR"/>
        </w:rPr>
        <w:t xml:space="preserve"> kiếm tối ưu; lôgíc và chứng minh tự động bao gồm giới thiệu các khái niệm, các tính chất cơ bản, các dạng chuẩn của lôgíc mệnh đề và các phương pháp chứng minh tự động; biểu diễn và xử lý tri thức bao gồm phân loại tri thức, tri thức và suy diễn, các phương pháp biểu diễn và xử lý tri thức, các khía cạnh xử lý tri thức, </w:t>
      </w:r>
      <w:r w:rsidRPr="00C93F86">
        <w:rPr>
          <w:bCs/>
          <w:lang w:val="fr-FR"/>
        </w:rPr>
        <w:lastRenderedPageBreak/>
        <w:t xml:space="preserve">các hệ cơ sở tri thức. Học phần cũng giới thiệu các </w:t>
      </w:r>
      <w:r w:rsidR="00280432" w:rsidRPr="00C93F86">
        <w:rPr>
          <w:bCs/>
          <w:lang w:val="fr-FR"/>
        </w:rPr>
        <w:t xml:space="preserve">kỹ thuật trí tuệ nhân tạo </w:t>
      </w:r>
      <w:r w:rsidR="008C2977" w:rsidRPr="00C93F86">
        <w:rPr>
          <w:bCs/>
          <w:lang w:val="fr-FR"/>
        </w:rPr>
        <w:t xml:space="preserve">hiện đại </w:t>
      </w:r>
      <w:r w:rsidR="00280432" w:rsidRPr="00C93F86">
        <w:rPr>
          <w:bCs/>
          <w:lang w:val="fr-FR"/>
        </w:rPr>
        <w:t xml:space="preserve">như </w:t>
      </w:r>
      <w:r w:rsidR="008C2977" w:rsidRPr="00C93F86">
        <w:rPr>
          <w:bCs/>
          <w:lang w:val="fr-FR"/>
        </w:rPr>
        <w:t xml:space="preserve">kỹ thuật </w:t>
      </w:r>
      <w:r w:rsidRPr="00C93F86">
        <w:rPr>
          <w:bCs/>
          <w:lang w:val="fr-FR"/>
        </w:rPr>
        <w:t>học máy</w:t>
      </w:r>
      <w:r w:rsidR="00280432" w:rsidRPr="00C93F86">
        <w:rPr>
          <w:bCs/>
          <w:lang w:val="fr-FR"/>
        </w:rPr>
        <w:t xml:space="preserve">, </w:t>
      </w:r>
      <w:r w:rsidRPr="00C93F86">
        <w:rPr>
          <w:bCs/>
          <w:lang w:val="fr-FR"/>
        </w:rPr>
        <w:t>mạng nơron</w:t>
      </w:r>
      <w:r w:rsidR="00280432" w:rsidRPr="00C93F86">
        <w:rPr>
          <w:bCs/>
          <w:lang w:val="fr-FR"/>
        </w:rPr>
        <w:t xml:space="preserve"> nhân tạo</w:t>
      </w:r>
      <w:r w:rsidRPr="00C93F86">
        <w:rPr>
          <w:bCs/>
          <w:lang w:val="fr-FR"/>
        </w:rPr>
        <w:t>, lôgíc mờ &amp; lập luận xấp xỉ, giải thuật di truyền, phát hiện tri thức và khai phá dữ liệu.</w:t>
      </w:r>
    </w:p>
    <w:p w14:paraId="14EF4054" w14:textId="68C147A8" w:rsidR="00EF6878" w:rsidRPr="00C93F86" w:rsidRDefault="004D3DF4" w:rsidP="004D3DF4">
      <w:pPr>
        <w:widowControl w:val="0"/>
        <w:spacing w:line="312" w:lineRule="auto"/>
        <w:ind w:firstLine="720"/>
        <w:jc w:val="both"/>
        <w:rPr>
          <w:bCs/>
          <w:lang w:val="fr-FR"/>
        </w:rPr>
      </w:pPr>
      <w:r w:rsidRPr="00C93F86">
        <w:rPr>
          <w:bCs/>
          <w:lang w:val="fr-FR"/>
        </w:rPr>
        <w:t xml:space="preserve">Học phần rèn luyện kỹ năng tư duy, khả năng nghiên cứu, phát triển, phân tích, tổng hợp, giải quyết và đánh giá các </w:t>
      </w:r>
      <w:r w:rsidR="00280432" w:rsidRPr="00C93F86">
        <w:rPr>
          <w:bCs/>
          <w:lang w:val="fr-FR"/>
        </w:rPr>
        <w:t>vấn đề</w:t>
      </w:r>
      <w:r w:rsidRPr="00C93F86">
        <w:rPr>
          <w:bCs/>
          <w:lang w:val="fr-FR"/>
        </w:rPr>
        <w:t xml:space="preserve"> về Trí tuệ nhân tạo trong thực tế. Đồng thời học phần cũng phát triển kỹ năng làm việc độc lập, làm việc nhóm và khả năng tự chủ, tự chịu trách nhiệm</w:t>
      </w:r>
      <w:r w:rsidR="00EF6878" w:rsidRPr="00C93F86">
        <w:rPr>
          <w:bCs/>
          <w:lang w:val="fr-FR"/>
        </w:rPr>
        <w:t>.</w:t>
      </w:r>
    </w:p>
    <w:p w14:paraId="520150A4" w14:textId="6D8FE4B4" w:rsidR="0060366A" w:rsidRPr="00C93F86" w:rsidRDefault="0060366A" w:rsidP="00DE6B2A">
      <w:pPr>
        <w:spacing w:before="60" w:after="40" w:line="288" w:lineRule="auto"/>
        <w:jc w:val="both"/>
        <w:rPr>
          <w:b/>
          <w:bCs/>
          <w:lang w:val="vi-VN"/>
        </w:rPr>
      </w:pPr>
      <w:r w:rsidRPr="00C93F86">
        <w:rPr>
          <w:b/>
          <w:bCs/>
        </w:rPr>
        <w:t>Nội dung chính</w:t>
      </w:r>
      <w:r w:rsidR="00DA590A" w:rsidRPr="00C93F86">
        <w:rPr>
          <w:b/>
          <w:bCs/>
        </w:rPr>
        <w:t>:</w:t>
      </w:r>
    </w:p>
    <w:p w14:paraId="0C02D0C2" w14:textId="39ACB4C4" w:rsidR="00984EAD" w:rsidRPr="00C93F86" w:rsidRDefault="006C1C9D" w:rsidP="00551D26">
      <w:pPr>
        <w:pStyle w:val="ListParagraph"/>
        <w:widowControl w:val="0"/>
        <w:numPr>
          <w:ilvl w:val="0"/>
          <w:numId w:val="34"/>
        </w:numPr>
        <w:spacing w:line="312" w:lineRule="auto"/>
        <w:ind w:left="714" w:hanging="357"/>
        <w:jc w:val="both"/>
        <w:rPr>
          <w:bCs/>
          <w:lang w:val="fr-FR"/>
        </w:rPr>
      </w:pPr>
      <w:r>
        <w:rPr>
          <w:bCs/>
          <w:lang w:val="fr-FR"/>
        </w:rPr>
        <w:t>T</w:t>
      </w:r>
      <w:r w:rsidR="00387DDB">
        <w:rPr>
          <w:bCs/>
          <w:lang w:val="fr-FR"/>
        </w:rPr>
        <w:t>ổng quan và các khái niệm chung về trí tuệ nhân tạo</w:t>
      </w:r>
    </w:p>
    <w:p w14:paraId="5FDF05B2" w14:textId="4A1422A5" w:rsidR="00EF6878" w:rsidRDefault="000B1552" w:rsidP="00551D26">
      <w:pPr>
        <w:pStyle w:val="ListParagraph"/>
        <w:widowControl w:val="0"/>
        <w:numPr>
          <w:ilvl w:val="0"/>
          <w:numId w:val="34"/>
        </w:numPr>
        <w:spacing w:line="312" w:lineRule="auto"/>
        <w:ind w:left="714" w:hanging="357"/>
        <w:jc w:val="both"/>
        <w:rPr>
          <w:bCs/>
          <w:lang w:val="fr-FR"/>
        </w:rPr>
      </w:pPr>
      <w:r w:rsidRPr="00C11696">
        <w:rPr>
          <w:bCs/>
          <w:lang w:val="fr-FR"/>
        </w:rPr>
        <w:t>Các phương pháp biểu diễn và giải quyết vấn đề bằng tìm kiếm</w:t>
      </w:r>
    </w:p>
    <w:p w14:paraId="4DA29768" w14:textId="0FD57111" w:rsidR="000B1552" w:rsidRPr="00C11696" w:rsidRDefault="000B1552" w:rsidP="00C11696">
      <w:pPr>
        <w:pStyle w:val="ListParagraph"/>
        <w:widowControl w:val="0"/>
        <w:numPr>
          <w:ilvl w:val="0"/>
          <w:numId w:val="34"/>
        </w:numPr>
        <w:spacing w:line="312" w:lineRule="auto"/>
        <w:ind w:left="714" w:hanging="357"/>
        <w:jc w:val="both"/>
        <w:rPr>
          <w:bCs/>
          <w:lang w:val="fr-FR"/>
        </w:rPr>
      </w:pPr>
      <w:r w:rsidRPr="00C11696">
        <w:rPr>
          <w:bCs/>
          <w:lang w:val="fr-FR"/>
        </w:rPr>
        <w:t>Các phương pháp giải quyết vấn đề bằng tìm kiếm mù</w:t>
      </w:r>
    </w:p>
    <w:p w14:paraId="45A66D0A" w14:textId="0A5F41CA" w:rsidR="000B1552" w:rsidRPr="000B1552" w:rsidRDefault="000B1552" w:rsidP="00C11696">
      <w:pPr>
        <w:pStyle w:val="ListParagraph"/>
        <w:widowControl w:val="0"/>
        <w:numPr>
          <w:ilvl w:val="0"/>
          <w:numId w:val="34"/>
        </w:numPr>
        <w:spacing w:line="312" w:lineRule="auto"/>
        <w:ind w:left="714" w:hanging="357"/>
        <w:jc w:val="both"/>
        <w:rPr>
          <w:bCs/>
          <w:lang w:val="fr-FR"/>
        </w:rPr>
      </w:pPr>
      <w:r w:rsidRPr="00C11696">
        <w:rPr>
          <w:bCs/>
          <w:lang w:val="fr-FR"/>
        </w:rPr>
        <w:t>Đồ thị VÀ/HOẶC và tìm kiếm trên đồ thị VÀ/HOẶC để giải quyết vấn đề</w:t>
      </w:r>
    </w:p>
    <w:p w14:paraId="3E011446" w14:textId="20DE7F83" w:rsidR="000B1552" w:rsidRPr="00C11696" w:rsidRDefault="000B1552" w:rsidP="00C11696">
      <w:pPr>
        <w:pStyle w:val="ListParagraph"/>
        <w:widowControl w:val="0"/>
        <w:numPr>
          <w:ilvl w:val="0"/>
          <w:numId w:val="34"/>
        </w:numPr>
        <w:spacing w:line="312" w:lineRule="auto"/>
        <w:ind w:left="714" w:hanging="357"/>
        <w:jc w:val="both"/>
        <w:rPr>
          <w:bCs/>
          <w:lang w:val="fr-FR"/>
        </w:rPr>
      </w:pPr>
      <w:r w:rsidRPr="00C11696">
        <w:rPr>
          <w:bCs/>
          <w:lang w:val="fr-FR"/>
        </w:rPr>
        <w:t>Các phương pháp giải quyết vấn đề bằng tìm kiếm kinh nghiệm</w:t>
      </w:r>
    </w:p>
    <w:p w14:paraId="4A738E3B" w14:textId="16652FE7" w:rsidR="000B1552" w:rsidRPr="00C11696" w:rsidRDefault="000B1552" w:rsidP="00C11696">
      <w:pPr>
        <w:pStyle w:val="ListParagraph"/>
        <w:widowControl w:val="0"/>
        <w:numPr>
          <w:ilvl w:val="0"/>
          <w:numId w:val="34"/>
        </w:numPr>
        <w:spacing w:line="312" w:lineRule="auto"/>
        <w:ind w:left="714" w:hanging="357"/>
        <w:jc w:val="both"/>
        <w:rPr>
          <w:bCs/>
          <w:lang w:val="fr-FR"/>
        </w:rPr>
      </w:pPr>
      <w:r w:rsidRPr="00C11696">
        <w:rPr>
          <w:bCs/>
          <w:lang w:val="fr-FR"/>
        </w:rPr>
        <w:t>Các phương pháp giải quyết vấn đề bằng tìm kiếm tối ưu</w:t>
      </w:r>
    </w:p>
    <w:p w14:paraId="3E699632" w14:textId="1AA94B81" w:rsidR="000B1552" w:rsidRDefault="000B1552" w:rsidP="00551D26">
      <w:pPr>
        <w:pStyle w:val="ListParagraph"/>
        <w:widowControl w:val="0"/>
        <w:numPr>
          <w:ilvl w:val="0"/>
          <w:numId w:val="34"/>
        </w:numPr>
        <w:spacing w:line="312" w:lineRule="auto"/>
        <w:ind w:left="714" w:hanging="357"/>
        <w:jc w:val="both"/>
        <w:rPr>
          <w:bCs/>
          <w:lang w:val="fr-FR"/>
        </w:rPr>
      </w:pPr>
      <w:r>
        <w:rPr>
          <w:bCs/>
          <w:lang w:val="fr-FR"/>
        </w:rPr>
        <w:t xml:space="preserve">Các dạng chuẩn và các phương pháp biến đổi về các dạng chuẩn </w:t>
      </w:r>
    </w:p>
    <w:p w14:paraId="2C7965A7" w14:textId="0DCD0A1D" w:rsidR="00EF6878" w:rsidRDefault="0051436D" w:rsidP="00551D26">
      <w:pPr>
        <w:pStyle w:val="ListParagraph"/>
        <w:widowControl w:val="0"/>
        <w:numPr>
          <w:ilvl w:val="0"/>
          <w:numId w:val="34"/>
        </w:numPr>
        <w:spacing w:line="312" w:lineRule="auto"/>
        <w:ind w:left="714" w:hanging="357"/>
        <w:jc w:val="both"/>
        <w:rPr>
          <w:bCs/>
          <w:lang w:val="fr-FR"/>
        </w:rPr>
      </w:pPr>
      <w:r w:rsidRPr="00C93F86">
        <w:rPr>
          <w:bCs/>
          <w:lang w:val="fr-FR"/>
        </w:rPr>
        <w:t xml:space="preserve">Lôgíc </w:t>
      </w:r>
      <w:r w:rsidR="000B1552">
        <w:rPr>
          <w:bCs/>
          <w:lang w:val="fr-FR"/>
        </w:rPr>
        <w:t>mệnh đề</w:t>
      </w:r>
      <w:r w:rsidR="006C1C9D">
        <w:rPr>
          <w:bCs/>
          <w:lang w:val="fr-FR"/>
        </w:rPr>
        <w:t>, l</w:t>
      </w:r>
      <w:r w:rsidR="006C1C9D" w:rsidRPr="00C93F86">
        <w:rPr>
          <w:bCs/>
          <w:lang w:val="fr-FR"/>
        </w:rPr>
        <w:t xml:space="preserve">ôgíc </w:t>
      </w:r>
      <w:r w:rsidR="006C1C9D">
        <w:rPr>
          <w:bCs/>
          <w:lang w:val="fr-FR"/>
        </w:rPr>
        <w:t>vị từ cấp một</w:t>
      </w:r>
      <w:r w:rsidR="000B1552">
        <w:rPr>
          <w:bCs/>
          <w:lang w:val="fr-FR"/>
        </w:rPr>
        <w:t xml:space="preserve"> </w:t>
      </w:r>
      <w:r w:rsidRPr="00C93F86">
        <w:rPr>
          <w:bCs/>
          <w:lang w:val="fr-FR"/>
        </w:rPr>
        <w:t xml:space="preserve">và </w:t>
      </w:r>
      <w:r w:rsidR="000B1552">
        <w:rPr>
          <w:bCs/>
          <w:lang w:val="fr-FR"/>
        </w:rPr>
        <w:t xml:space="preserve">các kỹ thuật </w:t>
      </w:r>
      <w:r w:rsidR="005674DB" w:rsidRPr="00C93F86">
        <w:rPr>
          <w:bCs/>
          <w:lang w:val="fr-FR"/>
        </w:rPr>
        <w:t>chứng minh tự động</w:t>
      </w:r>
      <w:r w:rsidR="000B1552">
        <w:rPr>
          <w:bCs/>
          <w:lang w:val="fr-FR"/>
        </w:rPr>
        <w:t xml:space="preserve"> </w:t>
      </w:r>
    </w:p>
    <w:p w14:paraId="7E0C50A4" w14:textId="00840FB9" w:rsidR="000B1552" w:rsidRDefault="000B1552" w:rsidP="00551D26">
      <w:pPr>
        <w:pStyle w:val="ListParagraph"/>
        <w:widowControl w:val="0"/>
        <w:numPr>
          <w:ilvl w:val="0"/>
          <w:numId w:val="34"/>
        </w:numPr>
        <w:spacing w:line="312" w:lineRule="auto"/>
        <w:ind w:left="714" w:hanging="357"/>
        <w:jc w:val="both"/>
        <w:rPr>
          <w:bCs/>
          <w:lang w:val="fr-FR"/>
        </w:rPr>
      </w:pPr>
      <w:r>
        <w:rPr>
          <w:bCs/>
          <w:lang w:val="fr-FR"/>
        </w:rPr>
        <w:t>Các phương pháp b</w:t>
      </w:r>
      <w:r w:rsidR="0070611F" w:rsidRPr="00C93F86">
        <w:rPr>
          <w:bCs/>
          <w:lang w:val="fr-FR"/>
        </w:rPr>
        <w:t>iểu diễn</w:t>
      </w:r>
      <w:r w:rsidR="006C1C9D">
        <w:rPr>
          <w:bCs/>
          <w:lang w:val="fr-FR"/>
        </w:rPr>
        <w:t xml:space="preserve"> </w:t>
      </w:r>
      <w:r w:rsidRPr="00C93F86">
        <w:rPr>
          <w:bCs/>
          <w:lang w:val="fr-FR"/>
        </w:rPr>
        <w:t>tri thức</w:t>
      </w:r>
      <w:r w:rsidR="0070611F" w:rsidRPr="00C93F86">
        <w:rPr>
          <w:bCs/>
          <w:lang w:val="fr-FR"/>
        </w:rPr>
        <w:t xml:space="preserve"> </w:t>
      </w:r>
    </w:p>
    <w:p w14:paraId="051CF872" w14:textId="5D9FE89C" w:rsidR="00EF6878" w:rsidRDefault="000B1552" w:rsidP="00551D26">
      <w:pPr>
        <w:pStyle w:val="ListParagraph"/>
        <w:widowControl w:val="0"/>
        <w:numPr>
          <w:ilvl w:val="0"/>
          <w:numId w:val="34"/>
        </w:numPr>
        <w:spacing w:line="312" w:lineRule="auto"/>
        <w:ind w:left="714" w:hanging="357"/>
        <w:jc w:val="both"/>
        <w:rPr>
          <w:bCs/>
          <w:lang w:val="fr-FR"/>
        </w:rPr>
      </w:pPr>
      <w:r>
        <w:rPr>
          <w:bCs/>
          <w:lang w:val="fr-FR"/>
        </w:rPr>
        <w:t>Các phương pháp</w:t>
      </w:r>
      <w:r w:rsidR="0070611F" w:rsidRPr="00C93F86">
        <w:rPr>
          <w:bCs/>
          <w:lang w:val="fr-FR"/>
        </w:rPr>
        <w:t xml:space="preserve"> </w:t>
      </w:r>
      <w:r w:rsidR="006C1C9D">
        <w:rPr>
          <w:bCs/>
          <w:lang w:val="fr-FR"/>
        </w:rPr>
        <w:t>xử lý</w:t>
      </w:r>
      <w:r>
        <w:rPr>
          <w:bCs/>
          <w:lang w:val="fr-FR"/>
        </w:rPr>
        <w:t xml:space="preserve"> </w:t>
      </w:r>
      <w:r w:rsidR="00C11696">
        <w:rPr>
          <w:bCs/>
          <w:lang w:val="fr-FR"/>
        </w:rPr>
        <w:t>tri thức</w:t>
      </w:r>
    </w:p>
    <w:p w14:paraId="2FC0A532" w14:textId="2253CD5E" w:rsidR="00C11696" w:rsidRPr="006C1C9D" w:rsidRDefault="005674DB" w:rsidP="006C1C9D">
      <w:pPr>
        <w:pStyle w:val="ListParagraph"/>
        <w:widowControl w:val="0"/>
        <w:numPr>
          <w:ilvl w:val="0"/>
          <w:numId w:val="34"/>
        </w:numPr>
        <w:spacing w:line="312" w:lineRule="auto"/>
        <w:ind w:left="714" w:hanging="357"/>
        <w:jc w:val="both"/>
        <w:rPr>
          <w:bCs/>
          <w:lang w:val="fr-FR"/>
        </w:rPr>
      </w:pPr>
      <w:r w:rsidRPr="006C1C9D">
        <w:rPr>
          <w:bCs/>
          <w:lang w:val="fr-FR"/>
        </w:rPr>
        <w:t>Các kỹ thuật trí tuệ nhân tạo</w:t>
      </w:r>
      <w:r w:rsidR="008C2977" w:rsidRPr="006C1C9D">
        <w:rPr>
          <w:bCs/>
          <w:lang w:val="fr-FR"/>
        </w:rPr>
        <w:t xml:space="preserve"> hiện đại</w:t>
      </w:r>
      <w:r w:rsidR="00C11696" w:rsidRPr="006C1C9D">
        <w:rPr>
          <w:bCs/>
          <w:lang w:val="fr-FR"/>
        </w:rPr>
        <w:t xml:space="preserve"> bao </w:t>
      </w:r>
      <w:proofErr w:type="gramStart"/>
      <w:r w:rsidR="00C11696" w:rsidRPr="006C1C9D">
        <w:rPr>
          <w:bCs/>
          <w:lang w:val="fr-FR"/>
        </w:rPr>
        <w:t>gồm:</w:t>
      </w:r>
      <w:proofErr w:type="gramEnd"/>
      <w:r w:rsidR="00C11696" w:rsidRPr="006C1C9D">
        <w:rPr>
          <w:bCs/>
          <w:lang w:val="fr-FR"/>
        </w:rPr>
        <w:t xml:space="preserve"> Mạng </w:t>
      </w:r>
      <w:r w:rsidR="006C1C9D" w:rsidRPr="006C1C9D">
        <w:rPr>
          <w:bCs/>
          <w:lang w:val="fr-FR"/>
        </w:rPr>
        <w:t>n</w:t>
      </w:r>
      <w:r w:rsidR="00C11696" w:rsidRPr="006C1C9D">
        <w:rPr>
          <w:bCs/>
          <w:lang w:val="fr-FR"/>
        </w:rPr>
        <w:t>ơron nhân tạo</w:t>
      </w:r>
      <w:r w:rsidR="006C1C9D" w:rsidRPr="006C1C9D">
        <w:rPr>
          <w:bCs/>
          <w:lang w:val="fr-FR"/>
        </w:rPr>
        <w:t>, l</w:t>
      </w:r>
      <w:r w:rsidR="00C11696" w:rsidRPr="006C1C9D">
        <w:rPr>
          <w:bCs/>
          <w:lang w:val="fr-FR"/>
        </w:rPr>
        <w:t>ôgíc mờ</w:t>
      </w:r>
      <w:r w:rsidR="006C1C9D" w:rsidRPr="006C1C9D">
        <w:rPr>
          <w:bCs/>
          <w:lang w:val="fr-FR"/>
        </w:rPr>
        <w:t>, g</w:t>
      </w:r>
      <w:r w:rsidR="00C11696" w:rsidRPr="006C1C9D">
        <w:rPr>
          <w:bCs/>
          <w:lang w:val="fr-FR"/>
        </w:rPr>
        <w:t>iải thuật di truyền</w:t>
      </w:r>
      <w:r w:rsidR="006C1C9D" w:rsidRPr="006C1C9D">
        <w:rPr>
          <w:bCs/>
          <w:lang w:val="fr-FR"/>
        </w:rPr>
        <w:t>, k</w:t>
      </w:r>
      <w:r w:rsidR="00C11696" w:rsidRPr="006C1C9D">
        <w:rPr>
          <w:bCs/>
          <w:lang w:val="fr-FR"/>
        </w:rPr>
        <w:t>hai phá dữ liệu</w:t>
      </w:r>
    </w:p>
    <w:p w14:paraId="7F0E429A" w14:textId="77777777" w:rsidR="00263804" w:rsidRPr="00C568D8" w:rsidRDefault="00263804" w:rsidP="00263804">
      <w:pPr>
        <w:widowControl w:val="0"/>
        <w:spacing w:line="312" w:lineRule="auto"/>
        <w:ind w:left="357"/>
        <w:jc w:val="both"/>
        <w:rPr>
          <w:bCs/>
          <w:sz w:val="20"/>
          <w:lang w:val="fr-FR"/>
        </w:rPr>
      </w:pPr>
    </w:p>
    <w:p w14:paraId="28E3AE55" w14:textId="79C35613" w:rsidR="00DE2DDA" w:rsidRPr="00C93F86" w:rsidRDefault="00234A94" w:rsidP="00B61FCD">
      <w:pPr>
        <w:pStyle w:val="Heading1"/>
      </w:pPr>
      <w:r w:rsidRPr="00C93F86">
        <w:t>4</w:t>
      </w:r>
      <w:r w:rsidR="00DE2DDA" w:rsidRPr="00C93F86">
        <w:t xml:space="preserve">. </w:t>
      </w:r>
      <w:r w:rsidR="007C3369" w:rsidRPr="00C93F86">
        <w:t>TÀI LIỆU</w:t>
      </w:r>
      <w:r w:rsidRPr="00C93F86">
        <w:t xml:space="preserve"> </w:t>
      </w:r>
      <w:r w:rsidR="00F74C7A" w:rsidRPr="00C93F86">
        <w:t>HỌC TẬP (</w:t>
      </w:r>
      <w:r w:rsidR="00A80E88" w:rsidRPr="00C93F86">
        <w:t xml:space="preserve">Learning </w:t>
      </w:r>
      <w:r w:rsidR="00867E6E" w:rsidRPr="00C93F86">
        <w:t>r</w:t>
      </w:r>
      <w:r w:rsidR="00A80E88" w:rsidRPr="00C93F86">
        <w:t>esources:</w:t>
      </w:r>
      <w:r w:rsidR="00330033" w:rsidRPr="00C93F86">
        <w:t xml:space="preserve"> Course </w:t>
      </w:r>
      <w:r w:rsidR="001B5C43" w:rsidRPr="00C93F86">
        <w:t>B</w:t>
      </w:r>
      <w:r w:rsidR="00330033" w:rsidRPr="00C93F86">
        <w:t xml:space="preserve">ooks, Reference </w:t>
      </w:r>
      <w:r w:rsidR="00A46D17" w:rsidRPr="00C93F86">
        <w:t>B</w:t>
      </w:r>
      <w:r w:rsidR="00330033" w:rsidRPr="00C93F86">
        <w:t>ooks, and Softwares</w:t>
      </w:r>
      <w:r w:rsidR="00717D5A" w:rsidRPr="00C93F86">
        <w:t>)</w:t>
      </w:r>
    </w:p>
    <w:p w14:paraId="28E3AE56" w14:textId="6CD164B6" w:rsidR="007C3369" w:rsidRPr="00C93F86" w:rsidRDefault="00717D5A" w:rsidP="00D83953">
      <w:pPr>
        <w:autoSpaceDE w:val="0"/>
        <w:autoSpaceDN w:val="0"/>
        <w:adjustRightInd w:val="0"/>
        <w:spacing w:before="60" w:after="40" w:line="288" w:lineRule="auto"/>
        <w:jc w:val="both"/>
        <w:rPr>
          <w:b/>
          <w:bCs/>
        </w:rPr>
      </w:pPr>
      <w:r w:rsidRPr="00C93F86">
        <w:rPr>
          <w:b/>
          <w:bCs/>
        </w:rPr>
        <w:t xml:space="preserve">4.1. </w:t>
      </w:r>
      <w:r w:rsidR="007151A0" w:rsidRPr="00C93F86">
        <w:rPr>
          <w:b/>
          <w:bCs/>
        </w:rPr>
        <w:t>Giáo trình</w:t>
      </w:r>
    </w:p>
    <w:p w14:paraId="565B46D8" w14:textId="77777777" w:rsidR="00D82381" w:rsidRPr="00C93F86" w:rsidRDefault="00D82381" w:rsidP="00D82381">
      <w:pPr>
        <w:spacing w:line="312" w:lineRule="auto"/>
      </w:pPr>
      <w:r w:rsidRPr="00C93F86">
        <w:rPr>
          <w:lang w:val="pt-BR"/>
        </w:rPr>
        <w:t xml:space="preserve">[1] </w:t>
      </w:r>
      <w:r w:rsidRPr="00C93F86">
        <w:rPr>
          <w:szCs w:val="26"/>
        </w:rPr>
        <w:t xml:space="preserve">Đinh Mạnh </w:t>
      </w:r>
      <w:r w:rsidRPr="00C93F86">
        <w:rPr>
          <w:lang w:val="pt-BR"/>
        </w:rPr>
        <w:t>Tường</w:t>
      </w:r>
      <w:r w:rsidRPr="00C93F86">
        <w:rPr>
          <w:szCs w:val="26"/>
        </w:rPr>
        <w:t xml:space="preserve"> (2002), Trí tuệ nhân tạo, Nhà xuất bản khoa học và kỹ thuật.</w:t>
      </w:r>
    </w:p>
    <w:p w14:paraId="6322BBB8" w14:textId="77777777" w:rsidR="00EF6878" w:rsidRPr="00C93F86" w:rsidRDefault="00EF6878" w:rsidP="00680897">
      <w:pPr>
        <w:widowControl w:val="0"/>
        <w:spacing w:before="60" w:after="40" w:line="288" w:lineRule="auto"/>
        <w:jc w:val="both"/>
        <w:rPr>
          <w:b/>
          <w:i/>
          <w:lang w:val="pt-BR"/>
        </w:rPr>
      </w:pPr>
      <w:r w:rsidRPr="00C93F86">
        <w:rPr>
          <w:b/>
          <w:i/>
          <w:lang w:val="pt-BR"/>
        </w:rPr>
        <w:t xml:space="preserve">Tài liệu khác: </w:t>
      </w:r>
    </w:p>
    <w:p w14:paraId="09000BD1" w14:textId="77777777" w:rsidR="00D82381" w:rsidRPr="00C93F86" w:rsidRDefault="00D82381" w:rsidP="00D82381">
      <w:pPr>
        <w:spacing w:line="312" w:lineRule="auto"/>
        <w:jc w:val="both"/>
        <w:rPr>
          <w:lang w:val="pt-BR"/>
        </w:rPr>
      </w:pPr>
      <w:r w:rsidRPr="00C93F86">
        <w:rPr>
          <w:lang w:val="pt-BR"/>
        </w:rPr>
        <w:t>[2] Nguyễn Thanh Thủy (1996), Nhập môn Trí tuệ nhân tạo, Nhà xuất bản khoa học và kỹ thuật.</w:t>
      </w:r>
    </w:p>
    <w:p w14:paraId="28E3AE58" w14:textId="45CFB70C" w:rsidR="00DE2DDA" w:rsidRPr="00C93F86" w:rsidRDefault="00F34CB6" w:rsidP="00D83953">
      <w:pPr>
        <w:autoSpaceDE w:val="0"/>
        <w:autoSpaceDN w:val="0"/>
        <w:adjustRightInd w:val="0"/>
        <w:spacing w:before="60" w:after="40" w:line="288" w:lineRule="auto"/>
        <w:jc w:val="both"/>
        <w:rPr>
          <w:b/>
          <w:bCs/>
        </w:rPr>
      </w:pPr>
      <w:r w:rsidRPr="00C93F86">
        <w:rPr>
          <w:b/>
          <w:bCs/>
        </w:rPr>
        <w:t xml:space="preserve">4.2. </w:t>
      </w:r>
      <w:r w:rsidR="00B76564" w:rsidRPr="00C93F86">
        <w:rPr>
          <w:b/>
          <w:bCs/>
        </w:rPr>
        <w:t xml:space="preserve">Tài liệu </w:t>
      </w:r>
      <w:r w:rsidRPr="00C93F86">
        <w:rPr>
          <w:b/>
          <w:bCs/>
        </w:rPr>
        <w:t>tham khảo</w:t>
      </w:r>
    </w:p>
    <w:p w14:paraId="628D7CB2" w14:textId="69914D49" w:rsidR="00680897" w:rsidRPr="00C93F86" w:rsidRDefault="00680897" w:rsidP="00680897">
      <w:pPr>
        <w:spacing w:line="312" w:lineRule="auto"/>
        <w:jc w:val="both"/>
        <w:rPr>
          <w:lang w:val="pt-BR"/>
        </w:rPr>
      </w:pPr>
      <w:r w:rsidRPr="00C93F86">
        <w:rPr>
          <w:lang w:val="pt-BR"/>
        </w:rPr>
        <w:t>[3] Lưu Minh Tuấn (2024), Slide bài giảng môn học Trí tuệ nhân tạo (Lưu hành nội bộ), Bộ môn CNTT - Viện CNTT&amp;KTS - ĐHKTQD.</w:t>
      </w:r>
    </w:p>
    <w:p w14:paraId="68F5AFDF" w14:textId="77777777" w:rsidR="00680897" w:rsidRPr="00C93F86" w:rsidRDefault="00680897" w:rsidP="00680897">
      <w:pPr>
        <w:spacing w:line="312" w:lineRule="auto"/>
        <w:jc w:val="both"/>
        <w:rPr>
          <w:lang w:val="pt-BR"/>
        </w:rPr>
      </w:pPr>
      <w:r w:rsidRPr="00C93F86">
        <w:rPr>
          <w:lang w:val="pt-BR"/>
        </w:rPr>
        <w:t xml:space="preserve">[4] Hoàng Kiếm, Nguyễn Đinh Anh Dũng (2007), Giáo trình nhập môn Trí tuệ nhân tạo, Nhà xuất bản Đại học Quốc gia TP Hồ Chí Minh. </w:t>
      </w:r>
    </w:p>
    <w:p w14:paraId="3468FDD7" w14:textId="77777777" w:rsidR="00680897" w:rsidRPr="00C93F86" w:rsidRDefault="00680897" w:rsidP="00680897">
      <w:pPr>
        <w:spacing w:line="312" w:lineRule="auto"/>
        <w:jc w:val="both"/>
        <w:rPr>
          <w:lang w:val="pt-BR"/>
        </w:rPr>
      </w:pPr>
      <w:r w:rsidRPr="00C93F86">
        <w:rPr>
          <w:lang w:val="pt-BR"/>
        </w:rPr>
        <w:t>[5] Đỗ Trung Tuấn (2000), Giáo trình Trí tuệ nhân tạo, Nhà xuất bản khoa học và kỹ thuật.</w:t>
      </w:r>
    </w:p>
    <w:p w14:paraId="3ADEF64D" w14:textId="692F9CF5" w:rsidR="00680897" w:rsidRPr="00C93F86" w:rsidRDefault="00680897" w:rsidP="00680897">
      <w:pPr>
        <w:spacing w:line="312" w:lineRule="auto"/>
        <w:jc w:val="both"/>
        <w:rPr>
          <w:lang w:val="pt-BR"/>
        </w:rPr>
      </w:pPr>
      <w:r w:rsidRPr="00C93F86">
        <w:rPr>
          <w:lang w:val="pt-BR"/>
        </w:rPr>
        <w:t xml:space="preserve">[6] Nguyễn Thanh Thủy, Bài giảng môn học Trí tuệ nhân tạo giành cho học viên Cao học (2000) </w:t>
      </w:r>
      <w:r w:rsidRPr="00C93F86">
        <w:rPr>
          <w:i/>
          <w:lang w:val="pt-BR"/>
        </w:rPr>
        <w:t>(Lưu hành nội bộ)</w:t>
      </w:r>
      <w:r w:rsidRPr="00C93F86">
        <w:rPr>
          <w:lang w:val="pt-BR"/>
        </w:rPr>
        <w:t xml:space="preserve">, Trung tâm bồi dưỡng và đào tạo sau đại học - Đại học Bách khoa Hà </w:t>
      </w:r>
      <w:r w:rsidR="003A46E7" w:rsidRPr="00C93F86">
        <w:rPr>
          <w:lang w:val="pt-BR"/>
        </w:rPr>
        <w:t>N</w:t>
      </w:r>
      <w:r w:rsidRPr="00C93F86">
        <w:rPr>
          <w:lang w:val="pt-BR"/>
        </w:rPr>
        <w:t>ội.</w:t>
      </w:r>
    </w:p>
    <w:p w14:paraId="169BAF9B" w14:textId="77777777" w:rsidR="00680897" w:rsidRPr="00C93F86" w:rsidRDefault="00680897" w:rsidP="00680897">
      <w:pPr>
        <w:spacing w:line="312" w:lineRule="auto"/>
        <w:jc w:val="both"/>
        <w:rPr>
          <w:lang w:val="pt-BR"/>
        </w:rPr>
      </w:pPr>
      <w:r w:rsidRPr="00C93F86">
        <w:rPr>
          <w:lang w:val="pt-BR"/>
        </w:rPr>
        <w:t>[7] Lương Mạnh Bá, Nguyễn Thanh Thuỷ (1999), Nhập môn xử lý ảnh số, Nhà xuất bản khoa học và kỹ thuật.</w:t>
      </w:r>
    </w:p>
    <w:p w14:paraId="6DAC99A8" w14:textId="77777777" w:rsidR="00680897" w:rsidRPr="00C93F86" w:rsidRDefault="00680897" w:rsidP="00680897">
      <w:pPr>
        <w:spacing w:line="312" w:lineRule="auto"/>
        <w:jc w:val="both"/>
        <w:rPr>
          <w:lang w:val="pt-BR"/>
        </w:rPr>
      </w:pPr>
      <w:r w:rsidRPr="00C93F86">
        <w:rPr>
          <w:lang w:val="pt-BR"/>
        </w:rPr>
        <w:t>[8] Nguyễn Hoàng Phương, Bùi Công Cường, Nguyễn Doãn Phước, Phan Xuân Minh, Chu Văn Hỷ (1998), Hệ mờ và ứng dụng, Nhà xuất bản khoa học và kỹ thuật.</w:t>
      </w:r>
    </w:p>
    <w:p w14:paraId="72DC5E50" w14:textId="118FC5C2" w:rsidR="005D6A23" w:rsidRPr="00C93F86" w:rsidRDefault="00680897" w:rsidP="00680897">
      <w:pPr>
        <w:spacing w:line="300" w:lineRule="auto"/>
        <w:rPr>
          <w:lang w:val="pt-BR"/>
        </w:rPr>
      </w:pPr>
      <w:r w:rsidRPr="00C93F86">
        <w:rPr>
          <w:lang w:val="pt-BR"/>
        </w:rPr>
        <w:t xml:space="preserve">[9] Nguyễn Đình Thúc </w:t>
      </w:r>
      <w:r w:rsidRPr="00C93F86">
        <w:rPr>
          <w:i/>
          <w:lang w:val="pt-BR"/>
        </w:rPr>
        <w:t>(Chủ biên)</w:t>
      </w:r>
      <w:r w:rsidRPr="00C93F86">
        <w:rPr>
          <w:lang w:val="pt-BR"/>
        </w:rPr>
        <w:t xml:space="preserve"> (1998), Mạng Nơron (Phương pháp &amp; ứng dụng), Nhà xuất bản giáo dục.</w:t>
      </w:r>
      <w:r w:rsidR="00EF6878" w:rsidRPr="00C93F86">
        <w:rPr>
          <w:lang w:val="pt-BR"/>
        </w:rPr>
        <w:t xml:space="preserve">  </w:t>
      </w:r>
    </w:p>
    <w:p w14:paraId="12417D2F" w14:textId="5127FD15" w:rsidR="00F34CB6" w:rsidRPr="00C93F86" w:rsidRDefault="00F34CB6" w:rsidP="00D83953">
      <w:pPr>
        <w:spacing w:before="60" w:after="40" w:line="288" w:lineRule="auto"/>
        <w:jc w:val="both"/>
        <w:rPr>
          <w:b/>
          <w:bCs/>
        </w:rPr>
      </w:pPr>
      <w:r w:rsidRPr="00C93F86">
        <w:rPr>
          <w:b/>
          <w:bCs/>
        </w:rPr>
        <w:lastRenderedPageBreak/>
        <w:t>4.3. Phần mềm</w:t>
      </w:r>
    </w:p>
    <w:p w14:paraId="1CB61987" w14:textId="18743EEF" w:rsidR="00C41DF5" w:rsidRPr="00C93F86" w:rsidRDefault="00C41339" w:rsidP="00C41339">
      <w:pPr>
        <w:autoSpaceDE w:val="0"/>
        <w:autoSpaceDN w:val="0"/>
        <w:adjustRightInd w:val="0"/>
        <w:spacing w:before="60" w:after="40" w:line="288" w:lineRule="auto"/>
        <w:jc w:val="both"/>
        <w:rPr>
          <w:i/>
        </w:rPr>
      </w:pPr>
      <w:r w:rsidRPr="00C93F86">
        <w:t>[</w:t>
      </w:r>
      <w:r w:rsidR="00DB3A55" w:rsidRPr="00C93F86">
        <w:t>10</w:t>
      </w:r>
      <w:r w:rsidRPr="00C93F86">
        <w:t xml:space="preserve">]  </w:t>
      </w:r>
      <w:r w:rsidR="00A8611F" w:rsidRPr="00C93F86">
        <w:t>Python</w:t>
      </w:r>
      <w:r w:rsidR="00D921AA" w:rsidRPr="00C93F86">
        <w:t xml:space="preserve">. </w:t>
      </w:r>
      <w:r w:rsidR="00D921AA" w:rsidRPr="00C93F86">
        <w:rPr>
          <w:i/>
        </w:rPr>
        <w:t>https://www.python.org/</w:t>
      </w:r>
    </w:p>
    <w:p w14:paraId="174B5F17" w14:textId="6082B67D" w:rsidR="00A8611F" w:rsidRPr="00C93F86" w:rsidRDefault="00C41339" w:rsidP="00A8611F">
      <w:pPr>
        <w:autoSpaceDE w:val="0"/>
        <w:autoSpaceDN w:val="0"/>
        <w:adjustRightInd w:val="0"/>
        <w:spacing w:before="60" w:after="40" w:line="288" w:lineRule="auto"/>
        <w:jc w:val="both"/>
        <w:rPr>
          <w:i/>
        </w:rPr>
      </w:pPr>
      <w:r w:rsidRPr="00C93F86">
        <w:t>[</w:t>
      </w:r>
      <w:r w:rsidR="00DB3A55" w:rsidRPr="00C93F86">
        <w:t>11</w:t>
      </w:r>
      <w:r w:rsidRPr="00C93F86">
        <w:t xml:space="preserve">] </w:t>
      </w:r>
      <w:r w:rsidR="00A8611F" w:rsidRPr="00C93F86">
        <w:t xml:space="preserve">Scikit-learn. </w:t>
      </w:r>
      <w:r w:rsidR="00A8611F" w:rsidRPr="00C93F86">
        <w:rPr>
          <w:i/>
        </w:rPr>
        <w:t>https://scikit-learn.org/</w:t>
      </w:r>
    </w:p>
    <w:p w14:paraId="62041550" w14:textId="11B8F9C3" w:rsidR="00322F19" w:rsidRPr="00C93F86" w:rsidRDefault="00C41339" w:rsidP="00C41339">
      <w:pPr>
        <w:autoSpaceDE w:val="0"/>
        <w:autoSpaceDN w:val="0"/>
        <w:adjustRightInd w:val="0"/>
        <w:spacing w:before="60" w:after="40" w:line="288" w:lineRule="auto"/>
        <w:jc w:val="both"/>
        <w:rPr>
          <w:i/>
        </w:rPr>
      </w:pPr>
      <w:r w:rsidRPr="00C93F86">
        <w:t>[</w:t>
      </w:r>
      <w:r w:rsidR="00DB3A55" w:rsidRPr="00C93F86">
        <w:t>12</w:t>
      </w:r>
      <w:r w:rsidRPr="00C93F86">
        <w:t xml:space="preserve">] </w:t>
      </w:r>
      <w:r w:rsidR="00A8611F" w:rsidRPr="00C93F86">
        <w:t xml:space="preserve">Tensorflow. </w:t>
      </w:r>
      <w:r w:rsidR="00A8611F" w:rsidRPr="00C93F86">
        <w:rPr>
          <w:i/>
        </w:rPr>
        <w:t>https://www.tensorflow.org/</w:t>
      </w:r>
    </w:p>
    <w:p w14:paraId="7DD3E160" w14:textId="1C6456E9" w:rsidR="007E15AA" w:rsidRPr="00C93F86" w:rsidRDefault="0058117A" w:rsidP="00C41339">
      <w:pPr>
        <w:autoSpaceDE w:val="0"/>
        <w:autoSpaceDN w:val="0"/>
        <w:adjustRightInd w:val="0"/>
        <w:spacing w:before="60" w:after="40" w:line="288" w:lineRule="auto"/>
        <w:jc w:val="both"/>
        <w:rPr>
          <w:i/>
        </w:rPr>
      </w:pPr>
      <w:r w:rsidRPr="00C93F86">
        <w:t>[1</w:t>
      </w:r>
      <w:r w:rsidR="00B11A1E" w:rsidRPr="00C93F86">
        <w:t>3</w:t>
      </w:r>
      <w:r w:rsidRPr="00C93F86">
        <w:t xml:space="preserve">] Keras. </w:t>
      </w:r>
      <w:r w:rsidRPr="00C93F86">
        <w:rPr>
          <w:i/>
        </w:rPr>
        <w:t>https://keras.io/</w:t>
      </w:r>
    </w:p>
    <w:p w14:paraId="28E3AE5D" w14:textId="4BF777CE" w:rsidR="007C3369" w:rsidRPr="00C93F86" w:rsidRDefault="00D33CF0" w:rsidP="007804FA">
      <w:pPr>
        <w:pStyle w:val="Heading1"/>
        <w:spacing w:before="120"/>
      </w:pPr>
      <w:r w:rsidRPr="00C93F86">
        <w:t>5</w:t>
      </w:r>
      <w:r w:rsidR="007D1AB3" w:rsidRPr="00C93F86">
        <w:t>. MỤC TIÊU HỌC PHẦN</w:t>
      </w:r>
      <w:r w:rsidR="00A15AD5" w:rsidRPr="00C93F86">
        <w:t xml:space="preserve"> (C</w:t>
      </w:r>
      <w:r w:rsidR="00330033" w:rsidRPr="00C93F86">
        <w:t>ourse Goals</w:t>
      </w:r>
      <w:r w:rsidR="00A15AD5" w:rsidRPr="00C93F86">
        <w:t>)</w:t>
      </w:r>
    </w:p>
    <w:p w14:paraId="1933AA18" w14:textId="56147B59" w:rsidR="002D405E" w:rsidRPr="00C93F86" w:rsidRDefault="00A03988" w:rsidP="007804FA">
      <w:pPr>
        <w:spacing w:before="120" w:after="120" w:line="288" w:lineRule="auto"/>
        <w:ind w:right="-6"/>
        <w:jc w:val="center"/>
        <w:rPr>
          <w:b/>
        </w:rPr>
      </w:pPr>
      <w:r w:rsidRPr="00C93F86">
        <w:rPr>
          <w:b/>
        </w:rPr>
        <w:t>Bảng 1. Mục tiêu học phần</w:t>
      </w:r>
    </w:p>
    <w:tbl>
      <w:tblPr>
        <w:tblW w:w="95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5"/>
        <w:gridCol w:w="7450"/>
        <w:gridCol w:w="1210"/>
      </w:tblGrid>
      <w:tr w:rsidR="00C93F86" w:rsidRPr="00C93F86" w14:paraId="06496612" w14:textId="5F1070BD" w:rsidTr="00820476">
        <w:trPr>
          <w:jc w:val="center"/>
        </w:trPr>
        <w:tc>
          <w:tcPr>
            <w:tcW w:w="875" w:type="dxa"/>
            <w:shd w:val="clear" w:color="auto" w:fill="DEEAF6" w:themeFill="accent1" w:themeFillTint="33"/>
            <w:vAlign w:val="center"/>
          </w:tcPr>
          <w:p w14:paraId="1C1C040B" w14:textId="30EA509D" w:rsidR="00903D75" w:rsidRPr="00C93F86" w:rsidRDefault="00903D75" w:rsidP="005F3E08">
            <w:pPr>
              <w:widowControl w:val="0"/>
              <w:jc w:val="center"/>
              <w:rPr>
                <w:b/>
              </w:rPr>
            </w:pPr>
            <w:r w:rsidRPr="00C93F86">
              <w:rPr>
                <w:b/>
              </w:rPr>
              <w:t>Mã / Code</w:t>
            </w:r>
          </w:p>
        </w:tc>
        <w:tc>
          <w:tcPr>
            <w:tcW w:w="7450" w:type="dxa"/>
            <w:shd w:val="clear" w:color="auto" w:fill="DEEAF6" w:themeFill="accent1" w:themeFillTint="33"/>
            <w:vAlign w:val="center"/>
          </w:tcPr>
          <w:p w14:paraId="79D3EA2B" w14:textId="7A10DCE2" w:rsidR="00903D75" w:rsidRPr="00C93F86" w:rsidRDefault="00903D75" w:rsidP="005F3E08">
            <w:pPr>
              <w:widowControl w:val="0"/>
              <w:jc w:val="center"/>
              <w:rPr>
                <w:b/>
              </w:rPr>
            </w:pPr>
            <w:r w:rsidRPr="00C93F86">
              <w:rPr>
                <w:b/>
              </w:rPr>
              <w:t>Mô tả mục tiêu học phần (CG)</w:t>
            </w:r>
          </w:p>
        </w:tc>
        <w:tc>
          <w:tcPr>
            <w:tcW w:w="1210" w:type="dxa"/>
            <w:shd w:val="clear" w:color="auto" w:fill="DEEAF6" w:themeFill="accent1" w:themeFillTint="33"/>
            <w:vAlign w:val="center"/>
          </w:tcPr>
          <w:p w14:paraId="14C1E68B" w14:textId="1469AD4F" w:rsidR="00903D75" w:rsidRPr="00C93F86" w:rsidRDefault="00DA590A" w:rsidP="005F3E08">
            <w:pPr>
              <w:widowControl w:val="0"/>
              <w:jc w:val="center"/>
              <w:rPr>
                <w:b/>
              </w:rPr>
            </w:pPr>
            <w:r w:rsidRPr="00C93F86">
              <w:rPr>
                <w:b/>
              </w:rPr>
              <w:t>CĐR của CTĐT</w:t>
            </w:r>
          </w:p>
        </w:tc>
      </w:tr>
      <w:tr w:rsidR="00C93F86" w:rsidRPr="00C93F86" w14:paraId="396EF2B8" w14:textId="3AFB0EB1" w:rsidTr="00820476">
        <w:trPr>
          <w:trHeight w:val="278"/>
          <w:jc w:val="center"/>
        </w:trPr>
        <w:tc>
          <w:tcPr>
            <w:tcW w:w="875" w:type="dxa"/>
            <w:shd w:val="clear" w:color="auto" w:fill="auto"/>
          </w:tcPr>
          <w:p w14:paraId="48DD846D" w14:textId="77777777" w:rsidR="00903D75" w:rsidRPr="00C93F86" w:rsidRDefault="00903D75" w:rsidP="005F3E08">
            <w:pPr>
              <w:widowControl w:val="0"/>
              <w:jc w:val="center"/>
              <w:rPr>
                <w:bCs/>
              </w:rPr>
            </w:pPr>
            <w:r w:rsidRPr="00C93F86">
              <w:rPr>
                <w:bCs/>
              </w:rPr>
              <w:t>[1]</w:t>
            </w:r>
          </w:p>
        </w:tc>
        <w:tc>
          <w:tcPr>
            <w:tcW w:w="7450" w:type="dxa"/>
            <w:shd w:val="clear" w:color="auto" w:fill="auto"/>
          </w:tcPr>
          <w:p w14:paraId="752E1E4C" w14:textId="77777777" w:rsidR="00903D75" w:rsidRPr="00C93F86" w:rsidRDefault="00903D75" w:rsidP="005F3E08">
            <w:pPr>
              <w:widowControl w:val="0"/>
              <w:jc w:val="center"/>
              <w:rPr>
                <w:bCs/>
              </w:rPr>
            </w:pPr>
            <w:r w:rsidRPr="00C93F86">
              <w:rPr>
                <w:bCs/>
              </w:rPr>
              <w:t>[2]</w:t>
            </w:r>
          </w:p>
        </w:tc>
        <w:tc>
          <w:tcPr>
            <w:tcW w:w="1210" w:type="dxa"/>
          </w:tcPr>
          <w:p w14:paraId="4C6F6D4C" w14:textId="41A99C6C" w:rsidR="00903D75" w:rsidRPr="00C93F86" w:rsidRDefault="00FA63A4" w:rsidP="005F3E08">
            <w:pPr>
              <w:widowControl w:val="0"/>
              <w:jc w:val="center"/>
              <w:rPr>
                <w:bCs/>
              </w:rPr>
            </w:pPr>
            <w:r w:rsidRPr="00C93F86">
              <w:rPr>
                <w:bCs/>
              </w:rPr>
              <w:t>[3]</w:t>
            </w:r>
          </w:p>
        </w:tc>
      </w:tr>
      <w:tr w:rsidR="00C93F86" w:rsidRPr="00C93F86" w14:paraId="28F12B37" w14:textId="7325B260" w:rsidTr="007804FA">
        <w:trPr>
          <w:jc w:val="center"/>
        </w:trPr>
        <w:tc>
          <w:tcPr>
            <w:tcW w:w="875" w:type="dxa"/>
            <w:shd w:val="clear" w:color="auto" w:fill="auto"/>
            <w:vAlign w:val="center"/>
          </w:tcPr>
          <w:p w14:paraId="70624BE4" w14:textId="222E9401" w:rsidR="00820476" w:rsidRPr="00C93F86" w:rsidRDefault="00820476" w:rsidP="00322F19">
            <w:pPr>
              <w:widowControl w:val="0"/>
              <w:jc w:val="center"/>
              <w:rPr>
                <w:b/>
                <w:bCs/>
                <w:lang w:val="vi-VN"/>
              </w:rPr>
            </w:pPr>
            <w:r w:rsidRPr="00C93F86">
              <w:rPr>
                <w:b/>
                <w:bCs/>
              </w:rPr>
              <w:t>CG1</w:t>
            </w:r>
          </w:p>
        </w:tc>
        <w:tc>
          <w:tcPr>
            <w:tcW w:w="7450" w:type="dxa"/>
            <w:shd w:val="clear" w:color="auto" w:fill="auto"/>
            <w:vAlign w:val="center"/>
          </w:tcPr>
          <w:p w14:paraId="06065BDF" w14:textId="2C8FDB79" w:rsidR="00820476" w:rsidRPr="00C93F86" w:rsidRDefault="00820476" w:rsidP="007804FA">
            <w:pPr>
              <w:spacing w:before="120" w:after="120"/>
              <w:jc w:val="both"/>
            </w:pPr>
            <w:r w:rsidRPr="00C93F86">
              <w:t xml:space="preserve">Học phần cung cấp các kiến thức cơ bản và chuyên sâu </w:t>
            </w:r>
            <w:r w:rsidR="004F336C" w:rsidRPr="00C93F86">
              <w:t>về:</w:t>
            </w:r>
            <w:r w:rsidRPr="00C93F86">
              <w:t xml:space="preserve"> </w:t>
            </w:r>
            <w:r w:rsidR="004F336C" w:rsidRPr="00C93F86">
              <w:t>C</w:t>
            </w:r>
            <w:r w:rsidRPr="00C93F86">
              <w:t xml:space="preserve">ác phương pháp biểu diễn </w:t>
            </w:r>
            <w:r w:rsidR="004F336C" w:rsidRPr="00C93F86">
              <w:t xml:space="preserve">vấn đề và </w:t>
            </w:r>
            <w:r w:rsidRPr="00C93F86">
              <w:t>giải quyết vấn đề bằng tìm kiếm</w:t>
            </w:r>
            <w:r w:rsidR="004F336C" w:rsidRPr="00C93F86">
              <w:t>;</w:t>
            </w:r>
            <w:r w:rsidRPr="00C93F86">
              <w:t xml:space="preserve"> lôgíc và chứng minh tự động</w:t>
            </w:r>
            <w:r w:rsidR="004F336C" w:rsidRPr="00C93F86">
              <w:t>;</w:t>
            </w:r>
            <w:r w:rsidRPr="00C93F86">
              <w:t xml:space="preserve"> xử lý trị thức</w:t>
            </w:r>
            <w:r w:rsidR="004F336C" w:rsidRPr="00C93F86">
              <w:t xml:space="preserve">; </w:t>
            </w:r>
            <w:r w:rsidRPr="00C93F86">
              <w:t>các kỹ thuật trí tuệ nhân tạo hiện đại</w:t>
            </w:r>
          </w:p>
        </w:tc>
        <w:tc>
          <w:tcPr>
            <w:tcW w:w="1210" w:type="dxa"/>
            <w:vAlign w:val="center"/>
          </w:tcPr>
          <w:p w14:paraId="0838F88D" w14:textId="3AC99ABA" w:rsidR="00820476" w:rsidRPr="00C93F86" w:rsidRDefault="00820476" w:rsidP="009140C5">
            <w:pPr>
              <w:spacing w:after="120"/>
              <w:jc w:val="both"/>
            </w:pPr>
          </w:p>
        </w:tc>
      </w:tr>
      <w:tr w:rsidR="00C93F86" w:rsidRPr="00C93F86" w14:paraId="791F8DFC" w14:textId="2F96AF53" w:rsidTr="007804FA">
        <w:trPr>
          <w:jc w:val="center"/>
        </w:trPr>
        <w:tc>
          <w:tcPr>
            <w:tcW w:w="875" w:type="dxa"/>
            <w:shd w:val="clear" w:color="auto" w:fill="auto"/>
            <w:vAlign w:val="center"/>
          </w:tcPr>
          <w:p w14:paraId="0200B054" w14:textId="6FF0B4EA" w:rsidR="00820476" w:rsidRPr="00C93F86" w:rsidRDefault="00820476" w:rsidP="009F7F2B">
            <w:pPr>
              <w:widowControl w:val="0"/>
              <w:jc w:val="center"/>
              <w:rPr>
                <w:b/>
                <w:bCs/>
              </w:rPr>
            </w:pPr>
            <w:r w:rsidRPr="00C93F86">
              <w:rPr>
                <w:b/>
                <w:bCs/>
              </w:rPr>
              <w:t>CG2</w:t>
            </w:r>
          </w:p>
        </w:tc>
        <w:tc>
          <w:tcPr>
            <w:tcW w:w="7450" w:type="dxa"/>
            <w:shd w:val="clear" w:color="auto" w:fill="auto"/>
            <w:vAlign w:val="center"/>
          </w:tcPr>
          <w:p w14:paraId="6F7942E8" w14:textId="46D443A7" w:rsidR="00820476" w:rsidRPr="00C93F86" w:rsidRDefault="00FF5886" w:rsidP="007804FA">
            <w:pPr>
              <w:spacing w:before="120" w:after="120"/>
              <w:jc w:val="both"/>
            </w:pPr>
            <w:r w:rsidRPr="00C93F86">
              <w:t>Học phần</w:t>
            </w:r>
            <w:r w:rsidR="00820476" w:rsidRPr="00C93F86">
              <w:t xml:space="preserve"> </w:t>
            </w:r>
            <w:r w:rsidRPr="00C93F86">
              <w:t xml:space="preserve">phát triển </w:t>
            </w:r>
            <w:r w:rsidR="00820476" w:rsidRPr="00C93F86">
              <w:t>kỹ năng tìm hiểu, nghiên cứu, phân tích, tổng hợp, giải quyết và đánh giá các vấn đề của khoa học trí tuệ nhân tạo</w:t>
            </w:r>
          </w:p>
        </w:tc>
        <w:tc>
          <w:tcPr>
            <w:tcW w:w="1210" w:type="dxa"/>
            <w:vAlign w:val="center"/>
          </w:tcPr>
          <w:p w14:paraId="42D0D520" w14:textId="63419D9F" w:rsidR="00820476" w:rsidRPr="00C93F86" w:rsidRDefault="00820476" w:rsidP="009140C5">
            <w:pPr>
              <w:spacing w:after="120"/>
              <w:jc w:val="both"/>
            </w:pPr>
          </w:p>
        </w:tc>
      </w:tr>
      <w:tr w:rsidR="00C93F86" w:rsidRPr="00C93F86" w14:paraId="2DE21EBB" w14:textId="03F51746" w:rsidTr="007804FA">
        <w:trPr>
          <w:jc w:val="center"/>
        </w:trPr>
        <w:tc>
          <w:tcPr>
            <w:tcW w:w="875" w:type="dxa"/>
            <w:shd w:val="clear" w:color="auto" w:fill="auto"/>
            <w:vAlign w:val="center"/>
          </w:tcPr>
          <w:p w14:paraId="4A96F269" w14:textId="00596AF3" w:rsidR="00820476" w:rsidRPr="00C93F86" w:rsidRDefault="00820476" w:rsidP="009F7F2B">
            <w:pPr>
              <w:widowControl w:val="0"/>
              <w:jc w:val="center"/>
              <w:rPr>
                <w:b/>
                <w:bCs/>
              </w:rPr>
            </w:pPr>
            <w:r w:rsidRPr="00C93F86">
              <w:rPr>
                <w:b/>
                <w:bCs/>
              </w:rPr>
              <w:t>CG3</w:t>
            </w:r>
          </w:p>
        </w:tc>
        <w:tc>
          <w:tcPr>
            <w:tcW w:w="7450" w:type="dxa"/>
            <w:shd w:val="clear" w:color="auto" w:fill="auto"/>
            <w:vAlign w:val="center"/>
          </w:tcPr>
          <w:p w14:paraId="1BDE7559" w14:textId="45F917BB" w:rsidR="00820476" w:rsidRPr="00C93F86" w:rsidRDefault="00820476" w:rsidP="007804FA">
            <w:pPr>
              <w:spacing w:before="120" w:after="120"/>
              <w:jc w:val="both"/>
            </w:pPr>
            <w:r w:rsidRPr="00C93F86">
              <w:t>Thể hiện khả năng làm việc độc lập và làm việc theo nhóm, hiểu và thực hiện đúng đắn trách nhiệm thực thi công việc và đạo đức nghề nghiệp</w:t>
            </w:r>
          </w:p>
        </w:tc>
        <w:tc>
          <w:tcPr>
            <w:tcW w:w="1210" w:type="dxa"/>
            <w:vAlign w:val="center"/>
          </w:tcPr>
          <w:p w14:paraId="6C8A9651" w14:textId="6748C49C" w:rsidR="00820476" w:rsidRPr="00C93F86" w:rsidRDefault="00820476" w:rsidP="00820476">
            <w:pPr>
              <w:spacing w:after="120"/>
              <w:jc w:val="center"/>
            </w:pPr>
          </w:p>
        </w:tc>
      </w:tr>
    </w:tbl>
    <w:p w14:paraId="3D10EB52" w14:textId="034077AC" w:rsidR="003F77E5" w:rsidRPr="00C93F86" w:rsidRDefault="00B61FCD" w:rsidP="007804FA">
      <w:pPr>
        <w:pStyle w:val="Heading1"/>
        <w:spacing w:before="240" w:after="120"/>
      </w:pPr>
      <w:r w:rsidRPr="00C93F86">
        <w:rPr>
          <w:lang w:val="vi-VN"/>
        </w:rPr>
        <w:t xml:space="preserve">6. </w:t>
      </w:r>
      <w:r w:rsidR="0005621C" w:rsidRPr="00C93F86">
        <w:t>C</w:t>
      </w:r>
      <w:r w:rsidR="00DE2DDA" w:rsidRPr="00C93F86">
        <w:t xml:space="preserve">HUẨN ĐẦU RA HỌC PHẦN </w:t>
      </w:r>
      <w:r w:rsidR="003411BA" w:rsidRPr="00C93F86">
        <w:t>(</w:t>
      </w:r>
      <w:r w:rsidR="00154246" w:rsidRPr="00C93F86">
        <w:t>Course Learning Outcomes</w:t>
      </w:r>
      <w:r w:rsidR="003F77E5" w:rsidRPr="00C93F86">
        <w:t xml:space="preserve">) </w:t>
      </w:r>
    </w:p>
    <w:p w14:paraId="346105A0" w14:textId="2248470E" w:rsidR="003F77E5" w:rsidRPr="00C93F86" w:rsidRDefault="003F77E5" w:rsidP="007804FA">
      <w:pPr>
        <w:spacing w:before="60" w:after="120" w:line="288" w:lineRule="auto"/>
        <w:ind w:right="-6"/>
        <w:jc w:val="center"/>
        <w:rPr>
          <w:b/>
        </w:rPr>
      </w:pPr>
      <w:r w:rsidRPr="00C93F86">
        <w:rPr>
          <w:b/>
        </w:rPr>
        <w:t>Bảng 2. Chuẩn đầu ra học phần (CLO)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10"/>
        <w:gridCol w:w="1025"/>
        <w:gridCol w:w="6237"/>
        <w:gridCol w:w="1384"/>
      </w:tblGrid>
      <w:tr w:rsidR="00C93F86" w:rsidRPr="00C93F86" w14:paraId="6D6CA6DB" w14:textId="77777777" w:rsidTr="00C757C5">
        <w:tc>
          <w:tcPr>
            <w:tcW w:w="614"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74B7668B" w14:textId="77777777" w:rsidR="00D92BDE" w:rsidRPr="00C93F86" w:rsidRDefault="00D92BDE" w:rsidP="005F3E08">
            <w:pPr>
              <w:widowControl w:val="0"/>
              <w:jc w:val="center"/>
              <w:rPr>
                <w:b/>
              </w:rPr>
            </w:pPr>
            <w:r w:rsidRPr="00C93F86">
              <w:rPr>
                <w:b/>
              </w:rPr>
              <w:t xml:space="preserve">Mục tiêu </w:t>
            </w:r>
          </w:p>
        </w:tc>
        <w:tc>
          <w:tcPr>
            <w:tcW w:w="520"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AE5C986" w14:textId="405192B3" w:rsidR="00D92BDE" w:rsidRPr="00C93F86" w:rsidRDefault="00D92BDE" w:rsidP="005F3E08">
            <w:pPr>
              <w:widowControl w:val="0"/>
              <w:jc w:val="center"/>
              <w:rPr>
                <w:b/>
              </w:rPr>
            </w:pPr>
            <w:r w:rsidRPr="00C93F86">
              <w:rPr>
                <w:b/>
              </w:rPr>
              <w:t>CLO</w:t>
            </w:r>
            <w:r w:rsidR="00320034" w:rsidRPr="00C93F86">
              <w:rPr>
                <w:b/>
                <w:vertAlign w:val="subscript"/>
              </w:rPr>
              <w:t>ij</w:t>
            </w:r>
          </w:p>
        </w:tc>
        <w:tc>
          <w:tcPr>
            <w:tcW w:w="3164"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1C70EA3B" w14:textId="77777777" w:rsidR="00D92BDE" w:rsidRPr="00C93F86" w:rsidRDefault="00D92BDE" w:rsidP="005F3E08">
            <w:pPr>
              <w:widowControl w:val="0"/>
              <w:jc w:val="center"/>
              <w:rPr>
                <w:b/>
              </w:rPr>
            </w:pPr>
            <w:r w:rsidRPr="00C93F86">
              <w:rPr>
                <w:b/>
              </w:rPr>
              <w:t>Mô tả CLO</w:t>
            </w:r>
          </w:p>
        </w:tc>
        <w:tc>
          <w:tcPr>
            <w:tcW w:w="702"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2D69707" w14:textId="77777777" w:rsidR="00D92BDE" w:rsidRPr="00C93F86" w:rsidRDefault="00D92BDE" w:rsidP="005F3E08">
            <w:pPr>
              <w:widowControl w:val="0"/>
              <w:jc w:val="center"/>
              <w:rPr>
                <w:b/>
              </w:rPr>
            </w:pPr>
            <w:r w:rsidRPr="00C93F86">
              <w:rPr>
                <w:b/>
              </w:rPr>
              <w:t>Mức độ đạt được</w:t>
            </w:r>
          </w:p>
        </w:tc>
      </w:tr>
      <w:tr w:rsidR="00C93F86" w:rsidRPr="00C93F86" w14:paraId="2C88D9BE" w14:textId="77777777" w:rsidTr="00C757C5">
        <w:tc>
          <w:tcPr>
            <w:tcW w:w="614" w:type="pct"/>
            <w:tcBorders>
              <w:top w:val="single" w:sz="4" w:space="0" w:color="auto"/>
              <w:left w:val="single" w:sz="4" w:space="0" w:color="auto"/>
              <w:bottom w:val="single" w:sz="4" w:space="0" w:color="auto"/>
              <w:right w:val="single" w:sz="4" w:space="0" w:color="auto"/>
            </w:tcBorders>
            <w:shd w:val="clear" w:color="auto" w:fill="auto"/>
            <w:vAlign w:val="center"/>
          </w:tcPr>
          <w:p w14:paraId="7C4A0C0D" w14:textId="77777777" w:rsidR="00D92BDE" w:rsidRPr="00C93F86" w:rsidRDefault="00D92BDE" w:rsidP="005F3E08">
            <w:pPr>
              <w:widowControl w:val="0"/>
              <w:jc w:val="center"/>
            </w:pPr>
            <w:r w:rsidRPr="00C93F86">
              <w:t>[1]</w:t>
            </w:r>
          </w:p>
        </w:tc>
        <w:tc>
          <w:tcPr>
            <w:tcW w:w="52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FBD4F86" w14:textId="77777777" w:rsidR="00D92BDE" w:rsidRPr="00C93F86" w:rsidRDefault="00D92BDE" w:rsidP="005F3E08">
            <w:pPr>
              <w:widowControl w:val="0"/>
              <w:jc w:val="center"/>
            </w:pPr>
            <w:r w:rsidRPr="00C93F86">
              <w:t>[2]</w:t>
            </w:r>
          </w:p>
        </w:tc>
        <w:tc>
          <w:tcPr>
            <w:tcW w:w="316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CA0AACF" w14:textId="77777777" w:rsidR="00D92BDE" w:rsidRPr="00C93F86" w:rsidRDefault="00D92BDE" w:rsidP="005F3E08">
            <w:pPr>
              <w:widowControl w:val="0"/>
              <w:jc w:val="center"/>
            </w:pPr>
            <w:r w:rsidRPr="00C93F86">
              <w:t>[3]</w:t>
            </w:r>
          </w:p>
        </w:tc>
        <w:tc>
          <w:tcPr>
            <w:tcW w:w="70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AC5ACF4" w14:textId="77777777" w:rsidR="00D92BDE" w:rsidRPr="00C93F86" w:rsidRDefault="00D92BDE" w:rsidP="005F3E08">
            <w:pPr>
              <w:widowControl w:val="0"/>
              <w:jc w:val="center"/>
            </w:pPr>
            <w:r w:rsidRPr="00C93F86">
              <w:t>[4]</w:t>
            </w:r>
          </w:p>
        </w:tc>
      </w:tr>
      <w:tr w:rsidR="00C93F86" w:rsidRPr="00C93F86" w14:paraId="700D4648" w14:textId="77777777" w:rsidTr="00C757C5">
        <w:trPr>
          <w:trHeight w:val="973"/>
        </w:trPr>
        <w:tc>
          <w:tcPr>
            <w:tcW w:w="614" w:type="pct"/>
            <w:vMerge w:val="restart"/>
            <w:tcBorders>
              <w:top w:val="single" w:sz="4" w:space="0" w:color="auto"/>
              <w:left w:val="single" w:sz="4" w:space="0" w:color="auto"/>
              <w:right w:val="single" w:sz="4" w:space="0" w:color="auto"/>
            </w:tcBorders>
            <w:shd w:val="clear" w:color="auto" w:fill="auto"/>
            <w:vAlign w:val="center"/>
          </w:tcPr>
          <w:p w14:paraId="636E4695" w14:textId="77777777" w:rsidR="00964CF5" w:rsidRPr="00C93F86" w:rsidRDefault="00964CF5" w:rsidP="00263804">
            <w:pPr>
              <w:widowControl w:val="0"/>
              <w:jc w:val="center"/>
              <w:rPr>
                <w:b/>
                <w:bCs/>
              </w:rPr>
            </w:pPr>
            <w:r w:rsidRPr="00C93F86">
              <w:rPr>
                <w:b/>
                <w:bCs/>
              </w:rPr>
              <w:t>CG1</w:t>
            </w:r>
          </w:p>
          <w:p w14:paraId="19162458" w14:textId="1896B8E5" w:rsidR="00964CF5" w:rsidRPr="00C93F86" w:rsidRDefault="00964CF5" w:rsidP="00263804">
            <w:pPr>
              <w:widowControl w:val="0"/>
              <w:jc w:val="center"/>
              <w:rPr>
                <w:b/>
                <w:bCs/>
                <w:lang w:val="vi-VN"/>
              </w:rPr>
            </w:pPr>
            <w:r w:rsidRPr="00C93F86">
              <w:t>Kiến thức</w:t>
            </w:r>
          </w:p>
        </w:tc>
        <w:tc>
          <w:tcPr>
            <w:tcW w:w="520" w:type="pct"/>
            <w:tcBorders>
              <w:top w:val="single" w:sz="4" w:space="0" w:color="auto"/>
              <w:left w:val="single" w:sz="4" w:space="0" w:color="auto"/>
              <w:bottom w:val="single" w:sz="4" w:space="0" w:color="auto"/>
              <w:right w:val="single" w:sz="4" w:space="0" w:color="auto"/>
            </w:tcBorders>
            <w:shd w:val="clear" w:color="auto" w:fill="auto"/>
            <w:vAlign w:val="center"/>
          </w:tcPr>
          <w:p w14:paraId="017D010A" w14:textId="3FCFD2D9" w:rsidR="00964CF5" w:rsidRPr="00C93F86" w:rsidRDefault="00964CF5" w:rsidP="009B0D4F">
            <w:pPr>
              <w:widowControl w:val="0"/>
              <w:jc w:val="center"/>
            </w:pPr>
            <w:r w:rsidRPr="00C93F86">
              <w:t>CLO1.1</w:t>
            </w:r>
          </w:p>
        </w:tc>
        <w:tc>
          <w:tcPr>
            <w:tcW w:w="3164" w:type="pct"/>
            <w:tcBorders>
              <w:top w:val="single" w:sz="4" w:space="0" w:color="auto"/>
              <w:left w:val="single" w:sz="4" w:space="0" w:color="auto"/>
              <w:bottom w:val="single" w:sz="4" w:space="0" w:color="auto"/>
              <w:right w:val="single" w:sz="4" w:space="0" w:color="auto"/>
            </w:tcBorders>
            <w:shd w:val="clear" w:color="auto" w:fill="auto"/>
          </w:tcPr>
          <w:p w14:paraId="339D9189" w14:textId="784DDA2F" w:rsidR="00964CF5" w:rsidRPr="00C93F86" w:rsidRDefault="00077B36" w:rsidP="00B055AA">
            <w:pPr>
              <w:widowControl w:val="0"/>
              <w:spacing w:before="120" w:after="120"/>
              <w:jc w:val="both"/>
            </w:pPr>
            <w:r w:rsidRPr="00C93F86">
              <w:rPr>
                <w:lang w:val="fr-FR"/>
              </w:rPr>
              <w:t xml:space="preserve">Xác dịnh </w:t>
            </w:r>
            <w:r w:rsidR="00953193" w:rsidRPr="00C93F86">
              <w:rPr>
                <w:lang w:val="fr-FR"/>
              </w:rPr>
              <w:t>được</w:t>
            </w:r>
            <w:r w:rsidRPr="00C93F86">
              <w:rPr>
                <w:lang w:val="fr-FR"/>
              </w:rPr>
              <w:t xml:space="preserve"> </w:t>
            </w:r>
            <w:r w:rsidR="00964CF5" w:rsidRPr="00C93F86">
              <w:rPr>
                <w:lang w:val="fr-FR"/>
              </w:rPr>
              <w:t>các</w:t>
            </w:r>
            <w:r w:rsidR="00B055AA" w:rsidRPr="00C93F86">
              <w:rPr>
                <w:lang w:val="fr-FR"/>
              </w:rPr>
              <w:t xml:space="preserve"> vấn đề</w:t>
            </w:r>
            <w:r w:rsidR="00964CF5" w:rsidRPr="00C93F86">
              <w:rPr>
                <w:lang w:val="fr-FR"/>
              </w:rPr>
              <w:t xml:space="preserve"> cơ bản </w:t>
            </w:r>
            <w:r w:rsidR="00B055AA" w:rsidRPr="00C93F86">
              <w:rPr>
                <w:lang w:val="fr-FR"/>
              </w:rPr>
              <w:t>của</w:t>
            </w:r>
            <w:r w:rsidR="00964CF5" w:rsidRPr="00C93F86">
              <w:rPr>
                <w:lang w:val="fr-FR"/>
              </w:rPr>
              <w:t xml:space="preserve"> trí tuệ nhân tạo, các lĩnh vực nghiên cứu của khoa học trí tuệ nhân tạo và vai trò của trí tuệ nhân tạo trong nhận thức của con người</w:t>
            </w:r>
          </w:p>
        </w:tc>
        <w:tc>
          <w:tcPr>
            <w:tcW w:w="702" w:type="pct"/>
            <w:tcBorders>
              <w:top w:val="single" w:sz="4" w:space="0" w:color="auto"/>
              <w:left w:val="single" w:sz="4" w:space="0" w:color="auto"/>
              <w:bottom w:val="single" w:sz="4" w:space="0" w:color="auto"/>
              <w:right w:val="single" w:sz="4" w:space="0" w:color="auto"/>
            </w:tcBorders>
            <w:shd w:val="clear" w:color="auto" w:fill="auto"/>
          </w:tcPr>
          <w:p w14:paraId="3EE4F163" w14:textId="5AE1DBFB" w:rsidR="00964CF5" w:rsidRPr="00C93F86" w:rsidRDefault="008171AE" w:rsidP="009B0D4F">
            <w:pPr>
              <w:widowControl w:val="0"/>
              <w:jc w:val="center"/>
            </w:pPr>
            <w:r w:rsidRPr="00C93F86">
              <w:rPr>
                <w:lang w:val="fr-FR"/>
              </w:rPr>
              <w:t>4</w:t>
            </w:r>
          </w:p>
        </w:tc>
      </w:tr>
      <w:tr w:rsidR="00C93F86" w:rsidRPr="00C93F86" w14:paraId="3E1E8BD8" w14:textId="77777777" w:rsidTr="00C757C5">
        <w:tc>
          <w:tcPr>
            <w:tcW w:w="614" w:type="pct"/>
            <w:vMerge/>
            <w:tcBorders>
              <w:left w:val="single" w:sz="4" w:space="0" w:color="auto"/>
              <w:right w:val="single" w:sz="4" w:space="0" w:color="auto"/>
            </w:tcBorders>
            <w:shd w:val="clear" w:color="auto" w:fill="auto"/>
            <w:vAlign w:val="center"/>
          </w:tcPr>
          <w:p w14:paraId="484E1C1C" w14:textId="77777777" w:rsidR="00964CF5" w:rsidRPr="00C93F86" w:rsidRDefault="00964CF5" w:rsidP="00263804">
            <w:pPr>
              <w:widowControl w:val="0"/>
              <w:jc w:val="center"/>
              <w:rPr>
                <w:b/>
                <w:bCs/>
              </w:rPr>
            </w:pPr>
          </w:p>
        </w:tc>
        <w:tc>
          <w:tcPr>
            <w:tcW w:w="52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79943FF" w14:textId="18B052B4" w:rsidR="00964CF5" w:rsidRPr="00C93F86" w:rsidRDefault="00964CF5" w:rsidP="009B0D4F">
            <w:pPr>
              <w:widowControl w:val="0"/>
              <w:jc w:val="center"/>
            </w:pPr>
            <w:r w:rsidRPr="00C93F86">
              <w:t>CLO1.2</w:t>
            </w:r>
          </w:p>
        </w:tc>
        <w:tc>
          <w:tcPr>
            <w:tcW w:w="3164" w:type="pct"/>
            <w:tcBorders>
              <w:top w:val="single" w:sz="4" w:space="0" w:color="auto"/>
              <w:left w:val="single" w:sz="4" w:space="0" w:color="auto"/>
              <w:bottom w:val="single" w:sz="4" w:space="0" w:color="auto"/>
              <w:right w:val="single" w:sz="4" w:space="0" w:color="auto"/>
            </w:tcBorders>
            <w:shd w:val="clear" w:color="auto" w:fill="auto"/>
          </w:tcPr>
          <w:p w14:paraId="4DD28812" w14:textId="5C86DC51" w:rsidR="00964CF5" w:rsidRPr="00C93F86" w:rsidRDefault="002F5189" w:rsidP="00E61AA5">
            <w:pPr>
              <w:widowControl w:val="0"/>
              <w:spacing w:before="120" w:after="120"/>
              <w:jc w:val="both"/>
            </w:pPr>
            <w:r w:rsidRPr="00C93F86">
              <w:rPr>
                <w:lang w:val="fr-FR"/>
              </w:rPr>
              <w:t xml:space="preserve">Phân </w:t>
            </w:r>
            <w:r w:rsidR="00E61AA5" w:rsidRPr="00C93F86">
              <w:rPr>
                <w:lang w:val="fr-FR"/>
              </w:rPr>
              <w:t>loại</w:t>
            </w:r>
            <w:r w:rsidRPr="00C93F86">
              <w:rPr>
                <w:lang w:val="fr-FR"/>
              </w:rPr>
              <w:t xml:space="preserve"> được </w:t>
            </w:r>
            <w:r w:rsidR="00964CF5" w:rsidRPr="00C93F86">
              <w:rPr>
                <w:lang w:val="fr-FR"/>
              </w:rPr>
              <w:t>các phương pháp giải quyết vấn đề bằng tìm kiếm để giải quyết các bài toán</w:t>
            </w:r>
          </w:p>
        </w:tc>
        <w:tc>
          <w:tcPr>
            <w:tcW w:w="702" w:type="pct"/>
            <w:tcBorders>
              <w:top w:val="single" w:sz="4" w:space="0" w:color="auto"/>
              <w:left w:val="single" w:sz="4" w:space="0" w:color="auto"/>
              <w:bottom w:val="single" w:sz="4" w:space="0" w:color="auto"/>
              <w:right w:val="single" w:sz="4" w:space="0" w:color="auto"/>
            </w:tcBorders>
            <w:shd w:val="clear" w:color="auto" w:fill="auto"/>
            <w:hideMark/>
          </w:tcPr>
          <w:p w14:paraId="20BAECE3" w14:textId="7CF0993B" w:rsidR="00964CF5" w:rsidRPr="00C93F86" w:rsidRDefault="008171AE" w:rsidP="009B0D4F">
            <w:pPr>
              <w:widowControl w:val="0"/>
              <w:jc w:val="center"/>
            </w:pPr>
            <w:r w:rsidRPr="00C93F86">
              <w:rPr>
                <w:lang w:val="fr-FR"/>
              </w:rPr>
              <w:t>4</w:t>
            </w:r>
          </w:p>
        </w:tc>
      </w:tr>
      <w:tr w:rsidR="00C93F86" w:rsidRPr="00C93F86" w14:paraId="3A89BBC4" w14:textId="77777777" w:rsidTr="00C757C5">
        <w:trPr>
          <w:trHeight w:val="305"/>
        </w:trPr>
        <w:tc>
          <w:tcPr>
            <w:tcW w:w="614" w:type="pct"/>
            <w:vMerge/>
            <w:tcBorders>
              <w:left w:val="single" w:sz="4" w:space="0" w:color="auto"/>
              <w:right w:val="single" w:sz="4" w:space="0" w:color="auto"/>
            </w:tcBorders>
            <w:shd w:val="clear" w:color="auto" w:fill="auto"/>
            <w:vAlign w:val="center"/>
          </w:tcPr>
          <w:p w14:paraId="121656A0" w14:textId="77777777" w:rsidR="00964CF5" w:rsidRPr="00C93F86" w:rsidRDefault="00964CF5" w:rsidP="00263804">
            <w:pPr>
              <w:widowControl w:val="0"/>
              <w:jc w:val="center"/>
              <w:rPr>
                <w:b/>
                <w:bCs/>
              </w:rPr>
            </w:pPr>
          </w:p>
        </w:tc>
        <w:tc>
          <w:tcPr>
            <w:tcW w:w="520" w:type="pct"/>
            <w:tcBorders>
              <w:top w:val="single" w:sz="4" w:space="0" w:color="auto"/>
              <w:left w:val="single" w:sz="4" w:space="0" w:color="auto"/>
              <w:right w:val="single" w:sz="4" w:space="0" w:color="auto"/>
            </w:tcBorders>
            <w:shd w:val="clear" w:color="auto" w:fill="auto"/>
            <w:vAlign w:val="center"/>
          </w:tcPr>
          <w:p w14:paraId="7E05EDEC" w14:textId="34AF7DCD" w:rsidR="00964CF5" w:rsidRPr="00C93F86" w:rsidRDefault="00964CF5" w:rsidP="009B0D4F">
            <w:pPr>
              <w:widowControl w:val="0"/>
              <w:jc w:val="center"/>
            </w:pPr>
            <w:r w:rsidRPr="00C93F86">
              <w:t>CLO1.3</w:t>
            </w:r>
          </w:p>
        </w:tc>
        <w:tc>
          <w:tcPr>
            <w:tcW w:w="3164" w:type="pct"/>
            <w:tcBorders>
              <w:top w:val="single" w:sz="4" w:space="0" w:color="auto"/>
              <w:left w:val="single" w:sz="4" w:space="0" w:color="auto"/>
              <w:right w:val="single" w:sz="4" w:space="0" w:color="auto"/>
            </w:tcBorders>
            <w:shd w:val="clear" w:color="auto" w:fill="auto"/>
          </w:tcPr>
          <w:p w14:paraId="4485609C" w14:textId="2178019A" w:rsidR="00964CF5" w:rsidRPr="00C93F86" w:rsidRDefault="00953193" w:rsidP="002F5189">
            <w:pPr>
              <w:widowControl w:val="0"/>
              <w:spacing w:before="120" w:after="120"/>
              <w:jc w:val="both"/>
            </w:pPr>
            <w:r w:rsidRPr="00C93F86">
              <w:rPr>
                <w:lang w:val="fr-FR"/>
              </w:rPr>
              <w:t xml:space="preserve">Phân biệt </w:t>
            </w:r>
            <w:r w:rsidR="002F5189" w:rsidRPr="00C93F86">
              <w:rPr>
                <w:lang w:val="fr-FR"/>
              </w:rPr>
              <w:t xml:space="preserve">được </w:t>
            </w:r>
            <w:r w:rsidR="00964CF5" w:rsidRPr="00C93F86">
              <w:rPr>
                <w:lang w:val="fr-FR"/>
              </w:rPr>
              <w:t>các phương pháp biểu diễn tri thức, xử lý tri thức, các phương pháp chứng minh tự động và suy d</w:t>
            </w:r>
            <w:r w:rsidR="002F5189" w:rsidRPr="00C93F86">
              <w:rPr>
                <w:lang w:val="fr-FR"/>
              </w:rPr>
              <w:t>iễn để giải quyết các bài toán</w:t>
            </w:r>
          </w:p>
        </w:tc>
        <w:tc>
          <w:tcPr>
            <w:tcW w:w="702" w:type="pct"/>
            <w:tcBorders>
              <w:top w:val="single" w:sz="4" w:space="0" w:color="auto"/>
              <w:left w:val="single" w:sz="4" w:space="0" w:color="auto"/>
              <w:right w:val="single" w:sz="4" w:space="0" w:color="auto"/>
            </w:tcBorders>
            <w:shd w:val="clear" w:color="auto" w:fill="auto"/>
          </w:tcPr>
          <w:p w14:paraId="4BD80D79" w14:textId="10711FAD" w:rsidR="00964CF5" w:rsidRPr="00C93F86" w:rsidRDefault="008171AE" w:rsidP="009B0D4F">
            <w:pPr>
              <w:widowControl w:val="0"/>
              <w:jc w:val="center"/>
            </w:pPr>
            <w:r w:rsidRPr="00C93F86">
              <w:rPr>
                <w:lang w:val="fr-FR"/>
              </w:rPr>
              <w:t>4</w:t>
            </w:r>
          </w:p>
        </w:tc>
      </w:tr>
      <w:tr w:rsidR="00C93F86" w:rsidRPr="00C93F86" w14:paraId="72EDA645" w14:textId="77777777" w:rsidTr="00C757C5">
        <w:trPr>
          <w:trHeight w:val="669"/>
        </w:trPr>
        <w:tc>
          <w:tcPr>
            <w:tcW w:w="614" w:type="pct"/>
            <w:vMerge/>
            <w:tcBorders>
              <w:left w:val="single" w:sz="4" w:space="0" w:color="auto"/>
              <w:right w:val="single" w:sz="4" w:space="0" w:color="auto"/>
            </w:tcBorders>
            <w:shd w:val="clear" w:color="auto" w:fill="auto"/>
            <w:vAlign w:val="center"/>
          </w:tcPr>
          <w:p w14:paraId="34E7ACF8" w14:textId="77777777" w:rsidR="00964CF5" w:rsidRPr="00C93F86" w:rsidRDefault="00964CF5" w:rsidP="00263804">
            <w:pPr>
              <w:widowControl w:val="0"/>
              <w:jc w:val="center"/>
              <w:rPr>
                <w:b/>
                <w:bCs/>
              </w:rPr>
            </w:pPr>
          </w:p>
        </w:tc>
        <w:tc>
          <w:tcPr>
            <w:tcW w:w="520" w:type="pct"/>
            <w:tcBorders>
              <w:top w:val="single" w:sz="4" w:space="0" w:color="auto"/>
              <w:left w:val="single" w:sz="4" w:space="0" w:color="auto"/>
              <w:right w:val="single" w:sz="4" w:space="0" w:color="auto"/>
            </w:tcBorders>
            <w:shd w:val="clear" w:color="auto" w:fill="auto"/>
            <w:vAlign w:val="center"/>
            <w:hideMark/>
          </w:tcPr>
          <w:p w14:paraId="36E37538" w14:textId="716B0AAD" w:rsidR="00964CF5" w:rsidRPr="00C93F86" w:rsidRDefault="00964CF5" w:rsidP="009B0D4F">
            <w:pPr>
              <w:widowControl w:val="0"/>
              <w:jc w:val="center"/>
            </w:pPr>
            <w:r w:rsidRPr="00C93F86">
              <w:t>CLO1.4</w:t>
            </w:r>
          </w:p>
        </w:tc>
        <w:tc>
          <w:tcPr>
            <w:tcW w:w="3164" w:type="pct"/>
            <w:tcBorders>
              <w:top w:val="single" w:sz="4" w:space="0" w:color="auto"/>
              <w:left w:val="single" w:sz="4" w:space="0" w:color="auto"/>
              <w:right w:val="single" w:sz="4" w:space="0" w:color="auto"/>
            </w:tcBorders>
            <w:shd w:val="clear" w:color="auto" w:fill="auto"/>
          </w:tcPr>
          <w:p w14:paraId="4F14B7FD" w14:textId="282D807D" w:rsidR="00964CF5" w:rsidRPr="00C93F86" w:rsidRDefault="00E61AA5" w:rsidP="00284D6C">
            <w:pPr>
              <w:widowControl w:val="0"/>
              <w:spacing w:before="120" w:after="120"/>
              <w:jc w:val="both"/>
            </w:pPr>
            <w:r w:rsidRPr="00C93F86">
              <w:rPr>
                <w:lang w:val="fr-FR"/>
              </w:rPr>
              <w:t>Phân biệt</w:t>
            </w:r>
            <w:r w:rsidR="00284D6C" w:rsidRPr="00C93F86">
              <w:rPr>
                <w:lang w:val="fr-FR"/>
              </w:rPr>
              <w:t xml:space="preserve"> được</w:t>
            </w:r>
            <w:r w:rsidR="00953193" w:rsidRPr="00C93F86">
              <w:rPr>
                <w:lang w:val="fr-FR"/>
              </w:rPr>
              <w:t xml:space="preserve"> </w:t>
            </w:r>
            <w:r w:rsidR="00964CF5" w:rsidRPr="00C93F86">
              <w:rPr>
                <w:lang w:val="fr-FR"/>
              </w:rPr>
              <w:t xml:space="preserve">các kỹ thuật trí tuệ nhân tạo hiện đại </w:t>
            </w:r>
            <w:r w:rsidR="00284D6C" w:rsidRPr="00C93F86">
              <w:rPr>
                <w:lang w:val="fr-FR"/>
              </w:rPr>
              <w:t>để</w:t>
            </w:r>
            <w:r w:rsidR="00964CF5" w:rsidRPr="00C93F86">
              <w:rPr>
                <w:lang w:val="fr-FR"/>
              </w:rPr>
              <w:t xml:space="preserve"> giải quyết các bài toán trong </w:t>
            </w:r>
            <w:r w:rsidR="00953193" w:rsidRPr="00C93F86">
              <w:rPr>
                <w:lang w:val="fr-FR"/>
              </w:rPr>
              <w:t>thực tế</w:t>
            </w:r>
          </w:p>
        </w:tc>
        <w:tc>
          <w:tcPr>
            <w:tcW w:w="702" w:type="pct"/>
            <w:tcBorders>
              <w:top w:val="single" w:sz="4" w:space="0" w:color="auto"/>
              <w:left w:val="single" w:sz="4" w:space="0" w:color="auto"/>
              <w:right w:val="single" w:sz="4" w:space="0" w:color="auto"/>
            </w:tcBorders>
            <w:shd w:val="clear" w:color="auto" w:fill="auto"/>
            <w:hideMark/>
          </w:tcPr>
          <w:p w14:paraId="68E34C29" w14:textId="02DF6931" w:rsidR="00964CF5" w:rsidRPr="00C93F86" w:rsidRDefault="00E61AA5" w:rsidP="009B0D4F">
            <w:pPr>
              <w:widowControl w:val="0"/>
              <w:jc w:val="center"/>
            </w:pPr>
            <w:r w:rsidRPr="00C93F86">
              <w:rPr>
                <w:lang w:val="fr-FR"/>
              </w:rPr>
              <w:t>4</w:t>
            </w:r>
          </w:p>
        </w:tc>
      </w:tr>
      <w:tr w:rsidR="00C93F86" w:rsidRPr="00C93F86" w14:paraId="205EF378" w14:textId="77777777" w:rsidTr="00C757C5">
        <w:trPr>
          <w:trHeight w:val="397"/>
        </w:trPr>
        <w:tc>
          <w:tcPr>
            <w:tcW w:w="614" w:type="pct"/>
            <w:vMerge w:val="restart"/>
            <w:tcBorders>
              <w:top w:val="single" w:sz="4" w:space="0" w:color="auto"/>
              <w:left w:val="single" w:sz="4" w:space="0" w:color="auto"/>
              <w:right w:val="single" w:sz="4" w:space="0" w:color="auto"/>
            </w:tcBorders>
            <w:shd w:val="clear" w:color="auto" w:fill="auto"/>
            <w:vAlign w:val="center"/>
          </w:tcPr>
          <w:p w14:paraId="650E53DE" w14:textId="77777777" w:rsidR="00964CF5" w:rsidRPr="00C93F86" w:rsidRDefault="00964CF5" w:rsidP="00263804">
            <w:pPr>
              <w:widowControl w:val="0"/>
              <w:jc w:val="center"/>
              <w:rPr>
                <w:b/>
                <w:bCs/>
              </w:rPr>
            </w:pPr>
            <w:r w:rsidRPr="00C93F86">
              <w:rPr>
                <w:b/>
                <w:bCs/>
              </w:rPr>
              <w:t>CG2</w:t>
            </w:r>
          </w:p>
          <w:p w14:paraId="4157B4BD" w14:textId="5074E83F" w:rsidR="00964CF5" w:rsidRPr="00C93F86" w:rsidRDefault="00964CF5" w:rsidP="00263804">
            <w:pPr>
              <w:widowControl w:val="0"/>
              <w:jc w:val="center"/>
              <w:rPr>
                <w:b/>
                <w:bCs/>
              </w:rPr>
            </w:pPr>
            <w:r w:rsidRPr="00C93F86">
              <w:t>Kỹ năng</w:t>
            </w:r>
          </w:p>
        </w:tc>
        <w:tc>
          <w:tcPr>
            <w:tcW w:w="520" w:type="pct"/>
            <w:tcBorders>
              <w:top w:val="single" w:sz="4" w:space="0" w:color="auto"/>
              <w:left w:val="single" w:sz="4" w:space="0" w:color="auto"/>
              <w:bottom w:val="single" w:sz="4" w:space="0" w:color="auto"/>
              <w:right w:val="single" w:sz="4" w:space="0" w:color="auto"/>
            </w:tcBorders>
            <w:shd w:val="clear" w:color="auto" w:fill="auto"/>
            <w:vAlign w:val="center"/>
          </w:tcPr>
          <w:p w14:paraId="5CBD80B0" w14:textId="38FC258A" w:rsidR="00964CF5" w:rsidRPr="00C93F86" w:rsidRDefault="00964CF5" w:rsidP="009B0D4F">
            <w:pPr>
              <w:widowControl w:val="0"/>
              <w:jc w:val="center"/>
            </w:pPr>
            <w:r w:rsidRPr="00C93F86">
              <w:t>CLO2.1</w:t>
            </w:r>
          </w:p>
        </w:tc>
        <w:tc>
          <w:tcPr>
            <w:tcW w:w="3164" w:type="pct"/>
            <w:tcBorders>
              <w:top w:val="single" w:sz="4" w:space="0" w:color="auto"/>
              <w:left w:val="single" w:sz="4" w:space="0" w:color="auto"/>
              <w:bottom w:val="single" w:sz="4" w:space="0" w:color="auto"/>
              <w:right w:val="single" w:sz="4" w:space="0" w:color="auto"/>
            </w:tcBorders>
            <w:shd w:val="clear" w:color="auto" w:fill="auto"/>
          </w:tcPr>
          <w:p w14:paraId="6CFECB75" w14:textId="6405DB6F" w:rsidR="00964CF5" w:rsidRPr="00C93F86" w:rsidRDefault="00BE5ECE" w:rsidP="00BE5ECE">
            <w:pPr>
              <w:widowControl w:val="0"/>
              <w:spacing w:before="120" w:after="120"/>
              <w:jc w:val="both"/>
            </w:pPr>
            <w:r w:rsidRPr="00C93F86">
              <w:rPr>
                <w:lang w:val="fr-FR"/>
              </w:rPr>
              <w:t xml:space="preserve">Kết hợp </w:t>
            </w:r>
            <w:r w:rsidR="006723C9" w:rsidRPr="00C93F86">
              <w:rPr>
                <w:lang w:val="fr-FR"/>
              </w:rPr>
              <w:t>thành thạo</w:t>
            </w:r>
            <w:r w:rsidR="00964CF5" w:rsidRPr="00C93F86">
              <w:rPr>
                <w:lang w:val="fr-FR"/>
              </w:rPr>
              <w:t xml:space="preserve"> </w:t>
            </w:r>
            <w:r w:rsidRPr="00C93F86">
              <w:rPr>
                <w:lang w:val="fr-FR"/>
              </w:rPr>
              <w:t xml:space="preserve">việc </w:t>
            </w:r>
            <w:r w:rsidR="00964CF5" w:rsidRPr="00C93F86">
              <w:rPr>
                <w:lang w:val="fr-FR"/>
              </w:rPr>
              <w:t>tìm kiếm, thu thập, tổng hợp, phân tích, đánh giá các bài toán của khoa học trí tuệ nhân tạo</w:t>
            </w:r>
          </w:p>
        </w:tc>
        <w:tc>
          <w:tcPr>
            <w:tcW w:w="702" w:type="pct"/>
            <w:tcBorders>
              <w:top w:val="single" w:sz="4" w:space="0" w:color="auto"/>
              <w:left w:val="single" w:sz="4" w:space="0" w:color="auto"/>
              <w:bottom w:val="single" w:sz="4" w:space="0" w:color="auto"/>
              <w:right w:val="single" w:sz="4" w:space="0" w:color="auto"/>
            </w:tcBorders>
            <w:shd w:val="clear" w:color="auto" w:fill="auto"/>
          </w:tcPr>
          <w:p w14:paraId="05D03A73" w14:textId="45D31A49" w:rsidR="00964CF5" w:rsidRPr="00C93F86" w:rsidRDefault="00BE5ECE" w:rsidP="009B0D4F">
            <w:pPr>
              <w:widowControl w:val="0"/>
              <w:jc w:val="center"/>
            </w:pPr>
            <w:r w:rsidRPr="00C93F86">
              <w:rPr>
                <w:lang w:val="fr-FR"/>
              </w:rPr>
              <w:t>4</w:t>
            </w:r>
          </w:p>
        </w:tc>
      </w:tr>
      <w:tr w:rsidR="00C93F86" w:rsidRPr="00C93F86" w14:paraId="5A302D49" w14:textId="77777777" w:rsidTr="00C757C5">
        <w:trPr>
          <w:trHeight w:val="397"/>
        </w:trPr>
        <w:tc>
          <w:tcPr>
            <w:tcW w:w="614" w:type="pct"/>
            <w:vMerge/>
            <w:tcBorders>
              <w:left w:val="single" w:sz="4" w:space="0" w:color="auto"/>
              <w:right w:val="single" w:sz="4" w:space="0" w:color="auto"/>
            </w:tcBorders>
            <w:shd w:val="clear" w:color="auto" w:fill="auto"/>
            <w:vAlign w:val="center"/>
          </w:tcPr>
          <w:p w14:paraId="75AF0414" w14:textId="77777777" w:rsidR="00964CF5" w:rsidRPr="00C93F86" w:rsidRDefault="00964CF5" w:rsidP="00263804">
            <w:pPr>
              <w:widowControl w:val="0"/>
              <w:jc w:val="center"/>
              <w:rPr>
                <w:b/>
                <w:bCs/>
              </w:rPr>
            </w:pPr>
          </w:p>
        </w:tc>
        <w:tc>
          <w:tcPr>
            <w:tcW w:w="520" w:type="pct"/>
            <w:tcBorders>
              <w:top w:val="single" w:sz="4" w:space="0" w:color="auto"/>
              <w:left w:val="single" w:sz="4" w:space="0" w:color="auto"/>
              <w:bottom w:val="single" w:sz="4" w:space="0" w:color="auto"/>
              <w:right w:val="single" w:sz="4" w:space="0" w:color="auto"/>
            </w:tcBorders>
            <w:shd w:val="clear" w:color="auto" w:fill="auto"/>
            <w:vAlign w:val="center"/>
          </w:tcPr>
          <w:p w14:paraId="563C6A07" w14:textId="6732D933" w:rsidR="00964CF5" w:rsidRPr="00C93F86" w:rsidRDefault="00964CF5" w:rsidP="009B0D4F">
            <w:pPr>
              <w:widowControl w:val="0"/>
              <w:jc w:val="center"/>
            </w:pPr>
            <w:r w:rsidRPr="00C93F86">
              <w:t>CLO2.2</w:t>
            </w:r>
          </w:p>
        </w:tc>
        <w:tc>
          <w:tcPr>
            <w:tcW w:w="3164" w:type="pct"/>
            <w:tcBorders>
              <w:top w:val="single" w:sz="4" w:space="0" w:color="auto"/>
              <w:left w:val="single" w:sz="4" w:space="0" w:color="auto"/>
              <w:bottom w:val="single" w:sz="4" w:space="0" w:color="auto"/>
              <w:right w:val="single" w:sz="4" w:space="0" w:color="auto"/>
            </w:tcBorders>
            <w:shd w:val="clear" w:color="auto" w:fill="auto"/>
          </w:tcPr>
          <w:p w14:paraId="66BC64A2" w14:textId="237F7C55" w:rsidR="00964CF5" w:rsidRPr="00C93F86" w:rsidRDefault="00BE5ECE" w:rsidP="00BE5ECE">
            <w:pPr>
              <w:widowControl w:val="0"/>
              <w:spacing w:before="120" w:after="120"/>
              <w:jc w:val="both"/>
            </w:pPr>
            <w:r w:rsidRPr="00C93F86">
              <w:rPr>
                <w:lang w:val="fr-FR"/>
              </w:rPr>
              <w:t>Kết hợp m</w:t>
            </w:r>
            <w:r w:rsidR="00964CF5" w:rsidRPr="00C93F86">
              <w:rPr>
                <w:lang w:val="fr-FR"/>
              </w:rPr>
              <w:t>ô hình hóa và thiết kế mô hình giải các bài toán trong trí tuệ nhân tạo</w:t>
            </w:r>
          </w:p>
        </w:tc>
        <w:tc>
          <w:tcPr>
            <w:tcW w:w="702" w:type="pct"/>
            <w:tcBorders>
              <w:top w:val="single" w:sz="4" w:space="0" w:color="auto"/>
              <w:left w:val="single" w:sz="4" w:space="0" w:color="auto"/>
              <w:bottom w:val="single" w:sz="4" w:space="0" w:color="auto"/>
              <w:right w:val="single" w:sz="4" w:space="0" w:color="auto"/>
            </w:tcBorders>
            <w:shd w:val="clear" w:color="auto" w:fill="auto"/>
          </w:tcPr>
          <w:p w14:paraId="646D8FBD" w14:textId="0AD807B0" w:rsidR="00964CF5" w:rsidRPr="00C93F86" w:rsidRDefault="00BE5ECE" w:rsidP="009B0D4F">
            <w:pPr>
              <w:widowControl w:val="0"/>
              <w:jc w:val="center"/>
            </w:pPr>
            <w:r w:rsidRPr="00C93F86">
              <w:rPr>
                <w:lang w:val="fr-FR"/>
              </w:rPr>
              <w:t>4</w:t>
            </w:r>
          </w:p>
        </w:tc>
      </w:tr>
      <w:tr w:rsidR="00C93F86" w:rsidRPr="00C93F86" w14:paraId="258B354B" w14:textId="77777777" w:rsidTr="00C757C5">
        <w:trPr>
          <w:trHeight w:val="397"/>
        </w:trPr>
        <w:tc>
          <w:tcPr>
            <w:tcW w:w="614" w:type="pct"/>
            <w:vMerge/>
            <w:tcBorders>
              <w:left w:val="single" w:sz="4" w:space="0" w:color="auto"/>
              <w:right w:val="single" w:sz="4" w:space="0" w:color="auto"/>
            </w:tcBorders>
            <w:shd w:val="clear" w:color="auto" w:fill="auto"/>
            <w:vAlign w:val="center"/>
          </w:tcPr>
          <w:p w14:paraId="05462B61" w14:textId="77777777" w:rsidR="00964CF5" w:rsidRPr="00C93F86" w:rsidRDefault="00964CF5" w:rsidP="00263804">
            <w:pPr>
              <w:widowControl w:val="0"/>
              <w:jc w:val="center"/>
              <w:rPr>
                <w:b/>
                <w:bCs/>
              </w:rPr>
            </w:pPr>
          </w:p>
        </w:tc>
        <w:tc>
          <w:tcPr>
            <w:tcW w:w="520" w:type="pct"/>
            <w:tcBorders>
              <w:top w:val="single" w:sz="4" w:space="0" w:color="auto"/>
              <w:left w:val="single" w:sz="4" w:space="0" w:color="auto"/>
              <w:bottom w:val="single" w:sz="4" w:space="0" w:color="auto"/>
              <w:right w:val="single" w:sz="4" w:space="0" w:color="auto"/>
            </w:tcBorders>
            <w:shd w:val="clear" w:color="auto" w:fill="auto"/>
            <w:vAlign w:val="center"/>
          </w:tcPr>
          <w:p w14:paraId="6FFAE441" w14:textId="61B13D1E" w:rsidR="00964CF5" w:rsidRPr="00C93F86" w:rsidRDefault="00964CF5" w:rsidP="009B0D4F">
            <w:pPr>
              <w:widowControl w:val="0"/>
              <w:jc w:val="center"/>
            </w:pPr>
            <w:r w:rsidRPr="00C93F86">
              <w:t>CLO2.3</w:t>
            </w:r>
          </w:p>
        </w:tc>
        <w:tc>
          <w:tcPr>
            <w:tcW w:w="3164" w:type="pct"/>
            <w:tcBorders>
              <w:top w:val="single" w:sz="4" w:space="0" w:color="auto"/>
              <w:left w:val="single" w:sz="4" w:space="0" w:color="auto"/>
              <w:bottom w:val="single" w:sz="4" w:space="0" w:color="auto"/>
              <w:right w:val="single" w:sz="4" w:space="0" w:color="auto"/>
            </w:tcBorders>
            <w:shd w:val="clear" w:color="auto" w:fill="auto"/>
          </w:tcPr>
          <w:p w14:paraId="07137E6A" w14:textId="03D728B3" w:rsidR="00964CF5" w:rsidRPr="00C93F86" w:rsidRDefault="00BE5ECE" w:rsidP="00263804">
            <w:pPr>
              <w:widowControl w:val="0"/>
              <w:spacing w:before="120" w:after="120"/>
              <w:jc w:val="both"/>
            </w:pPr>
            <w:r w:rsidRPr="00C93F86">
              <w:rPr>
                <w:lang w:val="fr-FR"/>
              </w:rPr>
              <w:t>Kết hợp</w:t>
            </w:r>
            <w:r w:rsidR="00964CF5" w:rsidRPr="00C93F86">
              <w:rPr>
                <w:lang w:val="fr-FR"/>
              </w:rPr>
              <w:t xml:space="preserve"> nghiên cứu và phát triển các ứng dụng trí tuệ nhân tạo</w:t>
            </w:r>
          </w:p>
        </w:tc>
        <w:tc>
          <w:tcPr>
            <w:tcW w:w="702" w:type="pct"/>
            <w:tcBorders>
              <w:top w:val="single" w:sz="4" w:space="0" w:color="auto"/>
              <w:left w:val="single" w:sz="4" w:space="0" w:color="auto"/>
              <w:bottom w:val="single" w:sz="4" w:space="0" w:color="auto"/>
              <w:right w:val="single" w:sz="4" w:space="0" w:color="auto"/>
            </w:tcBorders>
            <w:shd w:val="clear" w:color="auto" w:fill="auto"/>
          </w:tcPr>
          <w:p w14:paraId="11E55219" w14:textId="7F3F564C" w:rsidR="00964CF5" w:rsidRPr="00C93F86" w:rsidRDefault="00BE5ECE" w:rsidP="009B0D4F">
            <w:pPr>
              <w:widowControl w:val="0"/>
              <w:jc w:val="center"/>
            </w:pPr>
            <w:r w:rsidRPr="00C93F86">
              <w:rPr>
                <w:lang w:val="fr-FR"/>
              </w:rPr>
              <w:t>4</w:t>
            </w:r>
          </w:p>
        </w:tc>
      </w:tr>
      <w:tr w:rsidR="00C93F86" w:rsidRPr="00C93F86" w14:paraId="5FDB2DA8" w14:textId="77777777" w:rsidTr="00C757C5">
        <w:trPr>
          <w:trHeight w:val="397"/>
        </w:trPr>
        <w:tc>
          <w:tcPr>
            <w:tcW w:w="614" w:type="pct"/>
            <w:vMerge w:val="restart"/>
            <w:tcBorders>
              <w:top w:val="single" w:sz="4" w:space="0" w:color="auto"/>
              <w:left w:val="single" w:sz="4" w:space="0" w:color="auto"/>
              <w:right w:val="single" w:sz="4" w:space="0" w:color="auto"/>
            </w:tcBorders>
            <w:shd w:val="clear" w:color="auto" w:fill="auto"/>
            <w:vAlign w:val="center"/>
          </w:tcPr>
          <w:p w14:paraId="30AC532D" w14:textId="77777777" w:rsidR="00964CF5" w:rsidRPr="00C93F86" w:rsidRDefault="00964CF5" w:rsidP="00263804">
            <w:pPr>
              <w:widowControl w:val="0"/>
              <w:jc w:val="center"/>
              <w:rPr>
                <w:b/>
                <w:bCs/>
              </w:rPr>
            </w:pPr>
            <w:r w:rsidRPr="00C93F86">
              <w:rPr>
                <w:b/>
                <w:bCs/>
              </w:rPr>
              <w:lastRenderedPageBreak/>
              <w:t>CG3</w:t>
            </w:r>
          </w:p>
          <w:p w14:paraId="727078C5" w14:textId="5DFFAE7A" w:rsidR="00964CF5" w:rsidRPr="00C93F86" w:rsidRDefault="00964CF5" w:rsidP="00263804">
            <w:pPr>
              <w:widowControl w:val="0"/>
              <w:jc w:val="center"/>
              <w:rPr>
                <w:b/>
                <w:bCs/>
                <w:lang w:val="vi-VN"/>
              </w:rPr>
            </w:pPr>
            <w:r w:rsidRPr="00C93F86">
              <w:t>Năng lực tự chủ, trách nhiệm</w:t>
            </w:r>
          </w:p>
        </w:tc>
        <w:tc>
          <w:tcPr>
            <w:tcW w:w="520" w:type="pct"/>
            <w:tcBorders>
              <w:top w:val="single" w:sz="4" w:space="0" w:color="auto"/>
              <w:left w:val="single" w:sz="4" w:space="0" w:color="auto"/>
              <w:bottom w:val="single" w:sz="4" w:space="0" w:color="auto"/>
              <w:right w:val="single" w:sz="4" w:space="0" w:color="auto"/>
            </w:tcBorders>
            <w:shd w:val="clear" w:color="auto" w:fill="auto"/>
            <w:vAlign w:val="center"/>
          </w:tcPr>
          <w:p w14:paraId="5FD61620" w14:textId="42FCA4A7" w:rsidR="00964CF5" w:rsidRPr="00C93F86" w:rsidRDefault="00964CF5" w:rsidP="009B0D4F">
            <w:pPr>
              <w:widowControl w:val="0"/>
              <w:jc w:val="center"/>
            </w:pPr>
            <w:r w:rsidRPr="00C93F86">
              <w:t>CLO3.1</w:t>
            </w:r>
          </w:p>
        </w:tc>
        <w:tc>
          <w:tcPr>
            <w:tcW w:w="3164" w:type="pct"/>
            <w:tcBorders>
              <w:top w:val="single" w:sz="4" w:space="0" w:color="auto"/>
              <w:left w:val="single" w:sz="4" w:space="0" w:color="auto"/>
              <w:bottom w:val="single" w:sz="4" w:space="0" w:color="auto"/>
              <w:right w:val="single" w:sz="4" w:space="0" w:color="auto"/>
            </w:tcBorders>
            <w:shd w:val="clear" w:color="auto" w:fill="auto"/>
          </w:tcPr>
          <w:p w14:paraId="331BAD81" w14:textId="03AFC0B0" w:rsidR="00964CF5" w:rsidRPr="00C93F86" w:rsidRDefault="00DA47E3" w:rsidP="00DA47E3">
            <w:pPr>
              <w:widowControl w:val="0"/>
              <w:spacing w:before="120" w:after="120"/>
              <w:jc w:val="both"/>
            </w:pPr>
            <w:r w:rsidRPr="00C93F86">
              <w:rPr>
                <w:lang w:val="fr-FR"/>
              </w:rPr>
              <w:t>Thể hiện khả năng t</w:t>
            </w:r>
            <w:r w:rsidR="00964CF5" w:rsidRPr="00C93F86">
              <w:rPr>
                <w:lang w:val="fr-FR"/>
              </w:rPr>
              <w:t>ự học tập, tìm hiểu, nghiên cứu tài liệu để hoàn thành các bài học và bài tập được giao</w:t>
            </w:r>
          </w:p>
        </w:tc>
        <w:tc>
          <w:tcPr>
            <w:tcW w:w="702" w:type="pct"/>
            <w:tcBorders>
              <w:top w:val="single" w:sz="4" w:space="0" w:color="auto"/>
              <w:left w:val="single" w:sz="4" w:space="0" w:color="auto"/>
              <w:bottom w:val="single" w:sz="4" w:space="0" w:color="auto"/>
              <w:right w:val="single" w:sz="4" w:space="0" w:color="auto"/>
            </w:tcBorders>
            <w:shd w:val="clear" w:color="auto" w:fill="auto"/>
          </w:tcPr>
          <w:p w14:paraId="47DC0C93" w14:textId="0D073B65" w:rsidR="00964CF5" w:rsidRPr="00C93F86" w:rsidRDefault="00964CF5" w:rsidP="009B0D4F">
            <w:pPr>
              <w:widowControl w:val="0"/>
              <w:jc w:val="center"/>
            </w:pPr>
            <w:r w:rsidRPr="00C93F86">
              <w:rPr>
                <w:lang w:val="fr-FR"/>
              </w:rPr>
              <w:t>5</w:t>
            </w:r>
          </w:p>
        </w:tc>
      </w:tr>
      <w:tr w:rsidR="00C93F86" w:rsidRPr="00C93F86" w14:paraId="15A13CC2" w14:textId="77777777" w:rsidTr="00C757C5">
        <w:trPr>
          <w:trHeight w:val="397"/>
        </w:trPr>
        <w:tc>
          <w:tcPr>
            <w:tcW w:w="614" w:type="pct"/>
            <w:vMerge/>
            <w:tcBorders>
              <w:left w:val="single" w:sz="4" w:space="0" w:color="auto"/>
              <w:right w:val="single" w:sz="4" w:space="0" w:color="auto"/>
            </w:tcBorders>
            <w:shd w:val="clear" w:color="auto" w:fill="auto"/>
            <w:vAlign w:val="center"/>
          </w:tcPr>
          <w:p w14:paraId="76736018" w14:textId="77777777" w:rsidR="00964CF5" w:rsidRPr="00C93F86" w:rsidRDefault="00964CF5" w:rsidP="009B0D4F">
            <w:pPr>
              <w:widowControl w:val="0"/>
              <w:jc w:val="center"/>
            </w:pPr>
          </w:p>
        </w:tc>
        <w:tc>
          <w:tcPr>
            <w:tcW w:w="520" w:type="pct"/>
            <w:tcBorders>
              <w:top w:val="single" w:sz="4" w:space="0" w:color="auto"/>
              <w:left w:val="single" w:sz="4" w:space="0" w:color="auto"/>
              <w:bottom w:val="single" w:sz="4" w:space="0" w:color="auto"/>
              <w:right w:val="single" w:sz="4" w:space="0" w:color="auto"/>
            </w:tcBorders>
            <w:shd w:val="clear" w:color="auto" w:fill="auto"/>
            <w:vAlign w:val="center"/>
          </w:tcPr>
          <w:p w14:paraId="433A5F4C" w14:textId="71457A59" w:rsidR="00964CF5" w:rsidRPr="00C93F86" w:rsidRDefault="00964CF5" w:rsidP="009B0D4F">
            <w:pPr>
              <w:widowControl w:val="0"/>
              <w:jc w:val="center"/>
            </w:pPr>
            <w:r w:rsidRPr="00C93F86">
              <w:t>CLO3.2</w:t>
            </w:r>
          </w:p>
        </w:tc>
        <w:tc>
          <w:tcPr>
            <w:tcW w:w="3164" w:type="pct"/>
            <w:tcBorders>
              <w:top w:val="single" w:sz="4" w:space="0" w:color="auto"/>
              <w:left w:val="single" w:sz="4" w:space="0" w:color="auto"/>
              <w:bottom w:val="single" w:sz="4" w:space="0" w:color="auto"/>
              <w:right w:val="single" w:sz="4" w:space="0" w:color="auto"/>
            </w:tcBorders>
            <w:shd w:val="clear" w:color="auto" w:fill="auto"/>
          </w:tcPr>
          <w:p w14:paraId="3166B3B6" w14:textId="4BB4812F" w:rsidR="00964CF5" w:rsidRPr="00C93F86" w:rsidRDefault="00964CF5" w:rsidP="00263804">
            <w:pPr>
              <w:widowControl w:val="0"/>
              <w:spacing w:before="120" w:after="120"/>
              <w:jc w:val="both"/>
            </w:pPr>
            <w:r w:rsidRPr="00C93F86">
              <w:rPr>
                <w:lang w:val="fr-FR"/>
              </w:rPr>
              <w:t>Thể hiện ý thức tổ chức kỷ luật, tuân thủ các nội quy, có tinh thần hợp tác và trách nhiệm cá nhân đối với các hoạt động nhóm và hoạt động của lớp học</w:t>
            </w:r>
          </w:p>
        </w:tc>
        <w:tc>
          <w:tcPr>
            <w:tcW w:w="702" w:type="pct"/>
            <w:tcBorders>
              <w:top w:val="single" w:sz="4" w:space="0" w:color="auto"/>
              <w:left w:val="single" w:sz="4" w:space="0" w:color="auto"/>
              <w:bottom w:val="single" w:sz="4" w:space="0" w:color="auto"/>
              <w:right w:val="single" w:sz="4" w:space="0" w:color="auto"/>
            </w:tcBorders>
            <w:shd w:val="clear" w:color="auto" w:fill="auto"/>
          </w:tcPr>
          <w:p w14:paraId="4C09236F" w14:textId="2E835986" w:rsidR="00964CF5" w:rsidRPr="00C93F86" w:rsidRDefault="00964CF5" w:rsidP="009B0D4F">
            <w:pPr>
              <w:widowControl w:val="0"/>
              <w:jc w:val="center"/>
            </w:pPr>
            <w:r w:rsidRPr="00C93F86">
              <w:rPr>
                <w:lang w:val="fr-FR"/>
              </w:rPr>
              <w:t>5</w:t>
            </w:r>
          </w:p>
        </w:tc>
      </w:tr>
      <w:tr w:rsidR="00C757C5" w:rsidRPr="00C93F86" w14:paraId="68D89EFC" w14:textId="77777777" w:rsidTr="00C757C5">
        <w:trPr>
          <w:trHeight w:val="397"/>
        </w:trPr>
        <w:tc>
          <w:tcPr>
            <w:tcW w:w="614" w:type="pct"/>
            <w:vMerge/>
            <w:tcBorders>
              <w:left w:val="single" w:sz="4" w:space="0" w:color="auto"/>
              <w:right w:val="single" w:sz="4" w:space="0" w:color="auto"/>
            </w:tcBorders>
            <w:shd w:val="clear" w:color="auto" w:fill="auto"/>
            <w:vAlign w:val="center"/>
          </w:tcPr>
          <w:p w14:paraId="65A49360" w14:textId="77777777" w:rsidR="00964CF5" w:rsidRPr="00C93F86" w:rsidRDefault="00964CF5" w:rsidP="009B0D4F">
            <w:pPr>
              <w:widowControl w:val="0"/>
              <w:jc w:val="center"/>
            </w:pPr>
          </w:p>
        </w:tc>
        <w:tc>
          <w:tcPr>
            <w:tcW w:w="520" w:type="pct"/>
            <w:tcBorders>
              <w:top w:val="single" w:sz="4" w:space="0" w:color="auto"/>
              <w:left w:val="single" w:sz="4" w:space="0" w:color="auto"/>
              <w:bottom w:val="single" w:sz="4" w:space="0" w:color="auto"/>
              <w:right w:val="single" w:sz="4" w:space="0" w:color="auto"/>
            </w:tcBorders>
            <w:shd w:val="clear" w:color="auto" w:fill="auto"/>
            <w:vAlign w:val="center"/>
          </w:tcPr>
          <w:p w14:paraId="75B6ACDA" w14:textId="110E599F" w:rsidR="00964CF5" w:rsidRPr="00C93F86" w:rsidRDefault="00964CF5" w:rsidP="009B0D4F">
            <w:pPr>
              <w:widowControl w:val="0"/>
              <w:jc w:val="center"/>
            </w:pPr>
            <w:r w:rsidRPr="00C93F86">
              <w:t>CLO3.3</w:t>
            </w:r>
          </w:p>
        </w:tc>
        <w:tc>
          <w:tcPr>
            <w:tcW w:w="3164" w:type="pct"/>
            <w:tcBorders>
              <w:top w:val="single" w:sz="4" w:space="0" w:color="auto"/>
              <w:left w:val="single" w:sz="4" w:space="0" w:color="auto"/>
              <w:bottom w:val="single" w:sz="4" w:space="0" w:color="auto"/>
              <w:right w:val="single" w:sz="4" w:space="0" w:color="auto"/>
            </w:tcBorders>
            <w:shd w:val="clear" w:color="auto" w:fill="auto"/>
          </w:tcPr>
          <w:p w14:paraId="7C12255F" w14:textId="52E00585" w:rsidR="00964CF5" w:rsidRPr="00C93F86" w:rsidRDefault="0079322C" w:rsidP="0079322C">
            <w:pPr>
              <w:widowControl w:val="0"/>
              <w:spacing w:before="120" w:after="120"/>
              <w:jc w:val="both"/>
            </w:pPr>
            <w:r w:rsidRPr="00C93F86">
              <w:t>Thể hiện khả năng làm việc nhóm</w:t>
            </w:r>
            <w:r w:rsidRPr="00C93F86">
              <w:rPr>
                <w:lang w:val="fr-FR"/>
              </w:rPr>
              <w:t>, p</w:t>
            </w:r>
            <w:r w:rsidR="00DA47E3" w:rsidRPr="00C93F86">
              <w:t xml:space="preserve">hối hợp </w:t>
            </w:r>
            <w:r w:rsidRPr="00C93F86">
              <w:t xml:space="preserve">liên kết </w:t>
            </w:r>
            <w:r w:rsidR="00DA47E3" w:rsidRPr="00C93F86">
              <w:t xml:space="preserve">các thành viên </w:t>
            </w:r>
            <w:r w:rsidRPr="00C93F86">
              <w:t xml:space="preserve">trong nhóm </w:t>
            </w:r>
            <w:r w:rsidR="00DA47E3" w:rsidRPr="00C93F86">
              <w:t xml:space="preserve">để </w:t>
            </w:r>
            <w:r w:rsidRPr="00C93F86">
              <w:t>thực hiện</w:t>
            </w:r>
            <w:r w:rsidR="00DA47E3" w:rsidRPr="00C93F86">
              <w:t xml:space="preserve"> </w:t>
            </w:r>
            <w:r w:rsidRPr="00C93F86">
              <w:t>các nhiệm</w:t>
            </w:r>
            <w:r w:rsidR="00DA47E3" w:rsidRPr="00C93F86">
              <w:t xml:space="preserve"> </w:t>
            </w:r>
            <w:r w:rsidRPr="00C93F86">
              <w:t xml:space="preserve">vụ của </w:t>
            </w:r>
            <w:r w:rsidR="00DA47E3" w:rsidRPr="00C93F86">
              <w:t>nhóm</w:t>
            </w:r>
          </w:p>
        </w:tc>
        <w:tc>
          <w:tcPr>
            <w:tcW w:w="702" w:type="pct"/>
            <w:tcBorders>
              <w:top w:val="single" w:sz="4" w:space="0" w:color="auto"/>
              <w:left w:val="single" w:sz="4" w:space="0" w:color="auto"/>
              <w:bottom w:val="single" w:sz="4" w:space="0" w:color="auto"/>
              <w:right w:val="single" w:sz="4" w:space="0" w:color="auto"/>
            </w:tcBorders>
            <w:shd w:val="clear" w:color="auto" w:fill="auto"/>
          </w:tcPr>
          <w:p w14:paraId="5F30A937" w14:textId="3CD4076A" w:rsidR="00964CF5" w:rsidRPr="00C93F86" w:rsidRDefault="00964CF5" w:rsidP="009B0D4F">
            <w:pPr>
              <w:widowControl w:val="0"/>
              <w:jc w:val="center"/>
            </w:pPr>
            <w:r w:rsidRPr="00C93F86">
              <w:rPr>
                <w:lang w:val="fr-FR"/>
              </w:rPr>
              <w:t>4</w:t>
            </w:r>
          </w:p>
        </w:tc>
      </w:tr>
    </w:tbl>
    <w:p w14:paraId="2C86B6B7" w14:textId="302CC5C7" w:rsidR="002B491E" w:rsidRPr="00C93F86" w:rsidRDefault="002B491E" w:rsidP="007804FA">
      <w:pPr>
        <w:pStyle w:val="Heading1"/>
        <w:spacing w:before="240"/>
      </w:pPr>
      <w:r w:rsidRPr="00C93F86">
        <w:t>7. ĐÁNH GIÁ HỌC PHẦN</w:t>
      </w:r>
      <w:r w:rsidR="00DA6AD8" w:rsidRPr="00C93F86">
        <w:t xml:space="preserve"> (C</w:t>
      </w:r>
      <w:r w:rsidR="00154246" w:rsidRPr="00C93F86">
        <w:t>ourse Assessment</w:t>
      </w:r>
      <w:r w:rsidR="00DA6AD8" w:rsidRPr="00C93F86">
        <w:t>)</w:t>
      </w:r>
    </w:p>
    <w:p w14:paraId="7776C1AE" w14:textId="74FF3560" w:rsidR="00085151" w:rsidRPr="00C93F86" w:rsidRDefault="00085151" w:rsidP="007804FA">
      <w:pPr>
        <w:pStyle w:val="Heading2"/>
        <w:spacing w:before="120" w:after="120"/>
      </w:pPr>
      <w:r w:rsidRPr="00C93F86">
        <w:t>7.1. Cơ cấu điểm thành phần</w:t>
      </w:r>
    </w:p>
    <w:p w14:paraId="13289569" w14:textId="33B01BF6" w:rsidR="00085151" w:rsidRPr="00C93F86" w:rsidRDefault="00085151" w:rsidP="007804FA">
      <w:pPr>
        <w:spacing w:before="60" w:after="120" w:line="288" w:lineRule="auto"/>
        <w:jc w:val="center"/>
        <w:rPr>
          <w:b/>
          <w:lang w:val="vi-VN"/>
        </w:rPr>
      </w:pPr>
      <w:r w:rsidRPr="00C93F86">
        <w:rPr>
          <w:b/>
        </w:rPr>
        <w:t>Bảng 3. Đánh giá học phần</w:t>
      </w:r>
    </w:p>
    <w:tbl>
      <w:tblPr>
        <w:tblStyle w:val="TableGrid"/>
        <w:tblW w:w="5000" w:type="pct"/>
        <w:tblLayout w:type="fixed"/>
        <w:tblLook w:val="04A0" w:firstRow="1" w:lastRow="0" w:firstColumn="1" w:lastColumn="0" w:noHBand="0" w:noVBand="1"/>
      </w:tblPr>
      <w:tblGrid>
        <w:gridCol w:w="1135"/>
        <w:gridCol w:w="2917"/>
        <w:gridCol w:w="1607"/>
        <w:gridCol w:w="875"/>
        <w:gridCol w:w="1512"/>
        <w:gridCol w:w="852"/>
        <w:gridCol w:w="958"/>
      </w:tblGrid>
      <w:tr w:rsidR="00C93F86" w:rsidRPr="00C93F86" w14:paraId="5A4B67C0" w14:textId="77777777" w:rsidTr="00957A46">
        <w:tc>
          <w:tcPr>
            <w:tcW w:w="576" w:type="pct"/>
            <w:shd w:val="clear" w:color="auto" w:fill="DEEAF6" w:themeFill="accent1" w:themeFillTint="33"/>
            <w:vAlign w:val="center"/>
          </w:tcPr>
          <w:p w14:paraId="006F728E" w14:textId="77777777" w:rsidR="003B6970" w:rsidRPr="00C93F86" w:rsidRDefault="003B6970" w:rsidP="005F3E08">
            <w:pPr>
              <w:tabs>
                <w:tab w:val="left" w:pos="720"/>
              </w:tabs>
              <w:jc w:val="center"/>
              <w:rPr>
                <w:b/>
              </w:rPr>
            </w:pPr>
            <w:r w:rsidRPr="00C93F86">
              <w:rPr>
                <w:b/>
              </w:rPr>
              <w:t>Hình thức đánh giá</w:t>
            </w:r>
          </w:p>
        </w:tc>
        <w:tc>
          <w:tcPr>
            <w:tcW w:w="1480" w:type="pct"/>
            <w:shd w:val="clear" w:color="auto" w:fill="DEEAF6" w:themeFill="accent1" w:themeFillTint="33"/>
            <w:vAlign w:val="center"/>
          </w:tcPr>
          <w:p w14:paraId="4E8A673C" w14:textId="77777777" w:rsidR="003B6970" w:rsidRPr="00C93F86" w:rsidRDefault="003B6970" w:rsidP="005F3E08">
            <w:pPr>
              <w:tabs>
                <w:tab w:val="left" w:pos="720"/>
              </w:tabs>
              <w:jc w:val="center"/>
              <w:rPr>
                <w:b/>
              </w:rPr>
            </w:pPr>
            <w:r w:rsidRPr="00C93F86">
              <w:rPr>
                <w:b/>
              </w:rPr>
              <w:t>Nội dung /</w:t>
            </w:r>
          </w:p>
          <w:p w14:paraId="2EA744BD" w14:textId="77777777" w:rsidR="003B6970" w:rsidRPr="00C93F86" w:rsidRDefault="003B6970" w:rsidP="005F3E08">
            <w:pPr>
              <w:tabs>
                <w:tab w:val="left" w:pos="720"/>
              </w:tabs>
              <w:jc w:val="center"/>
              <w:rPr>
                <w:b/>
              </w:rPr>
            </w:pPr>
            <w:r w:rsidRPr="00C93F86">
              <w:rPr>
                <w:b/>
              </w:rPr>
              <w:t>Bài đánh giá</w:t>
            </w:r>
          </w:p>
        </w:tc>
        <w:tc>
          <w:tcPr>
            <w:tcW w:w="815" w:type="pct"/>
            <w:shd w:val="clear" w:color="auto" w:fill="DEEAF6" w:themeFill="accent1" w:themeFillTint="33"/>
            <w:vAlign w:val="center"/>
          </w:tcPr>
          <w:p w14:paraId="6204C0BA" w14:textId="77777777" w:rsidR="003B6970" w:rsidRPr="00C93F86" w:rsidRDefault="003B6970" w:rsidP="005F3E08">
            <w:pPr>
              <w:tabs>
                <w:tab w:val="left" w:pos="720"/>
              </w:tabs>
              <w:jc w:val="center"/>
              <w:rPr>
                <w:b/>
              </w:rPr>
            </w:pPr>
            <w:r w:rsidRPr="00C93F86">
              <w:rPr>
                <w:b/>
              </w:rPr>
              <w:t>Thời điểm</w:t>
            </w:r>
          </w:p>
        </w:tc>
        <w:tc>
          <w:tcPr>
            <w:tcW w:w="444" w:type="pct"/>
            <w:shd w:val="clear" w:color="auto" w:fill="DEEAF6" w:themeFill="accent1" w:themeFillTint="33"/>
            <w:vAlign w:val="center"/>
          </w:tcPr>
          <w:p w14:paraId="6B629701" w14:textId="77777777" w:rsidR="003B6970" w:rsidRPr="00C93F86" w:rsidRDefault="003B6970" w:rsidP="005F3E08">
            <w:pPr>
              <w:tabs>
                <w:tab w:val="left" w:pos="720"/>
              </w:tabs>
              <w:jc w:val="center"/>
              <w:rPr>
                <w:b/>
              </w:rPr>
            </w:pPr>
            <w:r w:rsidRPr="00C93F86">
              <w:rPr>
                <w:b/>
              </w:rPr>
              <w:t>CLOs</w:t>
            </w:r>
          </w:p>
        </w:tc>
        <w:tc>
          <w:tcPr>
            <w:tcW w:w="767" w:type="pct"/>
            <w:shd w:val="clear" w:color="auto" w:fill="DEEAF6" w:themeFill="accent1" w:themeFillTint="33"/>
            <w:vAlign w:val="center"/>
          </w:tcPr>
          <w:p w14:paraId="4047EFBC" w14:textId="4F299A41" w:rsidR="003B6970" w:rsidRPr="00C93F86" w:rsidRDefault="003B6970" w:rsidP="005F3E08">
            <w:pPr>
              <w:tabs>
                <w:tab w:val="left" w:pos="720"/>
              </w:tabs>
              <w:jc w:val="center"/>
              <w:rPr>
                <w:b/>
              </w:rPr>
            </w:pPr>
            <w:r w:rsidRPr="00C93F86">
              <w:rPr>
                <w:b/>
              </w:rPr>
              <w:t>Công cụ và</w:t>
            </w:r>
          </w:p>
          <w:p w14:paraId="22C4C834" w14:textId="77777777" w:rsidR="003B6970" w:rsidRPr="00C93F86" w:rsidRDefault="003B6970" w:rsidP="005F3E08">
            <w:pPr>
              <w:tabs>
                <w:tab w:val="left" w:pos="720"/>
              </w:tabs>
              <w:jc w:val="center"/>
              <w:rPr>
                <w:b/>
              </w:rPr>
            </w:pPr>
            <w:r w:rsidRPr="00C93F86">
              <w:rPr>
                <w:b/>
              </w:rPr>
              <w:t>tiêu chí đánh giá</w:t>
            </w:r>
          </w:p>
        </w:tc>
        <w:tc>
          <w:tcPr>
            <w:tcW w:w="432" w:type="pct"/>
            <w:shd w:val="clear" w:color="auto" w:fill="DEEAF6" w:themeFill="accent1" w:themeFillTint="33"/>
            <w:vAlign w:val="center"/>
          </w:tcPr>
          <w:p w14:paraId="7241429D" w14:textId="0A0F8C27" w:rsidR="003B6970" w:rsidRPr="00C93F86" w:rsidRDefault="003B6970" w:rsidP="005F3E08">
            <w:pPr>
              <w:tabs>
                <w:tab w:val="left" w:pos="720"/>
              </w:tabs>
              <w:jc w:val="center"/>
              <w:rPr>
                <w:b/>
              </w:rPr>
            </w:pPr>
            <w:r w:rsidRPr="00C93F86">
              <w:rPr>
                <w:b/>
              </w:rPr>
              <w:t>Tỷ lệ</w:t>
            </w:r>
          </w:p>
          <w:p w14:paraId="4CA56510" w14:textId="77777777" w:rsidR="003B6970" w:rsidRPr="00C93F86" w:rsidRDefault="003B6970" w:rsidP="005F3E08">
            <w:pPr>
              <w:tabs>
                <w:tab w:val="left" w:pos="720"/>
              </w:tabs>
              <w:jc w:val="center"/>
              <w:rPr>
                <w:b/>
              </w:rPr>
            </w:pPr>
            <w:r w:rsidRPr="00C93F86">
              <w:rPr>
                <w:b/>
              </w:rPr>
              <w:t>(%)</w:t>
            </w:r>
          </w:p>
        </w:tc>
        <w:tc>
          <w:tcPr>
            <w:tcW w:w="486" w:type="pct"/>
            <w:shd w:val="clear" w:color="auto" w:fill="DEEAF6" w:themeFill="accent1" w:themeFillTint="33"/>
            <w:vAlign w:val="center"/>
          </w:tcPr>
          <w:p w14:paraId="0023038A" w14:textId="7F449EF8" w:rsidR="003B6970" w:rsidRPr="00C93F86" w:rsidRDefault="00B43C1E" w:rsidP="005F3E08">
            <w:pPr>
              <w:tabs>
                <w:tab w:val="left" w:pos="720"/>
              </w:tabs>
              <w:jc w:val="center"/>
              <w:rPr>
                <w:b/>
              </w:rPr>
            </w:pPr>
            <w:r w:rsidRPr="00C93F86">
              <w:rPr>
                <w:b/>
              </w:rPr>
              <w:t>CĐR của CTĐT</w:t>
            </w:r>
          </w:p>
        </w:tc>
      </w:tr>
      <w:tr w:rsidR="00C93F86" w:rsidRPr="00C93F86" w14:paraId="1D6B63AE" w14:textId="77777777" w:rsidTr="00957A46">
        <w:tc>
          <w:tcPr>
            <w:tcW w:w="576" w:type="pct"/>
          </w:tcPr>
          <w:p w14:paraId="19D80772" w14:textId="77777777" w:rsidR="003B6970" w:rsidRPr="00C93F86" w:rsidRDefault="003B6970" w:rsidP="005F3E08">
            <w:pPr>
              <w:tabs>
                <w:tab w:val="left" w:pos="720"/>
              </w:tabs>
              <w:jc w:val="center"/>
              <w:rPr>
                <w:bCs/>
              </w:rPr>
            </w:pPr>
            <w:r w:rsidRPr="00C93F86">
              <w:rPr>
                <w:bCs/>
              </w:rPr>
              <w:t>[1]</w:t>
            </w:r>
          </w:p>
        </w:tc>
        <w:tc>
          <w:tcPr>
            <w:tcW w:w="1480" w:type="pct"/>
          </w:tcPr>
          <w:p w14:paraId="0FA26859" w14:textId="77777777" w:rsidR="003B6970" w:rsidRPr="00C93F86" w:rsidRDefault="003B6970" w:rsidP="005F3E08">
            <w:pPr>
              <w:tabs>
                <w:tab w:val="left" w:pos="720"/>
              </w:tabs>
              <w:jc w:val="center"/>
              <w:rPr>
                <w:bCs/>
              </w:rPr>
            </w:pPr>
            <w:r w:rsidRPr="00C93F86">
              <w:rPr>
                <w:bCs/>
              </w:rPr>
              <w:t>[2]</w:t>
            </w:r>
          </w:p>
        </w:tc>
        <w:tc>
          <w:tcPr>
            <w:tcW w:w="815" w:type="pct"/>
          </w:tcPr>
          <w:p w14:paraId="6489E031" w14:textId="77777777" w:rsidR="003B6970" w:rsidRPr="00C93F86" w:rsidRDefault="003B6970" w:rsidP="005F3E08">
            <w:pPr>
              <w:tabs>
                <w:tab w:val="left" w:pos="720"/>
              </w:tabs>
              <w:jc w:val="center"/>
              <w:rPr>
                <w:bCs/>
              </w:rPr>
            </w:pPr>
            <w:r w:rsidRPr="00C93F86">
              <w:rPr>
                <w:bCs/>
              </w:rPr>
              <w:t>[3]</w:t>
            </w:r>
          </w:p>
        </w:tc>
        <w:tc>
          <w:tcPr>
            <w:tcW w:w="444" w:type="pct"/>
          </w:tcPr>
          <w:p w14:paraId="186AAB0B" w14:textId="77777777" w:rsidR="003B6970" w:rsidRPr="00C93F86" w:rsidRDefault="003B6970" w:rsidP="005F3E08">
            <w:pPr>
              <w:tabs>
                <w:tab w:val="left" w:pos="720"/>
              </w:tabs>
              <w:jc w:val="center"/>
              <w:rPr>
                <w:bCs/>
              </w:rPr>
            </w:pPr>
            <w:r w:rsidRPr="00C93F86">
              <w:rPr>
                <w:bCs/>
              </w:rPr>
              <w:t>[4]</w:t>
            </w:r>
          </w:p>
        </w:tc>
        <w:tc>
          <w:tcPr>
            <w:tcW w:w="767" w:type="pct"/>
          </w:tcPr>
          <w:p w14:paraId="4F308668" w14:textId="77777777" w:rsidR="003B6970" w:rsidRPr="00C93F86" w:rsidRDefault="003B6970" w:rsidP="005F3E08">
            <w:pPr>
              <w:tabs>
                <w:tab w:val="left" w:pos="720"/>
              </w:tabs>
              <w:jc w:val="center"/>
              <w:rPr>
                <w:bCs/>
              </w:rPr>
            </w:pPr>
            <w:r w:rsidRPr="00C93F86">
              <w:rPr>
                <w:bCs/>
              </w:rPr>
              <w:t>[5]</w:t>
            </w:r>
          </w:p>
        </w:tc>
        <w:tc>
          <w:tcPr>
            <w:tcW w:w="432" w:type="pct"/>
            <w:vAlign w:val="center"/>
          </w:tcPr>
          <w:p w14:paraId="13A13394" w14:textId="77777777" w:rsidR="003B6970" w:rsidRPr="00C93F86" w:rsidRDefault="003B6970" w:rsidP="005F3E08">
            <w:pPr>
              <w:tabs>
                <w:tab w:val="left" w:pos="720"/>
              </w:tabs>
              <w:jc w:val="center"/>
              <w:rPr>
                <w:bCs/>
              </w:rPr>
            </w:pPr>
            <w:r w:rsidRPr="00C93F86">
              <w:rPr>
                <w:bCs/>
              </w:rPr>
              <w:t>[6]</w:t>
            </w:r>
          </w:p>
        </w:tc>
        <w:tc>
          <w:tcPr>
            <w:tcW w:w="486" w:type="pct"/>
          </w:tcPr>
          <w:p w14:paraId="2A44688B" w14:textId="77777777" w:rsidR="003B6970" w:rsidRPr="00C93F86" w:rsidRDefault="003B6970" w:rsidP="005F3E08">
            <w:pPr>
              <w:tabs>
                <w:tab w:val="left" w:pos="720"/>
              </w:tabs>
              <w:jc w:val="center"/>
              <w:rPr>
                <w:bCs/>
              </w:rPr>
            </w:pPr>
            <w:r w:rsidRPr="00C93F86">
              <w:rPr>
                <w:bCs/>
              </w:rPr>
              <w:t>[7]</w:t>
            </w:r>
          </w:p>
        </w:tc>
      </w:tr>
      <w:tr w:rsidR="00C93F86" w:rsidRPr="00C93F86" w14:paraId="6D228528" w14:textId="77777777" w:rsidTr="00957A46">
        <w:tc>
          <w:tcPr>
            <w:tcW w:w="576" w:type="pct"/>
            <w:vAlign w:val="center"/>
          </w:tcPr>
          <w:p w14:paraId="3BDBD31E" w14:textId="77777777" w:rsidR="003B6970" w:rsidRPr="00C93F86" w:rsidRDefault="003B6970" w:rsidP="005F3E08">
            <w:pPr>
              <w:tabs>
                <w:tab w:val="left" w:pos="720"/>
              </w:tabs>
              <w:jc w:val="center"/>
              <w:rPr>
                <w:b/>
              </w:rPr>
            </w:pPr>
            <w:r w:rsidRPr="00C93F86">
              <w:rPr>
                <w:b/>
              </w:rPr>
              <w:t>Chuyên cần</w:t>
            </w:r>
          </w:p>
        </w:tc>
        <w:tc>
          <w:tcPr>
            <w:tcW w:w="1480" w:type="pct"/>
            <w:vAlign w:val="center"/>
          </w:tcPr>
          <w:p w14:paraId="7B3EF59E" w14:textId="77777777" w:rsidR="003B6970" w:rsidRPr="00C93F86" w:rsidRDefault="003B6970" w:rsidP="00174F79">
            <w:pPr>
              <w:tabs>
                <w:tab w:val="left" w:pos="720"/>
              </w:tabs>
              <w:jc w:val="both"/>
              <w:rPr>
                <w:bCs/>
              </w:rPr>
            </w:pPr>
            <w:r w:rsidRPr="00C93F86">
              <w:rPr>
                <w:bCs/>
              </w:rPr>
              <w:t>Tham gia lớp seminar</w:t>
            </w:r>
          </w:p>
          <w:p w14:paraId="3961B8CB" w14:textId="3354D900" w:rsidR="003B6970" w:rsidRPr="00C93F86" w:rsidRDefault="003B6970" w:rsidP="00174F79">
            <w:pPr>
              <w:tabs>
                <w:tab w:val="left" w:pos="720"/>
              </w:tabs>
              <w:jc w:val="both"/>
              <w:rPr>
                <w:bCs/>
              </w:rPr>
            </w:pPr>
            <w:r w:rsidRPr="00C93F86">
              <w:rPr>
                <w:bCs/>
              </w:rPr>
              <w:t>Tham gia thảo luận</w:t>
            </w:r>
            <w:r w:rsidR="00DC598B" w:rsidRPr="00C93F86">
              <w:rPr>
                <w:bCs/>
                <w:lang w:val="vi-VN"/>
              </w:rPr>
              <w:t>, làm bài tập</w:t>
            </w:r>
            <w:r w:rsidR="0074127B" w:rsidRPr="00C93F86">
              <w:rPr>
                <w:bCs/>
              </w:rPr>
              <w:t xml:space="preserve"> thực hành</w:t>
            </w:r>
            <w:r w:rsidR="00DC598B" w:rsidRPr="00C93F86">
              <w:rPr>
                <w:bCs/>
                <w:lang w:val="vi-VN"/>
              </w:rPr>
              <w:t xml:space="preserve"> tại</w:t>
            </w:r>
            <w:r w:rsidRPr="00C93F86">
              <w:rPr>
                <w:bCs/>
              </w:rPr>
              <w:t xml:space="preserve"> các buổi seminar</w:t>
            </w:r>
          </w:p>
        </w:tc>
        <w:tc>
          <w:tcPr>
            <w:tcW w:w="815" w:type="pct"/>
            <w:vAlign w:val="center"/>
          </w:tcPr>
          <w:p w14:paraId="74FB0A1A" w14:textId="77777777" w:rsidR="003B6970" w:rsidRPr="00C93F86" w:rsidRDefault="003B6970" w:rsidP="005F3E08">
            <w:pPr>
              <w:tabs>
                <w:tab w:val="left" w:pos="720"/>
              </w:tabs>
              <w:jc w:val="center"/>
              <w:rPr>
                <w:bCs/>
              </w:rPr>
            </w:pPr>
            <w:r w:rsidRPr="00C93F86">
              <w:rPr>
                <w:bCs/>
              </w:rPr>
              <w:t>Tất cả các buổi seminar</w:t>
            </w:r>
          </w:p>
        </w:tc>
        <w:tc>
          <w:tcPr>
            <w:tcW w:w="444" w:type="pct"/>
            <w:vAlign w:val="center"/>
          </w:tcPr>
          <w:p w14:paraId="11BDAF72" w14:textId="510A7B1E" w:rsidR="004A2485" w:rsidRPr="00C93F86" w:rsidRDefault="004A2485" w:rsidP="004A2485">
            <w:pPr>
              <w:tabs>
                <w:tab w:val="left" w:pos="720"/>
              </w:tabs>
              <w:jc w:val="center"/>
              <w:rPr>
                <w:bCs/>
                <w:lang w:val="vi-VN"/>
              </w:rPr>
            </w:pPr>
            <w:r w:rsidRPr="00C93F86">
              <w:rPr>
                <w:bCs/>
                <w:lang w:val="vi-VN"/>
              </w:rPr>
              <w:t>1.1</w:t>
            </w:r>
          </w:p>
          <w:p w14:paraId="35007059" w14:textId="1A21FDA0" w:rsidR="004A2485" w:rsidRPr="00C93F86" w:rsidRDefault="004A2485" w:rsidP="004A2485">
            <w:pPr>
              <w:tabs>
                <w:tab w:val="left" w:pos="720"/>
              </w:tabs>
              <w:jc w:val="center"/>
              <w:rPr>
                <w:bCs/>
                <w:lang w:val="vi-VN"/>
              </w:rPr>
            </w:pPr>
            <w:r w:rsidRPr="00C93F86">
              <w:rPr>
                <w:bCs/>
                <w:lang w:val="vi-VN"/>
              </w:rPr>
              <w:t>1.2</w:t>
            </w:r>
          </w:p>
          <w:p w14:paraId="6CE2C831" w14:textId="250BA0CB" w:rsidR="004A2485" w:rsidRPr="00C93F86" w:rsidRDefault="004A2485" w:rsidP="004A2485">
            <w:pPr>
              <w:tabs>
                <w:tab w:val="left" w:pos="720"/>
              </w:tabs>
              <w:jc w:val="center"/>
              <w:rPr>
                <w:bCs/>
                <w:lang w:val="vi-VN"/>
              </w:rPr>
            </w:pPr>
            <w:r w:rsidRPr="00C93F86">
              <w:rPr>
                <w:bCs/>
                <w:lang w:val="vi-VN"/>
              </w:rPr>
              <w:t>1.3</w:t>
            </w:r>
          </w:p>
          <w:p w14:paraId="5326F30A" w14:textId="4A245207" w:rsidR="004A2485" w:rsidRPr="00C93F86" w:rsidRDefault="004A2485" w:rsidP="004A2485">
            <w:pPr>
              <w:tabs>
                <w:tab w:val="left" w:pos="720"/>
              </w:tabs>
              <w:jc w:val="center"/>
              <w:rPr>
                <w:bCs/>
                <w:lang w:val="vi-VN"/>
              </w:rPr>
            </w:pPr>
            <w:r w:rsidRPr="00C93F86">
              <w:rPr>
                <w:bCs/>
                <w:lang w:val="vi-VN"/>
              </w:rPr>
              <w:t>1.4</w:t>
            </w:r>
          </w:p>
          <w:p w14:paraId="1846AE69" w14:textId="6E6BBEEA" w:rsidR="004A2485" w:rsidRPr="00C93F86" w:rsidRDefault="004A2485" w:rsidP="004A2485">
            <w:pPr>
              <w:tabs>
                <w:tab w:val="left" w:pos="720"/>
              </w:tabs>
              <w:jc w:val="center"/>
              <w:rPr>
                <w:bCs/>
                <w:lang w:val="vi-VN"/>
              </w:rPr>
            </w:pPr>
            <w:r w:rsidRPr="00C93F86">
              <w:rPr>
                <w:bCs/>
                <w:lang w:val="vi-VN"/>
              </w:rPr>
              <w:t>2.1</w:t>
            </w:r>
          </w:p>
          <w:p w14:paraId="5F584A8D" w14:textId="3688182F" w:rsidR="008B6437" w:rsidRPr="00C93F86" w:rsidRDefault="004A2485" w:rsidP="004A2485">
            <w:pPr>
              <w:tabs>
                <w:tab w:val="left" w:pos="720"/>
              </w:tabs>
              <w:jc w:val="center"/>
              <w:rPr>
                <w:bCs/>
                <w:lang w:val="vi-VN"/>
              </w:rPr>
            </w:pPr>
            <w:r w:rsidRPr="00C93F86">
              <w:rPr>
                <w:bCs/>
                <w:lang w:val="vi-VN"/>
              </w:rPr>
              <w:t>3.2</w:t>
            </w:r>
          </w:p>
        </w:tc>
        <w:tc>
          <w:tcPr>
            <w:tcW w:w="767" w:type="pct"/>
            <w:vAlign w:val="center"/>
          </w:tcPr>
          <w:p w14:paraId="137F527A" w14:textId="157B16F1" w:rsidR="003B6970" w:rsidRPr="00C93F86" w:rsidRDefault="003B6970" w:rsidP="005F3E08">
            <w:pPr>
              <w:tabs>
                <w:tab w:val="left" w:pos="720"/>
              </w:tabs>
              <w:jc w:val="center"/>
              <w:rPr>
                <w:bCs/>
              </w:rPr>
            </w:pPr>
            <w:r w:rsidRPr="00C93F86">
              <w:rPr>
                <w:bCs/>
              </w:rPr>
              <w:t>Phụ lục 2</w:t>
            </w:r>
            <w:r w:rsidR="005C0FBD" w:rsidRPr="00C93F86">
              <w:rPr>
                <w:bCs/>
                <w:lang w:val="vi-VN"/>
              </w:rPr>
              <w:t>:</w:t>
            </w:r>
            <w:r w:rsidR="00D877A6" w:rsidRPr="00C93F86">
              <w:rPr>
                <w:bCs/>
              </w:rPr>
              <w:t xml:space="preserve"> R</w:t>
            </w:r>
            <w:r w:rsidRPr="00C93F86">
              <w:rPr>
                <w:bCs/>
              </w:rPr>
              <w:t>ubric 1</w:t>
            </w:r>
          </w:p>
        </w:tc>
        <w:tc>
          <w:tcPr>
            <w:tcW w:w="432" w:type="pct"/>
            <w:vAlign w:val="center"/>
          </w:tcPr>
          <w:p w14:paraId="168BCA85" w14:textId="77777777" w:rsidR="003B6970" w:rsidRPr="00C93F86" w:rsidRDefault="003B6970" w:rsidP="005F3E08">
            <w:pPr>
              <w:tabs>
                <w:tab w:val="left" w:pos="720"/>
              </w:tabs>
              <w:jc w:val="center"/>
              <w:rPr>
                <w:bCs/>
              </w:rPr>
            </w:pPr>
            <w:r w:rsidRPr="00C93F86">
              <w:rPr>
                <w:bCs/>
              </w:rPr>
              <w:t>10%</w:t>
            </w:r>
          </w:p>
        </w:tc>
        <w:tc>
          <w:tcPr>
            <w:tcW w:w="486" w:type="pct"/>
          </w:tcPr>
          <w:p w14:paraId="0BE50CA3" w14:textId="4E6F7BAF" w:rsidR="003B6970" w:rsidRPr="00C93F86" w:rsidRDefault="003B6970" w:rsidP="005F3E08">
            <w:pPr>
              <w:tabs>
                <w:tab w:val="left" w:pos="720"/>
              </w:tabs>
              <w:jc w:val="center"/>
              <w:rPr>
                <w:bCs/>
              </w:rPr>
            </w:pPr>
          </w:p>
        </w:tc>
      </w:tr>
      <w:tr w:rsidR="00C93F86" w:rsidRPr="00C93F86" w14:paraId="0BA43D16" w14:textId="77777777" w:rsidTr="00957A46">
        <w:tc>
          <w:tcPr>
            <w:tcW w:w="576" w:type="pct"/>
            <w:vMerge w:val="restart"/>
            <w:vAlign w:val="center"/>
          </w:tcPr>
          <w:p w14:paraId="605B355B" w14:textId="77777777" w:rsidR="00FA5E47" w:rsidRPr="00C93F86" w:rsidRDefault="00FA5E47" w:rsidP="005F3E08">
            <w:pPr>
              <w:tabs>
                <w:tab w:val="left" w:pos="720"/>
              </w:tabs>
              <w:jc w:val="center"/>
              <w:rPr>
                <w:b/>
              </w:rPr>
            </w:pPr>
            <w:r w:rsidRPr="00C93F86">
              <w:rPr>
                <w:b/>
              </w:rPr>
              <w:t>Đánh giá quá trình</w:t>
            </w:r>
          </w:p>
        </w:tc>
        <w:tc>
          <w:tcPr>
            <w:tcW w:w="1480" w:type="pct"/>
            <w:vAlign w:val="center"/>
          </w:tcPr>
          <w:p w14:paraId="63993992" w14:textId="4A2A8438" w:rsidR="000C50FB" w:rsidRPr="00C93F86" w:rsidRDefault="00D818C6" w:rsidP="00174F79">
            <w:pPr>
              <w:tabs>
                <w:tab w:val="left" w:pos="720"/>
              </w:tabs>
              <w:jc w:val="both"/>
              <w:rPr>
                <w:bCs/>
              </w:rPr>
            </w:pPr>
            <w:r w:rsidRPr="00C93F86">
              <w:rPr>
                <w:bCs/>
              </w:rPr>
              <w:t>Bài kiểm tra cá nhân</w:t>
            </w:r>
            <w:r w:rsidR="008D29ED" w:rsidRPr="00C93F86">
              <w:rPr>
                <w:bCs/>
              </w:rPr>
              <w:t xml:space="preserve"> </w:t>
            </w:r>
            <w:r w:rsidR="008D29ED" w:rsidRPr="00C93F86">
              <w:rPr>
                <w:bCs/>
                <w:lang w:val="vi-VN"/>
              </w:rPr>
              <w:t>– 20%</w:t>
            </w:r>
            <w:r w:rsidR="004A2485" w:rsidRPr="00C93F86">
              <w:rPr>
                <w:bCs/>
              </w:rPr>
              <w:t xml:space="preserve"> </w:t>
            </w:r>
            <w:r w:rsidR="004A2485" w:rsidRPr="00C93F86">
              <w:rPr>
                <w:bCs/>
                <w:lang w:val="vi-VN"/>
              </w:rPr>
              <w:t>(</w:t>
            </w:r>
            <w:r w:rsidR="004A2485" w:rsidRPr="00C93F86">
              <w:rPr>
                <w:bCs/>
              </w:rPr>
              <w:t>tự luận</w:t>
            </w:r>
            <w:r w:rsidR="0059494F" w:rsidRPr="00C93F86">
              <w:rPr>
                <w:bCs/>
              </w:rPr>
              <w:t>,</w:t>
            </w:r>
            <w:r w:rsidR="004A2485" w:rsidRPr="00C93F86">
              <w:rPr>
                <w:bCs/>
              </w:rPr>
              <w:t xml:space="preserve"> từ chương 1 đến hết chương 4</w:t>
            </w:r>
            <w:r w:rsidR="004A2485" w:rsidRPr="00C93F86">
              <w:rPr>
                <w:bCs/>
                <w:lang w:val="vi-VN"/>
              </w:rPr>
              <w:t>)</w:t>
            </w:r>
          </w:p>
        </w:tc>
        <w:tc>
          <w:tcPr>
            <w:tcW w:w="815" w:type="pct"/>
            <w:vAlign w:val="center"/>
          </w:tcPr>
          <w:p w14:paraId="39694A36" w14:textId="565900B7" w:rsidR="00FA5E47" w:rsidRPr="00C93F86" w:rsidRDefault="00FA5E47" w:rsidP="007D3C2A">
            <w:pPr>
              <w:tabs>
                <w:tab w:val="left" w:pos="720"/>
              </w:tabs>
              <w:jc w:val="center"/>
              <w:rPr>
                <w:bCs/>
              </w:rPr>
            </w:pPr>
            <w:r w:rsidRPr="00C93F86">
              <w:rPr>
                <w:bCs/>
                <w:lang w:val="vi-VN"/>
              </w:rPr>
              <w:t>Tuần 1</w:t>
            </w:r>
            <w:r w:rsidR="007D3C2A" w:rsidRPr="00C93F86">
              <w:rPr>
                <w:bCs/>
              </w:rPr>
              <w:t>3</w:t>
            </w:r>
          </w:p>
        </w:tc>
        <w:tc>
          <w:tcPr>
            <w:tcW w:w="444" w:type="pct"/>
            <w:vAlign w:val="center"/>
          </w:tcPr>
          <w:p w14:paraId="2B238373" w14:textId="42FEF8B5" w:rsidR="004A2485" w:rsidRPr="00C93F86" w:rsidRDefault="004A2485" w:rsidP="004A2485">
            <w:pPr>
              <w:widowControl w:val="0"/>
              <w:spacing w:line="312" w:lineRule="auto"/>
              <w:jc w:val="center"/>
              <w:rPr>
                <w:bCs/>
                <w:lang w:val="vi-VN"/>
              </w:rPr>
            </w:pPr>
            <w:r w:rsidRPr="00C93F86">
              <w:rPr>
                <w:bCs/>
                <w:lang w:val="vi-VN"/>
              </w:rPr>
              <w:t>1.1</w:t>
            </w:r>
          </w:p>
          <w:p w14:paraId="0C76A74D" w14:textId="4A9822D3" w:rsidR="004A2485" w:rsidRPr="00C93F86" w:rsidRDefault="004A2485" w:rsidP="004A2485">
            <w:pPr>
              <w:widowControl w:val="0"/>
              <w:spacing w:line="312" w:lineRule="auto"/>
              <w:jc w:val="center"/>
              <w:rPr>
                <w:bCs/>
                <w:lang w:val="vi-VN"/>
              </w:rPr>
            </w:pPr>
            <w:r w:rsidRPr="00C93F86">
              <w:rPr>
                <w:bCs/>
                <w:lang w:val="vi-VN"/>
              </w:rPr>
              <w:t>1.2</w:t>
            </w:r>
          </w:p>
          <w:p w14:paraId="3EFCE441" w14:textId="497CE825" w:rsidR="004A2485" w:rsidRPr="00C93F86" w:rsidRDefault="004A2485" w:rsidP="004A2485">
            <w:pPr>
              <w:widowControl w:val="0"/>
              <w:spacing w:line="312" w:lineRule="auto"/>
              <w:jc w:val="center"/>
              <w:rPr>
                <w:bCs/>
                <w:lang w:val="vi-VN"/>
              </w:rPr>
            </w:pPr>
            <w:r w:rsidRPr="00C93F86">
              <w:rPr>
                <w:bCs/>
                <w:lang w:val="vi-VN"/>
              </w:rPr>
              <w:t>1.3</w:t>
            </w:r>
          </w:p>
          <w:p w14:paraId="06CD5CB2" w14:textId="57E2B812" w:rsidR="004A2485" w:rsidRPr="00C93F86" w:rsidRDefault="004A2485" w:rsidP="004A2485">
            <w:pPr>
              <w:widowControl w:val="0"/>
              <w:spacing w:line="312" w:lineRule="auto"/>
              <w:jc w:val="center"/>
              <w:rPr>
                <w:bCs/>
                <w:lang w:val="vi-VN"/>
              </w:rPr>
            </w:pPr>
            <w:r w:rsidRPr="00C93F86">
              <w:rPr>
                <w:bCs/>
                <w:lang w:val="vi-VN"/>
              </w:rPr>
              <w:t>2.1</w:t>
            </w:r>
          </w:p>
          <w:p w14:paraId="3E2CADC1" w14:textId="2FBC6235" w:rsidR="004A2485" w:rsidRPr="00C93F86" w:rsidRDefault="004A2485" w:rsidP="004A2485">
            <w:pPr>
              <w:tabs>
                <w:tab w:val="left" w:pos="720"/>
              </w:tabs>
              <w:jc w:val="center"/>
              <w:rPr>
                <w:bCs/>
                <w:lang w:val="vi-VN"/>
              </w:rPr>
            </w:pPr>
            <w:r w:rsidRPr="00C93F86">
              <w:rPr>
                <w:bCs/>
                <w:lang w:val="vi-VN"/>
              </w:rPr>
              <w:t>2.2</w:t>
            </w:r>
          </w:p>
        </w:tc>
        <w:tc>
          <w:tcPr>
            <w:tcW w:w="767" w:type="pct"/>
            <w:vAlign w:val="center"/>
          </w:tcPr>
          <w:p w14:paraId="0A0A8011" w14:textId="1043A4A0" w:rsidR="00FA5E47" w:rsidRPr="00C93F86" w:rsidRDefault="00FA5E47" w:rsidP="005F3E08">
            <w:pPr>
              <w:tabs>
                <w:tab w:val="left" w:pos="720"/>
              </w:tabs>
              <w:jc w:val="center"/>
              <w:rPr>
                <w:bCs/>
                <w:lang w:val="vi-VN"/>
              </w:rPr>
            </w:pPr>
            <w:r w:rsidRPr="00C93F86">
              <w:rPr>
                <w:bCs/>
              </w:rPr>
              <w:t>Phụ lục 2</w:t>
            </w:r>
            <w:r w:rsidR="00613FA6" w:rsidRPr="00C93F86">
              <w:rPr>
                <w:bCs/>
                <w:lang w:val="vi-VN"/>
              </w:rPr>
              <w:t>:</w:t>
            </w:r>
            <w:r w:rsidR="00D877A6" w:rsidRPr="00C93F86">
              <w:rPr>
                <w:bCs/>
              </w:rPr>
              <w:t xml:space="preserve"> R</w:t>
            </w:r>
            <w:r w:rsidRPr="00C93F86">
              <w:rPr>
                <w:bCs/>
              </w:rPr>
              <w:t>ubric 2</w:t>
            </w:r>
          </w:p>
        </w:tc>
        <w:tc>
          <w:tcPr>
            <w:tcW w:w="432" w:type="pct"/>
            <w:vMerge w:val="restart"/>
            <w:vAlign w:val="center"/>
          </w:tcPr>
          <w:p w14:paraId="4FDFB550" w14:textId="77777777" w:rsidR="00FA5E47" w:rsidRPr="00C93F86" w:rsidRDefault="00FA5E47" w:rsidP="005F3E08">
            <w:pPr>
              <w:tabs>
                <w:tab w:val="left" w:pos="720"/>
              </w:tabs>
              <w:jc w:val="center"/>
              <w:rPr>
                <w:bCs/>
              </w:rPr>
            </w:pPr>
            <w:r w:rsidRPr="00C93F86">
              <w:rPr>
                <w:bCs/>
              </w:rPr>
              <w:t>40%</w:t>
            </w:r>
          </w:p>
        </w:tc>
        <w:tc>
          <w:tcPr>
            <w:tcW w:w="486" w:type="pct"/>
            <w:vMerge w:val="restart"/>
          </w:tcPr>
          <w:p w14:paraId="543B8D30" w14:textId="5D34D22A" w:rsidR="00FA5E47" w:rsidRPr="00C93F86" w:rsidRDefault="00FA5E47" w:rsidP="005F3E08">
            <w:pPr>
              <w:tabs>
                <w:tab w:val="left" w:pos="720"/>
              </w:tabs>
              <w:jc w:val="center"/>
              <w:rPr>
                <w:bCs/>
              </w:rPr>
            </w:pPr>
          </w:p>
        </w:tc>
      </w:tr>
      <w:tr w:rsidR="00C93F86" w:rsidRPr="00C93F86" w14:paraId="27B9505F" w14:textId="77777777" w:rsidTr="00957A46">
        <w:tc>
          <w:tcPr>
            <w:tcW w:w="576" w:type="pct"/>
            <w:vMerge/>
            <w:vAlign w:val="center"/>
          </w:tcPr>
          <w:p w14:paraId="36C835E2" w14:textId="77777777" w:rsidR="00FA5E47" w:rsidRPr="00C93F86" w:rsidRDefault="00FA5E47" w:rsidP="005F3E08">
            <w:pPr>
              <w:tabs>
                <w:tab w:val="left" w:pos="720"/>
              </w:tabs>
              <w:jc w:val="center"/>
              <w:rPr>
                <w:b/>
              </w:rPr>
            </w:pPr>
          </w:p>
        </w:tc>
        <w:tc>
          <w:tcPr>
            <w:tcW w:w="1480" w:type="pct"/>
            <w:vAlign w:val="center"/>
          </w:tcPr>
          <w:p w14:paraId="43A0F585" w14:textId="316901B8" w:rsidR="00FA5E47" w:rsidRPr="00C93F86" w:rsidRDefault="00FA5E47" w:rsidP="006E14D4">
            <w:pPr>
              <w:tabs>
                <w:tab w:val="left" w:pos="720"/>
              </w:tabs>
              <w:jc w:val="both"/>
              <w:rPr>
                <w:bCs/>
                <w:lang w:val="vi-VN"/>
              </w:rPr>
            </w:pPr>
            <w:r w:rsidRPr="00C93F86">
              <w:rPr>
                <w:bCs/>
              </w:rPr>
              <w:t xml:space="preserve">Bài tập </w:t>
            </w:r>
            <w:r w:rsidR="0059494F" w:rsidRPr="00C93F86">
              <w:rPr>
                <w:bCs/>
              </w:rPr>
              <w:t>nhóm</w:t>
            </w:r>
            <w:r w:rsidR="00557BA6" w:rsidRPr="00C93F86">
              <w:rPr>
                <w:bCs/>
              </w:rPr>
              <w:t xml:space="preserve"> </w:t>
            </w:r>
            <w:r w:rsidR="00C817DC" w:rsidRPr="00C93F86">
              <w:rPr>
                <w:bCs/>
              </w:rPr>
              <w:t>-</w:t>
            </w:r>
            <w:r w:rsidR="008D29ED" w:rsidRPr="00C93F86">
              <w:rPr>
                <w:bCs/>
                <w:lang w:val="vi-VN"/>
              </w:rPr>
              <w:t xml:space="preserve"> 20% (nghiên cứu, </w:t>
            </w:r>
            <w:r w:rsidR="004A2485" w:rsidRPr="00C93F86">
              <w:rPr>
                <w:bCs/>
              </w:rPr>
              <w:t xml:space="preserve">giải quyết vấn đề trong </w:t>
            </w:r>
            <w:r w:rsidR="009E7F34" w:rsidRPr="00C93F86">
              <w:rPr>
                <w:bCs/>
              </w:rPr>
              <w:t>trí tuệ nhân tạo</w:t>
            </w:r>
            <w:r w:rsidR="004A2485" w:rsidRPr="00C93F86">
              <w:rPr>
                <w:bCs/>
              </w:rPr>
              <w:t xml:space="preserve"> theo các </w:t>
            </w:r>
            <w:r w:rsidR="00796CB7" w:rsidRPr="00C93F86">
              <w:rPr>
                <w:bCs/>
              </w:rPr>
              <w:t xml:space="preserve">nhóm </w:t>
            </w:r>
            <w:r w:rsidR="004A2485" w:rsidRPr="00C93F86">
              <w:rPr>
                <w:bCs/>
              </w:rPr>
              <w:t>chủ đề gợi ý</w:t>
            </w:r>
            <w:r w:rsidR="008D29ED" w:rsidRPr="00C93F86">
              <w:rPr>
                <w:bCs/>
                <w:lang w:val="vi-VN"/>
              </w:rPr>
              <w:t>, thuyết trình)</w:t>
            </w:r>
          </w:p>
        </w:tc>
        <w:tc>
          <w:tcPr>
            <w:tcW w:w="815" w:type="pct"/>
            <w:vAlign w:val="center"/>
          </w:tcPr>
          <w:p w14:paraId="10F7DA3E" w14:textId="13DF736C" w:rsidR="00FA5E47" w:rsidRPr="00C93F86" w:rsidRDefault="00FA5E47" w:rsidP="005F3E08">
            <w:pPr>
              <w:tabs>
                <w:tab w:val="left" w:pos="720"/>
              </w:tabs>
              <w:jc w:val="center"/>
              <w:rPr>
                <w:bCs/>
                <w:lang w:val="vi-VN"/>
              </w:rPr>
            </w:pPr>
            <w:r w:rsidRPr="00C93F86">
              <w:rPr>
                <w:bCs/>
                <w:lang w:val="vi-VN"/>
              </w:rPr>
              <w:t>Tuần 14</w:t>
            </w:r>
            <w:r w:rsidR="0051092E" w:rsidRPr="00C93F86">
              <w:rPr>
                <w:bCs/>
                <w:lang w:val="vi-VN"/>
              </w:rPr>
              <w:t>-15</w:t>
            </w:r>
          </w:p>
        </w:tc>
        <w:tc>
          <w:tcPr>
            <w:tcW w:w="444" w:type="pct"/>
            <w:vAlign w:val="center"/>
          </w:tcPr>
          <w:p w14:paraId="4733D88D" w14:textId="11B881D2" w:rsidR="00D877A6" w:rsidRPr="00C93F86" w:rsidRDefault="00D877A6" w:rsidP="00D877A6">
            <w:pPr>
              <w:widowControl w:val="0"/>
              <w:spacing w:line="312" w:lineRule="auto"/>
              <w:jc w:val="center"/>
              <w:rPr>
                <w:bCs/>
              </w:rPr>
            </w:pPr>
            <w:r w:rsidRPr="00C93F86">
              <w:t>1</w:t>
            </w:r>
            <w:r w:rsidRPr="00C93F86">
              <w:rPr>
                <w:bCs/>
                <w:lang w:val="vi-VN"/>
              </w:rPr>
              <w:t>.</w:t>
            </w:r>
            <w:r w:rsidR="00A41479" w:rsidRPr="00C93F86">
              <w:rPr>
                <w:bCs/>
              </w:rPr>
              <w:t>x</w:t>
            </w:r>
          </w:p>
          <w:p w14:paraId="4227B546" w14:textId="691F53F5" w:rsidR="00D877A6" w:rsidRPr="00C93F86" w:rsidRDefault="00D877A6" w:rsidP="00D877A6">
            <w:pPr>
              <w:widowControl w:val="0"/>
              <w:spacing w:line="312" w:lineRule="auto"/>
              <w:jc w:val="center"/>
              <w:rPr>
                <w:bCs/>
              </w:rPr>
            </w:pPr>
            <w:r w:rsidRPr="00C93F86">
              <w:rPr>
                <w:bCs/>
                <w:lang w:val="vi-VN"/>
              </w:rPr>
              <w:t>2.</w:t>
            </w:r>
            <w:r w:rsidR="00A41479" w:rsidRPr="00C93F86">
              <w:rPr>
                <w:bCs/>
              </w:rPr>
              <w:t>x</w:t>
            </w:r>
          </w:p>
          <w:p w14:paraId="0F7C37B8" w14:textId="609EF0FA" w:rsidR="00FA5E47" w:rsidRPr="00C93F86" w:rsidRDefault="00D877A6" w:rsidP="00A41479">
            <w:pPr>
              <w:widowControl w:val="0"/>
              <w:spacing w:line="312" w:lineRule="auto"/>
              <w:jc w:val="center"/>
              <w:rPr>
                <w:bCs/>
              </w:rPr>
            </w:pPr>
            <w:r w:rsidRPr="00C93F86">
              <w:rPr>
                <w:bCs/>
                <w:lang w:val="vi-VN"/>
              </w:rPr>
              <w:t>3.</w:t>
            </w:r>
            <w:r w:rsidR="00A41479" w:rsidRPr="00C93F86">
              <w:rPr>
                <w:bCs/>
              </w:rPr>
              <w:t>x</w:t>
            </w:r>
          </w:p>
        </w:tc>
        <w:tc>
          <w:tcPr>
            <w:tcW w:w="767" w:type="pct"/>
            <w:vAlign w:val="center"/>
          </w:tcPr>
          <w:p w14:paraId="5C1AD79C" w14:textId="7515C075" w:rsidR="00FA5E47" w:rsidRPr="00C93F86" w:rsidRDefault="00FA5E47" w:rsidP="005F3E08">
            <w:pPr>
              <w:tabs>
                <w:tab w:val="left" w:pos="720"/>
              </w:tabs>
              <w:jc w:val="center"/>
              <w:rPr>
                <w:bCs/>
                <w:lang w:val="vi-VN"/>
              </w:rPr>
            </w:pPr>
            <w:r w:rsidRPr="00C93F86">
              <w:rPr>
                <w:bCs/>
              </w:rPr>
              <w:t>Phụ lục 2</w:t>
            </w:r>
            <w:r w:rsidR="00D32EE7" w:rsidRPr="00C93F86">
              <w:rPr>
                <w:bCs/>
                <w:lang w:val="vi-VN"/>
              </w:rPr>
              <w:t>:</w:t>
            </w:r>
            <w:r w:rsidR="00D877A6" w:rsidRPr="00C93F86">
              <w:rPr>
                <w:bCs/>
              </w:rPr>
              <w:t xml:space="preserve"> R</w:t>
            </w:r>
            <w:r w:rsidRPr="00C93F86">
              <w:rPr>
                <w:bCs/>
              </w:rPr>
              <w:t xml:space="preserve">ubric </w:t>
            </w:r>
            <w:r w:rsidR="003047A4" w:rsidRPr="00C93F86">
              <w:rPr>
                <w:bCs/>
                <w:lang w:val="vi-VN"/>
              </w:rPr>
              <w:t>3</w:t>
            </w:r>
          </w:p>
        </w:tc>
        <w:tc>
          <w:tcPr>
            <w:tcW w:w="432" w:type="pct"/>
            <w:vMerge/>
          </w:tcPr>
          <w:p w14:paraId="0CCE707D" w14:textId="77777777" w:rsidR="00FA5E47" w:rsidRPr="00C93F86" w:rsidRDefault="00FA5E47" w:rsidP="005F3E08">
            <w:pPr>
              <w:tabs>
                <w:tab w:val="left" w:pos="720"/>
              </w:tabs>
              <w:jc w:val="center"/>
              <w:rPr>
                <w:bCs/>
              </w:rPr>
            </w:pPr>
          </w:p>
        </w:tc>
        <w:tc>
          <w:tcPr>
            <w:tcW w:w="486" w:type="pct"/>
            <w:vMerge/>
          </w:tcPr>
          <w:p w14:paraId="66BE25B4" w14:textId="07F50105" w:rsidR="00FA5E47" w:rsidRPr="00C93F86" w:rsidRDefault="00FA5E47" w:rsidP="005F3E08">
            <w:pPr>
              <w:tabs>
                <w:tab w:val="left" w:pos="720"/>
              </w:tabs>
              <w:jc w:val="center"/>
              <w:rPr>
                <w:bCs/>
              </w:rPr>
            </w:pPr>
          </w:p>
        </w:tc>
      </w:tr>
      <w:tr w:rsidR="00C93F86" w:rsidRPr="00C93F86" w14:paraId="1F515B75" w14:textId="77777777" w:rsidTr="00957A46">
        <w:tc>
          <w:tcPr>
            <w:tcW w:w="576" w:type="pct"/>
            <w:vAlign w:val="center"/>
          </w:tcPr>
          <w:p w14:paraId="0B4D0828" w14:textId="77777777" w:rsidR="00091599" w:rsidRPr="00C93F86" w:rsidRDefault="00091599" w:rsidP="005F3E08">
            <w:pPr>
              <w:tabs>
                <w:tab w:val="left" w:pos="720"/>
              </w:tabs>
              <w:jc w:val="center"/>
              <w:rPr>
                <w:b/>
              </w:rPr>
            </w:pPr>
            <w:r w:rsidRPr="00C93F86">
              <w:rPr>
                <w:b/>
              </w:rPr>
              <w:t>Đánh giá cuối kỳ</w:t>
            </w:r>
          </w:p>
        </w:tc>
        <w:tc>
          <w:tcPr>
            <w:tcW w:w="1480" w:type="pct"/>
            <w:vAlign w:val="center"/>
          </w:tcPr>
          <w:p w14:paraId="77B109A4" w14:textId="11E0D909" w:rsidR="00091599" w:rsidRPr="00C93F86" w:rsidRDefault="00515E22" w:rsidP="00174F79">
            <w:pPr>
              <w:tabs>
                <w:tab w:val="left" w:pos="720"/>
              </w:tabs>
              <w:jc w:val="both"/>
              <w:rPr>
                <w:bCs/>
              </w:rPr>
            </w:pPr>
            <w:r w:rsidRPr="00C93F86">
              <w:rPr>
                <w:bCs/>
                <w:lang w:val="vi-VN"/>
              </w:rPr>
              <w:t>Toàn bộ nội dung học</w:t>
            </w:r>
            <w:r w:rsidR="008D29ED" w:rsidRPr="00C93F86">
              <w:rPr>
                <w:bCs/>
              </w:rPr>
              <w:t xml:space="preserve"> </w:t>
            </w:r>
            <w:r w:rsidR="008C781C" w:rsidRPr="00C93F86">
              <w:rPr>
                <w:bCs/>
              </w:rPr>
              <w:t xml:space="preserve">phần </w:t>
            </w:r>
            <w:r w:rsidR="008D29ED" w:rsidRPr="00C93F86">
              <w:rPr>
                <w:bCs/>
              </w:rPr>
              <w:t>(</w:t>
            </w:r>
            <w:r w:rsidR="004A2485" w:rsidRPr="00C93F86">
              <w:rPr>
                <w:bCs/>
              </w:rPr>
              <w:t>tự luận</w:t>
            </w:r>
            <w:r w:rsidR="008D29ED" w:rsidRPr="00C93F86">
              <w:rPr>
                <w:bCs/>
              </w:rPr>
              <w:t>)</w:t>
            </w:r>
          </w:p>
        </w:tc>
        <w:tc>
          <w:tcPr>
            <w:tcW w:w="815" w:type="pct"/>
            <w:vAlign w:val="center"/>
          </w:tcPr>
          <w:p w14:paraId="5DCBCA8B" w14:textId="77777777" w:rsidR="00091599" w:rsidRPr="00C93F86" w:rsidRDefault="00091599" w:rsidP="005F3E08">
            <w:pPr>
              <w:tabs>
                <w:tab w:val="left" w:pos="720"/>
              </w:tabs>
              <w:jc w:val="center"/>
              <w:rPr>
                <w:bCs/>
                <w:lang w:val="vi-VN"/>
              </w:rPr>
            </w:pPr>
            <w:r w:rsidRPr="00C93F86">
              <w:rPr>
                <w:bCs/>
                <w:lang w:val="vi-VN"/>
              </w:rPr>
              <w:t>Theo lịch của Trường</w:t>
            </w:r>
          </w:p>
        </w:tc>
        <w:tc>
          <w:tcPr>
            <w:tcW w:w="444" w:type="pct"/>
            <w:vAlign w:val="center"/>
          </w:tcPr>
          <w:p w14:paraId="5FF13CA0" w14:textId="0B3E06AF" w:rsidR="00D877A6" w:rsidRPr="00C93F86" w:rsidRDefault="00D877A6" w:rsidP="00D877A6">
            <w:pPr>
              <w:widowControl w:val="0"/>
              <w:spacing w:line="312" w:lineRule="auto"/>
              <w:jc w:val="center"/>
              <w:rPr>
                <w:bCs/>
                <w:lang w:val="vi-VN"/>
              </w:rPr>
            </w:pPr>
            <w:r w:rsidRPr="00C93F86">
              <w:rPr>
                <w:bCs/>
                <w:lang w:val="vi-VN"/>
              </w:rPr>
              <w:t>1.1</w:t>
            </w:r>
          </w:p>
          <w:p w14:paraId="44AFAA3B" w14:textId="08731CB4" w:rsidR="00D877A6" w:rsidRPr="00C93F86" w:rsidRDefault="00D877A6" w:rsidP="00D877A6">
            <w:pPr>
              <w:widowControl w:val="0"/>
              <w:spacing w:line="312" w:lineRule="auto"/>
              <w:jc w:val="center"/>
              <w:rPr>
                <w:bCs/>
                <w:lang w:val="vi-VN"/>
              </w:rPr>
            </w:pPr>
            <w:r w:rsidRPr="00C93F86">
              <w:rPr>
                <w:bCs/>
                <w:lang w:val="vi-VN"/>
              </w:rPr>
              <w:t>1.2</w:t>
            </w:r>
          </w:p>
          <w:p w14:paraId="222266B0" w14:textId="3C3F0BAA" w:rsidR="00D877A6" w:rsidRPr="00C93F86" w:rsidRDefault="00D877A6" w:rsidP="00D877A6">
            <w:pPr>
              <w:widowControl w:val="0"/>
              <w:spacing w:line="312" w:lineRule="auto"/>
              <w:jc w:val="center"/>
              <w:rPr>
                <w:bCs/>
                <w:lang w:val="vi-VN"/>
              </w:rPr>
            </w:pPr>
            <w:r w:rsidRPr="00C93F86">
              <w:rPr>
                <w:bCs/>
                <w:lang w:val="vi-VN"/>
              </w:rPr>
              <w:t>1.3</w:t>
            </w:r>
          </w:p>
          <w:p w14:paraId="74FF9ADE" w14:textId="3E7C8CED" w:rsidR="005126BD" w:rsidRPr="00C93F86" w:rsidRDefault="00D877A6" w:rsidP="00D877A6">
            <w:pPr>
              <w:widowControl w:val="0"/>
              <w:spacing w:line="312" w:lineRule="auto"/>
              <w:jc w:val="center"/>
              <w:rPr>
                <w:bCs/>
                <w:lang w:val="vi-VN"/>
              </w:rPr>
            </w:pPr>
            <w:r w:rsidRPr="00C93F86">
              <w:rPr>
                <w:bCs/>
                <w:lang w:val="vi-VN"/>
              </w:rPr>
              <w:t>1.4</w:t>
            </w:r>
          </w:p>
        </w:tc>
        <w:tc>
          <w:tcPr>
            <w:tcW w:w="767" w:type="pct"/>
            <w:vAlign w:val="center"/>
          </w:tcPr>
          <w:p w14:paraId="018DEA5D" w14:textId="391A635E" w:rsidR="00091599" w:rsidRPr="00C93F86" w:rsidRDefault="00091599" w:rsidP="00D877A6">
            <w:pPr>
              <w:tabs>
                <w:tab w:val="left" w:pos="720"/>
              </w:tabs>
              <w:jc w:val="center"/>
              <w:rPr>
                <w:bCs/>
              </w:rPr>
            </w:pPr>
            <w:r w:rsidRPr="00C93F86">
              <w:rPr>
                <w:bCs/>
              </w:rPr>
              <w:t xml:space="preserve">Phụ lục 1: </w:t>
            </w:r>
            <w:r w:rsidR="00D877A6" w:rsidRPr="00C93F86">
              <w:rPr>
                <w:bCs/>
              </w:rPr>
              <w:t>M</w:t>
            </w:r>
            <w:r w:rsidRPr="00C93F86">
              <w:rPr>
                <w:bCs/>
              </w:rPr>
              <w:t>a trận đề thi</w:t>
            </w:r>
          </w:p>
        </w:tc>
        <w:tc>
          <w:tcPr>
            <w:tcW w:w="432" w:type="pct"/>
            <w:vAlign w:val="center"/>
          </w:tcPr>
          <w:p w14:paraId="3C6499F3" w14:textId="77777777" w:rsidR="00091599" w:rsidRPr="00C93F86" w:rsidRDefault="00091599" w:rsidP="005F3E08">
            <w:pPr>
              <w:tabs>
                <w:tab w:val="left" w:pos="720"/>
              </w:tabs>
              <w:jc w:val="center"/>
              <w:rPr>
                <w:bCs/>
              </w:rPr>
            </w:pPr>
            <w:r w:rsidRPr="00C93F86">
              <w:rPr>
                <w:bCs/>
              </w:rPr>
              <w:t>50%</w:t>
            </w:r>
          </w:p>
        </w:tc>
        <w:tc>
          <w:tcPr>
            <w:tcW w:w="486" w:type="pct"/>
          </w:tcPr>
          <w:p w14:paraId="7A72C08A" w14:textId="11807429" w:rsidR="00091599" w:rsidRPr="00C93F86" w:rsidRDefault="00091599" w:rsidP="005F3E08">
            <w:pPr>
              <w:tabs>
                <w:tab w:val="left" w:pos="720"/>
              </w:tabs>
              <w:jc w:val="center"/>
              <w:rPr>
                <w:bCs/>
              </w:rPr>
            </w:pPr>
          </w:p>
        </w:tc>
      </w:tr>
    </w:tbl>
    <w:p w14:paraId="05AF2E0F" w14:textId="663FF828" w:rsidR="002B491E" w:rsidRPr="00C93F86" w:rsidRDefault="000F2724" w:rsidP="007804FA">
      <w:pPr>
        <w:pStyle w:val="Heading2"/>
        <w:spacing w:before="240"/>
        <w:rPr>
          <w:lang w:val="vi-VN"/>
        </w:rPr>
      </w:pPr>
      <w:r w:rsidRPr="00C93F86">
        <w:rPr>
          <w:lang w:val="pt-BR"/>
        </w:rPr>
        <w:t>7.2. Ma trận đề thi (P</w:t>
      </w:r>
      <w:r w:rsidR="00F36F50" w:rsidRPr="00C93F86">
        <w:rPr>
          <w:lang w:val="pt-BR"/>
        </w:rPr>
        <w:t>hụ lục 1)</w:t>
      </w:r>
    </w:p>
    <w:p w14:paraId="73ECF08D" w14:textId="4ABC36FF" w:rsidR="00E77B50" w:rsidRPr="00C93F86" w:rsidRDefault="00F36F50" w:rsidP="007804FA">
      <w:pPr>
        <w:pStyle w:val="Heading2"/>
        <w:spacing w:before="120" w:after="120"/>
        <w:rPr>
          <w:lang w:val="pt-BR"/>
        </w:rPr>
      </w:pPr>
      <w:r w:rsidRPr="00C93F86">
        <w:rPr>
          <w:lang w:val="pt-BR"/>
        </w:rPr>
        <w:t xml:space="preserve">7.3. Các </w:t>
      </w:r>
      <w:r w:rsidR="00933C77" w:rsidRPr="00C93F86">
        <w:rPr>
          <w:lang w:val="pt-BR"/>
        </w:rPr>
        <w:t>R</w:t>
      </w:r>
      <w:r w:rsidRPr="00C93F86">
        <w:rPr>
          <w:lang w:val="pt-BR"/>
        </w:rPr>
        <w:t>ubrics (</w:t>
      </w:r>
      <w:r w:rsidR="000F2724" w:rsidRPr="00C93F86">
        <w:rPr>
          <w:lang w:val="pt-BR"/>
        </w:rPr>
        <w:t>P</w:t>
      </w:r>
      <w:r w:rsidRPr="00C93F86">
        <w:rPr>
          <w:lang w:val="pt-BR"/>
        </w:rPr>
        <w:t>hụ lục 2)</w:t>
      </w:r>
    </w:p>
    <w:p w14:paraId="58F7DC3E" w14:textId="24F6212A" w:rsidR="00E77B50" w:rsidRPr="00C93F86" w:rsidRDefault="00E77B50" w:rsidP="00D47709">
      <w:pPr>
        <w:pStyle w:val="Heading1"/>
        <w:rPr>
          <w:lang w:val="pt-BR"/>
        </w:rPr>
      </w:pPr>
      <w:r w:rsidRPr="00C93F86">
        <w:rPr>
          <w:lang w:val="pt-BR"/>
        </w:rPr>
        <w:t>8. KẾ HOẠCH DẠY HỌC (</w:t>
      </w:r>
      <w:r w:rsidR="00154246" w:rsidRPr="00C93F86">
        <w:rPr>
          <w:lang w:val="pt-BR"/>
        </w:rPr>
        <w:t>Lesson Plan</w:t>
      </w:r>
      <w:r w:rsidRPr="00C93F86">
        <w:rPr>
          <w:lang w:val="pt-BR"/>
        </w:rPr>
        <w:t>)</w:t>
      </w:r>
    </w:p>
    <w:p w14:paraId="01E998E8" w14:textId="7BF68B17" w:rsidR="00E77B50" w:rsidRPr="00C93F86" w:rsidRDefault="0029747A" w:rsidP="007804FA">
      <w:pPr>
        <w:tabs>
          <w:tab w:val="left" w:pos="720"/>
        </w:tabs>
        <w:spacing w:before="60" w:after="120" w:line="288" w:lineRule="auto"/>
        <w:jc w:val="center"/>
        <w:rPr>
          <w:b/>
          <w:lang w:val="vi-VN"/>
        </w:rPr>
      </w:pPr>
      <w:r w:rsidRPr="00C93F86">
        <w:rPr>
          <w:b/>
        </w:rPr>
        <w:t xml:space="preserve">Bảng 4. Kế hoạch </w:t>
      </w:r>
      <w:r w:rsidR="000F3B0A" w:rsidRPr="00C93F86">
        <w:rPr>
          <w:b/>
        </w:rPr>
        <w:t xml:space="preserve">và nội dung </w:t>
      </w:r>
      <w:r w:rsidRPr="00C93F86">
        <w:rPr>
          <w:b/>
        </w:rPr>
        <w:t>dạy học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9"/>
        <w:gridCol w:w="2995"/>
        <w:gridCol w:w="1558"/>
        <w:gridCol w:w="2269"/>
        <w:gridCol w:w="1559"/>
        <w:gridCol w:w="676"/>
      </w:tblGrid>
      <w:tr w:rsidR="00C93F86" w:rsidRPr="00C93F86" w14:paraId="25649BA0" w14:textId="77777777" w:rsidTr="00A40D60">
        <w:tc>
          <w:tcPr>
            <w:tcW w:w="405" w:type="pct"/>
            <w:shd w:val="clear" w:color="auto" w:fill="DEEAF6" w:themeFill="accent1" w:themeFillTint="33"/>
            <w:vAlign w:val="center"/>
          </w:tcPr>
          <w:p w14:paraId="19756CCE" w14:textId="77777777" w:rsidR="00A40526" w:rsidRPr="00C93F86" w:rsidRDefault="00A40526" w:rsidP="0095485E">
            <w:pPr>
              <w:widowControl w:val="0"/>
              <w:tabs>
                <w:tab w:val="left" w:pos="993"/>
              </w:tabs>
              <w:jc w:val="center"/>
              <w:rPr>
                <w:b/>
              </w:rPr>
            </w:pPr>
            <w:r w:rsidRPr="00C93F86">
              <w:rPr>
                <w:b/>
              </w:rPr>
              <w:t>Tuần</w:t>
            </w:r>
          </w:p>
        </w:tc>
        <w:tc>
          <w:tcPr>
            <w:tcW w:w="1519" w:type="pct"/>
            <w:shd w:val="clear" w:color="auto" w:fill="DEEAF6" w:themeFill="accent1" w:themeFillTint="33"/>
            <w:vAlign w:val="center"/>
          </w:tcPr>
          <w:p w14:paraId="48DBE46A" w14:textId="77777777" w:rsidR="00A40526" w:rsidRPr="00C93F86" w:rsidRDefault="00A40526" w:rsidP="0095485E">
            <w:pPr>
              <w:widowControl w:val="0"/>
              <w:tabs>
                <w:tab w:val="left" w:pos="993"/>
              </w:tabs>
              <w:jc w:val="center"/>
              <w:rPr>
                <w:b/>
              </w:rPr>
            </w:pPr>
            <w:r w:rsidRPr="00C93F86">
              <w:rPr>
                <w:b/>
              </w:rPr>
              <w:t>Nội dung</w:t>
            </w:r>
          </w:p>
        </w:tc>
        <w:tc>
          <w:tcPr>
            <w:tcW w:w="790" w:type="pct"/>
            <w:shd w:val="clear" w:color="auto" w:fill="DEEAF6" w:themeFill="accent1" w:themeFillTint="33"/>
            <w:vAlign w:val="center"/>
          </w:tcPr>
          <w:p w14:paraId="36D69E96" w14:textId="77777777" w:rsidR="00A40526" w:rsidRPr="00C93F86" w:rsidRDefault="00A40526" w:rsidP="0095485E">
            <w:pPr>
              <w:widowControl w:val="0"/>
              <w:tabs>
                <w:tab w:val="left" w:pos="993"/>
              </w:tabs>
              <w:jc w:val="center"/>
              <w:rPr>
                <w:b/>
              </w:rPr>
            </w:pPr>
            <w:r w:rsidRPr="00C93F86">
              <w:rPr>
                <w:b/>
              </w:rPr>
              <w:t>Tài liệu đọc</w:t>
            </w:r>
          </w:p>
        </w:tc>
        <w:tc>
          <w:tcPr>
            <w:tcW w:w="1151" w:type="pct"/>
            <w:shd w:val="clear" w:color="auto" w:fill="DEEAF6" w:themeFill="accent1" w:themeFillTint="33"/>
            <w:vAlign w:val="center"/>
          </w:tcPr>
          <w:p w14:paraId="628E9F6E" w14:textId="77777777" w:rsidR="00A40526" w:rsidRPr="00C93F86" w:rsidRDefault="00A40526" w:rsidP="0095485E">
            <w:pPr>
              <w:widowControl w:val="0"/>
              <w:tabs>
                <w:tab w:val="left" w:pos="993"/>
              </w:tabs>
              <w:ind w:left="-198" w:firstLine="96"/>
              <w:jc w:val="center"/>
              <w:rPr>
                <w:b/>
              </w:rPr>
            </w:pPr>
            <w:r w:rsidRPr="00C93F86">
              <w:rPr>
                <w:b/>
              </w:rPr>
              <w:t>Hoạt động</w:t>
            </w:r>
          </w:p>
          <w:p w14:paraId="14872EFB" w14:textId="77777777" w:rsidR="00A40526" w:rsidRPr="00C93F86" w:rsidRDefault="00A40526" w:rsidP="0095485E">
            <w:pPr>
              <w:widowControl w:val="0"/>
              <w:tabs>
                <w:tab w:val="left" w:pos="993"/>
              </w:tabs>
              <w:jc w:val="center"/>
              <w:rPr>
                <w:b/>
              </w:rPr>
            </w:pPr>
            <w:r w:rsidRPr="00C93F86">
              <w:rPr>
                <w:b/>
              </w:rPr>
              <w:t>dạy và học</w:t>
            </w:r>
          </w:p>
        </w:tc>
        <w:tc>
          <w:tcPr>
            <w:tcW w:w="791" w:type="pct"/>
            <w:shd w:val="clear" w:color="auto" w:fill="DEEAF6" w:themeFill="accent1" w:themeFillTint="33"/>
            <w:vAlign w:val="center"/>
          </w:tcPr>
          <w:p w14:paraId="21221BDE" w14:textId="77777777" w:rsidR="00A40526" w:rsidRPr="00C93F86" w:rsidRDefault="00A40526" w:rsidP="0095485E">
            <w:pPr>
              <w:widowControl w:val="0"/>
              <w:tabs>
                <w:tab w:val="left" w:pos="993"/>
              </w:tabs>
              <w:jc w:val="center"/>
              <w:rPr>
                <w:b/>
              </w:rPr>
            </w:pPr>
            <w:r w:rsidRPr="00C93F86">
              <w:rPr>
                <w:b/>
              </w:rPr>
              <w:t>Đánh giá</w:t>
            </w:r>
          </w:p>
        </w:tc>
        <w:tc>
          <w:tcPr>
            <w:tcW w:w="343" w:type="pct"/>
            <w:shd w:val="clear" w:color="auto" w:fill="DEEAF6" w:themeFill="accent1" w:themeFillTint="33"/>
            <w:vAlign w:val="center"/>
          </w:tcPr>
          <w:p w14:paraId="3493CE78" w14:textId="77777777" w:rsidR="00A40526" w:rsidRPr="00C93F86" w:rsidRDefault="00A40526" w:rsidP="00775EF8">
            <w:pPr>
              <w:widowControl w:val="0"/>
              <w:tabs>
                <w:tab w:val="left" w:pos="993"/>
              </w:tabs>
              <w:ind w:right="-141" w:hanging="108"/>
              <w:jc w:val="center"/>
              <w:rPr>
                <w:b/>
              </w:rPr>
            </w:pPr>
            <w:r w:rsidRPr="00C93F86">
              <w:rPr>
                <w:b/>
              </w:rPr>
              <w:t>CLOs</w:t>
            </w:r>
          </w:p>
        </w:tc>
      </w:tr>
      <w:tr w:rsidR="00C93F86" w:rsidRPr="00C93F86" w14:paraId="1CADF7E4" w14:textId="77777777" w:rsidTr="00A40D60">
        <w:tc>
          <w:tcPr>
            <w:tcW w:w="405" w:type="pct"/>
            <w:shd w:val="clear" w:color="auto" w:fill="auto"/>
            <w:vAlign w:val="center"/>
          </w:tcPr>
          <w:p w14:paraId="1FB30E49" w14:textId="77777777" w:rsidR="00A40526" w:rsidRPr="00C93F86" w:rsidRDefault="00A40526" w:rsidP="0095485E">
            <w:pPr>
              <w:widowControl w:val="0"/>
              <w:tabs>
                <w:tab w:val="left" w:pos="993"/>
              </w:tabs>
              <w:jc w:val="center"/>
              <w:rPr>
                <w:lang w:val="pt-BR"/>
              </w:rPr>
            </w:pPr>
            <w:r w:rsidRPr="00C93F86">
              <w:rPr>
                <w:lang w:val="pt-BR"/>
              </w:rPr>
              <w:t>[1]</w:t>
            </w:r>
          </w:p>
        </w:tc>
        <w:tc>
          <w:tcPr>
            <w:tcW w:w="1519" w:type="pct"/>
            <w:shd w:val="clear" w:color="auto" w:fill="auto"/>
            <w:vAlign w:val="center"/>
          </w:tcPr>
          <w:p w14:paraId="3337D319" w14:textId="77777777" w:rsidR="00A40526" w:rsidRPr="00C93F86" w:rsidRDefault="00A40526" w:rsidP="0095485E">
            <w:pPr>
              <w:tabs>
                <w:tab w:val="left" w:pos="720"/>
              </w:tabs>
              <w:jc w:val="center"/>
              <w:rPr>
                <w:lang w:val="pt-BR"/>
              </w:rPr>
            </w:pPr>
            <w:r w:rsidRPr="00C93F86">
              <w:rPr>
                <w:lang w:val="pt-BR"/>
              </w:rPr>
              <w:t>[2]</w:t>
            </w:r>
          </w:p>
        </w:tc>
        <w:tc>
          <w:tcPr>
            <w:tcW w:w="790" w:type="pct"/>
            <w:vAlign w:val="center"/>
          </w:tcPr>
          <w:p w14:paraId="7FAA31FB" w14:textId="77777777" w:rsidR="00A40526" w:rsidRPr="00C93F86" w:rsidRDefault="00A40526" w:rsidP="0095485E">
            <w:pPr>
              <w:tabs>
                <w:tab w:val="left" w:pos="720"/>
              </w:tabs>
              <w:jc w:val="center"/>
              <w:rPr>
                <w:lang w:val="pt-BR"/>
              </w:rPr>
            </w:pPr>
            <w:r w:rsidRPr="00C93F86">
              <w:rPr>
                <w:lang w:val="pt-BR"/>
              </w:rPr>
              <w:t>[3]</w:t>
            </w:r>
          </w:p>
        </w:tc>
        <w:tc>
          <w:tcPr>
            <w:tcW w:w="1151" w:type="pct"/>
            <w:shd w:val="clear" w:color="auto" w:fill="auto"/>
            <w:vAlign w:val="center"/>
          </w:tcPr>
          <w:p w14:paraId="3F4C6A76" w14:textId="77777777" w:rsidR="00A40526" w:rsidRPr="00C93F86" w:rsidRDefault="00A40526" w:rsidP="0095485E">
            <w:pPr>
              <w:tabs>
                <w:tab w:val="left" w:pos="720"/>
              </w:tabs>
              <w:jc w:val="center"/>
              <w:rPr>
                <w:lang w:val="pt-BR"/>
              </w:rPr>
            </w:pPr>
            <w:r w:rsidRPr="00C93F86">
              <w:rPr>
                <w:lang w:val="pt-BR"/>
              </w:rPr>
              <w:t>[4]</w:t>
            </w:r>
          </w:p>
        </w:tc>
        <w:tc>
          <w:tcPr>
            <w:tcW w:w="791" w:type="pct"/>
            <w:shd w:val="clear" w:color="auto" w:fill="auto"/>
            <w:vAlign w:val="center"/>
          </w:tcPr>
          <w:p w14:paraId="719D0981" w14:textId="77777777" w:rsidR="00A40526" w:rsidRPr="00C93F86" w:rsidRDefault="00A40526" w:rsidP="0095485E">
            <w:pPr>
              <w:widowControl w:val="0"/>
              <w:tabs>
                <w:tab w:val="left" w:pos="993"/>
              </w:tabs>
              <w:jc w:val="center"/>
            </w:pPr>
            <w:r w:rsidRPr="00C93F86">
              <w:t>[5]</w:t>
            </w:r>
          </w:p>
        </w:tc>
        <w:tc>
          <w:tcPr>
            <w:tcW w:w="343" w:type="pct"/>
            <w:vAlign w:val="center"/>
          </w:tcPr>
          <w:p w14:paraId="3082957F" w14:textId="77777777" w:rsidR="00A40526" w:rsidRPr="00C93F86" w:rsidRDefault="00A40526" w:rsidP="0095485E">
            <w:pPr>
              <w:tabs>
                <w:tab w:val="left" w:pos="720"/>
              </w:tabs>
              <w:jc w:val="center"/>
              <w:rPr>
                <w:lang w:val="pt-BR"/>
              </w:rPr>
            </w:pPr>
            <w:r w:rsidRPr="00C93F86">
              <w:rPr>
                <w:lang w:val="pt-BR"/>
              </w:rPr>
              <w:t>[6]</w:t>
            </w:r>
          </w:p>
        </w:tc>
      </w:tr>
      <w:tr w:rsidR="00C93F86" w:rsidRPr="00C93F86" w14:paraId="27EFA6DA" w14:textId="77777777" w:rsidTr="00A40D60">
        <w:trPr>
          <w:trHeight w:val="1408"/>
        </w:trPr>
        <w:tc>
          <w:tcPr>
            <w:tcW w:w="405" w:type="pct"/>
            <w:shd w:val="clear" w:color="auto" w:fill="FFF2CC" w:themeFill="accent4" w:themeFillTint="33"/>
            <w:vAlign w:val="center"/>
          </w:tcPr>
          <w:p w14:paraId="590B95A2" w14:textId="77777777" w:rsidR="00C41339" w:rsidRPr="00C93F86" w:rsidRDefault="00C41339" w:rsidP="00334B1A">
            <w:pPr>
              <w:widowControl w:val="0"/>
              <w:tabs>
                <w:tab w:val="left" w:pos="993"/>
              </w:tabs>
              <w:jc w:val="center"/>
              <w:rPr>
                <w:b/>
                <w:bCs/>
              </w:rPr>
            </w:pPr>
            <w:r w:rsidRPr="00C93F86">
              <w:rPr>
                <w:b/>
                <w:bCs/>
                <w:lang w:val="pt-BR"/>
              </w:rPr>
              <w:lastRenderedPageBreak/>
              <w:t>1</w:t>
            </w:r>
          </w:p>
        </w:tc>
        <w:tc>
          <w:tcPr>
            <w:tcW w:w="1519" w:type="pct"/>
            <w:shd w:val="clear" w:color="auto" w:fill="FFF2CC" w:themeFill="accent4" w:themeFillTint="33"/>
          </w:tcPr>
          <w:p w14:paraId="25D8E074" w14:textId="0E16E777" w:rsidR="00526BE4" w:rsidRPr="00C93F86" w:rsidRDefault="00526BE4" w:rsidP="002E1FC3">
            <w:pPr>
              <w:tabs>
                <w:tab w:val="left" w:pos="720"/>
              </w:tabs>
              <w:spacing w:before="120"/>
              <w:jc w:val="both"/>
              <w:rPr>
                <w:b/>
                <w:bCs/>
              </w:rPr>
            </w:pPr>
            <w:r w:rsidRPr="00C93F86">
              <w:rPr>
                <w:b/>
                <w:bCs/>
                <w:lang w:val="pt-BR"/>
              </w:rPr>
              <w:t xml:space="preserve">Lecture </w:t>
            </w:r>
            <w:r w:rsidR="005C1E36" w:rsidRPr="00C93F86">
              <w:rPr>
                <w:b/>
                <w:bCs/>
                <w:lang w:val="pt-BR"/>
              </w:rPr>
              <w:t>1</w:t>
            </w:r>
          </w:p>
          <w:p w14:paraId="0B94BB07" w14:textId="77777777" w:rsidR="00526BE4" w:rsidRPr="00C93F86" w:rsidRDefault="00526BE4" w:rsidP="002E1FC3">
            <w:pPr>
              <w:widowControl w:val="0"/>
              <w:jc w:val="both"/>
              <w:rPr>
                <w:b/>
              </w:rPr>
            </w:pPr>
          </w:p>
          <w:p w14:paraId="0EAC2303" w14:textId="77777777" w:rsidR="00E4037F" w:rsidRPr="00C93F86" w:rsidRDefault="00E4037F" w:rsidP="002E1FC3">
            <w:pPr>
              <w:widowControl w:val="0"/>
              <w:jc w:val="both"/>
              <w:rPr>
                <w:b/>
                <w:i/>
              </w:rPr>
            </w:pPr>
            <w:r w:rsidRPr="00C93F86">
              <w:rPr>
                <w:b/>
                <w:i/>
              </w:rPr>
              <w:t>Làm quen, giới thiệu học phần, logic của học phần và vai trò, vị trí của học phần trong CTĐT</w:t>
            </w:r>
          </w:p>
          <w:p w14:paraId="7CC7D180" w14:textId="77777777" w:rsidR="00E4037F" w:rsidRPr="00C93F86" w:rsidRDefault="00E4037F" w:rsidP="002E1FC3">
            <w:pPr>
              <w:spacing w:before="120"/>
              <w:jc w:val="both"/>
              <w:rPr>
                <w:b/>
                <w:i/>
              </w:rPr>
            </w:pPr>
            <w:r w:rsidRPr="00C93F86">
              <w:rPr>
                <w:b/>
                <w:i/>
              </w:rPr>
              <w:t>Chương 1: Mở đầu</w:t>
            </w:r>
          </w:p>
          <w:p w14:paraId="18BD0A2C" w14:textId="18A3E0B2" w:rsidR="00E4037F" w:rsidRPr="00C93F86" w:rsidRDefault="00E4037F" w:rsidP="002E1FC3">
            <w:pPr>
              <w:jc w:val="both"/>
              <w:rPr>
                <w:b/>
              </w:rPr>
            </w:pPr>
            <w:r w:rsidRPr="00C93F86">
              <w:rPr>
                <w:b/>
              </w:rPr>
              <w:t xml:space="preserve">1.1. </w:t>
            </w:r>
            <w:r w:rsidR="002D2B95" w:rsidRPr="00C93F86">
              <w:rPr>
                <w:b/>
              </w:rPr>
              <w:t>Giới thiệu</w:t>
            </w:r>
            <w:r w:rsidRPr="00C93F86">
              <w:rPr>
                <w:b/>
              </w:rPr>
              <w:t xml:space="preserve"> </w:t>
            </w:r>
            <w:r w:rsidR="002D2B95" w:rsidRPr="00C93F86">
              <w:rPr>
                <w:b/>
              </w:rPr>
              <w:t>chung</w:t>
            </w:r>
          </w:p>
          <w:p w14:paraId="273BF867" w14:textId="77777777" w:rsidR="00E4037F" w:rsidRPr="00C93F86" w:rsidRDefault="00E4037F" w:rsidP="002E1FC3">
            <w:pPr>
              <w:jc w:val="both"/>
            </w:pPr>
            <w:r w:rsidRPr="00C93F86">
              <w:t>1.1.1. Máy tính và trí tuệ nhân tạo</w:t>
            </w:r>
          </w:p>
          <w:p w14:paraId="4CB89F7E" w14:textId="595D20D5" w:rsidR="002D2B95" w:rsidRPr="00C93F86" w:rsidRDefault="002D2B95" w:rsidP="002E1FC3">
            <w:pPr>
              <w:jc w:val="both"/>
            </w:pPr>
            <w:r w:rsidRPr="00C93F86">
              <w:t>1.1.2. Các khái niệm cơ bản trong trí tuệ nhân tạo</w:t>
            </w:r>
          </w:p>
          <w:p w14:paraId="42B546A8" w14:textId="6B54BB81" w:rsidR="00E4037F" w:rsidRPr="00C93F86" w:rsidRDefault="00E4037F" w:rsidP="002E1FC3">
            <w:pPr>
              <w:jc w:val="both"/>
            </w:pPr>
            <w:r w:rsidRPr="00C93F86">
              <w:t>1.1.</w:t>
            </w:r>
            <w:r w:rsidR="002D2B95" w:rsidRPr="00C93F86">
              <w:t>3</w:t>
            </w:r>
            <w:r w:rsidRPr="00C93F86">
              <w:t>. Lịch sử phát triển của ngành trí tuệ nhân tạo</w:t>
            </w:r>
          </w:p>
          <w:p w14:paraId="0DA4CC83" w14:textId="004D4B26" w:rsidR="00E4037F" w:rsidRPr="00C93F86" w:rsidRDefault="00E4037F" w:rsidP="002E1FC3">
            <w:pPr>
              <w:jc w:val="both"/>
            </w:pPr>
            <w:r w:rsidRPr="00C93F86">
              <w:t>1.1.</w:t>
            </w:r>
            <w:r w:rsidR="002D2B95" w:rsidRPr="00C93F86">
              <w:t>4. Vai trò của trí tuệ nhân tạo</w:t>
            </w:r>
          </w:p>
          <w:p w14:paraId="58BF9B96" w14:textId="2CAF751D" w:rsidR="00E4037F" w:rsidRPr="00C93F86" w:rsidRDefault="00E4037F" w:rsidP="002E1FC3">
            <w:pPr>
              <w:jc w:val="both"/>
              <w:rPr>
                <w:b/>
              </w:rPr>
            </w:pPr>
            <w:r w:rsidRPr="00C93F86">
              <w:rPr>
                <w:b/>
              </w:rPr>
              <w:t>1.2. Các lĩnh vực nghiên cứu</w:t>
            </w:r>
            <w:r w:rsidR="002D2B95" w:rsidRPr="00C93F86">
              <w:rPr>
                <w:b/>
              </w:rPr>
              <w:t xml:space="preserve"> của</w:t>
            </w:r>
            <w:r w:rsidRPr="00C93F86">
              <w:rPr>
                <w:b/>
              </w:rPr>
              <w:t xml:space="preserve"> trí tuệ nhân tạo</w:t>
            </w:r>
          </w:p>
          <w:p w14:paraId="08CF072B" w14:textId="2CB0E0A9" w:rsidR="00A0538B" w:rsidRPr="00C93F86" w:rsidRDefault="00A0538B" w:rsidP="002E1FC3">
            <w:pPr>
              <w:jc w:val="both"/>
              <w:rPr>
                <w:b/>
              </w:rPr>
            </w:pPr>
            <w:r w:rsidRPr="00C93F86">
              <w:rPr>
                <w:b/>
              </w:rPr>
              <w:t>1.3. Xu hướng phát triển của trí tuệ nhân tạo</w:t>
            </w:r>
          </w:p>
          <w:p w14:paraId="1491FF68" w14:textId="6F85E118" w:rsidR="002D2B95" w:rsidRPr="00C93F86" w:rsidRDefault="002D2B95" w:rsidP="002E1FC3">
            <w:pPr>
              <w:jc w:val="both"/>
              <w:rPr>
                <w:b/>
              </w:rPr>
            </w:pPr>
            <w:r w:rsidRPr="00C93F86">
              <w:rPr>
                <w:b/>
              </w:rPr>
              <w:t>1.</w:t>
            </w:r>
            <w:r w:rsidR="00A0538B" w:rsidRPr="00C93F86">
              <w:rPr>
                <w:b/>
              </w:rPr>
              <w:t>4</w:t>
            </w:r>
            <w:r w:rsidRPr="00C93F86">
              <w:rPr>
                <w:b/>
              </w:rPr>
              <w:t>. Các vấn đề trong trí tuệ nhân tạo</w:t>
            </w:r>
          </w:p>
          <w:p w14:paraId="49C0AF52" w14:textId="2C3BB955" w:rsidR="00E4037F" w:rsidRPr="00C93F86" w:rsidRDefault="00E4037F" w:rsidP="002E1FC3">
            <w:pPr>
              <w:jc w:val="both"/>
            </w:pPr>
            <w:r w:rsidRPr="00C93F86">
              <w:t>1.</w:t>
            </w:r>
            <w:r w:rsidR="00A0538B" w:rsidRPr="00C93F86">
              <w:t>4</w:t>
            </w:r>
            <w:r w:rsidRPr="00C93F86">
              <w:t>.2. Các vấn đề chưa giải quyết được trong trí tuệ nhân tạo</w:t>
            </w:r>
          </w:p>
          <w:p w14:paraId="52E90BC6" w14:textId="15C18B18" w:rsidR="00E4037F" w:rsidRPr="00C93F86" w:rsidRDefault="00E4037F" w:rsidP="002E1FC3">
            <w:pPr>
              <w:widowControl w:val="0"/>
              <w:tabs>
                <w:tab w:val="left" w:pos="993"/>
              </w:tabs>
              <w:jc w:val="both"/>
            </w:pPr>
            <w:r w:rsidRPr="00C93F86">
              <w:t>1.</w:t>
            </w:r>
            <w:r w:rsidR="00A0538B" w:rsidRPr="00C93F86">
              <w:t>4</w:t>
            </w:r>
            <w:r w:rsidRPr="00C93F86">
              <w:t>.3. Những vấn đề đặt ra trong tương lai của trí tuệ nhân tạo</w:t>
            </w:r>
          </w:p>
          <w:p w14:paraId="4C060263" w14:textId="34989984" w:rsidR="003F3872" w:rsidRPr="00C93F86" w:rsidRDefault="003F3872" w:rsidP="002E1FC3">
            <w:pPr>
              <w:jc w:val="both"/>
              <w:rPr>
                <w:b/>
              </w:rPr>
            </w:pPr>
          </w:p>
        </w:tc>
        <w:tc>
          <w:tcPr>
            <w:tcW w:w="790" w:type="pct"/>
            <w:shd w:val="clear" w:color="auto" w:fill="FFF2CC" w:themeFill="accent4" w:themeFillTint="33"/>
            <w:vAlign w:val="center"/>
          </w:tcPr>
          <w:p w14:paraId="24DC5595" w14:textId="40FD7D3F" w:rsidR="00F038C5" w:rsidRPr="00C93F86" w:rsidRDefault="00F038C5" w:rsidP="00065A70">
            <w:pPr>
              <w:tabs>
                <w:tab w:val="num" w:pos="834"/>
              </w:tabs>
              <w:jc w:val="both"/>
              <w:rPr>
                <w:i/>
              </w:rPr>
            </w:pPr>
            <w:r w:rsidRPr="00C93F86">
              <w:rPr>
                <w:i/>
              </w:rPr>
              <w:t>Đề cương chi tiết</w:t>
            </w:r>
            <w:r w:rsidR="004C0701" w:rsidRPr="00C93F86">
              <w:rPr>
                <w:i/>
              </w:rPr>
              <w:t xml:space="preserve"> học phần</w:t>
            </w:r>
          </w:p>
          <w:p w14:paraId="338FD27C" w14:textId="41226C01" w:rsidR="00F038C5" w:rsidRPr="00C93F86" w:rsidRDefault="00065A70" w:rsidP="00065A70">
            <w:pPr>
              <w:tabs>
                <w:tab w:val="num" w:pos="834"/>
              </w:tabs>
              <w:jc w:val="both"/>
            </w:pPr>
            <w:r w:rsidRPr="00C93F86">
              <w:t xml:space="preserve">[1] </w:t>
            </w:r>
            <w:r w:rsidR="00F038C5" w:rsidRPr="00C93F86">
              <w:t>Chương 1</w:t>
            </w:r>
            <w:r w:rsidRPr="00C93F86">
              <w:t xml:space="preserve">; [2] </w:t>
            </w:r>
            <w:r w:rsidR="00F038C5" w:rsidRPr="00C93F86">
              <w:t xml:space="preserve">Chương </w:t>
            </w:r>
            <w:proofErr w:type="gramStart"/>
            <w:r w:rsidR="00F038C5" w:rsidRPr="00C93F86">
              <w:t>1</w:t>
            </w:r>
            <w:r w:rsidRPr="00C93F86">
              <w:t>;</w:t>
            </w:r>
            <w:proofErr w:type="gramEnd"/>
          </w:p>
          <w:p w14:paraId="2F8ABF42" w14:textId="6E98D7E6" w:rsidR="00F038C5" w:rsidRPr="00C93F86" w:rsidRDefault="00F038C5" w:rsidP="00065A70">
            <w:pPr>
              <w:tabs>
                <w:tab w:val="num" w:pos="834"/>
              </w:tabs>
              <w:jc w:val="both"/>
            </w:pPr>
            <w:r w:rsidRPr="00C93F86">
              <w:t>[3]</w:t>
            </w:r>
            <w:r w:rsidR="00065A70" w:rsidRPr="00C93F86">
              <w:t xml:space="preserve"> </w:t>
            </w:r>
            <w:r w:rsidRPr="00C93F86">
              <w:t xml:space="preserve">Chương </w:t>
            </w:r>
            <w:proofErr w:type="gramStart"/>
            <w:r w:rsidRPr="00C93F86">
              <w:t>1</w:t>
            </w:r>
            <w:r w:rsidR="00065A70" w:rsidRPr="00C93F86">
              <w:t>;</w:t>
            </w:r>
            <w:proofErr w:type="gramEnd"/>
          </w:p>
          <w:p w14:paraId="1DDEAC67" w14:textId="0CFC6A2A" w:rsidR="00065A70" w:rsidRPr="00C93F86" w:rsidRDefault="00F038C5" w:rsidP="00065A70">
            <w:pPr>
              <w:tabs>
                <w:tab w:val="num" w:pos="834"/>
              </w:tabs>
              <w:jc w:val="both"/>
            </w:pPr>
            <w:r w:rsidRPr="00C93F86">
              <w:t xml:space="preserve">[4] Chương </w:t>
            </w:r>
            <w:proofErr w:type="gramStart"/>
            <w:r w:rsidRPr="00C93F86">
              <w:t>1</w:t>
            </w:r>
            <w:r w:rsidR="00065A70" w:rsidRPr="00C93F86">
              <w:t>;</w:t>
            </w:r>
            <w:proofErr w:type="gramEnd"/>
          </w:p>
          <w:p w14:paraId="11FD76D0" w14:textId="649C24D2" w:rsidR="00F038C5" w:rsidRPr="00C93F86" w:rsidRDefault="00F038C5" w:rsidP="00065A70">
            <w:pPr>
              <w:tabs>
                <w:tab w:val="num" w:pos="834"/>
              </w:tabs>
              <w:jc w:val="both"/>
            </w:pPr>
            <w:r w:rsidRPr="00C93F86">
              <w:t xml:space="preserve">[5] Chương </w:t>
            </w:r>
            <w:proofErr w:type="gramStart"/>
            <w:r w:rsidRPr="00C93F86">
              <w:t>1</w:t>
            </w:r>
            <w:r w:rsidR="00065A70" w:rsidRPr="00C93F86">
              <w:t>;</w:t>
            </w:r>
            <w:proofErr w:type="gramEnd"/>
          </w:p>
          <w:p w14:paraId="16210073" w14:textId="2252EC32" w:rsidR="00C41339" w:rsidRPr="00C93F86" w:rsidRDefault="00F038C5" w:rsidP="00065A70">
            <w:pPr>
              <w:tabs>
                <w:tab w:val="left" w:pos="720"/>
              </w:tabs>
              <w:jc w:val="both"/>
              <w:rPr>
                <w:b/>
              </w:rPr>
            </w:pPr>
            <w:r w:rsidRPr="00C93F86">
              <w:t>[6] Chương 1</w:t>
            </w:r>
            <w:r w:rsidR="004C0701" w:rsidRPr="00C93F86">
              <w:rPr>
                <w:b/>
              </w:rPr>
              <w:t xml:space="preserve"> </w:t>
            </w:r>
          </w:p>
        </w:tc>
        <w:tc>
          <w:tcPr>
            <w:tcW w:w="1151" w:type="pct"/>
            <w:shd w:val="clear" w:color="auto" w:fill="FFF2CC" w:themeFill="accent4" w:themeFillTint="33"/>
          </w:tcPr>
          <w:p w14:paraId="59E19F80" w14:textId="77777777" w:rsidR="00C41339" w:rsidRPr="007804FA" w:rsidRDefault="00C41339" w:rsidP="002E1FC3">
            <w:pPr>
              <w:tabs>
                <w:tab w:val="left" w:pos="720"/>
              </w:tabs>
              <w:spacing w:before="120"/>
              <w:jc w:val="both"/>
              <w:rPr>
                <w:b/>
                <w:bCs/>
              </w:rPr>
            </w:pPr>
            <w:r w:rsidRPr="00C93F86">
              <w:rPr>
                <w:b/>
                <w:bCs/>
                <w:lang w:val="pt-BR"/>
              </w:rPr>
              <w:t>Giảng viên</w:t>
            </w:r>
            <w:r w:rsidRPr="00C93F86">
              <w:rPr>
                <w:b/>
                <w:bCs/>
                <w:lang w:val="vi-VN"/>
              </w:rPr>
              <w:t>:</w:t>
            </w:r>
          </w:p>
          <w:p w14:paraId="2965362B" w14:textId="77777777" w:rsidR="002D2B95" w:rsidRPr="00C93F86" w:rsidRDefault="002D2B95" w:rsidP="002E1FC3">
            <w:pPr>
              <w:tabs>
                <w:tab w:val="num" w:pos="834"/>
              </w:tabs>
              <w:jc w:val="both"/>
            </w:pPr>
            <w:r w:rsidRPr="00C93F86">
              <w:t>- Thống nhất nội quy, quy định, yêu cầu học tập</w:t>
            </w:r>
          </w:p>
          <w:p w14:paraId="2ADBD648" w14:textId="6CCEF89A" w:rsidR="002D2B95" w:rsidRPr="00C93F86" w:rsidRDefault="002D2B95" w:rsidP="002E1FC3">
            <w:pPr>
              <w:tabs>
                <w:tab w:val="num" w:pos="834"/>
              </w:tabs>
              <w:jc w:val="both"/>
            </w:pPr>
            <w:r w:rsidRPr="00C93F86">
              <w:t>- Thống nhất phương pháp giảng dạy</w:t>
            </w:r>
            <w:r w:rsidR="00B11A1E" w:rsidRPr="00C93F86">
              <w:t>,</w:t>
            </w:r>
            <w:r w:rsidRPr="00C93F86">
              <w:t xml:space="preserve"> học tập</w:t>
            </w:r>
          </w:p>
          <w:p w14:paraId="52FEA92A" w14:textId="544093DA" w:rsidR="00E72A04" w:rsidRPr="00C93F86" w:rsidRDefault="00926B95" w:rsidP="002E1FC3">
            <w:pPr>
              <w:tabs>
                <w:tab w:val="num" w:pos="834"/>
              </w:tabs>
              <w:jc w:val="both"/>
            </w:pPr>
            <w:r w:rsidRPr="00C93F86">
              <w:t xml:space="preserve">- </w:t>
            </w:r>
            <w:r w:rsidR="00E72A04" w:rsidRPr="00C93F86">
              <w:t>Giới thiệu học phần, đề cương,</w:t>
            </w:r>
            <w:r w:rsidRPr="00C93F86">
              <w:t xml:space="preserve"> bài giảng, </w:t>
            </w:r>
            <w:r w:rsidR="00E72A04" w:rsidRPr="00C93F86">
              <w:t>giáo trình, tài liệu tham khảo</w:t>
            </w:r>
            <w:r w:rsidRPr="00C93F86">
              <w:t xml:space="preserve"> và</w:t>
            </w:r>
            <w:r w:rsidR="00E72A04" w:rsidRPr="00C93F86">
              <w:t xml:space="preserve"> </w:t>
            </w:r>
            <w:r w:rsidR="00196123" w:rsidRPr="00C93F86">
              <w:t xml:space="preserve">các </w:t>
            </w:r>
            <w:r w:rsidRPr="00C93F86">
              <w:t xml:space="preserve">công cụ </w:t>
            </w:r>
            <w:r w:rsidR="00E72A04" w:rsidRPr="00C93F86">
              <w:t>phần mềm</w:t>
            </w:r>
          </w:p>
          <w:p w14:paraId="0E7B1484" w14:textId="5C0C07EE" w:rsidR="002D2B95" w:rsidRPr="00C93F86" w:rsidRDefault="002D2B95" w:rsidP="002E1FC3">
            <w:pPr>
              <w:tabs>
                <w:tab w:val="num" w:pos="834"/>
              </w:tabs>
              <w:jc w:val="both"/>
            </w:pPr>
            <w:r w:rsidRPr="00C93F86">
              <w:t>- Hướng dẫn tìm kiếm</w:t>
            </w:r>
            <w:r w:rsidR="00BF630F" w:rsidRPr="00C93F86">
              <w:t>, đ</w:t>
            </w:r>
            <w:r w:rsidRPr="00C93F86">
              <w:t>ọc</w:t>
            </w:r>
            <w:r w:rsidR="00BF630F" w:rsidRPr="00C93F86">
              <w:t xml:space="preserve"> và </w:t>
            </w:r>
            <w:r w:rsidRPr="00C93F86">
              <w:t>nghiên cứu tài liệu</w:t>
            </w:r>
          </w:p>
          <w:p w14:paraId="71B50391" w14:textId="167EF6CD" w:rsidR="002D2B95" w:rsidRPr="00C93F86" w:rsidRDefault="002D2B95" w:rsidP="002E1FC3">
            <w:pPr>
              <w:tabs>
                <w:tab w:val="num" w:pos="834"/>
              </w:tabs>
              <w:jc w:val="both"/>
            </w:pPr>
            <w:r w:rsidRPr="00C93F86">
              <w:t xml:space="preserve">- Giảng viên giảng lý thuyết </w:t>
            </w:r>
            <w:r w:rsidR="00BF630F" w:rsidRPr="00C93F86">
              <w:t xml:space="preserve">theo nội dung bài học </w:t>
            </w:r>
            <w:r w:rsidR="00E72A04" w:rsidRPr="00C93F86">
              <w:t xml:space="preserve">và giải thích các vấn đề </w:t>
            </w:r>
            <w:r w:rsidR="00BF630F" w:rsidRPr="00C93F86">
              <w:t>liên quan</w:t>
            </w:r>
          </w:p>
          <w:p w14:paraId="4C58D1C5" w14:textId="77777777" w:rsidR="002D2B95" w:rsidRPr="00C93F86" w:rsidRDefault="002D2B95" w:rsidP="002E1FC3">
            <w:pPr>
              <w:tabs>
                <w:tab w:val="num" w:pos="834"/>
              </w:tabs>
              <w:jc w:val="both"/>
            </w:pPr>
            <w:r w:rsidRPr="00C93F86">
              <w:t>- Trả lời các câu hỏi của sinh viên</w:t>
            </w:r>
          </w:p>
          <w:p w14:paraId="06F1848B" w14:textId="0C78B399" w:rsidR="00E72A04" w:rsidRPr="00C93F86" w:rsidRDefault="00FC48EC" w:rsidP="002E1FC3">
            <w:pPr>
              <w:tabs>
                <w:tab w:val="num" w:pos="834"/>
              </w:tabs>
              <w:jc w:val="both"/>
            </w:pPr>
            <w:r w:rsidRPr="00C93F86">
              <w:t xml:space="preserve">- </w:t>
            </w:r>
            <w:r w:rsidR="00E72A04" w:rsidRPr="00C93F86">
              <w:t>Yêu cầu sinh viên xem lại kiến thức các học phần tiên quyết</w:t>
            </w:r>
          </w:p>
          <w:p w14:paraId="7A76887B" w14:textId="35458C8A" w:rsidR="00E72A04" w:rsidRPr="00C93F86" w:rsidRDefault="00FC48EC" w:rsidP="002E1FC3">
            <w:pPr>
              <w:tabs>
                <w:tab w:val="num" w:pos="834"/>
              </w:tabs>
              <w:jc w:val="both"/>
            </w:pPr>
            <w:r w:rsidRPr="00C93F86">
              <w:t xml:space="preserve">- </w:t>
            </w:r>
            <w:r w:rsidR="00E72A04" w:rsidRPr="00C93F86">
              <w:t xml:space="preserve">Yêu cầu sinh viên xem trước câu hỏi, </w:t>
            </w:r>
            <w:r w:rsidR="00BF630F" w:rsidRPr="00C93F86">
              <w:t xml:space="preserve">ví dụ, </w:t>
            </w:r>
            <w:r w:rsidR="00E72A04" w:rsidRPr="00C93F86">
              <w:t>bài tập dành cho Seminar 1</w:t>
            </w:r>
          </w:p>
          <w:p w14:paraId="305EDB88" w14:textId="3519F5E4" w:rsidR="00E72A04" w:rsidRPr="00C93F86" w:rsidRDefault="00FC48EC" w:rsidP="002E1FC3">
            <w:pPr>
              <w:tabs>
                <w:tab w:val="num" w:pos="834"/>
              </w:tabs>
              <w:jc w:val="both"/>
            </w:pPr>
            <w:r w:rsidRPr="00C93F86">
              <w:t xml:space="preserve">- </w:t>
            </w:r>
            <w:r w:rsidR="00E72A04" w:rsidRPr="00C93F86">
              <w:t>Giới thiệu các Rubrics</w:t>
            </w:r>
          </w:p>
          <w:p w14:paraId="69AADE35" w14:textId="77777777" w:rsidR="00C41339" w:rsidRPr="00C93F86" w:rsidRDefault="00C41339" w:rsidP="002E1FC3">
            <w:pPr>
              <w:tabs>
                <w:tab w:val="left" w:pos="720"/>
              </w:tabs>
              <w:jc w:val="both"/>
              <w:rPr>
                <w:b/>
                <w:bCs/>
                <w:lang w:val="vi-VN"/>
              </w:rPr>
            </w:pPr>
            <w:r w:rsidRPr="00C93F86">
              <w:rPr>
                <w:b/>
                <w:bCs/>
                <w:lang w:val="pt-BR"/>
              </w:rPr>
              <w:t>Sinh viên</w:t>
            </w:r>
            <w:r w:rsidRPr="00C93F86">
              <w:rPr>
                <w:b/>
                <w:bCs/>
                <w:lang w:val="vi-VN"/>
              </w:rPr>
              <w:t>:</w:t>
            </w:r>
          </w:p>
          <w:p w14:paraId="5B1B75F6" w14:textId="7222F624" w:rsidR="00C41339" w:rsidRPr="00C93F86" w:rsidRDefault="00FC48EC" w:rsidP="002E1FC3">
            <w:pPr>
              <w:tabs>
                <w:tab w:val="num" w:pos="834"/>
              </w:tabs>
              <w:jc w:val="both"/>
            </w:pPr>
            <w:r w:rsidRPr="00C93F86">
              <w:t xml:space="preserve">- </w:t>
            </w:r>
            <w:r w:rsidR="00C41339" w:rsidRPr="00C93F86">
              <w:t>Xem trước đề cương</w:t>
            </w:r>
            <w:r w:rsidR="00E72A04" w:rsidRPr="00C93F86">
              <w:t xml:space="preserve"> </w:t>
            </w:r>
            <w:r w:rsidR="00BB6CC3" w:rsidRPr="00C93F86">
              <w:t>học phần</w:t>
            </w:r>
          </w:p>
          <w:p w14:paraId="3F7AA22F" w14:textId="4249C5FA" w:rsidR="00C41339" w:rsidRPr="00C93F86" w:rsidRDefault="00FC48EC" w:rsidP="002E1FC3">
            <w:pPr>
              <w:tabs>
                <w:tab w:val="num" w:pos="834"/>
              </w:tabs>
              <w:jc w:val="both"/>
            </w:pPr>
            <w:r w:rsidRPr="00C93F86">
              <w:t xml:space="preserve">- </w:t>
            </w:r>
            <w:r w:rsidR="00C41339" w:rsidRPr="00C93F86">
              <w:t xml:space="preserve">Xem lại kiến thức của </w:t>
            </w:r>
            <w:r w:rsidR="00E72A04" w:rsidRPr="00C93F86">
              <w:t xml:space="preserve">các </w:t>
            </w:r>
            <w:r w:rsidR="00C41339" w:rsidRPr="00C93F86">
              <w:t>học phần tiên quyết</w:t>
            </w:r>
          </w:p>
          <w:p w14:paraId="7ADDD6BC" w14:textId="77777777" w:rsidR="00FC48EC" w:rsidRPr="00C93F86" w:rsidRDefault="00FC48EC" w:rsidP="002E1FC3">
            <w:pPr>
              <w:tabs>
                <w:tab w:val="num" w:pos="834"/>
              </w:tabs>
              <w:jc w:val="both"/>
            </w:pPr>
            <w:r w:rsidRPr="00C93F86">
              <w:t>- Nghe giảng, đọc và nghiên cứu tài liệu học tập</w:t>
            </w:r>
          </w:p>
          <w:p w14:paraId="616C335D" w14:textId="2F4BE8FF" w:rsidR="002D2B95" w:rsidRPr="00C93F86" w:rsidRDefault="002D2B95" w:rsidP="002E1FC3">
            <w:pPr>
              <w:tabs>
                <w:tab w:val="num" w:pos="834"/>
              </w:tabs>
              <w:jc w:val="both"/>
            </w:pPr>
            <w:r w:rsidRPr="00C93F86">
              <w:t>- Đưa ra các câu hỏi</w:t>
            </w:r>
            <w:r w:rsidR="00FC48EC" w:rsidRPr="00C93F86">
              <w:t>, chủ đề liên quan</w:t>
            </w:r>
            <w:r w:rsidRPr="00C93F86">
              <w:t xml:space="preserve"> bài học</w:t>
            </w:r>
          </w:p>
          <w:p w14:paraId="7511CE4D" w14:textId="2B094E0B" w:rsidR="002D2B95" w:rsidRPr="00C93F86" w:rsidRDefault="002D2B95" w:rsidP="002E1FC3">
            <w:pPr>
              <w:tabs>
                <w:tab w:val="num" w:pos="834"/>
              </w:tabs>
              <w:jc w:val="both"/>
              <w:rPr>
                <w:b/>
              </w:rPr>
            </w:pPr>
            <w:r w:rsidRPr="00C93F86">
              <w:t xml:space="preserve">- </w:t>
            </w:r>
            <w:r w:rsidR="000A3FC9" w:rsidRPr="00C93F86">
              <w:t>T</w:t>
            </w:r>
            <w:r w:rsidRPr="00C93F86">
              <w:t>rả lời các câu hỏi</w:t>
            </w:r>
            <w:r w:rsidR="00BB6CC3" w:rsidRPr="00C93F86">
              <w:t xml:space="preserve">, </w:t>
            </w:r>
            <w:r w:rsidRPr="00C93F86">
              <w:t>thảo luận các tình huống</w:t>
            </w:r>
            <w:r w:rsidR="00FC48EC" w:rsidRPr="00C93F86">
              <w:t xml:space="preserve"> </w:t>
            </w:r>
            <w:r w:rsidR="009E0D0F" w:rsidRPr="00C93F86">
              <w:t>đưa</w:t>
            </w:r>
            <w:r w:rsidR="00FC48EC" w:rsidRPr="00C93F86">
              <w:t xml:space="preserve"> ra</w:t>
            </w:r>
          </w:p>
        </w:tc>
        <w:tc>
          <w:tcPr>
            <w:tcW w:w="791" w:type="pct"/>
            <w:shd w:val="clear" w:color="auto" w:fill="FFF2CC" w:themeFill="accent4" w:themeFillTint="33"/>
            <w:vAlign w:val="center"/>
          </w:tcPr>
          <w:p w14:paraId="4724449A" w14:textId="77777777" w:rsidR="00C41339" w:rsidRPr="00C93F86" w:rsidRDefault="00C41339" w:rsidP="002E1FC3">
            <w:pPr>
              <w:widowControl w:val="0"/>
              <w:tabs>
                <w:tab w:val="left" w:pos="993"/>
              </w:tabs>
              <w:jc w:val="both"/>
              <w:rPr>
                <w:b/>
              </w:rPr>
            </w:pPr>
          </w:p>
        </w:tc>
        <w:tc>
          <w:tcPr>
            <w:tcW w:w="343" w:type="pct"/>
            <w:shd w:val="clear" w:color="auto" w:fill="FFF2CC" w:themeFill="accent4" w:themeFillTint="33"/>
            <w:vAlign w:val="center"/>
          </w:tcPr>
          <w:p w14:paraId="36B063C1" w14:textId="04D77FA5" w:rsidR="002D2B95" w:rsidRPr="00C93F86" w:rsidRDefault="008F6F60" w:rsidP="00334B1A">
            <w:pPr>
              <w:tabs>
                <w:tab w:val="num" w:pos="834"/>
              </w:tabs>
              <w:jc w:val="center"/>
            </w:pPr>
            <w:r w:rsidRPr="00C93F86">
              <w:t>1.1</w:t>
            </w:r>
          </w:p>
        </w:tc>
      </w:tr>
      <w:tr w:rsidR="00C93F86" w:rsidRPr="00C93F86" w14:paraId="022C17CE" w14:textId="77777777" w:rsidTr="00A40D60">
        <w:trPr>
          <w:trHeight w:val="414"/>
        </w:trPr>
        <w:tc>
          <w:tcPr>
            <w:tcW w:w="405" w:type="pct"/>
            <w:shd w:val="clear" w:color="auto" w:fill="auto"/>
            <w:vAlign w:val="center"/>
          </w:tcPr>
          <w:p w14:paraId="2FE0B477" w14:textId="77777777" w:rsidR="00A97117" w:rsidRPr="00C93F86" w:rsidRDefault="00A97117" w:rsidP="00334B1A">
            <w:pPr>
              <w:widowControl w:val="0"/>
              <w:tabs>
                <w:tab w:val="left" w:pos="993"/>
              </w:tabs>
              <w:jc w:val="center"/>
              <w:rPr>
                <w:b/>
              </w:rPr>
            </w:pPr>
            <w:r w:rsidRPr="00C93F86">
              <w:rPr>
                <w:b/>
              </w:rPr>
              <w:t>2</w:t>
            </w:r>
          </w:p>
        </w:tc>
        <w:tc>
          <w:tcPr>
            <w:tcW w:w="1519" w:type="pct"/>
            <w:shd w:val="clear" w:color="auto" w:fill="auto"/>
          </w:tcPr>
          <w:p w14:paraId="3DE67328" w14:textId="77777777" w:rsidR="00A97117" w:rsidRPr="00C93F86" w:rsidRDefault="00A97117" w:rsidP="002E1FC3">
            <w:pPr>
              <w:tabs>
                <w:tab w:val="left" w:pos="720"/>
              </w:tabs>
              <w:spacing w:before="120"/>
              <w:jc w:val="both"/>
              <w:rPr>
                <w:b/>
                <w:bCs/>
                <w:lang w:val="pt-BR"/>
              </w:rPr>
            </w:pPr>
            <w:r w:rsidRPr="00C93F86">
              <w:rPr>
                <w:b/>
                <w:bCs/>
                <w:lang w:val="pt-BR"/>
              </w:rPr>
              <w:t>Seminar 1</w:t>
            </w:r>
          </w:p>
          <w:p w14:paraId="3178417E" w14:textId="77777777" w:rsidR="00783B37" w:rsidRPr="00C93F86" w:rsidRDefault="00783B37" w:rsidP="002E1FC3">
            <w:pPr>
              <w:tabs>
                <w:tab w:val="left" w:pos="720"/>
              </w:tabs>
              <w:jc w:val="both"/>
              <w:rPr>
                <w:b/>
                <w:bCs/>
                <w:lang w:val="vi-VN"/>
              </w:rPr>
            </w:pPr>
          </w:p>
          <w:p w14:paraId="4CDCAB0F" w14:textId="5BEA8BD1" w:rsidR="00A97117" w:rsidRPr="00C93F86" w:rsidRDefault="00A97117" w:rsidP="002E1FC3">
            <w:pPr>
              <w:pStyle w:val="ListParagraph"/>
              <w:numPr>
                <w:ilvl w:val="0"/>
                <w:numId w:val="37"/>
              </w:numPr>
              <w:ind w:left="142" w:hanging="142"/>
              <w:jc w:val="both"/>
              <w:rPr>
                <w:lang w:val="pt-BR"/>
              </w:rPr>
            </w:pPr>
            <w:r w:rsidRPr="00C93F86">
              <w:rPr>
                <w:lang w:val="pt-BR"/>
              </w:rPr>
              <w:t>Câu hỏi lý thuyết</w:t>
            </w:r>
          </w:p>
          <w:p w14:paraId="5911F97E" w14:textId="6DD488EC" w:rsidR="00A97117" w:rsidRPr="00C93F86" w:rsidRDefault="00A97117" w:rsidP="002E1FC3">
            <w:pPr>
              <w:pStyle w:val="ListParagraph"/>
              <w:numPr>
                <w:ilvl w:val="0"/>
                <w:numId w:val="37"/>
              </w:numPr>
              <w:ind w:left="142" w:hanging="142"/>
              <w:jc w:val="both"/>
            </w:pPr>
            <w:r w:rsidRPr="00C93F86">
              <w:rPr>
                <w:lang w:val="pt-BR"/>
              </w:rPr>
              <w:t>Thực hành</w:t>
            </w:r>
            <w:r w:rsidR="000C447A" w:rsidRPr="00C93F86">
              <w:rPr>
                <w:lang w:val="pt-BR"/>
              </w:rPr>
              <w:t>:</w:t>
            </w:r>
            <w:r w:rsidR="00112587" w:rsidRPr="00C93F86">
              <w:rPr>
                <w:lang w:val="pt-BR"/>
              </w:rPr>
              <w:t xml:space="preserve"> </w:t>
            </w:r>
            <w:r w:rsidR="000C447A" w:rsidRPr="00C93F86">
              <w:rPr>
                <w:lang w:val="pt-BR"/>
              </w:rPr>
              <w:t xml:space="preserve">Tìm hiểu, thảo luận </w:t>
            </w:r>
            <w:r w:rsidR="00A0538B" w:rsidRPr="00C93F86">
              <w:rPr>
                <w:lang w:val="pt-BR"/>
              </w:rPr>
              <w:t xml:space="preserve">về các lĩnh vực </w:t>
            </w:r>
            <w:r w:rsidR="00A0538B" w:rsidRPr="00C93F86">
              <w:rPr>
                <w:lang w:val="pt-BR"/>
              </w:rPr>
              <w:lastRenderedPageBreak/>
              <w:t xml:space="preserve">nghiên cứu, xu hướng phát triển của trí tuệ nhân tạo, </w:t>
            </w:r>
            <w:r w:rsidR="000C447A" w:rsidRPr="00C93F86">
              <w:rPr>
                <w:lang w:val="pt-BR"/>
              </w:rPr>
              <w:t xml:space="preserve">các vấn đề </w:t>
            </w:r>
            <w:r w:rsidR="00A0538B" w:rsidRPr="00C93F86">
              <w:rPr>
                <w:lang w:val="pt-BR"/>
              </w:rPr>
              <w:t>trong</w:t>
            </w:r>
            <w:r w:rsidR="000C447A" w:rsidRPr="00C93F86">
              <w:rPr>
                <w:lang w:val="pt-BR"/>
              </w:rPr>
              <w:t xml:space="preserve"> trí tuệ nhân tạo</w:t>
            </w:r>
          </w:p>
        </w:tc>
        <w:tc>
          <w:tcPr>
            <w:tcW w:w="790" w:type="pct"/>
            <w:vAlign w:val="center"/>
          </w:tcPr>
          <w:p w14:paraId="7ED2F25A" w14:textId="336F0487" w:rsidR="00D41A97" w:rsidRPr="00C93F86" w:rsidRDefault="00D41A97" w:rsidP="00065A70">
            <w:pPr>
              <w:tabs>
                <w:tab w:val="num" w:pos="834"/>
              </w:tabs>
              <w:jc w:val="both"/>
            </w:pPr>
            <w:r w:rsidRPr="00C93F86">
              <w:lastRenderedPageBreak/>
              <w:t xml:space="preserve">[1] Chương </w:t>
            </w:r>
            <w:proofErr w:type="gramStart"/>
            <w:r w:rsidRPr="00C93F86">
              <w:t>1</w:t>
            </w:r>
            <w:r w:rsidR="00065A70" w:rsidRPr="00C93F86">
              <w:t>;</w:t>
            </w:r>
            <w:proofErr w:type="gramEnd"/>
          </w:p>
          <w:p w14:paraId="6B354A77" w14:textId="30665903" w:rsidR="003628D3" w:rsidRPr="00C93F86" w:rsidRDefault="00D41A97" w:rsidP="00065A70">
            <w:pPr>
              <w:widowControl w:val="0"/>
              <w:tabs>
                <w:tab w:val="left" w:pos="993"/>
              </w:tabs>
              <w:jc w:val="both"/>
            </w:pPr>
            <w:r w:rsidRPr="00C93F86">
              <w:t xml:space="preserve">[2] Chương </w:t>
            </w:r>
            <w:proofErr w:type="gramStart"/>
            <w:r w:rsidRPr="00C93F86">
              <w:t>1</w:t>
            </w:r>
            <w:r w:rsidR="00065A70" w:rsidRPr="00C93F86">
              <w:t>;</w:t>
            </w:r>
            <w:proofErr w:type="gramEnd"/>
          </w:p>
          <w:p w14:paraId="6A14D1D9" w14:textId="5D0AF3E7" w:rsidR="00A97117" w:rsidRPr="00C93F86" w:rsidRDefault="003628D3" w:rsidP="00065A70">
            <w:pPr>
              <w:widowControl w:val="0"/>
              <w:tabs>
                <w:tab w:val="left" w:pos="993"/>
              </w:tabs>
              <w:jc w:val="both"/>
            </w:pPr>
            <w:r w:rsidRPr="00C93F86">
              <w:t xml:space="preserve">[3] Chương </w:t>
            </w:r>
            <w:proofErr w:type="gramStart"/>
            <w:r w:rsidRPr="00C93F86">
              <w:t>1</w:t>
            </w:r>
            <w:r w:rsidR="00065A70" w:rsidRPr="00C93F86">
              <w:t>;</w:t>
            </w:r>
            <w:proofErr w:type="gramEnd"/>
          </w:p>
          <w:p w14:paraId="6B46911D" w14:textId="01C29AF5" w:rsidR="004C0701" w:rsidRPr="00C93F86" w:rsidRDefault="00065A70" w:rsidP="00065A70">
            <w:pPr>
              <w:widowControl w:val="0"/>
              <w:tabs>
                <w:tab w:val="left" w:pos="993"/>
              </w:tabs>
              <w:jc w:val="both"/>
            </w:pPr>
            <w:r w:rsidRPr="00C93F86">
              <w:lastRenderedPageBreak/>
              <w:t>[10];</w:t>
            </w:r>
            <w:r w:rsidR="004C0701" w:rsidRPr="00C93F86">
              <w:t xml:space="preserve"> [11]</w:t>
            </w:r>
            <w:r w:rsidRPr="00C93F86">
              <w:t>;</w:t>
            </w:r>
            <w:r w:rsidR="004C0701" w:rsidRPr="00C93F86">
              <w:t xml:space="preserve"> [12]</w:t>
            </w:r>
            <w:r w:rsidRPr="00C93F86">
              <w:t>;</w:t>
            </w:r>
            <w:r w:rsidR="004C0701" w:rsidRPr="00C93F86">
              <w:t xml:space="preserve"> [13]</w:t>
            </w:r>
          </w:p>
          <w:p w14:paraId="3F07D62E" w14:textId="50E138A2" w:rsidR="004C0701" w:rsidRPr="00C93F86" w:rsidRDefault="004C0701" w:rsidP="00065A70">
            <w:pPr>
              <w:widowControl w:val="0"/>
              <w:tabs>
                <w:tab w:val="left" w:pos="993"/>
              </w:tabs>
              <w:jc w:val="both"/>
              <w:rPr>
                <w:b/>
              </w:rPr>
            </w:pPr>
          </w:p>
        </w:tc>
        <w:tc>
          <w:tcPr>
            <w:tcW w:w="1151" w:type="pct"/>
            <w:shd w:val="clear" w:color="auto" w:fill="auto"/>
          </w:tcPr>
          <w:p w14:paraId="6144F134" w14:textId="77777777" w:rsidR="00A97117" w:rsidRPr="00C93F86" w:rsidRDefault="00A97117" w:rsidP="002E1FC3">
            <w:pPr>
              <w:tabs>
                <w:tab w:val="left" w:pos="720"/>
              </w:tabs>
              <w:spacing w:before="120"/>
              <w:jc w:val="both"/>
              <w:rPr>
                <w:b/>
                <w:bCs/>
                <w:lang w:val="vi-VN"/>
              </w:rPr>
            </w:pPr>
            <w:r w:rsidRPr="00C93F86">
              <w:rPr>
                <w:b/>
                <w:bCs/>
                <w:lang w:val="pt-BR"/>
              </w:rPr>
              <w:lastRenderedPageBreak/>
              <w:t>Giảng viên</w:t>
            </w:r>
            <w:r w:rsidRPr="00C93F86">
              <w:rPr>
                <w:b/>
                <w:bCs/>
                <w:lang w:val="vi-VN"/>
              </w:rPr>
              <w:t>:</w:t>
            </w:r>
          </w:p>
          <w:p w14:paraId="2CE62FA2" w14:textId="230DF9F8" w:rsidR="00A97117" w:rsidRPr="00C93F86" w:rsidRDefault="00F26CAD" w:rsidP="002E1FC3">
            <w:pPr>
              <w:jc w:val="both"/>
              <w:rPr>
                <w:lang w:val="pt-BR"/>
              </w:rPr>
            </w:pPr>
            <w:r w:rsidRPr="00C93F86">
              <w:rPr>
                <w:lang w:val="pt-BR"/>
              </w:rPr>
              <w:t xml:space="preserve">- </w:t>
            </w:r>
            <w:r w:rsidR="00A97117" w:rsidRPr="00C93F86">
              <w:rPr>
                <w:lang w:val="pt-BR"/>
              </w:rPr>
              <w:t xml:space="preserve">Nhắc lại một số </w:t>
            </w:r>
            <w:r w:rsidR="00174181" w:rsidRPr="00C93F86">
              <w:rPr>
                <w:lang w:val="pt-BR"/>
              </w:rPr>
              <w:t xml:space="preserve">vấn đề </w:t>
            </w:r>
            <w:r w:rsidR="00A97117" w:rsidRPr="00C93F86">
              <w:rPr>
                <w:lang w:val="pt-BR"/>
              </w:rPr>
              <w:t>lý thuyết</w:t>
            </w:r>
          </w:p>
          <w:p w14:paraId="15BE283B" w14:textId="418AF011" w:rsidR="00A97117" w:rsidRPr="00C93F86" w:rsidRDefault="00F26CAD" w:rsidP="002E1FC3">
            <w:pPr>
              <w:jc w:val="both"/>
              <w:rPr>
                <w:lang w:val="pt-BR"/>
              </w:rPr>
            </w:pPr>
            <w:r w:rsidRPr="00C93F86">
              <w:rPr>
                <w:lang w:val="pt-BR"/>
              </w:rPr>
              <w:t xml:space="preserve">- </w:t>
            </w:r>
            <w:r w:rsidR="00A97117" w:rsidRPr="00C93F86">
              <w:rPr>
                <w:lang w:val="pt-BR"/>
              </w:rPr>
              <w:t>Hướng dẫn trả lời câu hỏi</w:t>
            </w:r>
          </w:p>
          <w:p w14:paraId="3B1A12C3" w14:textId="6B06E148" w:rsidR="00A97117" w:rsidRPr="00C93F86" w:rsidRDefault="00F26CAD" w:rsidP="002E1FC3">
            <w:pPr>
              <w:jc w:val="both"/>
              <w:rPr>
                <w:lang w:val="pt-BR"/>
              </w:rPr>
            </w:pPr>
            <w:r w:rsidRPr="00C93F86">
              <w:rPr>
                <w:lang w:val="pt-BR"/>
              </w:rPr>
              <w:lastRenderedPageBreak/>
              <w:t xml:space="preserve">- </w:t>
            </w:r>
            <w:r w:rsidR="00A97117" w:rsidRPr="00C93F86">
              <w:rPr>
                <w:lang w:val="pt-BR"/>
              </w:rPr>
              <w:t>Hướng dẫn thực hành</w:t>
            </w:r>
            <w:r w:rsidR="000A3FC9" w:rsidRPr="00C93F86">
              <w:rPr>
                <w:lang w:val="pt-BR"/>
              </w:rPr>
              <w:t>, thảo luận</w:t>
            </w:r>
          </w:p>
          <w:p w14:paraId="4C9067B5" w14:textId="01FD7574" w:rsidR="000A2E20" w:rsidRPr="00C93F86" w:rsidRDefault="00F26CAD" w:rsidP="002E1FC3">
            <w:pPr>
              <w:jc w:val="both"/>
              <w:rPr>
                <w:lang w:val="pt-BR"/>
              </w:rPr>
            </w:pPr>
            <w:r w:rsidRPr="00C93F86">
              <w:rPr>
                <w:lang w:val="pt-BR"/>
              </w:rPr>
              <w:t xml:space="preserve">- </w:t>
            </w:r>
            <w:r w:rsidR="000A2E20" w:rsidRPr="00C93F86">
              <w:rPr>
                <w:lang w:val="pt-BR"/>
              </w:rPr>
              <w:t xml:space="preserve">Chữa bài </w:t>
            </w:r>
            <w:r w:rsidR="000B404B" w:rsidRPr="00C93F86">
              <w:rPr>
                <w:lang w:val="pt-BR"/>
              </w:rPr>
              <w:t>thực hành</w:t>
            </w:r>
          </w:p>
          <w:p w14:paraId="724E8693" w14:textId="77777777" w:rsidR="00A97117" w:rsidRPr="00C93F86" w:rsidRDefault="00A97117" w:rsidP="002E1FC3">
            <w:pPr>
              <w:jc w:val="both"/>
              <w:rPr>
                <w:b/>
                <w:lang w:val="pt-BR"/>
              </w:rPr>
            </w:pPr>
            <w:r w:rsidRPr="00C93F86">
              <w:rPr>
                <w:b/>
                <w:lang w:val="pt-BR"/>
              </w:rPr>
              <w:t>Sinh viên:</w:t>
            </w:r>
          </w:p>
          <w:p w14:paraId="498D9709" w14:textId="278BABB6" w:rsidR="00A97117" w:rsidRPr="00C93F86" w:rsidRDefault="00F26CAD" w:rsidP="002E1FC3">
            <w:pPr>
              <w:jc w:val="both"/>
              <w:rPr>
                <w:lang w:val="pt-BR"/>
              </w:rPr>
            </w:pPr>
            <w:r w:rsidRPr="00C93F86">
              <w:rPr>
                <w:lang w:val="pt-BR"/>
              </w:rPr>
              <w:t xml:space="preserve">- </w:t>
            </w:r>
            <w:r w:rsidR="00A97117" w:rsidRPr="00C93F86">
              <w:rPr>
                <w:lang w:val="pt-BR"/>
              </w:rPr>
              <w:t>Đọc tài liệu trước</w:t>
            </w:r>
          </w:p>
          <w:p w14:paraId="57E801D2" w14:textId="3447330B" w:rsidR="00A97117" w:rsidRPr="00C93F86" w:rsidRDefault="00F26CAD" w:rsidP="002E1FC3">
            <w:pPr>
              <w:jc w:val="both"/>
              <w:rPr>
                <w:lang w:val="pt-BR"/>
              </w:rPr>
            </w:pPr>
            <w:r w:rsidRPr="00C93F86">
              <w:rPr>
                <w:lang w:val="pt-BR"/>
              </w:rPr>
              <w:t xml:space="preserve">- </w:t>
            </w:r>
            <w:r w:rsidR="00A97117" w:rsidRPr="00C93F86">
              <w:rPr>
                <w:lang w:val="pt-BR"/>
              </w:rPr>
              <w:t>Theo dõi các bước thực hành</w:t>
            </w:r>
          </w:p>
          <w:p w14:paraId="0ED25E8C" w14:textId="68B9E43D" w:rsidR="003B5A26" w:rsidRPr="00C93F86" w:rsidRDefault="00F26CAD" w:rsidP="002E1FC3">
            <w:pPr>
              <w:jc w:val="both"/>
              <w:rPr>
                <w:lang w:val="pt-BR"/>
              </w:rPr>
            </w:pPr>
            <w:r w:rsidRPr="00C93F86">
              <w:rPr>
                <w:lang w:val="pt-BR"/>
              </w:rPr>
              <w:t xml:space="preserve">- </w:t>
            </w:r>
            <w:proofErr w:type="gramStart"/>
            <w:r w:rsidR="003B5A26" w:rsidRPr="00C93F86">
              <w:rPr>
                <w:lang w:val="pt-BR"/>
              </w:rPr>
              <w:t>Làm</w:t>
            </w:r>
            <w:proofErr w:type="gramEnd"/>
            <w:r w:rsidR="003B5A26" w:rsidRPr="00C93F86">
              <w:rPr>
                <w:lang w:val="pt-BR"/>
              </w:rPr>
              <w:t xml:space="preserve"> bài</w:t>
            </w:r>
            <w:r w:rsidR="006F089C" w:rsidRPr="00C93F86">
              <w:rPr>
                <w:lang w:val="pt-BR"/>
              </w:rPr>
              <w:t xml:space="preserve"> </w:t>
            </w:r>
            <w:r w:rsidR="003B5A26" w:rsidRPr="00C93F86">
              <w:rPr>
                <w:lang w:val="pt-BR"/>
              </w:rPr>
              <w:t>thực hành</w:t>
            </w:r>
          </w:p>
          <w:p w14:paraId="1653DB8F" w14:textId="5E34F154" w:rsidR="00A97117" w:rsidRPr="00C93F86" w:rsidRDefault="00F26CAD" w:rsidP="002E1FC3">
            <w:pPr>
              <w:jc w:val="both"/>
              <w:rPr>
                <w:bCs/>
                <w:lang w:val="vi-VN"/>
              </w:rPr>
            </w:pPr>
            <w:r w:rsidRPr="00C93F86">
              <w:rPr>
                <w:lang w:val="pt-BR"/>
              </w:rPr>
              <w:t xml:space="preserve">- </w:t>
            </w:r>
            <w:r w:rsidR="00A97117" w:rsidRPr="00C93F86">
              <w:rPr>
                <w:lang w:val="pt-BR"/>
              </w:rPr>
              <w:t>Tham gia thảo luận</w:t>
            </w:r>
            <w:r w:rsidRPr="00C93F86">
              <w:rPr>
                <w:lang w:val="pt-BR"/>
              </w:rPr>
              <w:t xml:space="preserve">, </w:t>
            </w:r>
            <w:r w:rsidR="00A97117" w:rsidRPr="00C93F86">
              <w:rPr>
                <w:lang w:val="pt-BR"/>
              </w:rPr>
              <w:t xml:space="preserve">chữa </w:t>
            </w:r>
            <w:r w:rsidR="00E11135" w:rsidRPr="00C93F86">
              <w:rPr>
                <w:lang w:val="pt-BR"/>
              </w:rPr>
              <w:t xml:space="preserve">bài </w:t>
            </w:r>
            <w:r w:rsidR="000B404B" w:rsidRPr="00C93F86">
              <w:rPr>
                <w:lang w:val="pt-BR"/>
              </w:rPr>
              <w:t>thực hành</w:t>
            </w:r>
          </w:p>
        </w:tc>
        <w:tc>
          <w:tcPr>
            <w:tcW w:w="791" w:type="pct"/>
            <w:shd w:val="clear" w:color="auto" w:fill="auto"/>
            <w:vAlign w:val="center"/>
          </w:tcPr>
          <w:p w14:paraId="74EDFEE9" w14:textId="5B21C763" w:rsidR="00A97117" w:rsidRPr="00C93F86" w:rsidRDefault="00F26CAD" w:rsidP="002E1FC3">
            <w:pPr>
              <w:jc w:val="both"/>
              <w:rPr>
                <w:lang w:val="pt-BR"/>
              </w:rPr>
            </w:pPr>
            <w:r w:rsidRPr="00C93F86">
              <w:rPr>
                <w:lang w:val="pt-BR"/>
              </w:rPr>
              <w:lastRenderedPageBreak/>
              <w:t xml:space="preserve">- </w:t>
            </w:r>
            <w:r w:rsidR="00A97117" w:rsidRPr="00C93F86">
              <w:rPr>
                <w:lang w:val="pt-BR"/>
              </w:rPr>
              <w:t>Điểm danh</w:t>
            </w:r>
          </w:p>
          <w:p w14:paraId="575A81CA" w14:textId="39EAFDBA" w:rsidR="001317C8" w:rsidRPr="00C93F86" w:rsidRDefault="00F26CAD" w:rsidP="002E1FC3">
            <w:pPr>
              <w:jc w:val="both"/>
              <w:rPr>
                <w:lang w:val="pt-BR"/>
              </w:rPr>
            </w:pPr>
            <w:r w:rsidRPr="00C93F86">
              <w:rPr>
                <w:lang w:val="pt-BR"/>
              </w:rPr>
              <w:t xml:space="preserve">- </w:t>
            </w:r>
            <w:r w:rsidR="00A97117" w:rsidRPr="00C93F86">
              <w:rPr>
                <w:lang w:val="pt-BR"/>
              </w:rPr>
              <w:t>Trả lời câu hỏi</w:t>
            </w:r>
            <w:r w:rsidR="008169EC" w:rsidRPr="00C93F86">
              <w:rPr>
                <w:lang w:val="pt-BR"/>
              </w:rPr>
              <w:t>, thảo luận</w:t>
            </w:r>
            <w:r w:rsidR="00A97117" w:rsidRPr="00C93F86">
              <w:rPr>
                <w:lang w:val="pt-BR"/>
              </w:rPr>
              <w:t xml:space="preserve"> trong Seminar 1</w:t>
            </w:r>
          </w:p>
          <w:p w14:paraId="6C1F4987" w14:textId="089ECA63" w:rsidR="00F26CAD" w:rsidRPr="00C93F86" w:rsidRDefault="00F26CAD" w:rsidP="002E1FC3">
            <w:pPr>
              <w:jc w:val="both"/>
              <w:rPr>
                <w:lang w:val="pt-BR"/>
              </w:rPr>
            </w:pPr>
            <w:r w:rsidRPr="00C93F86">
              <w:rPr>
                <w:lang w:val="pt-BR"/>
              </w:rPr>
              <w:t xml:space="preserve">- </w:t>
            </w:r>
            <w:proofErr w:type="gramStart"/>
            <w:r w:rsidR="00A97117" w:rsidRPr="00C93F86">
              <w:rPr>
                <w:lang w:val="pt-BR"/>
              </w:rPr>
              <w:t>Làm</w:t>
            </w:r>
            <w:proofErr w:type="gramEnd"/>
            <w:r w:rsidR="00A97117" w:rsidRPr="00C93F86">
              <w:rPr>
                <w:lang w:val="pt-BR"/>
              </w:rPr>
              <w:t xml:space="preserve"> bài </w:t>
            </w:r>
            <w:r w:rsidR="00A97117" w:rsidRPr="00C93F86">
              <w:rPr>
                <w:lang w:val="pt-BR"/>
              </w:rPr>
              <w:lastRenderedPageBreak/>
              <w:t>thực hành</w:t>
            </w:r>
            <w:r w:rsidR="00B5766F" w:rsidRPr="00C93F86">
              <w:rPr>
                <w:lang w:val="pt-BR"/>
              </w:rPr>
              <w:t>,</w:t>
            </w:r>
            <w:r w:rsidR="000E3CC9" w:rsidRPr="00C93F86">
              <w:rPr>
                <w:lang w:val="pt-BR"/>
              </w:rPr>
              <w:t xml:space="preserve"> </w:t>
            </w:r>
            <w:r w:rsidR="00B5766F" w:rsidRPr="00C93F86">
              <w:rPr>
                <w:lang w:val="pt-BR"/>
              </w:rPr>
              <w:t>thảo luận</w:t>
            </w:r>
          </w:p>
          <w:p w14:paraId="0306A525" w14:textId="5EAC5C59" w:rsidR="000E3CC9" w:rsidRPr="00C93F86" w:rsidRDefault="000E3CC9" w:rsidP="002E1FC3">
            <w:pPr>
              <w:tabs>
                <w:tab w:val="num" w:pos="834"/>
              </w:tabs>
              <w:jc w:val="both"/>
              <w:rPr>
                <w:lang w:val="pt-BR"/>
              </w:rPr>
            </w:pPr>
          </w:p>
        </w:tc>
        <w:tc>
          <w:tcPr>
            <w:tcW w:w="343" w:type="pct"/>
            <w:vAlign w:val="center"/>
          </w:tcPr>
          <w:p w14:paraId="6C0506BC" w14:textId="77777777" w:rsidR="00783B37" w:rsidRPr="00C93F86" w:rsidRDefault="00783B37" w:rsidP="00334B1A">
            <w:pPr>
              <w:tabs>
                <w:tab w:val="num" w:pos="834"/>
              </w:tabs>
              <w:jc w:val="center"/>
            </w:pPr>
            <w:r w:rsidRPr="00C93F86">
              <w:lastRenderedPageBreak/>
              <w:t>1.1</w:t>
            </w:r>
          </w:p>
          <w:p w14:paraId="17E05196" w14:textId="77777777" w:rsidR="00783B37" w:rsidRPr="00C93F86" w:rsidRDefault="00783B37" w:rsidP="00334B1A">
            <w:pPr>
              <w:tabs>
                <w:tab w:val="num" w:pos="834"/>
              </w:tabs>
              <w:jc w:val="center"/>
            </w:pPr>
            <w:r w:rsidRPr="00C93F86">
              <w:t>2.1</w:t>
            </w:r>
          </w:p>
          <w:p w14:paraId="13A6A191" w14:textId="77777777" w:rsidR="00783B37" w:rsidRPr="00C93F86" w:rsidRDefault="00783B37" w:rsidP="00334B1A">
            <w:pPr>
              <w:tabs>
                <w:tab w:val="num" w:pos="834"/>
              </w:tabs>
              <w:jc w:val="center"/>
            </w:pPr>
            <w:r w:rsidRPr="00C93F86">
              <w:t>3.1</w:t>
            </w:r>
          </w:p>
          <w:p w14:paraId="0690F5A3" w14:textId="7A90E262" w:rsidR="00783B37" w:rsidRPr="00C93F86" w:rsidRDefault="00783B37" w:rsidP="00334B1A">
            <w:pPr>
              <w:widowControl w:val="0"/>
              <w:tabs>
                <w:tab w:val="left" w:pos="993"/>
              </w:tabs>
              <w:jc w:val="center"/>
              <w:rPr>
                <w:b/>
              </w:rPr>
            </w:pPr>
            <w:r w:rsidRPr="00C93F86">
              <w:t>3.2</w:t>
            </w:r>
          </w:p>
        </w:tc>
      </w:tr>
      <w:tr w:rsidR="00C93F86" w:rsidRPr="00C93F86" w14:paraId="1641AC5C" w14:textId="77777777" w:rsidTr="00C757C5">
        <w:trPr>
          <w:trHeight w:val="7645"/>
        </w:trPr>
        <w:tc>
          <w:tcPr>
            <w:tcW w:w="405" w:type="pct"/>
            <w:shd w:val="clear" w:color="auto" w:fill="FFF2CC" w:themeFill="accent4" w:themeFillTint="33"/>
            <w:vAlign w:val="center"/>
          </w:tcPr>
          <w:p w14:paraId="7099E60A" w14:textId="6EBAB5FB" w:rsidR="00C41339" w:rsidRPr="00C93F86" w:rsidRDefault="00C41339" w:rsidP="00334B1A">
            <w:pPr>
              <w:widowControl w:val="0"/>
              <w:tabs>
                <w:tab w:val="left" w:pos="993"/>
              </w:tabs>
              <w:jc w:val="center"/>
              <w:rPr>
                <w:b/>
                <w:bCs/>
                <w:lang w:val="vi-VN"/>
              </w:rPr>
            </w:pPr>
            <w:r w:rsidRPr="00C93F86">
              <w:rPr>
                <w:b/>
                <w:bCs/>
                <w:lang w:val="vi-VN"/>
              </w:rPr>
              <w:t>3</w:t>
            </w:r>
          </w:p>
        </w:tc>
        <w:tc>
          <w:tcPr>
            <w:tcW w:w="1519" w:type="pct"/>
            <w:shd w:val="clear" w:color="auto" w:fill="FFF2CC" w:themeFill="accent4" w:themeFillTint="33"/>
            <w:vAlign w:val="center"/>
          </w:tcPr>
          <w:p w14:paraId="06B925AD" w14:textId="77777777" w:rsidR="005F6578" w:rsidRPr="00C93F86" w:rsidRDefault="005F6578" w:rsidP="002E1FC3">
            <w:pPr>
              <w:tabs>
                <w:tab w:val="left" w:pos="720"/>
              </w:tabs>
              <w:spacing w:before="120"/>
              <w:jc w:val="both"/>
              <w:rPr>
                <w:b/>
                <w:bCs/>
              </w:rPr>
            </w:pPr>
            <w:r w:rsidRPr="00C93F86">
              <w:rPr>
                <w:b/>
                <w:bCs/>
                <w:lang w:val="pt-BR"/>
              </w:rPr>
              <w:t xml:space="preserve">Lecture </w:t>
            </w:r>
            <w:r w:rsidRPr="00C93F86">
              <w:rPr>
                <w:b/>
                <w:bCs/>
                <w:lang w:val="vi-VN"/>
              </w:rPr>
              <w:t>2</w:t>
            </w:r>
          </w:p>
          <w:p w14:paraId="2FEF39B6" w14:textId="77777777" w:rsidR="001E2B48" w:rsidRPr="00C93F86" w:rsidRDefault="001E2B48" w:rsidP="002E1FC3">
            <w:pPr>
              <w:tabs>
                <w:tab w:val="left" w:pos="720"/>
              </w:tabs>
              <w:jc w:val="both"/>
              <w:rPr>
                <w:b/>
                <w:bCs/>
              </w:rPr>
            </w:pPr>
          </w:p>
          <w:p w14:paraId="3872A0AE" w14:textId="1E09B51F" w:rsidR="006172C0" w:rsidRPr="00C93F86" w:rsidRDefault="006172C0" w:rsidP="002E1FC3">
            <w:pPr>
              <w:widowControl w:val="0"/>
              <w:jc w:val="both"/>
              <w:rPr>
                <w:b/>
                <w:i/>
              </w:rPr>
            </w:pPr>
            <w:r w:rsidRPr="00C93F86">
              <w:rPr>
                <w:b/>
                <w:i/>
              </w:rPr>
              <w:t xml:space="preserve">Chương 2. Giải quyết vấn đề bằng tìm kiếm </w:t>
            </w:r>
          </w:p>
          <w:p w14:paraId="394E4EA4" w14:textId="77777777" w:rsidR="000A0BE4" w:rsidRPr="00C93F86" w:rsidRDefault="000A0BE4" w:rsidP="002E1FC3">
            <w:pPr>
              <w:spacing w:before="120"/>
              <w:jc w:val="both"/>
              <w:rPr>
                <w:b/>
              </w:rPr>
            </w:pPr>
            <w:r w:rsidRPr="00C93F86">
              <w:rPr>
                <w:b/>
              </w:rPr>
              <w:t>2.1. Phân loại và giải quyết vấn đề</w:t>
            </w:r>
          </w:p>
          <w:p w14:paraId="0C2BB748" w14:textId="77777777" w:rsidR="000A0BE4" w:rsidRPr="00C93F86" w:rsidRDefault="000A0BE4" w:rsidP="002E1FC3">
            <w:pPr>
              <w:tabs>
                <w:tab w:val="num" w:pos="834"/>
              </w:tabs>
              <w:jc w:val="both"/>
            </w:pPr>
            <w:r w:rsidRPr="00C93F86">
              <w:t>2.1.1. Giải quyết vấn đề và khoa học trí tuệ nhân tạo</w:t>
            </w:r>
          </w:p>
          <w:p w14:paraId="0423067F" w14:textId="77777777" w:rsidR="000A0BE4" w:rsidRPr="00C93F86" w:rsidRDefault="000A0BE4" w:rsidP="002E1FC3">
            <w:pPr>
              <w:tabs>
                <w:tab w:val="num" w:pos="834"/>
              </w:tabs>
              <w:jc w:val="both"/>
            </w:pPr>
            <w:r w:rsidRPr="00C93F86">
              <w:t>2.1.2. Giải quyết vấn đề của con người</w:t>
            </w:r>
          </w:p>
          <w:p w14:paraId="4EBCF899" w14:textId="77777777" w:rsidR="000A0BE4" w:rsidRPr="00C93F86" w:rsidRDefault="000A0BE4" w:rsidP="002E1FC3">
            <w:pPr>
              <w:tabs>
                <w:tab w:val="num" w:pos="834"/>
              </w:tabs>
              <w:jc w:val="both"/>
            </w:pPr>
            <w:r w:rsidRPr="00C93F86">
              <w:t>2.1.3. Quá trình xứ lý thông tin của con người</w:t>
            </w:r>
          </w:p>
          <w:p w14:paraId="4299E3D8" w14:textId="77777777" w:rsidR="000A0BE4" w:rsidRPr="00C93F86" w:rsidRDefault="000A0BE4" w:rsidP="002E1FC3">
            <w:pPr>
              <w:tabs>
                <w:tab w:val="num" w:pos="834"/>
              </w:tabs>
              <w:jc w:val="both"/>
            </w:pPr>
            <w:r w:rsidRPr="00C93F86">
              <w:t>2.1.4. Các chiến lược quyết vấn đề về của con người</w:t>
            </w:r>
          </w:p>
          <w:p w14:paraId="24C69C47" w14:textId="77777777" w:rsidR="000A0BE4" w:rsidRPr="00C93F86" w:rsidRDefault="000A0BE4" w:rsidP="002E1FC3">
            <w:pPr>
              <w:tabs>
                <w:tab w:val="num" w:pos="834"/>
              </w:tabs>
              <w:jc w:val="both"/>
            </w:pPr>
            <w:r w:rsidRPr="00C93F86">
              <w:t>2.1.5. Phân loại vấn đề, các đặc trưng của vấn đề</w:t>
            </w:r>
          </w:p>
          <w:p w14:paraId="72661C38" w14:textId="0BCECCFB" w:rsidR="000A0BE4" w:rsidRPr="00C93F86" w:rsidRDefault="000A0BE4" w:rsidP="002E1FC3">
            <w:pPr>
              <w:jc w:val="both"/>
              <w:rPr>
                <w:b/>
              </w:rPr>
            </w:pPr>
            <w:r w:rsidRPr="00C93F86">
              <w:rPr>
                <w:b/>
              </w:rPr>
              <w:t xml:space="preserve">2.2. Các phương pháp biểu diễn </w:t>
            </w:r>
            <w:r w:rsidR="0080602C" w:rsidRPr="00C93F86">
              <w:rPr>
                <w:b/>
              </w:rPr>
              <w:t>và</w:t>
            </w:r>
            <w:r w:rsidRPr="00C93F86">
              <w:rPr>
                <w:b/>
              </w:rPr>
              <w:t xml:space="preserve"> giải quyết vấn đề</w:t>
            </w:r>
            <w:r w:rsidR="0080602C" w:rsidRPr="00C93F86">
              <w:rPr>
                <w:b/>
              </w:rPr>
              <w:t xml:space="preserve"> b</w:t>
            </w:r>
            <w:r w:rsidR="00463856">
              <w:rPr>
                <w:b/>
              </w:rPr>
              <w:t>ằng</w:t>
            </w:r>
            <w:r w:rsidR="0080602C" w:rsidRPr="00C93F86">
              <w:rPr>
                <w:b/>
              </w:rPr>
              <w:t xml:space="preserve"> tìm kiếm</w:t>
            </w:r>
          </w:p>
          <w:p w14:paraId="4FC45A9E" w14:textId="77777777" w:rsidR="0080602C" w:rsidRPr="00C93F86" w:rsidRDefault="0080602C" w:rsidP="002E1FC3">
            <w:pPr>
              <w:tabs>
                <w:tab w:val="num" w:pos="834"/>
              </w:tabs>
              <w:jc w:val="both"/>
            </w:pPr>
            <w:r w:rsidRPr="00C93F86">
              <w:t>2.2.1. Các phương pháp biểu diễn vấn đề</w:t>
            </w:r>
          </w:p>
          <w:p w14:paraId="3AD54993" w14:textId="77777777" w:rsidR="0080602C" w:rsidRPr="00C93F86" w:rsidRDefault="0080602C" w:rsidP="002E1FC3">
            <w:pPr>
              <w:tabs>
                <w:tab w:val="num" w:pos="834"/>
              </w:tabs>
              <w:jc w:val="both"/>
            </w:pPr>
            <w:r w:rsidRPr="00C93F86">
              <w:t>2.2.2. Các phương pháp giải quyết vấn đề cơ bản</w:t>
            </w:r>
          </w:p>
          <w:p w14:paraId="23744EA4" w14:textId="77777777" w:rsidR="0080602C" w:rsidRPr="00C93F86" w:rsidRDefault="0080602C" w:rsidP="002E1FC3">
            <w:pPr>
              <w:tabs>
                <w:tab w:val="num" w:pos="834"/>
              </w:tabs>
              <w:jc w:val="both"/>
            </w:pPr>
            <w:r w:rsidRPr="00C93F86">
              <w:t>2.2.3. Giải quyết vấn đề bằng tìm kiếm mù</w:t>
            </w:r>
          </w:p>
          <w:p w14:paraId="5B1B1448" w14:textId="4B60C847" w:rsidR="005C6F12" w:rsidRPr="00C93F86" w:rsidRDefault="0080602C" w:rsidP="002E1FC3">
            <w:pPr>
              <w:tabs>
                <w:tab w:val="num" w:pos="834"/>
              </w:tabs>
              <w:jc w:val="both"/>
            </w:pPr>
            <w:r w:rsidRPr="00C93F86">
              <w:t>2.2.4. Đồ thị VÀ/HOẶC và tìm kiếm trên đồ thị VÀ/HOẶC</w:t>
            </w:r>
          </w:p>
        </w:tc>
        <w:tc>
          <w:tcPr>
            <w:tcW w:w="790" w:type="pct"/>
            <w:shd w:val="clear" w:color="auto" w:fill="FFF2CC" w:themeFill="accent4" w:themeFillTint="33"/>
            <w:vAlign w:val="center"/>
          </w:tcPr>
          <w:p w14:paraId="62D38443" w14:textId="77777777" w:rsidR="00B82820" w:rsidRPr="00C93F86" w:rsidRDefault="00772465" w:rsidP="00065A70">
            <w:pPr>
              <w:tabs>
                <w:tab w:val="num" w:pos="834"/>
              </w:tabs>
              <w:jc w:val="both"/>
            </w:pPr>
            <w:r w:rsidRPr="00C93F86">
              <w:t xml:space="preserve">[1] </w:t>
            </w:r>
            <w:r w:rsidR="00B82820" w:rsidRPr="00C93F86">
              <w:t xml:space="preserve">Chương 1, 2, </w:t>
            </w:r>
            <w:proofErr w:type="gramStart"/>
            <w:r w:rsidR="00B82820" w:rsidRPr="00C93F86">
              <w:t>3;</w:t>
            </w:r>
            <w:proofErr w:type="gramEnd"/>
          </w:p>
          <w:p w14:paraId="05470DDE" w14:textId="45BEA72F" w:rsidR="00772465" w:rsidRPr="00C93F86" w:rsidRDefault="00772465" w:rsidP="00065A70">
            <w:pPr>
              <w:tabs>
                <w:tab w:val="num" w:pos="834"/>
              </w:tabs>
              <w:jc w:val="both"/>
            </w:pPr>
            <w:r w:rsidRPr="00C93F86">
              <w:t xml:space="preserve">[2] Chương </w:t>
            </w:r>
            <w:proofErr w:type="gramStart"/>
            <w:r w:rsidRPr="00C93F86">
              <w:t>2</w:t>
            </w:r>
            <w:r w:rsidR="00065A70" w:rsidRPr="00C93F86">
              <w:t>;</w:t>
            </w:r>
            <w:proofErr w:type="gramEnd"/>
          </w:p>
          <w:p w14:paraId="11EBBAF1" w14:textId="03EA226A" w:rsidR="00772465" w:rsidRPr="00C93F86" w:rsidRDefault="00772465" w:rsidP="00065A70">
            <w:pPr>
              <w:tabs>
                <w:tab w:val="num" w:pos="834"/>
              </w:tabs>
              <w:jc w:val="both"/>
            </w:pPr>
            <w:r w:rsidRPr="00C93F86">
              <w:t xml:space="preserve">[3] Chương </w:t>
            </w:r>
            <w:proofErr w:type="gramStart"/>
            <w:r w:rsidRPr="00C93F86">
              <w:t>2</w:t>
            </w:r>
            <w:r w:rsidR="00065A70" w:rsidRPr="00C93F86">
              <w:t>;</w:t>
            </w:r>
            <w:proofErr w:type="gramEnd"/>
          </w:p>
          <w:p w14:paraId="1B6F795C" w14:textId="7E878961" w:rsidR="00772465" w:rsidRPr="00C93F86" w:rsidRDefault="00772465" w:rsidP="00065A70">
            <w:pPr>
              <w:tabs>
                <w:tab w:val="num" w:pos="834"/>
              </w:tabs>
              <w:jc w:val="both"/>
            </w:pPr>
            <w:r w:rsidRPr="00C93F86">
              <w:t xml:space="preserve">[4] Chương </w:t>
            </w:r>
            <w:proofErr w:type="gramStart"/>
            <w:r w:rsidRPr="00C93F86">
              <w:t>1</w:t>
            </w:r>
            <w:r w:rsidR="00065A70" w:rsidRPr="00C93F86">
              <w:t>;</w:t>
            </w:r>
            <w:proofErr w:type="gramEnd"/>
          </w:p>
          <w:p w14:paraId="1E8F6EAE" w14:textId="29C1F9B3" w:rsidR="00772465" w:rsidRPr="00C93F86" w:rsidRDefault="00772465" w:rsidP="00065A70">
            <w:pPr>
              <w:tabs>
                <w:tab w:val="num" w:pos="834"/>
              </w:tabs>
              <w:jc w:val="both"/>
            </w:pPr>
            <w:r w:rsidRPr="00C93F86">
              <w:t xml:space="preserve">[5] Chương </w:t>
            </w:r>
            <w:proofErr w:type="gramStart"/>
            <w:r w:rsidRPr="00C93F86">
              <w:t>2</w:t>
            </w:r>
            <w:r w:rsidR="00065A70" w:rsidRPr="00C93F86">
              <w:t>;</w:t>
            </w:r>
            <w:proofErr w:type="gramEnd"/>
          </w:p>
          <w:p w14:paraId="38E5E84C" w14:textId="7F95BBC9" w:rsidR="00C41339" w:rsidRPr="00C93F86" w:rsidRDefault="00772465" w:rsidP="00065A70">
            <w:pPr>
              <w:widowControl w:val="0"/>
              <w:tabs>
                <w:tab w:val="left" w:pos="993"/>
              </w:tabs>
              <w:jc w:val="both"/>
            </w:pPr>
            <w:r w:rsidRPr="00C93F86">
              <w:t>[6] Chương 2</w:t>
            </w:r>
          </w:p>
        </w:tc>
        <w:tc>
          <w:tcPr>
            <w:tcW w:w="1151" w:type="pct"/>
            <w:shd w:val="clear" w:color="auto" w:fill="FFF2CC" w:themeFill="accent4" w:themeFillTint="33"/>
          </w:tcPr>
          <w:p w14:paraId="6C6E6925" w14:textId="61517840" w:rsidR="00C41339" w:rsidRPr="00C93F86" w:rsidRDefault="00C41339" w:rsidP="002E1FC3">
            <w:pPr>
              <w:tabs>
                <w:tab w:val="left" w:pos="720"/>
              </w:tabs>
              <w:spacing w:before="120"/>
              <w:jc w:val="both"/>
              <w:rPr>
                <w:b/>
                <w:bCs/>
                <w:lang w:val="vi-VN"/>
              </w:rPr>
            </w:pPr>
            <w:r w:rsidRPr="00C93F86">
              <w:rPr>
                <w:b/>
                <w:bCs/>
                <w:lang w:val="pt-BR"/>
              </w:rPr>
              <w:t>Giảng viên</w:t>
            </w:r>
            <w:r w:rsidRPr="00C93F86">
              <w:rPr>
                <w:b/>
                <w:bCs/>
                <w:lang w:val="vi-VN"/>
              </w:rPr>
              <w:t>:</w:t>
            </w:r>
          </w:p>
          <w:p w14:paraId="62C4A1BB" w14:textId="77777777" w:rsidR="00C41339" w:rsidRPr="00C93F86" w:rsidRDefault="00C41339" w:rsidP="002E1FC3">
            <w:pPr>
              <w:tabs>
                <w:tab w:val="left" w:pos="720"/>
              </w:tabs>
              <w:jc w:val="both"/>
              <w:rPr>
                <w:lang w:val="vi-VN"/>
              </w:rPr>
            </w:pPr>
            <w:r w:rsidRPr="00C93F86">
              <w:rPr>
                <w:lang w:val="pt-BR"/>
              </w:rPr>
              <w:t>- Giảng</w:t>
            </w:r>
            <w:r w:rsidRPr="00C93F86">
              <w:rPr>
                <w:lang w:val="vi-VN"/>
              </w:rPr>
              <w:t xml:space="preserve"> lý thuyết</w:t>
            </w:r>
          </w:p>
          <w:p w14:paraId="640BBF2E" w14:textId="4309D0C2" w:rsidR="00C41339" w:rsidRPr="00C93F86" w:rsidRDefault="00C41339" w:rsidP="002E1FC3">
            <w:pPr>
              <w:tabs>
                <w:tab w:val="left" w:pos="720"/>
              </w:tabs>
              <w:jc w:val="both"/>
            </w:pPr>
            <w:r w:rsidRPr="00C93F86">
              <w:rPr>
                <w:lang w:val="pt-BR"/>
              </w:rPr>
              <w:t>- Giới</w:t>
            </w:r>
            <w:r w:rsidRPr="00C93F86">
              <w:rPr>
                <w:lang w:val="vi-VN"/>
              </w:rPr>
              <w:t xml:space="preserve"> thiệu ví dụ</w:t>
            </w:r>
            <w:r w:rsidR="00D248FC" w:rsidRPr="00C93F86">
              <w:t xml:space="preserve"> </w:t>
            </w:r>
          </w:p>
          <w:p w14:paraId="31B23E79" w14:textId="12C9C32E" w:rsidR="00C41339" w:rsidRPr="00C93F86" w:rsidRDefault="00C41339" w:rsidP="002E1FC3">
            <w:pPr>
              <w:tabs>
                <w:tab w:val="left" w:pos="720"/>
              </w:tabs>
              <w:jc w:val="both"/>
              <w:rPr>
                <w:b/>
                <w:bCs/>
                <w:lang w:val="vi-VN"/>
              </w:rPr>
            </w:pPr>
            <w:r w:rsidRPr="00C93F86">
              <w:rPr>
                <w:b/>
                <w:bCs/>
                <w:lang w:val="pt-BR"/>
              </w:rPr>
              <w:t>Sinh viên</w:t>
            </w:r>
            <w:r w:rsidRPr="00C93F86">
              <w:rPr>
                <w:b/>
                <w:bCs/>
                <w:lang w:val="vi-VN"/>
              </w:rPr>
              <w:t>:</w:t>
            </w:r>
          </w:p>
          <w:p w14:paraId="1E137DFA" w14:textId="77777777" w:rsidR="00C41339" w:rsidRPr="00C93F86" w:rsidRDefault="00C41339" w:rsidP="002E1FC3">
            <w:pPr>
              <w:tabs>
                <w:tab w:val="left" w:pos="720"/>
              </w:tabs>
              <w:jc w:val="both"/>
              <w:rPr>
                <w:lang w:val="pt-BR"/>
              </w:rPr>
            </w:pPr>
            <w:r w:rsidRPr="00C93F86">
              <w:rPr>
                <w:lang w:val="pt-BR"/>
              </w:rPr>
              <w:t>- Đọc tài liệu trước</w:t>
            </w:r>
          </w:p>
          <w:p w14:paraId="6CD4A760" w14:textId="77777777" w:rsidR="00C41339" w:rsidRPr="00C93F86" w:rsidRDefault="00C41339" w:rsidP="002E1FC3">
            <w:pPr>
              <w:tabs>
                <w:tab w:val="left" w:pos="720"/>
              </w:tabs>
              <w:jc w:val="both"/>
              <w:rPr>
                <w:lang w:val="vi-VN"/>
              </w:rPr>
            </w:pPr>
            <w:r w:rsidRPr="00C93F86">
              <w:rPr>
                <w:lang w:val="pt-BR"/>
              </w:rPr>
              <w:t>- Xem</w:t>
            </w:r>
            <w:r w:rsidRPr="00C93F86">
              <w:rPr>
                <w:lang w:val="vi-VN"/>
              </w:rPr>
              <w:t xml:space="preserve"> trước các ví dụ</w:t>
            </w:r>
          </w:p>
          <w:p w14:paraId="670D72CA" w14:textId="0FFB4D31" w:rsidR="00C41339" w:rsidRPr="00C93F86" w:rsidRDefault="00C41339" w:rsidP="002E1FC3">
            <w:pPr>
              <w:tabs>
                <w:tab w:val="left" w:pos="720"/>
              </w:tabs>
              <w:jc w:val="both"/>
              <w:rPr>
                <w:bCs/>
              </w:rPr>
            </w:pPr>
            <w:r w:rsidRPr="00C93F86">
              <w:rPr>
                <w:bCs/>
                <w:lang w:val="vi-VN"/>
              </w:rPr>
              <w:t>- Làm bài tập được yêu cầu</w:t>
            </w:r>
          </w:p>
        </w:tc>
        <w:tc>
          <w:tcPr>
            <w:tcW w:w="791" w:type="pct"/>
            <w:shd w:val="clear" w:color="auto" w:fill="FFF2CC" w:themeFill="accent4" w:themeFillTint="33"/>
            <w:vAlign w:val="center"/>
          </w:tcPr>
          <w:p w14:paraId="09F99EA8" w14:textId="1BE7118E" w:rsidR="00C41339" w:rsidRPr="00C93F86" w:rsidRDefault="00C41339" w:rsidP="002E1FC3">
            <w:pPr>
              <w:widowControl w:val="0"/>
              <w:tabs>
                <w:tab w:val="left" w:pos="288"/>
                <w:tab w:val="left" w:pos="990"/>
              </w:tabs>
              <w:jc w:val="both"/>
            </w:pPr>
          </w:p>
        </w:tc>
        <w:tc>
          <w:tcPr>
            <w:tcW w:w="343" w:type="pct"/>
            <w:shd w:val="clear" w:color="auto" w:fill="FFF2CC" w:themeFill="accent4" w:themeFillTint="33"/>
            <w:vAlign w:val="center"/>
          </w:tcPr>
          <w:p w14:paraId="48483C64" w14:textId="032BC121" w:rsidR="00F322FE" w:rsidRPr="00C93F86" w:rsidRDefault="00307E96" w:rsidP="00334B1A">
            <w:pPr>
              <w:widowControl w:val="0"/>
              <w:tabs>
                <w:tab w:val="left" w:pos="990"/>
              </w:tabs>
              <w:jc w:val="center"/>
              <w:rPr>
                <w:bCs/>
              </w:rPr>
            </w:pPr>
            <w:r w:rsidRPr="00C93F86">
              <w:rPr>
                <w:bCs/>
              </w:rPr>
              <w:t>1.2</w:t>
            </w:r>
          </w:p>
        </w:tc>
      </w:tr>
      <w:tr w:rsidR="00C93F86" w:rsidRPr="00C93F86" w14:paraId="4DD274D8" w14:textId="77777777" w:rsidTr="00476294">
        <w:tc>
          <w:tcPr>
            <w:tcW w:w="405" w:type="pct"/>
            <w:shd w:val="clear" w:color="auto" w:fill="auto"/>
            <w:vAlign w:val="center"/>
          </w:tcPr>
          <w:p w14:paraId="707E0BB4" w14:textId="1F83E100" w:rsidR="00347FFC" w:rsidRPr="00C93F86" w:rsidRDefault="00347FFC" w:rsidP="00334B1A">
            <w:pPr>
              <w:widowControl w:val="0"/>
              <w:tabs>
                <w:tab w:val="left" w:pos="993"/>
              </w:tabs>
              <w:jc w:val="center"/>
              <w:rPr>
                <w:b/>
                <w:bCs/>
              </w:rPr>
            </w:pPr>
            <w:r w:rsidRPr="00C93F86">
              <w:rPr>
                <w:b/>
                <w:bCs/>
              </w:rPr>
              <w:t>4</w:t>
            </w:r>
          </w:p>
        </w:tc>
        <w:tc>
          <w:tcPr>
            <w:tcW w:w="1519" w:type="pct"/>
            <w:shd w:val="clear" w:color="auto" w:fill="auto"/>
            <w:vAlign w:val="center"/>
          </w:tcPr>
          <w:p w14:paraId="29C59C09" w14:textId="77777777" w:rsidR="00347FFC" w:rsidRPr="00C93F86" w:rsidRDefault="00347FFC" w:rsidP="002E1FC3">
            <w:pPr>
              <w:tabs>
                <w:tab w:val="left" w:pos="720"/>
              </w:tabs>
              <w:spacing w:before="120"/>
              <w:jc w:val="both"/>
              <w:rPr>
                <w:b/>
                <w:bCs/>
              </w:rPr>
            </w:pPr>
            <w:r w:rsidRPr="00C93F86">
              <w:rPr>
                <w:b/>
                <w:bCs/>
                <w:lang w:val="pt-BR"/>
              </w:rPr>
              <w:t xml:space="preserve">Seminar </w:t>
            </w:r>
            <w:r w:rsidRPr="00C93F86">
              <w:rPr>
                <w:b/>
                <w:bCs/>
                <w:lang w:val="vi-VN"/>
              </w:rPr>
              <w:t>2</w:t>
            </w:r>
          </w:p>
          <w:p w14:paraId="7ADA9E13" w14:textId="77777777" w:rsidR="001E2B48" w:rsidRPr="00C93F86" w:rsidRDefault="001E2B48" w:rsidP="002E1FC3">
            <w:pPr>
              <w:tabs>
                <w:tab w:val="left" w:pos="720"/>
              </w:tabs>
              <w:jc w:val="both"/>
              <w:rPr>
                <w:b/>
                <w:bCs/>
                <w:sz w:val="18"/>
              </w:rPr>
            </w:pPr>
          </w:p>
          <w:p w14:paraId="1CFFC915" w14:textId="45C53828" w:rsidR="00347FFC" w:rsidRPr="00C93F86" w:rsidRDefault="00347FFC" w:rsidP="002E1FC3">
            <w:pPr>
              <w:pStyle w:val="ListParagraph"/>
              <w:numPr>
                <w:ilvl w:val="0"/>
                <w:numId w:val="37"/>
              </w:numPr>
              <w:ind w:left="142" w:hanging="142"/>
              <w:jc w:val="both"/>
            </w:pPr>
            <w:r w:rsidRPr="00C93F86">
              <w:rPr>
                <w:lang w:val="pt-BR"/>
              </w:rPr>
              <w:t>C</w:t>
            </w:r>
            <w:r w:rsidR="00D375F2" w:rsidRPr="00C93F86">
              <w:rPr>
                <w:lang w:val="pt-BR"/>
              </w:rPr>
              <w:t>ác c</w:t>
            </w:r>
            <w:r w:rsidRPr="00C93F86">
              <w:rPr>
                <w:lang w:val="pt-BR"/>
              </w:rPr>
              <w:t xml:space="preserve">âu hỏi lý thuyết </w:t>
            </w:r>
            <w:r w:rsidR="00307E96" w:rsidRPr="00C93F86">
              <w:rPr>
                <w:lang w:val="pt-BR"/>
              </w:rPr>
              <w:t>về</w:t>
            </w:r>
            <w:r w:rsidR="002B7858" w:rsidRPr="00C93F86">
              <w:rPr>
                <w:lang w:val="pt-BR"/>
              </w:rPr>
              <w:t xml:space="preserve"> </w:t>
            </w:r>
            <w:r w:rsidR="002B7858" w:rsidRPr="00C93F86">
              <w:t>các phương pháp biểu diễn vấn đề, giải quyết vấn đề cơ bản, giải quyết vấn đề bằng t</w:t>
            </w:r>
            <w:r w:rsidR="00077120" w:rsidRPr="00C93F86">
              <w:t>ì</w:t>
            </w:r>
            <w:r w:rsidR="002B7858" w:rsidRPr="00C93F86">
              <w:t>m kiếm mù; đồ thị VÀ/HOẶC và tìm kiếm trên đồ thị VÀ/HOẶC</w:t>
            </w:r>
          </w:p>
          <w:p w14:paraId="1B2AB0EC" w14:textId="1783D30F" w:rsidR="00705A98" w:rsidRPr="00C93F86" w:rsidRDefault="00EE2DA4" w:rsidP="002E1FC3">
            <w:pPr>
              <w:pStyle w:val="ListParagraph"/>
              <w:numPr>
                <w:ilvl w:val="0"/>
                <w:numId w:val="37"/>
              </w:numPr>
              <w:ind w:left="142" w:hanging="142"/>
              <w:jc w:val="both"/>
              <w:rPr>
                <w:lang w:val="pt-BR"/>
              </w:rPr>
            </w:pPr>
            <w:r w:rsidRPr="00C93F86">
              <w:rPr>
                <w:lang w:val="pt-BR"/>
              </w:rPr>
              <w:t>T</w:t>
            </w:r>
            <w:r w:rsidR="00347FFC" w:rsidRPr="00C93F86">
              <w:rPr>
                <w:lang w:val="pt-BR"/>
              </w:rPr>
              <w:t>hực hành:</w:t>
            </w:r>
          </w:p>
          <w:p w14:paraId="0C9EEA99" w14:textId="7F6B40D8" w:rsidR="002B7858" w:rsidRPr="00C93F86" w:rsidRDefault="002B7858" w:rsidP="002E1FC3">
            <w:pPr>
              <w:pStyle w:val="ListParagraph"/>
              <w:numPr>
                <w:ilvl w:val="1"/>
                <w:numId w:val="41"/>
              </w:numPr>
              <w:ind w:left="397" w:hanging="283"/>
              <w:jc w:val="both"/>
            </w:pPr>
            <w:r w:rsidRPr="00C93F86">
              <w:t>Các phương pháp biểu diễn vấn đề</w:t>
            </w:r>
          </w:p>
          <w:p w14:paraId="6A583A17" w14:textId="52C6CAA8" w:rsidR="002B7858" w:rsidRPr="00C93F86" w:rsidRDefault="002B7858" w:rsidP="002E1FC3">
            <w:pPr>
              <w:pStyle w:val="ListParagraph"/>
              <w:numPr>
                <w:ilvl w:val="1"/>
                <w:numId w:val="41"/>
              </w:numPr>
              <w:ind w:left="397" w:hanging="283"/>
              <w:jc w:val="both"/>
            </w:pPr>
            <w:r w:rsidRPr="00C93F86">
              <w:lastRenderedPageBreak/>
              <w:t>Các phương pháp giải quyết vấn đề cơ bản</w:t>
            </w:r>
          </w:p>
          <w:p w14:paraId="55B976FF" w14:textId="5201AC90" w:rsidR="002B7858" w:rsidRPr="00C93F86" w:rsidRDefault="002B7858" w:rsidP="002E1FC3">
            <w:pPr>
              <w:pStyle w:val="ListParagraph"/>
              <w:numPr>
                <w:ilvl w:val="1"/>
                <w:numId w:val="41"/>
              </w:numPr>
              <w:ind w:left="397" w:hanging="283"/>
              <w:jc w:val="both"/>
            </w:pPr>
            <w:r w:rsidRPr="00C93F86">
              <w:t xml:space="preserve">Giải quyết vấn đề </w:t>
            </w:r>
            <w:r w:rsidR="00077120" w:rsidRPr="00C93F86">
              <w:t>bằng</w:t>
            </w:r>
            <w:r w:rsidRPr="00C93F86">
              <w:t xml:space="preserve"> tìm kiếm mù</w:t>
            </w:r>
          </w:p>
          <w:p w14:paraId="2E93E0C4" w14:textId="55D54068" w:rsidR="00077120" w:rsidRPr="00C93F86" w:rsidRDefault="002B7858" w:rsidP="002E1FC3">
            <w:pPr>
              <w:pStyle w:val="ListParagraph"/>
              <w:numPr>
                <w:ilvl w:val="1"/>
                <w:numId w:val="41"/>
              </w:numPr>
              <w:ind w:left="397" w:hanging="283"/>
              <w:jc w:val="both"/>
            </w:pPr>
            <w:r w:rsidRPr="00C93F86">
              <w:t>Đồ thị VÀ/HOẶC và tìm kiếm trên đồ thị VÀ/HOẶC</w:t>
            </w:r>
          </w:p>
        </w:tc>
        <w:tc>
          <w:tcPr>
            <w:tcW w:w="790" w:type="pct"/>
            <w:vAlign w:val="center"/>
          </w:tcPr>
          <w:p w14:paraId="2918D9C1" w14:textId="77777777" w:rsidR="002E1FC3" w:rsidRPr="00C93F86" w:rsidRDefault="002E1FC3" w:rsidP="00065A70">
            <w:pPr>
              <w:tabs>
                <w:tab w:val="num" w:pos="834"/>
              </w:tabs>
              <w:jc w:val="both"/>
            </w:pPr>
          </w:p>
          <w:p w14:paraId="1FB5C2CF" w14:textId="5B05DC61" w:rsidR="00D46DBE" w:rsidRPr="00C93F86" w:rsidRDefault="00D46DBE" w:rsidP="00065A70">
            <w:pPr>
              <w:tabs>
                <w:tab w:val="num" w:pos="834"/>
              </w:tabs>
              <w:jc w:val="both"/>
            </w:pPr>
            <w:r w:rsidRPr="00C93F86">
              <w:t xml:space="preserve">[1] Chương 1, 2, </w:t>
            </w:r>
            <w:proofErr w:type="gramStart"/>
            <w:r w:rsidRPr="00C93F86">
              <w:t>3</w:t>
            </w:r>
            <w:r w:rsidR="00B82820" w:rsidRPr="00C93F86">
              <w:t>;</w:t>
            </w:r>
            <w:proofErr w:type="gramEnd"/>
          </w:p>
          <w:p w14:paraId="1AFF3573" w14:textId="1E24D725" w:rsidR="00D46DBE" w:rsidRPr="00C93F86" w:rsidRDefault="00D46DBE" w:rsidP="00065A70">
            <w:pPr>
              <w:tabs>
                <w:tab w:val="num" w:pos="834"/>
              </w:tabs>
              <w:jc w:val="both"/>
            </w:pPr>
            <w:r w:rsidRPr="00C93F86">
              <w:t xml:space="preserve">[2] Chương </w:t>
            </w:r>
            <w:proofErr w:type="gramStart"/>
            <w:r w:rsidRPr="00C93F86">
              <w:t>2</w:t>
            </w:r>
            <w:r w:rsidR="00065A70" w:rsidRPr="00C93F86">
              <w:t>;</w:t>
            </w:r>
            <w:proofErr w:type="gramEnd"/>
          </w:p>
          <w:p w14:paraId="4BB243BC" w14:textId="70F38CC4" w:rsidR="00D46DBE" w:rsidRPr="00C93F86" w:rsidRDefault="00D46DBE" w:rsidP="00065A70">
            <w:pPr>
              <w:tabs>
                <w:tab w:val="num" w:pos="834"/>
              </w:tabs>
              <w:jc w:val="both"/>
            </w:pPr>
            <w:r w:rsidRPr="00C93F86">
              <w:t xml:space="preserve">[3] Chương </w:t>
            </w:r>
            <w:proofErr w:type="gramStart"/>
            <w:r w:rsidRPr="00C93F86">
              <w:t>2</w:t>
            </w:r>
            <w:r w:rsidR="00065A70" w:rsidRPr="00C93F86">
              <w:t>;</w:t>
            </w:r>
            <w:proofErr w:type="gramEnd"/>
          </w:p>
          <w:p w14:paraId="10DD5DAA" w14:textId="3588F272" w:rsidR="00D46DBE" w:rsidRPr="00C93F86" w:rsidRDefault="00D46DBE" w:rsidP="00065A70">
            <w:pPr>
              <w:tabs>
                <w:tab w:val="num" w:pos="834"/>
              </w:tabs>
              <w:jc w:val="both"/>
            </w:pPr>
            <w:r w:rsidRPr="00C93F86">
              <w:t xml:space="preserve">[4] Chương </w:t>
            </w:r>
            <w:proofErr w:type="gramStart"/>
            <w:r w:rsidRPr="00C93F86">
              <w:t>1</w:t>
            </w:r>
            <w:r w:rsidR="00065A70" w:rsidRPr="00C93F86">
              <w:t>;</w:t>
            </w:r>
            <w:proofErr w:type="gramEnd"/>
          </w:p>
          <w:p w14:paraId="175EF87C" w14:textId="15A95AEC" w:rsidR="00D46DBE" w:rsidRPr="00C93F86" w:rsidRDefault="00D46DBE" w:rsidP="00065A70">
            <w:pPr>
              <w:tabs>
                <w:tab w:val="num" w:pos="834"/>
              </w:tabs>
              <w:jc w:val="both"/>
            </w:pPr>
            <w:r w:rsidRPr="00C93F86">
              <w:t xml:space="preserve">[5] Chương </w:t>
            </w:r>
            <w:proofErr w:type="gramStart"/>
            <w:r w:rsidRPr="00C93F86">
              <w:t>2</w:t>
            </w:r>
            <w:r w:rsidR="00065A70" w:rsidRPr="00C93F86">
              <w:t>;</w:t>
            </w:r>
            <w:proofErr w:type="gramEnd"/>
          </w:p>
          <w:p w14:paraId="37306F97" w14:textId="4C416E63" w:rsidR="00347FFC" w:rsidRPr="00C93F86" w:rsidRDefault="00D46DBE" w:rsidP="00065A70">
            <w:pPr>
              <w:widowControl w:val="0"/>
              <w:tabs>
                <w:tab w:val="left" w:pos="993"/>
              </w:tabs>
              <w:jc w:val="both"/>
            </w:pPr>
            <w:r w:rsidRPr="00C93F86">
              <w:t xml:space="preserve">[6] Chương </w:t>
            </w:r>
            <w:proofErr w:type="gramStart"/>
            <w:r w:rsidRPr="00C93F86">
              <w:lastRenderedPageBreak/>
              <w:t>2</w:t>
            </w:r>
            <w:r w:rsidR="00065A70" w:rsidRPr="00C93F86">
              <w:t>;</w:t>
            </w:r>
            <w:proofErr w:type="gramEnd"/>
          </w:p>
          <w:p w14:paraId="7A229A17" w14:textId="24499513" w:rsidR="004C0701" w:rsidRPr="00C93F86" w:rsidRDefault="00065A70" w:rsidP="00065A70">
            <w:pPr>
              <w:widowControl w:val="0"/>
              <w:tabs>
                <w:tab w:val="left" w:pos="993"/>
              </w:tabs>
              <w:jc w:val="both"/>
            </w:pPr>
            <w:r w:rsidRPr="00C93F86">
              <w:t>[10]; [11]; [12]; [13]</w:t>
            </w:r>
          </w:p>
        </w:tc>
        <w:tc>
          <w:tcPr>
            <w:tcW w:w="1151" w:type="pct"/>
            <w:shd w:val="clear" w:color="auto" w:fill="auto"/>
          </w:tcPr>
          <w:p w14:paraId="45CDE492" w14:textId="77777777" w:rsidR="00347FFC" w:rsidRPr="00C93F86" w:rsidRDefault="00347FFC" w:rsidP="00476294">
            <w:pPr>
              <w:tabs>
                <w:tab w:val="left" w:pos="720"/>
              </w:tabs>
              <w:spacing w:before="120"/>
              <w:jc w:val="both"/>
              <w:rPr>
                <w:b/>
                <w:bCs/>
                <w:lang w:val="vi-VN"/>
              </w:rPr>
            </w:pPr>
            <w:r w:rsidRPr="00C93F86">
              <w:rPr>
                <w:b/>
                <w:bCs/>
                <w:lang w:val="pt-BR"/>
              </w:rPr>
              <w:lastRenderedPageBreak/>
              <w:t>Giảng viên</w:t>
            </w:r>
            <w:r w:rsidRPr="00C93F86">
              <w:rPr>
                <w:b/>
                <w:bCs/>
                <w:lang w:val="vi-VN"/>
              </w:rPr>
              <w:t>:</w:t>
            </w:r>
          </w:p>
          <w:p w14:paraId="06C68750" w14:textId="56EB749F" w:rsidR="00347FFC" w:rsidRPr="00C93F86" w:rsidRDefault="00347FFC" w:rsidP="002E1FC3">
            <w:pPr>
              <w:pStyle w:val="ListParagraph"/>
              <w:numPr>
                <w:ilvl w:val="0"/>
                <w:numId w:val="37"/>
              </w:numPr>
              <w:ind w:left="142" w:hanging="142"/>
              <w:jc w:val="both"/>
              <w:rPr>
                <w:lang w:val="pt-BR"/>
              </w:rPr>
            </w:pPr>
            <w:r w:rsidRPr="00C93F86">
              <w:rPr>
                <w:lang w:val="pt-BR"/>
              </w:rPr>
              <w:t>Nhắc lại một số lý thuyết</w:t>
            </w:r>
          </w:p>
          <w:p w14:paraId="0941CC7A" w14:textId="5F6ED93D" w:rsidR="00347FFC" w:rsidRPr="00C93F86" w:rsidRDefault="00347FFC" w:rsidP="002E1FC3">
            <w:pPr>
              <w:pStyle w:val="ListParagraph"/>
              <w:numPr>
                <w:ilvl w:val="0"/>
                <w:numId w:val="37"/>
              </w:numPr>
              <w:ind w:left="142" w:hanging="142"/>
              <w:jc w:val="both"/>
              <w:rPr>
                <w:lang w:val="pt-BR"/>
              </w:rPr>
            </w:pPr>
            <w:r w:rsidRPr="00C93F86">
              <w:rPr>
                <w:lang w:val="pt-BR"/>
              </w:rPr>
              <w:t>Hướng dẫn trả lời câu hỏi</w:t>
            </w:r>
          </w:p>
          <w:p w14:paraId="3C4E1194" w14:textId="4E8C5C0B" w:rsidR="00347FFC" w:rsidRPr="00C93F86" w:rsidRDefault="00347FFC" w:rsidP="002E1FC3">
            <w:pPr>
              <w:pStyle w:val="ListParagraph"/>
              <w:numPr>
                <w:ilvl w:val="0"/>
                <w:numId w:val="37"/>
              </w:numPr>
              <w:ind w:left="142" w:hanging="142"/>
              <w:jc w:val="both"/>
              <w:rPr>
                <w:lang w:val="pt-BR"/>
              </w:rPr>
            </w:pPr>
            <w:r w:rsidRPr="00C93F86">
              <w:rPr>
                <w:lang w:val="pt-BR"/>
              </w:rPr>
              <w:t>Hướng dẫn thực hành</w:t>
            </w:r>
          </w:p>
          <w:p w14:paraId="4FFD656A" w14:textId="77777777" w:rsidR="006F089C" w:rsidRPr="00C93F86" w:rsidRDefault="006F089C" w:rsidP="002E1FC3">
            <w:pPr>
              <w:jc w:val="both"/>
              <w:rPr>
                <w:lang w:val="pt-BR"/>
              </w:rPr>
            </w:pPr>
            <w:r w:rsidRPr="00C93F86">
              <w:rPr>
                <w:lang w:val="pt-BR"/>
              </w:rPr>
              <w:t>- Chữa bài thực hành</w:t>
            </w:r>
          </w:p>
          <w:p w14:paraId="1A052985" w14:textId="77777777" w:rsidR="00347FFC" w:rsidRPr="00C93F86" w:rsidRDefault="00347FFC" w:rsidP="002E1FC3">
            <w:pPr>
              <w:tabs>
                <w:tab w:val="left" w:pos="720"/>
              </w:tabs>
              <w:jc w:val="both"/>
              <w:rPr>
                <w:b/>
                <w:bCs/>
                <w:lang w:val="vi-VN"/>
              </w:rPr>
            </w:pPr>
            <w:r w:rsidRPr="00C93F86">
              <w:rPr>
                <w:b/>
                <w:bCs/>
                <w:lang w:val="pt-BR"/>
              </w:rPr>
              <w:t>Sinh viên</w:t>
            </w:r>
            <w:r w:rsidRPr="00C93F86">
              <w:rPr>
                <w:b/>
                <w:bCs/>
                <w:lang w:val="vi-VN"/>
              </w:rPr>
              <w:t>:</w:t>
            </w:r>
          </w:p>
          <w:p w14:paraId="5316831F" w14:textId="6FABBF5C" w:rsidR="00347FFC" w:rsidRPr="00C93F86" w:rsidRDefault="00347FFC" w:rsidP="002E1FC3">
            <w:pPr>
              <w:pStyle w:val="ListParagraph"/>
              <w:numPr>
                <w:ilvl w:val="0"/>
                <w:numId w:val="37"/>
              </w:numPr>
              <w:ind w:left="142" w:hanging="142"/>
              <w:jc w:val="both"/>
              <w:rPr>
                <w:lang w:val="pt-BR"/>
              </w:rPr>
            </w:pPr>
            <w:r w:rsidRPr="00C93F86">
              <w:rPr>
                <w:lang w:val="pt-BR"/>
              </w:rPr>
              <w:t>Đọc tài liệu trước</w:t>
            </w:r>
          </w:p>
          <w:p w14:paraId="21B111C2" w14:textId="4C7FAA2F" w:rsidR="00347FFC" w:rsidRPr="00C93F86" w:rsidRDefault="006F089C" w:rsidP="002E1FC3">
            <w:pPr>
              <w:pStyle w:val="ListParagraph"/>
              <w:numPr>
                <w:ilvl w:val="0"/>
                <w:numId w:val="37"/>
              </w:numPr>
              <w:ind w:left="142" w:hanging="142"/>
              <w:jc w:val="both"/>
              <w:rPr>
                <w:lang w:val="pt-BR"/>
              </w:rPr>
            </w:pPr>
            <w:r w:rsidRPr="00C93F86">
              <w:rPr>
                <w:lang w:val="pt-BR"/>
              </w:rPr>
              <w:t xml:space="preserve">Theo dõi các bước </w:t>
            </w:r>
            <w:r w:rsidR="00347FFC" w:rsidRPr="00C93F86">
              <w:rPr>
                <w:lang w:val="pt-BR"/>
              </w:rPr>
              <w:t>thực hành</w:t>
            </w:r>
          </w:p>
          <w:p w14:paraId="15ECA067" w14:textId="72CFE71C" w:rsidR="00DC5420" w:rsidRPr="00C93F86" w:rsidRDefault="00DC5420" w:rsidP="002E1FC3">
            <w:pPr>
              <w:pStyle w:val="ListParagraph"/>
              <w:numPr>
                <w:ilvl w:val="0"/>
                <w:numId w:val="37"/>
              </w:numPr>
              <w:ind w:left="142" w:hanging="142"/>
              <w:jc w:val="both"/>
              <w:rPr>
                <w:lang w:val="pt-BR"/>
              </w:rPr>
            </w:pPr>
            <w:r w:rsidRPr="00C93F86">
              <w:rPr>
                <w:lang w:val="pt-BR"/>
              </w:rPr>
              <w:lastRenderedPageBreak/>
              <w:t>L</w:t>
            </w:r>
            <w:r w:rsidR="006F089C" w:rsidRPr="00C93F86">
              <w:rPr>
                <w:lang w:val="pt-BR"/>
              </w:rPr>
              <w:t xml:space="preserve">àm bài </w:t>
            </w:r>
            <w:r w:rsidRPr="00C93F86">
              <w:rPr>
                <w:lang w:val="pt-BR"/>
              </w:rPr>
              <w:t>thực hành</w:t>
            </w:r>
          </w:p>
          <w:p w14:paraId="2102FC9F" w14:textId="02B9B8B8" w:rsidR="00347FFC" w:rsidRPr="00C93F86" w:rsidRDefault="00347FFC" w:rsidP="002E1FC3">
            <w:pPr>
              <w:pStyle w:val="ListParagraph"/>
              <w:numPr>
                <w:ilvl w:val="0"/>
                <w:numId w:val="37"/>
              </w:numPr>
              <w:ind w:left="142" w:hanging="142"/>
              <w:jc w:val="both"/>
              <w:rPr>
                <w:lang w:val="pt-BR"/>
              </w:rPr>
            </w:pPr>
            <w:r w:rsidRPr="00C93F86">
              <w:rPr>
                <w:lang w:val="pt-BR"/>
              </w:rPr>
              <w:t>Tham gia thảo luận</w:t>
            </w:r>
          </w:p>
          <w:p w14:paraId="1C7E4ADC" w14:textId="367E1212" w:rsidR="00347FFC" w:rsidRPr="00C93F86" w:rsidRDefault="00347FFC" w:rsidP="002E1FC3">
            <w:pPr>
              <w:pStyle w:val="ListParagraph"/>
              <w:numPr>
                <w:ilvl w:val="0"/>
                <w:numId w:val="37"/>
              </w:numPr>
              <w:ind w:left="142" w:hanging="142"/>
              <w:jc w:val="both"/>
              <w:rPr>
                <w:lang w:val="pt-BR"/>
              </w:rPr>
            </w:pPr>
            <w:r w:rsidRPr="00C93F86">
              <w:rPr>
                <w:lang w:val="pt-BR"/>
              </w:rPr>
              <w:t xml:space="preserve">Tham gia chữa </w:t>
            </w:r>
            <w:r w:rsidR="00DC5420" w:rsidRPr="00C93F86">
              <w:rPr>
                <w:lang w:val="pt-BR"/>
              </w:rPr>
              <w:t>bài thực hành</w:t>
            </w:r>
          </w:p>
        </w:tc>
        <w:tc>
          <w:tcPr>
            <w:tcW w:w="791" w:type="pct"/>
            <w:shd w:val="clear" w:color="auto" w:fill="auto"/>
            <w:vAlign w:val="center"/>
          </w:tcPr>
          <w:p w14:paraId="080ACE5A" w14:textId="6A2AD5E6" w:rsidR="00347FFC" w:rsidRPr="00C93F86" w:rsidRDefault="00347FFC" w:rsidP="002E1FC3">
            <w:pPr>
              <w:pStyle w:val="ListParagraph"/>
              <w:numPr>
                <w:ilvl w:val="0"/>
                <w:numId w:val="37"/>
              </w:numPr>
              <w:ind w:left="142" w:hanging="142"/>
              <w:jc w:val="both"/>
              <w:rPr>
                <w:lang w:val="pt-BR"/>
              </w:rPr>
            </w:pPr>
            <w:r w:rsidRPr="00C93F86">
              <w:rPr>
                <w:lang w:val="pt-BR"/>
              </w:rPr>
              <w:lastRenderedPageBreak/>
              <w:t>Điểm danh</w:t>
            </w:r>
          </w:p>
          <w:p w14:paraId="219B0486" w14:textId="6C05C6E1" w:rsidR="00347FFC" w:rsidRPr="00C93F86" w:rsidRDefault="00347FFC" w:rsidP="002E1FC3">
            <w:pPr>
              <w:pStyle w:val="ListParagraph"/>
              <w:numPr>
                <w:ilvl w:val="0"/>
                <w:numId w:val="37"/>
              </w:numPr>
              <w:ind w:left="142" w:hanging="142"/>
              <w:jc w:val="both"/>
              <w:rPr>
                <w:lang w:val="pt-BR"/>
              </w:rPr>
            </w:pPr>
            <w:r w:rsidRPr="00C93F86">
              <w:rPr>
                <w:lang w:val="pt-BR"/>
              </w:rPr>
              <w:t>Trả lời câu hỏi trong Seminar 2</w:t>
            </w:r>
          </w:p>
          <w:p w14:paraId="340A9FFB" w14:textId="172FF4FA" w:rsidR="00347FFC" w:rsidRPr="00C93F86" w:rsidRDefault="006F089C" w:rsidP="002E1FC3">
            <w:pPr>
              <w:pStyle w:val="ListParagraph"/>
              <w:numPr>
                <w:ilvl w:val="0"/>
                <w:numId w:val="37"/>
              </w:numPr>
              <w:ind w:left="142" w:hanging="142"/>
              <w:jc w:val="both"/>
              <w:rPr>
                <w:lang w:val="pt-BR"/>
              </w:rPr>
            </w:pPr>
            <w:r w:rsidRPr="00C93F86">
              <w:rPr>
                <w:lang w:val="pt-BR"/>
              </w:rPr>
              <w:t xml:space="preserve">Làm bài </w:t>
            </w:r>
            <w:r w:rsidR="00347FFC" w:rsidRPr="00C93F86">
              <w:rPr>
                <w:lang w:val="pt-BR"/>
              </w:rPr>
              <w:t xml:space="preserve">thực hành  </w:t>
            </w:r>
          </w:p>
        </w:tc>
        <w:tc>
          <w:tcPr>
            <w:tcW w:w="343" w:type="pct"/>
            <w:vAlign w:val="center"/>
          </w:tcPr>
          <w:p w14:paraId="41078A02" w14:textId="77777777" w:rsidR="008F6F60" w:rsidRPr="00C93F86" w:rsidRDefault="008F6F60" w:rsidP="00334B1A">
            <w:pPr>
              <w:widowControl w:val="0"/>
              <w:tabs>
                <w:tab w:val="left" w:pos="288"/>
                <w:tab w:val="left" w:pos="990"/>
              </w:tabs>
              <w:jc w:val="center"/>
            </w:pPr>
          </w:p>
          <w:p w14:paraId="08EEF975" w14:textId="59464651" w:rsidR="008F6F60" w:rsidRPr="00C93F86" w:rsidRDefault="008F6F60" w:rsidP="00334B1A">
            <w:pPr>
              <w:tabs>
                <w:tab w:val="num" w:pos="834"/>
              </w:tabs>
              <w:jc w:val="center"/>
            </w:pPr>
            <w:r w:rsidRPr="00C93F86">
              <w:t>1.2</w:t>
            </w:r>
          </w:p>
          <w:p w14:paraId="52E4B3AD" w14:textId="78047839" w:rsidR="008F6F60" w:rsidRPr="00C93F86" w:rsidRDefault="008F6F60" w:rsidP="00334B1A">
            <w:pPr>
              <w:tabs>
                <w:tab w:val="num" w:pos="834"/>
              </w:tabs>
              <w:jc w:val="center"/>
            </w:pPr>
            <w:r w:rsidRPr="00C93F86">
              <w:t>2.1</w:t>
            </w:r>
          </w:p>
          <w:p w14:paraId="2ACDDA34" w14:textId="5E852B00" w:rsidR="008F6F60" w:rsidRPr="00C93F86" w:rsidRDefault="008F6F60" w:rsidP="00334B1A">
            <w:pPr>
              <w:tabs>
                <w:tab w:val="num" w:pos="834"/>
              </w:tabs>
              <w:jc w:val="center"/>
            </w:pPr>
            <w:r w:rsidRPr="00C93F86">
              <w:t>2.2</w:t>
            </w:r>
          </w:p>
          <w:p w14:paraId="3638B503" w14:textId="35CF886D" w:rsidR="008F6F60" w:rsidRPr="00C93F86" w:rsidRDefault="008F6F60" w:rsidP="00334B1A">
            <w:pPr>
              <w:tabs>
                <w:tab w:val="num" w:pos="834"/>
              </w:tabs>
              <w:jc w:val="center"/>
            </w:pPr>
            <w:r w:rsidRPr="00C93F86">
              <w:t>3.1</w:t>
            </w:r>
          </w:p>
          <w:p w14:paraId="38850FCE" w14:textId="75B186E0" w:rsidR="008F6F60" w:rsidRPr="00C93F86" w:rsidRDefault="008F6F60" w:rsidP="00334B1A">
            <w:pPr>
              <w:tabs>
                <w:tab w:val="num" w:pos="834"/>
              </w:tabs>
              <w:jc w:val="center"/>
            </w:pPr>
            <w:r w:rsidRPr="00C93F86">
              <w:t>3.2</w:t>
            </w:r>
          </w:p>
          <w:p w14:paraId="16A833A8" w14:textId="369031F1" w:rsidR="008F6F60" w:rsidRPr="00C93F86" w:rsidRDefault="008F6F60" w:rsidP="00334B1A">
            <w:pPr>
              <w:widowControl w:val="0"/>
              <w:tabs>
                <w:tab w:val="left" w:pos="288"/>
                <w:tab w:val="left" w:pos="990"/>
              </w:tabs>
              <w:jc w:val="center"/>
            </w:pPr>
            <w:r w:rsidRPr="00C93F86">
              <w:t>3.3</w:t>
            </w:r>
          </w:p>
        </w:tc>
      </w:tr>
      <w:tr w:rsidR="00C93F86" w:rsidRPr="00C93F86" w14:paraId="5C506F46" w14:textId="77777777" w:rsidTr="00A40D60">
        <w:tc>
          <w:tcPr>
            <w:tcW w:w="405" w:type="pct"/>
            <w:shd w:val="clear" w:color="auto" w:fill="FFF2CC" w:themeFill="accent4" w:themeFillTint="33"/>
            <w:vAlign w:val="center"/>
          </w:tcPr>
          <w:p w14:paraId="1DD960E1" w14:textId="516DA013" w:rsidR="00F322FE" w:rsidRPr="00C93F86" w:rsidRDefault="00F322FE" w:rsidP="00334B1A">
            <w:pPr>
              <w:widowControl w:val="0"/>
              <w:tabs>
                <w:tab w:val="left" w:pos="993"/>
              </w:tabs>
              <w:jc w:val="center"/>
              <w:rPr>
                <w:b/>
                <w:bCs/>
                <w:lang w:val="vi-VN"/>
              </w:rPr>
            </w:pPr>
            <w:r w:rsidRPr="00C93F86">
              <w:rPr>
                <w:b/>
                <w:bCs/>
                <w:lang w:val="vi-VN"/>
              </w:rPr>
              <w:t>5</w:t>
            </w:r>
          </w:p>
        </w:tc>
        <w:tc>
          <w:tcPr>
            <w:tcW w:w="1519" w:type="pct"/>
            <w:shd w:val="clear" w:color="auto" w:fill="FFF2CC" w:themeFill="accent4" w:themeFillTint="33"/>
            <w:vAlign w:val="center"/>
          </w:tcPr>
          <w:p w14:paraId="7DAEDB11" w14:textId="227B6758" w:rsidR="00F322FE" w:rsidRPr="00C93F86" w:rsidRDefault="00F322FE" w:rsidP="002E1FC3">
            <w:pPr>
              <w:tabs>
                <w:tab w:val="left" w:pos="720"/>
              </w:tabs>
              <w:jc w:val="both"/>
              <w:rPr>
                <w:b/>
                <w:bCs/>
              </w:rPr>
            </w:pPr>
            <w:r w:rsidRPr="00C93F86">
              <w:rPr>
                <w:b/>
                <w:bCs/>
                <w:lang w:val="pt-BR"/>
              </w:rPr>
              <w:t xml:space="preserve">Lecture </w:t>
            </w:r>
            <w:r w:rsidR="005D4225" w:rsidRPr="00C93F86">
              <w:rPr>
                <w:b/>
                <w:bCs/>
                <w:lang w:val="pt-BR"/>
              </w:rPr>
              <w:t>3</w:t>
            </w:r>
          </w:p>
          <w:p w14:paraId="280249EC" w14:textId="77777777" w:rsidR="001E2B48" w:rsidRPr="00C93F86" w:rsidRDefault="001E2B48" w:rsidP="002E1FC3">
            <w:pPr>
              <w:widowControl w:val="0"/>
              <w:jc w:val="both"/>
              <w:rPr>
                <w:b/>
              </w:rPr>
            </w:pPr>
          </w:p>
          <w:p w14:paraId="1EEF2BAC" w14:textId="77777777" w:rsidR="000A0BE4" w:rsidRPr="00C93F86" w:rsidRDefault="000A0BE4" w:rsidP="002E1FC3">
            <w:pPr>
              <w:widowControl w:val="0"/>
              <w:jc w:val="both"/>
              <w:rPr>
                <w:b/>
                <w:i/>
              </w:rPr>
            </w:pPr>
            <w:r w:rsidRPr="00C93F86">
              <w:rPr>
                <w:b/>
                <w:i/>
              </w:rPr>
              <w:t xml:space="preserve">Chương 2. Giải quyết vấn đề bằng tìm kiếm </w:t>
            </w:r>
          </w:p>
          <w:p w14:paraId="24C7A8B6" w14:textId="5127BFB1" w:rsidR="0019759A" w:rsidRPr="00C93F86" w:rsidRDefault="0019759A" w:rsidP="002E1FC3">
            <w:pPr>
              <w:tabs>
                <w:tab w:val="num" w:pos="834"/>
              </w:tabs>
              <w:spacing w:before="120"/>
              <w:jc w:val="both"/>
            </w:pPr>
            <w:r w:rsidRPr="00C93F86">
              <w:rPr>
                <w:b/>
              </w:rPr>
              <w:t>2.</w:t>
            </w:r>
            <w:r w:rsidR="0080602C" w:rsidRPr="00C93F86">
              <w:rPr>
                <w:b/>
              </w:rPr>
              <w:t>2</w:t>
            </w:r>
            <w:r w:rsidRPr="00C93F86">
              <w:rPr>
                <w:b/>
              </w:rPr>
              <w:t>. Các phương pháp giải quyết vấn đề</w:t>
            </w:r>
            <w:r w:rsidR="00712369" w:rsidRPr="00C93F86">
              <w:rPr>
                <w:b/>
                <w:i/>
              </w:rPr>
              <w:t xml:space="preserve"> (tiếp…)</w:t>
            </w:r>
          </w:p>
          <w:p w14:paraId="1C64663C" w14:textId="77777777" w:rsidR="0080602C" w:rsidRPr="00C93F86" w:rsidRDefault="0080602C" w:rsidP="002E1FC3">
            <w:pPr>
              <w:tabs>
                <w:tab w:val="num" w:pos="834"/>
              </w:tabs>
              <w:jc w:val="both"/>
            </w:pPr>
            <w:r w:rsidRPr="00C93F86">
              <w:t>2.2.5. Giải quyết vấn đề bằng tìm kiếm kinh nghiệm</w:t>
            </w:r>
          </w:p>
          <w:p w14:paraId="52B2C6FD" w14:textId="77777777" w:rsidR="0080602C" w:rsidRPr="00C93F86" w:rsidRDefault="0080602C" w:rsidP="002E1FC3">
            <w:pPr>
              <w:tabs>
                <w:tab w:val="num" w:pos="834"/>
              </w:tabs>
              <w:jc w:val="both"/>
            </w:pPr>
            <w:r w:rsidRPr="00C93F86">
              <w:t>2.2.6. Giải quyết vấn đề bằng tìm kiếm tối ưu</w:t>
            </w:r>
          </w:p>
          <w:p w14:paraId="37666C7C" w14:textId="68410506" w:rsidR="005C6F12" w:rsidRPr="00C93F86" w:rsidRDefault="0080602C" w:rsidP="00C757C5">
            <w:pPr>
              <w:tabs>
                <w:tab w:val="num" w:pos="834"/>
              </w:tabs>
              <w:jc w:val="both"/>
            </w:pPr>
            <w:r w:rsidRPr="00C93F86">
              <w:t>2.2.7. Một số phương pháp giải quyết vấn đề khác</w:t>
            </w:r>
          </w:p>
        </w:tc>
        <w:tc>
          <w:tcPr>
            <w:tcW w:w="790" w:type="pct"/>
            <w:shd w:val="clear" w:color="auto" w:fill="FFF2CC" w:themeFill="accent4" w:themeFillTint="33"/>
            <w:vAlign w:val="center"/>
          </w:tcPr>
          <w:p w14:paraId="7D622673" w14:textId="3200CDFA" w:rsidR="001F4548" w:rsidRPr="00C93F86" w:rsidRDefault="00B82820" w:rsidP="00065A70">
            <w:pPr>
              <w:tabs>
                <w:tab w:val="num" w:pos="834"/>
              </w:tabs>
              <w:jc w:val="both"/>
            </w:pPr>
            <w:r w:rsidRPr="00C93F86">
              <w:t xml:space="preserve">[1] Chương 1, </w:t>
            </w:r>
            <w:r w:rsidR="001F4548" w:rsidRPr="00C93F86">
              <w:t xml:space="preserve">2, </w:t>
            </w:r>
            <w:proofErr w:type="gramStart"/>
            <w:r w:rsidR="001F4548" w:rsidRPr="00C93F86">
              <w:t>3</w:t>
            </w:r>
            <w:r w:rsidRPr="00C93F86">
              <w:t>;</w:t>
            </w:r>
            <w:proofErr w:type="gramEnd"/>
          </w:p>
          <w:p w14:paraId="396A160B" w14:textId="3E07A91B" w:rsidR="001F4548" w:rsidRPr="00C93F86" w:rsidRDefault="001F4548" w:rsidP="00065A70">
            <w:pPr>
              <w:tabs>
                <w:tab w:val="num" w:pos="834"/>
              </w:tabs>
              <w:jc w:val="both"/>
            </w:pPr>
            <w:r w:rsidRPr="00C93F86">
              <w:t xml:space="preserve">[2] Chương </w:t>
            </w:r>
            <w:proofErr w:type="gramStart"/>
            <w:r w:rsidRPr="00C93F86">
              <w:t>2</w:t>
            </w:r>
            <w:r w:rsidR="00065A70" w:rsidRPr="00C93F86">
              <w:t>;</w:t>
            </w:r>
            <w:proofErr w:type="gramEnd"/>
          </w:p>
          <w:p w14:paraId="35DC7F09" w14:textId="61CB199C" w:rsidR="001F4548" w:rsidRPr="00C93F86" w:rsidRDefault="001F4548" w:rsidP="00065A70">
            <w:pPr>
              <w:tabs>
                <w:tab w:val="num" w:pos="834"/>
              </w:tabs>
              <w:jc w:val="both"/>
            </w:pPr>
            <w:r w:rsidRPr="00C93F86">
              <w:t xml:space="preserve">[3] Chương </w:t>
            </w:r>
            <w:proofErr w:type="gramStart"/>
            <w:r w:rsidRPr="00C93F86">
              <w:t>2</w:t>
            </w:r>
            <w:r w:rsidR="00065A70" w:rsidRPr="00C93F86">
              <w:t>;</w:t>
            </w:r>
            <w:proofErr w:type="gramEnd"/>
          </w:p>
          <w:p w14:paraId="67024A58" w14:textId="3A3E35D7" w:rsidR="001F4548" w:rsidRPr="00C93F86" w:rsidRDefault="001F4548" w:rsidP="00065A70">
            <w:pPr>
              <w:tabs>
                <w:tab w:val="num" w:pos="834"/>
              </w:tabs>
              <w:jc w:val="both"/>
            </w:pPr>
            <w:r w:rsidRPr="00C93F86">
              <w:t xml:space="preserve">[4] Chương </w:t>
            </w:r>
            <w:proofErr w:type="gramStart"/>
            <w:r w:rsidRPr="00C93F86">
              <w:t>1</w:t>
            </w:r>
            <w:r w:rsidR="00065A70" w:rsidRPr="00C93F86">
              <w:t>;</w:t>
            </w:r>
            <w:proofErr w:type="gramEnd"/>
          </w:p>
          <w:p w14:paraId="5DEAF625" w14:textId="5A4BEAE9" w:rsidR="001F4548" w:rsidRPr="00C93F86" w:rsidRDefault="001F4548" w:rsidP="00065A70">
            <w:pPr>
              <w:tabs>
                <w:tab w:val="num" w:pos="834"/>
              </w:tabs>
              <w:jc w:val="both"/>
            </w:pPr>
            <w:r w:rsidRPr="00C93F86">
              <w:t xml:space="preserve">[5] Chương </w:t>
            </w:r>
            <w:proofErr w:type="gramStart"/>
            <w:r w:rsidRPr="00C93F86">
              <w:t>2</w:t>
            </w:r>
            <w:r w:rsidR="00065A70" w:rsidRPr="00C93F86">
              <w:t>;</w:t>
            </w:r>
            <w:proofErr w:type="gramEnd"/>
          </w:p>
          <w:p w14:paraId="6F5C953B" w14:textId="19F1E407" w:rsidR="00F322FE" w:rsidRPr="00C93F86" w:rsidRDefault="001F4548" w:rsidP="00065A70">
            <w:pPr>
              <w:widowControl w:val="0"/>
              <w:tabs>
                <w:tab w:val="left" w:pos="993"/>
              </w:tabs>
              <w:jc w:val="both"/>
            </w:pPr>
            <w:r w:rsidRPr="00C93F86">
              <w:t>[6] Chương 2</w:t>
            </w:r>
          </w:p>
        </w:tc>
        <w:tc>
          <w:tcPr>
            <w:tcW w:w="1151" w:type="pct"/>
            <w:shd w:val="clear" w:color="auto" w:fill="FFF2CC" w:themeFill="accent4" w:themeFillTint="33"/>
          </w:tcPr>
          <w:p w14:paraId="6D5ED27C" w14:textId="77777777" w:rsidR="00F322FE" w:rsidRPr="00C93F86" w:rsidRDefault="00F322FE" w:rsidP="002E1FC3">
            <w:pPr>
              <w:tabs>
                <w:tab w:val="left" w:pos="720"/>
              </w:tabs>
              <w:spacing w:before="120"/>
              <w:jc w:val="both"/>
              <w:rPr>
                <w:b/>
                <w:bCs/>
                <w:lang w:val="vi-VN"/>
              </w:rPr>
            </w:pPr>
            <w:r w:rsidRPr="00C93F86">
              <w:rPr>
                <w:b/>
                <w:bCs/>
                <w:lang w:val="pt-BR"/>
              </w:rPr>
              <w:t>Giảng viên</w:t>
            </w:r>
            <w:r w:rsidRPr="00C93F86">
              <w:rPr>
                <w:b/>
                <w:bCs/>
                <w:lang w:val="vi-VN"/>
              </w:rPr>
              <w:t>:</w:t>
            </w:r>
          </w:p>
          <w:p w14:paraId="69BDBEE1" w14:textId="7C9A12BE" w:rsidR="00F322FE" w:rsidRPr="00C93F86" w:rsidRDefault="00F322FE" w:rsidP="002E1FC3">
            <w:pPr>
              <w:pStyle w:val="ListParagraph"/>
              <w:numPr>
                <w:ilvl w:val="0"/>
                <w:numId w:val="37"/>
              </w:numPr>
              <w:ind w:left="142" w:hanging="142"/>
              <w:jc w:val="both"/>
              <w:rPr>
                <w:lang w:val="pt-BR"/>
              </w:rPr>
            </w:pPr>
            <w:r w:rsidRPr="00C93F86">
              <w:rPr>
                <w:lang w:val="pt-BR"/>
              </w:rPr>
              <w:t>Giảng lý thuyết</w:t>
            </w:r>
          </w:p>
          <w:p w14:paraId="2F50A3DE" w14:textId="23309BE3" w:rsidR="00F322FE" w:rsidRPr="00C93F86" w:rsidRDefault="00F322FE" w:rsidP="002E1FC3">
            <w:pPr>
              <w:pStyle w:val="ListParagraph"/>
              <w:numPr>
                <w:ilvl w:val="0"/>
                <w:numId w:val="37"/>
              </w:numPr>
              <w:ind w:left="142" w:hanging="142"/>
              <w:jc w:val="both"/>
              <w:rPr>
                <w:lang w:val="pt-BR"/>
              </w:rPr>
            </w:pPr>
            <w:r w:rsidRPr="00C93F86">
              <w:rPr>
                <w:lang w:val="pt-BR"/>
              </w:rPr>
              <w:t xml:space="preserve">Giới thiệu ví dụ </w:t>
            </w:r>
          </w:p>
          <w:p w14:paraId="43AB453A" w14:textId="77777777" w:rsidR="00F322FE" w:rsidRPr="00C93F86" w:rsidRDefault="00F322FE" w:rsidP="002E1FC3">
            <w:pPr>
              <w:tabs>
                <w:tab w:val="left" w:pos="720"/>
              </w:tabs>
              <w:jc w:val="both"/>
              <w:rPr>
                <w:b/>
                <w:bCs/>
                <w:lang w:val="vi-VN"/>
              </w:rPr>
            </w:pPr>
            <w:r w:rsidRPr="00C93F86">
              <w:rPr>
                <w:b/>
                <w:bCs/>
                <w:lang w:val="pt-BR"/>
              </w:rPr>
              <w:t>Sinh viên</w:t>
            </w:r>
            <w:r w:rsidRPr="00C93F86">
              <w:rPr>
                <w:b/>
                <w:bCs/>
                <w:lang w:val="vi-VN"/>
              </w:rPr>
              <w:t>:</w:t>
            </w:r>
          </w:p>
          <w:p w14:paraId="1C8BAA26" w14:textId="18080262" w:rsidR="00F322FE" w:rsidRPr="00C93F86" w:rsidRDefault="00F322FE" w:rsidP="002E1FC3">
            <w:pPr>
              <w:pStyle w:val="ListParagraph"/>
              <w:numPr>
                <w:ilvl w:val="0"/>
                <w:numId w:val="37"/>
              </w:numPr>
              <w:ind w:left="142" w:hanging="142"/>
              <w:jc w:val="both"/>
              <w:rPr>
                <w:lang w:val="pt-BR"/>
              </w:rPr>
            </w:pPr>
            <w:r w:rsidRPr="00C93F86">
              <w:rPr>
                <w:lang w:val="pt-BR"/>
              </w:rPr>
              <w:t>Đọc tài liệu trước</w:t>
            </w:r>
          </w:p>
          <w:p w14:paraId="350B32BF" w14:textId="4B1C3291" w:rsidR="00F322FE" w:rsidRPr="00C93F86" w:rsidRDefault="00F322FE" w:rsidP="002E1FC3">
            <w:pPr>
              <w:pStyle w:val="ListParagraph"/>
              <w:numPr>
                <w:ilvl w:val="0"/>
                <w:numId w:val="37"/>
              </w:numPr>
              <w:ind w:left="142" w:hanging="142"/>
              <w:jc w:val="both"/>
              <w:rPr>
                <w:lang w:val="pt-BR"/>
              </w:rPr>
            </w:pPr>
            <w:r w:rsidRPr="00C93F86">
              <w:rPr>
                <w:lang w:val="pt-BR"/>
              </w:rPr>
              <w:t>Xem trước các ví dụ</w:t>
            </w:r>
          </w:p>
          <w:p w14:paraId="4DD5DD83" w14:textId="2FEF488D" w:rsidR="00F322FE" w:rsidRPr="00C93F86" w:rsidRDefault="00F322FE" w:rsidP="002E1FC3">
            <w:pPr>
              <w:pStyle w:val="ListParagraph"/>
              <w:numPr>
                <w:ilvl w:val="0"/>
                <w:numId w:val="37"/>
              </w:numPr>
              <w:ind w:left="142" w:hanging="142"/>
              <w:jc w:val="both"/>
            </w:pPr>
            <w:r w:rsidRPr="00C93F86">
              <w:rPr>
                <w:lang w:val="pt-BR"/>
              </w:rPr>
              <w:t>Làm bài tập được yêu cầu</w:t>
            </w:r>
          </w:p>
        </w:tc>
        <w:tc>
          <w:tcPr>
            <w:tcW w:w="791" w:type="pct"/>
            <w:shd w:val="clear" w:color="auto" w:fill="FFF2CC" w:themeFill="accent4" w:themeFillTint="33"/>
            <w:vAlign w:val="center"/>
          </w:tcPr>
          <w:p w14:paraId="209FC5C8" w14:textId="3D94D613" w:rsidR="00F322FE" w:rsidRPr="00C93F86" w:rsidRDefault="00F322FE" w:rsidP="002E1FC3">
            <w:pPr>
              <w:widowControl w:val="0"/>
              <w:tabs>
                <w:tab w:val="left" w:pos="288"/>
                <w:tab w:val="left" w:pos="990"/>
              </w:tabs>
              <w:jc w:val="both"/>
            </w:pPr>
          </w:p>
        </w:tc>
        <w:tc>
          <w:tcPr>
            <w:tcW w:w="343" w:type="pct"/>
            <w:shd w:val="clear" w:color="auto" w:fill="FFF2CC" w:themeFill="accent4" w:themeFillTint="33"/>
            <w:vAlign w:val="center"/>
          </w:tcPr>
          <w:p w14:paraId="2C733F4E" w14:textId="19213FD2" w:rsidR="00F322FE" w:rsidRPr="00C93F86" w:rsidRDefault="00F322FE" w:rsidP="00334B1A">
            <w:pPr>
              <w:widowControl w:val="0"/>
              <w:tabs>
                <w:tab w:val="left" w:pos="990"/>
              </w:tabs>
              <w:jc w:val="center"/>
              <w:rPr>
                <w:bCs/>
              </w:rPr>
            </w:pPr>
            <w:r w:rsidRPr="00C93F86">
              <w:rPr>
                <w:bCs/>
              </w:rPr>
              <w:t>1.2</w:t>
            </w:r>
          </w:p>
        </w:tc>
      </w:tr>
      <w:tr w:rsidR="00C93F86" w:rsidRPr="00C93F86" w14:paraId="2DB758FC" w14:textId="77777777" w:rsidTr="00A40D60">
        <w:tc>
          <w:tcPr>
            <w:tcW w:w="405" w:type="pct"/>
            <w:shd w:val="clear" w:color="auto" w:fill="auto"/>
            <w:vAlign w:val="center"/>
          </w:tcPr>
          <w:p w14:paraId="14C9A567" w14:textId="6A46A2EB" w:rsidR="0042778F" w:rsidRPr="00C93F86" w:rsidRDefault="0042778F" w:rsidP="00334B1A">
            <w:pPr>
              <w:widowControl w:val="0"/>
              <w:tabs>
                <w:tab w:val="left" w:pos="993"/>
              </w:tabs>
              <w:jc w:val="center"/>
              <w:rPr>
                <w:b/>
                <w:bCs/>
              </w:rPr>
            </w:pPr>
            <w:r w:rsidRPr="00C93F86">
              <w:rPr>
                <w:b/>
                <w:bCs/>
                <w:lang w:val="vi-VN"/>
              </w:rPr>
              <w:t>6</w:t>
            </w:r>
          </w:p>
        </w:tc>
        <w:tc>
          <w:tcPr>
            <w:tcW w:w="1519" w:type="pct"/>
            <w:shd w:val="clear" w:color="auto" w:fill="auto"/>
          </w:tcPr>
          <w:p w14:paraId="16C0BE85" w14:textId="77777777" w:rsidR="0042778F" w:rsidRPr="00C93F86" w:rsidRDefault="0042778F" w:rsidP="002E1FC3">
            <w:pPr>
              <w:tabs>
                <w:tab w:val="left" w:pos="720"/>
              </w:tabs>
              <w:spacing w:before="120"/>
              <w:jc w:val="both"/>
              <w:rPr>
                <w:b/>
                <w:bCs/>
              </w:rPr>
            </w:pPr>
            <w:r w:rsidRPr="00C93F86">
              <w:rPr>
                <w:b/>
                <w:bCs/>
                <w:lang w:val="pt-BR"/>
              </w:rPr>
              <w:t xml:space="preserve">Seminar </w:t>
            </w:r>
            <w:r w:rsidRPr="00C93F86">
              <w:rPr>
                <w:b/>
                <w:bCs/>
                <w:lang w:val="vi-VN"/>
              </w:rPr>
              <w:t>3</w:t>
            </w:r>
          </w:p>
          <w:p w14:paraId="655149FA" w14:textId="77777777" w:rsidR="008C2977" w:rsidRPr="00C93F86" w:rsidRDefault="008C2977" w:rsidP="002E1FC3">
            <w:pPr>
              <w:tabs>
                <w:tab w:val="left" w:pos="720"/>
              </w:tabs>
              <w:spacing w:before="120"/>
              <w:jc w:val="both"/>
              <w:rPr>
                <w:b/>
                <w:bCs/>
              </w:rPr>
            </w:pPr>
          </w:p>
          <w:p w14:paraId="5D13CAA2" w14:textId="274D41E4" w:rsidR="000F15F5" w:rsidRPr="00C93F86" w:rsidRDefault="00D375F2" w:rsidP="002E1FC3">
            <w:pPr>
              <w:pStyle w:val="ListParagraph"/>
              <w:numPr>
                <w:ilvl w:val="0"/>
                <w:numId w:val="37"/>
              </w:numPr>
              <w:ind w:left="142" w:hanging="142"/>
              <w:jc w:val="both"/>
            </w:pPr>
            <w:r w:rsidRPr="00C93F86">
              <w:rPr>
                <w:lang w:val="pt-BR"/>
              </w:rPr>
              <w:t>Các câu</w:t>
            </w:r>
            <w:r w:rsidR="000F15F5" w:rsidRPr="00C93F86">
              <w:rPr>
                <w:lang w:val="pt-BR"/>
              </w:rPr>
              <w:t xml:space="preserve"> hỏi lý thuyết về </w:t>
            </w:r>
            <w:r w:rsidR="000F15F5" w:rsidRPr="00C93F86">
              <w:t>các phương pháp giải quyết vấn đề bằng kiếm kinh nghiệm, tìm kiếm tối ưu và các phương pháp giải quyết vấn đề khác</w:t>
            </w:r>
          </w:p>
          <w:p w14:paraId="5B51A216" w14:textId="68EDE510" w:rsidR="000F15F5" w:rsidRPr="00C93F86" w:rsidRDefault="00EE2DA4" w:rsidP="002E1FC3">
            <w:pPr>
              <w:pStyle w:val="ListParagraph"/>
              <w:numPr>
                <w:ilvl w:val="0"/>
                <w:numId w:val="37"/>
              </w:numPr>
              <w:ind w:left="142" w:hanging="142"/>
              <w:jc w:val="both"/>
              <w:rPr>
                <w:lang w:val="pt-BR"/>
              </w:rPr>
            </w:pPr>
            <w:r w:rsidRPr="00C93F86">
              <w:rPr>
                <w:lang w:val="pt-BR"/>
              </w:rPr>
              <w:t>T</w:t>
            </w:r>
            <w:r w:rsidR="000F15F5" w:rsidRPr="00C93F86">
              <w:rPr>
                <w:lang w:val="pt-BR"/>
              </w:rPr>
              <w:t>hực hành:</w:t>
            </w:r>
          </w:p>
          <w:p w14:paraId="36A95604" w14:textId="3A51D48D" w:rsidR="000F15F5" w:rsidRPr="00C93F86" w:rsidRDefault="00077120" w:rsidP="002E1FC3">
            <w:pPr>
              <w:pStyle w:val="ListParagraph"/>
              <w:numPr>
                <w:ilvl w:val="1"/>
                <w:numId w:val="41"/>
              </w:numPr>
              <w:ind w:left="397" w:hanging="283"/>
              <w:jc w:val="both"/>
            </w:pPr>
            <w:r w:rsidRPr="00C93F86">
              <w:t>Giải quyết vấn đề bằng tìm kiếm</w:t>
            </w:r>
            <w:r w:rsidR="000F15F5" w:rsidRPr="00C93F86">
              <w:t xml:space="preserve"> </w:t>
            </w:r>
            <w:r w:rsidR="004E6A4B" w:rsidRPr="00C93F86">
              <w:t>kinh nghiệm</w:t>
            </w:r>
          </w:p>
          <w:p w14:paraId="1ED1042F" w14:textId="634A0504" w:rsidR="004E6A4B" w:rsidRPr="00C93F86" w:rsidRDefault="00077120" w:rsidP="002E1FC3">
            <w:pPr>
              <w:pStyle w:val="ListParagraph"/>
              <w:numPr>
                <w:ilvl w:val="1"/>
                <w:numId w:val="41"/>
              </w:numPr>
              <w:ind w:left="397" w:hanging="283"/>
              <w:jc w:val="both"/>
            </w:pPr>
            <w:r w:rsidRPr="00C93F86">
              <w:t>Giải quyết vấn đề bằng tìm kiếm</w:t>
            </w:r>
            <w:r w:rsidR="004E6A4B" w:rsidRPr="00C93F86">
              <w:t xml:space="preserve"> tối ưu</w:t>
            </w:r>
          </w:p>
          <w:p w14:paraId="16DB1326" w14:textId="4357CFE4" w:rsidR="0042778F" w:rsidRPr="00C93F86" w:rsidRDefault="004E6A4B" w:rsidP="002E1FC3">
            <w:pPr>
              <w:pStyle w:val="ListParagraph"/>
              <w:numPr>
                <w:ilvl w:val="1"/>
                <w:numId w:val="41"/>
              </w:numPr>
              <w:ind w:left="397" w:hanging="283"/>
              <w:jc w:val="both"/>
              <w:rPr>
                <w:lang w:val="pt-BR"/>
              </w:rPr>
            </w:pPr>
            <w:r w:rsidRPr="00C93F86">
              <w:t>Các phương pháp giải quyết vấn đề khác</w:t>
            </w:r>
          </w:p>
        </w:tc>
        <w:tc>
          <w:tcPr>
            <w:tcW w:w="790" w:type="pct"/>
            <w:vAlign w:val="center"/>
          </w:tcPr>
          <w:p w14:paraId="21CC50DB" w14:textId="3C1BDC52" w:rsidR="0042778F" w:rsidRPr="00C93F86" w:rsidRDefault="00B82820" w:rsidP="00065A70">
            <w:pPr>
              <w:tabs>
                <w:tab w:val="num" w:pos="834"/>
              </w:tabs>
              <w:jc w:val="both"/>
            </w:pPr>
            <w:r w:rsidRPr="00C93F86">
              <w:t xml:space="preserve">[1] Chương 1, </w:t>
            </w:r>
            <w:r w:rsidR="0042778F" w:rsidRPr="00C93F86">
              <w:t xml:space="preserve">2, </w:t>
            </w:r>
            <w:proofErr w:type="gramStart"/>
            <w:r w:rsidR="0042778F" w:rsidRPr="00C93F86">
              <w:t>3</w:t>
            </w:r>
            <w:r w:rsidRPr="00C93F86">
              <w:t>;</w:t>
            </w:r>
            <w:proofErr w:type="gramEnd"/>
          </w:p>
          <w:p w14:paraId="3646B6C1" w14:textId="19CBD646" w:rsidR="0042778F" w:rsidRPr="00C93F86" w:rsidRDefault="0042778F" w:rsidP="00065A70">
            <w:pPr>
              <w:tabs>
                <w:tab w:val="num" w:pos="834"/>
              </w:tabs>
              <w:jc w:val="both"/>
            </w:pPr>
            <w:r w:rsidRPr="00C93F86">
              <w:t xml:space="preserve">[2] Chương </w:t>
            </w:r>
            <w:proofErr w:type="gramStart"/>
            <w:r w:rsidRPr="00C93F86">
              <w:t>2</w:t>
            </w:r>
            <w:r w:rsidR="00065A70" w:rsidRPr="00C93F86">
              <w:t>;</w:t>
            </w:r>
            <w:proofErr w:type="gramEnd"/>
          </w:p>
          <w:p w14:paraId="51DDD1BE" w14:textId="4D5D3997" w:rsidR="0042778F" w:rsidRPr="00C93F86" w:rsidRDefault="0042778F" w:rsidP="00065A70">
            <w:pPr>
              <w:tabs>
                <w:tab w:val="num" w:pos="834"/>
              </w:tabs>
              <w:jc w:val="both"/>
            </w:pPr>
            <w:r w:rsidRPr="00C93F86">
              <w:t xml:space="preserve">[3] Chương </w:t>
            </w:r>
            <w:proofErr w:type="gramStart"/>
            <w:r w:rsidRPr="00C93F86">
              <w:t>2</w:t>
            </w:r>
            <w:r w:rsidR="00065A70" w:rsidRPr="00C93F86">
              <w:t>;</w:t>
            </w:r>
            <w:proofErr w:type="gramEnd"/>
          </w:p>
          <w:p w14:paraId="45C458BD" w14:textId="51E6A2EC" w:rsidR="0042778F" w:rsidRPr="00C93F86" w:rsidRDefault="0042778F" w:rsidP="00065A70">
            <w:pPr>
              <w:tabs>
                <w:tab w:val="num" w:pos="834"/>
              </w:tabs>
              <w:jc w:val="both"/>
            </w:pPr>
            <w:r w:rsidRPr="00C93F86">
              <w:t xml:space="preserve">[4] Chương </w:t>
            </w:r>
            <w:proofErr w:type="gramStart"/>
            <w:r w:rsidRPr="00C93F86">
              <w:t>1</w:t>
            </w:r>
            <w:r w:rsidR="00065A70" w:rsidRPr="00C93F86">
              <w:t>;</w:t>
            </w:r>
            <w:proofErr w:type="gramEnd"/>
          </w:p>
          <w:p w14:paraId="188D2806" w14:textId="18EF9E81" w:rsidR="0042778F" w:rsidRPr="00C93F86" w:rsidRDefault="0042778F" w:rsidP="00065A70">
            <w:pPr>
              <w:tabs>
                <w:tab w:val="num" w:pos="834"/>
              </w:tabs>
              <w:jc w:val="both"/>
            </w:pPr>
            <w:r w:rsidRPr="00C93F86">
              <w:t xml:space="preserve">[5] Chương </w:t>
            </w:r>
            <w:proofErr w:type="gramStart"/>
            <w:r w:rsidRPr="00C93F86">
              <w:t>2</w:t>
            </w:r>
            <w:r w:rsidR="00065A70" w:rsidRPr="00C93F86">
              <w:t>;</w:t>
            </w:r>
            <w:proofErr w:type="gramEnd"/>
          </w:p>
          <w:p w14:paraId="49A95D50" w14:textId="15624985" w:rsidR="0042778F" w:rsidRPr="00C93F86" w:rsidRDefault="0042778F" w:rsidP="00065A70">
            <w:pPr>
              <w:widowControl w:val="0"/>
              <w:tabs>
                <w:tab w:val="left" w:pos="993"/>
              </w:tabs>
              <w:jc w:val="both"/>
            </w:pPr>
            <w:r w:rsidRPr="00C93F86">
              <w:t xml:space="preserve">[6] Chương </w:t>
            </w:r>
            <w:proofErr w:type="gramStart"/>
            <w:r w:rsidRPr="00C93F86">
              <w:t>2</w:t>
            </w:r>
            <w:r w:rsidR="00065A70" w:rsidRPr="00C93F86">
              <w:t>;</w:t>
            </w:r>
            <w:proofErr w:type="gramEnd"/>
          </w:p>
          <w:p w14:paraId="6D7A4B27" w14:textId="06C5DEDE" w:rsidR="004C0701" w:rsidRPr="00C93F86" w:rsidRDefault="00065A70" w:rsidP="00065A70">
            <w:pPr>
              <w:widowControl w:val="0"/>
              <w:tabs>
                <w:tab w:val="left" w:pos="993"/>
              </w:tabs>
              <w:jc w:val="both"/>
            </w:pPr>
            <w:r w:rsidRPr="00C93F86">
              <w:t>[10]; [11]; [12]; [13]</w:t>
            </w:r>
          </w:p>
        </w:tc>
        <w:tc>
          <w:tcPr>
            <w:tcW w:w="1151" w:type="pct"/>
            <w:shd w:val="clear" w:color="auto" w:fill="auto"/>
            <w:vAlign w:val="center"/>
          </w:tcPr>
          <w:p w14:paraId="7BBF9A5F" w14:textId="77777777" w:rsidR="0042778F" w:rsidRPr="00C93F86" w:rsidRDefault="0042778F" w:rsidP="002E1FC3">
            <w:pPr>
              <w:tabs>
                <w:tab w:val="left" w:pos="720"/>
              </w:tabs>
              <w:spacing w:before="120"/>
              <w:jc w:val="both"/>
              <w:rPr>
                <w:b/>
                <w:bCs/>
                <w:lang w:val="vi-VN"/>
              </w:rPr>
            </w:pPr>
            <w:r w:rsidRPr="00C93F86">
              <w:rPr>
                <w:b/>
                <w:bCs/>
                <w:lang w:val="pt-BR"/>
              </w:rPr>
              <w:t>Giảng viên</w:t>
            </w:r>
            <w:r w:rsidRPr="00C93F86">
              <w:rPr>
                <w:b/>
                <w:bCs/>
                <w:lang w:val="vi-VN"/>
              </w:rPr>
              <w:t>:</w:t>
            </w:r>
          </w:p>
          <w:p w14:paraId="009223EE" w14:textId="77777777" w:rsidR="0042778F" w:rsidRPr="00C93F86" w:rsidRDefault="0042778F" w:rsidP="002E1FC3">
            <w:pPr>
              <w:pStyle w:val="ListParagraph"/>
              <w:numPr>
                <w:ilvl w:val="0"/>
                <w:numId w:val="37"/>
              </w:numPr>
              <w:ind w:left="142" w:hanging="142"/>
              <w:jc w:val="both"/>
              <w:rPr>
                <w:lang w:val="pt-BR"/>
              </w:rPr>
            </w:pPr>
            <w:r w:rsidRPr="00C93F86">
              <w:rPr>
                <w:lang w:val="pt-BR"/>
              </w:rPr>
              <w:t>Nhắc lại một số lý thuyết</w:t>
            </w:r>
          </w:p>
          <w:p w14:paraId="017906DB" w14:textId="77777777" w:rsidR="0042778F" w:rsidRPr="00C93F86" w:rsidRDefault="0042778F" w:rsidP="002E1FC3">
            <w:pPr>
              <w:pStyle w:val="ListParagraph"/>
              <w:numPr>
                <w:ilvl w:val="0"/>
                <w:numId w:val="37"/>
              </w:numPr>
              <w:ind w:left="142" w:hanging="142"/>
              <w:jc w:val="both"/>
              <w:rPr>
                <w:lang w:val="pt-BR"/>
              </w:rPr>
            </w:pPr>
            <w:r w:rsidRPr="00C93F86">
              <w:rPr>
                <w:lang w:val="pt-BR"/>
              </w:rPr>
              <w:t>Hướng dẫn trả lời câu hỏi</w:t>
            </w:r>
          </w:p>
          <w:p w14:paraId="1B08A52D" w14:textId="2C1B6957" w:rsidR="0042778F" w:rsidRPr="00C93F86" w:rsidRDefault="0042778F" w:rsidP="002E1FC3">
            <w:pPr>
              <w:pStyle w:val="ListParagraph"/>
              <w:numPr>
                <w:ilvl w:val="0"/>
                <w:numId w:val="37"/>
              </w:numPr>
              <w:ind w:left="142" w:hanging="142"/>
              <w:jc w:val="both"/>
              <w:rPr>
                <w:lang w:val="pt-BR"/>
              </w:rPr>
            </w:pPr>
            <w:r w:rsidRPr="00C93F86">
              <w:rPr>
                <w:lang w:val="pt-BR"/>
              </w:rPr>
              <w:t>Hướng dẫn thực hành</w:t>
            </w:r>
          </w:p>
          <w:p w14:paraId="4728797C" w14:textId="1E0BE19F" w:rsidR="006F089C" w:rsidRPr="00C93F86" w:rsidRDefault="006F089C" w:rsidP="002E1FC3">
            <w:pPr>
              <w:jc w:val="both"/>
              <w:rPr>
                <w:lang w:val="pt-BR"/>
              </w:rPr>
            </w:pPr>
            <w:r w:rsidRPr="00C93F86">
              <w:rPr>
                <w:lang w:val="pt-BR"/>
              </w:rPr>
              <w:t>- Chữa bài thực hành</w:t>
            </w:r>
          </w:p>
          <w:p w14:paraId="7AFCE2B5" w14:textId="77777777" w:rsidR="00501756" w:rsidRPr="00C93F86" w:rsidRDefault="00501756" w:rsidP="002E1FC3">
            <w:pPr>
              <w:tabs>
                <w:tab w:val="left" w:pos="720"/>
              </w:tabs>
              <w:jc w:val="both"/>
              <w:rPr>
                <w:b/>
                <w:bCs/>
                <w:lang w:val="pt-BR"/>
              </w:rPr>
            </w:pPr>
          </w:p>
          <w:p w14:paraId="35B5755E" w14:textId="77777777" w:rsidR="0042778F" w:rsidRPr="00C93F86" w:rsidRDefault="0042778F" w:rsidP="002E1FC3">
            <w:pPr>
              <w:tabs>
                <w:tab w:val="left" w:pos="720"/>
              </w:tabs>
              <w:jc w:val="both"/>
              <w:rPr>
                <w:b/>
                <w:bCs/>
                <w:lang w:val="vi-VN"/>
              </w:rPr>
            </w:pPr>
            <w:r w:rsidRPr="00C93F86">
              <w:rPr>
                <w:b/>
                <w:bCs/>
                <w:lang w:val="pt-BR"/>
              </w:rPr>
              <w:t>Sinh viên</w:t>
            </w:r>
            <w:r w:rsidRPr="00C93F86">
              <w:rPr>
                <w:b/>
                <w:bCs/>
                <w:lang w:val="vi-VN"/>
              </w:rPr>
              <w:t>:</w:t>
            </w:r>
          </w:p>
          <w:p w14:paraId="0D646351" w14:textId="77777777" w:rsidR="0042778F" w:rsidRPr="00C93F86" w:rsidRDefault="0042778F" w:rsidP="002E1FC3">
            <w:pPr>
              <w:pStyle w:val="ListParagraph"/>
              <w:numPr>
                <w:ilvl w:val="0"/>
                <w:numId w:val="37"/>
              </w:numPr>
              <w:ind w:left="142" w:hanging="142"/>
              <w:jc w:val="both"/>
              <w:rPr>
                <w:lang w:val="pt-BR"/>
              </w:rPr>
            </w:pPr>
            <w:r w:rsidRPr="00C93F86">
              <w:rPr>
                <w:lang w:val="pt-BR"/>
              </w:rPr>
              <w:t>Đọc tài liệu trước</w:t>
            </w:r>
          </w:p>
          <w:p w14:paraId="5F42D338" w14:textId="32A4FEC8" w:rsidR="0042778F" w:rsidRPr="00C93F86" w:rsidRDefault="0042778F" w:rsidP="002E1FC3">
            <w:pPr>
              <w:pStyle w:val="ListParagraph"/>
              <w:numPr>
                <w:ilvl w:val="0"/>
                <w:numId w:val="37"/>
              </w:numPr>
              <w:ind w:left="142" w:hanging="142"/>
              <w:jc w:val="both"/>
              <w:rPr>
                <w:lang w:val="pt-BR"/>
              </w:rPr>
            </w:pPr>
            <w:r w:rsidRPr="00C93F86">
              <w:rPr>
                <w:lang w:val="pt-BR"/>
              </w:rPr>
              <w:t>Theo dõi các bước thực hành</w:t>
            </w:r>
          </w:p>
          <w:p w14:paraId="21ADFF69" w14:textId="6636FC7C" w:rsidR="0042778F" w:rsidRPr="00C93F86" w:rsidRDefault="0042778F" w:rsidP="002E1FC3">
            <w:pPr>
              <w:pStyle w:val="ListParagraph"/>
              <w:numPr>
                <w:ilvl w:val="0"/>
                <w:numId w:val="37"/>
              </w:numPr>
              <w:ind w:left="142" w:hanging="142"/>
              <w:jc w:val="both"/>
              <w:rPr>
                <w:lang w:val="pt-BR"/>
              </w:rPr>
            </w:pPr>
            <w:r w:rsidRPr="00C93F86">
              <w:rPr>
                <w:lang w:val="pt-BR"/>
              </w:rPr>
              <w:t>Làm bài</w:t>
            </w:r>
            <w:r w:rsidR="00ED4509" w:rsidRPr="00C93F86">
              <w:rPr>
                <w:lang w:val="pt-BR"/>
              </w:rPr>
              <w:t xml:space="preserve"> </w:t>
            </w:r>
            <w:r w:rsidRPr="00C93F86">
              <w:rPr>
                <w:lang w:val="pt-BR"/>
              </w:rPr>
              <w:t>thực hành</w:t>
            </w:r>
          </w:p>
          <w:p w14:paraId="2B2C207C" w14:textId="77777777" w:rsidR="0042778F" w:rsidRPr="00C93F86" w:rsidRDefault="0042778F" w:rsidP="002E1FC3">
            <w:pPr>
              <w:pStyle w:val="ListParagraph"/>
              <w:numPr>
                <w:ilvl w:val="0"/>
                <w:numId w:val="37"/>
              </w:numPr>
              <w:ind w:left="142" w:hanging="142"/>
              <w:jc w:val="both"/>
              <w:rPr>
                <w:lang w:val="pt-BR"/>
              </w:rPr>
            </w:pPr>
            <w:r w:rsidRPr="00C93F86">
              <w:rPr>
                <w:lang w:val="pt-BR"/>
              </w:rPr>
              <w:t>Tham gia thảo luận</w:t>
            </w:r>
          </w:p>
          <w:p w14:paraId="07A219C6" w14:textId="6A92A787" w:rsidR="0042778F" w:rsidRPr="00C93F86" w:rsidRDefault="0042778F" w:rsidP="002E1FC3">
            <w:pPr>
              <w:pStyle w:val="ListParagraph"/>
              <w:numPr>
                <w:ilvl w:val="0"/>
                <w:numId w:val="37"/>
              </w:numPr>
              <w:ind w:left="142" w:hanging="142"/>
              <w:jc w:val="both"/>
              <w:rPr>
                <w:lang w:val="pt-BR"/>
              </w:rPr>
            </w:pPr>
            <w:r w:rsidRPr="00C93F86">
              <w:rPr>
                <w:lang w:val="pt-BR"/>
              </w:rPr>
              <w:t xml:space="preserve">Tham gia chữa </w:t>
            </w:r>
            <w:r w:rsidR="00ED4509" w:rsidRPr="00C93F86">
              <w:rPr>
                <w:lang w:val="pt-BR"/>
              </w:rPr>
              <w:t xml:space="preserve">bài </w:t>
            </w:r>
            <w:r w:rsidRPr="00C93F86">
              <w:rPr>
                <w:lang w:val="pt-BR"/>
              </w:rPr>
              <w:t>thực hành</w:t>
            </w:r>
          </w:p>
        </w:tc>
        <w:tc>
          <w:tcPr>
            <w:tcW w:w="791" w:type="pct"/>
            <w:shd w:val="clear" w:color="auto" w:fill="auto"/>
            <w:vAlign w:val="center"/>
          </w:tcPr>
          <w:p w14:paraId="4BC8C638" w14:textId="77777777" w:rsidR="0042778F" w:rsidRPr="00C93F86" w:rsidRDefault="0042778F" w:rsidP="002E1FC3">
            <w:pPr>
              <w:pStyle w:val="ListParagraph"/>
              <w:numPr>
                <w:ilvl w:val="0"/>
                <w:numId w:val="37"/>
              </w:numPr>
              <w:ind w:left="142" w:hanging="142"/>
              <w:jc w:val="both"/>
              <w:rPr>
                <w:lang w:val="pt-BR"/>
              </w:rPr>
            </w:pPr>
            <w:r w:rsidRPr="00C93F86">
              <w:rPr>
                <w:lang w:val="pt-BR"/>
              </w:rPr>
              <w:t>Điểm danh</w:t>
            </w:r>
          </w:p>
          <w:p w14:paraId="70691ED8" w14:textId="7CBE37CD" w:rsidR="0042778F" w:rsidRPr="00C93F86" w:rsidRDefault="0042778F" w:rsidP="002E1FC3">
            <w:pPr>
              <w:pStyle w:val="ListParagraph"/>
              <w:numPr>
                <w:ilvl w:val="0"/>
                <w:numId w:val="37"/>
              </w:numPr>
              <w:ind w:left="142" w:hanging="142"/>
              <w:jc w:val="both"/>
              <w:rPr>
                <w:lang w:val="pt-BR"/>
              </w:rPr>
            </w:pPr>
            <w:r w:rsidRPr="00C93F86">
              <w:rPr>
                <w:lang w:val="pt-BR"/>
              </w:rPr>
              <w:t xml:space="preserve">Trả lời câu hỏi trong Seminar </w:t>
            </w:r>
            <w:r w:rsidR="000F15F5" w:rsidRPr="00C93F86">
              <w:rPr>
                <w:lang w:val="pt-BR"/>
              </w:rPr>
              <w:t>3</w:t>
            </w:r>
          </w:p>
          <w:p w14:paraId="70C3651E" w14:textId="1731C98D" w:rsidR="0042778F" w:rsidRPr="00C93F86" w:rsidRDefault="0042778F" w:rsidP="002E1FC3">
            <w:pPr>
              <w:pStyle w:val="ListParagraph"/>
              <w:numPr>
                <w:ilvl w:val="0"/>
                <w:numId w:val="37"/>
              </w:numPr>
              <w:ind w:left="142" w:hanging="142"/>
              <w:jc w:val="both"/>
            </w:pPr>
            <w:r w:rsidRPr="00C93F86">
              <w:rPr>
                <w:lang w:val="pt-BR"/>
              </w:rPr>
              <w:t xml:space="preserve">Làm bài thực hành  </w:t>
            </w:r>
          </w:p>
        </w:tc>
        <w:tc>
          <w:tcPr>
            <w:tcW w:w="343" w:type="pct"/>
            <w:vAlign w:val="center"/>
          </w:tcPr>
          <w:p w14:paraId="7D697A95" w14:textId="77777777" w:rsidR="0042778F" w:rsidRPr="00C93F86" w:rsidRDefault="0042778F" w:rsidP="00334B1A">
            <w:pPr>
              <w:tabs>
                <w:tab w:val="num" w:pos="834"/>
              </w:tabs>
              <w:jc w:val="center"/>
            </w:pPr>
            <w:r w:rsidRPr="00C93F86">
              <w:t>1.2</w:t>
            </w:r>
          </w:p>
          <w:p w14:paraId="5290AB20" w14:textId="77777777" w:rsidR="0042778F" w:rsidRPr="00C93F86" w:rsidRDefault="0042778F" w:rsidP="00334B1A">
            <w:pPr>
              <w:tabs>
                <w:tab w:val="num" w:pos="834"/>
              </w:tabs>
              <w:jc w:val="center"/>
            </w:pPr>
            <w:r w:rsidRPr="00C93F86">
              <w:t>2.1</w:t>
            </w:r>
          </w:p>
          <w:p w14:paraId="1301D45A" w14:textId="77777777" w:rsidR="0042778F" w:rsidRPr="00C93F86" w:rsidRDefault="0042778F" w:rsidP="00334B1A">
            <w:pPr>
              <w:tabs>
                <w:tab w:val="num" w:pos="834"/>
              </w:tabs>
              <w:jc w:val="center"/>
            </w:pPr>
            <w:r w:rsidRPr="00C93F86">
              <w:t>2.2</w:t>
            </w:r>
          </w:p>
          <w:p w14:paraId="483C3F7C" w14:textId="77777777" w:rsidR="0042778F" w:rsidRPr="00C93F86" w:rsidRDefault="0042778F" w:rsidP="00334B1A">
            <w:pPr>
              <w:tabs>
                <w:tab w:val="num" w:pos="834"/>
              </w:tabs>
              <w:jc w:val="center"/>
            </w:pPr>
            <w:r w:rsidRPr="00C93F86">
              <w:t>3.1</w:t>
            </w:r>
          </w:p>
          <w:p w14:paraId="4A5C5A21" w14:textId="77777777" w:rsidR="0042778F" w:rsidRPr="00C93F86" w:rsidRDefault="0042778F" w:rsidP="00334B1A">
            <w:pPr>
              <w:tabs>
                <w:tab w:val="num" w:pos="834"/>
              </w:tabs>
              <w:jc w:val="center"/>
            </w:pPr>
            <w:r w:rsidRPr="00C93F86">
              <w:t>3.2</w:t>
            </w:r>
          </w:p>
          <w:p w14:paraId="130B25D7" w14:textId="53FA74E9" w:rsidR="0042778F" w:rsidRPr="00C93F86" w:rsidRDefault="0042778F" w:rsidP="00334B1A">
            <w:pPr>
              <w:widowControl w:val="0"/>
              <w:tabs>
                <w:tab w:val="left" w:pos="288"/>
                <w:tab w:val="left" w:pos="990"/>
              </w:tabs>
              <w:jc w:val="center"/>
            </w:pPr>
            <w:r w:rsidRPr="00C93F86">
              <w:t>3.3</w:t>
            </w:r>
          </w:p>
        </w:tc>
      </w:tr>
      <w:tr w:rsidR="00C93F86" w:rsidRPr="00C93F86" w14:paraId="0BE623B8" w14:textId="77777777" w:rsidTr="00A40D60">
        <w:tc>
          <w:tcPr>
            <w:tcW w:w="405" w:type="pct"/>
            <w:shd w:val="clear" w:color="auto" w:fill="FFF2CC" w:themeFill="accent4" w:themeFillTint="33"/>
            <w:vAlign w:val="center"/>
          </w:tcPr>
          <w:p w14:paraId="48057B7F" w14:textId="016DA6F3" w:rsidR="00C60951" w:rsidRPr="00C93F86" w:rsidRDefault="00C60951" w:rsidP="00334B1A">
            <w:pPr>
              <w:widowControl w:val="0"/>
              <w:tabs>
                <w:tab w:val="left" w:pos="993"/>
              </w:tabs>
              <w:jc w:val="center"/>
              <w:rPr>
                <w:b/>
                <w:bCs/>
              </w:rPr>
            </w:pPr>
            <w:r w:rsidRPr="00C93F86">
              <w:rPr>
                <w:b/>
                <w:bCs/>
              </w:rPr>
              <w:t>7</w:t>
            </w:r>
          </w:p>
        </w:tc>
        <w:tc>
          <w:tcPr>
            <w:tcW w:w="1519" w:type="pct"/>
            <w:shd w:val="clear" w:color="auto" w:fill="FFF2CC" w:themeFill="accent4" w:themeFillTint="33"/>
            <w:vAlign w:val="center"/>
          </w:tcPr>
          <w:p w14:paraId="670AF98E" w14:textId="1A420979" w:rsidR="00C60951" w:rsidRPr="00C93F86" w:rsidRDefault="00C60951" w:rsidP="002E1FC3">
            <w:pPr>
              <w:widowControl w:val="0"/>
              <w:spacing w:before="120"/>
              <w:jc w:val="both"/>
              <w:rPr>
                <w:b/>
              </w:rPr>
            </w:pPr>
            <w:r w:rsidRPr="00C93F86">
              <w:rPr>
                <w:b/>
              </w:rPr>
              <w:t>Lecture 4</w:t>
            </w:r>
          </w:p>
          <w:p w14:paraId="17B214F6" w14:textId="77777777" w:rsidR="00C60951" w:rsidRPr="00C93F86" w:rsidRDefault="00C60951" w:rsidP="002E1FC3">
            <w:pPr>
              <w:widowControl w:val="0"/>
              <w:jc w:val="both"/>
              <w:rPr>
                <w:b/>
                <w:sz w:val="18"/>
              </w:rPr>
            </w:pPr>
          </w:p>
          <w:p w14:paraId="59EE1998" w14:textId="5C4DCC60" w:rsidR="00C60951" w:rsidRPr="00C93F86" w:rsidRDefault="00C60951" w:rsidP="002E1FC3">
            <w:pPr>
              <w:widowControl w:val="0"/>
              <w:jc w:val="both"/>
              <w:rPr>
                <w:b/>
                <w:i/>
              </w:rPr>
            </w:pPr>
            <w:r w:rsidRPr="00C93F86">
              <w:rPr>
                <w:b/>
                <w:i/>
              </w:rPr>
              <w:t>Chương 3. Lôgíc và chứng minh tự động</w:t>
            </w:r>
          </w:p>
          <w:p w14:paraId="7F70CB29" w14:textId="30A4C7AD" w:rsidR="00C60951" w:rsidRPr="00C93F86" w:rsidRDefault="00C60951" w:rsidP="002E1FC3">
            <w:pPr>
              <w:tabs>
                <w:tab w:val="num" w:pos="834"/>
              </w:tabs>
              <w:spacing w:before="120"/>
              <w:jc w:val="both"/>
              <w:rPr>
                <w:b/>
              </w:rPr>
            </w:pPr>
            <w:r w:rsidRPr="00C93F86">
              <w:rPr>
                <w:b/>
              </w:rPr>
              <w:t>3.1. Lôgíc mệnh đề và chứng minh tự động</w:t>
            </w:r>
          </w:p>
          <w:p w14:paraId="488DAD01" w14:textId="322E3CF1" w:rsidR="00C60951" w:rsidRPr="00C93F86" w:rsidRDefault="00C60951" w:rsidP="002E1FC3">
            <w:pPr>
              <w:tabs>
                <w:tab w:val="num" w:pos="834"/>
              </w:tabs>
              <w:jc w:val="both"/>
            </w:pPr>
            <w:r w:rsidRPr="00C93F86">
              <w:t>3.1.1. Các khái niệm của lôgíc mệnh đề</w:t>
            </w:r>
          </w:p>
          <w:p w14:paraId="0465F12E" w14:textId="4A2F2B67" w:rsidR="00C60951" w:rsidRPr="00C93F86" w:rsidRDefault="00C60951" w:rsidP="002E1FC3">
            <w:pPr>
              <w:tabs>
                <w:tab w:val="num" w:pos="834"/>
              </w:tabs>
              <w:jc w:val="both"/>
            </w:pPr>
            <w:r w:rsidRPr="00C93F86">
              <w:t>3.1.2. Các tính chất của lôgíc mệnh đề và các luật</w:t>
            </w:r>
          </w:p>
          <w:p w14:paraId="1E6E4DDA" w14:textId="3AE08B71" w:rsidR="00C60951" w:rsidRPr="00C93F86" w:rsidRDefault="00C60951" w:rsidP="002E1FC3">
            <w:pPr>
              <w:tabs>
                <w:tab w:val="num" w:pos="834"/>
              </w:tabs>
              <w:jc w:val="both"/>
            </w:pPr>
            <w:r w:rsidRPr="00C93F86">
              <w:t>3.1.3. Các dạng chuẩn</w:t>
            </w:r>
          </w:p>
          <w:p w14:paraId="15627045" w14:textId="0B5C091E" w:rsidR="00C60951" w:rsidRPr="00C93F86" w:rsidRDefault="00C60951" w:rsidP="002E1FC3">
            <w:pPr>
              <w:tabs>
                <w:tab w:val="num" w:pos="834"/>
              </w:tabs>
              <w:jc w:val="both"/>
            </w:pPr>
            <w:r w:rsidRPr="00C93F86">
              <w:t>3.1.4. Chuẩn hoá công thức</w:t>
            </w:r>
          </w:p>
          <w:p w14:paraId="7C79BC31" w14:textId="220D4A56" w:rsidR="00C60951" w:rsidRPr="00C93F86" w:rsidRDefault="00C60951" w:rsidP="002E1FC3">
            <w:pPr>
              <w:tabs>
                <w:tab w:val="num" w:pos="834"/>
              </w:tabs>
              <w:jc w:val="both"/>
            </w:pPr>
            <w:r w:rsidRPr="00C93F86">
              <w:t xml:space="preserve">3.1.5. Chứng minh tự động với lôgíc mệnh đề </w:t>
            </w:r>
          </w:p>
          <w:p w14:paraId="61BF5487" w14:textId="19A4BC31" w:rsidR="00C60951" w:rsidRPr="00C93F86" w:rsidRDefault="00C60951" w:rsidP="002E1FC3">
            <w:pPr>
              <w:tabs>
                <w:tab w:val="num" w:pos="834"/>
              </w:tabs>
              <w:jc w:val="both"/>
              <w:rPr>
                <w:b/>
              </w:rPr>
            </w:pPr>
            <w:r w:rsidRPr="00C93F86">
              <w:rPr>
                <w:b/>
              </w:rPr>
              <w:t xml:space="preserve">3.2. Lôgíc vị từ cấp một và </w:t>
            </w:r>
            <w:r w:rsidRPr="00C93F86">
              <w:rPr>
                <w:b/>
              </w:rPr>
              <w:lastRenderedPageBreak/>
              <w:t>chứng minh tự động</w:t>
            </w:r>
          </w:p>
          <w:p w14:paraId="62422BF3" w14:textId="21E8F5CD" w:rsidR="00C60951" w:rsidRPr="00C93F86" w:rsidRDefault="00C60951" w:rsidP="002E1FC3">
            <w:pPr>
              <w:tabs>
                <w:tab w:val="num" w:pos="834"/>
              </w:tabs>
              <w:jc w:val="both"/>
            </w:pPr>
            <w:r w:rsidRPr="00C93F86">
              <w:t>3.2.1. Các khái niệm của lôgíc vị từ cấp một</w:t>
            </w:r>
          </w:p>
          <w:p w14:paraId="34716C38" w14:textId="4F6C5DEC" w:rsidR="00C60951" w:rsidRPr="00C93F86" w:rsidRDefault="00C60951" w:rsidP="002E1FC3">
            <w:pPr>
              <w:tabs>
                <w:tab w:val="num" w:pos="834"/>
              </w:tabs>
              <w:jc w:val="both"/>
            </w:pPr>
            <w:r w:rsidRPr="00C93F86">
              <w:t>3.2.2. Chuẩn hoá công thức</w:t>
            </w:r>
          </w:p>
          <w:p w14:paraId="7E51772F" w14:textId="291DC791" w:rsidR="00C60951" w:rsidRPr="00C93F86" w:rsidRDefault="00C60951" w:rsidP="002E1FC3">
            <w:pPr>
              <w:tabs>
                <w:tab w:val="num" w:pos="834"/>
              </w:tabs>
              <w:jc w:val="both"/>
            </w:pPr>
            <w:r w:rsidRPr="00C93F86">
              <w:t xml:space="preserve">3.2.3. Chứng minh tự động với lôgíc vị từ </w:t>
            </w:r>
          </w:p>
          <w:p w14:paraId="5A09CE68" w14:textId="527F4475" w:rsidR="00C60951" w:rsidRPr="00C93F86" w:rsidRDefault="00C60951" w:rsidP="002E1FC3">
            <w:pPr>
              <w:tabs>
                <w:tab w:val="num" w:pos="834"/>
              </w:tabs>
              <w:jc w:val="both"/>
            </w:pPr>
            <w:r w:rsidRPr="00C93F86">
              <w:t>3.2.4. Các chiến lược phân giải</w:t>
            </w:r>
          </w:p>
          <w:p w14:paraId="155FA1FD" w14:textId="6204FA66" w:rsidR="00C60951" w:rsidRPr="00C93F86" w:rsidRDefault="00C60951" w:rsidP="002E1FC3">
            <w:pPr>
              <w:tabs>
                <w:tab w:val="num" w:pos="834"/>
              </w:tabs>
              <w:jc w:val="both"/>
            </w:pPr>
            <w:r w:rsidRPr="00C93F86">
              <w:t>3.2.5. Biểu diễn tri thức bằng lôgíc vị từ cấp một</w:t>
            </w:r>
          </w:p>
        </w:tc>
        <w:tc>
          <w:tcPr>
            <w:tcW w:w="790" w:type="pct"/>
            <w:shd w:val="clear" w:color="auto" w:fill="FFF2CC" w:themeFill="accent4" w:themeFillTint="33"/>
            <w:vAlign w:val="center"/>
          </w:tcPr>
          <w:p w14:paraId="702BCCFD" w14:textId="77777777" w:rsidR="004C0701" w:rsidRPr="00C93F86" w:rsidRDefault="004C0701" w:rsidP="00065A70">
            <w:pPr>
              <w:tabs>
                <w:tab w:val="num" w:pos="834"/>
              </w:tabs>
              <w:jc w:val="both"/>
            </w:pPr>
          </w:p>
          <w:p w14:paraId="34E5F607" w14:textId="58348802" w:rsidR="00C60951" w:rsidRPr="00C93F86" w:rsidRDefault="00C60951" w:rsidP="00065A70">
            <w:pPr>
              <w:tabs>
                <w:tab w:val="num" w:pos="834"/>
              </w:tabs>
              <w:jc w:val="both"/>
            </w:pPr>
            <w:r w:rsidRPr="00C93F86">
              <w:t xml:space="preserve">[1] Chương </w:t>
            </w:r>
            <w:proofErr w:type="gramStart"/>
            <w:r w:rsidRPr="00C93F86">
              <w:t>5</w:t>
            </w:r>
            <w:r w:rsidR="00065A70" w:rsidRPr="00C93F86">
              <w:t>;</w:t>
            </w:r>
            <w:proofErr w:type="gramEnd"/>
          </w:p>
          <w:p w14:paraId="751C45F4" w14:textId="66114CE1" w:rsidR="00C60951" w:rsidRPr="00C93F86" w:rsidRDefault="00C60951" w:rsidP="00065A70">
            <w:pPr>
              <w:tabs>
                <w:tab w:val="num" w:pos="834"/>
              </w:tabs>
              <w:jc w:val="both"/>
            </w:pPr>
            <w:r w:rsidRPr="00C93F86">
              <w:t xml:space="preserve">[2] Chương </w:t>
            </w:r>
            <w:proofErr w:type="gramStart"/>
            <w:r w:rsidRPr="00C93F86">
              <w:t>3</w:t>
            </w:r>
            <w:r w:rsidR="00065A70" w:rsidRPr="00C93F86">
              <w:t>;</w:t>
            </w:r>
            <w:proofErr w:type="gramEnd"/>
          </w:p>
          <w:p w14:paraId="58B4928E" w14:textId="022A4E18" w:rsidR="00C60951" w:rsidRPr="00C93F86" w:rsidRDefault="00C60951" w:rsidP="00065A70">
            <w:pPr>
              <w:tabs>
                <w:tab w:val="num" w:pos="834"/>
              </w:tabs>
              <w:jc w:val="both"/>
            </w:pPr>
            <w:r w:rsidRPr="00C93F86">
              <w:t xml:space="preserve">[3] Chương </w:t>
            </w:r>
            <w:proofErr w:type="gramStart"/>
            <w:r w:rsidRPr="00C93F86">
              <w:t>3</w:t>
            </w:r>
            <w:r w:rsidR="00065A70" w:rsidRPr="00C93F86">
              <w:t>;</w:t>
            </w:r>
            <w:proofErr w:type="gramEnd"/>
          </w:p>
          <w:p w14:paraId="2267479A" w14:textId="7E59CFB6" w:rsidR="00C60951" w:rsidRPr="00C93F86" w:rsidRDefault="00C60951" w:rsidP="00065A70">
            <w:pPr>
              <w:tabs>
                <w:tab w:val="num" w:pos="834"/>
              </w:tabs>
              <w:jc w:val="both"/>
            </w:pPr>
            <w:r w:rsidRPr="00C93F86">
              <w:t xml:space="preserve">[4] Chương </w:t>
            </w:r>
            <w:proofErr w:type="gramStart"/>
            <w:r w:rsidRPr="00C93F86">
              <w:t>2</w:t>
            </w:r>
            <w:r w:rsidR="00065A70" w:rsidRPr="00C93F86">
              <w:t>;</w:t>
            </w:r>
            <w:proofErr w:type="gramEnd"/>
          </w:p>
          <w:p w14:paraId="6F3295A4" w14:textId="65D137D5" w:rsidR="00C60951" w:rsidRPr="00C93F86" w:rsidRDefault="00C60951" w:rsidP="00065A70">
            <w:pPr>
              <w:tabs>
                <w:tab w:val="num" w:pos="834"/>
              </w:tabs>
              <w:jc w:val="both"/>
            </w:pPr>
            <w:r w:rsidRPr="00C93F86">
              <w:t xml:space="preserve">[5] Chương </w:t>
            </w:r>
            <w:proofErr w:type="gramStart"/>
            <w:r w:rsidRPr="00C93F86">
              <w:t>3</w:t>
            </w:r>
            <w:r w:rsidR="00065A70" w:rsidRPr="00C93F86">
              <w:t>;</w:t>
            </w:r>
            <w:proofErr w:type="gramEnd"/>
          </w:p>
          <w:p w14:paraId="10D61B23" w14:textId="5729FB05" w:rsidR="00C60951" w:rsidRPr="00C93F86" w:rsidRDefault="00C60951" w:rsidP="00065A70">
            <w:pPr>
              <w:widowControl w:val="0"/>
              <w:tabs>
                <w:tab w:val="left" w:pos="993"/>
              </w:tabs>
              <w:jc w:val="both"/>
            </w:pPr>
            <w:r w:rsidRPr="00C93F86">
              <w:t>[6] Chương 3</w:t>
            </w:r>
          </w:p>
        </w:tc>
        <w:tc>
          <w:tcPr>
            <w:tcW w:w="1151" w:type="pct"/>
            <w:shd w:val="clear" w:color="auto" w:fill="FFF2CC" w:themeFill="accent4" w:themeFillTint="33"/>
          </w:tcPr>
          <w:p w14:paraId="69F093C3" w14:textId="77777777" w:rsidR="00C60951" w:rsidRPr="00C93F86" w:rsidRDefault="00C60951" w:rsidP="002E1FC3">
            <w:pPr>
              <w:tabs>
                <w:tab w:val="left" w:pos="720"/>
              </w:tabs>
              <w:spacing w:before="120"/>
              <w:jc w:val="both"/>
              <w:rPr>
                <w:b/>
                <w:bCs/>
                <w:lang w:val="vi-VN"/>
              </w:rPr>
            </w:pPr>
            <w:r w:rsidRPr="00C93F86">
              <w:rPr>
                <w:b/>
                <w:bCs/>
                <w:lang w:val="pt-BR"/>
              </w:rPr>
              <w:t>Giảng viên</w:t>
            </w:r>
            <w:r w:rsidRPr="00C93F86">
              <w:rPr>
                <w:b/>
                <w:bCs/>
                <w:lang w:val="vi-VN"/>
              </w:rPr>
              <w:t>:</w:t>
            </w:r>
          </w:p>
          <w:p w14:paraId="4D61A1FD" w14:textId="777BC6AF" w:rsidR="00C60951" w:rsidRPr="00C93F86" w:rsidRDefault="00C60951" w:rsidP="002E1FC3">
            <w:pPr>
              <w:pStyle w:val="ListParagraph"/>
              <w:numPr>
                <w:ilvl w:val="0"/>
                <w:numId w:val="37"/>
              </w:numPr>
              <w:ind w:left="142" w:hanging="142"/>
              <w:jc w:val="both"/>
              <w:rPr>
                <w:lang w:val="pt-BR"/>
              </w:rPr>
            </w:pPr>
            <w:r w:rsidRPr="00C93F86">
              <w:rPr>
                <w:lang w:val="pt-BR"/>
              </w:rPr>
              <w:t>Giảng lý thuyết</w:t>
            </w:r>
          </w:p>
          <w:p w14:paraId="3590544E" w14:textId="355F7913" w:rsidR="00C60951" w:rsidRPr="00C93F86" w:rsidRDefault="00C60951" w:rsidP="002E1FC3">
            <w:pPr>
              <w:pStyle w:val="ListParagraph"/>
              <w:numPr>
                <w:ilvl w:val="0"/>
                <w:numId w:val="37"/>
              </w:numPr>
              <w:ind w:left="142" w:hanging="142"/>
              <w:jc w:val="both"/>
              <w:rPr>
                <w:lang w:val="pt-BR"/>
              </w:rPr>
            </w:pPr>
            <w:r w:rsidRPr="00C93F86">
              <w:rPr>
                <w:lang w:val="pt-BR"/>
              </w:rPr>
              <w:t>Giới thiệu ví dụ</w:t>
            </w:r>
          </w:p>
          <w:p w14:paraId="7CFF15AA" w14:textId="77777777" w:rsidR="00C60951" w:rsidRPr="00C93F86" w:rsidRDefault="00C60951" w:rsidP="002E1FC3">
            <w:pPr>
              <w:tabs>
                <w:tab w:val="left" w:pos="720"/>
              </w:tabs>
              <w:jc w:val="both"/>
              <w:rPr>
                <w:b/>
                <w:bCs/>
                <w:lang w:val="vi-VN"/>
              </w:rPr>
            </w:pPr>
            <w:r w:rsidRPr="00C93F86">
              <w:rPr>
                <w:b/>
                <w:bCs/>
                <w:lang w:val="pt-BR"/>
              </w:rPr>
              <w:t>Sinh viên</w:t>
            </w:r>
            <w:r w:rsidRPr="00C93F86">
              <w:rPr>
                <w:b/>
                <w:bCs/>
                <w:lang w:val="vi-VN"/>
              </w:rPr>
              <w:t>:</w:t>
            </w:r>
          </w:p>
          <w:p w14:paraId="60EF1916" w14:textId="6D692EA7" w:rsidR="00C60951" w:rsidRPr="00C93F86" w:rsidRDefault="00C60951" w:rsidP="002E1FC3">
            <w:pPr>
              <w:pStyle w:val="ListParagraph"/>
              <w:numPr>
                <w:ilvl w:val="0"/>
                <w:numId w:val="37"/>
              </w:numPr>
              <w:ind w:left="142" w:hanging="142"/>
              <w:jc w:val="both"/>
              <w:rPr>
                <w:lang w:val="pt-BR"/>
              </w:rPr>
            </w:pPr>
            <w:r w:rsidRPr="00C93F86">
              <w:rPr>
                <w:lang w:val="pt-BR"/>
              </w:rPr>
              <w:t>Đọc tài liệu trước</w:t>
            </w:r>
          </w:p>
          <w:p w14:paraId="4FA2446C" w14:textId="7BD27B2D" w:rsidR="00C60951" w:rsidRPr="00C93F86" w:rsidRDefault="00C60951" w:rsidP="002E1FC3">
            <w:pPr>
              <w:pStyle w:val="ListParagraph"/>
              <w:numPr>
                <w:ilvl w:val="0"/>
                <w:numId w:val="37"/>
              </w:numPr>
              <w:ind w:left="142" w:hanging="142"/>
              <w:jc w:val="both"/>
              <w:rPr>
                <w:lang w:val="pt-BR"/>
              </w:rPr>
            </w:pPr>
            <w:r w:rsidRPr="00C93F86">
              <w:rPr>
                <w:lang w:val="pt-BR"/>
              </w:rPr>
              <w:t>Xem trước các ví dụ</w:t>
            </w:r>
          </w:p>
          <w:p w14:paraId="00DBD859" w14:textId="3DD936E8" w:rsidR="00C60951" w:rsidRPr="00C93F86" w:rsidRDefault="00C60951" w:rsidP="002E1FC3">
            <w:pPr>
              <w:pStyle w:val="ListParagraph"/>
              <w:numPr>
                <w:ilvl w:val="0"/>
                <w:numId w:val="37"/>
              </w:numPr>
              <w:ind w:left="142" w:hanging="142"/>
              <w:jc w:val="both"/>
            </w:pPr>
            <w:r w:rsidRPr="00C93F86">
              <w:rPr>
                <w:lang w:val="pt-BR"/>
              </w:rPr>
              <w:t>Làm bài tập được yêu cầu</w:t>
            </w:r>
          </w:p>
        </w:tc>
        <w:tc>
          <w:tcPr>
            <w:tcW w:w="791" w:type="pct"/>
            <w:shd w:val="clear" w:color="auto" w:fill="FFF2CC" w:themeFill="accent4" w:themeFillTint="33"/>
            <w:vAlign w:val="center"/>
          </w:tcPr>
          <w:p w14:paraId="0D077E84" w14:textId="77777777" w:rsidR="00C60951" w:rsidRPr="00C93F86" w:rsidRDefault="00C60951" w:rsidP="002E1FC3">
            <w:pPr>
              <w:widowControl w:val="0"/>
              <w:tabs>
                <w:tab w:val="left" w:pos="288"/>
                <w:tab w:val="left" w:pos="990"/>
              </w:tabs>
              <w:jc w:val="both"/>
            </w:pPr>
          </w:p>
        </w:tc>
        <w:tc>
          <w:tcPr>
            <w:tcW w:w="343" w:type="pct"/>
            <w:shd w:val="clear" w:color="auto" w:fill="FFF2CC" w:themeFill="accent4" w:themeFillTint="33"/>
            <w:vAlign w:val="center"/>
          </w:tcPr>
          <w:p w14:paraId="29469C88" w14:textId="77777777" w:rsidR="0082085D" w:rsidRPr="00C93F86" w:rsidRDefault="0082085D" w:rsidP="00334B1A">
            <w:pPr>
              <w:widowControl w:val="0"/>
              <w:tabs>
                <w:tab w:val="left" w:pos="288"/>
                <w:tab w:val="left" w:pos="990"/>
              </w:tabs>
              <w:jc w:val="center"/>
              <w:rPr>
                <w:bCs/>
              </w:rPr>
            </w:pPr>
          </w:p>
          <w:p w14:paraId="738D398F" w14:textId="7CF1EA25" w:rsidR="00C60951" w:rsidRPr="00C93F86" w:rsidRDefault="00C60951" w:rsidP="00AD1C09">
            <w:pPr>
              <w:widowControl w:val="0"/>
              <w:tabs>
                <w:tab w:val="left" w:pos="288"/>
                <w:tab w:val="left" w:pos="990"/>
              </w:tabs>
              <w:jc w:val="center"/>
              <w:rPr>
                <w:bCs/>
              </w:rPr>
            </w:pPr>
            <w:r w:rsidRPr="00C93F86">
              <w:rPr>
                <w:bCs/>
              </w:rPr>
              <w:t>1.3</w:t>
            </w:r>
          </w:p>
        </w:tc>
      </w:tr>
      <w:tr w:rsidR="00C93F86" w:rsidRPr="00C93F86" w14:paraId="56BEC9C2" w14:textId="77777777" w:rsidTr="00A40D60">
        <w:tc>
          <w:tcPr>
            <w:tcW w:w="405" w:type="pct"/>
            <w:shd w:val="clear" w:color="auto" w:fill="auto"/>
            <w:vAlign w:val="center"/>
          </w:tcPr>
          <w:p w14:paraId="16F4EFFC" w14:textId="0AB3B42B" w:rsidR="00C60951" w:rsidRPr="00C93F86" w:rsidRDefault="00C60951" w:rsidP="00334B1A">
            <w:pPr>
              <w:widowControl w:val="0"/>
              <w:tabs>
                <w:tab w:val="left" w:pos="993"/>
              </w:tabs>
              <w:jc w:val="center"/>
              <w:rPr>
                <w:b/>
                <w:bCs/>
              </w:rPr>
            </w:pPr>
            <w:r w:rsidRPr="00C93F86">
              <w:rPr>
                <w:b/>
                <w:bCs/>
              </w:rPr>
              <w:t>8</w:t>
            </w:r>
          </w:p>
        </w:tc>
        <w:tc>
          <w:tcPr>
            <w:tcW w:w="1519" w:type="pct"/>
            <w:shd w:val="clear" w:color="auto" w:fill="auto"/>
          </w:tcPr>
          <w:p w14:paraId="1980EAF8" w14:textId="347C8234" w:rsidR="00C60951" w:rsidRPr="00C93F86" w:rsidRDefault="00C60951" w:rsidP="002E1FC3">
            <w:pPr>
              <w:tabs>
                <w:tab w:val="left" w:pos="720"/>
              </w:tabs>
              <w:spacing w:before="120"/>
              <w:jc w:val="both"/>
              <w:rPr>
                <w:b/>
                <w:bCs/>
                <w:lang w:val="pt-BR"/>
              </w:rPr>
            </w:pPr>
            <w:r w:rsidRPr="00C93F86">
              <w:rPr>
                <w:b/>
                <w:bCs/>
                <w:lang w:val="pt-BR"/>
              </w:rPr>
              <w:t>Seminar 4</w:t>
            </w:r>
          </w:p>
          <w:p w14:paraId="7A8FECF5" w14:textId="77777777" w:rsidR="008C2977" w:rsidRPr="00C93F86" w:rsidRDefault="008C2977" w:rsidP="002E1FC3">
            <w:pPr>
              <w:tabs>
                <w:tab w:val="left" w:pos="720"/>
              </w:tabs>
              <w:spacing w:before="120"/>
              <w:jc w:val="both"/>
              <w:rPr>
                <w:b/>
                <w:bCs/>
              </w:rPr>
            </w:pPr>
          </w:p>
          <w:p w14:paraId="01C2F1DB" w14:textId="57CE81EF" w:rsidR="00C60951" w:rsidRPr="00C93F86" w:rsidRDefault="00D375F2" w:rsidP="002E1FC3">
            <w:pPr>
              <w:pStyle w:val="ListParagraph"/>
              <w:numPr>
                <w:ilvl w:val="0"/>
                <w:numId w:val="37"/>
              </w:numPr>
              <w:ind w:left="142" w:hanging="142"/>
              <w:jc w:val="both"/>
              <w:rPr>
                <w:lang w:val="pt-BR"/>
              </w:rPr>
            </w:pPr>
            <w:r w:rsidRPr="00C93F86">
              <w:rPr>
                <w:lang w:val="pt-BR"/>
              </w:rPr>
              <w:t>Các câu</w:t>
            </w:r>
            <w:r w:rsidR="00C60951" w:rsidRPr="00C93F86">
              <w:rPr>
                <w:lang w:val="pt-BR"/>
              </w:rPr>
              <w:t xml:space="preserve"> hỏi lý thuyết về chương 3</w:t>
            </w:r>
          </w:p>
          <w:p w14:paraId="707E2667" w14:textId="44667E08" w:rsidR="00C60951" w:rsidRPr="00C93F86" w:rsidRDefault="00C60951" w:rsidP="002E1FC3">
            <w:pPr>
              <w:pStyle w:val="ListParagraph"/>
              <w:numPr>
                <w:ilvl w:val="0"/>
                <w:numId w:val="37"/>
              </w:numPr>
              <w:ind w:left="142" w:hanging="142"/>
              <w:jc w:val="both"/>
              <w:rPr>
                <w:lang w:val="vi-VN"/>
              </w:rPr>
            </w:pPr>
            <w:r w:rsidRPr="00C93F86">
              <w:rPr>
                <w:lang w:val="pt-BR"/>
              </w:rPr>
              <w:t xml:space="preserve">Thực hành: </w:t>
            </w:r>
          </w:p>
          <w:p w14:paraId="094A9E04" w14:textId="693D3D96" w:rsidR="00C60951" w:rsidRPr="00C93F86" w:rsidRDefault="00C60951" w:rsidP="002E1FC3">
            <w:pPr>
              <w:pStyle w:val="ListParagraph"/>
              <w:numPr>
                <w:ilvl w:val="1"/>
                <w:numId w:val="41"/>
              </w:numPr>
              <w:ind w:left="397" w:hanging="283"/>
              <w:jc w:val="both"/>
              <w:rPr>
                <w:lang w:val="vi-VN"/>
              </w:rPr>
            </w:pPr>
            <w:r w:rsidRPr="00C93F86">
              <w:rPr>
                <w:lang w:val="pt-BR"/>
              </w:rPr>
              <w:t>Lôgíc mệnh đề và các thuật toán chứng minh tự động</w:t>
            </w:r>
          </w:p>
          <w:p w14:paraId="4DA75B7B" w14:textId="0F7F9900" w:rsidR="00C60951" w:rsidRPr="00C93F86" w:rsidRDefault="00C60951" w:rsidP="002E1FC3">
            <w:pPr>
              <w:pStyle w:val="ListParagraph"/>
              <w:numPr>
                <w:ilvl w:val="1"/>
                <w:numId w:val="41"/>
              </w:numPr>
              <w:ind w:left="397" w:hanging="283"/>
              <w:jc w:val="both"/>
              <w:rPr>
                <w:lang w:val="vi-VN"/>
              </w:rPr>
            </w:pPr>
            <w:r w:rsidRPr="00C93F86">
              <w:rPr>
                <w:lang w:val="pt-BR"/>
              </w:rPr>
              <w:t>Lôgíc vị từ và các thuật toán chứng minh tự động</w:t>
            </w:r>
          </w:p>
        </w:tc>
        <w:tc>
          <w:tcPr>
            <w:tcW w:w="790" w:type="pct"/>
          </w:tcPr>
          <w:p w14:paraId="396678B6" w14:textId="77777777" w:rsidR="002E1FC3" w:rsidRPr="00C93F86" w:rsidRDefault="002E1FC3" w:rsidP="00065A70">
            <w:pPr>
              <w:tabs>
                <w:tab w:val="num" w:pos="834"/>
              </w:tabs>
              <w:jc w:val="both"/>
            </w:pPr>
          </w:p>
          <w:p w14:paraId="5166D04D" w14:textId="1019CEA6" w:rsidR="00C60951" w:rsidRPr="00C93F86" w:rsidRDefault="00C60951" w:rsidP="00065A70">
            <w:pPr>
              <w:tabs>
                <w:tab w:val="num" w:pos="834"/>
              </w:tabs>
              <w:jc w:val="both"/>
            </w:pPr>
            <w:r w:rsidRPr="00C93F86">
              <w:t xml:space="preserve">[1] Chương </w:t>
            </w:r>
            <w:proofErr w:type="gramStart"/>
            <w:r w:rsidRPr="00C93F86">
              <w:t>5</w:t>
            </w:r>
            <w:r w:rsidR="00065A70" w:rsidRPr="00C93F86">
              <w:t>;</w:t>
            </w:r>
            <w:proofErr w:type="gramEnd"/>
          </w:p>
          <w:p w14:paraId="7051FAA1" w14:textId="6E359840" w:rsidR="00C60951" w:rsidRPr="00C93F86" w:rsidRDefault="00C60951" w:rsidP="00065A70">
            <w:pPr>
              <w:tabs>
                <w:tab w:val="num" w:pos="834"/>
              </w:tabs>
              <w:jc w:val="both"/>
            </w:pPr>
            <w:r w:rsidRPr="00C93F86">
              <w:t xml:space="preserve">[2] Chương </w:t>
            </w:r>
            <w:proofErr w:type="gramStart"/>
            <w:r w:rsidRPr="00C93F86">
              <w:t>3</w:t>
            </w:r>
            <w:r w:rsidR="00065A70" w:rsidRPr="00C93F86">
              <w:t>;</w:t>
            </w:r>
            <w:proofErr w:type="gramEnd"/>
          </w:p>
          <w:p w14:paraId="1408D878" w14:textId="4A96EE84" w:rsidR="00C60951" w:rsidRPr="00C93F86" w:rsidRDefault="00C60951" w:rsidP="00065A70">
            <w:pPr>
              <w:tabs>
                <w:tab w:val="num" w:pos="834"/>
              </w:tabs>
              <w:jc w:val="both"/>
            </w:pPr>
            <w:r w:rsidRPr="00C93F86">
              <w:t xml:space="preserve">[3] Chương </w:t>
            </w:r>
            <w:proofErr w:type="gramStart"/>
            <w:r w:rsidRPr="00C93F86">
              <w:t>3</w:t>
            </w:r>
            <w:r w:rsidR="00065A70" w:rsidRPr="00C93F86">
              <w:t>;</w:t>
            </w:r>
            <w:proofErr w:type="gramEnd"/>
          </w:p>
          <w:p w14:paraId="32652F50" w14:textId="5DF1BA9D" w:rsidR="00C60951" w:rsidRPr="00C93F86" w:rsidRDefault="00C60951" w:rsidP="00065A70">
            <w:pPr>
              <w:tabs>
                <w:tab w:val="num" w:pos="834"/>
              </w:tabs>
              <w:jc w:val="both"/>
            </w:pPr>
            <w:r w:rsidRPr="00C93F86">
              <w:t xml:space="preserve">[4] Chương </w:t>
            </w:r>
            <w:proofErr w:type="gramStart"/>
            <w:r w:rsidRPr="00C93F86">
              <w:t>2</w:t>
            </w:r>
            <w:r w:rsidR="00065A70" w:rsidRPr="00C93F86">
              <w:t>;</w:t>
            </w:r>
            <w:proofErr w:type="gramEnd"/>
          </w:p>
          <w:p w14:paraId="6ED4E0FC" w14:textId="6170F71E" w:rsidR="00C60951" w:rsidRPr="00C93F86" w:rsidRDefault="00C60951" w:rsidP="00065A70">
            <w:pPr>
              <w:tabs>
                <w:tab w:val="num" w:pos="834"/>
              </w:tabs>
              <w:jc w:val="both"/>
            </w:pPr>
            <w:r w:rsidRPr="00C93F86">
              <w:t xml:space="preserve">[5] Chương </w:t>
            </w:r>
            <w:proofErr w:type="gramStart"/>
            <w:r w:rsidRPr="00C93F86">
              <w:t>3</w:t>
            </w:r>
            <w:r w:rsidR="00065A70" w:rsidRPr="00C93F86">
              <w:t>;</w:t>
            </w:r>
            <w:proofErr w:type="gramEnd"/>
          </w:p>
          <w:p w14:paraId="61990CE7" w14:textId="35AF9E88" w:rsidR="00C60951" w:rsidRPr="00C93F86" w:rsidRDefault="00C60951" w:rsidP="00065A70">
            <w:pPr>
              <w:widowControl w:val="0"/>
              <w:tabs>
                <w:tab w:val="left" w:pos="993"/>
              </w:tabs>
              <w:jc w:val="both"/>
            </w:pPr>
            <w:r w:rsidRPr="00C93F86">
              <w:t xml:space="preserve">[6] Chương </w:t>
            </w:r>
            <w:proofErr w:type="gramStart"/>
            <w:r w:rsidRPr="00C93F86">
              <w:t>3</w:t>
            </w:r>
            <w:r w:rsidR="00065A70" w:rsidRPr="00C93F86">
              <w:t>;</w:t>
            </w:r>
            <w:proofErr w:type="gramEnd"/>
          </w:p>
          <w:p w14:paraId="286D5BB8" w14:textId="7F7DC087" w:rsidR="004C0701" w:rsidRPr="00C93F86" w:rsidRDefault="00065A70" w:rsidP="00065A70">
            <w:pPr>
              <w:widowControl w:val="0"/>
              <w:tabs>
                <w:tab w:val="left" w:pos="993"/>
              </w:tabs>
              <w:jc w:val="both"/>
            </w:pPr>
            <w:r w:rsidRPr="00C93F86">
              <w:t>[10]; [11]; [12]; [13]</w:t>
            </w:r>
          </w:p>
        </w:tc>
        <w:tc>
          <w:tcPr>
            <w:tcW w:w="1151" w:type="pct"/>
            <w:shd w:val="clear" w:color="auto" w:fill="auto"/>
            <w:vAlign w:val="center"/>
          </w:tcPr>
          <w:p w14:paraId="74CD11F2" w14:textId="77777777" w:rsidR="00C60951" w:rsidRPr="00C93F86" w:rsidRDefault="00C60951" w:rsidP="002E1FC3">
            <w:pPr>
              <w:tabs>
                <w:tab w:val="left" w:pos="720"/>
              </w:tabs>
              <w:spacing w:before="120"/>
              <w:jc w:val="both"/>
              <w:rPr>
                <w:b/>
                <w:bCs/>
                <w:lang w:val="vi-VN"/>
              </w:rPr>
            </w:pPr>
            <w:r w:rsidRPr="00C93F86">
              <w:rPr>
                <w:b/>
                <w:bCs/>
                <w:lang w:val="pt-BR"/>
              </w:rPr>
              <w:t>Giảng viên</w:t>
            </w:r>
            <w:r w:rsidRPr="00C93F86">
              <w:rPr>
                <w:b/>
                <w:bCs/>
                <w:lang w:val="vi-VN"/>
              </w:rPr>
              <w:t>:</w:t>
            </w:r>
          </w:p>
          <w:p w14:paraId="7A366DF7" w14:textId="77777777" w:rsidR="00C60951" w:rsidRPr="00C93F86" w:rsidRDefault="00C60951" w:rsidP="002E1FC3">
            <w:pPr>
              <w:pStyle w:val="ListParagraph"/>
              <w:numPr>
                <w:ilvl w:val="0"/>
                <w:numId w:val="37"/>
              </w:numPr>
              <w:ind w:left="142" w:hanging="142"/>
              <w:jc w:val="both"/>
              <w:rPr>
                <w:lang w:val="pt-BR"/>
              </w:rPr>
            </w:pPr>
            <w:r w:rsidRPr="00C93F86">
              <w:rPr>
                <w:lang w:val="pt-BR"/>
              </w:rPr>
              <w:t>Nhắc lại một số lý thuyết</w:t>
            </w:r>
          </w:p>
          <w:p w14:paraId="1525A314" w14:textId="77777777" w:rsidR="00C60951" w:rsidRPr="00C93F86" w:rsidRDefault="00C60951" w:rsidP="002E1FC3">
            <w:pPr>
              <w:pStyle w:val="ListParagraph"/>
              <w:numPr>
                <w:ilvl w:val="0"/>
                <w:numId w:val="37"/>
              </w:numPr>
              <w:ind w:left="142" w:hanging="142"/>
              <w:jc w:val="both"/>
              <w:rPr>
                <w:lang w:val="pt-BR"/>
              </w:rPr>
            </w:pPr>
            <w:r w:rsidRPr="00C93F86">
              <w:rPr>
                <w:lang w:val="pt-BR"/>
              </w:rPr>
              <w:t>Hướng dẫn trả lời câu hỏi</w:t>
            </w:r>
          </w:p>
          <w:p w14:paraId="5FEE03F7" w14:textId="6C0DE217" w:rsidR="00C60951" w:rsidRPr="00C93F86" w:rsidRDefault="00C60951" w:rsidP="002E1FC3">
            <w:pPr>
              <w:pStyle w:val="ListParagraph"/>
              <w:numPr>
                <w:ilvl w:val="0"/>
                <w:numId w:val="37"/>
              </w:numPr>
              <w:ind w:left="142" w:hanging="142"/>
              <w:jc w:val="both"/>
              <w:rPr>
                <w:lang w:val="pt-BR"/>
              </w:rPr>
            </w:pPr>
            <w:r w:rsidRPr="00C93F86">
              <w:rPr>
                <w:lang w:val="pt-BR"/>
              </w:rPr>
              <w:t>Hướng dẫn thực hành</w:t>
            </w:r>
          </w:p>
          <w:p w14:paraId="2087B64E" w14:textId="77777777" w:rsidR="006F089C" w:rsidRPr="00C93F86" w:rsidRDefault="006F089C" w:rsidP="002E1FC3">
            <w:pPr>
              <w:jc w:val="both"/>
              <w:rPr>
                <w:lang w:val="pt-BR"/>
              </w:rPr>
            </w:pPr>
            <w:r w:rsidRPr="00C93F86">
              <w:rPr>
                <w:lang w:val="pt-BR"/>
              </w:rPr>
              <w:t>- Chữa bài thực hành</w:t>
            </w:r>
          </w:p>
          <w:p w14:paraId="491B026E" w14:textId="77777777" w:rsidR="00C60951" w:rsidRPr="00C93F86" w:rsidRDefault="00C60951" w:rsidP="002E1FC3">
            <w:pPr>
              <w:tabs>
                <w:tab w:val="left" w:pos="720"/>
              </w:tabs>
              <w:jc w:val="both"/>
              <w:rPr>
                <w:b/>
                <w:bCs/>
                <w:lang w:val="vi-VN"/>
              </w:rPr>
            </w:pPr>
            <w:r w:rsidRPr="00C93F86">
              <w:rPr>
                <w:b/>
                <w:bCs/>
                <w:lang w:val="pt-BR"/>
              </w:rPr>
              <w:t>Sinh viên</w:t>
            </w:r>
            <w:r w:rsidRPr="00C93F86">
              <w:rPr>
                <w:b/>
                <w:bCs/>
                <w:lang w:val="vi-VN"/>
              </w:rPr>
              <w:t>:</w:t>
            </w:r>
          </w:p>
          <w:p w14:paraId="2C391ECA" w14:textId="77777777" w:rsidR="00C60951" w:rsidRPr="00C93F86" w:rsidRDefault="00C60951" w:rsidP="002E1FC3">
            <w:pPr>
              <w:pStyle w:val="ListParagraph"/>
              <w:numPr>
                <w:ilvl w:val="0"/>
                <w:numId w:val="37"/>
              </w:numPr>
              <w:ind w:left="142" w:hanging="142"/>
              <w:jc w:val="both"/>
              <w:rPr>
                <w:lang w:val="pt-BR"/>
              </w:rPr>
            </w:pPr>
            <w:r w:rsidRPr="00C93F86">
              <w:rPr>
                <w:lang w:val="pt-BR"/>
              </w:rPr>
              <w:t>Đọc tài liệu trước</w:t>
            </w:r>
          </w:p>
          <w:p w14:paraId="265EE348" w14:textId="6BA76B36" w:rsidR="00C60951" w:rsidRPr="00C93F86" w:rsidRDefault="00C60951" w:rsidP="002E1FC3">
            <w:pPr>
              <w:pStyle w:val="ListParagraph"/>
              <w:numPr>
                <w:ilvl w:val="0"/>
                <w:numId w:val="37"/>
              </w:numPr>
              <w:ind w:left="142" w:hanging="142"/>
              <w:jc w:val="both"/>
              <w:rPr>
                <w:lang w:val="pt-BR"/>
              </w:rPr>
            </w:pPr>
            <w:r w:rsidRPr="00C93F86">
              <w:rPr>
                <w:lang w:val="pt-BR"/>
              </w:rPr>
              <w:t>Theo dõi các bước thực hành</w:t>
            </w:r>
          </w:p>
          <w:p w14:paraId="214207F7" w14:textId="08726AE2" w:rsidR="00C60951" w:rsidRPr="00C93F86" w:rsidRDefault="00C60951" w:rsidP="002E1FC3">
            <w:pPr>
              <w:pStyle w:val="ListParagraph"/>
              <w:numPr>
                <w:ilvl w:val="0"/>
                <w:numId w:val="37"/>
              </w:numPr>
              <w:ind w:left="142" w:hanging="142"/>
              <w:jc w:val="both"/>
              <w:rPr>
                <w:lang w:val="pt-BR"/>
              </w:rPr>
            </w:pPr>
            <w:r w:rsidRPr="00C93F86">
              <w:rPr>
                <w:lang w:val="pt-BR"/>
              </w:rPr>
              <w:t xml:space="preserve">Làm </w:t>
            </w:r>
            <w:r w:rsidR="00ED4509" w:rsidRPr="00C93F86">
              <w:rPr>
                <w:lang w:val="pt-BR"/>
              </w:rPr>
              <w:t xml:space="preserve">bài </w:t>
            </w:r>
            <w:r w:rsidRPr="00C93F86">
              <w:rPr>
                <w:lang w:val="pt-BR"/>
              </w:rPr>
              <w:t>thực hành</w:t>
            </w:r>
          </w:p>
          <w:p w14:paraId="7D385B27" w14:textId="77777777" w:rsidR="00C60951" w:rsidRPr="00C93F86" w:rsidRDefault="00C60951" w:rsidP="002E1FC3">
            <w:pPr>
              <w:pStyle w:val="ListParagraph"/>
              <w:numPr>
                <w:ilvl w:val="0"/>
                <w:numId w:val="37"/>
              </w:numPr>
              <w:ind w:left="142" w:hanging="142"/>
              <w:jc w:val="both"/>
              <w:rPr>
                <w:lang w:val="pt-BR"/>
              </w:rPr>
            </w:pPr>
            <w:r w:rsidRPr="00C93F86">
              <w:rPr>
                <w:lang w:val="pt-BR"/>
              </w:rPr>
              <w:t>Tham gia thảo luận</w:t>
            </w:r>
          </w:p>
          <w:p w14:paraId="06647A1D" w14:textId="287B2809" w:rsidR="00C60951" w:rsidRPr="00C93F86" w:rsidRDefault="00C60951" w:rsidP="002E1FC3">
            <w:pPr>
              <w:pStyle w:val="ListParagraph"/>
              <w:numPr>
                <w:ilvl w:val="0"/>
                <w:numId w:val="37"/>
              </w:numPr>
              <w:ind w:left="142" w:hanging="142"/>
              <w:jc w:val="both"/>
              <w:rPr>
                <w:lang w:val="pt-BR"/>
              </w:rPr>
            </w:pPr>
            <w:r w:rsidRPr="00C93F86">
              <w:rPr>
                <w:lang w:val="pt-BR"/>
              </w:rPr>
              <w:t>Tham gia chữa bài thực hành</w:t>
            </w:r>
          </w:p>
        </w:tc>
        <w:tc>
          <w:tcPr>
            <w:tcW w:w="791" w:type="pct"/>
            <w:shd w:val="clear" w:color="auto" w:fill="auto"/>
            <w:vAlign w:val="center"/>
          </w:tcPr>
          <w:p w14:paraId="13F6221B" w14:textId="77777777" w:rsidR="00C60951" w:rsidRPr="00C93F86" w:rsidRDefault="00C60951" w:rsidP="002E1FC3">
            <w:pPr>
              <w:pStyle w:val="ListParagraph"/>
              <w:numPr>
                <w:ilvl w:val="0"/>
                <w:numId w:val="37"/>
              </w:numPr>
              <w:ind w:left="142" w:hanging="142"/>
              <w:jc w:val="both"/>
              <w:rPr>
                <w:lang w:val="pt-BR"/>
              </w:rPr>
            </w:pPr>
            <w:r w:rsidRPr="00C93F86">
              <w:rPr>
                <w:lang w:val="pt-BR"/>
              </w:rPr>
              <w:t>Điểm danh</w:t>
            </w:r>
          </w:p>
          <w:p w14:paraId="64871E9A" w14:textId="05E7006D" w:rsidR="00C60951" w:rsidRPr="00C93F86" w:rsidRDefault="00C60951" w:rsidP="002E1FC3">
            <w:pPr>
              <w:pStyle w:val="ListParagraph"/>
              <w:numPr>
                <w:ilvl w:val="0"/>
                <w:numId w:val="37"/>
              </w:numPr>
              <w:ind w:left="142" w:hanging="142"/>
              <w:jc w:val="both"/>
              <w:rPr>
                <w:lang w:val="pt-BR"/>
              </w:rPr>
            </w:pPr>
            <w:r w:rsidRPr="00C93F86">
              <w:rPr>
                <w:lang w:val="pt-BR"/>
              </w:rPr>
              <w:t>Trả lời câu hỏi trong Seminar 4</w:t>
            </w:r>
          </w:p>
          <w:p w14:paraId="57AD5CF6" w14:textId="5FB58243" w:rsidR="00C60951" w:rsidRPr="00C93F86" w:rsidRDefault="00ED4509" w:rsidP="002E1FC3">
            <w:pPr>
              <w:pStyle w:val="ListParagraph"/>
              <w:numPr>
                <w:ilvl w:val="0"/>
                <w:numId w:val="37"/>
              </w:numPr>
              <w:ind w:left="142" w:hanging="142"/>
              <w:jc w:val="both"/>
              <w:rPr>
                <w:lang w:val="pt-BR"/>
              </w:rPr>
            </w:pPr>
            <w:r w:rsidRPr="00C93F86">
              <w:rPr>
                <w:lang w:val="pt-BR"/>
              </w:rPr>
              <w:t xml:space="preserve">Làm bài </w:t>
            </w:r>
            <w:r w:rsidR="00C60951" w:rsidRPr="00C93F86">
              <w:rPr>
                <w:lang w:val="pt-BR"/>
              </w:rPr>
              <w:t xml:space="preserve">thực hành  </w:t>
            </w:r>
          </w:p>
        </w:tc>
        <w:tc>
          <w:tcPr>
            <w:tcW w:w="343" w:type="pct"/>
            <w:vAlign w:val="center"/>
          </w:tcPr>
          <w:p w14:paraId="3515A889" w14:textId="5E5F03F5" w:rsidR="0082085D" w:rsidRPr="00C93F86" w:rsidRDefault="0082085D" w:rsidP="00334B1A">
            <w:pPr>
              <w:tabs>
                <w:tab w:val="num" w:pos="834"/>
              </w:tabs>
              <w:jc w:val="center"/>
            </w:pPr>
            <w:r w:rsidRPr="00C93F86">
              <w:t>1.3</w:t>
            </w:r>
          </w:p>
          <w:p w14:paraId="1AEF5EAC" w14:textId="7E27A897" w:rsidR="0082085D" w:rsidRPr="00C93F86" w:rsidRDefault="0082085D" w:rsidP="00334B1A">
            <w:pPr>
              <w:tabs>
                <w:tab w:val="num" w:pos="834"/>
              </w:tabs>
              <w:jc w:val="center"/>
            </w:pPr>
            <w:r w:rsidRPr="00C93F86">
              <w:t>2.1</w:t>
            </w:r>
          </w:p>
          <w:p w14:paraId="6C0FAA39" w14:textId="527B99D9" w:rsidR="0082085D" w:rsidRPr="00C93F86" w:rsidRDefault="0082085D" w:rsidP="00334B1A">
            <w:pPr>
              <w:tabs>
                <w:tab w:val="num" w:pos="834"/>
              </w:tabs>
              <w:jc w:val="center"/>
            </w:pPr>
            <w:r w:rsidRPr="00C93F86">
              <w:t>2.2</w:t>
            </w:r>
          </w:p>
          <w:p w14:paraId="30024053" w14:textId="6AC9F05F" w:rsidR="0082085D" w:rsidRPr="00C93F86" w:rsidRDefault="0082085D" w:rsidP="00334B1A">
            <w:pPr>
              <w:tabs>
                <w:tab w:val="num" w:pos="834"/>
              </w:tabs>
              <w:jc w:val="center"/>
            </w:pPr>
            <w:r w:rsidRPr="00C93F86">
              <w:t>3.1</w:t>
            </w:r>
          </w:p>
          <w:p w14:paraId="616A6E1E" w14:textId="601764D8" w:rsidR="0082085D" w:rsidRPr="00C93F86" w:rsidRDefault="0082085D" w:rsidP="00334B1A">
            <w:pPr>
              <w:tabs>
                <w:tab w:val="num" w:pos="834"/>
              </w:tabs>
              <w:jc w:val="center"/>
            </w:pPr>
            <w:r w:rsidRPr="00C93F86">
              <w:t>3.2</w:t>
            </w:r>
          </w:p>
          <w:p w14:paraId="30D42C93" w14:textId="7C84A7BA" w:rsidR="00C60951" w:rsidRPr="00C93F86" w:rsidRDefault="0082085D" w:rsidP="00334B1A">
            <w:pPr>
              <w:widowControl w:val="0"/>
              <w:tabs>
                <w:tab w:val="left" w:pos="990"/>
              </w:tabs>
              <w:jc w:val="center"/>
            </w:pPr>
            <w:r w:rsidRPr="00C93F86">
              <w:t>3.3</w:t>
            </w:r>
          </w:p>
        </w:tc>
      </w:tr>
      <w:tr w:rsidR="00C93F86" w:rsidRPr="00C93F86" w14:paraId="61B20606" w14:textId="77777777" w:rsidTr="00A40D60">
        <w:tc>
          <w:tcPr>
            <w:tcW w:w="405" w:type="pct"/>
            <w:shd w:val="clear" w:color="auto" w:fill="FFF2CC" w:themeFill="accent4" w:themeFillTint="33"/>
            <w:vAlign w:val="center"/>
          </w:tcPr>
          <w:p w14:paraId="2CE8EAAA" w14:textId="37F3D19B" w:rsidR="00C60951" w:rsidRPr="00C93F86" w:rsidRDefault="00C60951" w:rsidP="00334B1A">
            <w:pPr>
              <w:widowControl w:val="0"/>
              <w:tabs>
                <w:tab w:val="left" w:pos="993"/>
              </w:tabs>
              <w:jc w:val="center"/>
              <w:rPr>
                <w:b/>
                <w:bCs/>
              </w:rPr>
            </w:pPr>
            <w:r w:rsidRPr="00C93F86">
              <w:rPr>
                <w:b/>
                <w:bCs/>
              </w:rPr>
              <w:t>9</w:t>
            </w:r>
          </w:p>
        </w:tc>
        <w:tc>
          <w:tcPr>
            <w:tcW w:w="1519" w:type="pct"/>
            <w:shd w:val="clear" w:color="auto" w:fill="FFF2CC" w:themeFill="accent4" w:themeFillTint="33"/>
            <w:vAlign w:val="center"/>
          </w:tcPr>
          <w:p w14:paraId="1362E693" w14:textId="7021B25B" w:rsidR="00C60951" w:rsidRPr="00C93F86" w:rsidRDefault="00C60951" w:rsidP="002E1FC3">
            <w:pPr>
              <w:widowControl w:val="0"/>
              <w:spacing w:before="120"/>
              <w:jc w:val="both"/>
              <w:rPr>
                <w:b/>
              </w:rPr>
            </w:pPr>
            <w:r w:rsidRPr="00C93F86">
              <w:rPr>
                <w:b/>
              </w:rPr>
              <w:t>Lecture 5</w:t>
            </w:r>
          </w:p>
          <w:p w14:paraId="6EE73BD8" w14:textId="77777777" w:rsidR="0040066B" w:rsidRPr="00C93F86" w:rsidRDefault="0040066B" w:rsidP="002E1FC3">
            <w:pPr>
              <w:widowControl w:val="0"/>
              <w:jc w:val="both"/>
              <w:rPr>
                <w:b/>
                <w:sz w:val="12"/>
              </w:rPr>
            </w:pPr>
          </w:p>
          <w:p w14:paraId="32175845" w14:textId="4F09D5B4" w:rsidR="00C60951" w:rsidRPr="00C93F86" w:rsidRDefault="00C60951" w:rsidP="002E1FC3">
            <w:pPr>
              <w:widowControl w:val="0"/>
              <w:jc w:val="both"/>
              <w:rPr>
                <w:b/>
                <w:i/>
              </w:rPr>
            </w:pPr>
            <w:r w:rsidRPr="00C93F86">
              <w:rPr>
                <w:b/>
                <w:i/>
              </w:rPr>
              <w:t xml:space="preserve">Chương 4. </w:t>
            </w:r>
            <w:r w:rsidR="00AE52D7" w:rsidRPr="00C93F86">
              <w:rPr>
                <w:b/>
                <w:i/>
              </w:rPr>
              <w:t>Biểu diễn và x</w:t>
            </w:r>
            <w:r w:rsidRPr="00C93F86">
              <w:rPr>
                <w:b/>
                <w:i/>
              </w:rPr>
              <w:t xml:space="preserve">ử lý tri thức </w:t>
            </w:r>
          </w:p>
          <w:p w14:paraId="2B2B02A6" w14:textId="77777777" w:rsidR="005F0E4F" w:rsidRPr="00C93F86" w:rsidRDefault="005F0E4F" w:rsidP="002E1FC3">
            <w:pPr>
              <w:spacing w:before="120"/>
              <w:jc w:val="both"/>
              <w:rPr>
                <w:i/>
              </w:rPr>
            </w:pPr>
            <w:r w:rsidRPr="00C93F86">
              <w:rPr>
                <w:b/>
              </w:rPr>
              <w:t>4.1. Giới thiệu</w:t>
            </w:r>
          </w:p>
          <w:p w14:paraId="2C1169E1" w14:textId="77777777" w:rsidR="005F0E4F" w:rsidRPr="00C93F86" w:rsidRDefault="005F0E4F" w:rsidP="002E1FC3">
            <w:pPr>
              <w:jc w:val="both"/>
              <w:rPr>
                <w:b/>
              </w:rPr>
            </w:pPr>
            <w:r w:rsidRPr="00C93F86">
              <w:rPr>
                <w:b/>
              </w:rPr>
              <w:t>4.2. Phân loại tri thức</w:t>
            </w:r>
          </w:p>
          <w:p w14:paraId="3317B2D5" w14:textId="77777777" w:rsidR="005F0E4F" w:rsidRPr="00C93F86" w:rsidRDefault="005F0E4F" w:rsidP="002E1FC3">
            <w:pPr>
              <w:jc w:val="both"/>
            </w:pPr>
            <w:r w:rsidRPr="00C93F86">
              <w:t>4.2.1. Các dạng tri thức</w:t>
            </w:r>
          </w:p>
          <w:p w14:paraId="2F3463E8" w14:textId="483F513A" w:rsidR="005F0E4F" w:rsidRPr="00C93F86" w:rsidRDefault="005F0E4F" w:rsidP="002E1FC3">
            <w:pPr>
              <w:jc w:val="both"/>
            </w:pPr>
            <w:r w:rsidRPr="00C93F86">
              <w:t>4.2.2. Các cấp độ tri thức</w:t>
            </w:r>
          </w:p>
          <w:p w14:paraId="07E97C8C" w14:textId="77777777" w:rsidR="005F0E4F" w:rsidRPr="00C93F86" w:rsidRDefault="005F0E4F" w:rsidP="002E1FC3">
            <w:pPr>
              <w:jc w:val="both"/>
              <w:rPr>
                <w:b/>
              </w:rPr>
            </w:pPr>
            <w:r w:rsidRPr="00C93F86">
              <w:rPr>
                <w:b/>
              </w:rPr>
              <w:t>4.3. Tri thức và suy diễn</w:t>
            </w:r>
          </w:p>
          <w:p w14:paraId="235BC25B" w14:textId="77777777" w:rsidR="005F0E4F" w:rsidRPr="00C93F86" w:rsidRDefault="005F0E4F" w:rsidP="002E1FC3">
            <w:pPr>
              <w:jc w:val="both"/>
              <w:rPr>
                <w:b/>
              </w:rPr>
            </w:pPr>
            <w:r w:rsidRPr="00C93F86">
              <w:rPr>
                <w:b/>
              </w:rPr>
              <w:t>4.4. Các phương pháp biểu diễn tri thức</w:t>
            </w:r>
          </w:p>
          <w:p w14:paraId="123BD914" w14:textId="77777777" w:rsidR="005F0E4F" w:rsidRPr="00C93F86" w:rsidRDefault="005F0E4F" w:rsidP="002E1FC3">
            <w:pPr>
              <w:jc w:val="both"/>
            </w:pPr>
            <w:r w:rsidRPr="00C93F86">
              <w:t>4.4.1. Biểu diễn tri thức nhờ logic</w:t>
            </w:r>
          </w:p>
          <w:p w14:paraId="1D039AB3" w14:textId="395750D1" w:rsidR="005F0E4F" w:rsidRPr="00C93F86" w:rsidRDefault="005F0E4F" w:rsidP="002E1FC3">
            <w:pPr>
              <w:jc w:val="both"/>
            </w:pPr>
            <w:r w:rsidRPr="00C93F86">
              <w:t>4.4.2. Biểu d</w:t>
            </w:r>
            <w:r w:rsidR="00BC4555" w:rsidRPr="00C93F86">
              <w:t>iễn tri thức bằng mạng ngữ nghĩa</w:t>
            </w:r>
          </w:p>
          <w:p w14:paraId="2E5294FA" w14:textId="02312A42" w:rsidR="005F0E4F" w:rsidRPr="00C93F86" w:rsidRDefault="005F0E4F" w:rsidP="002E1FC3">
            <w:pPr>
              <w:jc w:val="both"/>
            </w:pPr>
            <w:r w:rsidRPr="00C93F86">
              <w:t xml:space="preserve">4.4.3. Biểu </w:t>
            </w:r>
            <w:r w:rsidR="00BC4555" w:rsidRPr="00C93F86">
              <w:t>diễn tri thức bằng luật sản xuât</w:t>
            </w:r>
          </w:p>
          <w:p w14:paraId="312A0D64" w14:textId="24BE26D2" w:rsidR="005F0E4F" w:rsidRPr="00C93F86" w:rsidRDefault="005F0E4F" w:rsidP="002E1FC3">
            <w:pPr>
              <w:jc w:val="both"/>
            </w:pPr>
            <w:r w:rsidRPr="00C93F86">
              <w:t xml:space="preserve">4.4.4. Biểu diễn tri thức </w:t>
            </w:r>
            <w:r w:rsidR="00BC4555" w:rsidRPr="00C93F86">
              <w:t>bằng</w:t>
            </w:r>
            <w:r w:rsidRPr="00C93F86">
              <w:t xml:space="preserve"> khung ngữ nghĩa</w:t>
            </w:r>
          </w:p>
          <w:p w14:paraId="3550959D" w14:textId="20DFE420" w:rsidR="005F0E4F" w:rsidRPr="00C93F86" w:rsidRDefault="005F0E4F" w:rsidP="002E1FC3">
            <w:pPr>
              <w:jc w:val="both"/>
            </w:pPr>
            <w:r w:rsidRPr="00C93F86">
              <w:t xml:space="preserve">4.4.5. Biểu diễn tri thức </w:t>
            </w:r>
            <w:r w:rsidR="00BC4555" w:rsidRPr="00C93F86">
              <w:t>bằng</w:t>
            </w:r>
            <w:r w:rsidRPr="00C93F86">
              <w:t xml:space="preserve"> bộ ba liên hợp</w:t>
            </w:r>
          </w:p>
          <w:p w14:paraId="6F886B2B" w14:textId="77777777" w:rsidR="005F0E4F" w:rsidRPr="00C93F86" w:rsidRDefault="005F0E4F" w:rsidP="002E1FC3">
            <w:pPr>
              <w:jc w:val="both"/>
            </w:pPr>
            <w:r w:rsidRPr="00C93F86">
              <w:t>4.4.6. So sánh các phương pháp biểu diễn</w:t>
            </w:r>
          </w:p>
          <w:p w14:paraId="5F84473B" w14:textId="77777777" w:rsidR="005F0E4F" w:rsidRPr="00C93F86" w:rsidRDefault="005F0E4F" w:rsidP="002E1FC3">
            <w:pPr>
              <w:jc w:val="both"/>
              <w:rPr>
                <w:b/>
              </w:rPr>
            </w:pPr>
            <w:r w:rsidRPr="00C93F86">
              <w:rPr>
                <w:b/>
              </w:rPr>
              <w:t>4.5. Các phương pháp xử lý tri thức</w:t>
            </w:r>
          </w:p>
          <w:p w14:paraId="70AD90F3" w14:textId="77777777" w:rsidR="005F0E4F" w:rsidRPr="00C93F86" w:rsidRDefault="005F0E4F" w:rsidP="002E1FC3">
            <w:pPr>
              <w:jc w:val="both"/>
            </w:pPr>
            <w:r w:rsidRPr="00C93F86">
              <w:lastRenderedPageBreak/>
              <w:t>4.5.1. Phương pháp suy diễn tiến</w:t>
            </w:r>
          </w:p>
          <w:p w14:paraId="4D9EB768" w14:textId="77777777" w:rsidR="005F0E4F" w:rsidRPr="00C93F86" w:rsidRDefault="005F0E4F" w:rsidP="002E1FC3">
            <w:pPr>
              <w:jc w:val="both"/>
            </w:pPr>
            <w:r w:rsidRPr="00C93F86">
              <w:t>4.5.2. Phương pháp suy diễn lùi</w:t>
            </w:r>
          </w:p>
          <w:p w14:paraId="5CEEF7A8" w14:textId="77777777" w:rsidR="005F0E4F" w:rsidRPr="00C93F86" w:rsidRDefault="005F0E4F" w:rsidP="002E1FC3">
            <w:pPr>
              <w:jc w:val="both"/>
              <w:rPr>
                <w:b/>
              </w:rPr>
            </w:pPr>
            <w:r w:rsidRPr="00C93F86">
              <w:rPr>
                <w:b/>
              </w:rPr>
              <w:t>4.6. Các khía cạnh xử lý tri thức</w:t>
            </w:r>
          </w:p>
          <w:p w14:paraId="569FD0EE" w14:textId="1A6E7276" w:rsidR="005F0E4F" w:rsidRPr="00C93F86" w:rsidRDefault="005F0E4F" w:rsidP="002E1FC3">
            <w:pPr>
              <w:jc w:val="both"/>
            </w:pPr>
            <w:r w:rsidRPr="00C93F86">
              <w:t>4.6.1. Suy diễn tri thức</w:t>
            </w:r>
          </w:p>
          <w:p w14:paraId="4C1F1FB0" w14:textId="1A29E2F9" w:rsidR="005F0E4F" w:rsidRPr="00C93F86" w:rsidRDefault="005F0E4F" w:rsidP="002E1FC3">
            <w:pPr>
              <w:jc w:val="both"/>
            </w:pPr>
            <w:r w:rsidRPr="00C93F86">
              <w:t>4.6.2. Tổng hợp tri thức</w:t>
            </w:r>
          </w:p>
          <w:p w14:paraId="610F8BFC" w14:textId="53F53695" w:rsidR="005F0E4F" w:rsidRPr="00C93F86" w:rsidRDefault="005F0E4F" w:rsidP="002E1FC3">
            <w:pPr>
              <w:jc w:val="both"/>
            </w:pPr>
            <w:r w:rsidRPr="00C93F86">
              <w:t>4.6.3. Chuyển đổi tri thức</w:t>
            </w:r>
          </w:p>
          <w:p w14:paraId="2C7A35B7" w14:textId="77777777" w:rsidR="005F0E4F" w:rsidRPr="00C93F86" w:rsidRDefault="005F0E4F" w:rsidP="002E1FC3">
            <w:pPr>
              <w:jc w:val="both"/>
              <w:rPr>
                <w:b/>
              </w:rPr>
            </w:pPr>
            <w:r w:rsidRPr="00C93F86">
              <w:rPr>
                <w:b/>
              </w:rPr>
              <w:t>4.7. Các hệ cơ sở tri thức</w:t>
            </w:r>
          </w:p>
          <w:p w14:paraId="676B67EC" w14:textId="77777777" w:rsidR="005F0E4F" w:rsidRPr="00C93F86" w:rsidRDefault="005F0E4F" w:rsidP="002E1FC3">
            <w:pPr>
              <w:jc w:val="both"/>
            </w:pPr>
            <w:r w:rsidRPr="00C93F86">
              <w:t>4.7.1. Cấu trúc của một hệ cơ sở tri thức</w:t>
            </w:r>
          </w:p>
          <w:p w14:paraId="7E7F4569" w14:textId="19AFEBAE" w:rsidR="00C60951" w:rsidRPr="00C93F86" w:rsidRDefault="005F0E4F" w:rsidP="002E1FC3">
            <w:pPr>
              <w:jc w:val="both"/>
            </w:pPr>
            <w:r w:rsidRPr="00C93F86">
              <w:t>4.7.2. Vai trò của một hệ quản trị cơ sở tri thức</w:t>
            </w:r>
          </w:p>
        </w:tc>
        <w:tc>
          <w:tcPr>
            <w:tcW w:w="790" w:type="pct"/>
            <w:shd w:val="clear" w:color="auto" w:fill="FFF2CC" w:themeFill="accent4" w:themeFillTint="33"/>
            <w:vAlign w:val="center"/>
          </w:tcPr>
          <w:p w14:paraId="2B31AF6A" w14:textId="77777777" w:rsidR="002E1FC3" w:rsidRPr="00C93F86" w:rsidRDefault="002E1FC3" w:rsidP="00065A70">
            <w:pPr>
              <w:tabs>
                <w:tab w:val="num" w:pos="834"/>
              </w:tabs>
              <w:jc w:val="both"/>
            </w:pPr>
          </w:p>
          <w:p w14:paraId="68FCE5F9" w14:textId="318BEE2A" w:rsidR="004C1D7A" w:rsidRPr="00C93F86" w:rsidRDefault="004C1D7A" w:rsidP="00065A70">
            <w:pPr>
              <w:tabs>
                <w:tab w:val="num" w:pos="834"/>
              </w:tabs>
              <w:jc w:val="both"/>
            </w:pPr>
            <w:r w:rsidRPr="00C93F86">
              <w:t>[1] Chương 7</w:t>
            </w:r>
            <w:r w:rsidR="00065A70" w:rsidRPr="00C93F86">
              <w:t>,</w:t>
            </w:r>
            <w:r w:rsidRPr="00C93F86">
              <w:t xml:space="preserve"> 8, </w:t>
            </w:r>
            <w:proofErr w:type="gramStart"/>
            <w:r w:rsidRPr="00C93F86">
              <w:t>9</w:t>
            </w:r>
            <w:r w:rsidR="00B82820" w:rsidRPr="00C93F86">
              <w:t>;</w:t>
            </w:r>
            <w:proofErr w:type="gramEnd"/>
          </w:p>
          <w:p w14:paraId="490F7BD1" w14:textId="0EE90D56" w:rsidR="004C1D7A" w:rsidRPr="00C93F86" w:rsidRDefault="004C1D7A" w:rsidP="00065A70">
            <w:pPr>
              <w:tabs>
                <w:tab w:val="num" w:pos="834"/>
              </w:tabs>
              <w:jc w:val="both"/>
            </w:pPr>
            <w:r w:rsidRPr="00C93F86">
              <w:t xml:space="preserve">[2] Chương </w:t>
            </w:r>
            <w:proofErr w:type="gramStart"/>
            <w:r w:rsidRPr="00C93F86">
              <w:t>4</w:t>
            </w:r>
            <w:r w:rsidR="00065A70" w:rsidRPr="00C93F86">
              <w:t>;</w:t>
            </w:r>
            <w:proofErr w:type="gramEnd"/>
          </w:p>
          <w:p w14:paraId="720DCC27" w14:textId="37D5E5CC" w:rsidR="004C1D7A" w:rsidRPr="00C93F86" w:rsidRDefault="004C1D7A" w:rsidP="00065A70">
            <w:pPr>
              <w:tabs>
                <w:tab w:val="num" w:pos="834"/>
              </w:tabs>
              <w:jc w:val="both"/>
            </w:pPr>
            <w:r w:rsidRPr="00C93F86">
              <w:t xml:space="preserve">[3] Chương </w:t>
            </w:r>
            <w:proofErr w:type="gramStart"/>
            <w:r w:rsidRPr="00C93F86">
              <w:t>4</w:t>
            </w:r>
            <w:r w:rsidR="00065A70" w:rsidRPr="00C93F86">
              <w:t>;</w:t>
            </w:r>
            <w:proofErr w:type="gramEnd"/>
          </w:p>
          <w:p w14:paraId="165DDC19" w14:textId="096A75FA" w:rsidR="004C1D7A" w:rsidRPr="00C93F86" w:rsidRDefault="004C1D7A" w:rsidP="00065A70">
            <w:pPr>
              <w:tabs>
                <w:tab w:val="num" w:pos="834"/>
              </w:tabs>
              <w:jc w:val="both"/>
            </w:pPr>
            <w:r w:rsidRPr="00C93F86">
              <w:t xml:space="preserve">[4] Chương </w:t>
            </w:r>
            <w:proofErr w:type="gramStart"/>
            <w:r w:rsidRPr="00C93F86">
              <w:t>2</w:t>
            </w:r>
            <w:r w:rsidR="00065A70" w:rsidRPr="00C93F86">
              <w:t>;</w:t>
            </w:r>
            <w:proofErr w:type="gramEnd"/>
          </w:p>
          <w:p w14:paraId="29D15C29" w14:textId="36D7B088" w:rsidR="004C1D7A" w:rsidRPr="00C93F86" w:rsidRDefault="004C1D7A" w:rsidP="00065A70">
            <w:pPr>
              <w:tabs>
                <w:tab w:val="num" w:pos="834"/>
              </w:tabs>
              <w:jc w:val="both"/>
            </w:pPr>
            <w:r w:rsidRPr="00C93F86">
              <w:t xml:space="preserve">[5] Chương </w:t>
            </w:r>
            <w:proofErr w:type="gramStart"/>
            <w:r w:rsidRPr="00C93F86">
              <w:t>4</w:t>
            </w:r>
            <w:r w:rsidR="00065A70" w:rsidRPr="00C93F86">
              <w:t>;</w:t>
            </w:r>
            <w:proofErr w:type="gramEnd"/>
          </w:p>
          <w:p w14:paraId="7396BC2F" w14:textId="183AE11A" w:rsidR="00C60951" w:rsidRPr="00C93F86" w:rsidRDefault="004C1D7A" w:rsidP="00065A70">
            <w:pPr>
              <w:widowControl w:val="0"/>
              <w:tabs>
                <w:tab w:val="left" w:pos="993"/>
              </w:tabs>
              <w:jc w:val="both"/>
            </w:pPr>
            <w:r w:rsidRPr="00C93F86">
              <w:t>[6] Chương 4</w:t>
            </w:r>
          </w:p>
        </w:tc>
        <w:tc>
          <w:tcPr>
            <w:tcW w:w="1151" w:type="pct"/>
            <w:shd w:val="clear" w:color="auto" w:fill="FFF2CC" w:themeFill="accent4" w:themeFillTint="33"/>
          </w:tcPr>
          <w:p w14:paraId="27667C96" w14:textId="77777777" w:rsidR="00C60951" w:rsidRPr="00C93F86" w:rsidRDefault="00C60951" w:rsidP="002E1FC3">
            <w:pPr>
              <w:tabs>
                <w:tab w:val="left" w:pos="720"/>
              </w:tabs>
              <w:spacing w:before="120"/>
              <w:jc w:val="both"/>
              <w:rPr>
                <w:b/>
                <w:bCs/>
                <w:lang w:val="vi-VN"/>
              </w:rPr>
            </w:pPr>
            <w:r w:rsidRPr="00C93F86">
              <w:rPr>
                <w:b/>
                <w:bCs/>
                <w:lang w:val="pt-BR"/>
              </w:rPr>
              <w:t>Giảng viên</w:t>
            </w:r>
            <w:r w:rsidRPr="00C93F86">
              <w:rPr>
                <w:b/>
                <w:bCs/>
                <w:lang w:val="vi-VN"/>
              </w:rPr>
              <w:t>:</w:t>
            </w:r>
          </w:p>
          <w:p w14:paraId="21C65A0A" w14:textId="77777777" w:rsidR="00C60951" w:rsidRPr="00C93F86" w:rsidRDefault="00C60951" w:rsidP="002E1FC3">
            <w:pPr>
              <w:pStyle w:val="ListParagraph"/>
              <w:numPr>
                <w:ilvl w:val="0"/>
                <w:numId w:val="37"/>
              </w:numPr>
              <w:ind w:left="142" w:hanging="142"/>
              <w:jc w:val="both"/>
              <w:rPr>
                <w:lang w:val="pt-BR"/>
              </w:rPr>
            </w:pPr>
            <w:r w:rsidRPr="00C93F86">
              <w:rPr>
                <w:lang w:val="pt-BR"/>
              </w:rPr>
              <w:t>Giảng lý thuyết</w:t>
            </w:r>
          </w:p>
          <w:p w14:paraId="5178F96A" w14:textId="77777777" w:rsidR="00C60951" w:rsidRPr="00C93F86" w:rsidRDefault="00C60951" w:rsidP="002E1FC3">
            <w:pPr>
              <w:pStyle w:val="ListParagraph"/>
              <w:numPr>
                <w:ilvl w:val="0"/>
                <w:numId w:val="37"/>
              </w:numPr>
              <w:ind w:left="142" w:hanging="142"/>
              <w:jc w:val="both"/>
              <w:rPr>
                <w:lang w:val="pt-BR"/>
              </w:rPr>
            </w:pPr>
            <w:r w:rsidRPr="00C93F86">
              <w:rPr>
                <w:lang w:val="pt-BR"/>
              </w:rPr>
              <w:t>Giới thiệu ví dụ</w:t>
            </w:r>
          </w:p>
          <w:p w14:paraId="290531CC" w14:textId="77777777" w:rsidR="00C60951" w:rsidRPr="00C93F86" w:rsidRDefault="00C60951" w:rsidP="002E1FC3">
            <w:pPr>
              <w:tabs>
                <w:tab w:val="left" w:pos="720"/>
              </w:tabs>
              <w:jc w:val="both"/>
              <w:rPr>
                <w:b/>
                <w:bCs/>
                <w:lang w:val="vi-VN"/>
              </w:rPr>
            </w:pPr>
            <w:r w:rsidRPr="00C93F86">
              <w:rPr>
                <w:b/>
                <w:bCs/>
                <w:lang w:val="pt-BR"/>
              </w:rPr>
              <w:t>Sinh viên</w:t>
            </w:r>
            <w:r w:rsidRPr="00C93F86">
              <w:rPr>
                <w:b/>
                <w:bCs/>
                <w:lang w:val="vi-VN"/>
              </w:rPr>
              <w:t>:</w:t>
            </w:r>
          </w:p>
          <w:p w14:paraId="4754343A" w14:textId="77777777" w:rsidR="00C60951" w:rsidRPr="00C93F86" w:rsidRDefault="00C60951" w:rsidP="002E1FC3">
            <w:pPr>
              <w:pStyle w:val="ListParagraph"/>
              <w:numPr>
                <w:ilvl w:val="0"/>
                <w:numId w:val="37"/>
              </w:numPr>
              <w:ind w:left="142" w:hanging="142"/>
              <w:jc w:val="both"/>
              <w:rPr>
                <w:lang w:val="pt-BR"/>
              </w:rPr>
            </w:pPr>
            <w:r w:rsidRPr="00C93F86">
              <w:rPr>
                <w:lang w:val="pt-BR"/>
              </w:rPr>
              <w:t>Đọc tài liệu trước</w:t>
            </w:r>
          </w:p>
          <w:p w14:paraId="435FFCA6" w14:textId="77777777" w:rsidR="00C60951" w:rsidRPr="00C93F86" w:rsidRDefault="00C60951" w:rsidP="002E1FC3">
            <w:pPr>
              <w:pStyle w:val="ListParagraph"/>
              <w:numPr>
                <w:ilvl w:val="0"/>
                <w:numId w:val="37"/>
              </w:numPr>
              <w:ind w:left="142" w:hanging="142"/>
              <w:jc w:val="both"/>
              <w:rPr>
                <w:lang w:val="pt-BR"/>
              </w:rPr>
            </w:pPr>
            <w:r w:rsidRPr="00C93F86">
              <w:rPr>
                <w:lang w:val="pt-BR"/>
              </w:rPr>
              <w:t>Xem trước các ví dụ</w:t>
            </w:r>
          </w:p>
          <w:p w14:paraId="78BE5EC4" w14:textId="6B47D22F" w:rsidR="009F2690" w:rsidRPr="00C93F86" w:rsidRDefault="00C60951" w:rsidP="00677D98">
            <w:pPr>
              <w:pStyle w:val="ListParagraph"/>
              <w:numPr>
                <w:ilvl w:val="0"/>
                <w:numId w:val="37"/>
              </w:numPr>
              <w:ind w:left="142" w:hanging="142"/>
              <w:jc w:val="both"/>
              <w:rPr>
                <w:lang w:val="pt-BR"/>
              </w:rPr>
            </w:pPr>
            <w:r w:rsidRPr="00C93F86">
              <w:rPr>
                <w:lang w:val="pt-BR"/>
              </w:rPr>
              <w:t>Làm bài tập được yêu cầu</w:t>
            </w:r>
          </w:p>
        </w:tc>
        <w:tc>
          <w:tcPr>
            <w:tcW w:w="791" w:type="pct"/>
            <w:shd w:val="clear" w:color="auto" w:fill="FFF2CC" w:themeFill="accent4" w:themeFillTint="33"/>
            <w:vAlign w:val="center"/>
          </w:tcPr>
          <w:p w14:paraId="3A46839C" w14:textId="77777777" w:rsidR="00C60951" w:rsidRPr="00C93F86" w:rsidRDefault="00C60951" w:rsidP="002E1FC3">
            <w:pPr>
              <w:tabs>
                <w:tab w:val="left" w:pos="720"/>
              </w:tabs>
              <w:jc w:val="both"/>
              <w:rPr>
                <w:lang w:val="pt-BR"/>
              </w:rPr>
            </w:pPr>
          </w:p>
        </w:tc>
        <w:tc>
          <w:tcPr>
            <w:tcW w:w="343" w:type="pct"/>
            <w:shd w:val="clear" w:color="auto" w:fill="FFF2CC" w:themeFill="accent4" w:themeFillTint="33"/>
            <w:vAlign w:val="center"/>
          </w:tcPr>
          <w:p w14:paraId="3E33BBA2" w14:textId="7D1FC7E4" w:rsidR="00C60951" w:rsidRPr="00C93F86" w:rsidRDefault="00C60951" w:rsidP="00334B1A">
            <w:pPr>
              <w:widowControl w:val="0"/>
              <w:tabs>
                <w:tab w:val="left" w:pos="993"/>
              </w:tabs>
              <w:jc w:val="center"/>
              <w:rPr>
                <w:bCs/>
                <w:lang w:val="vi-VN"/>
              </w:rPr>
            </w:pPr>
            <w:r w:rsidRPr="00C93F86">
              <w:rPr>
                <w:bCs/>
              </w:rPr>
              <w:t>1.3</w:t>
            </w:r>
          </w:p>
        </w:tc>
      </w:tr>
      <w:tr w:rsidR="00C93F86" w:rsidRPr="00C93F86" w14:paraId="0B89C6A1" w14:textId="77777777" w:rsidTr="00A40D60">
        <w:tc>
          <w:tcPr>
            <w:tcW w:w="405" w:type="pct"/>
            <w:shd w:val="clear" w:color="auto" w:fill="auto"/>
            <w:vAlign w:val="center"/>
          </w:tcPr>
          <w:p w14:paraId="059DFBA9" w14:textId="01FBF6D7" w:rsidR="00C60951" w:rsidRPr="00C93F86" w:rsidRDefault="00C60951" w:rsidP="00334B1A">
            <w:pPr>
              <w:widowControl w:val="0"/>
              <w:tabs>
                <w:tab w:val="left" w:pos="993"/>
              </w:tabs>
              <w:jc w:val="center"/>
              <w:rPr>
                <w:b/>
                <w:bCs/>
              </w:rPr>
            </w:pPr>
            <w:r w:rsidRPr="00C93F86">
              <w:rPr>
                <w:b/>
                <w:bCs/>
              </w:rPr>
              <w:t>10</w:t>
            </w:r>
          </w:p>
        </w:tc>
        <w:tc>
          <w:tcPr>
            <w:tcW w:w="1519" w:type="pct"/>
            <w:shd w:val="clear" w:color="auto" w:fill="auto"/>
          </w:tcPr>
          <w:p w14:paraId="045A2E42" w14:textId="444419BB" w:rsidR="00C60951" w:rsidRPr="00C93F86" w:rsidRDefault="00C60951" w:rsidP="002E1FC3">
            <w:pPr>
              <w:tabs>
                <w:tab w:val="left" w:pos="720"/>
              </w:tabs>
              <w:spacing w:before="120"/>
              <w:jc w:val="both"/>
              <w:rPr>
                <w:b/>
                <w:bCs/>
                <w:lang w:val="pt-BR"/>
              </w:rPr>
            </w:pPr>
            <w:r w:rsidRPr="00C93F86">
              <w:rPr>
                <w:b/>
                <w:bCs/>
                <w:lang w:val="pt-BR"/>
              </w:rPr>
              <w:t>Seminar 5</w:t>
            </w:r>
          </w:p>
          <w:p w14:paraId="7E827DD8" w14:textId="77777777" w:rsidR="008C2977" w:rsidRPr="00C93F86" w:rsidRDefault="008C2977" w:rsidP="002E1FC3">
            <w:pPr>
              <w:tabs>
                <w:tab w:val="left" w:pos="720"/>
              </w:tabs>
              <w:spacing w:before="120"/>
              <w:jc w:val="both"/>
              <w:rPr>
                <w:b/>
                <w:bCs/>
              </w:rPr>
            </w:pPr>
          </w:p>
          <w:p w14:paraId="12AD54A6" w14:textId="59C99DEE" w:rsidR="00C60951" w:rsidRPr="00C93F86" w:rsidRDefault="00D375F2" w:rsidP="002E1FC3">
            <w:pPr>
              <w:pStyle w:val="ListParagraph"/>
              <w:numPr>
                <w:ilvl w:val="0"/>
                <w:numId w:val="37"/>
              </w:numPr>
              <w:ind w:left="142" w:hanging="142"/>
              <w:jc w:val="both"/>
              <w:rPr>
                <w:lang w:val="pt-BR"/>
              </w:rPr>
            </w:pPr>
            <w:r w:rsidRPr="00C93F86">
              <w:rPr>
                <w:lang w:val="pt-BR"/>
              </w:rPr>
              <w:t>Các câu</w:t>
            </w:r>
            <w:r w:rsidR="00C60951" w:rsidRPr="00C93F86">
              <w:rPr>
                <w:lang w:val="pt-BR"/>
              </w:rPr>
              <w:t xml:space="preserve"> hỏi lý thuyết về chương 4</w:t>
            </w:r>
          </w:p>
          <w:p w14:paraId="493E7B8D" w14:textId="77777777" w:rsidR="00C2713C" w:rsidRPr="00C93F86" w:rsidRDefault="00C2713C" w:rsidP="002E1FC3">
            <w:pPr>
              <w:pStyle w:val="ListParagraph"/>
              <w:numPr>
                <w:ilvl w:val="0"/>
                <w:numId w:val="37"/>
              </w:numPr>
              <w:ind w:left="142" w:hanging="142"/>
              <w:jc w:val="both"/>
              <w:rPr>
                <w:lang w:val="vi-VN"/>
              </w:rPr>
            </w:pPr>
            <w:r w:rsidRPr="00C93F86">
              <w:rPr>
                <w:lang w:val="pt-BR"/>
              </w:rPr>
              <w:t xml:space="preserve">Thực hành: </w:t>
            </w:r>
          </w:p>
          <w:p w14:paraId="618E949C" w14:textId="7723C9CC" w:rsidR="00C2713C" w:rsidRPr="00C93F86" w:rsidRDefault="00C2713C" w:rsidP="002E1FC3">
            <w:pPr>
              <w:pStyle w:val="ListParagraph"/>
              <w:numPr>
                <w:ilvl w:val="1"/>
                <w:numId w:val="41"/>
              </w:numPr>
              <w:ind w:left="397" w:hanging="283"/>
              <w:jc w:val="both"/>
              <w:rPr>
                <w:lang w:val="vi-VN"/>
              </w:rPr>
            </w:pPr>
            <w:r w:rsidRPr="00C93F86">
              <w:t>Các phương pháp biểu diễn tri thức</w:t>
            </w:r>
          </w:p>
          <w:p w14:paraId="5055C9FA" w14:textId="232943A2" w:rsidR="00C2713C" w:rsidRPr="00C93F86" w:rsidRDefault="00C2713C" w:rsidP="002E1FC3">
            <w:pPr>
              <w:pStyle w:val="ListParagraph"/>
              <w:numPr>
                <w:ilvl w:val="1"/>
                <w:numId w:val="41"/>
              </w:numPr>
              <w:ind w:left="397" w:hanging="283"/>
              <w:jc w:val="both"/>
              <w:rPr>
                <w:lang w:val="pt-BR"/>
              </w:rPr>
            </w:pPr>
            <w:r w:rsidRPr="00C93F86">
              <w:rPr>
                <w:lang w:val="pt-BR"/>
              </w:rPr>
              <w:t>Xử lý tri thức bằng suy diễn tiến</w:t>
            </w:r>
          </w:p>
          <w:p w14:paraId="46198445" w14:textId="77777777" w:rsidR="00C60951" w:rsidRPr="00C93F86" w:rsidRDefault="00C2713C" w:rsidP="002E1FC3">
            <w:pPr>
              <w:pStyle w:val="ListParagraph"/>
              <w:numPr>
                <w:ilvl w:val="1"/>
                <w:numId w:val="41"/>
              </w:numPr>
              <w:ind w:left="397" w:hanging="283"/>
              <w:jc w:val="both"/>
              <w:rPr>
                <w:lang w:val="pt-BR"/>
              </w:rPr>
            </w:pPr>
            <w:r w:rsidRPr="00C93F86">
              <w:rPr>
                <w:lang w:val="pt-BR"/>
              </w:rPr>
              <w:t>Xử lý tri thức bằng suy diễn lùi</w:t>
            </w:r>
          </w:p>
          <w:p w14:paraId="0CF13AAC" w14:textId="2473B9F3" w:rsidR="009A1D8D" w:rsidRPr="00C93F86" w:rsidRDefault="009A1D8D" w:rsidP="002E1FC3">
            <w:pPr>
              <w:pStyle w:val="ListParagraph"/>
              <w:numPr>
                <w:ilvl w:val="0"/>
                <w:numId w:val="37"/>
              </w:numPr>
              <w:ind w:left="142" w:hanging="142"/>
              <w:jc w:val="both"/>
              <w:rPr>
                <w:lang w:val="pt-BR"/>
              </w:rPr>
            </w:pPr>
            <w:r w:rsidRPr="00C93F86">
              <w:rPr>
                <w:b/>
                <w:bCs/>
                <w:i/>
              </w:rPr>
              <w:t>B</w:t>
            </w:r>
            <w:r w:rsidRPr="00C93F86">
              <w:rPr>
                <w:b/>
                <w:i/>
              </w:rPr>
              <w:t>ài tập nhóm</w:t>
            </w:r>
          </w:p>
          <w:p w14:paraId="18CC2FF4" w14:textId="2D1363EB" w:rsidR="00C0792F" w:rsidRPr="00C93F86" w:rsidRDefault="00C0792F" w:rsidP="002E1FC3">
            <w:pPr>
              <w:jc w:val="both"/>
              <w:rPr>
                <w:lang w:val="pt-BR"/>
              </w:rPr>
            </w:pPr>
          </w:p>
        </w:tc>
        <w:tc>
          <w:tcPr>
            <w:tcW w:w="790" w:type="pct"/>
            <w:shd w:val="clear" w:color="auto" w:fill="auto"/>
          </w:tcPr>
          <w:p w14:paraId="2C23526C" w14:textId="77777777" w:rsidR="002E1FC3" w:rsidRPr="00C93F86" w:rsidRDefault="002E1FC3" w:rsidP="00065A70">
            <w:pPr>
              <w:tabs>
                <w:tab w:val="num" w:pos="834"/>
              </w:tabs>
              <w:jc w:val="both"/>
            </w:pPr>
          </w:p>
          <w:p w14:paraId="6895556E" w14:textId="5A019200" w:rsidR="004C1D7A" w:rsidRPr="00C93F86" w:rsidRDefault="004C1D7A" w:rsidP="00065A70">
            <w:pPr>
              <w:tabs>
                <w:tab w:val="num" w:pos="834"/>
              </w:tabs>
              <w:jc w:val="both"/>
            </w:pPr>
            <w:r w:rsidRPr="00C93F86">
              <w:t xml:space="preserve">[1] Chương 7, 8, </w:t>
            </w:r>
            <w:proofErr w:type="gramStart"/>
            <w:r w:rsidRPr="00C93F86">
              <w:t>9</w:t>
            </w:r>
            <w:r w:rsidR="00B82820" w:rsidRPr="00C93F86">
              <w:t>;</w:t>
            </w:r>
            <w:proofErr w:type="gramEnd"/>
          </w:p>
          <w:p w14:paraId="43FB5765" w14:textId="007909F8" w:rsidR="004C1D7A" w:rsidRPr="00C93F86" w:rsidRDefault="004C1D7A" w:rsidP="00065A70">
            <w:pPr>
              <w:tabs>
                <w:tab w:val="num" w:pos="834"/>
              </w:tabs>
              <w:jc w:val="both"/>
            </w:pPr>
            <w:r w:rsidRPr="00C93F86">
              <w:t xml:space="preserve">[2] Chương </w:t>
            </w:r>
            <w:proofErr w:type="gramStart"/>
            <w:r w:rsidRPr="00C93F86">
              <w:t>4</w:t>
            </w:r>
            <w:r w:rsidR="00065A70" w:rsidRPr="00C93F86">
              <w:t>;</w:t>
            </w:r>
            <w:proofErr w:type="gramEnd"/>
          </w:p>
          <w:p w14:paraId="1C548FE4" w14:textId="548FEEA7" w:rsidR="004C1D7A" w:rsidRPr="00C93F86" w:rsidRDefault="004C1D7A" w:rsidP="00065A70">
            <w:pPr>
              <w:tabs>
                <w:tab w:val="num" w:pos="834"/>
              </w:tabs>
              <w:jc w:val="both"/>
            </w:pPr>
            <w:r w:rsidRPr="00C93F86">
              <w:t xml:space="preserve">[3] Chương </w:t>
            </w:r>
            <w:proofErr w:type="gramStart"/>
            <w:r w:rsidRPr="00C93F86">
              <w:t>4</w:t>
            </w:r>
            <w:r w:rsidR="00065A70" w:rsidRPr="00C93F86">
              <w:t>;</w:t>
            </w:r>
            <w:proofErr w:type="gramEnd"/>
          </w:p>
          <w:p w14:paraId="7320DB44" w14:textId="5045119F" w:rsidR="004C1D7A" w:rsidRPr="00C93F86" w:rsidRDefault="004C1D7A" w:rsidP="00065A70">
            <w:pPr>
              <w:tabs>
                <w:tab w:val="num" w:pos="834"/>
              </w:tabs>
              <w:jc w:val="both"/>
            </w:pPr>
            <w:r w:rsidRPr="00C93F86">
              <w:t xml:space="preserve">[4] Chương </w:t>
            </w:r>
            <w:proofErr w:type="gramStart"/>
            <w:r w:rsidRPr="00C93F86">
              <w:t>2</w:t>
            </w:r>
            <w:r w:rsidR="00065A70" w:rsidRPr="00C93F86">
              <w:t>;</w:t>
            </w:r>
            <w:proofErr w:type="gramEnd"/>
          </w:p>
          <w:p w14:paraId="4E88BDCF" w14:textId="1F393199" w:rsidR="004C1D7A" w:rsidRPr="00C93F86" w:rsidRDefault="004C1D7A" w:rsidP="00065A70">
            <w:pPr>
              <w:tabs>
                <w:tab w:val="num" w:pos="834"/>
              </w:tabs>
              <w:jc w:val="both"/>
            </w:pPr>
            <w:r w:rsidRPr="00C93F86">
              <w:t xml:space="preserve">[5] Chương </w:t>
            </w:r>
            <w:proofErr w:type="gramStart"/>
            <w:r w:rsidRPr="00C93F86">
              <w:t>4</w:t>
            </w:r>
            <w:r w:rsidR="00065A70" w:rsidRPr="00C93F86">
              <w:t>;</w:t>
            </w:r>
            <w:proofErr w:type="gramEnd"/>
          </w:p>
          <w:p w14:paraId="561A1197" w14:textId="0F50EC39" w:rsidR="00C60951" w:rsidRPr="00C93F86" w:rsidRDefault="004C1D7A" w:rsidP="00065A70">
            <w:pPr>
              <w:widowControl w:val="0"/>
              <w:tabs>
                <w:tab w:val="left" w:pos="993"/>
              </w:tabs>
              <w:jc w:val="both"/>
            </w:pPr>
            <w:r w:rsidRPr="00C93F86">
              <w:t xml:space="preserve">[6] Chương </w:t>
            </w:r>
            <w:proofErr w:type="gramStart"/>
            <w:r w:rsidRPr="00C93F86">
              <w:t>4</w:t>
            </w:r>
            <w:r w:rsidR="00065A70" w:rsidRPr="00C93F86">
              <w:t>;</w:t>
            </w:r>
            <w:proofErr w:type="gramEnd"/>
          </w:p>
          <w:p w14:paraId="6C5867E6" w14:textId="48352EB2" w:rsidR="004C0701" w:rsidRPr="00C93F86" w:rsidRDefault="00065A70" w:rsidP="00065A70">
            <w:pPr>
              <w:widowControl w:val="0"/>
              <w:tabs>
                <w:tab w:val="left" w:pos="993"/>
              </w:tabs>
              <w:jc w:val="both"/>
            </w:pPr>
            <w:r w:rsidRPr="00C93F86">
              <w:t>[10]; [11]; [12]; [13]</w:t>
            </w:r>
          </w:p>
        </w:tc>
        <w:tc>
          <w:tcPr>
            <w:tcW w:w="1151" w:type="pct"/>
            <w:shd w:val="clear" w:color="auto" w:fill="auto"/>
            <w:vAlign w:val="center"/>
          </w:tcPr>
          <w:p w14:paraId="3AF1BB13" w14:textId="77777777" w:rsidR="00C60951" w:rsidRPr="00C93F86" w:rsidRDefault="00C60951" w:rsidP="002E1FC3">
            <w:pPr>
              <w:tabs>
                <w:tab w:val="left" w:pos="720"/>
              </w:tabs>
              <w:spacing w:before="120"/>
              <w:jc w:val="both"/>
              <w:rPr>
                <w:b/>
                <w:bCs/>
                <w:lang w:val="vi-VN"/>
              </w:rPr>
            </w:pPr>
            <w:r w:rsidRPr="00C93F86">
              <w:rPr>
                <w:b/>
                <w:bCs/>
                <w:lang w:val="pt-BR"/>
              </w:rPr>
              <w:t>Giảng viên</w:t>
            </w:r>
            <w:r w:rsidRPr="00C93F86">
              <w:rPr>
                <w:b/>
                <w:bCs/>
                <w:lang w:val="vi-VN"/>
              </w:rPr>
              <w:t>:</w:t>
            </w:r>
          </w:p>
          <w:p w14:paraId="66A2A436" w14:textId="77777777" w:rsidR="00C60951" w:rsidRPr="00C93F86" w:rsidRDefault="00C60951" w:rsidP="002E1FC3">
            <w:pPr>
              <w:pStyle w:val="ListParagraph"/>
              <w:numPr>
                <w:ilvl w:val="0"/>
                <w:numId w:val="37"/>
              </w:numPr>
              <w:ind w:left="142" w:hanging="142"/>
              <w:jc w:val="both"/>
              <w:rPr>
                <w:lang w:val="pt-BR"/>
              </w:rPr>
            </w:pPr>
            <w:r w:rsidRPr="00C93F86">
              <w:rPr>
                <w:lang w:val="pt-BR"/>
              </w:rPr>
              <w:t>Nhắc lại một số lý thuyết</w:t>
            </w:r>
          </w:p>
          <w:p w14:paraId="0882A36E" w14:textId="77777777" w:rsidR="00C60951" w:rsidRPr="00C93F86" w:rsidRDefault="00C60951" w:rsidP="002E1FC3">
            <w:pPr>
              <w:pStyle w:val="ListParagraph"/>
              <w:numPr>
                <w:ilvl w:val="0"/>
                <w:numId w:val="37"/>
              </w:numPr>
              <w:ind w:left="142" w:hanging="142"/>
              <w:jc w:val="both"/>
              <w:rPr>
                <w:lang w:val="pt-BR"/>
              </w:rPr>
            </w:pPr>
            <w:r w:rsidRPr="00C93F86">
              <w:rPr>
                <w:lang w:val="pt-BR"/>
              </w:rPr>
              <w:t>Hướng dẫn trả lời câu hỏi</w:t>
            </w:r>
          </w:p>
          <w:p w14:paraId="16C47773" w14:textId="5B2A317F" w:rsidR="00C60951" w:rsidRPr="00C93F86" w:rsidRDefault="00C60951" w:rsidP="002E1FC3">
            <w:pPr>
              <w:pStyle w:val="ListParagraph"/>
              <w:numPr>
                <w:ilvl w:val="0"/>
                <w:numId w:val="37"/>
              </w:numPr>
              <w:ind w:left="142" w:hanging="142"/>
              <w:jc w:val="both"/>
              <w:rPr>
                <w:lang w:val="pt-BR"/>
              </w:rPr>
            </w:pPr>
            <w:r w:rsidRPr="00C93F86">
              <w:rPr>
                <w:lang w:val="pt-BR"/>
              </w:rPr>
              <w:t>Hướng dẫn thực hành</w:t>
            </w:r>
          </w:p>
          <w:p w14:paraId="3B23D5E6" w14:textId="521AC83E" w:rsidR="00EF68ED" w:rsidRPr="00C93F86" w:rsidRDefault="00490D05" w:rsidP="002E1FC3">
            <w:pPr>
              <w:jc w:val="both"/>
              <w:rPr>
                <w:lang w:val="pt-BR"/>
              </w:rPr>
            </w:pPr>
            <w:r w:rsidRPr="00C93F86">
              <w:rPr>
                <w:lang w:val="pt-BR"/>
              </w:rPr>
              <w:t>- Chữa bài thực hành</w:t>
            </w:r>
          </w:p>
          <w:p w14:paraId="7E257241" w14:textId="06B16B69" w:rsidR="00874562" w:rsidRPr="00C93F86" w:rsidRDefault="009A1D8D" w:rsidP="002E1FC3">
            <w:pPr>
              <w:pStyle w:val="ListParagraph"/>
              <w:numPr>
                <w:ilvl w:val="0"/>
                <w:numId w:val="37"/>
              </w:numPr>
              <w:ind w:left="142" w:hanging="142"/>
              <w:jc w:val="both"/>
              <w:rPr>
                <w:lang w:val="pt-BR"/>
              </w:rPr>
            </w:pPr>
            <w:r w:rsidRPr="00C93F86">
              <w:rPr>
                <w:lang w:val="pt-BR"/>
              </w:rPr>
              <w:t>Giao bài tập nhóm</w:t>
            </w:r>
          </w:p>
          <w:p w14:paraId="0A272B02" w14:textId="77777777" w:rsidR="00C60951" w:rsidRPr="00C93F86" w:rsidRDefault="00C60951" w:rsidP="002E1FC3">
            <w:pPr>
              <w:tabs>
                <w:tab w:val="left" w:pos="720"/>
              </w:tabs>
              <w:jc w:val="both"/>
              <w:rPr>
                <w:b/>
                <w:bCs/>
                <w:lang w:val="vi-VN"/>
              </w:rPr>
            </w:pPr>
            <w:r w:rsidRPr="00C93F86">
              <w:rPr>
                <w:b/>
                <w:bCs/>
                <w:lang w:val="pt-BR"/>
              </w:rPr>
              <w:t>Sinh viên</w:t>
            </w:r>
            <w:r w:rsidRPr="00C93F86">
              <w:rPr>
                <w:b/>
                <w:bCs/>
                <w:lang w:val="vi-VN"/>
              </w:rPr>
              <w:t>:</w:t>
            </w:r>
          </w:p>
          <w:p w14:paraId="1BA98FFF" w14:textId="77777777" w:rsidR="00C60951" w:rsidRPr="00C93F86" w:rsidRDefault="00C60951" w:rsidP="002E1FC3">
            <w:pPr>
              <w:pStyle w:val="ListParagraph"/>
              <w:numPr>
                <w:ilvl w:val="0"/>
                <w:numId w:val="37"/>
              </w:numPr>
              <w:ind w:left="142" w:hanging="142"/>
              <w:jc w:val="both"/>
              <w:rPr>
                <w:lang w:val="pt-BR"/>
              </w:rPr>
            </w:pPr>
            <w:r w:rsidRPr="00C93F86">
              <w:rPr>
                <w:lang w:val="pt-BR"/>
              </w:rPr>
              <w:t>Đọc tài liệu trước</w:t>
            </w:r>
          </w:p>
          <w:p w14:paraId="5305D9D1" w14:textId="51531E7A" w:rsidR="00C60951" w:rsidRPr="00C93F86" w:rsidRDefault="00C60951" w:rsidP="002E1FC3">
            <w:pPr>
              <w:pStyle w:val="ListParagraph"/>
              <w:numPr>
                <w:ilvl w:val="0"/>
                <w:numId w:val="37"/>
              </w:numPr>
              <w:ind w:left="142" w:hanging="142"/>
              <w:jc w:val="both"/>
              <w:rPr>
                <w:lang w:val="pt-BR"/>
              </w:rPr>
            </w:pPr>
            <w:r w:rsidRPr="00C93F86">
              <w:rPr>
                <w:lang w:val="pt-BR"/>
              </w:rPr>
              <w:t>Theo dõi các bước thực hành</w:t>
            </w:r>
          </w:p>
          <w:p w14:paraId="2281F8E6" w14:textId="7CC51BDD" w:rsidR="00C60951" w:rsidRPr="00C93F86" w:rsidRDefault="00C60951" w:rsidP="002E1FC3">
            <w:pPr>
              <w:pStyle w:val="ListParagraph"/>
              <w:numPr>
                <w:ilvl w:val="0"/>
                <w:numId w:val="37"/>
              </w:numPr>
              <w:ind w:left="142" w:hanging="142"/>
              <w:jc w:val="both"/>
              <w:rPr>
                <w:lang w:val="pt-BR"/>
              </w:rPr>
            </w:pPr>
            <w:r w:rsidRPr="00C93F86">
              <w:rPr>
                <w:lang w:val="pt-BR"/>
              </w:rPr>
              <w:t>Làm bài thực hành</w:t>
            </w:r>
          </w:p>
          <w:p w14:paraId="6F365E74" w14:textId="77777777" w:rsidR="00C60951" w:rsidRPr="00C93F86" w:rsidRDefault="00C60951" w:rsidP="002E1FC3">
            <w:pPr>
              <w:pStyle w:val="ListParagraph"/>
              <w:numPr>
                <w:ilvl w:val="0"/>
                <w:numId w:val="37"/>
              </w:numPr>
              <w:ind w:left="142" w:hanging="142"/>
              <w:jc w:val="both"/>
              <w:rPr>
                <w:lang w:val="pt-BR"/>
              </w:rPr>
            </w:pPr>
            <w:r w:rsidRPr="00C93F86">
              <w:rPr>
                <w:lang w:val="pt-BR"/>
              </w:rPr>
              <w:t>Tham gia thảo luận</w:t>
            </w:r>
          </w:p>
          <w:p w14:paraId="13D26C3F" w14:textId="729C231B" w:rsidR="00C60951" w:rsidRPr="00C93F86" w:rsidRDefault="00C60951" w:rsidP="002E1FC3">
            <w:pPr>
              <w:pStyle w:val="ListParagraph"/>
              <w:numPr>
                <w:ilvl w:val="0"/>
                <w:numId w:val="37"/>
              </w:numPr>
              <w:ind w:left="142" w:hanging="142"/>
              <w:jc w:val="both"/>
              <w:rPr>
                <w:lang w:val="pt-BR"/>
              </w:rPr>
            </w:pPr>
            <w:r w:rsidRPr="00C93F86">
              <w:rPr>
                <w:lang w:val="pt-BR"/>
              </w:rPr>
              <w:t xml:space="preserve">Tham gia chữa </w:t>
            </w:r>
            <w:r w:rsidR="00ED4509" w:rsidRPr="00C93F86">
              <w:rPr>
                <w:lang w:val="pt-BR"/>
              </w:rPr>
              <w:t xml:space="preserve">bài </w:t>
            </w:r>
            <w:r w:rsidRPr="00C93F86">
              <w:rPr>
                <w:lang w:val="pt-BR"/>
              </w:rPr>
              <w:t>thực hành</w:t>
            </w:r>
          </w:p>
          <w:p w14:paraId="1696CE9B" w14:textId="0818C61D" w:rsidR="00C60951" w:rsidRPr="00C93F86" w:rsidRDefault="009A1D8D" w:rsidP="003B715F">
            <w:pPr>
              <w:pStyle w:val="ListParagraph"/>
              <w:numPr>
                <w:ilvl w:val="0"/>
                <w:numId w:val="37"/>
              </w:numPr>
              <w:ind w:left="142" w:hanging="142"/>
              <w:jc w:val="both"/>
              <w:rPr>
                <w:b/>
                <w:bCs/>
                <w:lang w:val="pt-BR"/>
              </w:rPr>
            </w:pPr>
            <w:r w:rsidRPr="00C93F86">
              <w:t>Chia nhóm và</w:t>
            </w:r>
            <w:r w:rsidR="00A058FC" w:rsidRPr="00C93F86">
              <w:t xml:space="preserve"> nhận bài tập nhóm</w:t>
            </w:r>
          </w:p>
        </w:tc>
        <w:tc>
          <w:tcPr>
            <w:tcW w:w="791" w:type="pct"/>
            <w:shd w:val="clear" w:color="auto" w:fill="auto"/>
            <w:vAlign w:val="center"/>
          </w:tcPr>
          <w:p w14:paraId="3D4D74F8" w14:textId="77777777" w:rsidR="00C60951" w:rsidRPr="00C93F86" w:rsidRDefault="00C60951" w:rsidP="002E1FC3">
            <w:pPr>
              <w:pStyle w:val="ListParagraph"/>
              <w:numPr>
                <w:ilvl w:val="0"/>
                <w:numId w:val="37"/>
              </w:numPr>
              <w:ind w:left="142" w:hanging="142"/>
              <w:jc w:val="both"/>
              <w:rPr>
                <w:lang w:val="pt-BR"/>
              </w:rPr>
            </w:pPr>
            <w:r w:rsidRPr="00C93F86">
              <w:rPr>
                <w:lang w:val="pt-BR"/>
              </w:rPr>
              <w:t>Điểm danh</w:t>
            </w:r>
          </w:p>
          <w:p w14:paraId="5F8D2948" w14:textId="547C5EEB" w:rsidR="00C60951" w:rsidRPr="00C93F86" w:rsidRDefault="00C60951" w:rsidP="002E1FC3">
            <w:pPr>
              <w:pStyle w:val="ListParagraph"/>
              <w:numPr>
                <w:ilvl w:val="0"/>
                <w:numId w:val="37"/>
              </w:numPr>
              <w:ind w:left="142" w:hanging="142"/>
              <w:jc w:val="both"/>
              <w:rPr>
                <w:lang w:val="pt-BR"/>
              </w:rPr>
            </w:pPr>
            <w:r w:rsidRPr="00C93F86">
              <w:rPr>
                <w:lang w:val="pt-BR"/>
              </w:rPr>
              <w:t>Trả lời câu hỏi trong Seminar 5</w:t>
            </w:r>
          </w:p>
          <w:p w14:paraId="3280C117" w14:textId="74A03310" w:rsidR="00C60951" w:rsidRPr="00C93F86" w:rsidRDefault="00ED4509" w:rsidP="002E1FC3">
            <w:pPr>
              <w:pStyle w:val="ListParagraph"/>
              <w:numPr>
                <w:ilvl w:val="0"/>
                <w:numId w:val="37"/>
              </w:numPr>
              <w:ind w:left="142" w:hanging="142"/>
              <w:jc w:val="both"/>
              <w:rPr>
                <w:lang w:val="pt-BR"/>
              </w:rPr>
            </w:pPr>
            <w:r w:rsidRPr="00C93F86">
              <w:rPr>
                <w:lang w:val="pt-BR"/>
              </w:rPr>
              <w:t xml:space="preserve">Làm bài </w:t>
            </w:r>
            <w:r w:rsidR="00C60951" w:rsidRPr="00C93F86">
              <w:rPr>
                <w:lang w:val="pt-BR"/>
              </w:rPr>
              <w:t xml:space="preserve">thực hành  </w:t>
            </w:r>
          </w:p>
        </w:tc>
        <w:tc>
          <w:tcPr>
            <w:tcW w:w="343" w:type="pct"/>
            <w:shd w:val="clear" w:color="auto" w:fill="auto"/>
            <w:vAlign w:val="center"/>
          </w:tcPr>
          <w:p w14:paraId="514F1407" w14:textId="418BBAF0" w:rsidR="00E971AC" w:rsidRPr="00C93F86" w:rsidRDefault="00E971AC" w:rsidP="00334B1A">
            <w:pPr>
              <w:tabs>
                <w:tab w:val="num" w:pos="834"/>
              </w:tabs>
              <w:jc w:val="center"/>
            </w:pPr>
            <w:r w:rsidRPr="00C93F86">
              <w:t>1.3</w:t>
            </w:r>
          </w:p>
          <w:p w14:paraId="61C0316C" w14:textId="288F5A56" w:rsidR="00E971AC" w:rsidRPr="00C93F86" w:rsidRDefault="00E971AC" w:rsidP="00334B1A">
            <w:pPr>
              <w:tabs>
                <w:tab w:val="num" w:pos="834"/>
              </w:tabs>
              <w:jc w:val="center"/>
            </w:pPr>
            <w:r w:rsidRPr="00C93F86">
              <w:t>2.1</w:t>
            </w:r>
          </w:p>
          <w:p w14:paraId="2534F71E" w14:textId="1E896438" w:rsidR="00E971AC" w:rsidRPr="00C93F86" w:rsidRDefault="00E971AC" w:rsidP="00334B1A">
            <w:pPr>
              <w:tabs>
                <w:tab w:val="num" w:pos="834"/>
              </w:tabs>
              <w:jc w:val="center"/>
            </w:pPr>
            <w:r w:rsidRPr="00C93F86">
              <w:t>2.2</w:t>
            </w:r>
          </w:p>
          <w:p w14:paraId="7BF90F8A" w14:textId="17D67D0E" w:rsidR="00E971AC" w:rsidRPr="00C93F86" w:rsidRDefault="00E971AC" w:rsidP="00334B1A">
            <w:pPr>
              <w:tabs>
                <w:tab w:val="num" w:pos="834"/>
              </w:tabs>
              <w:jc w:val="center"/>
            </w:pPr>
            <w:r w:rsidRPr="00C93F86">
              <w:t>3.1</w:t>
            </w:r>
          </w:p>
          <w:p w14:paraId="1CD61294" w14:textId="1A884B38" w:rsidR="00E971AC" w:rsidRPr="00C93F86" w:rsidRDefault="00E971AC" w:rsidP="00334B1A">
            <w:pPr>
              <w:tabs>
                <w:tab w:val="num" w:pos="834"/>
              </w:tabs>
              <w:jc w:val="center"/>
            </w:pPr>
            <w:r w:rsidRPr="00C93F86">
              <w:t>3.2</w:t>
            </w:r>
          </w:p>
          <w:p w14:paraId="5B936B64" w14:textId="79BA619B" w:rsidR="00E971AC" w:rsidRPr="00C93F86" w:rsidRDefault="00E971AC" w:rsidP="00334B1A">
            <w:pPr>
              <w:tabs>
                <w:tab w:val="num" w:pos="834"/>
              </w:tabs>
              <w:jc w:val="center"/>
            </w:pPr>
            <w:r w:rsidRPr="00C93F86">
              <w:t>3.3</w:t>
            </w:r>
          </w:p>
          <w:p w14:paraId="107C4C5A" w14:textId="300F2D71" w:rsidR="00C60951" w:rsidRPr="00C93F86" w:rsidRDefault="00C60951" w:rsidP="00334B1A">
            <w:pPr>
              <w:widowControl w:val="0"/>
              <w:tabs>
                <w:tab w:val="left" w:pos="993"/>
              </w:tabs>
              <w:jc w:val="center"/>
              <w:rPr>
                <w:bCs/>
                <w:lang w:val="vi-VN"/>
              </w:rPr>
            </w:pPr>
          </w:p>
        </w:tc>
      </w:tr>
      <w:tr w:rsidR="00C93F86" w:rsidRPr="00C93F86" w14:paraId="41543786" w14:textId="77777777" w:rsidTr="00A40D60">
        <w:tc>
          <w:tcPr>
            <w:tcW w:w="405" w:type="pct"/>
            <w:shd w:val="clear" w:color="auto" w:fill="FFF2CC" w:themeFill="accent4" w:themeFillTint="33"/>
            <w:vAlign w:val="center"/>
          </w:tcPr>
          <w:p w14:paraId="3D5908EC" w14:textId="19B4A00C" w:rsidR="00C60951" w:rsidRPr="00C93F86" w:rsidRDefault="00C60951" w:rsidP="00334B1A">
            <w:pPr>
              <w:widowControl w:val="0"/>
              <w:tabs>
                <w:tab w:val="left" w:pos="993"/>
              </w:tabs>
              <w:jc w:val="center"/>
              <w:rPr>
                <w:b/>
                <w:bCs/>
              </w:rPr>
            </w:pPr>
            <w:r w:rsidRPr="00C93F86">
              <w:rPr>
                <w:b/>
                <w:bCs/>
                <w:lang w:val="vi-VN"/>
              </w:rPr>
              <w:t>1</w:t>
            </w:r>
            <w:r w:rsidRPr="00C93F86">
              <w:rPr>
                <w:b/>
                <w:bCs/>
              </w:rPr>
              <w:t>1</w:t>
            </w:r>
          </w:p>
        </w:tc>
        <w:tc>
          <w:tcPr>
            <w:tcW w:w="1519" w:type="pct"/>
            <w:shd w:val="clear" w:color="auto" w:fill="FFF2CC" w:themeFill="accent4" w:themeFillTint="33"/>
            <w:vAlign w:val="center"/>
          </w:tcPr>
          <w:p w14:paraId="20A44D64" w14:textId="08E774D5" w:rsidR="00C60951" w:rsidRPr="00C93F86" w:rsidRDefault="00C60951" w:rsidP="002E1FC3">
            <w:pPr>
              <w:widowControl w:val="0"/>
              <w:spacing w:before="120"/>
              <w:ind w:left="45"/>
              <w:jc w:val="both"/>
              <w:rPr>
                <w:b/>
              </w:rPr>
            </w:pPr>
            <w:r w:rsidRPr="00C93F86">
              <w:rPr>
                <w:b/>
              </w:rPr>
              <w:t>Lecture 6</w:t>
            </w:r>
          </w:p>
          <w:p w14:paraId="6F22B7A2" w14:textId="77777777" w:rsidR="008C2977" w:rsidRPr="00C93F86" w:rsidRDefault="008C2977" w:rsidP="002E1FC3">
            <w:pPr>
              <w:widowControl w:val="0"/>
              <w:spacing w:before="120"/>
              <w:ind w:left="45"/>
              <w:jc w:val="both"/>
              <w:rPr>
                <w:b/>
                <w:sz w:val="18"/>
              </w:rPr>
            </w:pPr>
          </w:p>
          <w:p w14:paraId="2EA27BF7" w14:textId="44B95021" w:rsidR="00C60951" w:rsidRPr="00C93F86" w:rsidRDefault="00C60951" w:rsidP="002E1FC3">
            <w:pPr>
              <w:widowControl w:val="0"/>
              <w:jc w:val="both"/>
              <w:rPr>
                <w:b/>
                <w:i/>
              </w:rPr>
            </w:pPr>
            <w:r w:rsidRPr="00C93F86">
              <w:rPr>
                <w:b/>
                <w:i/>
              </w:rPr>
              <w:t xml:space="preserve">Chương 5. </w:t>
            </w:r>
            <w:r w:rsidR="00941CA0" w:rsidRPr="00C93F86">
              <w:rPr>
                <w:b/>
                <w:i/>
              </w:rPr>
              <w:t>Các kỹ thuật trí tuệ nhân tạo</w:t>
            </w:r>
            <w:r w:rsidR="008C2977" w:rsidRPr="00C93F86">
              <w:rPr>
                <w:b/>
                <w:i/>
              </w:rPr>
              <w:t xml:space="preserve"> hiện đại</w:t>
            </w:r>
          </w:p>
          <w:p w14:paraId="62DC3E7A" w14:textId="1DE251D4" w:rsidR="00B87A93" w:rsidRPr="00C93F86" w:rsidRDefault="00B87A93" w:rsidP="002E1FC3">
            <w:pPr>
              <w:spacing w:before="120"/>
              <w:jc w:val="both"/>
              <w:rPr>
                <w:b/>
              </w:rPr>
            </w:pPr>
            <w:r w:rsidRPr="00C93F86">
              <w:rPr>
                <w:b/>
              </w:rPr>
              <w:t>5.1. Giới thiệu</w:t>
            </w:r>
            <w:r w:rsidR="00A010F8" w:rsidRPr="00C93F86">
              <w:rPr>
                <w:b/>
              </w:rPr>
              <w:t xml:space="preserve"> về kỹ thuật học máy</w:t>
            </w:r>
          </w:p>
          <w:p w14:paraId="3655C6E1" w14:textId="77777777" w:rsidR="00B87A93" w:rsidRPr="00C93F86" w:rsidRDefault="00B87A93" w:rsidP="002E1FC3">
            <w:pPr>
              <w:jc w:val="both"/>
            </w:pPr>
            <w:r w:rsidRPr="00C93F86">
              <w:t>5.1.1. Khái niệm học máy</w:t>
            </w:r>
          </w:p>
          <w:p w14:paraId="13BB898C" w14:textId="3CD07696" w:rsidR="00B87A93" w:rsidRPr="00C93F86" w:rsidRDefault="00A010F8" w:rsidP="002E1FC3">
            <w:pPr>
              <w:jc w:val="both"/>
            </w:pPr>
            <w:r w:rsidRPr="00C93F86">
              <w:t>5.1.2. Các vấn đề về học máy</w:t>
            </w:r>
          </w:p>
          <w:p w14:paraId="29469F30" w14:textId="43AD15AE" w:rsidR="00A010F8" w:rsidRPr="00C93F86" w:rsidRDefault="00A010F8" w:rsidP="002E1FC3">
            <w:pPr>
              <w:jc w:val="both"/>
            </w:pPr>
            <w:r w:rsidRPr="00C93F86">
              <w:t>5.1.3. Phân loại học máy</w:t>
            </w:r>
          </w:p>
          <w:p w14:paraId="1C98713D" w14:textId="77777777" w:rsidR="00B87A93" w:rsidRPr="00C93F86" w:rsidRDefault="00B87A93" w:rsidP="002E1FC3">
            <w:pPr>
              <w:jc w:val="both"/>
              <w:rPr>
                <w:b/>
              </w:rPr>
            </w:pPr>
            <w:r w:rsidRPr="00C93F86">
              <w:rPr>
                <w:b/>
              </w:rPr>
              <w:t>5.2. Mạng Nơron nhân tạo</w:t>
            </w:r>
          </w:p>
          <w:p w14:paraId="1F3CFF8A" w14:textId="77777777" w:rsidR="00B87A93" w:rsidRPr="00C93F86" w:rsidRDefault="00B87A93" w:rsidP="002E1FC3">
            <w:pPr>
              <w:jc w:val="both"/>
            </w:pPr>
            <w:r w:rsidRPr="00C93F86">
              <w:t>5.2.1. Mạng Nơron sinh học</w:t>
            </w:r>
          </w:p>
          <w:p w14:paraId="02240476" w14:textId="77777777" w:rsidR="00B87A93" w:rsidRPr="00C93F86" w:rsidRDefault="00B87A93" w:rsidP="002E1FC3">
            <w:pPr>
              <w:jc w:val="both"/>
            </w:pPr>
            <w:r w:rsidRPr="00C93F86">
              <w:t>5.2.2. Nơron và mạng Nơron nhân tạo</w:t>
            </w:r>
          </w:p>
          <w:p w14:paraId="3ACBE69A" w14:textId="77777777" w:rsidR="00B87A93" w:rsidRPr="00C93F86" w:rsidRDefault="00B87A93" w:rsidP="002E1FC3">
            <w:pPr>
              <w:jc w:val="both"/>
            </w:pPr>
            <w:r w:rsidRPr="00C93F86">
              <w:t>5.2.3. Phân loại mạng Nơron nhân tạo</w:t>
            </w:r>
          </w:p>
          <w:p w14:paraId="3B5A8394" w14:textId="77777777" w:rsidR="00B87A93" w:rsidRPr="00C93F86" w:rsidRDefault="00B87A93" w:rsidP="002E1FC3">
            <w:pPr>
              <w:jc w:val="both"/>
            </w:pPr>
            <w:r w:rsidRPr="00C93F86">
              <w:t>5.2.4. Ứng dụng của mạng Nơron nhân tạo</w:t>
            </w:r>
          </w:p>
          <w:p w14:paraId="1A76A93F" w14:textId="77777777" w:rsidR="00B87A93" w:rsidRPr="00C93F86" w:rsidRDefault="00B87A93" w:rsidP="002E1FC3">
            <w:pPr>
              <w:jc w:val="both"/>
              <w:rPr>
                <w:b/>
              </w:rPr>
            </w:pPr>
            <w:r w:rsidRPr="00C93F86">
              <w:rPr>
                <w:b/>
              </w:rPr>
              <w:lastRenderedPageBreak/>
              <w:t>5.3. Lôgíc mờ</w:t>
            </w:r>
          </w:p>
          <w:p w14:paraId="55479F9D" w14:textId="77777777" w:rsidR="00B87A93" w:rsidRPr="00C93F86" w:rsidRDefault="00B87A93" w:rsidP="002E1FC3">
            <w:pPr>
              <w:jc w:val="both"/>
            </w:pPr>
            <w:r w:rsidRPr="00C93F86">
              <w:t>5.3.1. Các khái niệm cơ bản</w:t>
            </w:r>
          </w:p>
          <w:p w14:paraId="37C3400C" w14:textId="77777777" w:rsidR="00B87A93" w:rsidRPr="00C93F86" w:rsidRDefault="00B87A93" w:rsidP="002E1FC3">
            <w:pPr>
              <w:jc w:val="both"/>
            </w:pPr>
            <w:r w:rsidRPr="00C93F86">
              <w:t>5.3.2. Đại số tập mờ</w:t>
            </w:r>
          </w:p>
          <w:p w14:paraId="587CE96B" w14:textId="77777777" w:rsidR="00B87A93" w:rsidRPr="00C93F86" w:rsidRDefault="00B87A93" w:rsidP="002E1FC3">
            <w:pPr>
              <w:jc w:val="both"/>
            </w:pPr>
            <w:r w:rsidRPr="00C93F86">
              <w:t>5.3.3. Các tính chất của tập mờ</w:t>
            </w:r>
          </w:p>
          <w:p w14:paraId="4B139EA3" w14:textId="7AB80441" w:rsidR="00B87A93" w:rsidRPr="00C93F86" w:rsidRDefault="00B87A93" w:rsidP="002E1FC3">
            <w:pPr>
              <w:jc w:val="both"/>
            </w:pPr>
            <w:r w:rsidRPr="00C93F86">
              <w:t>5.3.4. Ứng dụng</w:t>
            </w:r>
          </w:p>
          <w:p w14:paraId="4AB9BB37" w14:textId="77777777" w:rsidR="00B87A93" w:rsidRPr="00C93F86" w:rsidRDefault="00B87A93" w:rsidP="002E1FC3">
            <w:pPr>
              <w:jc w:val="both"/>
              <w:rPr>
                <w:b/>
              </w:rPr>
            </w:pPr>
            <w:r w:rsidRPr="00C93F86">
              <w:rPr>
                <w:b/>
              </w:rPr>
              <w:t>5.4. Giải thuật di truyền</w:t>
            </w:r>
          </w:p>
          <w:p w14:paraId="52500B50" w14:textId="77777777" w:rsidR="00B87A93" w:rsidRPr="00C93F86" w:rsidRDefault="00B87A93" w:rsidP="002E1FC3">
            <w:pPr>
              <w:jc w:val="both"/>
            </w:pPr>
            <w:r w:rsidRPr="00C93F86">
              <w:t>5.4.1. Giới thiệu</w:t>
            </w:r>
          </w:p>
          <w:p w14:paraId="63CEF033" w14:textId="77777777" w:rsidR="00B87A93" w:rsidRPr="00C93F86" w:rsidRDefault="00B87A93" w:rsidP="002E1FC3">
            <w:pPr>
              <w:jc w:val="both"/>
            </w:pPr>
            <w:r w:rsidRPr="00C93F86">
              <w:t>5.4.2. Giải thuật</w:t>
            </w:r>
          </w:p>
          <w:p w14:paraId="14E1C333" w14:textId="77777777" w:rsidR="00B87A93" w:rsidRPr="00C93F86" w:rsidRDefault="00B87A93" w:rsidP="002E1FC3">
            <w:pPr>
              <w:jc w:val="both"/>
            </w:pPr>
            <w:r w:rsidRPr="00C93F86">
              <w:t>5.4.3. Ứng dụng</w:t>
            </w:r>
          </w:p>
          <w:p w14:paraId="340A39DE" w14:textId="77777777" w:rsidR="00B87A93" w:rsidRPr="00C93F86" w:rsidRDefault="00B87A93" w:rsidP="002E1FC3">
            <w:pPr>
              <w:jc w:val="both"/>
              <w:rPr>
                <w:b/>
              </w:rPr>
            </w:pPr>
            <w:r w:rsidRPr="00C93F86">
              <w:rPr>
                <w:b/>
              </w:rPr>
              <w:t>5.5. Khai phá dữ liệu</w:t>
            </w:r>
          </w:p>
          <w:p w14:paraId="075AD849" w14:textId="77777777" w:rsidR="00B87A93" w:rsidRPr="00C93F86" w:rsidRDefault="00B87A93" w:rsidP="002E1FC3">
            <w:pPr>
              <w:jc w:val="both"/>
            </w:pPr>
            <w:r w:rsidRPr="00C93F86">
              <w:t>5.5.1. Các khái niệm cơ bản</w:t>
            </w:r>
          </w:p>
          <w:p w14:paraId="43282BCE" w14:textId="77777777" w:rsidR="00B87A93" w:rsidRPr="00C93F86" w:rsidRDefault="00B87A93" w:rsidP="002E1FC3">
            <w:pPr>
              <w:jc w:val="both"/>
            </w:pPr>
            <w:r w:rsidRPr="00C93F86">
              <w:t>5.5.2. Một số giải thuật khai phá dữ liệu</w:t>
            </w:r>
          </w:p>
          <w:p w14:paraId="1BB80CD8" w14:textId="3514E301" w:rsidR="00C60951" w:rsidRPr="00C93F86" w:rsidRDefault="00B87A93" w:rsidP="002E1FC3">
            <w:pPr>
              <w:widowControl w:val="0"/>
              <w:ind w:left="44"/>
              <w:jc w:val="both"/>
              <w:rPr>
                <w:b/>
              </w:rPr>
            </w:pPr>
            <w:r w:rsidRPr="00C93F86">
              <w:t>5.5.3. Ứng dụng</w:t>
            </w:r>
          </w:p>
        </w:tc>
        <w:tc>
          <w:tcPr>
            <w:tcW w:w="790" w:type="pct"/>
            <w:shd w:val="clear" w:color="auto" w:fill="FFF2CC" w:themeFill="accent4" w:themeFillTint="33"/>
            <w:vAlign w:val="center"/>
          </w:tcPr>
          <w:p w14:paraId="1353C395" w14:textId="77777777" w:rsidR="004C0701" w:rsidRPr="00C93F86" w:rsidRDefault="00F15441" w:rsidP="00065A70">
            <w:pPr>
              <w:tabs>
                <w:tab w:val="num" w:pos="834"/>
              </w:tabs>
              <w:ind w:hanging="31"/>
              <w:jc w:val="both"/>
            </w:pPr>
            <w:r w:rsidRPr="00C93F86">
              <w:lastRenderedPageBreak/>
              <w:t>[1]</w:t>
            </w:r>
          </w:p>
          <w:p w14:paraId="146C55CE" w14:textId="20D2C2D9" w:rsidR="00F15441" w:rsidRPr="00C93F86" w:rsidRDefault="00F15441" w:rsidP="00065A70">
            <w:pPr>
              <w:tabs>
                <w:tab w:val="num" w:pos="834"/>
              </w:tabs>
              <w:jc w:val="both"/>
            </w:pPr>
            <w:r w:rsidRPr="00C93F86">
              <w:t>Chương 10</w:t>
            </w:r>
            <w:r w:rsidR="004C0701" w:rsidRPr="00C93F86">
              <w:t>,</w:t>
            </w:r>
            <w:r w:rsidR="00B82820" w:rsidRPr="00C93F86">
              <w:t xml:space="preserve"> </w:t>
            </w:r>
            <w:proofErr w:type="gramStart"/>
            <w:r w:rsidRPr="00C93F86">
              <w:t>11</w:t>
            </w:r>
            <w:r w:rsidR="00B82820" w:rsidRPr="00C93F86">
              <w:t>;</w:t>
            </w:r>
            <w:proofErr w:type="gramEnd"/>
          </w:p>
          <w:p w14:paraId="1B248F56" w14:textId="1CA3F7B6" w:rsidR="00F15441" w:rsidRPr="00C93F86" w:rsidRDefault="00F15441" w:rsidP="00065A70">
            <w:pPr>
              <w:tabs>
                <w:tab w:val="num" w:pos="834"/>
              </w:tabs>
              <w:jc w:val="both"/>
            </w:pPr>
            <w:r w:rsidRPr="00C93F86">
              <w:t xml:space="preserve">[2] Chương </w:t>
            </w:r>
            <w:proofErr w:type="gramStart"/>
            <w:r w:rsidRPr="00C93F86">
              <w:t>5</w:t>
            </w:r>
            <w:r w:rsidR="00065A70" w:rsidRPr="00C93F86">
              <w:t>;</w:t>
            </w:r>
            <w:proofErr w:type="gramEnd"/>
          </w:p>
          <w:p w14:paraId="649BA55D" w14:textId="3C5AAA02" w:rsidR="00F15441" w:rsidRPr="00C93F86" w:rsidRDefault="00F15441" w:rsidP="00065A70">
            <w:pPr>
              <w:tabs>
                <w:tab w:val="num" w:pos="834"/>
              </w:tabs>
              <w:jc w:val="both"/>
            </w:pPr>
            <w:r w:rsidRPr="00C93F86">
              <w:t xml:space="preserve">[3] Chương </w:t>
            </w:r>
            <w:proofErr w:type="gramStart"/>
            <w:r w:rsidRPr="00C93F86">
              <w:t>4</w:t>
            </w:r>
            <w:r w:rsidR="00065A70" w:rsidRPr="00C93F86">
              <w:t>;</w:t>
            </w:r>
            <w:proofErr w:type="gramEnd"/>
          </w:p>
          <w:p w14:paraId="4223D9CB" w14:textId="0CFF402D" w:rsidR="00F15441" w:rsidRPr="00C93F86" w:rsidRDefault="00F15441" w:rsidP="00065A70">
            <w:pPr>
              <w:tabs>
                <w:tab w:val="num" w:pos="834"/>
              </w:tabs>
              <w:jc w:val="both"/>
            </w:pPr>
            <w:r w:rsidRPr="00C93F86">
              <w:t xml:space="preserve">[4] Chương </w:t>
            </w:r>
            <w:proofErr w:type="gramStart"/>
            <w:r w:rsidRPr="00C93F86">
              <w:t>3</w:t>
            </w:r>
            <w:r w:rsidR="00065A70" w:rsidRPr="00C93F86">
              <w:t>;</w:t>
            </w:r>
            <w:proofErr w:type="gramEnd"/>
          </w:p>
          <w:p w14:paraId="746727FF" w14:textId="3BFEEE10" w:rsidR="00F15441" w:rsidRPr="00C93F86" w:rsidRDefault="00F15441" w:rsidP="00065A70">
            <w:pPr>
              <w:tabs>
                <w:tab w:val="num" w:pos="834"/>
              </w:tabs>
              <w:jc w:val="both"/>
            </w:pPr>
            <w:r w:rsidRPr="00C93F86">
              <w:t xml:space="preserve">[5] Chương </w:t>
            </w:r>
            <w:proofErr w:type="gramStart"/>
            <w:r w:rsidRPr="00C93F86">
              <w:t>4</w:t>
            </w:r>
            <w:r w:rsidR="00065A70" w:rsidRPr="00C93F86">
              <w:t>;</w:t>
            </w:r>
            <w:proofErr w:type="gramEnd"/>
          </w:p>
          <w:p w14:paraId="34764704" w14:textId="17B484A7" w:rsidR="00F15441" w:rsidRPr="00C93F86" w:rsidRDefault="00F15441" w:rsidP="00065A70">
            <w:pPr>
              <w:tabs>
                <w:tab w:val="num" w:pos="834"/>
              </w:tabs>
              <w:jc w:val="both"/>
            </w:pPr>
            <w:r w:rsidRPr="00C93F86">
              <w:t xml:space="preserve">[6] Chương </w:t>
            </w:r>
            <w:proofErr w:type="gramStart"/>
            <w:r w:rsidRPr="00C93F86">
              <w:t>4</w:t>
            </w:r>
            <w:r w:rsidR="00065A70" w:rsidRPr="00C93F86">
              <w:t>;</w:t>
            </w:r>
            <w:proofErr w:type="gramEnd"/>
          </w:p>
          <w:p w14:paraId="388F3527" w14:textId="6E6D604D" w:rsidR="00F15441" w:rsidRPr="00C93F86" w:rsidRDefault="00F15441" w:rsidP="00065A70">
            <w:pPr>
              <w:tabs>
                <w:tab w:val="num" w:pos="834"/>
              </w:tabs>
              <w:jc w:val="both"/>
            </w:pPr>
            <w:r w:rsidRPr="00C93F86">
              <w:t xml:space="preserve">[7] Chương </w:t>
            </w:r>
            <w:proofErr w:type="gramStart"/>
            <w:r w:rsidRPr="00C93F86">
              <w:t>VII</w:t>
            </w:r>
            <w:r w:rsidR="00065A70" w:rsidRPr="00C93F86">
              <w:t>;</w:t>
            </w:r>
            <w:proofErr w:type="gramEnd"/>
          </w:p>
          <w:p w14:paraId="1A2578D9" w14:textId="77777777" w:rsidR="004742C2" w:rsidRPr="00C93F86" w:rsidRDefault="00F15441" w:rsidP="00065A70">
            <w:pPr>
              <w:tabs>
                <w:tab w:val="num" w:pos="834"/>
              </w:tabs>
              <w:jc w:val="both"/>
            </w:pPr>
            <w:r w:rsidRPr="00C93F86">
              <w:t xml:space="preserve">[8] </w:t>
            </w:r>
          </w:p>
          <w:p w14:paraId="68F6E4B2" w14:textId="2AE9ACA5" w:rsidR="00F15441" w:rsidRPr="00C93F86" w:rsidRDefault="00F15441" w:rsidP="00065A70">
            <w:pPr>
              <w:tabs>
                <w:tab w:val="num" w:pos="834"/>
              </w:tabs>
              <w:jc w:val="both"/>
            </w:pPr>
            <w:r w:rsidRPr="00C93F86">
              <w:t xml:space="preserve">Phần </w:t>
            </w:r>
            <w:proofErr w:type="gramStart"/>
            <w:r w:rsidRPr="00C93F86">
              <w:t>I</w:t>
            </w:r>
            <w:r w:rsidR="00065A70" w:rsidRPr="00C93F86">
              <w:t>;</w:t>
            </w:r>
            <w:proofErr w:type="gramEnd"/>
          </w:p>
          <w:p w14:paraId="7ED17C67" w14:textId="3F01DA93" w:rsidR="00C60951" w:rsidRPr="00C93F86" w:rsidRDefault="004742C2" w:rsidP="00A40D60">
            <w:pPr>
              <w:widowControl w:val="0"/>
              <w:tabs>
                <w:tab w:val="left" w:pos="993"/>
              </w:tabs>
              <w:jc w:val="both"/>
            </w:pPr>
            <w:r w:rsidRPr="00C93F86">
              <w:t>[9] Chương 1,</w:t>
            </w:r>
            <w:r w:rsidR="00A40D60" w:rsidRPr="00C93F86">
              <w:t xml:space="preserve"> </w:t>
            </w:r>
            <w:r w:rsidR="00F15441" w:rsidRPr="00C93F86">
              <w:t>2</w:t>
            </w:r>
          </w:p>
        </w:tc>
        <w:tc>
          <w:tcPr>
            <w:tcW w:w="1151" w:type="pct"/>
            <w:shd w:val="clear" w:color="auto" w:fill="FFF2CC" w:themeFill="accent4" w:themeFillTint="33"/>
          </w:tcPr>
          <w:p w14:paraId="577E5A1D" w14:textId="77777777" w:rsidR="00C60951" w:rsidRPr="00C93F86" w:rsidRDefault="00C60951" w:rsidP="002E1FC3">
            <w:pPr>
              <w:tabs>
                <w:tab w:val="left" w:pos="720"/>
              </w:tabs>
              <w:spacing w:before="120"/>
              <w:jc w:val="both"/>
              <w:rPr>
                <w:b/>
                <w:bCs/>
                <w:lang w:val="vi-VN"/>
              </w:rPr>
            </w:pPr>
            <w:r w:rsidRPr="00C93F86">
              <w:rPr>
                <w:b/>
                <w:bCs/>
                <w:lang w:val="pt-BR"/>
              </w:rPr>
              <w:t>Giảng viên</w:t>
            </w:r>
            <w:r w:rsidRPr="00C93F86">
              <w:rPr>
                <w:b/>
                <w:bCs/>
                <w:lang w:val="vi-VN"/>
              </w:rPr>
              <w:t>:</w:t>
            </w:r>
          </w:p>
          <w:p w14:paraId="2553F59C" w14:textId="77777777" w:rsidR="00C60951" w:rsidRPr="00C93F86" w:rsidRDefault="00C60951" w:rsidP="002E1FC3">
            <w:pPr>
              <w:pStyle w:val="ListParagraph"/>
              <w:numPr>
                <w:ilvl w:val="0"/>
                <w:numId w:val="37"/>
              </w:numPr>
              <w:ind w:left="142" w:hanging="142"/>
              <w:jc w:val="both"/>
              <w:rPr>
                <w:lang w:val="pt-BR"/>
              </w:rPr>
            </w:pPr>
            <w:r w:rsidRPr="00C93F86">
              <w:rPr>
                <w:lang w:val="pt-BR"/>
              </w:rPr>
              <w:t>Giảng lý thuyết</w:t>
            </w:r>
          </w:p>
          <w:p w14:paraId="21022ACE" w14:textId="77777777" w:rsidR="00C60951" w:rsidRPr="00C93F86" w:rsidRDefault="00C60951" w:rsidP="002E1FC3">
            <w:pPr>
              <w:pStyle w:val="ListParagraph"/>
              <w:numPr>
                <w:ilvl w:val="0"/>
                <w:numId w:val="37"/>
              </w:numPr>
              <w:ind w:left="142" w:hanging="142"/>
              <w:jc w:val="both"/>
              <w:rPr>
                <w:lang w:val="pt-BR"/>
              </w:rPr>
            </w:pPr>
            <w:r w:rsidRPr="00C93F86">
              <w:rPr>
                <w:lang w:val="pt-BR"/>
              </w:rPr>
              <w:t>Giới thiệu ví dụ</w:t>
            </w:r>
          </w:p>
          <w:p w14:paraId="6B30DF19" w14:textId="77777777" w:rsidR="00C60951" w:rsidRPr="00C93F86" w:rsidRDefault="00C60951" w:rsidP="002E1FC3">
            <w:pPr>
              <w:tabs>
                <w:tab w:val="left" w:pos="720"/>
              </w:tabs>
              <w:jc w:val="both"/>
              <w:rPr>
                <w:b/>
                <w:bCs/>
                <w:lang w:val="vi-VN"/>
              </w:rPr>
            </w:pPr>
            <w:r w:rsidRPr="00C93F86">
              <w:rPr>
                <w:b/>
                <w:bCs/>
                <w:lang w:val="pt-BR"/>
              </w:rPr>
              <w:t>Sinh viên</w:t>
            </w:r>
            <w:r w:rsidRPr="00C93F86">
              <w:rPr>
                <w:b/>
                <w:bCs/>
                <w:lang w:val="vi-VN"/>
              </w:rPr>
              <w:t>:</w:t>
            </w:r>
          </w:p>
          <w:p w14:paraId="4CEBC01C" w14:textId="77777777" w:rsidR="00C60951" w:rsidRPr="00C93F86" w:rsidRDefault="00C60951" w:rsidP="002E1FC3">
            <w:pPr>
              <w:pStyle w:val="ListParagraph"/>
              <w:numPr>
                <w:ilvl w:val="0"/>
                <w:numId w:val="37"/>
              </w:numPr>
              <w:ind w:left="142" w:hanging="142"/>
              <w:jc w:val="both"/>
              <w:rPr>
                <w:lang w:val="pt-BR"/>
              </w:rPr>
            </w:pPr>
            <w:r w:rsidRPr="00C93F86">
              <w:rPr>
                <w:lang w:val="pt-BR"/>
              </w:rPr>
              <w:t>Đọc tài liệu trước</w:t>
            </w:r>
          </w:p>
          <w:p w14:paraId="5A304EEA" w14:textId="77777777" w:rsidR="00C60951" w:rsidRPr="00C93F86" w:rsidRDefault="00C60951" w:rsidP="002E1FC3">
            <w:pPr>
              <w:pStyle w:val="ListParagraph"/>
              <w:numPr>
                <w:ilvl w:val="0"/>
                <w:numId w:val="37"/>
              </w:numPr>
              <w:ind w:left="142" w:hanging="142"/>
              <w:jc w:val="both"/>
              <w:rPr>
                <w:lang w:val="pt-BR"/>
              </w:rPr>
            </w:pPr>
            <w:r w:rsidRPr="00C93F86">
              <w:rPr>
                <w:lang w:val="pt-BR"/>
              </w:rPr>
              <w:t>Xem trước các ví dụ</w:t>
            </w:r>
          </w:p>
          <w:p w14:paraId="459E75A0" w14:textId="5453F5D7" w:rsidR="00B87A93" w:rsidRPr="00C93F86" w:rsidRDefault="00C60951" w:rsidP="002E1FC3">
            <w:pPr>
              <w:pStyle w:val="ListParagraph"/>
              <w:numPr>
                <w:ilvl w:val="0"/>
                <w:numId w:val="37"/>
              </w:numPr>
              <w:ind w:left="142" w:hanging="142"/>
              <w:jc w:val="both"/>
              <w:rPr>
                <w:lang w:val="pt-BR"/>
              </w:rPr>
            </w:pPr>
            <w:r w:rsidRPr="00C93F86">
              <w:rPr>
                <w:lang w:val="pt-BR"/>
              </w:rPr>
              <w:t>Làm bài tập được yêu cầu</w:t>
            </w:r>
          </w:p>
        </w:tc>
        <w:tc>
          <w:tcPr>
            <w:tcW w:w="791" w:type="pct"/>
            <w:shd w:val="clear" w:color="auto" w:fill="FFF2CC" w:themeFill="accent4" w:themeFillTint="33"/>
            <w:vAlign w:val="center"/>
          </w:tcPr>
          <w:p w14:paraId="6B135EDA" w14:textId="4C41E01F" w:rsidR="00C60951" w:rsidRPr="00C93F86" w:rsidRDefault="00C60951" w:rsidP="002E1FC3">
            <w:pPr>
              <w:jc w:val="both"/>
              <w:rPr>
                <w:lang w:val="pt-BR"/>
              </w:rPr>
            </w:pPr>
          </w:p>
        </w:tc>
        <w:tc>
          <w:tcPr>
            <w:tcW w:w="343" w:type="pct"/>
            <w:shd w:val="clear" w:color="auto" w:fill="FFF2CC" w:themeFill="accent4" w:themeFillTint="33"/>
            <w:vAlign w:val="center"/>
          </w:tcPr>
          <w:p w14:paraId="612AC854" w14:textId="0F95B2A5" w:rsidR="00C60951" w:rsidRPr="00C93F86" w:rsidRDefault="00C60951" w:rsidP="00334B1A">
            <w:pPr>
              <w:widowControl w:val="0"/>
              <w:tabs>
                <w:tab w:val="left" w:pos="288"/>
                <w:tab w:val="left" w:pos="990"/>
              </w:tabs>
              <w:jc w:val="center"/>
            </w:pPr>
            <w:r w:rsidRPr="00C93F86">
              <w:rPr>
                <w:bCs/>
              </w:rPr>
              <w:t>1.4</w:t>
            </w:r>
          </w:p>
        </w:tc>
      </w:tr>
      <w:tr w:rsidR="00C93F86" w:rsidRPr="00C93F86" w14:paraId="66C5BA2D" w14:textId="77777777" w:rsidTr="00A40D60">
        <w:tc>
          <w:tcPr>
            <w:tcW w:w="405" w:type="pct"/>
            <w:shd w:val="clear" w:color="auto" w:fill="auto"/>
            <w:vAlign w:val="center"/>
          </w:tcPr>
          <w:p w14:paraId="56E2F6EE" w14:textId="7F814657" w:rsidR="00C60951" w:rsidRPr="00C93F86" w:rsidRDefault="00C60951" w:rsidP="00334B1A">
            <w:pPr>
              <w:widowControl w:val="0"/>
              <w:tabs>
                <w:tab w:val="left" w:pos="993"/>
              </w:tabs>
              <w:jc w:val="center"/>
              <w:rPr>
                <w:b/>
                <w:bCs/>
              </w:rPr>
            </w:pPr>
            <w:r w:rsidRPr="00C93F86">
              <w:rPr>
                <w:b/>
                <w:bCs/>
                <w:lang w:val="vi-VN"/>
              </w:rPr>
              <w:t>1</w:t>
            </w:r>
            <w:r w:rsidRPr="00C93F86">
              <w:rPr>
                <w:b/>
                <w:bCs/>
              </w:rPr>
              <w:t>2</w:t>
            </w:r>
          </w:p>
        </w:tc>
        <w:tc>
          <w:tcPr>
            <w:tcW w:w="1519" w:type="pct"/>
            <w:shd w:val="clear" w:color="auto" w:fill="auto"/>
          </w:tcPr>
          <w:p w14:paraId="319EC0F2" w14:textId="5FCAFA0C" w:rsidR="00C60951" w:rsidRPr="00C93F86" w:rsidRDefault="00C60951" w:rsidP="002E1FC3">
            <w:pPr>
              <w:tabs>
                <w:tab w:val="left" w:pos="720"/>
              </w:tabs>
              <w:spacing w:before="120"/>
              <w:jc w:val="both"/>
              <w:rPr>
                <w:b/>
                <w:bCs/>
                <w:lang w:val="pt-BR"/>
              </w:rPr>
            </w:pPr>
            <w:r w:rsidRPr="00C93F86">
              <w:rPr>
                <w:b/>
                <w:bCs/>
                <w:lang w:val="pt-BR"/>
              </w:rPr>
              <w:t>Seminar 6</w:t>
            </w:r>
          </w:p>
          <w:p w14:paraId="21EBBEE9" w14:textId="77777777" w:rsidR="008C2977" w:rsidRPr="00C93F86" w:rsidRDefault="008C2977" w:rsidP="002E1FC3">
            <w:pPr>
              <w:tabs>
                <w:tab w:val="left" w:pos="720"/>
              </w:tabs>
              <w:spacing w:before="120"/>
              <w:jc w:val="both"/>
              <w:rPr>
                <w:b/>
                <w:bCs/>
              </w:rPr>
            </w:pPr>
          </w:p>
          <w:p w14:paraId="325CD9C8" w14:textId="2BC78629" w:rsidR="00C60951" w:rsidRPr="00C93F86" w:rsidRDefault="00D375F2" w:rsidP="002E1FC3">
            <w:pPr>
              <w:pStyle w:val="ListParagraph"/>
              <w:numPr>
                <w:ilvl w:val="0"/>
                <w:numId w:val="37"/>
              </w:numPr>
              <w:ind w:left="142" w:hanging="142"/>
              <w:jc w:val="both"/>
              <w:rPr>
                <w:lang w:val="pt-BR"/>
              </w:rPr>
            </w:pPr>
            <w:r w:rsidRPr="00C93F86">
              <w:rPr>
                <w:lang w:val="pt-BR"/>
              </w:rPr>
              <w:t>Các câu</w:t>
            </w:r>
            <w:r w:rsidR="00C60951" w:rsidRPr="00C93F86">
              <w:rPr>
                <w:lang w:val="pt-BR"/>
              </w:rPr>
              <w:t xml:space="preserve"> hỏi lý thuyết về chương 5</w:t>
            </w:r>
          </w:p>
          <w:p w14:paraId="21517FDD" w14:textId="77777777" w:rsidR="00A010F8" w:rsidRPr="00C93F86" w:rsidRDefault="00A010F8" w:rsidP="002E1FC3">
            <w:pPr>
              <w:pStyle w:val="ListParagraph"/>
              <w:numPr>
                <w:ilvl w:val="0"/>
                <w:numId w:val="37"/>
              </w:numPr>
              <w:ind w:left="142" w:hanging="142"/>
              <w:jc w:val="both"/>
              <w:rPr>
                <w:lang w:val="vi-VN"/>
              </w:rPr>
            </w:pPr>
            <w:r w:rsidRPr="00C93F86">
              <w:rPr>
                <w:lang w:val="pt-BR"/>
              </w:rPr>
              <w:t xml:space="preserve">Thực hành: </w:t>
            </w:r>
          </w:p>
          <w:p w14:paraId="4EA2FEA7" w14:textId="4E644B89" w:rsidR="00A010F8" w:rsidRPr="00C93F86" w:rsidRDefault="00A010F8" w:rsidP="002E1FC3">
            <w:pPr>
              <w:pStyle w:val="ListParagraph"/>
              <w:numPr>
                <w:ilvl w:val="1"/>
                <w:numId w:val="41"/>
              </w:numPr>
              <w:ind w:left="397" w:hanging="283"/>
              <w:jc w:val="both"/>
            </w:pPr>
            <w:r w:rsidRPr="00C93F86">
              <w:t xml:space="preserve">Các </w:t>
            </w:r>
            <w:r w:rsidR="003B321F" w:rsidRPr="00C93F86">
              <w:t>kỹ thuật học máy</w:t>
            </w:r>
          </w:p>
          <w:p w14:paraId="5E101D70" w14:textId="2FA58243" w:rsidR="00A010F8" w:rsidRPr="00C93F86" w:rsidRDefault="003B321F" w:rsidP="002E1FC3">
            <w:pPr>
              <w:pStyle w:val="ListParagraph"/>
              <w:numPr>
                <w:ilvl w:val="1"/>
                <w:numId w:val="41"/>
              </w:numPr>
              <w:ind w:left="397" w:hanging="283"/>
              <w:jc w:val="both"/>
            </w:pPr>
            <w:r w:rsidRPr="00C93F86">
              <w:t>Mạng Nơron nhân tạo</w:t>
            </w:r>
          </w:p>
          <w:p w14:paraId="2B464A8C" w14:textId="6F074971" w:rsidR="00A010F8" w:rsidRPr="00C93F86" w:rsidRDefault="003B321F" w:rsidP="002E1FC3">
            <w:pPr>
              <w:pStyle w:val="ListParagraph"/>
              <w:numPr>
                <w:ilvl w:val="1"/>
                <w:numId w:val="41"/>
              </w:numPr>
              <w:ind w:left="397" w:hanging="283"/>
              <w:jc w:val="both"/>
            </w:pPr>
            <w:r w:rsidRPr="00C93F86">
              <w:t>Lôgíc mờ</w:t>
            </w:r>
          </w:p>
          <w:p w14:paraId="05996E1D" w14:textId="14C9B2B6" w:rsidR="003B321F" w:rsidRPr="00C93F86" w:rsidRDefault="003B321F" w:rsidP="002E1FC3">
            <w:pPr>
              <w:pStyle w:val="ListParagraph"/>
              <w:numPr>
                <w:ilvl w:val="1"/>
                <w:numId w:val="41"/>
              </w:numPr>
              <w:ind w:left="397" w:hanging="283"/>
              <w:jc w:val="both"/>
            </w:pPr>
            <w:r w:rsidRPr="00C93F86">
              <w:t>Giải thuật di truyền</w:t>
            </w:r>
          </w:p>
          <w:p w14:paraId="2FC79F13" w14:textId="77777777" w:rsidR="00A010F8" w:rsidRPr="00C93F86" w:rsidRDefault="003B321F" w:rsidP="002E1FC3">
            <w:pPr>
              <w:pStyle w:val="ListParagraph"/>
              <w:numPr>
                <w:ilvl w:val="1"/>
                <w:numId w:val="41"/>
              </w:numPr>
              <w:ind w:left="397" w:hanging="283"/>
              <w:jc w:val="both"/>
            </w:pPr>
            <w:r w:rsidRPr="00C93F86">
              <w:t>Khai phá dữ liệu</w:t>
            </w:r>
          </w:p>
          <w:p w14:paraId="182E7A3D" w14:textId="77777777" w:rsidR="0089176F" w:rsidRPr="00C93F86" w:rsidRDefault="0089176F" w:rsidP="0089176F">
            <w:pPr>
              <w:pStyle w:val="ListParagraph"/>
              <w:numPr>
                <w:ilvl w:val="1"/>
                <w:numId w:val="41"/>
              </w:numPr>
              <w:ind w:left="397" w:hanging="284"/>
              <w:jc w:val="both"/>
            </w:pPr>
            <w:r w:rsidRPr="00C93F86">
              <w:t>Giải thuật di truyền</w:t>
            </w:r>
          </w:p>
          <w:p w14:paraId="5C27EDD6" w14:textId="2A01FF46" w:rsidR="0089176F" w:rsidRPr="00C93F86" w:rsidRDefault="0089176F" w:rsidP="0089176F">
            <w:pPr>
              <w:pStyle w:val="ListParagraph"/>
              <w:numPr>
                <w:ilvl w:val="1"/>
                <w:numId w:val="41"/>
              </w:numPr>
              <w:spacing w:after="40"/>
              <w:ind w:left="397" w:hanging="284"/>
              <w:jc w:val="both"/>
              <w:rPr>
                <w:lang w:val="pt-BR"/>
              </w:rPr>
            </w:pPr>
            <w:r w:rsidRPr="00C93F86">
              <w:t>Khai phá dữ liệu</w:t>
            </w:r>
          </w:p>
        </w:tc>
        <w:tc>
          <w:tcPr>
            <w:tcW w:w="790" w:type="pct"/>
            <w:shd w:val="clear" w:color="auto" w:fill="auto"/>
            <w:vAlign w:val="center"/>
          </w:tcPr>
          <w:p w14:paraId="6B5C2F6F" w14:textId="77777777" w:rsidR="000911A4" w:rsidRPr="00C93F86" w:rsidRDefault="000911A4" w:rsidP="00065A70">
            <w:pPr>
              <w:tabs>
                <w:tab w:val="num" w:pos="834"/>
              </w:tabs>
              <w:ind w:right="-21"/>
              <w:jc w:val="both"/>
            </w:pPr>
          </w:p>
          <w:p w14:paraId="0F8E715A" w14:textId="77777777" w:rsidR="00065A70" w:rsidRPr="00C93F86" w:rsidRDefault="00065A70" w:rsidP="00065A70">
            <w:pPr>
              <w:tabs>
                <w:tab w:val="num" w:pos="834"/>
              </w:tabs>
              <w:ind w:hanging="31"/>
              <w:jc w:val="both"/>
            </w:pPr>
            <w:r w:rsidRPr="00C93F86">
              <w:t>[1]</w:t>
            </w:r>
          </w:p>
          <w:p w14:paraId="669F5525" w14:textId="77777777" w:rsidR="00065A70" w:rsidRPr="00C93F86" w:rsidRDefault="00065A70" w:rsidP="00065A70">
            <w:pPr>
              <w:tabs>
                <w:tab w:val="num" w:pos="834"/>
              </w:tabs>
              <w:jc w:val="both"/>
            </w:pPr>
            <w:r w:rsidRPr="00C93F86">
              <w:t xml:space="preserve">Chương 10, </w:t>
            </w:r>
            <w:proofErr w:type="gramStart"/>
            <w:r w:rsidRPr="00C93F86">
              <w:t>11;</w:t>
            </w:r>
            <w:proofErr w:type="gramEnd"/>
          </w:p>
          <w:p w14:paraId="09926947" w14:textId="77777777" w:rsidR="00065A70" w:rsidRPr="00C93F86" w:rsidRDefault="00065A70" w:rsidP="00065A70">
            <w:pPr>
              <w:tabs>
                <w:tab w:val="num" w:pos="834"/>
              </w:tabs>
              <w:jc w:val="both"/>
            </w:pPr>
            <w:r w:rsidRPr="00C93F86">
              <w:t xml:space="preserve">[2] Chương </w:t>
            </w:r>
            <w:proofErr w:type="gramStart"/>
            <w:r w:rsidRPr="00C93F86">
              <w:t>5;</w:t>
            </w:r>
            <w:proofErr w:type="gramEnd"/>
          </w:p>
          <w:p w14:paraId="50DD6D6F" w14:textId="77777777" w:rsidR="00065A70" w:rsidRPr="00C93F86" w:rsidRDefault="00065A70" w:rsidP="00065A70">
            <w:pPr>
              <w:tabs>
                <w:tab w:val="num" w:pos="834"/>
              </w:tabs>
              <w:jc w:val="both"/>
            </w:pPr>
            <w:r w:rsidRPr="00C93F86">
              <w:t xml:space="preserve">[3] Chương </w:t>
            </w:r>
            <w:proofErr w:type="gramStart"/>
            <w:r w:rsidRPr="00C93F86">
              <w:t>4;</w:t>
            </w:r>
            <w:proofErr w:type="gramEnd"/>
          </w:p>
          <w:p w14:paraId="59BC0E58" w14:textId="77777777" w:rsidR="00065A70" w:rsidRPr="00C93F86" w:rsidRDefault="00065A70" w:rsidP="00065A70">
            <w:pPr>
              <w:tabs>
                <w:tab w:val="num" w:pos="834"/>
              </w:tabs>
              <w:jc w:val="both"/>
            </w:pPr>
            <w:r w:rsidRPr="00C93F86">
              <w:t xml:space="preserve">[4] Chương </w:t>
            </w:r>
            <w:proofErr w:type="gramStart"/>
            <w:r w:rsidRPr="00C93F86">
              <w:t>3;</w:t>
            </w:r>
            <w:proofErr w:type="gramEnd"/>
          </w:p>
          <w:p w14:paraId="1E7F29B3" w14:textId="77777777" w:rsidR="00065A70" w:rsidRPr="00C93F86" w:rsidRDefault="00065A70" w:rsidP="00065A70">
            <w:pPr>
              <w:tabs>
                <w:tab w:val="num" w:pos="834"/>
              </w:tabs>
              <w:jc w:val="both"/>
            </w:pPr>
            <w:r w:rsidRPr="00C93F86">
              <w:t xml:space="preserve">[5] Chương </w:t>
            </w:r>
            <w:proofErr w:type="gramStart"/>
            <w:r w:rsidRPr="00C93F86">
              <w:t>4;</w:t>
            </w:r>
            <w:proofErr w:type="gramEnd"/>
          </w:p>
          <w:p w14:paraId="0F6F88CE" w14:textId="77777777" w:rsidR="00065A70" w:rsidRPr="00C93F86" w:rsidRDefault="00065A70" w:rsidP="00065A70">
            <w:pPr>
              <w:tabs>
                <w:tab w:val="num" w:pos="834"/>
              </w:tabs>
              <w:jc w:val="both"/>
            </w:pPr>
            <w:r w:rsidRPr="00C93F86">
              <w:t xml:space="preserve">[6] Chương </w:t>
            </w:r>
            <w:proofErr w:type="gramStart"/>
            <w:r w:rsidRPr="00C93F86">
              <w:t>4;</w:t>
            </w:r>
            <w:proofErr w:type="gramEnd"/>
          </w:p>
          <w:p w14:paraId="44DFF2F8" w14:textId="77777777" w:rsidR="00065A70" w:rsidRPr="00C93F86" w:rsidRDefault="00065A70" w:rsidP="00065A70">
            <w:pPr>
              <w:tabs>
                <w:tab w:val="num" w:pos="834"/>
              </w:tabs>
              <w:jc w:val="both"/>
            </w:pPr>
            <w:r w:rsidRPr="00C93F86">
              <w:t xml:space="preserve">[7] Chương </w:t>
            </w:r>
            <w:proofErr w:type="gramStart"/>
            <w:r w:rsidRPr="00C93F86">
              <w:t>VII;</w:t>
            </w:r>
            <w:proofErr w:type="gramEnd"/>
          </w:p>
          <w:p w14:paraId="60389C66" w14:textId="4B4E0EAF" w:rsidR="00065A70" w:rsidRPr="00C93F86" w:rsidRDefault="00065A70" w:rsidP="00065A70">
            <w:pPr>
              <w:tabs>
                <w:tab w:val="num" w:pos="834"/>
              </w:tabs>
              <w:jc w:val="both"/>
            </w:pPr>
            <w:r w:rsidRPr="00C93F86">
              <w:t>[8]</w:t>
            </w:r>
            <w:r w:rsidR="00F82A60" w:rsidRPr="00C93F86">
              <w:t xml:space="preserve"> </w:t>
            </w:r>
            <w:r w:rsidRPr="00C93F86">
              <w:t xml:space="preserve">Phần </w:t>
            </w:r>
            <w:proofErr w:type="gramStart"/>
            <w:r w:rsidRPr="00C93F86">
              <w:t>I;</w:t>
            </w:r>
            <w:proofErr w:type="gramEnd"/>
          </w:p>
          <w:p w14:paraId="02DC21BB" w14:textId="196615F9" w:rsidR="004742C2" w:rsidRPr="00C93F86" w:rsidRDefault="00065A70" w:rsidP="00A40D60">
            <w:pPr>
              <w:widowControl w:val="0"/>
              <w:tabs>
                <w:tab w:val="left" w:pos="993"/>
              </w:tabs>
              <w:jc w:val="both"/>
            </w:pPr>
            <w:r w:rsidRPr="00C93F86">
              <w:t>[9] Chương 1,2;</w:t>
            </w:r>
            <w:r w:rsidR="00A40D60" w:rsidRPr="00C93F86">
              <w:t xml:space="preserve"> </w:t>
            </w:r>
            <w:r w:rsidR="004742C2" w:rsidRPr="00C93F86">
              <w:t>[10]</w:t>
            </w:r>
            <w:r w:rsidRPr="00C93F86">
              <w:t>;</w:t>
            </w:r>
            <w:r w:rsidR="00A40D60" w:rsidRPr="00C93F86">
              <w:t xml:space="preserve"> </w:t>
            </w:r>
            <w:r w:rsidR="004742C2" w:rsidRPr="00C93F86">
              <w:t>[11]</w:t>
            </w:r>
            <w:r w:rsidRPr="00C93F86">
              <w:t>;</w:t>
            </w:r>
            <w:r w:rsidR="00A40D60" w:rsidRPr="00C93F86">
              <w:t xml:space="preserve"> </w:t>
            </w:r>
            <w:r w:rsidR="004742C2" w:rsidRPr="00C93F86">
              <w:t>[12]</w:t>
            </w:r>
            <w:r w:rsidRPr="00C93F86">
              <w:t>;</w:t>
            </w:r>
            <w:r w:rsidR="004742C2" w:rsidRPr="00C93F86">
              <w:t xml:space="preserve"> [13]</w:t>
            </w:r>
          </w:p>
        </w:tc>
        <w:tc>
          <w:tcPr>
            <w:tcW w:w="1151" w:type="pct"/>
            <w:shd w:val="clear" w:color="auto" w:fill="auto"/>
            <w:vAlign w:val="center"/>
          </w:tcPr>
          <w:p w14:paraId="290B8100" w14:textId="77777777" w:rsidR="00E866B6" w:rsidRPr="00C93F86" w:rsidRDefault="00E866B6" w:rsidP="002E1FC3">
            <w:pPr>
              <w:tabs>
                <w:tab w:val="left" w:pos="720"/>
              </w:tabs>
              <w:spacing w:before="120"/>
              <w:jc w:val="both"/>
              <w:rPr>
                <w:b/>
                <w:bCs/>
                <w:lang w:val="vi-VN"/>
              </w:rPr>
            </w:pPr>
            <w:r w:rsidRPr="00C93F86">
              <w:rPr>
                <w:b/>
                <w:bCs/>
                <w:lang w:val="pt-BR"/>
              </w:rPr>
              <w:t>Giảng viên</w:t>
            </w:r>
            <w:r w:rsidRPr="00C93F86">
              <w:rPr>
                <w:b/>
                <w:bCs/>
                <w:lang w:val="vi-VN"/>
              </w:rPr>
              <w:t>:</w:t>
            </w:r>
          </w:p>
          <w:p w14:paraId="39609BF1" w14:textId="77777777" w:rsidR="00E866B6" w:rsidRPr="00C93F86" w:rsidRDefault="00E866B6" w:rsidP="002E1FC3">
            <w:pPr>
              <w:pStyle w:val="ListParagraph"/>
              <w:numPr>
                <w:ilvl w:val="0"/>
                <w:numId w:val="37"/>
              </w:numPr>
              <w:ind w:left="142" w:hanging="142"/>
              <w:jc w:val="both"/>
              <w:rPr>
                <w:lang w:val="pt-BR"/>
              </w:rPr>
            </w:pPr>
            <w:r w:rsidRPr="00C93F86">
              <w:rPr>
                <w:lang w:val="pt-BR"/>
              </w:rPr>
              <w:t>Nhắc lại một số lý thuyết</w:t>
            </w:r>
          </w:p>
          <w:p w14:paraId="4A4B3634" w14:textId="77777777" w:rsidR="00E866B6" w:rsidRPr="00C93F86" w:rsidRDefault="00E866B6" w:rsidP="002E1FC3">
            <w:pPr>
              <w:pStyle w:val="ListParagraph"/>
              <w:numPr>
                <w:ilvl w:val="0"/>
                <w:numId w:val="37"/>
              </w:numPr>
              <w:ind w:left="142" w:hanging="142"/>
              <w:jc w:val="both"/>
              <w:rPr>
                <w:lang w:val="pt-BR"/>
              </w:rPr>
            </w:pPr>
            <w:r w:rsidRPr="00C93F86">
              <w:rPr>
                <w:lang w:val="pt-BR"/>
              </w:rPr>
              <w:t>Hướng dẫn trả lời câu hỏi</w:t>
            </w:r>
          </w:p>
          <w:p w14:paraId="2B194D02" w14:textId="152AAC7E" w:rsidR="00E866B6" w:rsidRPr="00C93F86" w:rsidRDefault="00E866B6" w:rsidP="002E1FC3">
            <w:pPr>
              <w:pStyle w:val="ListParagraph"/>
              <w:numPr>
                <w:ilvl w:val="0"/>
                <w:numId w:val="37"/>
              </w:numPr>
              <w:ind w:left="142" w:hanging="142"/>
              <w:jc w:val="both"/>
              <w:rPr>
                <w:lang w:val="pt-BR"/>
              </w:rPr>
            </w:pPr>
            <w:r w:rsidRPr="00C93F86">
              <w:rPr>
                <w:lang w:val="pt-BR"/>
              </w:rPr>
              <w:t>Hướng dẫn thực hành</w:t>
            </w:r>
          </w:p>
          <w:p w14:paraId="6880E41D" w14:textId="77777777" w:rsidR="00490D05" w:rsidRPr="00C93F86" w:rsidRDefault="00490D05" w:rsidP="002E1FC3">
            <w:pPr>
              <w:jc w:val="both"/>
              <w:rPr>
                <w:lang w:val="pt-BR"/>
              </w:rPr>
            </w:pPr>
            <w:r w:rsidRPr="00C93F86">
              <w:rPr>
                <w:lang w:val="pt-BR"/>
              </w:rPr>
              <w:t>- Chữa bài thực hành</w:t>
            </w:r>
          </w:p>
          <w:p w14:paraId="020CFCFA" w14:textId="3CA41970" w:rsidR="00874562" w:rsidRPr="00C93F86" w:rsidRDefault="00874562" w:rsidP="002E1FC3">
            <w:pPr>
              <w:pStyle w:val="ListParagraph"/>
              <w:numPr>
                <w:ilvl w:val="0"/>
                <w:numId w:val="37"/>
              </w:numPr>
              <w:ind w:left="142" w:hanging="142"/>
              <w:jc w:val="both"/>
              <w:rPr>
                <w:lang w:val="pt-BR"/>
              </w:rPr>
            </w:pPr>
            <w:r w:rsidRPr="00C93F86">
              <w:rPr>
                <w:lang w:val="pt-BR"/>
              </w:rPr>
              <w:t xml:space="preserve">Trả lời </w:t>
            </w:r>
            <w:r w:rsidR="00A058FC" w:rsidRPr="00C93F86">
              <w:rPr>
                <w:lang w:val="pt-BR"/>
              </w:rPr>
              <w:t>các câu hỏi về bài tập nhóm</w:t>
            </w:r>
          </w:p>
          <w:p w14:paraId="57E54AA2" w14:textId="77777777" w:rsidR="00E866B6" w:rsidRPr="00C93F86" w:rsidRDefault="00E866B6" w:rsidP="002E1FC3">
            <w:pPr>
              <w:tabs>
                <w:tab w:val="left" w:pos="720"/>
              </w:tabs>
              <w:jc w:val="both"/>
              <w:rPr>
                <w:b/>
                <w:bCs/>
                <w:lang w:val="vi-VN"/>
              </w:rPr>
            </w:pPr>
            <w:r w:rsidRPr="00C93F86">
              <w:rPr>
                <w:b/>
                <w:bCs/>
                <w:lang w:val="pt-BR"/>
              </w:rPr>
              <w:t>Sinh viên</w:t>
            </w:r>
            <w:r w:rsidRPr="00C93F86">
              <w:rPr>
                <w:b/>
                <w:bCs/>
                <w:lang w:val="vi-VN"/>
              </w:rPr>
              <w:t>:</w:t>
            </w:r>
          </w:p>
          <w:p w14:paraId="126D1BCB" w14:textId="77777777" w:rsidR="00E866B6" w:rsidRPr="00C93F86" w:rsidRDefault="00E866B6" w:rsidP="002E1FC3">
            <w:pPr>
              <w:pStyle w:val="ListParagraph"/>
              <w:numPr>
                <w:ilvl w:val="0"/>
                <w:numId w:val="37"/>
              </w:numPr>
              <w:ind w:left="142" w:hanging="142"/>
              <w:jc w:val="both"/>
              <w:rPr>
                <w:lang w:val="pt-BR"/>
              </w:rPr>
            </w:pPr>
            <w:r w:rsidRPr="00C93F86">
              <w:rPr>
                <w:lang w:val="pt-BR"/>
              </w:rPr>
              <w:t>Đọc tài liệu trước</w:t>
            </w:r>
          </w:p>
          <w:p w14:paraId="7ED006A5" w14:textId="3EC75985" w:rsidR="00E866B6" w:rsidRPr="00C93F86" w:rsidRDefault="00ED4509" w:rsidP="002E1FC3">
            <w:pPr>
              <w:pStyle w:val="ListParagraph"/>
              <w:numPr>
                <w:ilvl w:val="0"/>
                <w:numId w:val="37"/>
              </w:numPr>
              <w:ind w:left="142" w:hanging="142"/>
              <w:jc w:val="both"/>
              <w:rPr>
                <w:lang w:val="pt-BR"/>
              </w:rPr>
            </w:pPr>
            <w:r w:rsidRPr="00C93F86">
              <w:rPr>
                <w:lang w:val="pt-BR"/>
              </w:rPr>
              <w:t xml:space="preserve">Theo dõi các bước </w:t>
            </w:r>
            <w:r w:rsidR="00E866B6" w:rsidRPr="00C93F86">
              <w:rPr>
                <w:lang w:val="pt-BR"/>
              </w:rPr>
              <w:t>thực hành</w:t>
            </w:r>
          </w:p>
          <w:p w14:paraId="0D9BE839" w14:textId="00C20B07" w:rsidR="00E866B6" w:rsidRPr="00C93F86" w:rsidRDefault="00E866B6" w:rsidP="002E1FC3">
            <w:pPr>
              <w:pStyle w:val="ListParagraph"/>
              <w:numPr>
                <w:ilvl w:val="0"/>
                <w:numId w:val="37"/>
              </w:numPr>
              <w:ind w:left="142" w:hanging="142"/>
              <w:jc w:val="both"/>
              <w:rPr>
                <w:lang w:val="pt-BR"/>
              </w:rPr>
            </w:pPr>
            <w:r w:rsidRPr="00C93F86">
              <w:rPr>
                <w:lang w:val="pt-BR"/>
              </w:rPr>
              <w:t>Làm bài thực hành</w:t>
            </w:r>
          </w:p>
          <w:p w14:paraId="312884FC" w14:textId="77777777" w:rsidR="00E866B6" w:rsidRPr="00C93F86" w:rsidRDefault="00E866B6" w:rsidP="002E1FC3">
            <w:pPr>
              <w:pStyle w:val="ListParagraph"/>
              <w:numPr>
                <w:ilvl w:val="0"/>
                <w:numId w:val="37"/>
              </w:numPr>
              <w:ind w:left="142" w:hanging="142"/>
              <w:jc w:val="both"/>
              <w:rPr>
                <w:lang w:val="pt-BR"/>
              </w:rPr>
            </w:pPr>
            <w:r w:rsidRPr="00C93F86">
              <w:rPr>
                <w:lang w:val="pt-BR"/>
              </w:rPr>
              <w:t>Tham gia thảo luận</w:t>
            </w:r>
          </w:p>
          <w:p w14:paraId="7A828CD0" w14:textId="0F36D935" w:rsidR="00E866B6" w:rsidRPr="00C93F86" w:rsidRDefault="00E866B6" w:rsidP="002E1FC3">
            <w:pPr>
              <w:pStyle w:val="ListParagraph"/>
              <w:numPr>
                <w:ilvl w:val="0"/>
                <w:numId w:val="37"/>
              </w:numPr>
              <w:ind w:left="142" w:hanging="142"/>
              <w:jc w:val="both"/>
              <w:rPr>
                <w:lang w:val="pt-BR"/>
              </w:rPr>
            </w:pPr>
            <w:r w:rsidRPr="00C93F86">
              <w:rPr>
                <w:lang w:val="pt-BR"/>
              </w:rPr>
              <w:t xml:space="preserve">Tham gia chữa </w:t>
            </w:r>
            <w:r w:rsidR="00ED4509" w:rsidRPr="00C93F86">
              <w:rPr>
                <w:lang w:val="pt-BR"/>
              </w:rPr>
              <w:t xml:space="preserve">bài </w:t>
            </w:r>
            <w:r w:rsidRPr="00C93F86">
              <w:rPr>
                <w:lang w:val="pt-BR"/>
              </w:rPr>
              <w:t>thực hành</w:t>
            </w:r>
          </w:p>
          <w:p w14:paraId="5206C77E" w14:textId="7E70B414" w:rsidR="00C60951" w:rsidRPr="00C93F86" w:rsidRDefault="00E866B6" w:rsidP="006E14D4">
            <w:pPr>
              <w:pStyle w:val="ListParagraph"/>
              <w:numPr>
                <w:ilvl w:val="0"/>
                <w:numId w:val="37"/>
              </w:numPr>
              <w:ind w:left="142" w:hanging="142"/>
              <w:jc w:val="both"/>
              <w:rPr>
                <w:lang w:val="pt-BR"/>
              </w:rPr>
            </w:pPr>
            <w:r w:rsidRPr="00C93F86">
              <w:rPr>
                <w:lang w:val="pt-BR"/>
              </w:rPr>
              <w:t>Hỏi các câu hỏi về bài tập nhóm</w:t>
            </w:r>
          </w:p>
        </w:tc>
        <w:tc>
          <w:tcPr>
            <w:tcW w:w="791" w:type="pct"/>
            <w:shd w:val="clear" w:color="auto" w:fill="auto"/>
            <w:vAlign w:val="center"/>
          </w:tcPr>
          <w:p w14:paraId="7C28FBE5" w14:textId="77777777" w:rsidR="00C60951" w:rsidRPr="00C93F86" w:rsidRDefault="00C60951" w:rsidP="002E1FC3">
            <w:pPr>
              <w:pStyle w:val="ListParagraph"/>
              <w:numPr>
                <w:ilvl w:val="0"/>
                <w:numId w:val="37"/>
              </w:numPr>
              <w:ind w:left="142" w:hanging="142"/>
              <w:jc w:val="both"/>
              <w:rPr>
                <w:lang w:val="pt-BR"/>
              </w:rPr>
            </w:pPr>
            <w:r w:rsidRPr="00C93F86">
              <w:rPr>
                <w:lang w:val="pt-BR"/>
              </w:rPr>
              <w:t>Điểm danh</w:t>
            </w:r>
          </w:p>
          <w:p w14:paraId="4B547322" w14:textId="1A9E31B0" w:rsidR="00C60951" w:rsidRPr="00C93F86" w:rsidRDefault="00C60951" w:rsidP="002E1FC3">
            <w:pPr>
              <w:pStyle w:val="ListParagraph"/>
              <w:numPr>
                <w:ilvl w:val="0"/>
                <w:numId w:val="37"/>
              </w:numPr>
              <w:ind w:left="142" w:hanging="142"/>
              <w:jc w:val="both"/>
              <w:rPr>
                <w:lang w:val="pt-BR"/>
              </w:rPr>
            </w:pPr>
            <w:r w:rsidRPr="00C93F86">
              <w:rPr>
                <w:lang w:val="pt-BR"/>
              </w:rPr>
              <w:t>Trả lời câu hỏi trong Seminar 6</w:t>
            </w:r>
          </w:p>
          <w:p w14:paraId="69200E55" w14:textId="463791EE" w:rsidR="00C60951" w:rsidRPr="00C93F86" w:rsidRDefault="00A642FD" w:rsidP="002E1FC3">
            <w:pPr>
              <w:pStyle w:val="ListParagraph"/>
              <w:numPr>
                <w:ilvl w:val="0"/>
                <w:numId w:val="37"/>
              </w:numPr>
              <w:ind w:left="142" w:hanging="142"/>
              <w:jc w:val="both"/>
              <w:rPr>
                <w:lang w:val="vi-VN"/>
              </w:rPr>
            </w:pPr>
            <w:r w:rsidRPr="00C93F86">
              <w:rPr>
                <w:lang w:val="pt-BR"/>
              </w:rPr>
              <w:t xml:space="preserve">Làm bài </w:t>
            </w:r>
            <w:r w:rsidR="00C60951" w:rsidRPr="00C93F86">
              <w:rPr>
                <w:lang w:val="pt-BR"/>
              </w:rPr>
              <w:t xml:space="preserve">thực hành  </w:t>
            </w:r>
          </w:p>
        </w:tc>
        <w:tc>
          <w:tcPr>
            <w:tcW w:w="343" w:type="pct"/>
            <w:shd w:val="clear" w:color="auto" w:fill="auto"/>
            <w:vAlign w:val="center"/>
          </w:tcPr>
          <w:p w14:paraId="6462C183" w14:textId="25E0BC36" w:rsidR="00331287" w:rsidRPr="00C93F86" w:rsidRDefault="00331287" w:rsidP="00334B1A">
            <w:pPr>
              <w:tabs>
                <w:tab w:val="num" w:pos="834"/>
              </w:tabs>
              <w:jc w:val="center"/>
            </w:pPr>
            <w:r w:rsidRPr="00C93F86">
              <w:t>1.4</w:t>
            </w:r>
          </w:p>
          <w:p w14:paraId="3BA69D73" w14:textId="77777777" w:rsidR="00331287" w:rsidRPr="00C93F86" w:rsidRDefault="00331287" w:rsidP="00334B1A">
            <w:pPr>
              <w:tabs>
                <w:tab w:val="num" w:pos="834"/>
              </w:tabs>
              <w:jc w:val="center"/>
            </w:pPr>
            <w:r w:rsidRPr="00C93F86">
              <w:t>2.1</w:t>
            </w:r>
          </w:p>
          <w:p w14:paraId="01F31CF9" w14:textId="77777777" w:rsidR="00331287" w:rsidRPr="00C93F86" w:rsidRDefault="00331287" w:rsidP="00334B1A">
            <w:pPr>
              <w:tabs>
                <w:tab w:val="num" w:pos="834"/>
              </w:tabs>
              <w:jc w:val="center"/>
            </w:pPr>
            <w:r w:rsidRPr="00C93F86">
              <w:t>2.2</w:t>
            </w:r>
          </w:p>
          <w:p w14:paraId="66AB27EA" w14:textId="77777777" w:rsidR="00331287" w:rsidRPr="00C93F86" w:rsidRDefault="00331287" w:rsidP="00334B1A">
            <w:pPr>
              <w:tabs>
                <w:tab w:val="num" w:pos="834"/>
              </w:tabs>
              <w:jc w:val="center"/>
            </w:pPr>
            <w:r w:rsidRPr="00C93F86">
              <w:t>3.1</w:t>
            </w:r>
          </w:p>
          <w:p w14:paraId="4F272356" w14:textId="77777777" w:rsidR="00331287" w:rsidRPr="00C93F86" w:rsidRDefault="00331287" w:rsidP="00334B1A">
            <w:pPr>
              <w:tabs>
                <w:tab w:val="num" w:pos="834"/>
              </w:tabs>
              <w:jc w:val="center"/>
            </w:pPr>
            <w:r w:rsidRPr="00C93F86">
              <w:t>3.2</w:t>
            </w:r>
          </w:p>
          <w:p w14:paraId="0DD2B065" w14:textId="6D81D5DE" w:rsidR="00C60951" w:rsidRPr="00C93F86" w:rsidRDefault="00331287" w:rsidP="00334B1A">
            <w:pPr>
              <w:tabs>
                <w:tab w:val="num" w:pos="834"/>
              </w:tabs>
              <w:jc w:val="center"/>
            </w:pPr>
            <w:r w:rsidRPr="00C93F86">
              <w:t>3.3</w:t>
            </w:r>
          </w:p>
        </w:tc>
      </w:tr>
      <w:tr w:rsidR="00C93F86" w:rsidRPr="00C93F86" w14:paraId="3AA0C2B7" w14:textId="77777777" w:rsidTr="00A40D60">
        <w:trPr>
          <w:trHeight w:val="697"/>
        </w:trPr>
        <w:tc>
          <w:tcPr>
            <w:tcW w:w="405" w:type="pct"/>
            <w:shd w:val="clear" w:color="auto" w:fill="auto"/>
            <w:vAlign w:val="center"/>
          </w:tcPr>
          <w:p w14:paraId="46B0C532" w14:textId="7FCA9B4D" w:rsidR="003B715F" w:rsidRPr="00C93F86" w:rsidRDefault="003B715F" w:rsidP="00334B1A">
            <w:pPr>
              <w:widowControl w:val="0"/>
              <w:tabs>
                <w:tab w:val="left" w:pos="993"/>
              </w:tabs>
              <w:jc w:val="center"/>
              <w:rPr>
                <w:b/>
                <w:bCs/>
                <w:lang w:val="vi-VN"/>
              </w:rPr>
            </w:pPr>
            <w:r w:rsidRPr="00C93F86">
              <w:rPr>
                <w:b/>
                <w:bCs/>
                <w:lang w:val="vi-VN"/>
              </w:rPr>
              <w:t>13</w:t>
            </w:r>
          </w:p>
        </w:tc>
        <w:tc>
          <w:tcPr>
            <w:tcW w:w="1519" w:type="pct"/>
            <w:shd w:val="clear" w:color="auto" w:fill="auto"/>
          </w:tcPr>
          <w:p w14:paraId="4705A74E" w14:textId="77777777" w:rsidR="003B715F" w:rsidRPr="00C93F86" w:rsidRDefault="003B715F" w:rsidP="002E1FC3">
            <w:pPr>
              <w:tabs>
                <w:tab w:val="left" w:pos="720"/>
              </w:tabs>
              <w:spacing w:before="120"/>
              <w:jc w:val="both"/>
              <w:rPr>
                <w:b/>
                <w:bCs/>
              </w:rPr>
            </w:pPr>
            <w:r w:rsidRPr="00C93F86">
              <w:rPr>
                <w:b/>
                <w:bCs/>
                <w:lang w:val="pt-BR"/>
              </w:rPr>
              <w:t xml:space="preserve">Seminar </w:t>
            </w:r>
            <w:r w:rsidRPr="00C93F86">
              <w:rPr>
                <w:b/>
                <w:bCs/>
                <w:lang w:val="vi-VN"/>
              </w:rPr>
              <w:t>7</w:t>
            </w:r>
          </w:p>
          <w:p w14:paraId="29AADD20" w14:textId="77777777" w:rsidR="003B715F" w:rsidRPr="00C93F86" w:rsidRDefault="003B715F" w:rsidP="002E1FC3">
            <w:pPr>
              <w:tabs>
                <w:tab w:val="left" w:pos="720"/>
              </w:tabs>
              <w:spacing w:before="120"/>
              <w:jc w:val="both"/>
              <w:rPr>
                <w:b/>
                <w:bCs/>
              </w:rPr>
            </w:pPr>
          </w:p>
          <w:p w14:paraId="3EF03ED7" w14:textId="0A5711EE" w:rsidR="003B715F" w:rsidRPr="00C93F86" w:rsidRDefault="003B715F" w:rsidP="00AA3731">
            <w:pPr>
              <w:pStyle w:val="ListParagraph"/>
              <w:numPr>
                <w:ilvl w:val="0"/>
                <w:numId w:val="37"/>
              </w:numPr>
              <w:spacing w:before="60" w:after="40" w:line="288" w:lineRule="auto"/>
              <w:ind w:left="142" w:hanging="142"/>
              <w:jc w:val="both"/>
              <w:rPr>
                <w:lang w:val="pt-BR"/>
              </w:rPr>
            </w:pPr>
            <w:r w:rsidRPr="00C93F86">
              <w:rPr>
                <w:lang w:val="pt-BR"/>
              </w:rPr>
              <w:t>Tổng kết lại các kiến thức chính của học phần</w:t>
            </w:r>
          </w:p>
          <w:p w14:paraId="0689D8F9" w14:textId="3173262A" w:rsidR="003B715F" w:rsidRPr="00C93F86" w:rsidRDefault="003B715F" w:rsidP="00AA3731">
            <w:pPr>
              <w:pStyle w:val="ListParagraph"/>
              <w:numPr>
                <w:ilvl w:val="0"/>
                <w:numId w:val="37"/>
              </w:numPr>
              <w:spacing w:before="60" w:after="40" w:line="288" w:lineRule="auto"/>
              <w:ind w:left="142" w:hanging="142"/>
              <w:jc w:val="both"/>
              <w:rPr>
                <w:b/>
                <w:bCs/>
                <w:i/>
                <w:lang w:val="pt-BR"/>
              </w:rPr>
            </w:pPr>
            <w:r w:rsidRPr="00C93F86">
              <w:rPr>
                <w:b/>
                <w:i/>
                <w:lang w:val="pt-BR"/>
              </w:rPr>
              <w:t>Bài kiểm tra cá nhân</w:t>
            </w:r>
          </w:p>
        </w:tc>
        <w:tc>
          <w:tcPr>
            <w:tcW w:w="790" w:type="pct"/>
          </w:tcPr>
          <w:p w14:paraId="659D71C0" w14:textId="77777777" w:rsidR="003B715F" w:rsidRPr="00C93F86" w:rsidRDefault="003B715F" w:rsidP="00607E00">
            <w:pPr>
              <w:tabs>
                <w:tab w:val="num" w:pos="834"/>
              </w:tabs>
              <w:ind w:hanging="31"/>
              <w:jc w:val="both"/>
            </w:pPr>
          </w:p>
          <w:p w14:paraId="715578B5" w14:textId="59E782F6" w:rsidR="003B715F" w:rsidRPr="00C93F86" w:rsidRDefault="003B715F" w:rsidP="00607E00">
            <w:pPr>
              <w:widowControl w:val="0"/>
              <w:tabs>
                <w:tab w:val="left" w:pos="993"/>
              </w:tabs>
              <w:jc w:val="center"/>
            </w:pPr>
          </w:p>
        </w:tc>
        <w:tc>
          <w:tcPr>
            <w:tcW w:w="1151" w:type="pct"/>
            <w:shd w:val="clear" w:color="auto" w:fill="auto"/>
            <w:vAlign w:val="center"/>
          </w:tcPr>
          <w:p w14:paraId="07DBCE52" w14:textId="77777777" w:rsidR="003B715F" w:rsidRPr="00C93F86" w:rsidRDefault="003B715F" w:rsidP="00820476">
            <w:pPr>
              <w:tabs>
                <w:tab w:val="left" w:pos="720"/>
              </w:tabs>
              <w:spacing w:before="120"/>
              <w:jc w:val="both"/>
              <w:rPr>
                <w:b/>
                <w:bCs/>
                <w:lang w:val="vi-VN"/>
              </w:rPr>
            </w:pPr>
            <w:r w:rsidRPr="00C93F86">
              <w:rPr>
                <w:b/>
                <w:bCs/>
                <w:lang w:val="pt-BR"/>
              </w:rPr>
              <w:t>Giảng viên</w:t>
            </w:r>
            <w:r w:rsidRPr="00C93F86">
              <w:rPr>
                <w:b/>
                <w:bCs/>
                <w:lang w:val="vi-VN"/>
              </w:rPr>
              <w:t>:</w:t>
            </w:r>
          </w:p>
          <w:p w14:paraId="1686C3AF" w14:textId="77777777" w:rsidR="003B715F" w:rsidRPr="00C93F86" w:rsidRDefault="003B715F" w:rsidP="00820476">
            <w:pPr>
              <w:pStyle w:val="ListParagraph"/>
              <w:numPr>
                <w:ilvl w:val="0"/>
                <w:numId w:val="37"/>
              </w:numPr>
              <w:ind w:left="142" w:hanging="142"/>
              <w:jc w:val="both"/>
              <w:rPr>
                <w:lang w:val="pt-BR"/>
              </w:rPr>
            </w:pPr>
            <w:r w:rsidRPr="00C93F86">
              <w:rPr>
                <w:lang w:val="pt-BR"/>
              </w:rPr>
              <w:t>Hướng dẫn trả lời câu hỏi</w:t>
            </w:r>
          </w:p>
          <w:p w14:paraId="4B0DC446" w14:textId="77777777" w:rsidR="003B715F" w:rsidRPr="00C93F86" w:rsidRDefault="003B715F" w:rsidP="00820476">
            <w:pPr>
              <w:pStyle w:val="ListParagraph"/>
              <w:numPr>
                <w:ilvl w:val="0"/>
                <w:numId w:val="37"/>
              </w:numPr>
              <w:ind w:left="142" w:hanging="142"/>
              <w:jc w:val="both"/>
              <w:rPr>
                <w:lang w:val="pt-BR"/>
              </w:rPr>
            </w:pPr>
            <w:r w:rsidRPr="00C93F86">
              <w:rPr>
                <w:lang w:val="pt-BR"/>
              </w:rPr>
              <w:t>Trả lời các câu hỏi về bài tập nhóm</w:t>
            </w:r>
          </w:p>
          <w:p w14:paraId="6A2F9801" w14:textId="77777777" w:rsidR="003B715F" w:rsidRPr="00C93F86" w:rsidRDefault="003B715F" w:rsidP="00820476">
            <w:pPr>
              <w:pStyle w:val="ListParagraph"/>
              <w:numPr>
                <w:ilvl w:val="0"/>
                <w:numId w:val="37"/>
              </w:numPr>
              <w:ind w:left="142" w:hanging="142"/>
              <w:jc w:val="both"/>
              <w:rPr>
                <w:lang w:val="pt-BR"/>
              </w:rPr>
            </w:pPr>
            <w:r w:rsidRPr="00C93F86">
              <w:rPr>
                <w:lang w:val="pt-BR"/>
              </w:rPr>
              <w:t>Tổng kết lại các kiến thức chính của học phần</w:t>
            </w:r>
          </w:p>
          <w:p w14:paraId="3EE751C1" w14:textId="77777777" w:rsidR="003B715F" w:rsidRPr="00C93F86" w:rsidRDefault="003B715F" w:rsidP="00820476">
            <w:pPr>
              <w:pStyle w:val="ListParagraph"/>
              <w:numPr>
                <w:ilvl w:val="0"/>
                <w:numId w:val="37"/>
              </w:numPr>
              <w:ind w:left="142" w:hanging="142"/>
              <w:jc w:val="both"/>
              <w:rPr>
                <w:lang w:val="pt-BR"/>
              </w:rPr>
            </w:pPr>
            <w:r w:rsidRPr="00C93F86">
              <w:rPr>
                <w:lang w:val="pt-BR"/>
              </w:rPr>
              <w:t>Giới thiệu Rubric 2</w:t>
            </w:r>
          </w:p>
          <w:p w14:paraId="4B382876" w14:textId="77777777" w:rsidR="003B715F" w:rsidRPr="00C93F86" w:rsidRDefault="003B715F" w:rsidP="00820476">
            <w:pPr>
              <w:pStyle w:val="ListParagraph"/>
              <w:numPr>
                <w:ilvl w:val="0"/>
                <w:numId w:val="37"/>
              </w:numPr>
              <w:ind w:left="142" w:hanging="142"/>
              <w:jc w:val="both"/>
              <w:rPr>
                <w:lang w:val="pt-BR"/>
              </w:rPr>
            </w:pPr>
            <w:r w:rsidRPr="00C93F86">
              <w:rPr>
                <w:lang w:val="pt-BR"/>
              </w:rPr>
              <w:t>Giao đề kiểm tra, giám sát sinh viên làm bài kiểm tra</w:t>
            </w:r>
          </w:p>
          <w:p w14:paraId="44751E6B" w14:textId="77777777" w:rsidR="003B715F" w:rsidRPr="00C93F86" w:rsidRDefault="003B715F" w:rsidP="00820476">
            <w:pPr>
              <w:pStyle w:val="ListParagraph"/>
              <w:numPr>
                <w:ilvl w:val="0"/>
                <w:numId w:val="37"/>
              </w:numPr>
              <w:ind w:left="142" w:hanging="142"/>
              <w:jc w:val="both"/>
              <w:rPr>
                <w:lang w:val="pt-BR"/>
              </w:rPr>
            </w:pPr>
            <w:r w:rsidRPr="00C93F86">
              <w:rPr>
                <w:lang w:val="pt-BR"/>
              </w:rPr>
              <w:t>Chữa bài kiểm tra</w:t>
            </w:r>
          </w:p>
          <w:p w14:paraId="5C1CC9C2" w14:textId="77777777" w:rsidR="003B715F" w:rsidRPr="00C93F86" w:rsidRDefault="003B715F" w:rsidP="00820476">
            <w:pPr>
              <w:tabs>
                <w:tab w:val="left" w:pos="720"/>
              </w:tabs>
              <w:jc w:val="both"/>
              <w:rPr>
                <w:b/>
                <w:bCs/>
                <w:lang w:val="vi-VN"/>
              </w:rPr>
            </w:pPr>
            <w:r w:rsidRPr="00C93F86">
              <w:rPr>
                <w:b/>
                <w:bCs/>
                <w:lang w:val="pt-BR"/>
              </w:rPr>
              <w:t>Sinh viên</w:t>
            </w:r>
            <w:r w:rsidRPr="00C93F86">
              <w:rPr>
                <w:b/>
                <w:bCs/>
                <w:lang w:val="vi-VN"/>
              </w:rPr>
              <w:t>:</w:t>
            </w:r>
          </w:p>
          <w:p w14:paraId="5774FDFA" w14:textId="77777777" w:rsidR="003B715F" w:rsidRPr="00C93F86" w:rsidRDefault="003B715F" w:rsidP="00820476">
            <w:pPr>
              <w:pStyle w:val="ListParagraph"/>
              <w:numPr>
                <w:ilvl w:val="0"/>
                <w:numId w:val="37"/>
              </w:numPr>
              <w:ind w:left="142" w:hanging="142"/>
              <w:jc w:val="both"/>
              <w:rPr>
                <w:lang w:val="pt-BR"/>
              </w:rPr>
            </w:pPr>
            <w:r w:rsidRPr="00C93F86">
              <w:rPr>
                <w:lang w:val="pt-BR"/>
              </w:rPr>
              <w:t>Đọc tài liệu trước</w:t>
            </w:r>
          </w:p>
          <w:p w14:paraId="3E404C3E" w14:textId="77777777" w:rsidR="003B715F" w:rsidRPr="00C93F86" w:rsidRDefault="003B715F" w:rsidP="00820476">
            <w:pPr>
              <w:pStyle w:val="ListParagraph"/>
              <w:numPr>
                <w:ilvl w:val="0"/>
                <w:numId w:val="37"/>
              </w:numPr>
              <w:ind w:left="142" w:hanging="142"/>
              <w:jc w:val="both"/>
              <w:rPr>
                <w:lang w:val="pt-BR"/>
              </w:rPr>
            </w:pPr>
            <w:r w:rsidRPr="00C93F86">
              <w:rPr>
                <w:lang w:val="pt-BR"/>
              </w:rPr>
              <w:t xml:space="preserve">Theo dõi việc tổng </w:t>
            </w:r>
            <w:r w:rsidRPr="00C93F86">
              <w:rPr>
                <w:lang w:val="pt-BR"/>
              </w:rPr>
              <w:lastRenderedPageBreak/>
              <w:t>kết kiến thức chính</w:t>
            </w:r>
          </w:p>
          <w:p w14:paraId="43B9B9FE" w14:textId="77777777" w:rsidR="003B715F" w:rsidRPr="00C93F86" w:rsidRDefault="003B715F" w:rsidP="00820476">
            <w:pPr>
              <w:pStyle w:val="ListParagraph"/>
              <w:numPr>
                <w:ilvl w:val="0"/>
                <w:numId w:val="37"/>
              </w:numPr>
              <w:ind w:left="142" w:hanging="142"/>
              <w:jc w:val="both"/>
              <w:rPr>
                <w:lang w:val="pt-BR"/>
              </w:rPr>
            </w:pPr>
            <w:r w:rsidRPr="00C93F86">
              <w:rPr>
                <w:lang w:val="pt-BR"/>
              </w:rPr>
              <w:t>Tham gia thảo luận</w:t>
            </w:r>
          </w:p>
          <w:p w14:paraId="47212C73" w14:textId="77777777" w:rsidR="003B715F" w:rsidRPr="00C93F86" w:rsidRDefault="003B715F" w:rsidP="00820476">
            <w:pPr>
              <w:pStyle w:val="ListParagraph"/>
              <w:numPr>
                <w:ilvl w:val="0"/>
                <w:numId w:val="37"/>
              </w:numPr>
              <w:ind w:left="142" w:hanging="142"/>
              <w:jc w:val="both"/>
              <w:rPr>
                <w:lang w:val="pt-BR"/>
              </w:rPr>
            </w:pPr>
            <w:r w:rsidRPr="00C93F86">
              <w:rPr>
                <w:lang w:val="pt-BR"/>
              </w:rPr>
              <w:t>Hỏi các câu hỏi về bài tập nhóm</w:t>
            </w:r>
          </w:p>
          <w:p w14:paraId="7704B70E" w14:textId="5EB3162F" w:rsidR="003B715F" w:rsidRPr="00C93F86" w:rsidRDefault="003B715F" w:rsidP="002E1FC3">
            <w:pPr>
              <w:pStyle w:val="ListParagraph"/>
              <w:numPr>
                <w:ilvl w:val="0"/>
                <w:numId w:val="37"/>
              </w:numPr>
              <w:ind w:left="142" w:hanging="142"/>
              <w:jc w:val="both"/>
              <w:rPr>
                <w:lang w:val="pt-BR"/>
              </w:rPr>
            </w:pPr>
            <w:r w:rsidRPr="00C93F86">
              <w:rPr>
                <w:lang w:val="pt-BR"/>
              </w:rPr>
              <w:t>Làm bài kiểm tra</w:t>
            </w:r>
          </w:p>
        </w:tc>
        <w:tc>
          <w:tcPr>
            <w:tcW w:w="791" w:type="pct"/>
            <w:shd w:val="clear" w:color="auto" w:fill="auto"/>
            <w:vAlign w:val="center"/>
          </w:tcPr>
          <w:p w14:paraId="6A1B01C8" w14:textId="77777777" w:rsidR="003B715F" w:rsidRPr="00C93F86" w:rsidRDefault="003B715F" w:rsidP="00820476">
            <w:pPr>
              <w:pStyle w:val="ListParagraph"/>
              <w:numPr>
                <w:ilvl w:val="0"/>
                <w:numId w:val="37"/>
              </w:numPr>
              <w:ind w:left="142" w:hanging="142"/>
              <w:jc w:val="both"/>
              <w:rPr>
                <w:lang w:val="pt-BR"/>
              </w:rPr>
            </w:pPr>
            <w:r w:rsidRPr="00C93F86">
              <w:rPr>
                <w:lang w:val="pt-BR"/>
              </w:rPr>
              <w:lastRenderedPageBreak/>
              <w:t>Điểm danh</w:t>
            </w:r>
          </w:p>
          <w:p w14:paraId="292051D1" w14:textId="77777777" w:rsidR="003B715F" w:rsidRPr="00C93F86" w:rsidRDefault="003B715F" w:rsidP="00820476">
            <w:pPr>
              <w:pStyle w:val="ListParagraph"/>
              <w:numPr>
                <w:ilvl w:val="0"/>
                <w:numId w:val="37"/>
              </w:numPr>
              <w:ind w:left="142" w:hanging="142"/>
              <w:jc w:val="both"/>
              <w:rPr>
                <w:lang w:val="pt-BR"/>
              </w:rPr>
            </w:pPr>
            <w:r w:rsidRPr="00C93F86">
              <w:rPr>
                <w:lang w:val="pt-BR"/>
              </w:rPr>
              <w:t>Trả lời câu hỏi trong Seminar 7</w:t>
            </w:r>
          </w:p>
          <w:p w14:paraId="0AEF854E" w14:textId="57EF7D0A" w:rsidR="003B715F" w:rsidRPr="00C93F86" w:rsidRDefault="003B715F" w:rsidP="002E1FC3">
            <w:pPr>
              <w:pStyle w:val="ListParagraph"/>
              <w:numPr>
                <w:ilvl w:val="0"/>
                <w:numId w:val="37"/>
              </w:numPr>
              <w:ind w:left="142" w:hanging="142"/>
              <w:jc w:val="both"/>
              <w:rPr>
                <w:lang w:val="pt-BR"/>
              </w:rPr>
            </w:pPr>
            <w:r w:rsidRPr="00C93F86">
              <w:rPr>
                <w:lang w:val="pt-BR"/>
              </w:rPr>
              <w:t>Bài kiểm tra cá nhân (Rubric</w:t>
            </w:r>
            <w:r w:rsidRPr="00C93F86">
              <w:rPr>
                <w:lang w:val="vi-VN"/>
              </w:rPr>
              <w:t xml:space="preserve"> 2)</w:t>
            </w:r>
          </w:p>
        </w:tc>
        <w:tc>
          <w:tcPr>
            <w:tcW w:w="343" w:type="pct"/>
            <w:vAlign w:val="center"/>
          </w:tcPr>
          <w:p w14:paraId="3F9CC0EB" w14:textId="77777777" w:rsidR="003B715F" w:rsidRPr="00C93F86" w:rsidRDefault="003B715F" w:rsidP="00334B1A">
            <w:pPr>
              <w:widowControl w:val="0"/>
              <w:jc w:val="center"/>
              <w:rPr>
                <w:bCs/>
              </w:rPr>
            </w:pPr>
            <w:r w:rsidRPr="00C93F86">
              <w:t>1</w:t>
            </w:r>
            <w:r w:rsidRPr="00C93F86">
              <w:rPr>
                <w:bCs/>
                <w:lang w:val="vi-VN"/>
              </w:rPr>
              <w:t>.</w:t>
            </w:r>
            <w:r w:rsidRPr="00C93F86">
              <w:rPr>
                <w:bCs/>
              </w:rPr>
              <w:t>x</w:t>
            </w:r>
          </w:p>
          <w:p w14:paraId="7BA1C4D8" w14:textId="77777777" w:rsidR="003B715F" w:rsidRPr="00C93F86" w:rsidRDefault="003B715F" w:rsidP="00334B1A">
            <w:pPr>
              <w:widowControl w:val="0"/>
              <w:jc w:val="center"/>
              <w:rPr>
                <w:bCs/>
              </w:rPr>
            </w:pPr>
            <w:r w:rsidRPr="00C93F86">
              <w:rPr>
                <w:bCs/>
                <w:lang w:val="vi-VN"/>
              </w:rPr>
              <w:t>2.</w:t>
            </w:r>
            <w:r w:rsidRPr="00C93F86">
              <w:rPr>
                <w:bCs/>
              </w:rPr>
              <w:t>x</w:t>
            </w:r>
          </w:p>
          <w:p w14:paraId="21D9C67F" w14:textId="08098BA2" w:rsidR="003B715F" w:rsidRPr="00C93F86" w:rsidRDefault="003B715F" w:rsidP="00334B1A">
            <w:pPr>
              <w:widowControl w:val="0"/>
              <w:tabs>
                <w:tab w:val="left" w:pos="993"/>
              </w:tabs>
              <w:jc w:val="center"/>
              <w:rPr>
                <w:bCs/>
                <w:lang w:val="vi-VN"/>
              </w:rPr>
            </w:pPr>
            <w:r w:rsidRPr="00C93F86">
              <w:rPr>
                <w:bCs/>
                <w:lang w:val="vi-VN"/>
              </w:rPr>
              <w:t>3.</w:t>
            </w:r>
            <w:r w:rsidRPr="00C93F86">
              <w:rPr>
                <w:bCs/>
              </w:rPr>
              <w:t>x</w:t>
            </w:r>
          </w:p>
        </w:tc>
      </w:tr>
      <w:tr w:rsidR="00C93F86" w:rsidRPr="00C93F86" w14:paraId="5F04A03C" w14:textId="77777777" w:rsidTr="00820476">
        <w:trPr>
          <w:trHeight w:val="3672"/>
        </w:trPr>
        <w:tc>
          <w:tcPr>
            <w:tcW w:w="405" w:type="pct"/>
            <w:shd w:val="clear" w:color="auto" w:fill="auto"/>
            <w:vAlign w:val="center"/>
          </w:tcPr>
          <w:p w14:paraId="4A8445FC" w14:textId="24F656B0" w:rsidR="003B715F" w:rsidRPr="00C93F86" w:rsidRDefault="003B715F" w:rsidP="00334B1A">
            <w:pPr>
              <w:widowControl w:val="0"/>
              <w:tabs>
                <w:tab w:val="left" w:pos="993"/>
              </w:tabs>
              <w:jc w:val="center"/>
              <w:rPr>
                <w:b/>
                <w:bCs/>
                <w:lang w:val="vi-VN"/>
              </w:rPr>
            </w:pPr>
            <w:r w:rsidRPr="00C93F86">
              <w:rPr>
                <w:b/>
                <w:bCs/>
                <w:lang w:val="vi-VN"/>
              </w:rPr>
              <w:t>14</w:t>
            </w:r>
          </w:p>
        </w:tc>
        <w:tc>
          <w:tcPr>
            <w:tcW w:w="1519" w:type="pct"/>
            <w:shd w:val="clear" w:color="auto" w:fill="auto"/>
          </w:tcPr>
          <w:p w14:paraId="56636F00" w14:textId="77777777" w:rsidR="003B715F" w:rsidRPr="00C93F86" w:rsidRDefault="003B715F" w:rsidP="00325F3F">
            <w:pPr>
              <w:tabs>
                <w:tab w:val="left" w:pos="720"/>
              </w:tabs>
              <w:spacing w:before="120"/>
              <w:jc w:val="both"/>
              <w:rPr>
                <w:b/>
                <w:bCs/>
              </w:rPr>
            </w:pPr>
            <w:r w:rsidRPr="00C93F86">
              <w:rPr>
                <w:b/>
                <w:bCs/>
                <w:lang w:val="pt-BR"/>
              </w:rPr>
              <w:t xml:space="preserve">Seminar </w:t>
            </w:r>
            <w:r w:rsidRPr="00C93F86">
              <w:rPr>
                <w:b/>
                <w:bCs/>
                <w:lang w:val="vi-VN"/>
              </w:rPr>
              <w:t>8</w:t>
            </w:r>
          </w:p>
          <w:p w14:paraId="7D1BC053" w14:textId="77777777" w:rsidR="003B715F" w:rsidRPr="00C93F86" w:rsidRDefault="003B715F" w:rsidP="002E1FC3">
            <w:pPr>
              <w:tabs>
                <w:tab w:val="left" w:pos="720"/>
              </w:tabs>
              <w:spacing w:before="120"/>
              <w:jc w:val="both"/>
              <w:rPr>
                <w:b/>
                <w:bCs/>
              </w:rPr>
            </w:pPr>
          </w:p>
          <w:p w14:paraId="4F7DB521" w14:textId="695B1D52" w:rsidR="003B715F" w:rsidRPr="00C93F86" w:rsidRDefault="003B715F" w:rsidP="006E14D4">
            <w:pPr>
              <w:pStyle w:val="ListParagraph"/>
              <w:numPr>
                <w:ilvl w:val="0"/>
                <w:numId w:val="37"/>
              </w:numPr>
              <w:ind w:left="142" w:hanging="142"/>
              <w:jc w:val="both"/>
              <w:rPr>
                <w:lang w:val="vi-VN"/>
              </w:rPr>
            </w:pPr>
            <w:r w:rsidRPr="00C93F86">
              <w:rPr>
                <w:lang w:val="pt-BR"/>
              </w:rPr>
              <w:t>Trình</w:t>
            </w:r>
            <w:r w:rsidRPr="00C93F86">
              <w:rPr>
                <w:lang w:val="vi-VN"/>
              </w:rPr>
              <w:t xml:space="preserve"> bày bài tập </w:t>
            </w:r>
            <w:r w:rsidRPr="00C93F86">
              <w:t>nhóm</w:t>
            </w:r>
          </w:p>
        </w:tc>
        <w:tc>
          <w:tcPr>
            <w:tcW w:w="790" w:type="pct"/>
            <w:vAlign w:val="center"/>
          </w:tcPr>
          <w:p w14:paraId="249A9200" w14:textId="77777777" w:rsidR="003B715F" w:rsidRPr="00C93F86" w:rsidRDefault="003B715F" w:rsidP="00334B1A">
            <w:pPr>
              <w:widowControl w:val="0"/>
              <w:tabs>
                <w:tab w:val="left" w:pos="993"/>
              </w:tabs>
              <w:jc w:val="center"/>
            </w:pPr>
          </w:p>
        </w:tc>
        <w:tc>
          <w:tcPr>
            <w:tcW w:w="1151" w:type="pct"/>
            <w:shd w:val="clear" w:color="auto" w:fill="auto"/>
            <w:vAlign w:val="center"/>
          </w:tcPr>
          <w:p w14:paraId="66184342" w14:textId="77777777" w:rsidR="003B715F" w:rsidRPr="00C93F86" w:rsidRDefault="003B715F" w:rsidP="00820476">
            <w:pPr>
              <w:tabs>
                <w:tab w:val="left" w:pos="720"/>
              </w:tabs>
              <w:spacing w:before="120"/>
              <w:jc w:val="both"/>
              <w:rPr>
                <w:b/>
                <w:bCs/>
                <w:lang w:val="vi-VN"/>
              </w:rPr>
            </w:pPr>
            <w:r w:rsidRPr="00C93F86">
              <w:rPr>
                <w:b/>
                <w:bCs/>
                <w:lang w:val="vi-VN"/>
              </w:rPr>
              <w:t>Giảng</w:t>
            </w:r>
            <w:r w:rsidRPr="00C93F86">
              <w:rPr>
                <w:b/>
                <w:bCs/>
                <w:lang w:val="pt-BR"/>
              </w:rPr>
              <w:t xml:space="preserve"> viên</w:t>
            </w:r>
            <w:r w:rsidRPr="00C93F86">
              <w:rPr>
                <w:b/>
                <w:bCs/>
                <w:lang w:val="vi-VN"/>
              </w:rPr>
              <w:t>:</w:t>
            </w:r>
          </w:p>
          <w:p w14:paraId="4BD9200E" w14:textId="77777777" w:rsidR="003B715F" w:rsidRPr="00C93F86" w:rsidRDefault="003B715F" w:rsidP="00820476">
            <w:pPr>
              <w:pStyle w:val="ListParagraph"/>
              <w:numPr>
                <w:ilvl w:val="0"/>
                <w:numId w:val="37"/>
              </w:numPr>
              <w:ind w:left="142" w:hanging="142"/>
              <w:jc w:val="both"/>
              <w:rPr>
                <w:lang w:val="pt-BR"/>
              </w:rPr>
            </w:pPr>
            <w:r w:rsidRPr="00C93F86">
              <w:rPr>
                <w:lang w:val="pt-BR"/>
              </w:rPr>
              <w:t>Hướng dẫn trình bày bài tập nhóm</w:t>
            </w:r>
          </w:p>
          <w:p w14:paraId="63AF9432" w14:textId="77777777" w:rsidR="003B715F" w:rsidRPr="00C93F86" w:rsidRDefault="003B715F" w:rsidP="00820476">
            <w:pPr>
              <w:pStyle w:val="ListParagraph"/>
              <w:numPr>
                <w:ilvl w:val="0"/>
                <w:numId w:val="37"/>
              </w:numPr>
              <w:ind w:left="142" w:hanging="142"/>
              <w:jc w:val="both"/>
              <w:rPr>
                <w:lang w:val="pt-BR"/>
              </w:rPr>
            </w:pPr>
            <w:r w:rsidRPr="00C93F86">
              <w:rPr>
                <w:lang w:val="pt-BR"/>
              </w:rPr>
              <w:t>Giới thiệu Rubric 3</w:t>
            </w:r>
          </w:p>
          <w:p w14:paraId="61D53D92" w14:textId="77777777" w:rsidR="003B715F" w:rsidRPr="00C93F86" w:rsidRDefault="003B715F" w:rsidP="00820476">
            <w:pPr>
              <w:pStyle w:val="ListParagraph"/>
              <w:numPr>
                <w:ilvl w:val="0"/>
                <w:numId w:val="37"/>
              </w:numPr>
              <w:ind w:left="142" w:hanging="142"/>
              <w:jc w:val="both"/>
              <w:rPr>
                <w:lang w:val="pt-BR"/>
              </w:rPr>
            </w:pPr>
            <w:r w:rsidRPr="00C93F86">
              <w:rPr>
                <w:lang w:val="pt-BR"/>
              </w:rPr>
              <w:t>Đặt câu hỏi cho các nhóm</w:t>
            </w:r>
          </w:p>
          <w:p w14:paraId="4CA7EA19" w14:textId="77777777" w:rsidR="003B715F" w:rsidRPr="00C93F86" w:rsidRDefault="003B715F" w:rsidP="00820476">
            <w:pPr>
              <w:tabs>
                <w:tab w:val="left" w:pos="720"/>
              </w:tabs>
              <w:jc w:val="both"/>
              <w:rPr>
                <w:b/>
                <w:bCs/>
                <w:lang w:val="vi-VN"/>
              </w:rPr>
            </w:pPr>
            <w:r w:rsidRPr="00C93F86">
              <w:rPr>
                <w:b/>
                <w:bCs/>
                <w:lang w:val="pt-BR"/>
              </w:rPr>
              <w:t>Sinh viên</w:t>
            </w:r>
            <w:r w:rsidRPr="00C93F86">
              <w:rPr>
                <w:b/>
                <w:bCs/>
                <w:lang w:val="vi-VN"/>
              </w:rPr>
              <w:t>:</w:t>
            </w:r>
          </w:p>
          <w:p w14:paraId="60CC95AD" w14:textId="77777777" w:rsidR="003B715F" w:rsidRPr="00C93F86" w:rsidRDefault="003B715F" w:rsidP="00820476">
            <w:pPr>
              <w:pStyle w:val="ListParagraph"/>
              <w:numPr>
                <w:ilvl w:val="0"/>
                <w:numId w:val="37"/>
              </w:numPr>
              <w:ind w:left="142" w:hanging="142"/>
              <w:jc w:val="both"/>
              <w:rPr>
                <w:lang w:val="pt-BR"/>
              </w:rPr>
            </w:pPr>
            <w:r w:rsidRPr="00C93F86">
              <w:rPr>
                <w:lang w:val="pt-BR"/>
              </w:rPr>
              <w:t>Trình bày bài tập nhóm</w:t>
            </w:r>
          </w:p>
          <w:p w14:paraId="58DFC9C3" w14:textId="2396EA76" w:rsidR="003B715F" w:rsidRPr="00C93F86" w:rsidRDefault="003B715F" w:rsidP="002E1FC3">
            <w:pPr>
              <w:pStyle w:val="ListParagraph"/>
              <w:numPr>
                <w:ilvl w:val="0"/>
                <w:numId w:val="37"/>
              </w:numPr>
              <w:ind w:left="142" w:hanging="142"/>
              <w:jc w:val="both"/>
            </w:pPr>
            <w:r w:rsidRPr="00C93F86">
              <w:rPr>
                <w:lang w:val="pt-BR"/>
              </w:rPr>
              <w:t>Thảo luận về phần trình bày của các nhóm</w:t>
            </w:r>
          </w:p>
        </w:tc>
        <w:tc>
          <w:tcPr>
            <w:tcW w:w="791" w:type="pct"/>
            <w:shd w:val="clear" w:color="auto" w:fill="auto"/>
            <w:vAlign w:val="center"/>
          </w:tcPr>
          <w:p w14:paraId="6D643FA8" w14:textId="48B7CC7B" w:rsidR="003B715F" w:rsidRPr="00C93F86" w:rsidRDefault="003B715F" w:rsidP="002E1FC3">
            <w:pPr>
              <w:pStyle w:val="ListParagraph"/>
              <w:numPr>
                <w:ilvl w:val="0"/>
                <w:numId w:val="37"/>
              </w:numPr>
              <w:ind w:left="142" w:hanging="142"/>
              <w:jc w:val="both"/>
              <w:rPr>
                <w:lang w:val="pt-BR"/>
              </w:rPr>
            </w:pPr>
            <w:r w:rsidRPr="00C93F86">
              <w:rPr>
                <w:lang w:val="pt-BR"/>
              </w:rPr>
              <w:t>Điểm danh</w:t>
            </w:r>
          </w:p>
          <w:p w14:paraId="1C4C2DC9" w14:textId="04074C3E" w:rsidR="003B715F" w:rsidRPr="00C93F86" w:rsidRDefault="003B715F" w:rsidP="006E14D4">
            <w:pPr>
              <w:pStyle w:val="ListParagraph"/>
              <w:numPr>
                <w:ilvl w:val="0"/>
                <w:numId w:val="37"/>
              </w:numPr>
              <w:ind w:left="142" w:hanging="142"/>
              <w:jc w:val="both"/>
            </w:pPr>
            <w:r w:rsidRPr="00C93F86">
              <w:rPr>
                <w:lang w:val="pt-BR"/>
              </w:rPr>
              <w:t>Bài tập nhóm (Rubric</w:t>
            </w:r>
            <w:r w:rsidRPr="00C93F86">
              <w:rPr>
                <w:lang w:val="vi-VN"/>
              </w:rPr>
              <w:t xml:space="preserve"> 3)</w:t>
            </w:r>
          </w:p>
        </w:tc>
        <w:tc>
          <w:tcPr>
            <w:tcW w:w="343" w:type="pct"/>
            <w:vAlign w:val="center"/>
          </w:tcPr>
          <w:p w14:paraId="031DB013" w14:textId="77777777" w:rsidR="003B715F" w:rsidRPr="00C93F86" w:rsidRDefault="003B715F" w:rsidP="00334B1A">
            <w:pPr>
              <w:widowControl w:val="0"/>
              <w:jc w:val="center"/>
              <w:rPr>
                <w:bCs/>
              </w:rPr>
            </w:pPr>
            <w:r w:rsidRPr="00C93F86">
              <w:t>1</w:t>
            </w:r>
            <w:r w:rsidRPr="00C93F86">
              <w:rPr>
                <w:bCs/>
                <w:lang w:val="vi-VN"/>
              </w:rPr>
              <w:t>.</w:t>
            </w:r>
            <w:r w:rsidRPr="00C93F86">
              <w:rPr>
                <w:bCs/>
              </w:rPr>
              <w:t>x</w:t>
            </w:r>
          </w:p>
          <w:p w14:paraId="24F86FCB" w14:textId="77777777" w:rsidR="003B715F" w:rsidRPr="00C93F86" w:rsidRDefault="003B715F" w:rsidP="00334B1A">
            <w:pPr>
              <w:widowControl w:val="0"/>
              <w:jc w:val="center"/>
              <w:rPr>
                <w:bCs/>
              </w:rPr>
            </w:pPr>
            <w:r w:rsidRPr="00C93F86">
              <w:rPr>
                <w:bCs/>
                <w:lang w:val="vi-VN"/>
              </w:rPr>
              <w:t>2.</w:t>
            </w:r>
            <w:r w:rsidRPr="00C93F86">
              <w:rPr>
                <w:bCs/>
              </w:rPr>
              <w:t>x</w:t>
            </w:r>
          </w:p>
          <w:p w14:paraId="318539BC" w14:textId="69E57CA3" w:rsidR="003B715F" w:rsidRPr="00C93F86" w:rsidRDefault="003B715F" w:rsidP="00334B1A">
            <w:pPr>
              <w:widowControl w:val="0"/>
              <w:tabs>
                <w:tab w:val="left" w:pos="288"/>
                <w:tab w:val="left" w:pos="990"/>
              </w:tabs>
              <w:jc w:val="center"/>
            </w:pPr>
            <w:r w:rsidRPr="00C93F86">
              <w:rPr>
                <w:bCs/>
                <w:lang w:val="vi-VN"/>
              </w:rPr>
              <w:t>3.</w:t>
            </w:r>
            <w:r w:rsidRPr="00C93F86">
              <w:rPr>
                <w:bCs/>
              </w:rPr>
              <w:t>x</w:t>
            </w:r>
          </w:p>
        </w:tc>
      </w:tr>
      <w:tr w:rsidR="00C93F86" w:rsidRPr="00C93F86" w14:paraId="0497D4E3" w14:textId="77777777" w:rsidTr="00A40D60">
        <w:tc>
          <w:tcPr>
            <w:tcW w:w="405" w:type="pct"/>
            <w:shd w:val="clear" w:color="auto" w:fill="auto"/>
            <w:vAlign w:val="center"/>
          </w:tcPr>
          <w:p w14:paraId="4F840DD0" w14:textId="1CD5F463" w:rsidR="003B715F" w:rsidRPr="00C93F86" w:rsidRDefault="003B715F" w:rsidP="00334B1A">
            <w:pPr>
              <w:widowControl w:val="0"/>
              <w:tabs>
                <w:tab w:val="left" w:pos="993"/>
              </w:tabs>
              <w:jc w:val="center"/>
              <w:rPr>
                <w:b/>
                <w:bCs/>
                <w:lang w:val="vi-VN"/>
              </w:rPr>
            </w:pPr>
            <w:r w:rsidRPr="00C93F86">
              <w:rPr>
                <w:b/>
                <w:bCs/>
                <w:lang w:val="vi-VN"/>
              </w:rPr>
              <w:t>15</w:t>
            </w:r>
          </w:p>
        </w:tc>
        <w:tc>
          <w:tcPr>
            <w:tcW w:w="1519" w:type="pct"/>
            <w:shd w:val="clear" w:color="auto" w:fill="auto"/>
            <w:vAlign w:val="center"/>
          </w:tcPr>
          <w:p w14:paraId="33F62749" w14:textId="77777777" w:rsidR="003B715F" w:rsidRPr="00C93F86" w:rsidRDefault="003B715F" w:rsidP="002E1FC3">
            <w:pPr>
              <w:tabs>
                <w:tab w:val="left" w:pos="720"/>
              </w:tabs>
              <w:spacing w:before="120"/>
              <w:jc w:val="both"/>
              <w:rPr>
                <w:b/>
                <w:bCs/>
              </w:rPr>
            </w:pPr>
            <w:r w:rsidRPr="00C93F86">
              <w:rPr>
                <w:b/>
                <w:bCs/>
                <w:lang w:val="pt-BR"/>
              </w:rPr>
              <w:t xml:space="preserve">Seminar </w:t>
            </w:r>
            <w:r w:rsidRPr="00C93F86">
              <w:rPr>
                <w:b/>
                <w:bCs/>
                <w:lang w:val="vi-VN"/>
              </w:rPr>
              <w:t>9</w:t>
            </w:r>
          </w:p>
          <w:p w14:paraId="2CAE3740" w14:textId="77777777" w:rsidR="003B715F" w:rsidRPr="00C93F86" w:rsidRDefault="003B715F" w:rsidP="002E1FC3">
            <w:pPr>
              <w:tabs>
                <w:tab w:val="left" w:pos="720"/>
              </w:tabs>
              <w:spacing w:before="120"/>
              <w:jc w:val="both"/>
              <w:rPr>
                <w:b/>
                <w:bCs/>
              </w:rPr>
            </w:pPr>
          </w:p>
          <w:p w14:paraId="054DF8F6" w14:textId="08F30B81" w:rsidR="003B715F" w:rsidRPr="00C93F86" w:rsidRDefault="003B715F" w:rsidP="002E1FC3">
            <w:pPr>
              <w:pStyle w:val="ListParagraph"/>
              <w:numPr>
                <w:ilvl w:val="0"/>
                <w:numId w:val="37"/>
              </w:numPr>
              <w:ind w:left="142" w:hanging="142"/>
              <w:jc w:val="both"/>
              <w:rPr>
                <w:lang w:val="pt-BR"/>
              </w:rPr>
            </w:pPr>
            <w:r w:rsidRPr="00C93F86">
              <w:rPr>
                <w:lang w:val="pt-BR"/>
              </w:rPr>
              <w:t>Trình</w:t>
            </w:r>
            <w:r w:rsidRPr="00C93F86">
              <w:rPr>
                <w:lang w:val="vi-VN"/>
              </w:rPr>
              <w:t xml:space="preserve"> bày bài tập</w:t>
            </w:r>
            <w:r w:rsidRPr="00C93F86">
              <w:t xml:space="preserve"> nhóm</w:t>
            </w:r>
          </w:p>
          <w:p w14:paraId="1B5495E3" w14:textId="2E984BE4" w:rsidR="003B715F" w:rsidRPr="00C93F86" w:rsidRDefault="003B715F" w:rsidP="002E1FC3">
            <w:pPr>
              <w:pStyle w:val="ListParagraph"/>
              <w:numPr>
                <w:ilvl w:val="0"/>
                <w:numId w:val="37"/>
              </w:numPr>
              <w:ind w:left="142" w:hanging="142"/>
              <w:jc w:val="both"/>
              <w:rPr>
                <w:bCs/>
                <w:lang w:val="vi-VN"/>
              </w:rPr>
            </w:pPr>
            <w:r w:rsidRPr="00C93F86">
              <w:rPr>
                <w:bCs/>
                <w:lang w:val="vi-VN"/>
              </w:rPr>
              <w:t xml:space="preserve">Hệ thống lại </w:t>
            </w:r>
            <w:r w:rsidRPr="00C93F86">
              <w:rPr>
                <w:bCs/>
              </w:rPr>
              <w:t xml:space="preserve">toàn bộ nội dung </w:t>
            </w:r>
            <w:r w:rsidRPr="00C93F86">
              <w:rPr>
                <w:bCs/>
                <w:lang w:val="vi-VN"/>
              </w:rPr>
              <w:t>học phần</w:t>
            </w:r>
          </w:p>
          <w:p w14:paraId="1812D39C" w14:textId="61F7E0AF" w:rsidR="003B715F" w:rsidRPr="00C93F86" w:rsidRDefault="003B715F" w:rsidP="002E1FC3">
            <w:pPr>
              <w:pStyle w:val="ListParagraph"/>
              <w:numPr>
                <w:ilvl w:val="0"/>
                <w:numId w:val="37"/>
              </w:numPr>
              <w:ind w:left="142" w:hanging="142"/>
              <w:jc w:val="both"/>
              <w:rPr>
                <w:b/>
                <w:bCs/>
                <w:lang w:val="vi-VN"/>
              </w:rPr>
            </w:pPr>
            <w:r w:rsidRPr="00C93F86">
              <w:rPr>
                <w:lang w:val="pt-BR"/>
              </w:rPr>
              <w:t>Hướng</w:t>
            </w:r>
            <w:r w:rsidRPr="00C93F86">
              <w:rPr>
                <w:bCs/>
                <w:lang w:val="vi-VN"/>
              </w:rPr>
              <w:t xml:space="preserve"> dẫn làm bài </w:t>
            </w:r>
            <w:r w:rsidRPr="00C93F86">
              <w:rPr>
                <w:bCs/>
              </w:rPr>
              <w:t>thi</w:t>
            </w:r>
            <w:r w:rsidRPr="00C93F86">
              <w:rPr>
                <w:bCs/>
                <w:lang w:val="vi-VN"/>
              </w:rPr>
              <w:t xml:space="preserve"> cuối kỳ</w:t>
            </w:r>
          </w:p>
        </w:tc>
        <w:tc>
          <w:tcPr>
            <w:tcW w:w="790" w:type="pct"/>
            <w:vAlign w:val="center"/>
          </w:tcPr>
          <w:p w14:paraId="254CC27E" w14:textId="77777777" w:rsidR="003B715F" w:rsidRPr="00C93F86" w:rsidRDefault="003B715F" w:rsidP="00334B1A">
            <w:pPr>
              <w:widowControl w:val="0"/>
              <w:tabs>
                <w:tab w:val="left" w:pos="993"/>
              </w:tabs>
              <w:jc w:val="center"/>
            </w:pPr>
          </w:p>
        </w:tc>
        <w:tc>
          <w:tcPr>
            <w:tcW w:w="1151" w:type="pct"/>
            <w:shd w:val="clear" w:color="auto" w:fill="auto"/>
            <w:vAlign w:val="center"/>
          </w:tcPr>
          <w:p w14:paraId="6CDAB403" w14:textId="77777777" w:rsidR="003B715F" w:rsidRPr="00C93F86" w:rsidRDefault="003B715F" w:rsidP="00820476">
            <w:pPr>
              <w:tabs>
                <w:tab w:val="left" w:pos="720"/>
              </w:tabs>
              <w:spacing w:before="120"/>
              <w:jc w:val="both"/>
              <w:rPr>
                <w:b/>
                <w:bCs/>
                <w:lang w:val="vi-VN"/>
              </w:rPr>
            </w:pPr>
            <w:r w:rsidRPr="00C93F86">
              <w:rPr>
                <w:b/>
                <w:bCs/>
                <w:lang w:val="pt-BR"/>
              </w:rPr>
              <w:t>G</w:t>
            </w:r>
            <w:r w:rsidRPr="00C93F86">
              <w:rPr>
                <w:b/>
                <w:bCs/>
                <w:lang w:val="vi-VN"/>
              </w:rPr>
              <w:t>i</w:t>
            </w:r>
            <w:r w:rsidRPr="00C93F86">
              <w:rPr>
                <w:b/>
                <w:bCs/>
                <w:lang w:val="pt-BR"/>
              </w:rPr>
              <w:t>ảng viên</w:t>
            </w:r>
            <w:r w:rsidRPr="00C93F86">
              <w:rPr>
                <w:b/>
                <w:bCs/>
                <w:lang w:val="vi-VN"/>
              </w:rPr>
              <w:t>:</w:t>
            </w:r>
          </w:p>
          <w:p w14:paraId="1D38D98B" w14:textId="77777777" w:rsidR="003B715F" w:rsidRPr="00C93F86" w:rsidRDefault="003B715F" w:rsidP="00820476">
            <w:pPr>
              <w:pStyle w:val="ListParagraph"/>
              <w:numPr>
                <w:ilvl w:val="0"/>
                <w:numId w:val="37"/>
              </w:numPr>
              <w:ind w:left="142" w:hanging="142"/>
              <w:jc w:val="both"/>
              <w:rPr>
                <w:lang w:val="pt-BR"/>
              </w:rPr>
            </w:pPr>
            <w:r w:rsidRPr="00C93F86">
              <w:rPr>
                <w:lang w:val="pt-BR"/>
              </w:rPr>
              <w:t>Hướng dẫn trình bày bài tập nhóm</w:t>
            </w:r>
          </w:p>
          <w:p w14:paraId="28FE661D" w14:textId="77777777" w:rsidR="003B715F" w:rsidRPr="00C93F86" w:rsidRDefault="003B715F" w:rsidP="00820476">
            <w:pPr>
              <w:pStyle w:val="ListParagraph"/>
              <w:numPr>
                <w:ilvl w:val="0"/>
                <w:numId w:val="37"/>
              </w:numPr>
              <w:ind w:left="142" w:hanging="142"/>
              <w:jc w:val="both"/>
              <w:rPr>
                <w:lang w:val="pt-BR"/>
              </w:rPr>
            </w:pPr>
            <w:r w:rsidRPr="00C93F86">
              <w:rPr>
                <w:lang w:val="pt-BR"/>
              </w:rPr>
              <w:t>Giới thiệu Rubric 3</w:t>
            </w:r>
          </w:p>
          <w:p w14:paraId="42A03E5A" w14:textId="77777777" w:rsidR="003B715F" w:rsidRPr="00C93F86" w:rsidRDefault="003B715F" w:rsidP="00820476">
            <w:pPr>
              <w:pStyle w:val="ListParagraph"/>
              <w:numPr>
                <w:ilvl w:val="0"/>
                <w:numId w:val="37"/>
              </w:numPr>
              <w:ind w:left="142" w:hanging="142"/>
              <w:jc w:val="both"/>
              <w:rPr>
                <w:lang w:val="pt-BR"/>
              </w:rPr>
            </w:pPr>
            <w:r w:rsidRPr="00C93F86">
              <w:rPr>
                <w:lang w:val="pt-BR"/>
              </w:rPr>
              <w:t>Đặt câu hỏi cho các nhóm</w:t>
            </w:r>
          </w:p>
          <w:p w14:paraId="1884D80B" w14:textId="77777777" w:rsidR="003B715F" w:rsidRPr="00C93F86" w:rsidRDefault="003B715F" w:rsidP="00820476">
            <w:pPr>
              <w:tabs>
                <w:tab w:val="left" w:pos="720"/>
              </w:tabs>
              <w:jc w:val="both"/>
              <w:rPr>
                <w:b/>
                <w:bCs/>
                <w:lang w:val="vi-VN"/>
              </w:rPr>
            </w:pPr>
            <w:r w:rsidRPr="00C93F86">
              <w:rPr>
                <w:b/>
                <w:bCs/>
                <w:lang w:val="pt-BR"/>
              </w:rPr>
              <w:t>Sinh viên</w:t>
            </w:r>
            <w:r w:rsidRPr="00C93F86">
              <w:rPr>
                <w:b/>
                <w:bCs/>
                <w:lang w:val="vi-VN"/>
              </w:rPr>
              <w:t>:</w:t>
            </w:r>
          </w:p>
          <w:p w14:paraId="3B60CD34" w14:textId="77777777" w:rsidR="003B715F" w:rsidRPr="00C93F86" w:rsidRDefault="003B715F" w:rsidP="00820476">
            <w:pPr>
              <w:pStyle w:val="ListParagraph"/>
              <w:numPr>
                <w:ilvl w:val="0"/>
                <w:numId w:val="37"/>
              </w:numPr>
              <w:ind w:left="142" w:hanging="142"/>
              <w:jc w:val="both"/>
              <w:rPr>
                <w:lang w:val="pt-BR"/>
              </w:rPr>
            </w:pPr>
            <w:r w:rsidRPr="00C93F86">
              <w:rPr>
                <w:lang w:val="pt-BR"/>
              </w:rPr>
              <w:t>Trình bày bài tập nhóm</w:t>
            </w:r>
          </w:p>
          <w:p w14:paraId="0CCE25CE" w14:textId="0BAD0801" w:rsidR="003B715F" w:rsidRPr="00C93F86" w:rsidRDefault="003B715F" w:rsidP="002E1FC3">
            <w:pPr>
              <w:pStyle w:val="ListParagraph"/>
              <w:numPr>
                <w:ilvl w:val="0"/>
                <w:numId w:val="37"/>
              </w:numPr>
              <w:ind w:left="142" w:hanging="142"/>
              <w:jc w:val="both"/>
            </w:pPr>
            <w:r w:rsidRPr="00C93F86">
              <w:rPr>
                <w:lang w:val="pt-BR"/>
              </w:rPr>
              <w:t>Thảo luận về phần trình bày của các nhóm</w:t>
            </w:r>
          </w:p>
        </w:tc>
        <w:tc>
          <w:tcPr>
            <w:tcW w:w="791" w:type="pct"/>
            <w:shd w:val="clear" w:color="auto" w:fill="auto"/>
            <w:vAlign w:val="center"/>
          </w:tcPr>
          <w:p w14:paraId="110D7E77" w14:textId="2E6964C6" w:rsidR="003B715F" w:rsidRPr="00C93F86" w:rsidRDefault="003B715F" w:rsidP="002E1FC3">
            <w:pPr>
              <w:pStyle w:val="ListParagraph"/>
              <w:numPr>
                <w:ilvl w:val="0"/>
                <w:numId w:val="37"/>
              </w:numPr>
              <w:ind w:left="142" w:hanging="142"/>
              <w:jc w:val="both"/>
              <w:rPr>
                <w:lang w:val="pt-BR"/>
              </w:rPr>
            </w:pPr>
            <w:r w:rsidRPr="00C93F86">
              <w:rPr>
                <w:lang w:val="pt-BR"/>
              </w:rPr>
              <w:t>Điểm danh</w:t>
            </w:r>
          </w:p>
          <w:p w14:paraId="5B8D14FE" w14:textId="22562A1D" w:rsidR="003B715F" w:rsidRPr="00C93F86" w:rsidRDefault="003B715F" w:rsidP="002E1FC3">
            <w:pPr>
              <w:pStyle w:val="ListParagraph"/>
              <w:numPr>
                <w:ilvl w:val="0"/>
                <w:numId w:val="37"/>
              </w:numPr>
              <w:ind w:left="142" w:hanging="142"/>
              <w:jc w:val="both"/>
              <w:rPr>
                <w:lang w:val="vi-VN"/>
              </w:rPr>
            </w:pPr>
            <w:r w:rsidRPr="00C93F86">
              <w:rPr>
                <w:lang w:val="pt-BR"/>
              </w:rPr>
              <w:t>Bài tập nhóm (Rubric 3)</w:t>
            </w:r>
          </w:p>
        </w:tc>
        <w:tc>
          <w:tcPr>
            <w:tcW w:w="343" w:type="pct"/>
            <w:vAlign w:val="center"/>
          </w:tcPr>
          <w:p w14:paraId="198447BB" w14:textId="77777777" w:rsidR="003B715F" w:rsidRPr="00C93F86" w:rsidRDefault="003B715F" w:rsidP="00334B1A">
            <w:pPr>
              <w:widowControl w:val="0"/>
              <w:jc w:val="center"/>
              <w:rPr>
                <w:bCs/>
              </w:rPr>
            </w:pPr>
            <w:r w:rsidRPr="00C93F86">
              <w:t>1</w:t>
            </w:r>
            <w:r w:rsidRPr="00C93F86">
              <w:rPr>
                <w:bCs/>
                <w:lang w:val="vi-VN"/>
              </w:rPr>
              <w:t>.</w:t>
            </w:r>
            <w:r w:rsidRPr="00C93F86">
              <w:rPr>
                <w:bCs/>
              </w:rPr>
              <w:t>x</w:t>
            </w:r>
          </w:p>
          <w:p w14:paraId="02C08756" w14:textId="77777777" w:rsidR="003B715F" w:rsidRPr="00C93F86" w:rsidRDefault="003B715F" w:rsidP="00334B1A">
            <w:pPr>
              <w:widowControl w:val="0"/>
              <w:jc w:val="center"/>
              <w:rPr>
                <w:bCs/>
              </w:rPr>
            </w:pPr>
            <w:r w:rsidRPr="00C93F86">
              <w:rPr>
                <w:bCs/>
                <w:lang w:val="vi-VN"/>
              </w:rPr>
              <w:t>2.</w:t>
            </w:r>
            <w:r w:rsidRPr="00C93F86">
              <w:rPr>
                <w:bCs/>
              </w:rPr>
              <w:t>x</w:t>
            </w:r>
          </w:p>
          <w:p w14:paraId="4E6B4736" w14:textId="2F149CC6" w:rsidR="003B715F" w:rsidRPr="00C93F86" w:rsidRDefault="003B715F" w:rsidP="00334B1A">
            <w:pPr>
              <w:widowControl w:val="0"/>
              <w:tabs>
                <w:tab w:val="left" w:pos="288"/>
                <w:tab w:val="left" w:pos="990"/>
              </w:tabs>
              <w:jc w:val="center"/>
            </w:pPr>
            <w:r w:rsidRPr="00C93F86">
              <w:rPr>
                <w:bCs/>
                <w:lang w:val="vi-VN"/>
              </w:rPr>
              <w:t>3.</w:t>
            </w:r>
            <w:r w:rsidRPr="00C93F86">
              <w:rPr>
                <w:bCs/>
              </w:rPr>
              <w:t>x</w:t>
            </w:r>
          </w:p>
        </w:tc>
      </w:tr>
      <w:tr w:rsidR="00C93F86" w:rsidRPr="00C93F86" w14:paraId="5647A27B" w14:textId="77777777" w:rsidTr="00A40D60">
        <w:tc>
          <w:tcPr>
            <w:tcW w:w="405" w:type="pct"/>
            <w:shd w:val="clear" w:color="auto" w:fill="E2EFD9" w:themeFill="accent6" w:themeFillTint="33"/>
            <w:vAlign w:val="center"/>
          </w:tcPr>
          <w:p w14:paraId="6DDD9802" w14:textId="77777777" w:rsidR="00C60951" w:rsidRPr="00C93F86" w:rsidRDefault="00C60951" w:rsidP="00334B1A">
            <w:pPr>
              <w:widowControl w:val="0"/>
              <w:tabs>
                <w:tab w:val="left" w:pos="993"/>
              </w:tabs>
              <w:jc w:val="center"/>
              <w:rPr>
                <w:b/>
                <w:bCs/>
              </w:rPr>
            </w:pPr>
            <w:r w:rsidRPr="00C93F86">
              <w:rPr>
                <w:b/>
                <w:bCs/>
              </w:rPr>
              <w:t>Lịch thi</w:t>
            </w:r>
          </w:p>
        </w:tc>
        <w:tc>
          <w:tcPr>
            <w:tcW w:w="1519" w:type="pct"/>
            <w:shd w:val="clear" w:color="auto" w:fill="E2EFD9" w:themeFill="accent6" w:themeFillTint="33"/>
            <w:vAlign w:val="center"/>
          </w:tcPr>
          <w:p w14:paraId="691D641C" w14:textId="77777777" w:rsidR="00C60951" w:rsidRPr="00C93F86" w:rsidRDefault="00C60951" w:rsidP="00334B1A">
            <w:pPr>
              <w:widowControl w:val="0"/>
              <w:tabs>
                <w:tab w:val="left" w:pos="439"/>
                <w:tab w:val="left" w:pos="993"/>
              </w:tabs>
              <w:rPr>
                <w:bCs/>
                <w:lang w:val="fr-FR"/>
              </w:rPr>
            </w:pPr>
            <w:r w:rsidRPr="00C93F86">
              <w:rPr>
                <w:bCs/>
                <w:lang w:val="fr-FR"/>
              </w:rPr>
              <w:t>Thi cuối kỳ</w:t>
            </w:r>
          </w:p>
        </w:tc>
        <w:tc>
          <w:tcPr>
            <w:tcW w:w="790" w:type="pct"/>
            <w:shd w:val="clear" w:color="auto" w:fill="E2EFD9" w:themeFill="accent6" w:themeFillTint="33"/>
            <w:vAlign w:val="center"/>
          </w:tcPr>
          <w:p w14:paraId="50415580" w14:textId="06929F8D" w:rsidR="00C60951" w:rsidRPr="00C93F86" w:rsidRDefault="00C60951" w:rsidP="00334B1A">
            <w:pPr>
              <w:widowControl w:val="0"/>
              <w:tabs>
                <w:tab w:val="left" w:pos="993"/>
              </w:tabs>
              <w:jc w:val="center"/>
            </w:pPr>
            <w:r w:rsidRPr="00C93F86">
              <w:rPr>
                <w:bCs/>
                <w:lang w:val="vi-VN"/>
              </w:rPr>
              <w:t>Toàn bộ nội dung học</w:t>
            </w:r>
            <w:r w:rsidR="00E6053C" w:rsidRPr="00C93F86">
              <w:rPr>
                <w:bCs/>
              </w:rPr>
              <w:t xml:space="preserve"> phần</w:t>
            </w:r>
          </w:p>
        </w:tc>
        <w:tc>
          <w:tcPr>
            <w:tcW w:w="1151" w:type="pct"/>
            <w:shd w:val="clear" w:color="auto" w:fill="E2EFD9" w:themeFill="accent6" w:themeFillTint="33"/>
            <w:vAlign w:val="center"/>
          </w:tcPr>
          <w:p w14:paraId="7579F553" w14:textId="7BB6D0DA" w:rsidR="00C60951" w:rsidRPr="00C93F86" w:rsidRDefault="00C60951" w:rsidP="00A272DB">
            <w:pPr>
              <w:jc w:val="center"/>
              <w:rPr>
                <w:lang w:val="vi-VN"/>
              </w:rPr>
            </w:pPr>
            <w:r w:rsidRPr="00C93F86">
              <w:t>Tự luận</w:t>
            </w:r>
          </w:p>
        </w:tc>
        <w:tc>
          <w:tcPr>
            <w:tcW w:w="791" w:type="pct"/>
            <w:shd w:val="clear" w:color="auto" w:fill="E2EFD9" w:themeFill="accent6" w:themeFillTint="33"/>
            <w:vAlign w:val="center"/>
          </w:tcPr>
          <w:p w14:paraId="62C56B95" w14:textId="7A38B7A1" w:rsidR="00C60951" w:rsidRPr="00C93F86" w:rsidRDefault="00C60951" w:rsidP="00334B1A">
            <w:pPr>
              <w:widowControl w:val="0"/>
              <w:tabs>
                <w:tab w:val="left" w:pos="288"/>
                <w:tab w:val="left" w:pos="990"/>
              </w:tabs>
              <w:jc w:val="center"/>
            </w:pPr>
            <w:r w:rsidRPr="00C93F86">
              <w:t xml:space="preserve">Phụ lục 1: </w:t>
            </w:r>
            <w:r w:rsidRPr="00C93F86">
              <w:rPr>
                <w:lang w:val="vi-VN"/>
              </w:rPr>
              <w:t>M</w:t>
            </w:r>
            <w:r w:rsidRPr="00C93F86">
              <w:t>a trận đề thi</w:t>
            </w:r>
          </w:p>
        </w:tc>
        <w:tc>
          <w:tcPr>
            <w:tcW w:w="343" w:type="pct"/>
            <w:shd w:val="clear" w:color="auto" w:fill="E2EFD9" w:themeFill="accent6" w:themeFillTint="33"/>
            <w:vAlign w:val="center"/>
          </w:tcPr>
          <w:p w14:paraId="40756596" w14:textId="6031B514" w:rsidR="00C60951" w:rsidRPr="00C93F86" w:rsidRDefault="00C60951" w:rsidP="00334B1A">
            <w:pPr>
              <w:widowControl w:val="0"/>
              <w:tabs>
                <w:tab w:val="left" w:pos="993"/>
              </w:tabs>
              <w:jc w:val="center"/>
              <w:rPr>
                <w:bCs/>
              </w:rPr>
            </w:pPr>
            <w:r w:rsidRPr="00C93F86">
              <w:rPr>
                <w:bCs/>
                <w:lang w:val="vi-VN"/>
              </w:rPr>
              <w:t>1.</w:t>
            </w:r>
            <w:r w:rsidRPr="00C93F86">
              <w:rPr>
                <w:bCs/>
              </w:rPr>
              <w:t>1</w:t>
            </w:r>
          </w:p>
          <w:p w14:paraId="72C70208" w14:textId="56A996D9" w:rsidR="00C60951" w:rsidRPr="00C93F86" w:rsidRDefault="00C60951" w:rsidP="00334B1A">
            <w:pPr>
              <w:widowControl w:val="0"/>
              <w:tabs>
                <w:tab w:val="left" w:pos="993"/>
              </w:tabs>
              <w:jc w:val="center"/>
              <w:rPr>
                <w:bCs/>
              </w:rPr>
            </w:pPr>
            <w:r w:rsidRPr="00C93F86">
              <w:rPr>
                <w:bCs/>
              </w:rPr>
              <w:t>1.2</w:t>
            </w:r>
          </w:p>
          <w:p w14:paraId="1D1FB851" w14:textId="77777777" w:rsidR="00C60951" w:rsidRPr="00C93F86" w:rsidRDefault="00C60951" w:rsidP="00334B1A">
            <w:pPr>
              <w:widowControl w:val="0"/>
              <w:tabs>
                <w:tab w:val="left" w:pos="288"/>
                <w:tab w:val="left" w:pos="990"/>
              </w:tabs>
              <w:jc w:val="center"/>
            </w:pPr>
            <w:r w:rsidRPr="00C93F86">
              <w:t>1.3</w:t>
            </w:r>
          </w:p>
          <w:p w14:paraId="4ABD2BD7" w14:textId="2268748F" w:rsidR="00C60951" w:rsidRPr="00C93F86" w:rsidRDefault="00C60951" w:rsidP="00334B1A">
            <w:pPr>
              <w:widowControl w:val="0"/>
              <w:tabs>
                <w:tab w:val="left" w:pos="288"/>
                <w:tab w:val="left" w:pos="990"/>
              </w:tabs>
              <w:jc w:val="center"/>
            </w:pPr>
            <w:r w:rsidRPr="00C93F86">
              <w:t>1.4</w:t>
            </w:r>
          </w:p>
        </w:tc>
      </w:tr>
    </w:tbl>
    <w:p w14:paraId="707DE9B1" w14:textId="77777777" w:rsidR="00A40526" w:rsidRPr="00C93F86" w:rsidRDefault="00A40526" w:rsidP="00AB3142">
      <w:pPr>
        <w:tabs>
          <w:tab w:val="left" w:pos="720"/>
        </w:tabs>
        <w:spacing w:before="60" w:after="40" w:line="288" w:lineRule="auto"/>
        <w:rPr>
          <w:sz w:val="16"/>
          <w:lang w:val="vi-VN"/>
        </w:rPr>
      </w:pPr>
    </w:p>
    <w:p w14:paraId="619F918D" w14:textId="148005FB" w:rsidR="0026051A" w:rsidRPr="00C93F86" w:rsidRDefault="0026051A" w:rsidP="000A76A7">
      <w:pPr>
        <w:pStyle w:val="Heading1"/>
      </w:pPr>
      <w:r w:rsidRPr="00C93F86">
        <w:t xml:space="preserve">9. </w:t>
      </w:r>
      <w:r w:rsidR="00E1022F" w:rsidRPr="00C93F86">
        <w:t>ĐÁNH GIÁ CHUẨN ĐẦU RA HỌC PHẦN</w:t>
      </w:r>
      <w:r w:rsidR="00ED2DCD" w:rsidRPr="00C93F86">
        <w:t xml:space="preserve"> (</w:t>
      </w:r>
      <w:r w:rsidR="00154246" w:rsidRPr="00C93F86">
        <w:t>Course Learning Outcome Assessment</w:t>
      </w:r>
      <w:r w:rsidR="00ED2DCD" w:rsidRPr="00C93F86">
        <w:t>)</w:t>
      </w:r>
    </w:p>
    <w:p w14:paraId="3D766E60" w14:textId="77777777" w:rsidR="00CA04D7" w:rsidRPr="00C93F86" w:rsidRDefault="00CA04D7" w:rsidP="00CA04D7">
      <w:pPr>
        <w:widowControl w:val="0"/>
        <w:jc w:val="both"/>
        <w:rPr>
          <w:bCs/>
        </w:rPr>
      </w:pPr>
      <w:r w:rsidRPr="00C93F86">
        <w:rPr>
          <w:bCs/>
          <w:lang w:val="pt-BR"/>
        </w:rPr>
        <w:t xml:space="preserve">Hệ thống quản lý đào tạo tự động đánh giá mức độ đạt được CLO theo thuật toán chung của Trường. </w:t>
      </w:r>
      <w:r w:rsidRPr="00C93F86">
        <w:rPr>
          <w:bCs/>
          <w:lang w:val="vi-VN"/>
        </w:rPr>
        <w:t>Chuẩn đầu ra của học phần được sinh viên và trường đánh giá sau thi kết thúc học phần.</w:t>
      </w:r>
    </w:p>
    <w:p w14:paraId="31D91DCB" w14:textId="77777777" w:rsidR="00A36BA1" w:rsidRPr="00C93F86" w:rsidRDefault="00A36BA1" w:rsidP="00CA04D7">
      <w:pPr>
        <w:widowControl w:val="0"/>
        <w:jc w:val="both"/>
        <w:rPr>
          <w:bCs/>
        </w:rPr>
      </w:pPr>
    </w:p>
    <w:p w14:paraId="6CC6AC51" w14:textId="1650E71D" w:rsidR="005974BB" w:rsidRPr="00C93F86" w:rsidRDefault="005974BB" w:rsidP="000A76A7">
      <w:pPr>
        <w:pStyle w:val="Heading1"/>
        <w:rPr>
          <w:lang w:val="pt-BR"/>
        </w:rPr>
      </w:pPr>
      <w:r w:rsidRPr="00C93F86">
        <w:rPr>
          <w:lang w:val="pt-BR"/>
        </w:rPr>
        <w:t>10. QUY ĐỊNH CỦA HỌC PHẦN (</w:t>
      </w:r>
      <w:r w:rsidR="00154246" w:rsidRPr="00C93F86">
        <w:rPr>
          <w:lang w:val="pt-BR"/>
        </w:rPr>
        <w:t>Course Requirement</w:t>
      </w:r>
      <w:r w:rsidR="00627B29" w:rsidRPr="00C93F86">
        <w:rPr>
          <w:lang w:val="pt-BR"/>
        </w:rPr>
        <w:t>s</w:t>
      </w:r>
      <w:r w:rsidR="00154246" w:rsidRPr="00C93F86">
        <w:rPr>
          <w:lang w:val="pt-BR"/>
        </w:rPr>
        <w:t xml:space="preserve"> and Expectation</w:t>
      </w:r>
      <w:r w:rsidRPr="00C93F86">
        <w:rPr>
          <w:lang w:val="pt-BR"/>
        </w:rPr>
        <w:t>)</w:t>
      </w:r>
    </w:p>
    <w:p w14:paraId="7DBB00A9" w14:textId="43136103" w:rsidR="007D39F6" w:rsidRPr="00C93F86" w:rsidRDefault="00A84CF2" w:rsidP="000A76A7">
      <w:pPr>
        <w:pStyle w:val="Heading2"/>
      </w:pPr>
      <w:r w:rsidRPr="00C93F86">
        <w:t>10.1. Quy định về điều kiện thi kết thúc học phần</w:t>
      </w:r>
    </w:p>
    <w:p w14:paraId="46055505" w14:textId="0B9B31AC" w:rsidR="0026051A" w:rsidRPr="00C93F86" w:rsidRDefault="00A84CF2" w:rsidP="0097082A">
      <w:pPr>
        <w:pStyle w:val="ListParagraph"/>
        <w:numPr>
          <w:ilvl w:val="0"/>
          <w:numId w:val="25"/>
        </w:numPr>
        <w:spacing w:before="60" w:after="40" w:line="288" w:lineRule="auto"/>
        <w:ind w:left="714"/>
        <w:jc w:val="both"/>
        <w:rPr>
          <w:bCs/>
          <w:i/>
          <w:iCs/>
          <w:lang w:val="pt-BR"/>
        </w:rPr>
      </w:pPr>
      <w:r w:rsidRPr="00C93F86">
        <w:rPr>
          <w:bCs/>
          <w:lang w:val="pt-BR"/>
        </w:rPr>
        <w:t>Điểm chuyên cần đạt từ 5 trở lên (theo quy định chung của Trường)</w:t>
      </w:r>
    </w:p>
    <w:p w14:paraId="14433831" w14:textId="54AB6EC5" w:rsidR="002B34B0" w:rsidRPr="00C93F86" w:rsidRDefault="002B34B0" w:rsidP="0097082A">
      <w:pPr>
        <w:pStyle w:val="ListParagraph"/>
        <w:numPr>
          <w:ilvl w:val="0"/>
          <w:numId w:val="25"/>
        </w:numPr>
        <w:spacing w:before="60" w:after="40" w:line="288" w:lineRule="auto"/>
        <w:ind w:left="714"/>
        <w:jc w:val="both"/>
        <w:rPr>
          <w:bCs/>
          <w:i/>
          <w:iCs/>
          <w:lang w:val="pt-BR"/>
        </w:rPr>
      </w:pPr>
      <w:r w:rsidRPr="00C93F86">
        <w:rPr>
          <w:bCs/>
          <w:lang w:val="pt-BR"/>
        </w:rPr>
        <w:t>Cách đánh giá điểm chuyên cần</w:t>
      </w:r>
      <w:r w:rsidR="00743481" w:rsidRPr="00C93F86">
        <w:rPr>
          <w:bCs/>
          <w:lang w:val="pt-BR"/>
        </w:rPr>
        <w:t>:</w:t>
      </w:r>
      <w:r w:rsidRPr="00C93F86">
        <w:rPr>
          <w:bCs/>
          <w:lang w:val="pt-BR"/>
        </w:rPr>
        <w:t xml:space="preserve"> </w:t>
      </w:r>
      <w:r w:rsidR="00DA26B5" w:rsidRPr="00C93F86">
        <w:rPr>
          <w:bCs/>
          <w:lang w:val="pt-BR"/>
        </w:rPr>
        <w:t>xem Phụ lục 2, rubrics 1</w:t>
      </w:r>
      <w:r w:rsidR="007C762B" w:rsidRPr="00C93F86">
        <w:rPr>
          <w:bCs/>
          <w:lang w:val="pt-BR"/>
        </w:rPr>
        <w:t>.</w:t>
      </w:r>
    </w:p>
    <w:p w14:paraId="559B775C" w14:textId="43116678" w:rsidR="0026051A" w:rsidRPr="00C93F86" w:rsidRDefault="00FC2A7F" w:rsidP="000A76A7">
      <w:pPr>
        <w:pStyle w:val="Heading2"/>
      </w:pPr>
      <w:r w:rsidRPr="00C93F86">
        <w:t>10</w:t>
      </w:r>
      <w:r w:rsidR="0026051A" w:rsidRPr="00C93F86">
        <w:t>.2. Quy định về tham dự lớp học</w:t>
      </w:r>
    </w:p>
    <w:p w14:paraId="483ED665" w14:textId="77777777" w:rsidR="0026051A" w:rsidRPr="00C93F86" w:rsidRDefault="0026051A" w:rsidP="0097082A">
      <w:pPr>
        <w:pStyle w:val="ListParagraph"/>
        <w:numPr>
          <w:ilvl w:val="0"/>
          <w:numId w:val="20"/>
        </w:numPr>
        <w:spacing w:before="60" w:after="40" w:line="288" w:lineRule="auto"/>
        <w:ind w:left="714" w:hanging="357"/>
        <w:jc w:val="both"/>
        <w:rPr>
          <w:bCs/>
          <w:lang w:val="pt-BR"/>
        </w:rPr>
      </w:pPr>
      <w:r w:rsidRPr="00C93F86">
        <w:rPr>
          <w:bCs/>
          <w:lang w:val="pt-BR"/>
        </w:rPr>
        <w:t xml:space="preserve">Học viên có trách nhiệm tham dự đầy đủ các buổi học. </w:t>
      </w:r>
    </w:p>
    <w:p w14:paraId="2DB3AF98" w14:textId="77777777" w:rsidR="0026051A" w:rsidRPr="00C93F86" w:rsidRDefault="0026051A" w:rsidP="0097082A">
      <w:pPr>
        <w:pStyle w:val="ListParagraph"/>
        <w:numPr>
          <w:ilvl w:val="0"/>
          <w:numId w:val="20"/>
        </w:numPr>
        <w:spacing w:before="60" w:after="40" w:line="288" w:lineRule="auto"/>
        <w:ind w:left="714" w:hanging="357"/>
        <w:jc w:val="both"/>
        <w:rPr>
          <w:bCs/>
          <w:lang w:val="pt-BR"/>
        </w:rPr>
      </w:pPr>
      <w:r w:rsidRPr="00C93F86">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C93F86" w:rsidRDefault="00FC2A7F" w:rsidP="000A76A7">
      <w:pPr>
        <w:pStyle w:val="Heading2"/>
        <w:rPr>
          <w:lang w:val="pt-BR"/>
        </w:rPr>
      </w:pPr>
      <w:r w:rsidRPr="00C93F86">
        <w:rPr>
          <w:lang w:val="pt-BR"/>
        </w:rPr>
        <w:t>10</w:t>
      </w:r>
      <w:r w:rsidR="0026051A" w:rsidRPr="00C93F86">
        <w:rPr>
          <w:lang w:val="pt-BR"/>
        </w:rPr>
        <w:t>.3. Quy định về hành vi trong lớp học</w:t>
      </w:r>
    </w:p>
    <w:p w14:paraId="60FC62A7" w14:textId="2AB1A38D" w:rsidR="0026051A" w:rsidRPr="00C93F86" w:rsidRDefault="0026051A" w:rsidP="0097082A">
      <w:pPr>
        <w:pStyle w:val="ListParagraph"/>
        <w:numPr>
          <w:ilvl w:val="0"/>
          <w:numId w:val="20"/>
        </w:numPr>
        <w:spacing w:before="60" w:after="40" w:line="288" w:lineRule="auto"/>
        <w:ind w:left="714" w:hanging="357"/>
        <w:jc w:val="both"/>
        <w:rPr>
          <w:bCs/>
          <w:lang w:val="pt-BR"/>
        </w:rPr>
      </w:pPr>
      <w:r w:rsidRPr="00C93F86">
        <w:rPr>
          <w:lang w:val="pt-BR"/>
        </w:rPr>
        <w:lastRenderedPageBreak/>
        <w:t>Học phần được thực hiện trên nguyên tắc tôn trọng người học và người giảng</w:t>
      </w:r>
      <w:r w:rsidR="00B92175" w:rsidRPr="00C93F86">
        <w:rPr>
          <w:lang w:val="vi-VN"/>
        </w:rPr>
        <w:t>.</w:t>
      </w:r>
    </w:p>
    <w:p w14:paraId="4D617BDB" w14:textId="4E3641EF" w:rsidR="0026051A" w:rsidRPr="00C93F86" w:rsidRDefault="0026051A" w:rsidP="0097082A">
      <w:pPr>
        <w:pStyle w:val="ListParagraph"/>
        <w:numPr>
          <w:ilvl w:val="0"/>
          <w:numId w:val="20"/>
        </w:numPr>
        <w:spacing w:before="60" w:after="40" w:line="288" w:lineRule="auto"/>
        <w:ind w:left="714" w:hanging="357"/>
        <w:jc w:val="both"/>
        <w:rPr>
          <w:bCs/>
          <w:lang w:val="pt-BR"/>
        </w:rPr>
      </w:pPr>
      <w:r w:rsidRPr="00C93F86">
        <w:rPr>
          <w:lang w:val="pt-BR"/>
        </w:rPr>
        <w:t>Ghi chép đầy đủ, tham gia trả lời câu hỏi</w:t>
      </w:r>
      <w:r w:rsidR="00B92175" w:rsidRPr="00C93F86">
        <w:rPr>
          <w:lang w:val="vi-VN"/>
        </w:rPr>
        <w:t>.</w:t>
      </w:r>
    </w:p>
    <w:p w14:paraId="2FD95C92" w14:textId="2B734487" w:rsidR="0026051A" w:rsidRPr="00C93F86" w:rsidRDefault="0026051A" w:rsidP="0097082A">
      <w:pPr>
        <w:pStyle w:val="ListParagraph"/>
        <w:numPr>
          <w:ilvl w:val="0"/>
          <w:numId w:val="20"/>
        </w:numPr>
        <w:spacing w:before="60" w:after="40" w:line="288" w:lineRule="auto"/>
        <w:ind w:left="714" w:hanging="357"/>
        <w:jc w:val="both"/>
        <w:rPr>
          <w:bCs/>
          <w:lang w:val="pt-BR"/>
        </w:rPr>
      </w:pPr>
      <w:r w:rsidRPr="00C93F86">
        <w:rPr>
          <w:lang w:val="pt-BR"/>
        </w:rPr>
        <w:t>Đọc trước tài liệu được yêu cầu</w:t>
      </w:r>
      <w:r w:rsidR="00B92175" w:rsidRPr="00C93F86">
        <w:rPr>
          <w:lang w:val="vi-VN"/>
        </w:rPr>
        <w:t>.</w:t>
      </w:r>
    </w:p>
    <w:p w14:paraId="40C128FA" w14:textId="5E65B67E" w:rsidR="0026051A" w:rsidRPr="00C93F86" w:rsidRDefault="0026051A" w:rsidP="0097082A">
      <w:pPr>
        <w:pStyle w:val="ListParagraph"/>
        <w:numPr>
          <w:ilvl w:val="0"/>
          <w:numId w:val="20"/>
        </w:numPr>
        <w:spacing w:before="60" w:after="40" w:line="288" w:lineRule="auto"/>
        <w:ind w:left="714" w:hanging="357"/>
        <w:jc w:val="both"/>
        <w:rPr>
          <w:bCs/>
          <w:lang w:val="pt-BR"/>
        </w:rPr>
      </w:pPr>
      <w:r w:rsidRPr="00C93F86">
        <w:rPr>
          <w:lang w:val="pt-BR"/>
        </w:rPr>
        <w:t>Làm các bài tập về nhà</w:t>
      </w:r>
      <w:r w:rsidR="00B92175" w:rsidRPr="00C93F86">
        <w:rPr>
          <w:lang w:val="vi-VN"/>
        </w:rPr>
        <w:t>.</w:t>
      </w:r>
    </w:p>
    <w:p w14:paraId="3DC2C579" w14:textId="1111780A" w:rsidR="0026051A" w:rsidRPr="00C93F86" w:rsidRDefault="0026051A" w:rsidP="0097082A">
      <w:pPr>
        <w:pStyle w:val="ListParagraph"/>
        <w:numPr>
          <w:ilvl w:val="0"/>
          <w:numId w:val="20"/>
        </w:numPr>
        <w:spacing w:before="60" w:after="40" w:line="288" w:lineRule="auto"/>
        <w:ind w:left="714" w:hanging="357"/>
        <w:jc w:val="both"/>
        <w:rPr>
          <w:bCs/>
          <w:lang w:val="pt-BR"/>
        </w:rPr>
      </w:pPr>
      <w:r w:rsidRPr="00C93F86">
        <w:rPr>
          <w:lang w:val="pt-BR"/>
        </w:rPr>
        <w:t>Không làm ồn, gây ảnh hưởng đến người khác</w:t>
      </w:r>
      <w:r w:rsidR="002A75D0" w:rsidRPr="00C93F86">
        <w:rPr>
          <w:lang w:val="pt-BR"/>
        </w:rPr>
        <w:t>, không ăn</w:t>
      </w:r>
      <w:r w:rsidRPr="00C93F86">
        <w:rPr>
          <w:lang w:val="pt-BR"/>
        </w:rPr>
        <w:t xml:space="preserve"> trong quá trình học</w:t>
      </w:r>
      <w:r w:rsidR="00B92175" w:rsidRPr="00C93F86">
        <w:rPr>
          <w:lang w:val="vi-VN"/>
        </w:rPr>
        <w:t>.</w:t>
      </w:r>
    </w:p>
    <w:p w14:paraId="52E121B8" w14:textId="15C0D4E2" w:rsidR="0026051A" w:rsidRPr="00C93F86" w:rsidRDefault="0026051A" w:rsidP="0097082A">
      <w:pPr>
        <w:pStyle w:val="ListParagraph"/>
        <w:numPr>
          <w:ilvl w:val="0"/>
          <w:numId w:val="20"/>
        </w:numPr>
        <w:spacing w:before="60" w:after="40" w:line="288" w:lineRule="auto"/>
        <w:ind w:left="714" w:hanging="357"/>
        <w:jc w:val="both"/>
        <w:rPr>
          <w:b/>
          <w:lang w:val="pt-BR"/>
        </w:rPr>
      </w:pPr>
      <w:r w:rsidRPr="00C93F86">
        <w:rPr>
          <w:lang w:val="pt-BR"/>
        </w:rPr>
        <w:t>Laptop, máy tính bảng</w:t>
      </w:r>
      <w:r w:rsidR="00B75037" w:rsidRPr="00C93F86">
        <w:rPr>
          <w:lang w:val="pt-BR"/>
        </w:rPr>
        <w:t>, điện thoại di động</w:t>
      </w:r>
      <w:r w:rsidRPr="00C93F86">
        <w:rPr>
          <w:lang w:val="pt-BR"/>
        </w:rPr>
        <w:t xml:space="preserve"> </w:t>
      </w:r>
      <w:r w:rsidRPr="00C93F86">
        <w:rPr>
          <w:bCs/>
          <w:lang w:val="pt-BR"/>
        </w:rPr>
        <w:t xml:space="preserve">chỉ được </w:t>
      </w:r>
      <w:r w:rsidR="003759A9" w:rsidRPr="00C93F86">
        <w:rPr>
          <w:bCs/>
          <w:lang w:val="pt-BR"/>
        </w:rPr>
        <w:t>sử dụng cho</w:t>
      </w:r>
      <w:r w:rsidRPr="00C93F86">
        <w:rPr>
          <w:bCs/>
          <w:lang w:val="pt-BR"/>
        </w:rPr>
        <w:t xml:space="preserve"> mục đích ghi chép bài giảng, tính toán phục vụ </w:t>
      </w:r>
      <w:r w:rsidR="000D21CE" w:rsidRPr="00C93F86">
        <w:rPr>
          <w:bCs/>
          <w:lang w:val="pt-BR"/>
        </w:rPr>
        <w:t>học tập</w:t>
      </w:r>
      <w:r w:rsidRPr="00C93F86">
        <w:rPr>
          <w:lang w:val="pt-BR"/>
        </w:rPr>
        <w:t xml:space="preserve">, tuyệt đối không dùng vào </w:t>
      </w:r>
      <w:r w:rsidR="000D21CE" w:rsidRPr="00C93F86">
        <w:rPr>
          <w:lang w:val="pt-BR"/>
        </w:rPr>
        <w:t>mục đích</w:t>
      </w:r>
      <w:r w:rsidRPr="00C93F86">
        <w:rPr>
          <w:lang w:val="pt-BR"/>
        </w:rPr>
        <w:t xml:space="preserve"> khác.</w:t>
      </w:r>
    </w:p>
    <w:p w14:paraId="07ECB7D3" w14:textId="43512F44" w:rsidR="00755C08" w:rsidRPr="00C93F86" w:rsidRDefault="003D61BA" w:rsidP="000A76A7">
      <w:pPr>
        <w:pStyle w:val="Heading2"/>
      </w:pPr>
      <w:r w:rsidRPr="00C93F86">
        <w:t>10</w:t>
      </w:r>
      <w:r w:rsidR="00755C08" w:rsidRPr="00C93F86">
        <w:t xml:space="preserve">.4. Quy định về nộp bài tập </w:t>
      </w:r>
      <w:r w:rsidR="006E14D4" w:rsidRPr="00C93F86">
        <w:t>nhóm</w:t>
      </w:r>
    </w:p>
    <w:p w14:paraId="1F54C424" w14:textId="10F30BCF" w:rsidR="00755C08" w:rsidRPr="00C93F86" w:rsidRDefault="00C863DB" w:rsidP="0097082A">
      <w:pPr>
        <w:pStyle w:val="ListParagraph"/>
        <w:numPr>
          <w:ilvl w:val="0"/>
          <w:numId w:val="20"/>
        </w:numPr>
        <w:spacing w:before="60" w:after="40" w:line="288" w:lineRule="auto"/>
        <w:ind w:left="714" w:hanging="357"/>
        <w:jc w:val="both"/>
        <w:rPr>
          <w:b/>
          <w:lang w:val="pt-BR"/>
        </w:rPr>
      </w:pPr>
      <w:r w:rsidRPr="00C93F86">
        <w:rPr>
          <w:bCs/>
          <w:lang w:val="pt-BR"/>
        </w:rPr>
        <w:t>Người học</w:t>
      </w:r>
      <w:r w:rsidR="00755C08" w:rsidRPr="00C93F86">
        <w:rPr>
          <w:bCs/>
          <w:lang w:val="pt-BR"/>
        </w:rPr>
        <w:t xml:space="preserve"> không nộp bài cá nhân</w:t>
      </w:r>
      <w:r w:rsidR="008E6537" w:rsidRPr="00C93F86">
        <w:rPr>
          <w:bCs/>
          <w:lang w:val="pt-BR"/>
        </w:rPr>
        <w:t>/</w:t>
      </w:r>
      <w:r w:rsidRPr="00C93F86">
        <w:rPr>
          <w:bCs/>
          <w:lang w:val="pt-BR"/>
        </w:rPr>
        <w:t>nhóm</w:t>
      </w:r>
      <w:r w:rsidR="00755C08" w:rsidRPr="00C93F86">
        <w:rPr>
          <w:bCs/>
          <w:lang w:val="pt-BR"/>
        </w:rPr>
        <w:t xml:space="preserve"> theo yêu cầu sẽ nhận điểm 0 (không)</w:t>
      </w:r>
      <w:r w:rsidR="00B92175" w:rsidRPr="00C93F86">
        <w:rPr>
          <w:bCs/>
          <w:lang w:val="vi-VN"/>
        </w:rPr>
        <w:t>.</w:t>
      </w:r>
    </w:p>
    <w:p w14:paraId="0A75506A" w14:textId="601FC077" w:rsidR="00A36BA1" w:rsidRPr="00C93F86" w:rsidRDefault="00755C08" w:rsidP="00A36BA1">
      <w:pPr>
        <w:pStyle w:val="ListParagraph"/>
        <w:numPr>
          <w:ilvl w:val="0"/>
          <w:numId w:val="20"/>
        </w:numPr>
        <w:spacing w:before="60" w:after="40" w:line="288" w:lineRule="auto"/>
        <w:ind w:left="714" w:hanging="357"/>
        <w:jc w:val="both"/>
        <w:rPr>
          <w:b/>
          <w:lang w:val="pt-BR"/>
        </w:rPr>
      </w:pPr>
      <w:r w:rsidRPr="00C93F86">
        <w:rPr>
          <w:bCs/>
          <w:lang w:val="pt-BR"/>
        </w:rPr>
        <w:t>Sau thời hạn cuố</w:t>
      </w:r>
      <w:r w:rsidR="002A75D0" w:rsidRPr="00C93F86">
        <w:rPr>
          <w:bCs/>
          <w:lang w:val="pt-BR"/>
        </w:rPr>
        <w:t>i</w:t>
      </w:r>
      <w:r w:rsidR="00500CEC" w:rsidRPr="00C93F86">
        <w:rPr>
          <w:bCs/>
          <w:lang w:val="pt-BR"/>
        </w:rPr>
        <w:t xml:space="preserve"> </w:t>
      </w:r>
      <w:r w:rsidR="008E6537" w:rsidRPr="00C93F86">
        <w:rPr>
          <w:bCs/>
          <w:lang w:val="pt-BR"/>
        </w:rPr>
        <w:t xml:space="preserve">cùng </w:t>
      </w:r>
      <w:r w:rsidR="00500CEC" w:rsidRPr="00C93F86">
        <w:rPr>
          <w:bCs/>
          <w:lang w:val="pt-BR"/>
        </w:rPr>
        <w:t>theo quy định</w:t>
      </w:r>
      <w:r w:rsidRPr="00C93F86">
        <w:rPr>
          <w:bCs/>
          <w:lang w:val="pt-BR"/>
        </w:rPr>
        <w:t xml:space="preserve">, bài nộp muộn mỗi ngày sẽ </w:t>
      </w:r>
      <w:r w:rsidR="008E6537" w:rsidRPr="00C93F86">
        <w:rPr>
          <w:bCs/>
          <w:lang w:val="pt-BR"/>
        </w:rPr>
        <w:t xml:space="preserve">bị </w:t>
      </w:r>
      <w:r w:rsidRPr="00C93F86">
        <w:rPr>
          <w:bCs/>
          <w:lang w:val="pt-BR"/>
        </w:rPr>
        <w:t>trừ một điểm.</w:t>
      </w:r>
    </w:p>
    <w:p w14:paraId="3D279057" w14:textId="77777777" w:rsidR="00A36BA1" w:rsidRPr="00C93F86" w:rsidRDefault="00A36BA1" w:rsidP="00A36BA1">
      <w:pPr>
        <w:pStyle w:val="ListParagraph"/>
        <w:spacing w:before="60" w:after="40" w:line="288" w:lineRule="auto"/>
        <w:ind w:left="714"/>
        <w:jc w:val="both"/>
        <w:rPr>
          <w:b/>
          <w:lang w:val="pt-BR"/>
        </w:rPr>
      </w:pPr>
    </w:p>
    <w:p w14:paraId="63738869" w14:textId="391DE894" w:rsidR="0026051A" w:rsidRPr="00C93F86" w:rsidRDefault="00415329" w:rsidP="003D4083">
      <w:pPr>
        <w:pStyle w:val="Heading1"/>
        <w:rPr>
          <w:b w:val="0"/>
          <w:bCs/>
          <w:lang w:val="vi-VN"/>
        </w:rPr>
      </w:pPr>
      <w:r w:rsidRPr="00C93F86">
        <w:rPr>
          <w:lang w:val="pt-BR"/>
        </w:rPr>
        <w:t>11. THỜI ĐIỂM HIỆU CHỈNH ĐỀ CƯƠNG</w:t>
      </w:r>
      <w:r w:rsidR="006402AC" w:rsidRPr="00C93F86">
        <w:rPr>
          <w:lang w:val="pt-BR"/>
        </w:rPr>
        <w:t xml:space="preserve"> </w:t>
      </w:r>
      <w:r w:rsidR="00ED2DCD" w:rsidRPr="00C93F86">
        <w:rPr>
          <w:lang w:val="pt-BR"/>
        </w:rPr>
        <w:t>(</w:t>
      </w:r>
      <w:r w:rsidR="00C81A2F" w:rsidRPr="00C93F86">
        <w:rPr>
          <w:lang w:val="pt-BR"/>
        </w:rPr>
        <w:t>Syllabus Adjustment Time</w:t>
      </w:r>
      <w:r w:rsidR="00433276" w:rsidRPr="00C93F86">
        <w:rPr>
          <w:lang w:val="pt-BR"/>
        </w:rPr>
        <w:t>)</w:t>
      </w:r>
      <w:r w:rsidR="004A705E" w:rsidRPr="00C93F86">
        <w:rPr>
          <w:lang w:val="vi-VN"/>
        </w:rPr>
        <w:t xml:space="preserve">: </w:t>
      </w:r>
      <w:r w:rsidRPr="00C93F86">
        <w:rPr>
          <w:b w:val="0"/>
          <w:bCs/>
          <w:lang w:val="pt-BR"/>
        </w:rPr>
        <w:t xml:space="preserve">Tháng </w:t>
      </w:r>
      <w:r w:rsidR="006A6A6E">
        <w:rPr>
          <w:b w:val="0"/>
          <w:bCs/>
          <w:lang w:val="pt-BR"/>
        </w:rPr>
        <w:t>6</w:t>
      </w:r>
      <w:r w:rsidRPr="00C93F86">
        <w:rPr>
          <w:b w:val="0"/>
          <w:bCs/>
          <w:lang w:val="pt-BR"/>
        </w:rPr>
        <w:t xml:space="preserve"> năm 2024.</w:t>
      </w:r>
    </w:p>
    <w:p w14:paraId="7C1727A9" w14:textId="77777777" w:rsidR="00A272DB" w:rsidRPr="00C93F86" w:rsidRDefault="00A272DB" w:rsidP="004A705E"/>
    <w:tbl>
      <w:tblPr>
        <w:tblW w:w="5000" w:type="pct"/>
        <w:tblLook w:val="04A0" w:firstRow="1" w:lastRow="0" w:firstColumn="1" w:lastColumn="0" w:noHBand="0" w:noVBand="1"/>
      </w:tblPr>
      <w:tblGrid>
        <w:gridCol w:w="4707"/>
        <w:gridCol w:w="5149"/>
      </w:tblGrid>
      <w:tr w:rsidR="00C93F86" w:rsidRPr="00C93F86" w14:paraId="0E7FDED6" w14:textId="77777777" w:rsidTr="001D2C0F">
        <w:tc>
          <w:tcPr>
            <w:tcW w:w="2388" w:type="pct"/>
          </w:tcPr>
          <w:p w14:paraId="25F503A7" w14:textId="32012260" w:rsidR="001D2C0F" w:rsidRPr="00C93F86" w:rsidRDefault="007340AB" w:rsidP="001A0796">
            <w:pPr>
              <w:widowControl w:val="0"/>
              <w:spacing w:before="60" w:after="40" w:line="288" w:lineRule="auto"/>
              <w:jc w:val="center"/>
              <w:rPr>
                <w:b/>
                <w:lang w:val="vi-VN"/>
              </w:rPr>
            </w:pPr>
            <w:r w:rsidRPr="007340AB">
              <w:rPr>
                <w:b/>
                <w:lang w:val="pt-BR"/>
              </w:rPr>
              <w:t>PHỤ TRÁCH KHOA</w:t>
            </w:r>
          </w:p>
        </w:tc>
        <w:tc>
          <w:tcPr>
            <w:tcW w:w="2612" w:type="pct"/>
          </w:tcPr>
          <w:p w14:paraId="03E8A147" w14:textId="39498D26" w:rsidR="001D2C0F" w:rsidRPr="00C93F86" w:rsidRDefault="001D2C0F" w:rsidP="00D83953">
            <w:pPr>
              <w:widowControl w:val="0"/>
              <w:spacing w:before="60" w:after="40" w:line="288" w:lineRule="auto"/>
              <w:jc w:val="center"/>
              <w:rPr>
                <w:b/>
                <w:lang w:val="pt-BR"/>
              </w:rPr>
            </w:pPr>
            <w:r w:rsidRPr="00C93F86">
              <w:rPr>
                <w:b/>
                <w:lang w:val="pt-BR"/>
              </w:rPr>
              <w:t>HIỆU TRƯỞNG</w:t>
            </w:r>
          </w:p>
        </w:tc>
      </w:tr>
      <w:tr w:rsidR="00C93F86" w:rsidRPr="00C93F86" w14:paraId="36FCB7EE" w14:textId="77777777" w:rsidTr="001D2C0F">
        <w:tc>
          <w:tcPr>
            <w:tcW w:w="2388" w:type="pct"/>
          </w:tcPr>
          <w:p w14:paraId="60AB2170" w14:textId="77777777" w:rsidR="001D2C0F" w:rsidRPr="00C93F86" w:rsidRDefault="001D2C0F" w:rsidP="001A0796">
            <w:pPr>
              <w:widowControl w:val="0"/>
              <w:spacing w:before="60" w:after="40" w:line="288" w:lineRule="auto"/>
              <w:jc w:val="center"/>
              <w:rPr>
                <w:b/>
                <w:lang w:val="vi-VN"/>
              </w:rPr>
            </w:pPr>
            <w:bookmarkStart w:id="0" w:name="_Hlk82005844"/>
          </w:p>
          <w:p w14:paraId="2FD8FD1B" w14:textId="77777777" w:rsidR="001D0A5B" w:rsidRPr="00C93F86" w:rsidRDefault="001D0A5B" w:rsidP="00B50CE1">
            <w:pPr>
              <w:widowControl w:val="0"/>
              <w:spacing w:before="60" w:after="40" w:line="288" w:lineRule="auto"/>
              <w:rPr>
                <w:b/>
                <w:lang w:val="vi-VN"/>
              </w:rPr>
            </w:pPr>
          </w:p>
          <w:p w14:paraId="1D742CA7" w14:textId="77777777" w:rsidR="00B50CE1" w:rsidRPr="00C93F86" w:rsidRDefault="00B50CE1" w:rsidP="00B50CE1">
            <w:pPr>
              <w:widowControl w:val="0"/>
              <w:spacing w:before="60" w:after="40" w:line="288" w:lineRule="auto"/>
              <w:rPr>
                <w:b/>
                <w:lang w:val="vi-VN"/>
              </w:rPr>
            </w:pPr>
          </w:p>
          <w:p w14:paraId="4794E614" w14:textId="36122BDF" w:rsidR="001D2C0F" w:rsidRPr="00C93F86" w:rsidRDefault="007340AB" w:rsidP="00A36BA1">
            <w:pPr>
              <w:widowControl w:val="0"/>
              <w:spacing w:before="60" w:after="40" w:line="288" w:lineRule="auto"/>
              <w:jc w:val="center"/>
              <w:rPr>
                <w:b/>
              </w:rPr>
            </w:pPr>
            <w:r w:rsidRPr="007340AB">
              <w:rPr>
                <w:b/>
                <w:lang w:val="pt-BR"/>
              </w:rPr>
              <w:t>TS. Phạm Xuân Lâm</w:t>
            </w:r>
          </w:p>
        </w:tc>
        <w:tc>
          <w:tcPr>
            <w:tcW w:w="2612" w:type="pct"/>
          </w:tcPr>
          <w:p w14:paraId="3FF1E717" w14:textId="77777777" w:rsidR="001D2C0F" w:rsidRPr="00C93F86" w:rsidRDefault="001D2C0F" w:rsidP="00D83953">
            <w:pPr>
              <w:widowControl w:val="0"/>
              <w:spacing w:before="60" w:after="40" w:line="288" w:lineRule="auto"/>
              <w:jc w:val="center"/>
              <w:rPr>
                <w:b/>
                <w:lang w:val="vi-VN"/>
              </w:rPr>
            </w:pPr>
          </w:p>
          <w:p w14:paraId="23BEE5E9" w14:textId="77777777" w:rsidR="001D0A5B" w:rsidRPr="00C93F86" w:rsidRDefault="001D0A5B" w:rsidP="00D83953">
            <w:pPr>
              <w:widowControl w:val="0"/>
              <w:spacing w:before="60" w:after="40" w:line="288" w:lineRule="auto"/>
              <w:jc w:val="center"/>
              <w:rPr>
                <w:b/>
                <w:lang w:val="vi-VN"/>
              </w:rPr>
            </w:pPr>
          </w:p>
          <w:p w14:paraId="6BD53B1E" w14:textId="77777777" w:rsidR="001D0A5B" w:rsidRPr="00C93F86" w:rsidRDefault="001D0A5B" w:rsidP="00D83953">
            <w:pPr>
              <w:widowControl w:val="0"/>
              <w:spacing w:before="60" w:after="40" w:line="288" w:lineRule="auto"/>
              <w:jc w:val="center"/>
              <w:rPr>
                <w:b/>
                <w:lang w:val="vi-VN"/>
              </w:rPr>
            </w:pPr>
          </w:p>
          <w:p w14:paraId="4B1D1D60" w14:textId="475B5CED" w:rsidR="001D2C0F" w:rsidRPr="00C93F86" w:rsidRDefault="001D2C0F" w:rsidP="00D83953">
            <w:pPr>
              <w:widowControl w:val="0"/>
              <w:spacing w:before="60" w:after="40" w:line="288" w:lineRule="auto"/>
              <w:jc w:val="center"/>
              <w:rPr>
                <w:b/>
                <w:lang w:val="pt-BR"/>
              </w:rPr>
            </w:pPr>
            <w:r w:rsidRPr="00C93F86">
              <w:rPr>
                <w:b/>
                <w:lang w:val="pt-BR"/>
              </w:rPr>
              <w:t>GS.TS Phạm Hồng Chương</w:t>
            </w:r>
          </w:p>
        </w:tc>
        <w:bookmarkEnd w:id="0"/>
      </w:tr>
    </w:tbl>
    <w:p w14:paraId="0CD76BD3" w14:textId="1F598BA3" w:rsidR="00865F98" w:rsidRPr="00C93F86" w:rsidRDefault="006B7612" w:rsidP="00A36BA1">
      <w:pPr>
        <w:spacing w:before="60" w:after="40" w:line="288" w:lineRule="auto"/>
        <w:jc w:val="center"/>
        <w:rPr>
          <w:b/>
          <w:sz w:val="28"/>
        </w:rPr>
      </w:pPr>
      <w:r w:rsidRPr="00C93F86">
        <w:br w:type="page"/>
      </w:r>
      <w:r w:rsidRPr="00C93F86">
        <w:rPr>
          <w:b/>
          <w:sz w:val="28"/>
        </w:rPr>
        <w:lastRenderedPageBreak/>
        <w:t>PHỤ LỤC</w:t>
      </w:r>
    </w:p>
    <w:p w14:paraId="4696F369" w14:textId="490F1B7F" w:rsidR="006B7612" w:rsidRPr="00C93F86" w:rsidRDefault="006B7612" w:rsidP="00A36BA1">
      <w:pPr>
        <w:pStyle w:val="Heading2"/>
        <w:spacing w:before="120" w:after="120"/>
        <w:jc w:val="center"/>
      </w:pPr>
      <w:r w:rsidRPr="00C93F86">
        <w:t>Phụ lục 1</w:t>
      </w:r>
      <w:r w:rsidR="00FB17E8" w:rsidRPr="00C93F86">
        <w:t>. MA TRẬN ĐỀ THI</w:t>
      </w:r>
    </w:p>
    <w:p w14:paraId="67B72D18" w14:textId="77777777" w:rsidR="00270900" w:rsidRPr="00C93F86" w:rsidRDefault="00270900" w:rsidP="00270900">
      <w:pPr>
        <w:pStyle w:val="ListParagraph"/>
        <w:numPr>
          <w:ilvl w:val="0"/>
          <w:numId w:val="32"/>
        </w:numPr>
        <w:spacing w:before="60" w:after="40" w:line="288" w:lineRule="auto"/>
        <w:rPr>
          <w:lang w:eastAsia="x-none"/>
        </w:rPr>
      </w:pPr>
      <w:r w:rsidRPr="00C93F86">
        <w:rPr>
          <w:lang w:eastAsia="x-none"/>
        </w:rPr>
        <w:t>Trọng số trong điểm học phần: 50%</w:t>
      </w:r>
    </w:p>
    <w:p w14:paraId="7949EA0D" w14:textId="51D6ABAC" w:rsidR="00270900" w:rsidRPr="00C93F86" w:rsidRDefault="00270900" w:rsidP="00270900">
      <w:pPr>
        <w:pStyle w:val="ListParagraph"/>
        <w:numPr>
          <w:ilvl w:val="0"/>
          <w:numId w:val="32"/>
        </w:numPr>
        <w:spacing w:before="60" w:after="40" w:line="288" w:lineRule="auto"/>
        <w:rPr>
          <w:lang w:eastAsia="x-none"/>
        </w:rPr>
      </w:pPr>
      <w:r w:rsidRPr="00C93F86">
        <w:rPr>
          <w:lang w:eastAsia="x-none"/>
        </w:rPr>
        <w:t>Hình thức: T</w:t>
      </w:r>
      <w:r w:rsidR="000608AB" w:rsidRPr="00C93F86">
        <w:rPr>
          <w:lang w:eastAsia="x-none"/>
        </w:rPr>
        <w:t>ự luận</w:t>
      </w:r>
      <w:r w:rsidR="00F155B8" w:rsidRPr="00C93F86">
        <w:rPr>
          <w:lang w:eastAsia="x-none"/>
        </w:rPr>
        <w:t xml:space="preserve"> trên giấy</w:t>
      </w:r>
    </w:p>
    <w:p w14:paraId="23A4E9FD" w14:textId="0020E1D1" w:rsidR="00270900" w:rsidRPr="00C93F86" w:rsidRDefault="00270900" w:rsidP="00270900">
      <w:pPr>
        <w:pStyle w:val="ListParagraph"/>
        <w:numPr>
          <w:ilvl w:val="0"/>
          <w:numId w:val="32"/>
        </w:numPr>
        <w:spacing w:before="60" w:after="40" w:line="288" w:lineRule="auto"/>
        <w:rPr>
          <w:lang w:eastAsia="x-none"/>
        </w:rPr>
      </w:pPr>
      <w:r w:rsidRPr="00C93F86">
        <w:rPr>
          <w:lang w:eastAsia="x-none"/>
        </w:rPr>
        <w:t xml:space="preserve">Thời gian: </w:t>
      </w:r>
      <w:r w:rsidR="000608AB" w:rsidRPr="00C93F86">
        <w:rPr>
          <w:lang w:eastAsia="x-none"/>
        </w:rPr>
        <w:t>9</w:t>
      </w:r>
      <w:r w:rsidRPr="00C93F86">
        <w:rPr>
          <w:lang w:eastAsia="x-none"/>
        </w:rPr>
        <w:t>0 phút</w:t>
      </w:r>
    </w:p>
    <w:p w14:paraId="088B6BE7" w14:textId="53BA0480" w:rsidR="00270900" w:rsidRPr="00C93F86" w:rsidRDefault="00270900" w:rsidP="00270900">
      <w:pPr>
        <w:pStyle w:val="ListParagraph"/>
        <w:numPr>
          <w:ilvl w:val="0"/>
          <w:numId w:val="32"/>
        </w:numPr>
        <w:spacing w:before="60" w:after="40" w:line="288" w:lineRule="auto"/>
        <w:rPr>
          <w:lang w:eastAsia="x-none"/>
        </w:rPr>
      </w:pPr>
      <w:r w:rsidRPr="00C93F86">
        <w:rPr>
          <w:lang w:eastAsia="x-none"/>
        </w:rPr>
        <w:t xml:space="preserve">Số câu hỏi: </w:t>
      </w:r>
      <w:r w:rsidR="003F61F5" w:rsidRPr="00C93F86">
        <w:rPr>
          <w:lang w:eastAsia="x-none"/>
        </w:rPr>
        <w:t>5 câu</w:t>
      </w:r>
      <w:r w:rsidR="00561EC9" w:rsidRPr="00C93F86">
        <w:rPr>
          <w:lang w:eastAsia="x-none"/>
        </w:rPr>
        <w:t>. Mỗ</w:t>
      </w:r>
      <w:r w:rsidR="00B55C22" w:rsidRPr="00C93F86">
        <w:rPr>
          <w:lang w:eastAsia="x-none"/>
        </w:rPr>
        <w:t>i</w:t>
      </w:r>
      <w:r w:rsidR="00561EC9" w:rsidRPr="00C93F86">
        <w:rPr>
          <w:lang w:eastAsia="x-none"/>
        </w:rPr>
        <w:t xml:space="preserve"> câu 2 điểm.</w:t>
      </w:r>
    </w:p>
    <w:p w14:paraId="23C2B11B" w14:textId="582ED509" w:rsidR="00E44A9C" w:rsidRPr="00C93F86" w:rsidRDefault="00E44A9C" w:rsidP="00E44A9C">
      <w:pPr>
        <w:spacing w:before="60" w:after="40" w:line="288" w:lineRule="auto"/>
        <w:rPr>
          <w:b/>
          <w:bCs/>
          <w:lang w:eastAsia="x-none"/>
        </w:rPr>
      </w:pPr>
      <w:r w:rsidRPr="00C93F86">
        <w:rPr>
          <w:b/>
          <w:bCs/>
          <w:lang w:val="vi-VN" w:eastAsia="x-none"/>
        </w:rPr>
        <w:t>Ma trận đề thi (</w:t>
      </w:r>
      <w:r w:rsidR="003F61F5" w:rsidRPr="00C93F86">
        <w:rPr>
          <w:b/>
          <w:bCs/>
          <w:lang w:eastAsia="x-none"/>
        </w:rPr>
        <w:t>tự luận</w:t>
      </w:r>
      <w:r w:rsidRPr="00C93F86">
        <w:rPr>
          <w:b/>
          <w:bCs/>
          <w:lang w:val="vi-VN" w:eastAsia="x-none"/>
        </w:rPr>
        <w:t>):</w:t>
      </w:r>
    </w:p>
    <w:tbl>
      <w:tblPr>
        <w:tblStyle w:val="TableGrid"/>
        <w:tblW w:w="5000" w:type="pct"/>
        <w:tblInd w:w="-34" w:type="dxa"/>
        <w:tblLook w:val="04A0" w:firstRow="1" w:lastRow="0" w:firstColumn="1" w:lastColumn="0" w:noHBand="0" w:noVBand="1"/>
      </w:tblPr>
      <w:tblGrid>
        <w:gridCol w:w="1699"/>
        <w:gridCol w:w="832"/>
        <w:gridCol w:w="1128"/>
        <w:gridCol w:w="735"/>
        <w:gridCol w:w="852"/>
        <w:gridCol w:w="1417"/>
        <w:gridCol w:w="1275"/>
        <w:gridCol w:w="1918"/>
      </w:tblGrid>
      <w:tr w:rsidR="00C93F86" w:rsidRPr="00C93F86" w14:paraId="086D3972" w14:textId="77777777" w:rsidTr="00C63A39">
        <w:tc>
          <w:tcPr>
            <w:tcW w:w="862" w:type="pct"/>
            <w:shd w:val="clear" w:color="auto" w:fill="FBE4D5" w:themeFill="accent2" w:themeFillTint="33"/>
            <w:vAlign w:val="center"/>
          </w:tcPr>
          <w:p w14:paraId="437869DA" w14:textId="77777777" w:rsidR="00C757C5" w:rsidRPr="00C93F86" w:rsidRDefault="00C757C5" w:rsidP="003E1FF3">
            <w:pPr>
              <w:jc w:val="center"/>
              <w:rPr>
                <w:rFonts w:eastAsiaTheme="minorHAnsi"/>
                <w:b/>
                <w:bCs/>
                <w:kern w:val="2"/>
                <w:lang w:val="vi-VN"/>
                <w14:ligatures w14:val="standardContextual"/>
              </w:rPr>
            </w:pPr>
            <w:r w:rsidRPr="00C93F86">
              <w:rPr>
                <w:rFonts w:eastAsiaTheme="minorHAnsi"/>
                <w:b/>
                <w:bCs/>
                <w:kern w:val="2"/>
                <w:lang w:val="vi-VN"/>
                <w14:ligatures w14:val="standardContextual"/>
              </w:rPr>
              <w:t>Câu hỏi</w:t>
            </w:r>
          </w:p>
        </w:tc>
        <w:tc>
          <w:tcPr>
            <w:tcW w:w="422" w:type="pct"/>
            <w:shd w:val="clear" w:color="auto" w:fill="FBE4D5" w:themeFill="accent2" w:themeFillTint="33"/>
            <w:vAlign w:val="center"/>
          </w:tcPr>
          <w:p w14:paraId="7D81A53C" w14:textId="77777777" w:rsidR="00C757C5" w:rsidRPr="00C93F86" w:rsidRDefault="00C757C5" w:rsidP="003E1FF3">
            <w:pPr>
              <w:jc w:val="center"/>
              <w:rPr>
                <w:b/>
                <w:bCs/>
                <w:lang w:val="vi-VN"/>
              </w:rPr>
            </w:pPr>
            <w:r w:rsidRPr="00C93F86">
              <w:rPr>
                <w:b/>
                <w:bCs/>
                <w:lang w:val="vi-VN"/>
              </w:rPr>
              <w:t>CLOs</w:t>
            </w:r>
          </w:p>
        </w:tc>
        <w:tc>
          <w:tcPr>
            <w:tcW w:w="572" w:type="pct"/>
            <w:shd w:val="clear" w:color="auto" w:fill="FBE4D5" w:themeFill="accent2" w:themeFillTint="33"/>
            <w:vAlign w:val="center"/>
          </w:tcPr>
          <w:p w14:paraId="71ACF537" w14:textId="77777777" w:rsidR="00C757C5" w:rsidRPr="00C93F86" w:rsidRDefault="00C757C5" w:rsidP="003E1FF3">
            <w:pPr>
              <w:jc w:val="center"/>
              <w:rPr>
                <w:rFonts w:eastAsiaTheme="minorHAnsi"/>
                <w:b/>
                <w:bCs/>
                <w:kern w:val="2"/>
                <w:lang w:val="vi-VN"/>
                <w14:ligatures w14:val="standardContextual"/>
              </w:rPr>
            </w:pPr>
            <w:r w:rsidRPr="00C93F86">
              <w:rPr>
                <w:rFonts w:eastAsiaTheme="minorHAnsi"/>
                <w:b/>
                <w:bCs/>
                <w:kern w:val="2"/>
                <w:lang w:val="vi-VN"/>
                <w14:ligatures w14:val="standardContextual"/>
              </w:rPr>
              <w:t>Số điểm</w:t>
            </w:r>
          </w:p>
        </w:tc>
        <w:tc>
          <w:tcPr>
            <w:tcW w:w="373" w:type="pct"/>
            <w:shd w:val="clear" w:color="auto" w:fill="FBE4D5" w:themeFill="accent2" w:themeFillTint="33"/>
            <w:vAlign w:val="center"/>
          </w:tcPr>
          <w:p w14:paraId="70001DF9" w14:textId="035642D3" w:rsidR="00C757C5" w:rsidRPr="00C93F86" w:rsidRDefault="0053161A" w:rsidP="003E1FF3">
            <w:pPr>
              <w:jc w:val="center"/>
              <w:rPr>
                <w:rFonts w:eastAsiaTheme="minorHAnsi"/>
                <w:b/>
                <w:bCs/>
                <w:kern w:val="2"/>
                <w14:ligatures w14:val="standardContextual"/>
              </w:rPr>
            </w:pPr>
            <w:r w:rsidRPr="00C93F86">
              <w:rPr>
                <w:rFonts w:eastAsiaTheme="minorHAnsi"/>
                <w:b/>
                <w:bCs/>
                <w:kern w:val="2"/>
                <w14:ligatures w14:val="standardContextual"/>
              </w:rPr>
              <w:t>Nhớ</w:t>
            </w:r>
          </w:p>
        </w:tc>
        <w:tc>
          <w:tcPr>
            <w:tcW w:w="432" w:type="pct"/>
            <w:shd w:val="clear" w:color="auto" w:fill="FBE4D5" w:themeFill="accent2" w:themeFillTint="33"/>
            <w:vAlign w:val="center"/>
          </w:tcPr>
          <w:p w14:paraId="134839F1" w14:textId="0073A7FC" w:rsidR="00C757C5" w:rsidRPr="00C93F86" w:rsidRDefault="00C757C5" w:rsidP="003E1FF3">
            <w:pPr>
              <w:jc w:val="center"/>
              <w:rPr>
                <w:b/>
                <w:bCs/>
              </w:rPr>
            </w:pPr>
            <w:r w:rsidRPr="00C93F86">
              <w:rPr>
                <w:rFonts w:eastAsiaTheme="minorHAnsi"/>
                <w:b/>
                <w:bCs/>
                <w:kern w:val="2"/>
                <w14:ligatures w14:val="standardContextual"/>
              </w:rPr>
              <w:t>Hiểu</w:t>
            </w:r>
          </w:p>
        </w:tc>
        <w:tc>
          <w:tcPr>
            <w:tcW w:w="719" w:type="pct"/>
            <w:shd w:val="clear" w:color="auto" w:fill="FBE4D5" w:themeFill="accent2" w:themeFillTint="33"/>
            <w:vAlign w:val="center"/>
          </w:tcPr>
          <w:p w14:paraId="54E388DF" w14:textId="263E348D" w:rsidR="00C757C5" w:rsidRPr="00C93F86" w:rsidRDefault="00C757C5" w:rsidP="003E1FF3">
            <w:pPr>
              <w:jc w:val="center"/>
              <w:rPr>
                <w:rFonts w:eastAsiaTheme="minorHAnsi"/>
                <w:b/>
                <w:bCs/>
                <w:kern w:val="2"/>
                <w14:ligatures w14:val="standardContextual"/>
              </w:rPr>
            </w:pPr>
            <w:r w:rsidRPr="00C93F86">
              <w:rPr>
                <w:rFonts w:eastAsiaTheme="minorHAnsi"/>
                <w:b/>
                <w:bCs/>
                <w:kern w:val="2"/>
                <w14:ligatures w14:val="standardContextual"/>
              </w:rPr>
              <w:t>Vận dụng</w:t>
            </w:r>
          </w:p>
        </w:tc>
        <w:tc>
          <w:tcPr>
            <w:tcW w:w="647" w:type="pct"/>
            <w:shd w:val="clear" w:color="auto" w:fill="FBE4D5" w:themeFill="accent2" w:themeFillTint="33"/>
            <w:vAlign w:val="center"/>
          </w:tcPr>
          <w:p w14:paraId="3806C74D" w14:textId="6FD8E817" w:rsidR="00C757C5" w:rsidRPr="00C93F86" w:rsidRDefault="00C757C5" w:rsidP="003E1FF3">
            <w:pPr>
              <w:jc w:val="center"/>
              <w:rPr>
                <w:rFonts w:eastAsiaTheme="minorHAnsi"/>
                <w:b/>
                <w:bCs/>
                <w:kern w:val="2"/>
                <w14:ligatures w14:val="standardContextual"/>
              </w:rPr>
            </w:pPr>
            <w:r w:rsidRPr="00C93F86">
              <w:rPr>
                <w:rFonts w:eastAsiaTheme="minorHAnsi"/>
                <w:b/>
                <w:bCs/>
                <w:kern w:val="2"/>
                <w14:ligatures w14:val="standardContextual"/>
              </w:rPr>
              <w:t>Phân tích</w:t>
            </w:r>
          </w:p>
        </w:tc>
        <w:tc>
          <w:tcPr>
            <w:tcW w:w="973" w:type="pct"/>
            <w:shd w:val="clear" w:color="auto" w:fill="FBE4D5" w:themeFill="accent2" w:themeFillTint="33"/>
            <w:vAlign w:val="center"/>
          </w:tcPr>
          <w:p w14:paraId="7718AB36" w14:textId="77777777" w:rsidR="00C757C5" w:rsidRPr="00C93F86" w:rsidRDefault="00C757C5" w:rsidP="003E1FF3">
            <w:pPr>
              <w:jc w:val="center"/>
              <w:rPr>
                <w:rFonts w:eastAsiaTheme="minorHAnsi"/>
                <w:b/>
                <w:bCs/>
                <w:kern w:val="2"/>
                <w14:ligatures w14:val="standardContextual"/>
              </w:rPr>
            </w:pPr>
            <w:r w:rsidRPr="00C93F86">
              <w:rPr>
                <w:b/>
                <w:bCs/>
                <w:lang w:eastAsia="x-none"/>
              </w:rPr>
              <w:t>Tổng</w:t>
            </w:r>
            <w:r w:rsidRPr="00C93F86">
              <w:rPr>
                <w:b/>
                <w:bCs/>
                <w:lang w:val="vi-VN" w:eastAsia="x-none"/>
              </w:rPr>
              <w:t xml:space="preserve"> số câu hỏi thành phần</w:t>
            </w:r>
          </w:p>
        </w:tc>
      </w:tr>
      <w:tr w:rsidR="00C93F86" w:rsidRPr="00C93F86" w14:paraId="32B0D96B" w14:textId="77777777" w:rsidTr="00C63A39">
        <w:tc>
          <w:tcPr>
            <w:tcW w:w="862" w:type="pct"/>
            <w:shd w:val="clear" w:color="auto" w:fill="auto"/>
            <w:vAlign w:val="center"/>
          </w:tcPr>
          <w:p w14:paraId="6141836F" w14:textId="77777777" w:rsidR="00C757C5" w:rsidRPr="00C93F86" w:rsidRDefault="00C757C5" w:rsidP="003E1FF3">
            <w:pPr>
              <w:jc w:val="center"/>
              <w:rPr>
                <w:rFonts w:eastAsiaTheme="minorHAnsi"/>
                <w:b/>
                <w:bCs/>
                <w:kern w:val="2"/>
                <w14:ligatures w14:val="standardContextual"/>
              </w:rPr>
            </w:pPr>
            <w:r w:rsidRPr="00C93F86">
              <w:rPr>
                <w:rFonts w:eastAsiaTheme="minorHAnsi"/>
                <w:b/>
                <w:bCs/>
                <w:kern w:val="2"/>
                <w:lang w:val="vi-VN"/>
                <w14:ligatures w14:val="standardContextual"/>
              </w:rPr>
              <w:t xml:space="preserve">Câu </w:t>
            </w:r>
            <w:r w:rsidRPr="00C93F86">
              <w:rPr>
                <w:rFonts w:eastAsiaTheme="minorHAnsi"/>
                <w:b/>
                <w:bCs/>
                <w:kern w:val="2"/>
                <w14:ligatures w14:val="standardContextual"/>
              </w:rPr>
              <w:t>1</w:t>
            </w:r>
          </w:p>
        </w:tc>
        <w:tc>
          <w:tcPr>
            <w:tcW w:w="422" w:type="pct"/>
            <w:vMerge w:val="restart"/>
            <w:shd w:val="clear" w:color="auto" w:fill="auto"/>
            <w:vAlign w:val="center"/>
          </w:tcPr>
          <w:p w14:paraId="492F9E2F" w14:textId="77777777" w:rsidR="00777B13" w:rsidRDefault="00777B13" w:rsidP="00A03065">
            <w:pPr>
              <w:jc w:val="center"/>
            </w:pPr>
          </w:p>
          <w:p w14:paraId="47EB727F" w14:textId="77777777" w:rsidR="00C757C5" w:rsidRPr="00C93F86" w:rsidRDefault="00C757C5" w:rsidP="00A03065">
            <w:pPr>
              <w:jc w:val="center"/>
            </w:pPr>
            <w:r w:rsidRPr="00C93F86">
              <w:rPr>
                <w:lang w:val="vi-VN"/>
              </w:rPr>
              <w:t>1.</w:t>
            </w:r>
            <w:r w:rsidRPr="00C93F86">
              <w:t>2</w:t>
            </w:r>
          </w:p>
          <w:p w14:paraId="295C1BEE" w14:textId="2E945186" w:rsidR="00C757C5" w:rsidRPr="00C93F86" w:rsidRDefault="00C757C5" w:rsidP="00A03065">
            <w:pPr>
              <w:jc w:val="center"/>
            </w:pPr>
            <w:r w:rsidRPr="00C93F86">
              <w:t>1.4</w:t>
            </w:r>
          </w:p>
        </w:tc>
        <w:tc>
          <w:tcPr>
            <w:tcW w:w="572" w:type="pct"/>
            <w:shd w:val="clear" w:color="auto" w:fill="auto"/>
            <w:vAlign w:val="center"/>
          </w:tcPr>
          <w:p w14:paraId="4DA854CC" w14:textId="77777777" w:rsidR="00C757C5" w:rsidRPr="00C93F86" w:rsidRDefault="00C757C5" w:rsidP="003E1FF3">
            <w:pPr>
              <w:jc w:val="center"/>
              <w:rPr>
                <w:rFonts w:eastAsiaTheme="minorHAnsi"/>
                <w:kern w:val="2"/>
                <w:lang w:val="vi-VN"/>
                <w14:ligatures w14:val="standardContextual"/>
              </w:rPr>
            </w:pPr>
            <w:r w:rsidRPr="00C93F86">
              <w:rPr>
                <w:rFonts w:eastAsiaTheme="minorHAnsi"/>
                <w:kern w:val="2"/>
                <w:lang w:val="vi-VN"/>
                <w14:ligatures w14:val="standardContextual"/>
              </w:rPr>
              <w:t>2</w:t>
            </w:r>
          </w:p>
        </w:tc>
        <w:tc>
          <w:tcPr>
            <w:tcW w:w="373" w:type="pct"/>
          </w:tcPr>
          <w:p w14:paraId="1CAD6708" w14:textId="77777777" w:rsidR="00C757C5" w:rsidRPr="00C93F86" w:rsidRDefault="00C757C5" w:rsidP="003E1FF3">
            <w:pPr>
              <w:jc w:val="center"/>
            </w:pPr>
          </w:p>
        </w:tc>
        <w:tc>
          <w:tcPr>
            <w:tcW w:w="432" w:type="pct"/>
            <w:shd w:val="clear" w:color="auto" w:fill="auto"/>
            <w:vAlign w:val="center"/>
          </w:tcPr>
          <w:p w14:paraId="4DCA000F" w14:textId="4F8AD8D6" w:rsidR="00C757C5" w:rsidRPr="00C93F86" w:rsidRDefault="00C757C5" w:rsidP="003E1FF3">
            <w:pPr>
              <w:jc w:val="center"/>
            </w:pPr>
          </w:p>
        </w:tc>
        <w:tc>
          <w:tcPr>
            <w:tcW w:w="719" w:type="pct"/>
            <w:shd w:val="clear" w:color="auto" w:fill="auto"/>
            <w:vAlign w:val="center"/>
          </w:tcPr>
          <w:p w14:paraId="59711325" w14:textId="77777777" w:rsidR="00C757C5" w:rsidRPr="00C93F86" w:rsidRDefault="00C757C5" w:rsidP="003E1FF3">
            <w:pPr>
              <w:jc w:val="center"/>
              <w:rPr>
                <w:rFonts w:eastAsiaTheme="minorHAnsi"/>
                <w:kern w:val="2"/>
                <w14:ligatures w14:val="standardContextual"/>
              </w:rPr>
            </w:pPr>
          </w:p>
        </w:tc>
        <w:tc>
          <w:tcPr>
            <w:tcW w:w="647" w:type="pct"/>
            <w:shd w:val="clear" w:color="auto" w:fill="auto"/>
            <w:vAlign w:val="center"/>
          </w:tcPr>
          <w:p w14:paraId="61F84828" w14:textId="77777777" w:rsidR="00C757C5" w:rsidRPr="00C93F86" w:rsidRDefault="00C757C5" w:rsidP="003E1FF3">
            <w:pPr>
              <w:jc w:val="center"/>
              <w:rPr>
                <w:rFonts w:eastAsiaTheme="minorHAnsi"/>
                <w:kern w:val="2"/>
                <w14:ligatures w14:val="standardContextual"/>
              </w:rPr>
            </w:pPr>
          </w:p>
        </w:tc>
        <w:tc>
          <w:tcPr>
            <w:tcW w:w="973" w:type="pct"/>
            <w:shd w:val="clear" w:color="auto" w:fill="auto"/>
            <w:vAlign w:val="center"/>
          </w:tcPr>
          <w:p w14:paraId="0CF51EF2" w14:textId="77777777" w:rsidR="00C757C5" w:rsidRPr="00C93F86" w:rsidRDefault="00C757C5" w:rsidP="003E1FF3">
            <w:pPr>
              <w:jc w:val="center"/>
              <w:rPr>
                <w:rFonts w:eastAsiaTheme="minorHAnsi"/>
                <w:b/>
                <w:bCs/>
                <w:kern w:val="2"/>
                <w:lang w:val="vi-VN"/>
                <w14:ligatures w14:val="standardContextual"/>
              </w:rPr>
            </w:pPr>
          </w:p>
        </w:tc>
      </w:tr>
      <w:tr w:rsidR="00C93F86" w:rsidRPr="00C93F86" w14:paraId="03D2AB15" w14:textId="77777777" w:rsidTr="00C63A39">
        <w:tc>
          <w:tcPr>
            <w:tcW w:w="862" w:type="pct"/>
            <w:shd w:val="clear" w:color="auto" w:fill="auto"/>
            <w:vAlign w:val="center"/>
          </w:tcPr>
          <w:p w14:paraId="4591BDDB" w14:textId="77777777" w:rsidR="00C757C5" w:rsidRPr="00C93F86" w:rsidRDefault="00C757C5" w:rsidP="003E1FF3">
            <w:pPr>
              <w:jc w:val="center"/>
              <w:rPr>
                <w:lang w:val="vi-VN"/>
              </w:rPr>
            </w:pPr>
            <w:r w:rsidRPr="00C93F86">
              <w:rPr>
                <w:lang w:val="vi-VN"/>
              </w:rPr>
              <w:t>a.</w:t>
            </w:r>
          </w:p>
        </w:tc>
        <w:tc>
          <w:tcPr>
            <w:tcW w:w="422" w:type="pct"/>
            <w:vMerge/>
            <w:shd w:val="clear" w:color="auto" w:fill="auto"/>
            <w:vAlign w:val="center"/>
          </w:tcPr>
          <w:p w14:paraId="032D4830" w14:textId="77777777" w:rsidR="00C757C5" w:rsidRPr="00C93F86" w:rsidRDefault="00C757C5" w:rsidP="003E1FF3">
            <w:pPr>
              <w:jc w:val="center"/>
              <w:rPr>
                <w:lang w:val="vi-VN"/>
              </w:rPr>
            </w:pPr>
          </w:p>
        </w:tc>
        <w:tc>
          <w:tcPr>
            <w:tcW w:w="572" w:type="pct"/>
            <w:shd w:val="clear" w:color="auto" w:fill="auto"/>
            <w:vAlign w:val="center"/>
          </w:tcPr>
          <w:p w14:paraId="7B3713CE" w14:textId="77777777" w:rsidR="00C757C5" w:rsidRPr="00C93F86" w:rsidRDefault="00C757C5" w:rsidP="003E1FF3">
            <w:pPr>
              <w:jc w:val="center"/>
              <w:rPr>
                <w:lang w:val="vi-VN"/>
              </w:rPr>
            </w:pPr>
            <w:r w:rsidRPr="00C93F86">
              <w:rPr>
                <w:lang w:val="vi-VN"/>
              </w:rPr>
              <w:t>1</w:t>
            </w:r>
          </w:p>
        </w:tc>
        <w:tc>
          <w:tcPr>
            <w:tcW w:w="373" w:type="pct"/>
          </w:tcPr>
          <w:p w14:paraId="624EC4D5" w14:textId="77777777" w:rsidR="00C757C5" w:rsidRPr="00C93F86" w:rsidRDefault="00C757C5" w:rsidP="003E1FF3">
            <w:pPr>
              <w:jc w:val="center"/>
              <w:rPr>
                <w:lang w:val="vi-VN"/>
              </w:rPr>
            </w:pPr>
          </w:p>
        </w:tc>
        <w:tc>
          <w:tcPr>
            <w:tcW w:w="432" w:type="pct"/>
            <w:shd w:val="clear" w:color="auto" w:fill="auto"/>
            <w:vAlign w:val="center"/>
          </w:tcPr>
          <w:p w14:paraId="0AFFB2CA" w14:textId="435656DA" w:rsidR="00C757C5" w:rsidRPr="00C93F86" w:rsidRDefault="00C757C5" w:rsidP="003E1FF3">
            <w:pPr>
              <w:jc w:val="center"/>
              <w:rPr>
                <w:lang w:val="vi-VN"/>
              </w:rPr>
            </w:pPr>
          </w:p>
        </w:tc>
        <w:tc>
          <w:tcPr>
            <w:tcW w:w="719" w:type="pct"/>
            <w:shd w:val="clear" w:color="auto" w:fill="auto"/>
            <w:vAlign w:val="center"/>
          </w:tcPr>
          <w:p w14:paraId="0E7A9779" w14:textId="0C3B85C4" w:rsidR="00C757C5" w:rsidRPr="0051520C" w:rsidRDefault="00C757C5" w:rsidP="003E1FF3">
            <w:pPr>
              <w:jc w:val="center"/>
            </w:pPr>
          </w:p>
        </w:tc>
        <w:tc>
          <w:tcPr>
            <w:tcW w:w="647" w:type="pct"/>
            <w:shd w:val="clear" w:color="auto" w:fill="auto"/>
            <w:vAlign w:val="center"/>
          </w:tcPr>
          <w:p w14:paraId="1011B741" w14:textId="6E7B5367" w:rsidR="00C757C5" w:rsidRPr="00C93F86" w:rsidRDefault="00300832" w:rsidP="003E1FF3">
            <w:pPr>
              <w:jc w:val="center"/>
            </w:pPr>
            <w:r>
              <w:t>1</w:t>
            </w:r>
          </w:p>
        </w:tc>
        <w:tc>
          <w:tcPr>
            <w:tcW w:w="973" w:type="pct"/>
            <w:shd w:val="clear" w:color="auto" w:fill="auto"/>
            <w:vAlign w:val="center"/>
          </w:tcPr>
          <w:p w14:paraId="12AFF83B" w14:textId="77777777" w:rsidR="00C757C5" w:rsidRPr="00C93F86" w:rsidRDefault="00C757C5" w:rsidP="003E1FF3">
            <w:pPr>
              <w:jc w:val="center"/>
              <w:rPr>
                <w:b/>
                <w:bCs/>
                <w:lang w:val="vi-VN"/>
              </w:rPr>
            </w:pPr>
            <w:r w:rsidRPr="00C93F86">
              <w:rPr>
                <w:b/>
                <w:bCs/>
                <w:lang w:val="vi-VN"/>
              </w:rPr>
              <w:t>1</w:t>
            </w:r>
          </w:p>
        </w:tc>
      </w:tr>
      <w:tr w:rsidR="00C93F86" w:rsidRPr="00C93F86" w14:paraId="36CD12D0" w14:textId="77777777" w:rsidTr="00C63A39">
        <w:tc>
          <w:tcPr>
            <w:tcW w:w="862" w:type="pct"/>
            <w:shd w:val="clear" w:color="auto" w:fill="auto"/>
            <w:vAlign w:val="center"/>
          </w:tcPr>
          <w:p w14:paraId="43F9E838" w14:textId="77777777" w:rsidR="00C757C5" w:rsidRPr="00C93F86" w:rsidRDefault="00C757C5" w:rsidP="003E1FF3">
            <w:pPr>
              <w:jc w:val="center"/>
              <w:rPr>
                <w:lang w:val="vi-VN"/>
              </w:rPr>
            </w:pPr>
            <w:r w:rsidRPr="00C93F86">
              <w:rPr>
                <w:lang w:val="vi-VN"/>
              </w:rPr>
              <w:t>b.</w:t>
            </w:r>
          </w:p>
        </w:tc>
        <w:tc>
          <w:tcPr>
            <w:tcW w:w="422" w:type="pct"/>
            <w:vMerge/>
            <w:shd w:val="clear" w:color="auto" w:fill="auto"/>
            <w:vAlign w:val="center"/>
          </w:tcPr>
          <w:p w14:paraId="654E90E5" w14:textId="77777777" w:rsidR="00C757C5" w:rsidRPr="00C93F86" w:rsidRDefault="00C757C5" w:rsidP="003E1FF3">
            <w:pPr>
              <w:jc w:val="center"/>
              <w:rPr>
                <w:lang w:val="vi-VN"/>
              </w:rPr>
            </w:pPr>
          </w:p>
        </w:tc>
        <w:tc>
          <w:tcPr>
            <w:tcW w:w="572" w:type="pct"/>
            <w:shd w:val="clear" w:color="auto" w:fill="auto"/>
            <w:vAlign w:val="center"/>
          </w:tcPr>
          <w:p w14:paraId="12199841" w14:textId="77777777" w:rsidR="00C757C5" w:rsidRPr="00C93F86" w:rsidRDefault="00C757C5" w:rsidP="003E1FF3">
            <w:pPr>
              <w:jc w:val="center"/>
              <w:rPr>
                <w:lang w:val="vi-VN"/>
              </w:rPr>
            </w:pPr>
            <w:r w:rsidRPr="00C93F86">
              <w:rPr>
                <w:lang w:val="vi-VN"/>
              </w:rPr>
              <w:t>1</w:t>
            </w:r>
          </w:p>
        </w:tc>
        <w:tc>
          <w:tcPr>
            <w:tcW w:w="373" w:type="pct"/>
          </w:tcPr>
          <w:p w14:paraId="32FA4151" w14:textId="77777777" w:rsidR="00C757C5" w:rsidRPr="00C93F86" w:rsidRDefault="00C757C5" w:rsidP="003E1FF3">
            <w:pPr>
              <w:jc w:val="center"/>
            </w:pPr>
          </w:p>
        </w:tc>
        <w:tc>
          <w:tcPr>
            <w:tcW w:w="432" w:type="pct"/>
            <w:shd w:val="clear" w:color="auto" w:fill="auto"/>
            <w:vAlign w:val="center"/>
          </w:tcPr>
          <w:p w14:paraId="7AF2C123" w14:textId="02E1FED7" w:rsidR="00C757C5" w:rsidRPr="00C93F86" w:rsidRDefault="00C757C5" w:rsidP="003E1FF3">
            <w:pPr>
              <w:jc w:val="center"/>
            </w:pPr>
          </w:p>
        </w:tc>
        <w:tc>
          <w:tcPr>
            <w:tcW w:w="719" w:type="pct"/>
            <w:shd w:val="clear" w:color="auto" w:fill="auto"/>
            <w:vAlign w:val="center"/>
          </w:tcPr>
          <w:p w14:paraId="4DE85F83" w14:textId="1C7087F4" w:rsidR="00C757C5" w:rsidRPr="00C93F86" w:rsidRDefault="00300832" w:rsidP="003E1FF3">
            <w:pPr>
              <w:jc w:val="center"/>
            </w:pPr>
            <w:r>
              <w:t>1</w:t>
            </w:r>
          </w:p>
        </w:tc>
        <w:tc>
          <w:tcPr>
            <w:tcW w:w="647" w:type="pct"/>
            <w:shd w:val="clear" w:color="auto" w:fill="auto"/>
            <w:vAlign w:val="center"/>
          </w:tcPr>
          <w:p w14:paraId="66A511E8" w14:textId="241C587C" w:rsidR="00C757C5" w:rsidRPr="00300832" w:rsidRDefault="00C757C5" w:rsidP="003E1FF3">
            <w:pPr>
              <w:jc w:val="center"/>
            </w:pPr>
          </w:p>
        </w:tc>
        <w:tc>
          <w:tcPr>
            <w:tcW w:w="973" w:type="pct"/>
            <w:shd w:val="clear" w:color="auto" w:fill="auto"/>
            <w:vAlign w:val="center"/>
          </w:tcPr>
          <w:p w14:paraId="65ACF202" w14:textId="77777777" w:rsidR="00C757C5" w:rsidRPr="00C93F86" w:rsidRDefault="00C757C5" w:rsidP="003E1FF3">
            <w:pPr>
              <w:jc w:val="center"/>
              <w:rPr>
                <w:b/>
                <w:bCs/>
                <w:lang w:val="vi-VN"/>
              </w:rPr>
            </w:pPr>
            <w:r w:rsidRPr="00C93F86">
              <w:rPr>
                <w:b/>
                <w:bCs/>
                <w:lang w:val="vi-VN"/>
              </w:rPr>
              <w:t>1</w:t>
            </w:r>
          </w:p>
        </w:tc>
      </w:tr>
      <w:tr w:rsidR="00C93F86" w:rsidRPr="00C93F86" w14:paraId="5FAEB875" w14:textId="77777777" w:rsidTr="00C63A39">
        <w:tc>
          <w:tcPr>
            <w:tcW w:w="862" w:type="pct"/>
            <w:shd w:val="clear" w:color="auto" w:fill="auto"/>
            <w:vAlign w:val="center"/>
          </w:tcPr>
          <w:p w14:paraId="74579877" w14:textId="77777777" w:rsidR="00C757C5" w:rsidRPr="00C93F86" w:rsidRDefault="00C757C5" w:rsidP="003E1FF3">
            <w:pPr>
              <w:jc w:val="center"/>
              <w:rPr>
                <w:rFonts w:eastAsiaTheme="minorHAnsi"/>
                <w:b/>
                <w:bCs/>
                <w:kern w:val="2"/>
                <w14:ligatures w14:val="standardContextual"/>
              </w:rPr>
            </w:pPr>
            <w:r w:rsidRPr="00C93F86">
              <w:rPr>
                <w:rFonts w:eastAsiaTheme="minorHAnsi"/>
                <w:b/>
                <w:bCs/>
                <w:kern w:val="2"/>
                <w:lang w:val="vi-VN"/>
                <w14:ligatures w14:val="standardContextual"/>
              </w:rPr>
              <w:t xml:space="preserve">Câu </w:t>
            </w:r>
            <w:r w:rsidRPr="00C93F86">
              <w:rPr>
                <w:rFonts w:eastAsiaTheme="minorHAnsi"/>
                <w:b/>
                <w:bCs/>
                <w:kern w:val="2"/>
                <w14:ligatures w14:val="standardContextual"/>
              </w:rPr>
              <w:t>2</w:t>
            </w:r>
          </w:p>
        </w:tc>
        <w:tc>
          <w:tcPr>
            <w:tcW w:w="422" w:type="pct"/>
            <w:vMerge w:val="restart"/>
            <w:shd w:val="clear" w:color="auto" w:fill="auto"/>
            <w:vAlign w:val="center"/>
          </w:tcPr>
          <w:p w14:paraId="5F810471" w14:textId="563C6212" w:rsidR="00C757C5" w:rsidRPr="00C93F86" w:rsidRDefault="00C757C5" w:rsidP="00A03065">
            <w:pPr>
              <w:jc w:val="center"/>
            </w:pPr>
            <w:r w:rsidRPr="00C93F86">
              <w:t>1.2</w:t>
            </w:r>
          </w:p>
        </w:tc>
        <w:tc>
          <w:tcPr>
            <w:tcW w:w="572" w:type="pct"/>
            <w:shd w:val="clear" w:color="auto" w:fill="auto"/>
            <w:vAlign w:val="center"/>
          </w:tcPr>
          <w:p w14:paraId="73943C96" w14:textId="77777777" w:rsidR="00C757C5" w:rsidRPr="00C93F86" w:rsidRDefault="00C757C5" w:rsidP="003E1FF3">
            <w:pPr>
              <w:jc w:val="center"/>
              <w:rPr>
                <w:rFonts w:eastAsiaTheme="minorHAnsi"/>
                <w:kern w:val="2"/>
                <w:lang w:val="vi-VN"/>
                <w14:ligatures w14:val="standardContextual"/>
              </w:rPr>
            </w:pPr>
            <w:r w:rsidRPr="00C93F86">
              <w:rPr>
                <w:rFonts w:eastAsiaTheme="minorHAnsi"/>
                <w:kern w:val="2"/>
                <w:lang w:val="vi-VN"/>
                <w14:ligatures w14:val="standardContextual"/>
              </w:rPr>
              <w:t>2</w:t>
            </w:r>
          </w:p>
        </w:tc>
        <w:tc>
          <w:tcPr>
            <w:tcW w:w="373" w:type="pct"/>
          </w:tcPr>
          <w:p w14:paraId="6FCE6FE7" w14:textId="77777777" w:rsidR="00C757C5" w:rsidRPr="00C93F86" w:rsidRDefault="00C757C5" w:rsidP="003E1FF3">
            <w:pPr>
              <w:jc w:val="center"/>
            </w:pPr>
          </w:p>
        </w:tc>
        <w:tc>
          <w:tcPr>
            <w:tcW w:w="432" w:type="pct"/>
            <w:shd w:val="clear" w:color="auto" w:fill="auto"/>
            <w:vAlign w:val="center"/>
          </w:tcPr>
          <w:p w14:paraId="18E54905" w14:textId="45A897A5" w:rsidR="00C757C5" w:rsidRPr="00C93F86" w:rsidRDefault="00C757C5" w:rsidP="003E1FF3">
            <w:pPr>
              <w:jc w:val="center"/>
            </w:pPr>
          </w:p>
        </w:tc>
        <w:tc>
          <w:tcPr>
            <w:tcW w:w="719" w:type="pct"/>
            <w:shd w:val="clear" w:color="auto" w:fill="auto"/>
            <w:vAlign w:val="center"/>
          </w:tcPr>
          <w:p w14:paraId="2F2F0854" w14:textId="77777777" w:rsidR="00C757C5" w:rsidRPr="00C93F86" w:rsidRDefault="00C757C5" w:rsidP="003E1FF3">
            <w:pPr>
              <w:jc w:val="center"/>
              <w:rPr>
                <w:rFonts w:eastAsiaTheme="minorHAnsi"/>
                <w:kern w:val="2"/>
                <w14:ligatures w14:val="standardContextual"/>
              </w:rPr>
            </w:pPr>
          </w:p>
        </w:tc>
        <w:tc>
          <w:tcPr>
            <w:tcW w:w="647" w:type="pct"/>
            <w:shd w:val="clear" w:color="auto" w:fill="auto"/>
            <w:vAlign w:val="center"/>
          </w:tcPr>
          <w:p w14:paraId="3A5F4B3E" w14:textId="77777777" w:rsidR="00C757C5" w:rsidRPr="00C93F86" w:rsidRDefault="00C757C5" w:rsidP="003E1FF3">
            <w:pPr>
              <w:jc w:val="center"/>
              <w:rPr>
                <w:rFonts w:eastAsiaTheme="minorHAnsi"/>
                <w:kern w:val="2"/>
                <w14:ligatures w14:val="standardContextual"/>
              </w:rPr>
            </w:pPr>
          </w:p>
        </w:tc>
        <w:tc>
          <w:tcPr>
            <w:tcW w:w="973" w:type="pct"/>
            <w:shd w:val="clear" w:color="auto" w:fill="auto"/>
            <w:vAlign w:val="center"/>
          </w:tcPr>
          <w:p w14:paraId="74D6635C" w14:textId="77777777" w:rsidR="00C757C5" w:rsidRPr="00C93F86" w:rsidRDefault="00C757C5" w:rsidP="003E1FF3">
            <w:pPr>
              <w:jc w:val="center"/>
              <w:rPr>
                <w:rFonts w:eastAsiaTheme="minorHAnsi"/>
                <w:b/>
                <w:bCs/>
                <w:kern w:val="2"/>
                <w:lang w:val="vi-VN"/>
                <w14:ligatures w14:val="standardContextual"/>
              </w:rPr>
            </w:pPr>
          </w:p>
        </w:tc>
      </w:tr>
      <w:tr w:rsidR="00C93F86" w:rsidRPr="00C93F86" w14:paraId="058B1C97" w14:textId="77777777" w:rsidTr="00C63A39">
        <w:tc>
          <w:tcPr>
            <w:tcW w:w="862" w:type="pct"/>
            <w:shd w:val="clear" w:color="auto" w:fill="auto"/>
            <w:vAlign w:val="center"/>
          </w:tcPr>
          <w:p w14:paraId="4CE739E5" w14:textId="77777777" w:rsidR="00C757C5" w:rsidRPr="00C93F86" w:rsidRDefault="00C757C5" w:rsidP="003E1FF3">
            <w:pPr>
              <w:jc w:val="center"/>
              <w:rPr>
                <w:rFonts w:eastAsiaTheme="minorHAnsi"/>
                <w:b/>
                <w:bCs/>
                <w:kern w:val="2"/>
                <w:lang w:val="vi-VN"/>
                <w14:ligatures w14:val="standardContextual"/>
              </w:rPr>
            </w:pPr>
            <w:r w:rsidRPr="00C93F86">
              <w:rPr>
                <w:lang w:val="vi-VN"/>
              </w:rPr>
              <w:t>a.</w:t>
            </w:r>
          </w:p>
        </w:tc>
        <w:tc>
          <w:tcPr>
            <w:tcW w:w="422" w:type="pct"/>
            <w:vMerge/>
            <w:shd w:val="clear" w:color="auto" w:fill="auto"/>
            <w:vAlign w:val="center"/>
          </w:tcPr>
          <w:p w14:paraId="5DA4D46A" w14:textId="77777777" w:rsidR="00C757C5" w:rsidRPr="00C93F86" w:rsidRDefault="00C757C5" w:rsidP="003E1FF3">
            <w:pPr>
              <w:jc w:val="center"/>
              <w:rPr>
                <w:lang w:val="vi-VN"/>
              </w:rPr>
            </w:pPr>
          </w:p>
        </w:tc>
        <w:tc>
          <w:tcPr>
            <w:tcW w:w="572" w:type="pct"/>
            <w:shd w:val="clear" w:color="auto" w:fill="auto"/>
            <w:vAlign w:val="center"/>
          </w:tcPr>
          <w:p w14:paraId="1775D8A0" w14:textId="77777777" w:rsidR="00C757C5" w:rsidRPr="00C93F86" w:rsidRDefault="00C757C5" w:rsidP="003E1FF3">
            <w:pPr>
              <w:jc w:val="center"/>
              <w:rPr>
                <w:rFonts w:eastAsiaTheme="minorHAnsi"/>
                <w:kern w:val="2"/>
                <w:lang w:val="vi-VN"/>
                <w14:ligatures w14:val="standardContextual"/>
              </w:rPr>
            </w:pPr>
            <w:r w:rsidRPr="00C93F86">
              <w:rPr>
                <w:rFonts w:eastAsiaTheme="minorHAnsi"/>
                <w:kern w:val="2"/>
                <w:lang w:val="vi-VN"/>
                <w14:ligatures w14:val="standardContextual"/>
              </w:rPr>
              <w:t>1</w:t>
            </w:r>
          </w:p>
        </w:tc>
        <w:tc>
          <w:tcPr>
            <w:tcW w:w="373" w:type="pct"/>
          </w:tcPr>
          <w:p w14:paraId="0C0B6458" w14:textId="77777777" w:rsidR="00C757C5" w:rsidRPr="00C93F86" w:rsidRDefault="00C757C5" w:rsidP="003E1FF3">
            <w:pPr>
              <w:jc w:val="center"/>
            </w:pPr>
          </w:p>
        </w:tc>
        <w:tc>
          <w:tcPr>
            <w:tcW w:w="432" w:type="pct"/>
            <w:shd w:val="clear" w:color="auto" w:fill="auto"/>
            <w:vAlign w:val="center"/>
          </w:tcPr>
          <w:p w14:paraId="1F043E1B" w14:textId="5DA7DE63" w:rsidR="00C757C5" w:rsidRPr="00C93F86" w:rsidRDefault="00C757C5" w:rsidP="003E1FF3">
            <w:pPr>
              <w:jc w:val="center"/>
            </w:pPr>
          </w:p>
        </w:tc>
        <w:tc>
          <w:tcPr>
            <w:tcW w:w="719" w:type="pct"/>
            <w:shd w:val="clear" w:color="auto" w:fill="auto"/>
            <w:vAlign w:val="center"/>
          </w:tcPr>
          <w:p w14:paraId="00CF4C55" w14:textId="499E640B" w:rsidR="00C757C5" w:rsidRPr="00A720B0" w:rsidRDefault="00C757C5" w:rsidP="003E1FF3">
            <w:pPr>
              <w:jc w:val="center"/>
              <w:rPr>
                <w:rFonts w:eastAsiaTheme="minorHAnsi"/>
                <w:kern w:val="2"/>
                <w14:ligatures w14:val="standardContextual"/>
              </w:rPr>
            </w:pPr>
          </w:p>
        </w:tc>
        <w:tc>
          <w:tcPr>
            <w:tcW w:w="647" w:type="pct"/>
            <w:shd w:val="clear" w:color="auto" w:fill="auto"/>
            <w:vAlign w:val="center"/>
          </w:tcPr>
          <w:p w14:paraId="2BB00709" w14:textId="7AEBF838" w:rsidR="00C757C5" w:rsidRPr="00C93F86" w:rsidRDefault="00300832" w:rsidP="003E1FF3">
            <w:pPr>
              <w:jc w:val="center"/>
              <w:rPr>
                <w:rFonts w:eastAsiaTheme="minorHAnsi"/>
                <w:kern w:val="2"/>
                <w14:ligatures w14:val="standardContextual"/>
              </w:rPr>
            </w:pPr>
            <w:r>
              <w:rPr>
                <w:rFonts w:eastAsiaTheme="minorHAnsi"/>
                <w:kern w:val="2"/>
                <w14:ligatures w14:val="standardContextual"/>
              </w:rPr>
              <w:t>1</w:t>
            </w:r>
          </w:p>
        </w:tc>
        <w:tc>
          <w:tcPr>
            <w:tcW w:w="973" w:type="pct"/>
            <w:shd w:val="clear" w:color="auto" w:fill="auto"/>
            <w:vAlign w:val="center"/>
          </w:tcPr>
          <w:p w14:paraId="1B0AB9EB" w14:textId="77777777" w:rsidR="00C757C5" w:rsidRPr="00C93F86" w:rsidRDefault="00C757C5" w:rsidP="003E1FF3">
            <w:pPr>
              <w:jc w:val="center"/>
              <w:rPr>
                <w:rFonts w:eastAsiaTheme="minorHAnsi"/>
                <w:b/>
                <w:bCs/>
                <w:kern w:val="2"/>
                <w:lang w:val="vi-VN"/>
                <w14:ligatures w14:val="standardContextual"/>
              </w:rPr>
            </w:pPr>
            <w:r w:rsidRPr="00C93F86">
              <w:rPr>
                <w:b/>
                <w:bCs/>
                <w:lang w:val="vi-VN"/>
              </w:rPr>
              <w:t>1</w:t>
            </w:r>
          </w:p>
        </w:tc>
      </w:tr>
      <w:tr w:rsidR="00C93F86" w:rsidRPr="00C93F86" w14:paraId="2743F925" w14:textId="77777777" w:rsidTr="00C63A39">
        <w:tc>
          <w:tcPr>
            <w:tcW w:w="862" w:type="pct"/>
            <w:shd w:val="clear" w:color="auto" w:fill="auto"/>
            <w:vAlign w:val="center"/>
          </w:tcPr>
          <w:p w14:paraId="44D48F21" w14:textId="77777777" w:rsidR="00C757C5" w:rsidRPr="00C93F86" w:rsidRDefault="00C757C5" w:rsidP="003E1FF3">
            <w:pPr>
              <w:jc w:val="center"/>
              <w:rPr>
                <w:rFonts w:eastAsiaTheme="minorHAnsi"/>
                <w:b/>
                <w:bCs/>
                <w:kern w:val="2"/>
                <w:lang w:val="vi-VN"/>
                <w14:ligatures w14:val="standardContextual"/>
              </w:rPr>
            </w:pPr>
            <w:r w:rsidRPr="00C93F86">
              <w:rPr>
                <w:lang w:val="vi-VN"/>
              </w:rPr>
              <w:t>b.</w:t>
            </w:r>
          </w:p>
        </w:tc>
        <w:tc>
          <w:tcPr>
            <w:tcW w:w="422" w:type="pct"/>
            <w:vMerge/>
            <w:shd w:val="clear" w:color="auto" w:fill="auto"/>
            <w:vAlign w:val="center"/>
          </w:tcPr>
          <w:p w14:paraId="2983C503" w14:textId="77777777" w:rsidR="00C757C5" w:rsidRPr="00C93F86" w:rsidRDefault="00C757C5" w:rsidP="003E1FF3">
            <w:pPr>
              <w:jc w:val="center"/>
              <w:rPr>
                <w:lang w:val="vi-VN"/>
              </w:rPr>
            </w:pPr>
          </w:p>
        </w:tc>
        <w:tc>
          <w:tcPr>
            <w:tcW w:w="572" w:type="pct"/>
            <w:shd w:val="clear" w:color="auto" w:fill="auto"/>
            <w:vAlign w:val="center"/>
          </w:tcPr>
          <w:p w14:paraId="3F29C20E" w14:textId="77777777" w:rsidR="00C757C5" w:rsidRPr="00C93F86" w:rsidRDefault="00C757C5" w:rsidP="003E1FF3">
            <w:pPr>
              <w:jc w:val="center"/>
              <w:rPr>
                <w:rFonts w:eastAsiaTheme="minorHAnsi"/>
                <w:kern w:val="2"/>
                <w:lang w:val="vi-VN"/>
                <w14:ligatures w14:val="standardContextual"/>
              </w:rPr>
            </w:pPr>
            <w:r w:rsidRPr="00C93F86">
              <w:rPr>
                <w:rFonts w:eastAsiaTheme="minorHAnsi"/>
                <w:kern w:val="2"/>
                <w:lang w:val="vi-VN"/>
                <w14:ligatures w14:val="standardContextual"/>
              </w:rPr>
              <w:t>1</w:t>
            </w:r>
          </w:p>
        </w:tc>
        <w:tc>
          <w:tcPr>
            <w:tcW w:w="373" w:type="pct"/>
          </w:tcPr>
          <w:p w14:paraId="45224068" w14:textId="77777777" w:rsidR="00C757C5" w:rsidRPr="00C93F86" w:rsidRDefault="00C757C5" w:rsidP="003E1FF3">
            <w:pPr>
              <w:jc w:val="center"/>
            </w:pPr>
          </w:p>
        </w:tc>
        <w:tc>
          <w:tcPr>
            <w:tcW w:w="432" w:type="pct"/>
            <w:shd w:val="clear" w:color="auto" w:fill="auto"/>
            <w:vAlign w:val="center"/>
          </w:tcPr>
          <w:p w14:paraId="4006753E" w14:textId="2C15386C" w:rsidR="00C757C5" w:rsidRPr="00C93F86" w:rsidRDefault="00C757C5" w:rsidP="003E1FF3">
            <w:pPr>
              <w:jc w:val="center"/>
            </w:pPr>
          </w:p>
        </w:tc>
        <w:tc>
          <w:tcPr>
            <w:tcW w:w="719" w:type="pct"/>
            <w:shd w:val="clear" w:color="auto" w:fill="auto"/>
            <w:vAlign w:val="center"/>
          </w:tcPr>
          <w:p w14:paraId="52CCA36A" w14:textId="77777777" w:rsidR="00C757C5" w:rsidRPr="00C93F86" w:rsidRDefault="00C757C5" w:rsidP="003E1FF3">
            <w:pPr>
              <w:jc w:val="center"/>
              <w:rPr>
                <w:rFonts w:eastAsiaTheme="minorHAnsi"/>
                <w:kern w:val="2"/>
                <w14:ligatures w14:val="standardContextual"/>
              </w:rPr>
            </w:pPr>
          </w:p>
        </w:tc>
        <w:tc>
          <w:tcPr>
            <w:tcW w:w="647" w:type="pct"/>
            <w:shd w:val="clear" w:color="auto" w:fill="auto"/>
            <w:vAlign w:val="center"/>
          </w:tcPr>
          <w:p w14:paraId="0FA5F5D3" w14:textId="77777777" w:rsidR="00C757C5" w:rsidRPr="00C93F86" w:rsidRDefault="00C757C5" w:rsidP="003E1FF3">
            <w:pPr>
              <w:jc w:val="center"/>
              <w:rPr>
                <w:rFonts w:eastAsiaTheme="minorHAnsi"/>
                <w:kern w:val="2"/>
                <w:lang w:val="vi-VN"/>
                <w14:ligatures w14:val="standardContextual"/>
              </w:rPr>
            </w:pPr>
            <w:r w:rsidRPr="00C93F86">
              <w:rPr>
                <w:rFonts w:eastAsiaTheme="minorHAnsi"/>
                <w:kern w:val="2"/>
                <w:lang w:val="vi-VN"/>
                <w14:ligatures w14:val="standardContextual"/>
              </w:rPr>
              <w:t>1</w:t>
            </w:r>
          </w:p>
        </w:tc>
        <w:tc>
          <w:tcPr>
            <w:tcW w:w="973" w:type="pct"/>
            <w:shd w:val="clear" w:color="auto" w:fill="auto"/>
            <w:vAlign w:val="center"/>
          </w:tcPr>
          <w:p w14:paraId="6CD44ABC" w14:textId="77777777" w:rsidR="00C757C5" w:rsidRPr="00C93F86" w:rsidRDefault="00C757C5" w:rsidP="003E1FF3">
            <w:pPr>
              <w:jc w:val="center"/>
              <w:rPr>
                <w:rFonts w:eastAsiaTheme="minorHAnsi"/>
                <w:b/>
                <w:bCs/>
                <w:kern w:val="2"/>
                <w:lang w:val="vi-VN"/>
                <w14:ligatures w14:val="standardContextual"/>
              </w:rPr>
            </w:pPr>
            <w:r w:rsidRPr="00C93F86">
              <w:rPr>
                <w:b/>
                <w:bCs/>
                <w:lang w:val="vi-VN"/>
              </w:rPr>
              <w:t>1</w:t>
            </w:r>
          </w:p>
        </w:tc>
      </w:tr>
      <w:tr w:rsidR="00C93F86" w:rsidRPr="00C93F86" w14:paraId="7DCBC5C8" w14:textId="77777777" w:rsidTr="00C63A39">
        <w:tc>
          <w:tcPr>
            <w:tcW w:w="862" w:type="pct"/>
            <w:shd w:val="clear" w:color="auto" w:fill="auto"/>
            <w:vAlign w:val="center"/>
          </w:tcPr>
          <w:p w14:paraId="75B9DB07" w14:textId="77777777" w:rsidR="00C757C5" w:rsidRPr="00C93F86" w:rsidRDefault="00C757C5" w:rsidP="003E1FF3">
            <w:pPr>
              <w:jc w:val="center"/>
              <w:rPr>
                <w:rFonts w:eastAsiaTheme="minorHAnsi"/>
                <w:b/>
                <w:bCs/>
                <w:kern w:val="2"/>
                <w:lang w:val="vi-VN"/>
                <w14:ligatures w14:val="standardContextual"/>
              </w:rPr>
            </w:pPr>
            <w:r w:rsidRPr="00C93F86">
              <w:rPr>
                <w:rFonts w:eastAsiaTheme="minorHAnsi"/>
                <w:b/>
                <w:bCs/>
                <w:kern w:val="2"/>
                <w:lang w:val="vi-VN"/>
                <w14:ligatures w14:val="standardContextual"/>
              </w:rPr>
              <w:t>Câu 3</w:t>
            </w:r>
          </w:p>
        </w:tc>
        <w:tc>
          <w:tcPr>
            <w:tcW w:w="422" w:type="pct"/>
            <w:vMerge w:val="restart"/>
            <w:shd w:val="clear" w:color="auto" w:fill="auto"/>
            <w:vAlign w:val="center"/>
          </w:tcPr>
          <w:p w14:paraId="76148C88" w14:textId="28B62D1B" w:rsidR="00C757C5" w:rsidRPr="00C93F86" w:rsidRDefault="00C757C5" w:rsidP="00A03065">
            <w:pPr>
              <w:jc w:val="center"/>
            </w:pPr>
            <w:r w:rsidRPr="00C93F86">
              <w:rPr>
                <w:lang w:val="vi-VN"/>
              </w:rPr>
              <w:t>1.</w:t>
            </w:r>
            <w:r w:rsidRPr="00C93F86">
              <w:t>3</w:t>
            </w:r>
          </w:p>
        </w:tc>
        <w:tc>
          <w:tcPr>
            <w:tcW w:w="572" w:type="pct"/>
            <w:shd w:val="clear" w:color="auto" w:fill="auto"/>
            <w:vAlign w:val="center"/>
          </w:tcPr>
          <w:p w14:paraId="0D603A51" w14:textId="77777777" w:rsidR="00C757C5" w:rsidRPr="00C93F86" w:rsidRDefault="00C757C5" w:rsidP="003E1FF3">
            <w:pPr>
              <w:jc w:val="center"/>
              <w:rPr>
                <w:rFonts w:eastAsiaTheme="minorHAnsi"/>
                <w:kern w:val="2"/>
                <w:lang w:val="vi-VN"/>
                <w14:ligatures w14:val="standardContextual"/>
              </w:rPr>
            </w:pPr>
            <w:r w:rsidRPr="00C93F86">
              <w:rPr>
                <w:rFonts w:eastAsiaTheme="minorHAnsi"/>
                <w:kern w:val="2"/>
                <w:lang w:val="vi-VN"/>
                <w14:ligatures w14:val="standardContextual"/>
              </w:rPr>
              <w:t>2</w:t>
            </w:r>
          </w:p>
        </w:tc>
        <w:tc>
          <w:tcPr>
            <w:tcW w:w="373" w:type="pct"/>
          </w:tcPr>
          <w:p w14:paraId="7BBE7376" w14:textId="77777777" w:rsidR="00C757C5" w:rsidRPr="00C93F86" w:rsidRDefault="00C757C5" w:rsidP="003E1FF3">
            <w:pPr>
              <w:jc w:val="center"/>
            </w:pPr>
          </w:p>
        </w:tc>
        <w:tc>
          <w:tcPr>
            <w:tcW w:w="432" w:type="pct"/>
            <w:shd w:val="clear" w:color="auto" w:fill="auto"/>
            <w:vAlign w:val="center"/>
          </w:tcPr>
          <w:p w14:paraId="3FA9E11C" w14:textId="4E0D9FF6" w:rsidR="00C757C5" w:rsidRPr="00C93F86" w:rsidRDefault="00C757C5" w:rsidP="003E1FF3">
            <w:pPr>
              <w:jc w:val="center"/>
            </w:pPr>
          </w:p>
        </w:tc>
        <w:tc>
          <w:tcPr>
            <w:tcW w:w="719" w:type="pct"/>
            <w:shd w:val="clear" w:color="auto" w:fill="auto"/>
            <w:vAlign w:val="center"/>
          </w:tcPr>
          <w:p w14:paraId="732DC509" w14:textId="77777777" w:rsidR="00C757C5" w:rsidRPr="00C93F86" w:rsidRDefault="00C757C5" w:rsidP="003E1FF3">
            <w:pPr>
              <w:jc w:val="center"/>
              <w:rPr>
                <w:rFonts w:eastAsiaTheme="minorHAnsi"/>
                <w:kern w:val="2"/>
                <w14:ligatures w14:val="standardContextual"/>
              </w:rPr>
            </w:pPr>
          </w:p>
        </w:tc>
        <w:tc>
          <w:tcPr>
            <w:tcW w:w="647" w:type="pct"/>
            <w:shd w:val="clear" w:color="auto" w:fill="auto"/>
            <w:vAlign w:val="center"/>
          </w:tcPr>
          <w:p w14:paraId="3DECF09E" w14:textId="77777777" w:rsidR="00C757C5" w:rsidRPr="00C93F86" w:rsidRDefault="00C757C5" w:rsidP="003E1FF3">
            <w:pPr>
              <w:jc w:val="center"/>
              <w:rPr>
                <w:rFonts w:eastAsiaTheme="minorHAnsi"/>
                <w:kern w:val="2"/>
                <w14:ligatures w14:val="standardContextual"/>
              </w:rPr>
            </w:pPr>
          </w:p>
        </w:tc>
        <w:tc>
          <w:tcPr>
            <w:tcW w:w="973" w:type="pct"/>
            <w:shd w:val="clear" w:color="auto" w:fill="auto"/>
            <w:vAlign w:val="center"/>
          </w:tcPr>
          <w:p w14:paraId="45D7AB19" w14:textId="77777777" w:rsidR="00C757C5" w:rsidRPr="00C93F86" w:rsidRDefault="00C757C5" w:rsidP="003E1FF3">
            <w:pPr>
              <w:jc w:val="center"/>
              <w:rPr>
                <w:rFonts w:eastAsiaTheme="minorHAnsi"/>
                <w:b/>
                <w:bCs/>
                <w:kern w:val="2"/>
                <w:lang w:val="vi-VN"/>
                <w14:ligatures w14:val="standardContextual"/>
              </w:rPr>
            </w:pPr>
          </w:p>
        </w:tc>
      </w:tr>
      <w:tr w:rsidR="00C93F86" w:rsidRPr="00C93F86" w14:paraId="0CE7B0CE" w14:textId="77777777" w:rsidTr="00C63A39">
        <w:tc>
          <w:tcPr>
            <w:tcW w:w="862" w:type="pct"/>
            <w:shd w:val="clear" w:color="auto" w:fill="auto"/>
            <w:vAlign w:val="center"/>
          </w:tcPr>
          <w:p w14:paraId="0D6F727C" w14:textId="77777777" w:rsidR="00C757C5" w:rsidRPr="00C93F86" w:rsidRDefault="00C757C5" w:rsidP="003E1FF3">
            <w:pPr>
              <w:jc w:val="center"/>
              <w:rPr>
                <w:rFonts w:eastAsiaTheme="minorHAnsi"/>
                <w:b/>
                <w:bCs/>
                <w:kern w:val="2"/>
                <w:lang w:val="vi-VN"/>
                <w14:ligatures w14:val="standardContextual"/>
              </w:rPr>
            </w:pPr>
            <w:r w:rsidRPr="00C93F86">
              <w:rPr>
                <w:lang w:val="vi-VN"/>
              </w:rPr>
              <w:t>a.</w:t>
            </w:r>
          </w:p>
        </w:tc>
        <w:tc>
          <w:tcPr>
            <w:tcW w:w="422" w:type="pct"/>
            <w:vMerge/>
            <w:shd w:val="clear" w:color="auto" w:fill="auto"/>
            <w:vAlign w:val="center"/>
          </w:tcPr>
          <w:p w14:paraId="0787B706" w14:textId="77777777" w:rsidR="00C757C5" w:rsidRPr="00C93F86" w:rsidRDefault="00C757C5" w:rsidP="003E1FF3">
            <w:pPr>
              <w:jc w:val="center"/>
              <w:rPr>
                <w:lang w:val="vi-VN"/>
              </w:rPr>
            </w:pPr>
          </w:p>
        </w:tc>
        <w:tc>
          <w:tcPr>
            <w:tcW w:w="572" w:type="pct"/>
            <w:shd w:val="clear" w:color="auto" w:fill="auto"/>
            <w:vAlign w:val="center"/>
          </w:tcPr>
          <w:p w14:paraId="7C850897" w14:textId="77777777" w:rsidR="00C757C5" w:rsidRPr="00C93F86" w:rsidRDefault="00C757C5" w:rsidP="003E1FF3">
            <w:pPr>
              <w:jc w:val="center"/>
              <w:rPr>
                <w:rFonts w:eastAsiaTheme="minorHAnsi"/>
                <w:kern w:val="2"/>
                <w:lang w:val="vi-VN"/>
                <w14:ligatures w14:val="standardContextual"/>
              </w:rPr>
            </w:pPr>
            <w:r w:rsidRPr="00C93F86">
              <w:rPr>
                <w:rFonts w:eastAsiaTheme="minorHAnsi"/>
                <w:kern w:val="2"/>
                <w:lang w:val="vi-VN"/>
                <w14:ligatures w14:val="standardContextual"/>
              </w:rPr>
              <w:t>1</w:t>
            </w:r>
          </w:p>
        </w:tc>
        <w:tc>
          <w:tcPr>
            <w:tcW w:w="373" w:type="pct"/>
          </w:tcPr>
          <w:p w14:paraId="10656755" w14:textId="77777777" w:rsidR="00C757C5" w:rsidRPr="00C93F86" w:rsidRDefault="00C757C5" w:rsidP="003E1FF3">
            <w:pPr>
              <w:jc w:val="center"/>
            </w:pPr>
          </w:p>
        </w:tc>
        <w:tc>
          <w:tcPr>
            <w:tcW w:w="432" w:type="pct"/>
            <w:shd w:val="clear" w:color="auto" w:fill="auto"/>
            <w:vAlign w:val="center"/>
          </w:tcPr>
          <w:p w14:paraId="16A77787" w14:textId="54606090" w:rsidR="00C757C5" w:rsidRPr="00C93F86" w:rsidRDefault="00C757C5" w:rsidP="003E1FF3">
            <w:pPr>
              <w:jc w:val="center"/>
            </w:pPr>
          </w:p>
        </w:tc>
        <w:tc>
          <w:tcPr>
            <w:tcW w:w="719" w:type="pct"/>
            <w:shd w:val="clear" w:color="auto" w:fill="auto"/>
            <w:vAlign w:val="center"/>
          </w:tcPr>
          <w:p w14:paraId="31A13476" w14:textId="522EBDA0" w:rsidR="00C757C5" w:rsidRPr="00A720B0" w:rsidRDefault="00C757C5" w:rsidP="003E1FF3">
            <w:pPr>
              <w:jc w:val="center"/>
              <w:rPr>
                <w:rFonts w:eastAsiaTheme="minorHAnsi"/>
                <w:kern w:val="2"/>
                <w14:ligatures w14:val="standardContextual"/>
              </w:rPr>
            </w:pPr>
          </w:p>
        </w:tc>
        <w:tc>
          <w:tcPr>
            <w:tcW w:w="647" w:type="pct"/>
            <w:shd w:val="clear" w:color="auto" w:fill="auto"/>
            <w:vAlign w:val="center"/>
          </w:tcPr>
          <w:p w14:paraId="1066521C" w14:textId="662D8248" w:rsidR="00C757C5" w:rsidRPr="00C93F86" w:rsidRDefault="00300832" w:rsidP="003E1FF3">
            <w:pPr>
              <w:jc w:val="center"/>
              <w:rPr>
                <w:rFonts w:eastAsiaTheme="minorHAnsi"/>
                <w:kern w:val="2"/>
                <w14:ligatures w14:val="standardContextual"/>
              </w:rPr>
            </w:pPr>
            <w:r>
              <w:rPr>
                <w:rFonts w:eastAsiaTheme="minorHAnsi"/>
                <w:kern w:val="2"/>
                <w14:ligatures w14:val="standardContextual"/>
              </w:rPr>
              <w:t>1</w:t>
            </w:r>
          </w:p>
        </w:tc>
        <w:tc>
          <w:tcPr>
            <w:tcW w:w="973" w:type="pct"/>
            <w:shd w:val="clear" w:color="auto" w:fill="auto"/>
            <w:vAlign w:val="center"/>
          </w:tcPr>
          <w:p w14:paraId="4068BB56" w14:textId="77777777" w:rsidR="00C757C5" w:rsidRPr="00C93F86" w:rsidRDefault="00C757C5" w:rsidP="003E1FF3">
            <w:pPr>
              <w:jc w:val="center"/>
              <w:rPr>
                <w:rFonts w:eastAsiaTheme="minorHAnsi"/>
                <w:b/>
                <w:bCs/>
                <w:kern w:val="2"/>
                <w:lang w:val="vi-VN"/>
                <w14:ligatures w14:val="standardContextual"/>
              </w:rPr>
            </w:pPr>
            <w:r w:rsidRPr="00C93F86">
              <w:rPr>
                <w:b/>
                <w:bCs/>
                <w:lang w:val="vi-VN"/>
              </w:rPr>
              <w:t>1</w:t>
            </w:r>
          </w:p>
        </w:tc>
      </w:tr>
      <w:tr w:rsidR="00C93F86" w:rsidRPr="00C93F86" w14:paraId="68BA1A43" w14:textId="77777777" w:rsidTr="00C63A39">
        <w:tc>
          <w:tcPr>
            <w:tcW w:w="862" w:type="pct"/>
            <w:shd w:val="clear" w:color="auto" w:fill="auto"/>
            <w:vAlign w:val="center"/>
          </w:tcPr>
          <w:p w14:paraId="2F768B28" w14:textId="77777777" w:rsidR="00C757C5" w:rsidRPr="00C93F86" w:rsidRDefault="00C757C5" w:rsidP="003E1FF3">
            <w:pPr>
              <w:jc w:val="center"/>
              <w:rPr>
                <w:rFonts w:eastAsiaTheme="minorHAnsi"/>
                <w:b/>
                <w:bCs/>
                <w:kern w:val="2"/>
                <w:lang w:val="vi-VN"/>
                <w14:ligatures w14:val="standardContextual"/>
              </w:rPr>
            </w:pPr>
            <w:r w:rsidRPr="00C93F86">
              <w:rPr>
                <w:lang w:val="vi-VN"/>
              </w:rPr>
              <w:t>b.</w:t>
            </w:r>
          </w:p>
        </w:tc>
        <w:tc>
          <w:tcPr>
            <w:tcW w:w="422" w:type="pct"/>
            <w:vMerge/>
            <w:shd w:val="clear" w:color="auto" w:fill="auto"/>
            <w:vAlign w:val="center"/>
          </w:tcPr>
          <w:p w14:paraId="71C53979" w14:textId="77777777" w:rsidR="00C757C5" w:rsidRPr="00C93F86" w:rsidRDefault="00C757C5" w:rsidP="003E1FF3">
            <w:pPr>
              <w:jc w:val="center"/>
              <w:rPr>
                <w:lang w:val="vi-VN"/>
              </w:rPr>
            </w:pPr>
          </w:p>
        </w:tc>
        <w:tc>
          <w:tcPr>
            <w:tcW w:w="572" w:type="pct"/>
            <w:shd w:val="clear" w:color="auto" w:fill="auto"/>
            <w:vAlign w:val="center"/>
          </w:tcPr>
          <w:p w14:paraId="363ABCC9" w14:textId="77777777" w:rsidR="00C757C5" w:rsidRPr="00C93F86" w:rsidRDefault="00C757C5" w:rsidP="003E1FF3">
            <w:pPr>
              <w:jc w:val="center"/>
              <w:rPr>
                <w:rFonts w:eastAsiaTheme="minorHAnsi"/>
                <w:kern w:val="2"/>
                <w:lang w:val="vi-VN"/>
                <w14:ligatures w14:val="standardContextual"/>
              </w:rPr>
            </w:pPr>
            <w:r w:rsidRPr="00C93F86">
              <w:rPr>
                <w:rFonts w:eastAsiaTheme="minorHAnsi"/>
                <w:kern w:val="2"/>
                <w:lang w:val="vi-VN"/>
                <w14:ligatures w14:val="standardContextual"/>
              </w:rPr>
              <w:t>1</w:t>
            </w:r>
          </w:p>
        </w:tc>
        <w:tc>
          <w:tcPr>
            <w:tcW w:w="373" w:type="pct"/>
          </w:tcPr>
          <w:p w14:paraId="4E95AFC2" w14:textId="77777777" w:rsidR="00C757C5" w:rsidRPr="00C93F86" w:rsidRDefault="00C757C5" w:rsidP="003E1FF3">
            <w:pPr>
              <w:jc w:val="center"/>
            </w:pPr>
          </w:p>
        </w:tc>
        <w:tc>
          <w:tcPr>
            <w:tcW w:w="432" w:type="pct"/>
            <w:shd w:val="clear" w:color="auto" w:fill="auto"/>
            <w:vAlign w:val="center"/>
          </w:tcPr>
          <w:p w14:paraId="06693F2B" w14:textId="1D39D464" w:rsidR="00C757C5" w:rsidRPr="00C93F86" w:rsidRDefault="00C757C5" w:rsidP="003E1FF3">
            <w:pPr>
              <w:jc w:val="center"/>
            </w:pPr>
          </w:p>
        </w:tc>
        <w:tc>
          <w:tcPr>
            <w:tcW w:w="719" w:type="pct"/>
            <w:shd w:val="clear" w:color="auto" w:fill="auto"/>
            <w:vAlign w:val="center"/>
          </w:tcPr>
          <w:p w14:paraId="0EA9076D" w14:textId="77777777" w:rsidR="00C757C5" w:rsidRPr="00C93F86" w:rsidRDefault="00C757C5" w:rsidP="003E1FF3">
            <w:pPr>
              <w:jc w:val="center"/>
              <w:rPr>
                <w:rFonts w:eastAsiaTheme="minorHAnsi"/>
                <w:kern w:val="2"/>
                <w14:ligatures w14:val="standardContextual"/>
              </w:rPr>
            </w:pPr>
          </w:p>
        </w:tc>
        <w:tc>
          <w:tcPr>
            <w:tcW w:w="647" w:type="pct"/>
            <w:shd w:val="clear" w:color="auto" w:fill="auto"/>
            <w:vAlign w:val="center"/>
          </w:tcPr>
          <w:p w14:paraId="058E99EC" w14:textId="77777777" w:rsidR="00C757C5" w:rsidRPr="00C93F86" w:rsidRDefault="00C757C5" w:rsidP="003E1FF3">
            <w:pPr>
              <w:jc w:val="center"/>
              <w:rPr>
                <w:rFonts w:eastAsiaTheme="minorHAnsi"/>
                <w:kern w:val="2"/>
                <w:lang w:val="vi-VN"/>
                <w14:ligatures w14:val="standardContextual"/>
              </w:rPr>
            </w:pPr>
            <w:r w:rsidRPr="00C93F86">
              <w:rPr>
                <w:rFonts w:eastAsiaTheme="minorHAnsi"/>
                <w:kern w:val="2"/>
                <w:lang w:val="vi-VN"/>
                <w14:ligatures w14:val="standardContextual"/>
              </w:rPr>
              <w:t>1</w:t>
            </w:r>
          </w:p>
        </w:tc>
        <w:tc>
          <w:tcPr>
            <w:tcW w:w="973" w:type="pct"/>
            <w:shd w:val="clear" w:color="auto" w:fill="auto"/>
            <w:vAlign w:val="center"/>
          </w:tcPr>
          <w:p w14:paraId="4AB3A47D" w14:textId="77777777" w:rsidR="00C757C5" w:rsidRPr="00C93F86" w:rsidRDefault="00C757C5" w:rsidP="003E1FF3">
            <w:pPr>
              <w:jc w:val="center"/>
              <w:rPr>
                <w:rFonts w:eastAsiaTheme="minorHAnsi"/>
                <w:b/>
                <w:bCs/>
                <w:kern w:val="2"/>
                <w:lang w:val="vi-VN"/>
                <w14:ligatures w14:val="standardContextual"/>
              </w:rPr>
            </w:pPr>
            <w:r w:rsidRPr="00C93F86">
              <w:rPr>
                <w:b/>
                <w:bCs/>
                <w:lang w:val="vi-VN"/>
              </w:rPr>
              <w:t>1</w:t>
            </w:r>
          </w:p>
        </w:tc>
      </w:tr>
      <w:tr w:rsidR="00C93F86" w:rsidRPr="00C93F86" w14:paraId="4B8AB9D8" w14:textId="77777777" w:rsidTr="00C63A39">
        <w:tc>
          <w:tcPr>
            <w:tcW w:w="862" w:type="pct"/>
            <w:shd w:val="clear" w:color="auto" w:fill="auto"/>
            <w:vAlign w:val="center"/>
          </w:tcPr>
          <w:p w14:paraId="468E67C9" w14:textId="77777777" w:rsidR="00C757C5" w:rsidRPr="00C93F86" w:rsidRDefault="00C757C5" w:rsidP="003E1FF3">
            <w:pPr>
              <w:jc w:val="center"/>
              <w:rPr>
                <w:rFonts w:eastAsiaTheme="minorHAnsi"/>
                <w:b/>
                <w:bCs/>
                <w:kern w:val="2"/>
                <w:lang w:val="vi-VN"/>
                <w14:ligatures w14:val="standardContextual"/>
              </w:rPr>
            </w:pPr>
            <w:r w:rsidRPr="00C93F86">
              <w:rPr>
                <w:rFonts w:eastAsiaTheme="minorHAnsi"/>
                <w:b/>
                <w:bCs/>
                <w:kern w:val="2"/>
                <w:lang w:val="vi-VN"/>
                <w14:ligatures w14:val="standardContextual"/>
              </w:rPr>
              <w:t>Câu 4</w:t>
            </w:r>
          </w:p>
        </w:tc>
        <w:tc>
          <w:tcPr>
            <w:tcW w:w="422" w:type="pct"/>
            <w:vMerge w:val="restart"/>
            <w:shd w:val="clear" w:color="auto" w:fill="auto"/>
            <w:vAlign w:val="center"/>
          </w:tcPr>
          <w:p w14:paraId="3E2B614C" w14:textId="1430C9A4" w:rsidR="00C757C5" w:rsidRPr="00C93F86" w:rsidRDefault="00C757C5" w:rsidP="00A03065">
            <w:pPr>
              <w:jc w:val="center"/>
            </w:pPr>
            <w:r w:rsidRPr="00C93F86">
              <w:rPr>
                <w:lang w:val="vi-VN"/>
              </w:rPr>
              <w:t>1.</w:t>
            </w:r>
            <w:r w:rsidRPr="00C93F86">
              <w:t>3</w:t>
            </w:r>
          </w:p>
        </w:tc>
        <w:tc>
          <w:tcPr>
            <w:tcW w:w="572" w:type="pct"/>
            <w:shd w:val="clear" w:color="auto" w:fill="auto"/>
            <w:vAlign w:val="center"/>
          </w:tcPr>
          <w:p w14:paraId="21407A27" w14:textId="77777777" w:rsidR="00C757C5" w:rsidRPr="00C93F86" w:rsidRDefault="00C757C5" w:rsidP="003E1FF3">
            <w:pPr>
              <w:jc w:val="center"/>
              <w:rPr>
                <w:rFonts w:eastAsiaTheme="minorHAnsi"/>
                <w:kern w:val="2"/>
                <w:lang w:val="vi-VN"/>
                <w14:ligatures w14:val="standardContextual"/>
              </w:rPr>
            </w:pPr>
            <w:r w:rsidRPr="00C93F86">
              <w:rPr>
                <w:rFonts w:eastAsiaTheme="minorHAnsi"/>
                <w:kern w:val="2"/>
                <w:lang w:val="vi-VN"/>
                <w14:ligatures w14:val="standardContextual"/>
              </w:rPr>
              <w:t>2</w:t>
            </w:r>
          </w:p>
        </w:tc>
        <w:tc>
          <w:tcPr>
            <w:tcW w:w="373" w:type="pct"/>
          </w:tcPr>
          <w:p w14:paraId="78F57984" w14:textId="77777777" w:rsidR="00C757C5" w:rsidRPr="00C93F86" w:rsidRDefault="00C757C5" w:rsidP="003E1FF3">
            <w:pPr>
              <w:jc w:val="center"/>
            </w:pPr>
          </w:p>
        </w:tc>
        <w:tc>
          <w:tcPr>
            <w:tcW w:w="432" w:type="pct"/>
            <w:shd w:val="clear" w:color="auto" w:fill="auto"/>
            <w:vAlign w:val="center"/>
          </w:tcPr>
          <w:p w14:paraId="419ADFF7" w14:textId="5F847E7D" w:rsidR="00C757C5" w:rsidRPr="00C93F86" w:rsidRDefault="00C757C5" w:rsidP="003E1FF3">
            <w:pPr>
              <w:jc w:val="center"/>
            </w:pPr>
          </w:p>
        </w:tc>
        <w:tc>
          <w:tcPr>
            <w:tcW w:w="719" w:type="pct"/>
            <w:shd w:val="clear" w:color="auto" w:fill="auto"/>
            <w:vAlign w:val="center"/>
          </w:tcPr>
          <w:p w14:paraId="6D8EF09A" w14:textId="77777777" w:rsidR="00C757C5" w:rsidRPr="00C93F86" w:rsidRDefault="00C757C5" w:rsidP="003E1FF3">
            <w:pPr>
              <w:jc w:val="center"/>
              <w:rPr>
                <w:rFonts w:eastAsiaTheme="minorHAnsi"/>
                <w:kern w:val="2"/>
                <w14:ligatures w14:val="standardContextual"/>
              </w:rPr>
            </w:pPr>
          </w:p>
        </w:tc>
        <w:tc>
          <w:tcPr>
            <w:tcW w:w="647" w:type="pct"/>
            <w:shd w:val="clear" w:color="auto" w:fill="auto"/>
            <w:vAlign w:val="center"/>
          </w:tcPr>
          <w:p w14:paraId="1FB1370A" w14:textId="77777777" w:rsidR="00C757C5" w:rsidRPr="00C93F86" w:rsidRDefault="00C757C5" w:rsidP="003E1FF3">
            <w:pPr>
              <w:jc w:val="center"/>
              <w:rPr>
                <w:rFonts w:eastAsiaTheme="minorHAnsi"/>
                <w:kern w:val="2"/>
                <w14:ligatures w14:val="standardContextual"/>
              </w:rPr>
            </w:pPr>
          </w:p>
        </w:tc>
        <w:tc>
          <w:tcPr>
            <w:tcW w:w="973" w:type="pct"/>
            <w:shd w:val="clear" w:color="auto" w:fill="auto"/>
            <w:vAlign w:val="center"/>
          </w:tcPr>
          <w:p w14:paraId="6C992E1B" w14:textId="77777777" w:rsidR="00C757C5" w:rsidRPr="00C93F86" w:rsidRDefault="00C757C5" w:rsidP="003E1FF3">
            <w:pPr>
              <w:jc w:val="center"/>
              <w:rPr>
                <w:rFonts w:eastAsiaTheme="minorHAnsi"/>
                <w:b/>
                <w:bCs/>
                <w:kern w:val="2"/>
                <w:lang w:val="vi-VN"/>
                <w14:ligatures w14:val="standardContextual"/>
              </w:rPr>
            </w:pPr>
          </w:p>
        </w:tc>
      </w:tr>
      <w:tr w:rsidR="00C93F86" w:rsidRPr="00C93F86" w14:paraId="7B1F5B36" w14:textId="77777777" w:rsidTr="00C63A39">
        <w:tc>
          <w:tcPr>
            <w:tcW w:w="862" w:type="pct"/>
            <w:shd w:val="clear" w:color="auto" w:fill="auto"/>
            <w:vAlign w:val="center"/>
          </w:tcPr>
          <w:p w14:paraId="24086CDC" w14:textId="77777777" w:rsidR="00C757C5" w:rsidRPr="00C93F86" w:rsidRDefault="00C757C5" w:rsidP="003E1FF3">
            <w:pPr>
              <w:jc w:val="center"/>
              <w:rPr>
                <w:rFonts w:eastAsiaTheme="minorHAnsi"/>
                <w:b/>
                <w:bCs/>
                <w:kern w:val="2"/>
                <w:lang w:val="vi-VN"/>
                <w14:ligatures w14:val="standardContextual"/>
              </w:rPr>
            </w:pPr>
            <w:r w:rsidRPr="00C93F86">
              <w:rPr>
                <w:lang w:val="vi-VN"/>
              </w:rPr>
              <w:t>a.</w:t>
            </w:r>
          </w:p>
        </w:tc>
        <w:tc>
          <w:tcPr>
            <w:tcW w:w="422" w:type="pct"/>
            <w:vMerge/>
            <w:shd w:val="clear" w:color="auto" w:fill="auto"/>
            <w:vAlign w:val="center"/>
          </w:tcPr>
          <w:p w14:paraId="72450225" w14:textId="77777777" w:rsidR="00C757C5" w:rsidRPr="00C93F86" w:rsidRDefault="00C757C5" w:rsidP="003E1FF3">
            <w:pPr>
              <w:jc w:val="center"/>
              <w:rPr>
                <w:lang w:val="vi-VN"/>
              </w:rPr>
            </w:pPr>
          </w:p>
        </w:tc>
        <w:tc>
          <w:tcPr>
            <w:tcW w:w="572" w:type="pct"/>
            <w:shd w:val="clear" w:color="auto" w:fill="auto"/>
            <w:vAlign w:val="center"/>
          </w:tcPr>
          <w:p w14:paraId="5C70378E" w14:textId="77777777" w:rsidR="00C757C5" w:rsidRPr="00C93F86" w:rsidRDefault="00C757C5" w:rsidP="003E1FF3">
            <w:pPr>
              <w:jc w:val="center"/>
              <w:rPr>
                <w:rFonts w:eastAsiaTheme="minorHAnsi"/>
                <w:kern w:val="2"/>
                <w:lang w:val="vi-VN"/>
                <w14:ligatures w14:val="standardContextual"/>
              </w:rPr>
            </w:pPr>
            <w:r w:rsidRPr="00C93F86">
              <w:rPr>
                <w:rFonts w:eastAsiaTheme="minorHAnsi"/>
                <w:kern w:val="2"/>
                <w:lang w:val="vi-VN"/>
                <w14:ligatures w14:val="standardContextual"/>
              </w:rPr>
              <w:t>1</w:t>
            </w:r>
          </w:p>
        </w:tc>
        <w:tc>
          <w:tcPr>
            <w:tcW w:w="373" w:type="pct"/>
          </w:tcPr>
          <w:p w14:paraId="4EB68DF4" w14:textId="77777777" w:rsidR="00C757C5" w:rsidRPr="00C93F86" w:rsidRDefault="00C757C5" w:rsidP="003E1FF3">
            <w:pPr>
              <w:jc w:val="center"/>
            </w:pPr>
          </w:p>
        </w:tc>
        <w:tc>
          <w:tcPr>
            <w:tcW w:w="432" w:type="pct"/>
            <w:shd w:val="clear" w:color="auto" w:fill="auto"/>
            <w:vAlign w:val="center"/>
          </w:tcPr>
          <w:p w14:paraId="58103500" w14:textId="7C43C3AC" w:rsidR="00C757C5" w:rsidRPr="00C93F86" w:rsidRDefault="00C757C5" w:rsidP="003E1FF3">
            <w:pPr>
              <w:jc w:val="center"/>
            </w:pPr>
          </w:p>
        </w:tc>
        <w:tc>
          <w:tcPr>
            <w:tcW w:w="719" w:type="pct"/>
            <w:shd w:val="clear" w:color="auto" w:fill="auto"/>
            <w:vAlign w:val="center"/>
          </w:tcPr>
          <w:p w14:paraId="00CE28DB" w14:textId="1D39EC66" w:rsidR="00C757C5" w:rsidRPr="00A720B0" w:rsidRDefault="00C757C5" w:rsidP="003E1FF3">
            <w:pPr>
              <w:jc w:val="center"/>
              <w:rPr>
                <w:rFonts w:eastAsiaTheme="minorHAnsi"/>
                <w:kern w:val="2"/>
                <w14:ligatures w14:val="standardContextual"/>
              </w:rPr>
            </w:pPr>
          </w:p>
        </w:tc>
        <w:tc>
          <w:tcPr>
            <w:tcW w:w="647" w:type="pct"/>
            <w:shd w:val="clear" w:color="auto" w:fill="auto"/>
            <w:vAlign w:val="center"/>
          </w:tcPr>
          <w:p w14:paraId="00020399" w14:textId="26F4ED22" w:rsidR="00C757C5" w:rsidRPr="00C93F86" w:rsidRDefault="00300832" w:rsidP="003E1FF3">
            <w:pPr>
              <w:jc w:val="center"/>
              <w:rPr>
                <w:rFonts w:eastAsiaTheme="minorHAnsi"/>
                <w:kern w:val="2"/>
                <w14:ligatures w14:val="standardContextual"/>
              </w:rPr>
            </w:pPr>
            <w:r>
              <w:rPr>
                <w:rFonts w:eastAsiaTheme="minorHAnsi"/>
                <w:kern w:val="2"/>
                <w14:ligatures w14:val="standardContextual"/>
              </w:rPr>
              <w:t>1</w:t>
            </w:r>
          </w:p>
        </w:tc>
        <w:tc>
          <w:tcPr>
            <w:tcW w:w="973" w:type="pct"/>
            <w:shd w:val="clear" w:color="auto" w:fill="auto"/>
            <w:vAlign w:val="center"/>
          </w:tcPr>
          <w:p w14:paraId="6850B43C" w14:textId="77777777" w:rsidR="00C757C5" w:rsidRPr="00C93F86" w:rsidRDefault="00C757C5" w:rsidP="003E1FF3">
            <w:pPr>
              <w:jc w:val="center"/>
              <w:rPr>
                <w:rFonts w:eastAsiaTheme="minorHAnsi"/>
                <w:b/>
                <w:bCs/>
                <w:kern w:val="2"/>
                <w:lang w:val="vi-VN"/>
                <w14:ligatures w14:val="standardContextual"/>
              </w:rPr>
            </w:pPr>
            <w:r w:rsidRPr="00C93F86">
              <w:rPr>
                <w:b/>
                <w:bCs/>
                <w:lang w:val="vi-VN"/>
              </w:rPr>
              <w:t>1</w:t>
            </w:r>
          </w:p>
        </w:tc>
      </w:tr>
      <w:tr w:rsidR="00C93F86" w:rsidRPr="00C93F86" w14:paraId="0DA7D451" w14:textId="77777777" w:rsidTr="00C63A39">
        <w:tc>
          <w:tcPr>
            <w:tcW w:w="862" w:type="pct"/>
            <w:shd w:val="clear" w:color="auto" w:fill="auto"/>
            <w:vAlign w:val="center"/>
          </w:tcPr>
          <w:p w14:paraId="7CFB32BB" w14:textId="77777777" w:rsidR="00C757C5" w:rsidRPr="00C93F86" w:rsidRDefault="00C757C5" w:rsidP="003E1FF3">
            <w:pPr>
              <w:jc w:val="center"/>
              <w:rPr>
                <w:rFonts w:eastAsiaTheme="minorHAnsi"/>
                <w:b/>
                <w:bCs/>
                <w:kern w:val="2"/>
                <w:lang w:val="vi-VN"/>
                <w14:ligatures w14:val="standardContextual"/>
              </w:rPr>
            </w:pPr>
            <w:r w:rsidRPr="00C93F86">
              <w:rPr>
                <w:lang w:val="vi-VN"/>
              </w:rPr>
              <w:t>b.</w:t>
            </w:r>
          </w:p>
        </w:tc>
        <w:tc>
          <w:tcPr>
            <w:tcW w:w="422" w:type="pct"/>
            <w:vMerge/>
            <w:shd w:val="clear" w:color="auto" w:fill="auto"/>
            <w:vAlign w:val="center"/>
          </w:tcPr>
          <w:p w14:paraId="4BD62366" w14:textId="77777777" w:rsidR="00C757C5" w:rsidRPr="00C93F86" w:rsidRDefault="00C757C5" w:rsidP="003E1FF3">
            <w:pPr>
              <w:jc w:val="center"/>
              <w:rPr>
                <w:lang w:val="vi-VN"/>
              </w:rPr>
            </w:pPr>
          </w:p>
        </w:tc>
        <w:tc>
          <w:tcPr>
            <w:tcW w:w="572" w:type="pct"/>
            <w:shd w:val="clear" w:color="auto" w:fill="auto"/>
            <w:vAlign w:val="center"/>
          </w:tcPr>
          <w:p w14:paraId="7118D672" w14:textId="77777777" w:rsidR="00C757C5" w:rsidRPr="00C93F86" w:rsidRDefault="00C757C5" w:rsidP="003E1FF3">
            <w:pPr>
              <w:jc w:val="center"/>
              <w:rPr>
                <w:rFonts w:eastAsiaTheme="minorHAnsi"/>
                <w:kern w:val="2"/>
                <w:lang w:val="vi-VN"/>
                <w14:ligatures w14:val="standardContextual"/>
              </w:rPr>
            </w:pPr>
            <w:r w:rsidRPr="00C93F86">
              <w:rPr>
                <w:rFonts w:eastAsiaTheme="minorHAnsi"/>
                <w:kern w:val="2"/>
                <w:lang w:val="vi-VN"/>
                <w14:ligatures w14:val="standardContextual"/>
              </w:rPr>
              <w:t>1</w:t>
            </w:r>
          </w:p>
        </w:tc>
        <w:tc>
          <w:tcPr>
            <w:tcW w:w="373" w:type="pct"/>
          </w:tcPr>
          <w:p w14:paraId="16314EE5" w14:textId="77777777" w:rsidR="00C757C5" w:rsidRPr="00C93F86" w:rsidRDefault="00C757C5" w:rsidP="003E1FF3">
            <w:pPr>
              <w:jc w:val="center"/>
            </w:pPr>
          </w:p>
        </w:tc>
        <w:tc>
          <w:tcPr>
            <w:tcW w:w="432" w:type="pct"/>
            <w:shd w:val="clear" w:color="auto" w:fill="auto"/>
            <w:vAlign w:val="center"/>
          </w:tcPr>
          <w:p w14:paraId="60E7BDD0" w14:textId="4C7095D8" w:rsidR="00C757C5" w:rsidRPr="00C93F86" w:rsidRDefault="00C757C5" w:rsidP="003E1FF3">
            <w:pPr>
              <w:jc w:val="center"/>
            </w:pPr>
          </w:p>
        </w:tc>
        <w:tc>
          <w:tcPr>
            <w:tcW w:w="719" w:type="pct"/>
            <w:shd w:val="clear" w:color="auto" w:fill="auto"/>
            <w:vAlign w:val="center"/>
          </w:tcPr>
          <w:p w14:paraId="3569ABB4" w14:textId="77777777" w:rsidR="00C757C5" w:rsidRPr="00C93F86" w:rsidRDefault="00C757C5" w:rsidP="003E1FF3">
            <w:pPr>
              <w:jc w:val="center"/>
              <w:rPr>
                <w:rFonts w:eastAsiaTheme="minorHAnsi"/>
                <w:kern w:val="2"/>
                <w14:ligatures w14:val="standardContextual"/>
              </w:rPr>
            </w:pPr>
          </w:p>
        </w:tc>
        <w:tc>
          <w:tcPr>
            <w:tcW w:w="647" w:type="pct"/>
            <w:shd w:val="clear" w:color="auto" w:fill="auto"/>
            <w:vAlign w:val="center"/>
          </w:tcPr>
          <w:p w14:paraId="31ECFBBF" w14:textId="77777777" w:rsidR="00C757C5" w:rsidRPr="00C93F86" w:rsidRDefault="00C757C5" w:rsidP="003E1FF3">
            <w:pPr>
              <w:jc w:val="center"/>
              <w:rPr>
                <w:rFonts w:eastAsiaTheme="minorHAnsi"/>
                <w:kern w:val="2"/>
                <w:lang w:val="vi-VN"/>
                <w14:ligatures w14:val="standardContextual"/>
              </w:rPr>
            </w:pPr>
            <w:r w:rsidRPr="00C93F86">
              <w:rPr>
                <w:rFonts w:eastAsiaTheme="minorHAnsi"/>
                <w:kern w:val="2"/>
                <w:lang w:val="vi-VN"/>
                <w14:ligatures w14:val="standardContextual"/>
              </w:rPr>
              <w:t>1</w:t>
            </w:r>
          </w:p>
        </w:tc>
        <w:tc>
          <w:tcPr>
            <w:tcW w:w="973" w:type="pct"/>
            <w:shd w:val="clear" w:color="auto" w:fill="auto"/>
            <w:vAlign w:val="center"/>
          </w:tcPr>
          <w:p w14:paraId="6B82A2AE" w14:textId="77777777" w:rsidR="00C757C5" w:rsidRPr="00C93F86" w:rsidRDefault="00C757C5" w:rsidP="003E1FF3">
            <w:pPr>
              <w:jc w:val="center"/>
              <w:rPr>
                <w:rFonts w:eastAsiaTheme="minorHAnsi"/>
                <w:b/>
                <w:bCs/>
                <w:kern w:val="2"/>
                <w:lang w:val="vi-VN"/>
                <w14:ligatures w14:val="standardContextual"/>
              </w:rPr>
            </w:pPr>
            <w:r w:rsidRPr="00C93F86">
              <w:rPr>
                <w:b/>
                <w:bCs/>
                <w:lang w:val="vi-VN"/>
              </w:rPr>
              <w:t>1</w:t>
            </w:r>
          </w:p>
        </w:tc>
      </w:tr>
      <w:tr w:rsidR="00C93F86" w:rsidRPr="00C93F86" w14:paraId="46E7E114" w14:textId="77777777" w:rsidTr="00C63A39">
        <w:tc>
          <w:tcPr>
            <w:tcW w:w="862" w:type="pct"/>
            <w:shd w:val="clear" w:color="auto" w:fill="auto"/>
            <w:vAlign w:val="center"/>
          </w:tcPr>
          <w:p w14:paraId="7A88D880" w14:textId="77777777" w:rsidR="00C757C5" w:rsidRPr="00C93F86" w:rsidRDefault="00C757C5" w:rsidP="003E1FF3">
            <w:pPr>
              <w:jc w:val="center"/>
              <w:rPr>
                <w:rFonts w:eastAsiaTheme="minorHAnsi"/>
                <w:b/>
                <w:bCs/>
                <w:kern w:val="2"/>
                <w:lang w:val="vi-VN"/>
                <w14:ligatures w14:val="standardContextual"/>
              </w:rPr>
            </w:pPr>
            <w:r w:rsidRPr="00C93F86">
              <w:rPr>
                <w:rFonts w:eastAsiaTheme="minorHAnsi"/>
                <w:b/>
                <w:bCs/>
                <w:kern w:val="2"/>
                <w:lang w:val="vi-VN"/>
                <w14:ligatures w14:val="standardContextual"/>
              </w:rPr>
              <w:t>Câu 5</w:t>
            </w:r>
          </w:p>
        </w:tc>
        <w:tc>
          <w:tcPr>
            <w:tcW w:w="422" w:type="pct"/>
            <w:vMerge w:val="restart"/>
            <w:shd w:val="clear" w:color="auto" w:fill="auto"/>
            <w:vAlign w:val="center"/>
          </w:tcPr>
          <w:p w14:paraId="2170BABF" w14:textId="56647E87" w:rsidR="00C757C5" w:rsidRPr="00C93F86" w:rsidRDefault="00C757C5" w:rsidP="00A03065">
            <w:pPr>
              <w:jc w:val="center"/>
            </w:pPr>
            <w:r w:rsidRPr="00C93F86">
              <w:rPr>
                <w:lang w:val="vi-VN"/>
              </w:rPr>
              <w:t>1.</w:t>
            </w:r>
            <w:r w:rsidRPr="00C93F86">
              <w:t>4</w:t>
            </w:r>
          </w:p>
        </w:tc>
        <w:tc>
          <w:tcPr>
            <w:tcW w:w="572" w:type="pct"/>
            <w:shd w:val="clear" w:color="auto" w:fill="auto"/>
            <w:vAlign w:val="center"/>
          </w:tcPr>
          <w:p w14:paraId="7CB8F3B2" w14:textId="77777777" w:rsidR="00C757C5" w:rsidRPr="00C93F86" w:rsidRDefault="00C757C5" w:rsidP="003E1FF3">
            <w:pPr>
              <w:jc w:val="center"/>
              <w:rPr>
                <w:rFonts w:eastAsiaTheme="minorHAnsi"/>
                <w:kern w:val="2"/>
                <w:lang w:val="vi-VN"/>
                <w14:ligatures w14:val="standardContextual"/>
              </w:rPr>
            </w:pPr>
            <w:r w:rsidRPr="00C93F86">
              <w:rPr>
                <w:rFonts w:eastAsiaTheme="minorHAnsi"/>
                <w:kern w:val="2"/>
                <w:lang w:val="vi-VN"/>
                <w14:ligatures w14:val="standardContextual"/>
              </w:rPr>
              <w:t>2</w:t>
            </w:r>
          </w:p>
        </w:tc>
        <w:tc>
          <w:tcPr>
            <w:tcW w:w="373" w:type="pct"/>
          </w:tcPr>
          <w:p w14:paraId="7E388018" w14:textId="77777777" w:rsidR="00C757C5" w:rsidRPr="00C93F86" w:rsidRDefault="00C757C5" w:rsidP="003E1FF3">
            <w:pPr>
              <w:jc w:val="center"/>
            </w:pPr>
          </w:p>
        </w:tc>
        <w:tc>
          <w:tcPr>
            <w:tcW w:w="432" w:type="pct"/>
            <w:shd w:val="clear" w:color="auto" w:fill="auto"/>
            <w:vAlign w:val="center"/>
          </w:tcPr>
          <w:p w14:paraId="5E69EA59" w14:textId="7CAC6F58" w:rsidR="00C757C5" w:rsidRPr="00C93F86" w:rsidRDefault="00C757C5" w:rsidP="003E1FF3">
            <w:pPr>
              <w:jc w:val="center"/>
            </w:pPr>
          </w:p>
        </w:tc>
        <w:tc>
          <w:tcPr>
            <w:tcW w:w="719" w:type="pct"/>
            <w:shd w:val="clear" w:color="auto" w:fill="auto"/>
            <w:vAlign w:val="center"/>
          </w:tcPr>
          <w:p w14:paraId="20504DBF" w14:textId="77777777" w:rsidR="00C757C5" w:rsidRPr="00C93F86" w:rsidRDefault="00C757C5" w:rsidP="003E1FF3">
            <w:pPr>
              <w:jc w:val="center"/>
              <w:rPr>
                <w:rFonts w:eastAsiaTheme="minorHAnsi"/>
                <w:kern w:val="2"/>
                <w14:ligatures w14:val="standardContextual"/>
              </w:rPr>
            </w:pPr>
          </w:p>
        </w:tc>
        <w:tc>
          <w:tcPr>
            <w:tcW w:w="647" w:type="pct"/>
            <w:shd w:val="clear" w:color="auto" w:fill="auto"/>
            <w:vAlign w:val="center"/>
          </w:tcPr>
          <w:p w14:paraId="43C36410" w14:textId="77777777" w:rsidR="00C757C5" w:rsidRPr="00C93F86" w:rsidRDefault="00C757C5" w:rsidP="003E1FF3">
            <w:pPr>
              <w:jc w:val="center"/>
              <w:rPr>
                <w:rFonts w:eastAsiaTheme="minorHAnsi"/>
                <w:kern w:val="2"/>
                <w14:ligatures w14:val="standardContextual"/>
              </w:rPr>
            </w:pPr>
          </w:p>
        </w:tc>
        <w:tc>
          <w:tcPr>
            <w:tcW w:w="973" w:type="pct"/>
            <w:shd w:val="clear" w:color="auto" w:fill="auto"/>
            <w:vAlign w:val="center"/>
          </w:tcPr>
          <w:p w14:paraId="39E2A52F" w14:textId="77777777" w:rsidR="00C757C5" w:rsidRPr="00C93F86" w:rsidRDefault="00C757C5" w:rsidP="003E1FF3">
            <w:pPr>
              <w:jc w:val="center"/>
              <w:rPr>
                <w:rFonts w:eastAsiaTheme="minorHAnsi"/>
                <w:b/>
                <w:bCs/>
                <w:kern w:val="2"/>
                <w:lang w:val="vi-VN"/>
                <w14:ligatures w14:val="standardContextual"/>
              </w:rPr>
            </w:pPr>
          </w:p>
        </w:tc>
      </w:tr>
      <w:tr w:rsidR="00C93F86" w:rsidRPr="00C93F86" w14:paraId="04C17C78" w14:textId="77777777" w:rsidTr="00C63A39">
        <w:tc>
          <w:tcPr>
            <w:tcW w:w="862" w:type="pct"/>
            <w:shd w:val="clear" w:color="auto" w:fill="auto"/>
            <w:vAlign w:val="center"/>
          </w:tcPr>
          <w:p w14:paraId="48B29069" w14:textId="77777777" w:rsidR="00C757C5" w:rsidRPr="00C93F86" w:rsidRDefault="00C757C5" w:rsidP="003E1FF3">
            <w:pPr>
              <w:jc w:val="center"/>
              <w:rPr>
                <w:rFonts w:eastAsiaTheme="minorHAnsi"/>
                <w:b/>
                <w:bCs/>
                <w:kern w:val="2"/>
                <w:lang w:val="vi-VN"/>
                <w14:ligatures w14:val="standardContextual"/>
              </w:rPr>
            </w:pPr>
            <w:r w:rsidRPr="00C93F86">
              <w:rPr>
                <w:lang w:val="vi-VN"/>
              </w:rPr>
              <w:t>a.</w:t>
            </w:r>
          </w:p>
        </w:tc>
        <w:tc>
          <w:tcPr>
            <w:tcW w:w="422" w:type="pct"/>
            <w:vMerge/>
            <w:shd w:val="clear" w:color="auto" w:fill="auto"/>
            <w:vAlign w:val="center"/>
          </w:tcPr>
          <w:p w14:paraId="055AE550" w14:textId="77777777" w:rsidR="00C757C5" w:rsidRPr="00C93F86" w:rsidRDefault="00C757C5" w:rsidP="003E1FF3">
            <w:pPr>
              <w:jc w:val="center"/>
              <w:rPr>
                <w:lang w:val="vi-VN"/>
              </w:rPr>
            </w:pPr>
          </w:p>
        </w:tc>
        <w:tc>
          <w:tcPr>
            <w:tcW w:w="572" w:type="pct"/>
            <w:shd w:val="clear" w:color="auto" w:fill="auto"/>
            <w:vAlign w:val="center"/>
          </w:tcPr>
          <w:p w14:paraId="0B1BE763" w14:textId="77777777" w:rsidR="00C757C5" w:rsidRPr="00C93F86" w:rsidRDefault="00C757C5" w:rsidP="003E1FF3">
            <w:pPr>
              <w:jc w:val="center"/>
              <w:rPr>
                <w:rFonts w:eastAsiaTheme="minorHAnsi"/>
                <w:kern w:val="2"/>
                <w:lang w:val="vi-VN"/>
                <w14:ligatures w14:val="standardContextual"/>
              </w:rPr>
            </w:pPr>
            <w:r w:rsidRPr="00C93F86">
              <w:rPr>
                <w:rFonts w:eastAsiaTheme="minorHAnsi"/>
                <w:kern w:val="2"/>
                <w:lang w:val="vi-VN"/>
                <w14:ligatures w14:val="standardContextual"/>
              </w:rPr>
              <w:t>1</w:t>
            </w:r>
          </w:p>
        </w:tc>
        <w:tc>
          <w:tcPr>
            <w:tcW w:w="373" w:type="pct"/>
          </w:tcPr>
          <w:p w14:paraId="399810FB" w14:textId="77777777" w:rsidR="00C757C5" w:rsidRPr="00C93F86" w:rsidRDefault="00C757C5" w:rsidP="003E1FF3">
            <w:pPr>
              <w:jc w:val="center"/>
            </w:pPr>
          </w:p>
        </w:tc>
        <w:tc>
          <w:tcPr>
            <w:tcW w:w="432" w:type="pct"/>
            <w:shd w:val="clear" w:color="auto" w:fill="auto"/>
            <w:vAlign w:val="center"/>
          </w:tcPr>
          <w:p w14:paraId="488872B8" w14:textId="589725F5" w:rsidR="00C757C5" w:rsidRPr="00C93F86" w:rsidRDefault="00C757C5" w:rsidP="003E1FF3">
            <w:pPr>
              <w:jc w:val="center"/>
            </w:pPr>
          </w:p>
        </w:tc>
        <w:tc>
          <w:tcPr>
            <w:tcW w:w="719" w:type="pct"/>
            <w:shd w:val="clear" w:color="auto" w:fill="auto"/>
            <w:vAlign w:val="center"/>
          </w:tcPr>
          <w:p w14:paraId="35A5C7B3" w14:textId="71BA708C" w:rsidR="00C757C5" w:rsidRPr="00A720B0" w:rsidRDefault="00C757C5" w:rsidP="003E1FF3">
            <w:pPr>
              <w:jc w:val="center"/>
              <w:rPr>
                <w:rFonts w:eastAsiaTheme="minorHAnsi"/>
                <w:kern w:val="2"/>
                <w14:ligatures w14:val="standardContextual"/>
              </w:rPr>
            </w:pPr>
          </w:p>
        </w:tc>
        <w:tc>
          <w:tcPr>
            <w:tcW w:w="647" w:type="pct"/>
            <w:shd w:val="clear" w:color="auto" w:fill="auto"/>
            <w:vAlign w:val="center"/>
          </w:tcPr>
          <w:p w14:paraId="33EAE31D" w14:textId="5C70E2D2" w:rsidR="00C757C5" w:rsidRPr="00C93F86" w:rsidRDefault="00300832" w:rsidP="003E1FF3">
            <w:pPr>
              <w:jc w:val="center"/>
              <w:rPr>
                <w:rFonts w:eastAsiaTheme="minorHAnsi"/>
                <w:kern w:val="2"/>
                <w14:ligatures w14:val="standardContextual"/>
              </w:rPr>
            </w:pPr>
            <w:r>
              <w:rPr>
                <w:rFonts w:eastAsiaTheme="minorHAnsi"/>
                <w:kern w:val="2"/>
                <w14:ligatures w14:val="standardContextual"/>
              </w:rPr>
              <w:t>1</w:t>
            </w:r>
          </w:p>
        </w:tc>
        <w:tc>
          <w:tcPr>
            <w:tcW w:w="973" w:type="pct"/>
            <w:shd w:val="clear" w:color="auto" w:fill="auto"/>
            <w:vAlign w:val="center"/>
          </w:tcPr>
          <w:p w14:paraId="55179525" w14:textId="77777777" w:rsidR="00C757C5" w:rsidRPr="00C93F86" w:rsidRDefault="00C757C5" w:rsidP="003E1FF3">
            <w:pPr>
              <w:jc w:val="center"/>
              <w:rPr>
                <w:rFonts w:eastAsiaTheme="minorHAnsi"/>
                <w:b/>
                <w:bCs/>
                <w:kern w:val="2"/>
                <w:lang w:val="vi-VN"/>
                <w14:ligatures w14:val="standardContextual"/>
              </w:rPr>
            </w:pPr>
            <w:r w:rsidRPr="00C93F86">
              <w:rPr>
                <w:b/>
                <w:bCs/>
                <w:lang w:val="vi-VN"/>
              </w:rPr>
              <w:t>1</w:t>
            </w:r>
          </w:p>
        </w:tc>
      </w:tr>
      <w:tr w:rsidR="00C93F86" w:rsidRPr="00C93F86" w14:paraId="248B6031" w14:textId="77777777" w:rsidTr="00C63A39">
        <w:tc>
          <w:tcPr>
            <w:tcW w:w="862" w:type="pct"/>
            <w:shd w:val="clear" w:color="auto" w:fill="auto"/>
            <w:vAlign w:val="center"/>
          </w:tcPr>
          <w:p w14:paraId="0DD0BAC6" w14:textId="77777777" w:rsidR="00C757C5" w:rsidRPr="00C93F86" w:rsidRDefault="00C757C5" w:rsidP="003E1FF3">
            <w:pPr>
              <w:jc w:val="center"/>
              <w:rPr>
                <w:rFonts w:eastAsiaTheme="minorHAnsi"/>
                <w:b/>
                <w:bCs/>
                <w:kern w:val="2"/>
                <w:lang w:val="vi-VN"/>
                <w14:ligatures w14:val="standardContextual"/>
              </w:rPr>
            </w:pPr>
            <w:r w:rsidRPr="00C93F86">
              <w:rPr>
                <w:lang w:val="vi-VN"/>
              </w:rPr>
              <w:t>b.</w:t>
            </w:r>
          </w:p>
        </w:tc>
        <w:tc>
          <w:tcPr>
            <w:tcW w:w="422" w:type="pct"/>
            <w:vMerge/>
            <w:shd w:val="clear" w:color="auto" w:fill="auto"/>
            <w:vAlign w:val="center"/>
          </w:tcPr>
          <w:p w14:paraId="1B99F3BB" w14:textId="77777777" w:rsidR="00C757C5" w:rsidRPr="00C93F86" w:rsidRDefault="00C757C5" w:rsidP="003E1FF3">
            <w:pPr>
              <w:jc w:val="center"/>
              <w:rPr>
                <w:lang w:val="vi-VN"/>
              </w:rPr>
            </w:pPr>
          </w:p>
        </w:tc>
        <w:tc>
          <w:tcPr>
            <w:tcW w:w="572" w:type="pct"/>
            <w:shd w:val="clear" w:color="auto" w:fill="auto"/>
            <w:vAlign w:val="center"/>
          </w:tcPr>
          <w:p w14:paraId="7C281071" w14:textId="77777777" w:rsidR="00C757C5" w:rsidRPr="00C93F86" w:rsidRDefault="00C757C5" w:rsidP="003E1FF3">
            <w:pPr>
              <w:jc w:val="center"/>
              <w:rPr>
                <w:rFonts w:eastAsiaTheme="minorHAnsi"/>
                <w:kern w:val="2"/>
                <w:lang w:val="vi-VN"/>
                <w14:ligatures w14:val="standardContextual"/>
              </w:rPr>
            </w:pPr>
            <w:r w:rsidRPr="00C93F86">
              <w:rPr>
                <w:rFonts w:eastAsiaTheme="minorHAnsi"/>
                <w:kern w:val="2"/>
                <w:lang w:val="vi-VN"/>
                <w14:ligatures w14:val="standardContextual"/>
              </w:rPr>
              <w:t>1</w:t>
            </w:r>
          </w:p>
        </w:tc>
        <w:tc>
          <w:tcPr>
            <w:tcW w:w="373" w:type="pct"/>
          </w:tcPr>
          <w:p w14:paraId="63420561" w14:textId="77777777" w:rsidR="00C757C5" w:rsidRPr="00C93F86" w:rsidRDefault="00C757C5" w:rsidP="003E1FF3">
            <w:pPr>
              <w:jc w:val="center"/>
            </w:pPr>
          </w:p>
        </w:tc>
        <w:tc>
          <w:tcPr>
            <w:tcW w:w="432" w:type="pct"/>
            <w:shd w:val="clear" w:color="auto" w:fill="auto"/>
            <w:vAlign w:val="center"/>
          </w:tcPr>
          <w:p w14:paraId="280BB224" w14:textId="19D03305" w:rsidR="00C757C5" w:rsidRPr="00C93F86" w:rsidRDefault="00C757C5" w:rsidP="003E1FF3">
            <w:pPr>
              <w:jc w:val="center"/>
            </w:pPr>
          </w:p>
        </w:tc>
        <w:tc>
          <w:tcPr>
            <w:tcW w:w="719" w:type="pct"/>
            <w:shd w:val="clear" w:color="auto" w:fill="auto"/>
            <w:vAlign w:val="center"/>
          </w:tcPr>
          <w:p w14:paraId="63BDE8EA" w14:textId="77777777" w:rsidR="00C757C5" w:rsidRPr="00C93F86" w:rsidRDefault="00C757C5" w:rsidP="003E1FF3">
            <w:pPr>
              <w:jc w:val="center"/>
              <w:rPr>
                <w:rFonts w:eastAsiaTheme="minorHAnsi"/>
                <w:kern w:val="2"/>
                <w14:ligatures w14:val="standardContextual"/>
              </w:rPr>
            </w:pPr>
          </w:p>
        </w:tc>
        <w:tc>
          <w:tcPr>
            <w:tcW w:w="647" w:type="pct"/>
            <w:shd w:val="clear" w:color="auto" w:fill="auto"/>
            <w:vAlign w:val="center"/>
          </w:tcPr>
          <w:p w14:paraId="079D510C" w14:textId="77777777" w:rsidR="00C757C5" w:rsidRPr="00C93F86" w:rsidRDefault="00C757C5" w:rsidP="003E1FF3">
            <w:pPr>
              <w:jc w:val="center"/>
              <w:rPr>
                <w:rFonts w:eastAsiaTheme="minorHAnsi"/>
                <w:kern w:val="2"/>
                <w:lang w:val="vi-VN"/>
                <w14:ligatures w14:val="standardContextual"/>
              </w:rPr>
            </w:pPr>
            <w:r w:rsidRPr="00C93F86">
              <w:rPr>
                <w:rFonts w:eastAsiaTheme="minorHAnsi"/>
                <w:kern w:val="2"/>
                <w:lang w:val="vi-VN"/>
                <w14:ligatures w14:val="standardContextual"/>
              </w:rPr>
              <w:t>1</w:t>
            </w:r>
          </w:p>
        </w:tc>
        <w:tc>
          <w:tcPr>
            <w:tcW w:w="973" w:type="pct"/>
            <w:shd w:val="clear" w:color="auto" w:fill="auto"/>
            <w:vAlign w:val="center"/>
          </w:tcPr>
          <w:p w14:paraId="393AEC63" w14:textId="77777777" w:rsidR="00C757C5" w:rsidRPr="00C93F86" w:rsidRDefault="00C757C5" w:rsidP="003E1FF3">
            <w:pPr>
              <w:jc w:val="center"/>
              <w:rPr>
                <w:rFonts w:eastAsiaTheme="minorHAnsi"/>
                <w:b/>
                <w:bCs/>
                <w:kern w:val="2"/>
                <w:lang w:val="vi-VN"/>
                <w14:ligatures w14:val="standardContextual"/>
              </w:rPr>
            </w:pPr>
            <w:r w:rsidRPr="00C93F86">
              <w:rPr>
                <w:b/>
                <w:bCs/>
                <w:lang w:val="vi-VN"/>
              </w:rPr>
              <w:t>1</w:t>
            </w:r>
          </w:p>
        </w:tc>
      </w:tr>
      <w:tr w:rsidR="00C93F86" w:rsidRPr="00C93F86" w14:paraId="390E3E51" w14:textId="77777777" w:rsidTr="00C63A39">
        <w:tc>
          <w:tcPr>
            <w:tcW w:w="862" w:type="pct"/>
            <w:shd w:val="clear" w:color="auto" w:fill="auto"/>
            <w:vAlign w:val="center"/>
          </w:tcPr>
          <w:p w14:paraId="11F6038E" w14:textId="77777777" w:rsidR="0086594B" w:rsidRPr="00C93F86" w:rsidRDefault="0086594B" w:rsidP="003E1FF3">
            <w:pPr>
              <w:jc w:val="center"/>
              <w:rPr>
                <w:lang w:val="vi-VN"/>
              </w:rPr>
            </w:pPr>
            <w:r w:rsidRPr="00C93F86">
              <w:rPr>
                <w:lang w:val="vi-VN"/>
              </w:rPr>
              <w:t>Tổng số câu hỏi thành phần</w:t>
            </w:r>
          </w:p>
        </w:tc>
        <w:tc>
          <w:tcPr>
            <w:tcW w:w="422" w:type="pct"/>
            <w:shd w:val="clear" w:color="auto" w:fill="auto"/>
            <w:vAlign w:val="center"/>
          </w:tcPr>
          <w:p w14:paraId="25F32A91" w14:textId="77777777" w:rsidR="0086594B" w:rsidRPr="00C93F86" w:rsidRDefault="0086594B" w:rsidP="003E1FF3">
            <w:pPr>
              <w:jc w:val="center"/>
              <w:rPr>
                <w:b/>
                <w:bCs/>
                <w:lang w:val="vi-VN"/>
              </w:rPr>
            </w:pPr>
          </w:p>
        </w:tc>
        <w:tc>
          <w:tcPr>
            <w:tcW w:w="572" w:type="pct"/>
            <w:shd w:val="clear" w:color="auto" w:fill="auto"/>
            <w:vAlign w:val="center"/>
          </w:tcPr>
          <w:p w14:paraId="7CB4B731" w14:textId="77777777" w:rsidR="0086594B" w:rsidRPr="00C93F86" w:rsidRDefault="0086594B" w:rsidP="003E1FF3">
            <w:pPr>
              <w:jc w:val="center"/>
              <w:rPr>
                <w:b/>
                <w:bCs/>
                <w:lang w:val="vi-VN"/>
              </w:rPr>
            </w:pPr>
            <w:r w:rsidRPr="00C93F86">
              <w:rPr>
                <w:b/>
                <w:bCs/>
                <w:lang w:val="vi-VN"/>
              </w:rPr>
              <w:t>10</w:t>
            </w:r>
          </w:p>
        </w:tc>
        <w:tc>
          <w:tcPr>
            <w:tcW w:w="373" w:type="pct"/>
            <w:vAlign w:val="center"/>
          </w:tcPr>
          <w:p w14:paraId="7015A893" w14:textId="45584630" w:rsidR="0086594B" w:rsidRPr="00C93F86" w:rsidRDefault="0086594B" w:rsidP="003E1FF3">
            <w:pPr>
              <w:jc w:val="center"/>
              <w:rPr>
                <w:b/>
                <w:bCs/>
                <w:lang w:val="vi-VN"/>
              </w:rPr>
            </w:pPr>
            <w:r w:rsidRPr="00C93F86">
              <w:rPr>
                <w:b/>
                <w:bCs/>
                <w:lang w:val="vi-VN"/>
              </w:rPr>
              <w:t>0</w:t>
            </w:r>
          </w:p>
        </w:tc>
        <w:tc>
          <w:tcPr>
            <w:tcW w:w="432" w:type="pct"/>
            <w:shd w:val="clear" w:color="auto" w:fill="auto"/>
            <w:vAlign w:val="center"/>
          </w:tcPr>
          <w:p w14:paraId="3BE4CDAF" w14:textId="76D54DC6" w:rsidR="0086594B" w:rsidRPr="00C93F86" w:rsidRDefault="0086594B" w:rsidP="003E1FF3">
            <w:pPr>
              <w:jc w:val="center"/>
              <w:rPr>
                <w:b/>
                <w:bCs/>
                <w:lang w:val="vi-VN"/>
              </w:rPr>
            </w:pPr>
            <w:r w:rsidRPr="00C93F86">
              <w:rPr>
                <w:b/>
                <w:bCs/>
                <w:lang w:val="vi-VN"/>
              </w:rPr>
              <w:t>0</w:t>
            </w:r>
          </w:p>
        </w:tc>
        <w:tc>
          <w:tcPr>
            <w:tcW w:w="719" w:type="pct"/>
            <w:shd w:val="clear" w:color="auto" w:fill="auto"/>
            <w:vAlign w:val="center"/>
          </w:tcPr>
          <w:p w14:paraId="53B38837" w14:textId="27947F96" w:rsidR="0086594B" w:rsidRPr="00A720B0" w:rsidRDefault="002126FF" w:rsidP="003E1FF3">
            <w:pPr>
              <w:jc w:val="center"/>
              <w:rPr>
                <w:b/>
                <w:bCs/>
              </w:rPr>
            </w:pPr>
            <w:r>
              <w:rPr>
                <w:b/>
                <w:bCs/>
              </w:rPr>
              <w:t>1</w:t>
            </w:r>
          </w:p>
        </w:tc>
        <w:tc>
          <w:tcPr>
            <w:tcW w:w="647" w:type="pct"/>
            <w:shd w:val="clear" w:color="auto" w:fill="auto"/>
            <w:vAlign w:val="center"/>
          </w:tcPr>
          <w:p w14:paraId="297D976C" w14:textId="5AA0E12D" w:rsidR="0086594B" w:rsidRPr="00A720B0" w:rsidRDefault="002126FF" w:rsidP="003E1FF3">
            <w:pPr>
              <w:jc w:val="center"/>
              <w:rPr>
                <w:b/>
                <w:bCs/>
              </w:rPr>
            </w:pPr>
            <w:r>
              <w:rPr>
                <w:b/>
                <w:bCs/>
              </w:rPr>
              <w:t>9</w:t>
            </w:r>
          </w:p>
        </w:tc>
        <w:tc>
          <w:tcPr>
            <w:tcW w:w="973" w:type="pct"/>
            <w:shd w:val="clear" w:color="auto" w:fill="auto"/>
            <w:vAlign w:val="center"/>
          </w:tcPr>
          <w:p w14:paraId="5226E439" w14:textId="77777777" w:rsidR="0086594B" w:rsidRPr="00C93F86" w:rsidRDefault="0086594B" w:rsidP="003E1FF3">
            <w:pPr>
              <w:jc w:val="center"/>
              <w:rPr>
                <w:b/>
                <w:bCs/>
                <w:lang w:val="vi-VN"/>
              </w:rPr>
            </w:pPr>
            <w:r w:rsidRPr="00C93F86">
              <w:rPr>
                <w:b/>
                <w:bCs/>
                <w:lang w:val="vi-VN"/>
              </w:rPr>
              <w:t>10</w:t>
            </w:r>
          </w:p>
        </w:tc>
      </w:tr>
      <w:tr w:rsidR="00C93F86" w:rsidRPr="00C93F86" w14:paraId="404F92E7" w14:textId="77777777" w:rsidTr="00C63A39">
        <w:tc>
          <w:tcPr>
            <w:tcW w:w="862" w:type="pct"/>
            <w:shd w:val="clear" w:color="auto" w:fill="auto"/>
            <w:vAlign w:val="center"/>
          </w:tcPr>
          <w:p w14:paraId="72797A92" w14:textId="77777777" w:rsidR="0086594B" w:rsidRPr="00C93F86" w:rsidRDefault="0086594B" w:rsidP="003E1FF3">
            <w:pPr>
              <w:jc w:val="center"/>
              <w:rPr>
                <w:b/>
                <w:bCs/>
                <w:i/>
                <w:iCs/>
              </w:rPr>
            </w:pPr>
            <w:r w:rsidRPr="00C93F86">
              <w:rPr>
                <w:b/>
                <w:bCs/>
                <w:i/>
                <w:iCs/>
              </w:rPr>
              <w:t>Tổng số điểm</w:t>
            </w:r>
          </w:p>
        </w:tc>
        <w:tc>
          <w:tcPr>
            <w:tcW w:w="422" w:type="pct"/>
            <w:shd w:val="clear" w:color="auto" w:fill="auto"/>
            <w:vAlign w:val="center"/>
          </w:tcPr>
          <w:p w14:paraId="39602861" w14:textId="77777777" w:rsidR="0086594B" w:rsidRPr="00C93F86" w:rsidRDefault="0086594B" w:rsidP="003E1FF3">
            <w:pPr>
              <w:jc w:val="center"/>
              <w:rPr>
                <w:b/>
                <w:bCs/>
                <w:i/>
                <w:iCs/>
                <w:lang w:val="vi-VN"/>
              </w:rPr>
            </w:pPr>
          </w:p>
        </w:tc>
        <w:tc>
          <w:tcPr>
            <w:tcW w:w="572" w:type="pct"/>
            <w:shd w:val="clear" w:color="auto" w:fill="auto"/>
            <w:vAlign w:val="center"/>
          </w:tcPr>
          <w:p w14:paraId="38F9D5F3" w14:textId="77777777" w:rsidR="0086594B" w:rsidRPr="00C93F86" w:rsidRDefault="0086594B" w:rsidP="003E1FF3">
            <w:pPr>
              <w:jc w:val="center"/>
              <w:rPr>
                <w:b/>
                <w:bCs/>
                <w:i/>
                <w:iCs/>
                <w:lang w:val="vi-VN"/>
              </w:rPr>
            </w:pPr>
            <w:r w:rsidRPr="00C93F86">
              <w:rPr>
                <w:b/>
                <w:bCs/>
                <w:i/>
                <w:iCs/>
                <w:lang w:val="vi-VN"/>
              </w:rPr>
              <w:t>10</w:t>
            </w:r>
          </w:p>
        </w:tc>
        <w:tc>
          <w:tcPr>
            <w:tcW w:w="373" w:type="pct"/>
            <w:vAlign w:val="center"/>
          </w:tcPr>
          <w:p w14:paraId="00C5357D" w14:textId="66898AF5" w:rsidR="0086594B" w:rsidRPr="00C93F86" w:rsidRDefault="0086594B" w:rsidP="003E1FF3">
            <w:pPr>
              <w:jc w:val="center"/>
              <w:rPr>
                <w:b/>
                <w:bCs/>
                <w:i/>
                <w:iCs/>
                <w:lang w:val="vi-VN"/>
              </w:rPr>
            </w:pPr>
            <w:r w:rsidRPr="00C93F86">
              <w:rPr>
                <w:b/>
                <w:bCs/>
                <w:i/>
                <w:iCs/>
                <w:lang w:val="vi-VN"/>
              </w:rPr>
              <w:t>0</w:t>
            </w:r>
          </w:p>
        </w:tc>
        <w:tc>
          <w:tcPr>
            <w:tcW w:w="432" w:type="pct"/>
            <w:shd w:val="clear" w:color="auto" w:fill="auto"/>
            <w:vAlign w:val="center"/>
          </w:tcPr>
          <w:p w14:paraId="63919468" w14:textId="09F11527" w:rsidR="0086594B" w:rsidRPr="00C93F86" w:rsidRDefault="0086594B" w:rsidP="003E1FF3">
            <w:pPr>
              <w:jc w:val="center"/>
              <w:rPr>
                <w:b/>
                <w:bCs/>
                <w:i/>
                <w:iCs/>
                <w:lang w:val="vi-VN"/>
              </w:rPr>
            </w:pPr>
            <w:r w:rsidRPr="00C93F86">
              <w:rPr>
                <w:b/>
                <w:bCs/>
                <w:i/>
                <w:iCs/>
                <w:lang w:val="vi-VN"/>
              </w:rPr>
              <w:t>0</w:t>
            </w:r>
          </w:p>
        </w:tc>
        <w:tc>
          <w:tcPr>
            <w:tcW w:w="719" w:type="pct"/>
            <w:shd w:val="clear" w:color="auto" w:fill="auto"/>
            <w:vAlign w:val="center"/>
          </w:tcPr>
          <w:p w14:paraId="62F73E68" w14:textId="27525CA3" w:rsidR="0086594B" w:rsidRPr="00A720B0" w:rsidRDefault="002126FF" w:rsidP="003E1FF3">
            <w:pPr>
              <w:jc w:val="center"/>
              <w:rPr>
                <w:b/>
                <w:bCs/>
                <w:i/>
                <w:iCs/>
              </w:rPr>
            </w:pPr>
            <w:r>
              <w:rPr>
                <w:b/>
                <w:bCs/>
                <w:i/>
                <w:iCs/>
              </w:rPr>
              <w:t>1</w:t>
            </w:r>
          </w:p>
        </w:tc>
        <w:tc>
          <w:tcPr>
            <w:tcW w:w="647" w:type="pct"/>
            <w:shd w:val="clear" w:color="auto" w:fill="auto"/>
            <w:vAlign w:val="center"/>
          </w:tcPr>
          <w:p w14:paraId="422219D0" w14:textId="4E64382B" w:rsidR="0086594B" w:rsidRPr="00A720B0" w:rsidRDefault="002126FF" w:rsidP="003E1FF3">
            <w:pPr>
              <w:jc w:val="center"/>
              <w:rPr>
                <w:b/>
                <w:bCs/>
                <w:i/>
                <w:iCs/>
              </w:rPr>
            </w:pPr>
            <w:r>
              <w:rPr>
                <w:b/>
                <w:bCs/>
                <w:i/>
                <w:iCs/>
              </w:rPr>
              <w:t>9</w:t>
            </w:r>
          </w:p>
        </w:tc>
        <w:tc>
          <w:tcPr>
            <w:tcW w:w="973" w:type="pct"/>
            <w:shd w:val="clear" w:color="auto" w:fill="auto"/>
            <w:vAlign w:val="center"/>
          </w:tcPr>
          <w:p w14:paraId="314507F8" w14:textId="77777777" w:rsidR="0086594B" w:rsidRPr="00C93F86" w:rsidRDefault="0086594B" w:rsidP="003E1FF3">
            <w:pPr>
              <w:jc w:val="center"/>
              <w:rPr>
                <w:b/>
                <w:bCs/>
                <w:lang w:val="vi-VN"/>
              </w:rPr>
            </w:pPr>
          </w:p>
        </w:tc>
      </w:tr>
      <w:tr w:rsidR="00C93F86" w:rsidRPr="00C93F86" w14:paraId="2DFFE405" w14:textId="77777777" w:rsidTr="00C63A39">
        <w:tc>
          <w:tcPr>
            <w:tcW w:w="862" w:type="pct"/>
            <w:shd w:val="clear" w:color="auto" w:fill="auto"/>
            <w:vAlign w:val="center"/>
          </w:tcPr>
          <w:p w14:paraId="47C391A4" w14:textId="77777777" w:rsidR="0086594B" w:rsidRPr="00C93F86" w:rsidRDefault="0086594B" w:rsidP="003E1FF3">
            <w:pPr>
              <w:jc w:val="center"/>
              <w:rPr>
                <w:rFonts w:eastAsiaTheme="minorHAnsi"/>
                <w:b/>
                <w:bCs/>
                <w:i/>
                <w:iCs/>
                <w:kern w:val="2"/>
                <w:lang w:val="vi-VN"/>
                <w14:ligatures w14:val="standardContextual"/>
              </w:rPr>
            </w:pPr>
            <w:r w:rsidRPr="00C93F86">
              <w:rPr>
                <w:rFonts w:eastAsiaTheme="minorHAnsi"/>
                <w:b/>
                <w:bCs/>
                <w:i/>
                <w:iCs/>
                <w:kern w:val="2"/>
                <w14:ligatures w14:val="standardContextual"/>
              </w:rPr>
              <w:t xml:space="preserve">Tỷ </w:t>
            </w:r>
            <w:r w:rsidRPr="00C93F86">
              <w:rPr>
                <w:rFonts w:eastAsiaTheme="minorHAnsi"/>
                <w:b/>
                <w:bCs/>
                <w:i/>
                <w:iCs/>
                <w:kern w:val="2"/>
                <w:lang w:val="vi-VN"/>
                <w14:ligatures w14:val="standardContextual"/>
              </w:rPr>
              <w:t>trọng</w:t>
            </w:r>
          </w:p>
        </w:tc>
        <w:tc>
          <w:tcPr>
            <w:tcW w:w="422" w:type="pct"/>
            <w:shd w:val="clear" w:color="auto" w:fill="auto"/>
            <w:vAlign w:val="center"/>
          </w:tcPr>
          <w:p w14:paraId="34B725BB" w14:textId="77777777" w:rsidR="0086594B" w:rsidRPr="00C93F86" w:rsidRDefault="0086594B" w:rsidP="003E1FF3">
            <w:pPr>
              <w:jc w:val="center"/>
              <w:rPr>
                <w:b/>
                <w:bCs/>
                <w:i/>
                <w:iCs/>
                <w:lang w:val="vi-VN"/>
              </w:rPr>
            </w:pPr>
          </w:p>
        </w:tc>
        <w:tc>
          <w:tcPr>
            <w:tcW w:w="572" w:type="pct"/>
            <w:shd w:val="clear" w:color="auto" w:fill="auto"/>
            <w:vAlign w:val="center"/>
          </w:tcPr>
          <w:p w14:paraId="712F5903" w14:textId="77777777" w:rsidR="0086594B" w:rsidRPr="00C93F86" w:rsidRDefault="0086594B" w:rsidP="003E1FF3">
            <w:pPr>
              <w:jc w:val="center"/>
              <w:rPr>
                <w:rFonts w:eastAsiaTheme="minorHAnsi"/>
                <w:b/>
                <w:bCs/>
                <w:i/>
                <w:iCs/>
                <w:kern w:val="2"/>
                <w14:ligatures w14:val="standardContextual"/>
              </w:rPr>
            </w:pPr>
            <w:r w:rsidRPr="00C93F86">
              <w:rPr>
                <w:rFonts w:eastAsiaTheme="minorHAnsi"/>
                <w:b/>
                <w:bCs/>
                <w:i/>
                <w:iCs/>
                <w:kern w:val="2"/>
                <w:lang w:val="vi-VN"/>
                <w14:ligatures w14:val="standardContextual"/>
              </w:rPr>
              <w:t>100</w:t>
            </w:r>
            <w:r w:rsidRPr="00C93F86">
              <w:rPr>
                <w:rFonts w:eastAsiaTheme="minorHAnsi"/>
                <w:b/>
                <w:bCs/>
                <w:i/>
                <w:iCs/>
                <w:kern w:val="2"/>
                <w14:ligatures w14:val="standardContextual"/>
              </w:rPr>
              <w:t>%</w:t>
            </w:r>
          </w:p>
        </w:tc>
        <w:tc>
          <w:tcPr>
            <w:tcW w:w="373" w:type="pct"/>
            <w:vAlign w:val="center"/>
          </w:tcPr>
          <w:p w14:paraId="5F2A3A86" w14:textId="45A4CBF2" w:rsidR="0086594B" w:rsidRPr="00C93F86" w:rsidRDefault="0086594B" w:rsidP="003E1FF3">
            <w:pPr>
              <w:jc w:val="center"/>
              <w:rPr>
                <w:b/>
                <w:bCs/>
                <w:i/>
                <w:iCs/>
                <w:lang w:val="vi-VN"/>
              </w:rPr>
            </w:pPr>
            <w:r w:rsidRPr="00C93F86">
              <w:rPr>
                <w:b/>
                <w:bCs/>
                <w:i/>
                <w:iCs/>
                <w:lang w:val="vi-VN"/>
              </w:rPr>
              <w:t>0%</w:t>
            </w:r>
          </w:p>
        </w:tc>
        <w:tc>
          <w:tcPr>
            <w:tcW w:w="432" w:type="pct"/>
            <w:shd w:val="clear" w:color="auto" w:fill="auto"/>
            <w:vAlign w:val="center"/>
          </w:tcPr>
          <w:p w14:paraId="4076BF60" w14:textId="28A1B85B" w:rsidR="0086594B" w:rsidRPr="00C93F86" w:rsidRDefault="0086594B" w:rsidP="003E1FF3">
            <w:pPr>
              <w:jc w:val="center"/>
              <w:rPr>
                <w:b/>
                <w:bCs/>
                <w:i/>
                <w:iCs/>
                <w:lang w:val="vi-VN"/>
              </w:rPr>
            </w:pPr>
            <w:r w:rsidRPr="00C93F86">
              <w:rPr>
                <w:b/>
                <w:bCs/>
                <w:i/>
                <w:iCs/>
                <w:lang w:val="vi-VN"/>
              </w:rPr>
              <w:t>0%</w:t>
            </w:r>
          </w:p>
        </w:tc>
        <w:tc>
          <w:tcPr>
            <w:tcW w:w="719" w:type="pct"/>
            <w:shd w:val="clear" w:color="auto" w:fill="auto"/>
            <w:vAlign w:val="center"/>
          </w:tcPr>
          <w:p w14:paraId="2698A64F" w14:textId="1FAC9EA7" w:rsidR="0086594B" w:rsidRPr="00C93F86" w:rsidRDefault="002126FF" w:rsidP="003E1FF3">
            <w:pPr>
              <w:jc w:val="center"/>
              <w:rPr>
                <w:rFonts w:eastAsiaTheme="minorHAnsi"/>
                <w:b/>
                <w:bCs/>
                <w:i/>
                <w:iCs/>
                <w:kern w:val="2"/>
                <w14:ligatures w14:val="standardContextual"/>
              </w:rPr>
            </w:pPr>
            <w:r>
              <w:rPr>
                <w:rFonts w:eastAsiaTheme="minorHAnsi"/>
                <w:b/>
                <w:bCs/>
                <w:i/>
                <w:iCs/>
                <w:kern w:val="2"/>
                <w14:ligatures w14:val="standardContextual"/>
              </w:rPr>
              <w:t>1</w:t>
            </w:r>
            <w:r w:rsidR="0086594B" w:rsidRPr="00C93F86">
              <w:rPr>
                <w:rFonts w:eastAsiaTheme="minorHAnsi"/>
                <w:b/>
                <w:bCs/>
                <w:i/>
                <w:iCs/>
                <w:kern w:val="2"/>
                <w:lang w:val="vi-VN"/>
                <w14:ligatures w14:val="standardContextual"/>
              </w:rPr>
              <w:t>0</w:t>
            </w:r>
            <w:r w:rsidR="0086594B" w:rsidRPr="00C93F86">
              <w:rPr>
                <w:rFonts w:eastAsiaTheme="minorHAnsi"/>
                <w:b/>
                <w:bCs/>
                <w:i/>
                <w:iCs/>
                <w:kern w:val="2"/>
                <w14:ligatures w14:val="standardContextual"/>
              </w:rPr>
              <w:t>%</w:t>
            </w:r>
          </w:p>
        </w:tc>
        <w:tc>
          <w:tcPr>
            <w:tcW w:w="647" w:type="pct"/>
            <w:shd w:val="clear" w:color="auto" w:fill="auto"/>
            <w:vAlign w:val="center"/>
          </w:tcPr>
          <w:p w14:paraId="4930F5C5" w14:textId="47BB41A0" w:rsidR="0086594B" w:rsidRPr="00C93F86" w:rsidRDefault="002126FF" w:rsidP="003E1FF3">
            <w:pPr>
              <w:jc w:val="center"/>
              <w:rPr>
                <w:rFonts w:eastAsiaTheme="minorHAnsi"/>
                <w:b/>
                <w:bCs/>
                <w:i/>
                <w:iCs/>
                <w:kern w:val="2"/>
                <w14:ligatures w14:val="standardContextual"/>
              </w:rPr>
            </w:pPr>
            <w:r>
              <w:rPr>
                <w:rFonts w:eastAsiaTheme="minorHAnsi"/>
                <w:b/>
                <w:bCs/>
                <w:i/>
                <w:iCs/>
                <w:kern w:val="2"/>
                <w14:ligatures w14:val="standardContextual"/>
              </w:rPr>
              <w:t>9</w:t>
            </w:r>
            <w:r w:rsidR="0086594B" w:rsidRPr="00C93F86">
              <w:rPr>
                <w:rFonts w:eastAsiaTheme="minorHAnsi"/>
                <w:b/>
                <w:bCs/>
                <w:i/>
                <w:iCs/>
                <w:kern w:val="2"/>
                <w:lang w:val="vi-VN"/>
                <w14:ligatures w14:val="standardContextual"/>
              </w:rPr>
              <w:t>0</w:t>
            </w:r>
            <w:r w:rsidR="0086594B" w:rsidRPr="00C93F86">
              <w:rPr>
                <w:rFonts w:eastAsiaTheme="minorHAnsi"/>
                <w:b/>
                <w:bCs/>
                <w:i/>
                <w:iCs/>
                <w:kern w:val="2"/>
                <w14:ligatures w14:val="standardContextual"/>
              </w:rPr>
              <w:t>%</w:t>
            </w:r>
          </w:p>
        </w:tc>
        <w:tc>
          <w:tcPr>
            <w:tcW w:w="973" w:type="pct"/>
            <w:shd w:val="clear" w:color="auto" w:fill="auto"/>
            <w:vAlign w:val="center"/>
          </w:tcPr>
          <w:p w14:paraId="765174EF" w14:textId="77777777" w:rsidR="0086594B" w:rsidRPr="00C93F86" w:rsidRDefault="0086594B" w:rsidP="003E1FF3">
            <w:pPr>
              <w:jc w:val="center"/>
              <w:rPr>
                <w:rFonts w:eastAsiaTheme="minorHAnsi"/>
                <w:b/>
                <w:bCs/>
                <w:i/>
                <w:iCs/>
                <w:kern w:val="2"/>
                <w:lang w:val="vi-VN"/>
                <w14:ligatures w14:val="standardContextual"/>
              </w:rPr>
            </w:pPr>
            <w:r w:rsidRPr="00C93F86">
              <w:rPr>
                <w:rFonts w:eastAsiaTheme="minorHAnsi"/>
                <w:b/>
                <w:bCs/>
                <w:i/>
                <w:iCs/>
                <w:kern w:val="2"/>
                <w:lang w:val="vi-VN"/>
                <w14:ligatures w14:val="standardContextual"/>
              </w:rPr>
              <w:t>100%</w:t>
            </w:r>
          </w:p>
        </w:tc>
      </w:tr>
    </w:tbl>
    <w:p w14:paraId="26519B61" w14:textId="0FB45EB6" w:rsidR="00E44A9C" w:rsidRPr="00C93F86" w:rsidRDefault="00E44A9C" w:rsidP="00E44A9C">
      <w:pPr>
        <w:rPr>
          <w:lang w:val="vi-VN"/>
        </w:rPr>
      </w:pPr>
    </w:p>
    <w:p w14:paraId="78F2EA99" w14:textId="4F65F4C2" w:rsidR="00FB17E8" w:rsidRPr="00C93F86" w:rsidRDefault="00FB17E8" w:rsidP="00821386">
      <w:pPr>
        <w:pStyle w:val="Heading2"/>
        <w:jc w:val="center"/>
      </w:pPr>
      <w:r w:rsidRPr="00C93F86">
        <w:t>Phụ lục 2. CÁC RUBRICS</w:t>
      </w:r>
    </w:p>
    <w:p w14:paraId="56BFCB4C" w14:textId="77777777" w:rsidR="00D05DF5" w:rsidRPr="00C93F86" w:rsidRDefault="00D05DF5" w:rsidP="00A36BA1">
      <w:pPr>
        <w:spacing w:before="120" w:after="40" w:line="288" w:lineRule="auto"/>
        <w:rPr>
          <w:b/>
          <w:bCs/>
          <w:lang w:eastAsia="x-none"/>
        </w:rPr>
      </w:pPr>
      <w:r w:rsidRPr="00C93F86">
        <w:rPr>
          <w:b/>
          <w:bCs/>
          <w:lang w:eastAsia="x-none"/>
        </w:rPr>
        <w:t>Rubric 1. Đánh giá điểm chuyên cần</w:t>
      </w:r>
    </w:p>
    <w:p w14:paraId="16E6F4E2" w14:textId="77777777" w:rsidR="00D05DF5" w:rsidRPr="00C93F86" w:rsidRDefault="00D05DF5" w:rsidP="00D05DF5">
      <w:pPr>
        <w:pStyle w:val="ListParagraph"/>
        <w:numPr>
          <w:ilvl w:val="0"/>
          <w:numId w:val="26"/>
        </w:numPr>
        <w:spacing w:before="60" w:after="40" w:line="288" w:lineRule="auto"/>
        <w:rPr>
          <w:lang w:eastAsia="x-none"/>
        </w:rPr>
      </w:pPr>
      <w:r w:rsidRPr="00C93F86">
        <w:rPr>
          <w:lang w:eastAsia="x-none"/>
        </w:rPr>
        <w:t>Trọng số trong điểm học phần: 10%</w:t>
      </w:r>
    </w:p>
    <w:p w14:paraId="354D4683" w14:textId="60FC8C0A" w:rsidR="00D05DF5" w:rsidRPr="00C93F86" w:rsidRDefault="00D05DF5" w:rsidP="00D05DF5">
      <w:pPr>
        <w:pStyle w:val="ListParagraph"/>
        <w:numPr>
          <w:ilvl w:val="0"/>
          <w:numId w:val="26"/>
        </w:numPr>
        <w:spacing w:before="60" w:after="40" w:line="288" w:lineRule="auto"/>
        <w:rPr>
          <w:lang w:eastAsia="x-none"/>
        </w:rPr>
      </w:pPr>
      <w:r w:rsidRPr="00C93F86">
        <w:rPr>
          <w:lang w:eastAsia="x-none"/>
        </w:rPr>
        <w:t xml:space="preserve">Đánh giá qua </w:t>
      </w:r>
      <w:r w:rsidRPr="00C93F86">
        <w:rPr>
          <w:lang w:val="vi-VN" w:eastAsia="x-none"/>
        </w:rPr>
        <w:t>9</w:t>
      </w:r>
      <w:r w:rsidR="00F2202C" w:rsidRPr="00C93F86">
        <w:rPr>
          <w:lang w:eastAsia="x-none"/>
        </w:rPr>
        <w:t xml:space="preserve"> buổi seminar</w:t>
      </w:r>
    </w:p>
    <w:tbl>
      <w:tblPr>
        <w:tblStyle w:val="TableGrid"/>
        <w:tblW w:w="5000" w:type="pct"/>
        <w:tblLook w:val="04A0" w:firstRow="1" w:lastRow="0" w:firstColumn="1" w:lastColumn="0" w:noHBand="0" w:noVBand="1"/>
      </w:tblPr>
      <w:tblGrid>
        <w:gridCol w:w="1791"/>
        <w:gridCol w:w="2149"/>
        <w:gridCol w:w="1971"/>
        <w:gridCol w:w="1873"/>
        <w:gridCol w:w="2072"/>
      </w:tblGrid>
      <w:tr w:rsidR="00C93F86" w:rsidRPr="00C93F86" w14:paraId="34E5B564" w14:textId="77777777" w:rsidTr="007B3ED6">
        <w:tc>
          <w:tcPr>
            <w:tcW w:w="909" w:type="pct"/>
            <w:vMerge w:val="restart"/>
            <w:shd w:val="clear" w:color="auto" w:fill="FBE4D5" w:themeFill="accent2" w:themeFillTint="33"/>
          </w:tcPr>
          <w:p w14:paraId="7096E335" w14:textId="77777777" w:rsidR="00D05DF5" w:rsidRPr="00C93F86" w:rsidRDefault="00D05DF5" w:rsidP="007B3ED6">
            <w:pPr>
              <w:jc w:val="center"/>
              <w:rPr>
                <w:b/>
                <w:bCs/>
              </w:rPr>
            </w:pPr>
            <w:r w:rsidRPr="00C93F86">
              <w:rPr>
                <w:lang w:eastAsia="x-none"/>
              </w:rPr>
              <w:t xml:space="preserve"> </w:t>
            </w:r>
            <w:r w:rsidRPr="00C93F86">
              <w:rPr>
                <w:b/>
                <w:bCs/>
              </w:rPr>
              <w:t>Số buổi vắng (điểm danh)</w:t>
            </w:r>
          </w:p>
        </w:tc>
        <w:tc>
          <w:tcPr>
            <w:tcW w:w="4091" w:type="pct"/>
            <w:gridSpan w:val="4"/>
            <w:shd w:val="clear" w:color="auto" w:fill="FBE4D5" w:themeFill="accent2" w:themeFillTint="33"/>
          </w:tcPr>
          <w:p w14:paraId="67975D5D" w14:textId="77777777" w:rsidR="00D05DF5" w:rsidRPr="00C93F86" w:rsidRDefault="00D05DF5" w:rsidP="007B3ED6">
            <w:pPr>
              <w:jc w:val="center"/>
              <w:rPr>
                <w:b/>
                <w:bCs/>
              </w:rPr>
            </w:pPr>
            <w:r w:rsidRPr="00C93F86">
              <w:rPr>
                <w:b/>
                <w:bCs/>
              </w:rPr>
              <w:t>Tham gia thảo luận (GV seminar đánh giá)</w:t>
            </w:r>
          </w:p>
        </w:tc>
      </w:tr>
      <w:tr w:rsidR="00C93F86" w:rsidRPr="00C93F86" w14:paraId="2368F1BE" w14:textId="77777777" w:rsidTr="007B3ED6">
        <w:tc>
          <w:tcPr>
            <w:tcW w:w="909" w:type="pct"/>
            <w:vMerge/>
            <w:shd w:val="clear" w:color="auto" w:fill="FBE4D5" w:themeFill="accent2" w:themeFillTint="33"/>
          </w:tcPr>
          <w:p w14:paraId="6B6C99CA" w14:textId="77777777" w:rsidR="00D05DF5" w:rsidRPr="00C93F86" w:rsidRDefault="00D05DF5" w:rsidP="007B3ED6">
            <w:pPr>
              <w:jc w:val="center"/>
              <w:rPr>
                <w:b/>
                <w:bCs/>
              </w:rPr>
            </w:pPr>
          </w:p>
        </w:tc>
        <w:tc>
          <w:tcPr>
            <w:tcW w:w="1090" w:type="pct"/>
            <w:shd w:val="clear" w:color="auto" w:fill="FBE4D5" w:themeFill="accent2" w:themeFillTint="33"/>
          </w:tcPr>
          <w:p w14:paraId="4054B9C4" w14:textId="77777777" w:rsidR="00D05DF5" w:rsidRPr="00C93F86" w:rsidRDefault="00D05DF5" w:rsidP="007B3ED6">
            <w:pPr>
              <w:jc w:val="center"/>
              <w:rPr>
                <w:b/>
                <w:bCs/>
              </w:rPr>
            </w:pPr>
            <w:r w:rsidRPr="00C93F86">
              <w:rPr>
                <w:b/>
                <w:bCs/>
              </w:rPr>
              <w:t>Rất tích cực</w:t>
            </w:r>
          </w:p>
        </w:tc>
        <w:tc>
          <w:tcPr>
            <w:tcW w:w="1000" w:type="pct"/>
            <w:shd w:val="clear" w:color="auto" w:fill="FBE4D5" w:themeFill="accent2" w:themeFillTint="33"/>
          </w:tcPr>
          <w:p w14:paraId="0D6776E3" w14:textId="77777777" w:rsidR="00D05DF5" w:rsidRPr="00C93F86" w:rsidRDefault="00D05DF5" w:rsidP="007B3ED6">
            <w:pPr>
              <w:jc w:val="center"/>
              <w:rPr>
                <w:b/>
                <w:bCs/>
              </w:rPr>
            </w:pPr>
            <w:r w:rsidRPr="00C93F86">
              <w:rPr>
                <w:b/>
                <w:bCs/>
              </w:rPr>
              <w:t>Tích cực</w:t>
            </w:r>
          </w:p>
        </w:tc>
        <w:tc>
          <w:tcPr>
            <w:tcW w:w="950" w:type="pct"/>
            <w:shd w:val="clear" w:color="auto" w:fill="FBE4D5" w:themeFill="accent2" w:themeFillTint="33"/>
          </w:tcPr>
          <w:p w14:paraId="55489E68" w14:textId="77777777" w:rsidR="00D05DF5" w:rsidRPr="00C93F86" w:rsidRDefault="00D05DF5" w:rsidP="007B3ED6">
            <w:pPr>
              <w:jc w:val="center"/>
              <w:rPr>
                <w:b/>
                <w:bCs/>
              </w:rPr>
            </w:pPr>
            <w:r w:rsidRPr="00C93F86">
              <w:rPr>
                <w:b/>
                <w:bCs/>
              </w:rPr>
              <w:t>Có tham gia</w:t>
            </w:r>
          </w:p>
        </w:tc>
        <w:tc>
          <w:tcPr>
            <w:tcW w:w="1051" w:type="pct"/>
            <w:shd w:val="clear" w:color="auto" w:fill="FBE4D5" w:themeFill="accent2" w:themeFillTint="33"/>
          </w:tcPr>
          <w:p w14:paraId="5DF1E19B" w14:textId="77777777" w:rsidR="00D05DF5" w:rsidRPr="00C93F86" w:rsidRDefault="00D05DF5" w:rsidP="007B3ED6">
            <w:pPr>
              <w:jc w:val="center"/>
              <w:rPr>
                <w:b/>
                <w:bCs/>
              </w:rPr>
            </w:pPr>
            <w:r w:rsidRPr="00C93F86">
              <w:rPr>
                <w:b/>
                <w:bCs/>
              </w:rPr>
              <w:t>Không tham gia</w:t>
            </w:r>
          </w:p>
        </w:tc>
      </w:tr>
      <w:tr w:rsidR="00C93F86" w:rsidRPr="00C93F86" w14:paraId="5FFED825" w14:textId="77777777" w:rsidTr="007B3ED6">
        <w:tc>
          <w:tcPr>
            <w:tcW w:w="909" w:type="pct"/>
          </w:tcPr>
          <w:p w14:paraId="0C0ED839" w14:textId="77777777" w:rsidR="00D05DF5" w:rsidRPr="00C93F86" w:rsidRDefault="00D05DF5" w:rsidP="007B3ED6">
            <w:pPr>
              <w:jc w:val="center"/>
              <w:rPr>
                <w:b/>
                <w:bCs/>
              </w:rPr>
            </w:pPr>
            <w:r w:rsidRPr="00C93F86">
              <w:rPr>
                <w:b/>
                <w:bCs/>
              </w:rPr>
              <w:t>0</w:t>
            </w:r>
          </w:p>
        </w:tc>
        <w:tc>
          <w:tcPr>
            <w:tcW w:w="1090" w:type="pct"/>
          </w:tcPr>
          <w:p w14:paraId="3089C026" w14:textId="77777777" w:rsidR="00D05DF5" w:rsidRPr="00C93F86" w:rsidRDefault="00D05DF5" w:rsidP="007B3ED6">
            <w:pPr>
              <w:jc w:val="center"/>
            </w:pPr>
            <w:r w:rsidRPr="00C93F86">
              <w:t>10, 10+</w:t>
            </w:r>
          </w:p>
        </w:tc>
        <w:tc>
          <w:tcPr>
            <w:tcW w:w="1000" w:type="pct"/>
          </w:tcPr>
          <w:p w14:paraId="2F9D498C" w14:textId="77777777" w:rsidR="00D05DF5" w:rsidRPr="00C93F86" w:rsidRDefault="00D05DF5" w:rsidP="007B3ED6">
            <w:pPr>
              <w:jc w:val="center"/>
            </w:pPr>
            <w:r w:rsidRPr="00C93F86">
              <w:t>9</w:t>
            </w:r>
          </w:p>
        </w:tc>
        <w:tc>
          <w:tcPr>
            <w:tcW w:w="950" w:type="pct"/>
          </w:tcPr>
          <w:p w14:paraId="401B4E3C" w14:textId="77777777" w:rsidR="00D05DF5" w:rsidRPr="00C93F86" w:rsidRDefault="00D05DF5" w:rsidP="007B3ED6">
            <w:pPr>
              <w:jc w:val="center"/>
            </w:pPr>
            <w:r w:rsidRPr="00C93F86">
              <w:t>8</w:t>
            </w:r>
          </w:p>
        </w:tc>
        <w:tc>
          <w:tcPr>
            <w:tcW w:w="1051" w:type="pct"/>
          </w:tcPr>
          <w:p w14:paraId="72952D7C" w14:textId="77777777" w:rsidR="00D05DF5" w:rsidRPr="00C93F86" w:rsidRDefault="00D05DF5" w:rsidP="007B3ED6">
            <w:pPr>
              <w:jc w:val="center"/>
            </w:pPr>
            <w:r w:rsidRPr="00C93F86">
              <w:t>7</w:t>
            </w:r>
          </w:p>
        </w:tc>
      </w:tr>
      <w:tr w:rsidR="00C93F86" w:rsidRPr="00C93F86" w14:paraId="1FA2DEEF" w14:textId="77777777" w:rsidTr="007B3ED6">
        <w:tc>
          <w:tcPr>
            <w:tcW w:w="909" w:type="pct"/>
          </w:tcPr>
          <w:p w14:paraId="4EB6E513" w14:textId="77777777" w:rsidR="00D05DF5" w:rsidRPr="00C93F86" w:rsidRDefault="00D05DF5" w:rsidP="007B3ED6">
            <w:pPr>
              <w:jc w:val="center"/>
              <w:rPr>
                <w:b/>
                <w:bCs/>
              </w:rPr>
            </w:pPr>
            <w:r w:rsidRPr="00C93F86">
              <w:rPr>
                <w:b/>
                <w:bCs/>
              </w:rPr>
              <w:t>1</w:t>
            </w:r>
          </w:p>
        </w:tc>
        <w:tc>
          <w:tcPr>
            <w:tcW w:w="1090" w:type="pct"/>
          </w:tcPr>
          <w:p w14:paraId="597ED761" w14:textId="77777777" w:rsidR="00D05DF5" w:rsidRPr="00C93F86" w:rsidRDefault="00D05DF5" w:rsidP="007B3ED6">
            <w:pPr>
              <w:jc w:val="center"/>
            </w:pPr>
            <w:r w:rsidRPr="00C93F86">
              <w:t>9, 10</w:t>
            </w:r>
          </w:p>
        </w:tc>
        <w:tc>
          <w:tcPr>
            <w:tcW w:w="1000" w:type="pct"/>
          </w:tcPr>
          <w:p w14:paraId="72197708" w14:textId="77777777" w:rsidR="00D05DF5" w:rsidRPr="00C93F86" w:rsidRDefault="00D05DF5" w:rsidP="007B3ED6">
            <w:pPr>
              <w:jc w:val="center"/>
            </w:pPr>
            <w:r w:rsidRPr="00C93F86">
              <w:t>8</w:t>
            </w:r>
          </w:p>
        </w:tc>
        <w:tc>
          <w:tcPr>
            <w:tcW w:w="950" w:type="pct"/>
          </w:tcPr>
          <w:p w14:paraId="55F86318" w14:textId="77777777" w:rsidR="00D05DF5" w:rsidRPr="00C93F86" w:rsidRDefault="00D05DF5" w:rsidP="007B3ED6">
            <w:pPr>
              <w:jc w:val="center"/>
            </w:pPr>
            <w:r w:rsidRPr="00C93F86">
              <w:t>7</w:t>
            </w:r>
          </w:p>
        </w:tc>
        <w:tc>
          <w:tcPr>
            <w:tcW w:w="1051" w:type="pct"/>
          </w:tcPr>
          <w:p w14:paraId="34FE6CDB" w14:textId="77777777" w:rsidR="00D05DF5" w:rsidRPr="00C93F86" w:rsidRDefault="00D05DF5" w:rsidP="007B3ED6">
            <w:pPr>
              <w:jc w:val="center"/>
            </w:pPr>
            <w:r w:rsidRPr="00C93F86">
              <w:t>6</w:t>
            </w:r>
          </w:p>
        </w:tc>
      </w:tr>
      <w:tr w:rsidR="00C93F86" w:rsidRPr="00C93F86" w14:paraId="4A93AFC1" w14:textId="77777777" w:rsidTr="007B3ED6">
        <w:tc>
          <w:tcPr>
            <w:tcW w:w="909" w:type="pct"/>
          </w:tcPr>
          <w:p w14:paraId="464F3457" w14:textId="77777777" w:rsidR="00D05DF5" w:rsidRPr="00C93F86" w:rsidRDefault="00D05DF5" w:rsidP="007B3ED6">
            <w:pPr>
              <w:jc w:val="center"/>
              <w:rPr>
                <w:b/>
                <w:bCs/>
              </w:rPr>
            </w:pPr>
            <w:r w:rsidRPr="00C93F86">
              <w:rPr>
                <w:b/>
                <w:bCs/>
              </w:rPr>
              <w:t>2</w:t>
            </w:r>
          </w:p>
        </w:tc>
        <w:tc>
          <w:tcPr>
            <w:tcW w:w="1090" w:type="pct"/>
          </w:tcPr>
          <w:p w14:paraId="6797CC50" w14:textId="77777777" w:rsidR="00D05DF5" w:rsidRPr="00C93F86" w:rsidRDefault="00D05DF5" w:rsidP="007B3ED6">
            <w:pPr>
              <w:jc w:val="center"/>
            </w:pPr>
            <w:r w:rsidRPr="00C93F86">
              <w:t>8, 9</w:t>
            </w:r>
          </w:p>
        </w:tc>
        <w:tc>
          <w:tcPr>
            <w:tcW w:w="1000" w:type="pct"/>
          </w:tcPr>
          <w:p w14:paraId="458609AE" w14:textId="77777777" w:rsidR="00D05DF5" w:rsidRPr="00C93F86" w:rsidRDefault="00D05DF5" w:rsidP="007B3ED6">
            <w:pPr>
              <w:jc w:val="center"/>
            </w:pPr>
            <w:r w:rsidRPr="00C93F86">
              <w:t>7</w:t>
            </w:r>
          </w:p>
        </w:tc>
        <w:tc>
          <w:tcPr>
            <w:tcW w:w="950" w:type="pct"/>
          </w:tcPr>
          <w:p w14:paraId="422E3246" w14:textId="77777777" w:rsidR="00D05DF5" w:rsidRPr="00C93F86" w:rsidRDefault="00D05DF5" w:rsidP="007B3ED6">
            <w:pPr>
              <w:jc w:val="center"/>
            </w:pPr>
            <w:r w:rsidRPr="00C93F86">
              <w:t>6</w:t>
            </w:r>
          </w:p>
        </w:tc>
        <w:tc>
          <w:tcPr>
            <w:tcW w:w="1051" w:type="pct"/>
          </w:tcPr>
          <w:p w14:paraId="014B8E03" w14:textId="77777777" w:rsidR="00D05DF5" w:rsidRPr="00C93F86" w:rsidRDefault="00D05DF5" w:rsidP="007B3ED6">
            <w:pPr>
              <w:jc w:val="center"/>
            </w:pPr>
            <w:r w:rsidRPr="00C93F86">
              <w:t>5</w:t>
            </w:r>
          </w:p>
        </w:tc>
      </w:tr>
      <w:tr w:rsidR="00C93F86" w:rsidRPr="00C93F86" w14:paraId="3BA26BF9" w14:textId="77777777" w:rsidTr="007B3ED6">
        <w:tc>
          <w:tcPr>
            <w:tcW w:w="909" w:type="pct"/>
          </w:tcPr>
          <w:p w14:paraId="1ECA4E77" w14:textId="77777777" w:rsidR="00D05DF5" w:rsidRPr="00C93F86" w:rsidRDefault="00D05DF5" w:rsidP="007B3ED6">
            <w:pPr>
              <w:jc w:val="center"/>
              <w:rPr>
                <w:b/>
                <w:bCs/>
                <w:lang w:val="vi-VN"/>
              </w:rPr>
            </w:pPr>
            <w:r w:rsidRPr="00C93F86">
              <w:rPr>
                <w:b/>
                <w:bCs/>
              </w:rPr>
              <w:t xml:space="preserve">&gt; </w:t>
            </w:r>
            <w:r w:rsidRPr="00C93F86">
              <w:rPr>
                <w:b/>
                <w:bCs/>
                <w:lang w:val="vi-VN"/>
              </w:rPr>
              <w:t>2</w:t>
            </w:r>
          </w:p>
        </w:tc>
        <w:tc>
          <w:tcPr>
            <w:tcW w:w="4091" w:type="pct"/>
            <w:gridSpan w:val="4"/>
          </w:tcPr>
          <w:p w14:paraId="5230F7E2" w14:textId="77777777" w:rsidR="00D05DF5" w:rsidRPr="00C93F86" w:rsidRDefault="00D05DF5" w:rsidP="007B3ED6">
            <w:pPr>
              <w:jc w:val="center"/>
            </w:pPr>
            <w:r w:rsidRPr="00C93F86">
              <w:t>0 điểm, học lại</w:t>
            </w:r>
          </w:p>
        </w:tc>
      </w:tr>
    </w:tbl>
    <w:p w14:paraId="61150540" w14:textId="1ACE21CA" w:rsidR="00D05DF5" w:rsidRPr="00C93F86" w:rsidRDefault="008462A3" w:rsidP="00D05DF5">
      <w:pPr>
        <w:spacing w:before="60" w:after="40" w:line="288" w:lineRule="auto"/>
      </w:pPr>
      <w:r w:rsidRPr="00C93F86">
        <w:t>* Ghi chú: 10+</w:t>
      </w:r>
      <w:r w:rsidR="00D05DF5" w:rsidRPr="00C93F86">
        <w:t xml:space="preserve">: </w:t>
      </w:r>
      <w:r w:rsidRPr="00C93F86">
        <w:t>C</w:t>
      </w:r>
      <w:r w:rsidR="00D05DF5" w:rsidRPr="00C93F86">
        <w:t>ó thể xem xét để cộng điểm vào điểm đánh giá 40% khi điểm chuyên cần là 10.</w:t>
      </w:r>
    </w:p>
    <w:p w14:paraId="7E774143" w14:textId="77777777" w:rsidR="00D05DF5" w:rsidRPr="00C93F86" w:rsidRDefault="00D05DF5" w:rsidP="00D05DF5">
      <w:pPr>
        <w:spacing w:before="60" w:after="40" w:line="288" w:lineRule="auto"/>
      </w:pPr>
      <w:r w:rsidRPr="00C93F86">
        <w:t>Tiêu chí đánh giá tham gia thảo luận</w:t>
      </w:r>
    </w:p>
    <w:tbl>
      <w:tblPr>
        <w:tblStyle w:val="TableGrid"/>
        <w:tblW w:w="5000" w:type="pct"/>
        <w:tblLook w:val="04A0" w:firstRow="1" w:lastRow="0" w:firstColumn="1" w:lastColumn="0" w:noHBand="0" w:noVBand="1"/>
      </w:tblPr>
      <w:tblGrid>
        <w:gridCol w:w="2660"/>
        <w:gridCol w:w="2978"/>
        <w:gridCol w:w="2247"/>
        <w:gridCol w:w="1971"/>
      </w:tblGrid>
      <w:tr w:rsidR="00C93F86" w:rsidRPr="00C93F86" w14:paraId="2FD67888" w14:textId="77777777" w:rsidTr="00AA1D84">
        <w:tc>
          <w:tcPr>
            <w:tcW w:w="1349" w:type="pct"/>
            <w:shd w:val="clear" w:color="auto" w:fill="FBE4D5" w:themeFill="accent2" w:themeFillTint="33"/>
          </w:tcPr>
          <w:p w14:paraId="400F9F73" w14:textId="77777777" w:rsidR="00D05DF5" w:rsidRPr="00C93F86" w:rsidRDefault="00D05DF5" w:rsidP="007B3ED6">
            <w:pPr>
              <w:jc w:val="center"/>
              <w:rPr>
                <w:b/>
                <w:bCs/>
              </w:rPr>
            </w:pPr>
            <w:r w:rsidRPr="00C93F86">
              <w:rPr>
                <w:b/>
                <w:bCs/>
              </w:rPr>
              <w:t>Rất tích cực</w:t>
            </w:r>
          </w:p>
        </w:tc>
        <w:tc>
          <w:tcPr>
            <w:tcW w:w="1511" w:type="pct"/>
            <w:shd w:val="clear" w:color="auto" w:fill="FBE4D5" w:themeFill="accent2" w:themeFillTint="33"/>
          </w:tcPr>
          <w:p w14:paraId="3264DF36" w14:textId="77777777" w:rsidR="00D05DF5" w:rsidRPr="00C93F86" w:rsidRDefault="00D05DF5" w:rsidP="007B3ED6">
            <w:pPr>
              <w:jc w:val="center"/>
              <w:rPr>
                <w:b/>
                <w:bCs/>
              </w:rPr>
            </w:pPr>
            <w:r w:rsidRPr="00C93F86">
              <w:rPr>
                <w:b/>
                <w:bCs/>
              </w:rPr>
              <w:t>Tích cực</w:t>
            </w:r>
          </w:p>
        </w:tc>
        <w:tc>
          <w:tcPr>
            <w:tcW w:w="1140" w:type="pct"/>
            <w:shd w:val="clear" w:color="auto" w:fill="FBE4D5" w:themeFill="accent2" w:themeFillTint="33"/>
          </w:tcPr>
          <w:p w14:paraId="62D3EBB0" w14:textId="77777777" w:rsidR="00D05DF5" w:rsidRPr="00C93F86" w:rsidRDefault="00D05DF5" w:rsidP="007B3ED6">
            <w:pPr>
              <w:jc w:val="center"/>
              <w:rPr>
                <w:b/>
                <w:bCs/>
              </w:rPr>
            </w:pPr>
            <w:r w:rsidRPr="00C93F86">
              <w:rPr>
                <w:b/>
                <w:bCs/>
              </w:rPr>
              <w:t>Có tham gia</w:t>
            </w:r>
          </w:p>
        </w:tc>
        <w:tc>
          <w:tcPr>
            <w:tcW w:w="1000" w:type="pct"/>
            <w:shd w:val="clear" w:color="auto" w:fill="FBE4D5" w:themeFill="accent2" w:themeFillTint="33"/>
          </w:tcPr>
          <w:p w14:paraId="7705AD4E" w14:textId="77777777" w:rsidR="00D05DF5" w:rsidRPr="00C93F86" w:rsidRDefault="00D05DF5" w:rsidP="007B3ED6">
            <w:pPr>
              <w:jc w:val="center"/>
              <w:rPr>
                <w:b/>
                <w:bCs/>
              </w:rPr>
            </w:pPr>
            <w:r w:rsidRPr="00C93F86">
              <w:rPr>
                <w:b/>
                <w:bCs/>
              </w:rPr>
              <w:t>Không tham gia</w:t>
            </w:r>
          </w:p>
        </w:tc>
      </w:tr>
      <w:tr w:rsidR="00C93F86" w:rsidRPr="00C93F86" w14:paraId="55E90214" w14:textId="77777777" w:rsidTr="00AA1D84">
        <w:tc>
          <w:tcPr>
            <w:tcW w:w="1349" w:type="pct"/>
            <w:shd w:val="clear" w:color="auto" w:fill="auto"/>
          </w:tcPr>
          <w:p w14:paraId="51DAC229" w14:textId="6A08AD13" w:rsidR="00D05DF5" w:rsidRPr="00C93F86" w:rsidRDefault="00D05DF5" w:rsidP="00763F43">
            <w:pPr>
              <w:pStyle w:val="ListParagraph"/>
              <w:numPr>
                <w:ilvl w:val="0"/>
                <w:numId w:val="26"/>
              </w:numPr>
              <w:spacing w:before="60" w:after="40" w:line="288" w:lineRule="auto"/>
              <w:ind w:left="170" w:hanging="142"/>
              <w:jc w:val="both"/>
              <w:rPr>
                <w:lang w:eastAsia="x-none"/>
              </w:rPr>
            </w:pPr>
            <w:r w:rsidRPr="00C93F86">
              <w:rPr>
                <w:lang w:eastAsia="x-none"/>
              </w:rPr>
              <w:t xml:space="preserve">Xung phong trả lời, chữa bài tập từ hai lần trở </w:t>
            </w:r>
            <w:proofErr w:type="gramStart"/>
            <w:r w:rsidRPr="00C93F86">
              <w:rPr>
                <w:lang w:eastAsia="x-none"/>
              </w:rPr>
              <w:t>lên;</w:t>
            </w:r>
            <w:proofErr w:type="gramEnd"/>
          </w:p>
          <w:p w14:paraId="5057870B" w14:textId="01DFD208" w:rsidR="00D05DF5" w:rsidRPr="00C93F86" w:rsidRDefault="00D05DF5" w:rsidP="00763F43">
            <w:pPr>
              <w:pStyle w:val="ListParagraph"/>
              <w:numPr>
                <w:ilvl w:val="0"/>
                <w:numId w:val="26"/>
              </w:numPr>
              <w:spacing w:before="60" w:after="40" w:line="288" w:lineRule="auto"/>
              <w:ind w:left="170" w:hanging="142"/>
              <w:jc w:val="both"/>
              <w:rPr>
                <w:lang w:eastAsia="x-none"/>
              </w:rPr>
            </w:pPr>
            <w:r w:rsidRPr="00C93F86">
              <w:rPr>
                <w:lang w:eastAsia="x-none"/>
              </w:rPr>
              <w:lastRenderedPageBreak/>
              <w:t xml:space="preserve">Chủ động trình bày vấn đề và ý kiến cá nhân, thảo </w:t>
            </w:r>
            <w:proofErr w:type="gramStart"/>
            <w:r w:rsidRPr="00C93F86">
              <w:rPr>
                <w:lang w:eastAsia="x-none"/>
              </w:rPr>
              <w:t>luận;</w:t>
            </w:r>
            <w:proofErr w:type="gramEnd"/>
          </w:p>
          <w:p w14:paraId="48E49D44" w14:textId="65F7BB6B" w:rsidR="00D05DF5" w:rsidRPr="00C93F86" w:rsidRDefault="00D05DF5" w:rsidP="00763F43">
            <w:pPr>
              <w:pStyle w:val="ListParagraph"/>
              <w:numPr>
                <w:ilvl w:val="0"/>
                <w:numId w:val="26"/>
              </w:numPr>
              <w:spacing w:before="60" w:after="40" w:line="288" w:lineRule="auto"/>
              <w:ind w:left="170" w:hanging="142"/>
              <w:jc w:val="both"/>
              <w:rPr>
                <w:lang w:eastAsia="x-none"/>
              </w:rPr>
            </w:pPr>
            <w:r w:rsidRPr="00C93F86">
              <w:rPr>
                <w:lang w:eastAsia="x-none"/>
              </w:rPr>
              <w:t xml:space="preserve">Đề xuất các vấn đề, chủ đề </w:t>
            </w:r>
            <w:proofErr w:type="gramStart"/>
            <w:r w:rsidRPr="00C93F86">
              <w:rPr>
                <w:lang w:eastAsia="x-none"/>
              </w:rPr>
              <w:t>mới;</w:t>
            </w:r>
            <w:proofErr w:type="gramEnd"/>
          </w:p>
          <w:p w14:paraId="0572259B" w14:textId="3A40FA13" w:rsidR="00D05DF5" w:rsidRPr="00C93F86" w:rsidRDefault="00D05DF5" w:rsidP="00763F43">
            <w:pPr>
              <w:pStyle w:val="ListParagraph"/>
              <w:numPr>
                <w:ilvl w:val="0"/>
                <w:numId w:val="26"/>
              </w:numPr>
              <w:spacing w:before="60" w:after="40" w:line="288" w:lineRule="auto"/>
              <w:ind w:left="170" w:hanging="142"/>
              <w:jc w:val="both"/>
            </w:pPr>
            <w:r w:rsidRPr="00C93F86">
              <w:rPr>
                <w:lang w:eastAsia="x-none"/>
              </w:rPr>
              <w:t>Hoạt động nổi bật khác.</w:t>
            </w:r>
          </w:p>
        </w:tc>
        <w:tc>
          <w:tcPr>
            <w:tcW w:w="1511" w:type="pct"/>
            <w:shd w:val="clear" w:color="auto" w:fill="auto"/>
          </w:tcPr>
          <w:p w14:paraId="07194E01" w14:textId="54E71ED5" w:rsidR="00D05DF5" w:rsidRPr="00C93F86" w:rsidRDefault="00D05DF5" w:rsidP="00EE5C73">
            <w:pPr>
              <w:pStyle w:val="ListParagraph"/>
              <w:numPr>
                <w:ilvl w:val="0"/>
                <w:numId w:val="26"/>
              </w:numPr>
              <w:spacing w:before="60" w:after="40" w:line="288" w:lineRule="auto"/>
              <w:ind w:left="170" w:hanging="142"/>
              <w:jc w:val="both"/>
              <w:rPr>
                <w:lang w:eastAsia="x-none"/>
              </w:rPr>
            </w:pPr>
            <w:r w:rsidRPr="00C93F86">
              <w:rPr>
                <w:lang w:eastAsia="x-none"/>
              </w:rPr>
              <w:lastRenderedPageBreak/>
              <w:t xml:space="preserve">Xung phong trả lời câu </w:t>
            </w:r>
            <w:proofErr w:type="gramStart"/>
            <w:r w:rsidRPr="00C93F86">
              <w:rPr>
                <w:lang w:eastAsia="x-none"/>
              </w:rPr>
              <w:t>hỏi;</w:t>
            </w:r>
            <w:proofErr w:type="gramEnd"/>
          </w:p>
          <w:p w14:paraId="70D233A8" w14:textId="4AFFC2DA" w:rsidR="00D05DF5" w:rsidRPr="00C93F86" w:rsidRDefault="00D05DF5" w:rsidP="00EE5C73">
            <w:pPr>
              <w:pStyle w:val="ListParagraph"/>
              <w:numPr>
                <w:ilvl w:val="0"/>
                <w:numId w:val="26"/>
              </w:numPr>
              <w:spacing w:before="60" w:after="40" w:line="288" w:lineRule="auto"/>
              <w:ind w:left="170" w:hanging="142"/>
              <w:jc w:val="both"/>
              <w:rPr>
                <w:lang w:eastAsia="x-none"/>
              </w:rPr>
            </w:pPr>
            <w:r w:rsidRPr="00C93F86">
              <w:rPr>
                <w:lang w:eastAsia="x-none"/>
              </w:rPr>
              <w:t xml:space="preserve">Xung phong chữa bài </w:t>
            </w:r>
            <w:proofErr w:type="gramStart"/>
            <w:r w:rsidRPr="00C93F86">
              <w:rPr>
                <w:lang w:eastAsia="x-none"/>
              </w:rPr>
              <w:t>tập;</w:t>
            </w:r>
            <w:proofErr w:type="gramEnd"/>
          </w:p>
          <w:p w14:paraId="4B14B62E" w14:textId="3224CE00" w:rsidR="00D05DF5" w:rsidRPr="00C93F86" w:rsidRDefault="00D05DF5" w:rsidP="00EE5C73">
            <w:pPr>
              <w:pStyle w:val="ListParagraph"/>
              <w:numPr>
                <w:ilvl w:val="0"/>
                <w:numId w:val="26"/>
              </w:numPr>
              <w:spacing w:before="60" w:after="40" w:line="288" w:lineRule="auto"/>
              <w:ind w:left="170" w:hanging="142"/>
              <w:jc w:val="both"/>
              <w:rPr>
                <w:lang w:eastAsia="x-none"/>
              </w:rPr>
            </w:pPr>
            <w:r w:rsidRPr="00C93F86">
              <w:rPr>
                <w:lang w:eastAsia="x-none"/>
              </w:rPr>
              <w:lastRenderedPageBreak/>
              <w:t xml:space="preserve">Đặt câu hỏi thảo luận với </w:t>
            </w:r>
            <w:proofErr w:type="gramStart"/>
            <w:r w:rsidRPr="00C93F86">
              <w:rPr>
                <w:lang w:eastAsia="x-none"/>
              </w:rPr>
              <w:t>lớp;</w:t>
            </w:r>
            <w:proofErr w:type="gramEnd"/>
          </w:p>
          <w:p w14:paraId="749DF02E" w14:textId="10E7A0DD" w:rsidR="00D05DF5" w:rsidRPr="00C93F86" w:rsidRDefault="00D05DF5" w:rsidP="00EE5C73">
            <w:pPr>
              <w:pStyle w:val="ListParagraph"/>
              <w:numPr>
                <w:ilvl w:val="0"/>
                <w:numId w:val="26"/>
              </w:numPr>
              <w:spacing w:before="60" w:after="40" w:line="288" w:lineRule="auto"/>
              <w:ind w:left="170" w:hanging="142"/>
              <w:jc w:val="both"/>
              <w:rPr>
                <w:lang w:eastAsia="x-none"/>
              </w:rPr>
            </w:pPr>
            <w:r w:rsidRPr="00C93F86">
              <w:rPr>
                <w:lang w:eastAsia="x-none"/>
              </w:rPr>
              <w:t xml:space="preserve">Trả lời đúng câu hỏi mà các sinh viên khác chưa trả lời </w:t>
            </w:r>
            <w:proofErr w:type="gramStart"/>
            <w:r w:rsidRPr="00C93F86">
              <w:rPr>
                <w:lang w:eastAsia="x-none"/>
              </w:rPr>
              <w:t>được;</w:t>
            </w:r>
            <w:proofErr w:type="gramEnd"/>
          </w:p>
          <w:p w14:paraId="6A13FD02" w14:textId="75A57CA8" w:rsidR="00D05DF5" w:rsidRPr="00C93F86" w:rsidRDefault="00D05DF5" w:rsidP="00EE5C73">
            <w:pPr>
              <w:pStyle w:val="ListParagraph"/>
              <w:numPr>
                <w:ilvl w:val="0"/>
                <w:numId w:val="26"/>
              </w:numPr>
              <w:spacing w:before="60" w:after="40" w:line="288" w:lineRule="auto"/>
              <w:ind w:left="170" w:hanging="142"/>
              <w:jc w:val="both"/>
            </w:pPr>
            <w:r w:rsidRPr="00C93F86">
              <w:rPr>
                <w:lang w:eastAsia="x-none"/>
              </w:rPr>
              <w:t>Trả lời tốt về bài tập nhóm.</w:t>
            </w:r>
          </w:p>
        </w:tc>
        <w:tc>
          <w:tcPr>
            <w:tcW w:w="1140" w:type="pct"/>
            <w:shd w:val="clear" w:color="auto" w:fill="auto"/>
          </w:tcPr>
          <w:p w14:paraId="1BDE2FF0" w14:textId="1F004FE7" w:rsidR="00D05DF5" w:rsidRPr="00C93F86" w:rsidRDefault="00D05DF5" w:rsidP="00EE5C73">
            <w:pPr>
              <w:pStyle w:val="ListParagraph"/>
              <w:numPr>
                <w:ilvl w:val="0"/>
                <w:numId w:val="26"/>
              </w:numPr>
              <w:spacing w:before="60" w:after="40" w:line="288" w:lineRule="auto"/>
              <w:ind w:left="170" w:hanging="142"/>
              <w:jc w:val="both"/>
              <w:rPr>
                <w:lang w:eastAsia="x-none"/>
              </w:rPr>
            </w:pPr>
            <w:r w:rsidRPr="00C93F86">
              <w:rPr>
                <w:lang w:eastAsia="x-none"/>
              </w:rPr>
              <w:lastRenderedPageBreak/>
              <w:t>Trả lời câu hỏi</w:t>
            </w:r>
            <w:r w:rsidR="00B872ED" w:rsidRPr="00C93F86">
              <w:rPr>
                <w:lang w:eastAsia="x-none"/>
              </w:rPr>
              <w:t xml:space="preserve"> do</w:t>
            </w:r>
            <w:r w:rsidRPr="00C93F86">
              <w:rPr>
                <w:lang w:eastAsia="x-none"/>
              </w:rPr>
              <w:t xml:space="preserve"> </w:t>
            </w:r>
            <w:r w:rsidR="00B872ED" w:rsidRPr="00C93F86">
              <w:rPr>
                <w:lang w:eastAsia="x-none"/>
              </w:rPr>
              <w:t>giảng viên</w:t>
            </w:r>
            <w:r w:rsidRPr="00C93F86">
              <w:rPr>
                <w:lang w:eastAsia="x-none"/>
              </w:rPr>
              <w:t xml:space="preserve"> yêu cầu trả </w:t>
            </w:r>
            <w:proofErr w:type="gramStart"/>
            <w:r w:rsidRPr="00C93F86">
              <w:rPr>
                <w:lang w:eastAsia="x-none"/>
              </w:rPr>
              <w:t>lời;</w:t>
            </w:r>
            <w:proofErr w:type="gramEnd"/>
          </w:p>
          <w:p w14:paraId="35E1C77B" w14:textId="06D11ADD" w:rsidR="00D05DF5" w:rsidRPr="00C93F86" w:rsidRDefault="00D05DF5" w:rsidP="00EE5C73">
            <w:pPr>
              <w:pStyle w:val="ListParagraph"/>
              <w:numPr>
                <w:ilvl w:val="0"/>
                <w:numId w:val="26"/>
              </w:numPr>
              <w:spacing w:before="60" w:after="40" w:line="288" w:lineRule="auto"/>
              <w:ind w:left="170" w:hanging="142"/>
              <w:jc w:val="both"/>
              <w:rPr>
                <w:lang w:eastAsia="x-none"/>
              </w:rPr>
            </w:pPr>
            <w:r w:rsidRPr="00C93F86">
              <w:rPr>
                <w:lang w:eastAsia="x-none"/>
              </w:rPr>
              <w:lastRenderedPageBreak/>
              <w:t xml:space="preserve">Trình bày đáp án bài tập do </w:t>
            </w:r>
            <w:r w:rsidR="00B872ED" w:rsidRPr="00C93F86">
              <w:rPr>
                <w:lang w:eastAsia="x-none"/>
              </w:rPr>
              <w:t>giảng viên</w:t>
            </w:r>
            <w:r w:rsidRPr="00C93F86">
              <w:rPr>
                <w:lang w:eastAsia="x-none"/>
              </w:rPr>
              <w:t xml:space="preserve"> yêu cầu làm ở </w:t>
            </w:r>
            <w:proofErr w:type="gramStart"/>
            <w:r w:rsidRPr="00C93F86">
              <w:rPr>
                <w:lang w:eastAsia="x-none"/>
              </w:rPr>
              <w:t>nhà;</w:t>
            </w:r>
            <w:proofErr w:type="gramEnd"/>
          </w:p>
          <w:p w14:paraId="31AE837D" w14:textId="33E8851A" w:rsidR="00D05DF5" w:rsidRPr="00C93F86" w:rsidRDefault="00D05DF5" w:rsidP="00EE5C73">
            <w:pPr>
              <w:pStyle w:val="ListParagraph"/>
              <w:numPr>
                <w:ilvl w:val="0"/>
                <w:numId w:val="26"/>
              </w:numPr>
              <w:spacing w:before="60" w:after="40" w:line="288" w:lineRule="auto"/>
              <w:ind w:left="170" w:hanging="142"/>
              <w:jc w:val="both"/>
              <w:rPr>
                <w:lang w:eastAsia="x-none"/>
              </w:rPr>
            </w:pPr>
            <w:r w:rsidRPr="00C93F86">
              <w:rPr>
                <w:lang w:eastAsia="x-none"/>
              </w:rPr>
              <w:t xml:space="preserve">Có phát biểu ý </w:t>
            </w:r>
            <w:proofErr w:type="gramStart"/>
            <w:r w:rsidRPr="00C93F86">
              <w:rPr>
                <w:lang w:eastAsia="x-none"/>
              </w:rPr>
              <w:t>kiến;</w:t>
            </w:r>
            <w:proofErr w:type="gramEnd"/>
          </w:p>
          <w:p w14:paraId="0EF72908" w14:textId="1C8F2988" w:rsidR="00D05DF5" w:rsidRPr="00C93F86" w:rsidRDefault="00D05DF5" w:rsidP="006E14D4">
            <w:pPr>
              <w:pStyle w:val="ListParagraph"/>
              <w:numPr>
                <w:ilvl w:val="0"/>
                <w:numId w:val="26"/>
              </w:numPr>
              <w:spacing w:before="60" w:after="40" w:line="288" w:lineRule="auto"/>
              <w:ind w:left="170" w:hanging="142"/>
              <w:jc w:val="both"/>
            </w:pPr>
            <w:r w:rsidRPr="00C93F86">
              <w:rPr>
                <w:lang w:eastAsia="x-none"/>
              </w:rPr>
              <w:t>Có trả lời về bài tập nhóm.</w:t>
            </w:r>
          </w:p>
        </w:tc>
        <w:tc>
          <w:tcPr>
            <w:tcW w:w="1000" w:type="pct"/>
            <w:shd w:val="clear" w:color="auto" w:fill="auto"/>
          </w:tcPr>
          <w:p w14:paraId="3AEDCA7C" w14:textId="5B02B776" w:rsidR="00D05DF5" w:rsidRPr="00C93F86" w:rsidRDefault="00D05DF5" w:rsidP="00EE5C73">
            <w:pPr>
              <w:pStyle w:val="ListParagraph"/>
              <w:numPr>
                <w:ilvl w:val="0"/>
                <w:numId w:val="26"/>
              </w:numPr>
              <w:spacing w:before="60" w:after="40" w:line="288" w:lineRule="auto"/>
              <w:ind w:left="170" w:hanging="142"/>
              <w:jc w:val="both"/>
              <w:rPr>
                <w:lang w:eastAsia="x-none"/>
              </w:rPr>
            </w:pPr>
            <w:r w:rsidRPr="00C93F86">
              <w:rPr>
                <w:lang w:eastAsia="x-none"/>
              </w:rPr>
              <w:lastRenderedPageBreak/>
              <w:t xml:space="preserve">Không trả lời câu </w:t>
            </w:r>
            <w:proofErr w:type="gramStart"/>
            <w:r w:rsidRPr="00C93F86">
              <w:rPr>
                <w:lang w:eastAsia="x-none"/>
              </w:rPr>
              <w:t>hỏi;</w:t>
            </w:r>
            <w:proofErr w:type="gramEnd"/>
          </w:p>
          <w:p w14:paraId="4F7DC1D3" w14:textId="7BEE50F5" w:rsidR="00D05DF5" w:rsidRPr="00C93F86" w:rsidRDefault="00D05DF5" w:rsidP="00EE5C73">
            <w:pPr>
              <w:pStyle w:val="ListParagraph"/>
              <w:numPr>
                <w:ilvl w:val="0"/>
                <w:numId w:val="26"/>
              </w:numPr>
              <w:spacing w:before="60" w:after="40" w:line="288" w:lineRule="auto"/>
              <w:ind w:left="170" w:hanging="142"/>
              <w:jc w:val="both"/>
              <w:rPr>
                <w:lang w:eastAsia="x-none"/>
              </w:rPr>
            </w:pPr>
            <w:r w:rsidRPr="00C93F86">
              <w:rPr>
                <w:lang w:eastAsia="x-none"/>
              </w:rPr>
              <w:t xml:space="preserve">Không trình bày </w:t>
            </w:r>
            <w:r w:rsidRPr="00C93F86">
              <w:rPr>
                <w:lang w:eastAsia="x-none"/>
              </w:rPr>
              <w:lastRenderedPageBreak/>
              <w:t xml:space="preserve">đáp án bài </w:t>
            </w:r>
            <w:proofErr w:type="gramStart"/>
            <w:r w:rsidRPr="00C93F86">
              <w:rPr>
                <w:lang w:eastAsia="x-none"/>
              </w:rPr>
              <w:t>tập;</w:t>
            </w:r>
            <w:proofErr w:type="gramEnd"/>
          </w:p>
          <w:p w14:paraId="2681A022" w14:textId="4CEE08D4" w:rsidR="00D05DF5" w:rsidRPr="00C93F86" w:rsidRDefault="00D05DF5" w:rsidP="00EE5C73">
            <w:pPr>
              <w:pStyle w:val="ListParagraph"/>
              <w:numPr>
                <w:ilvl w:val="0"/>
                <w:numId w:val="26"/>
              </w:numPr>
              <w:spacing w:before="60" w:after="40" w:line="288" w:lineRule="auto"/>
              <w:ind w:left="170" w:hanging="142"/>
              <w:jc w:val="both"/>
            </w:pPr>
            <w:r w:rsidRPr="00C93F86">
              <w:rPr>
                <w:lang w:eastAsia="x-none"/>
              </w:rPr>
              <w:t>Không tham gia tương tác.</w:t>
            </w:r>
          </w:p>
        </w:tc>
      </w:tr>
    </w:tbl>
    <w:p w14:paraId="46AE13DB" w14:textId="77777777" w:rsidR="00D05DF5" w:rsidRPr="00C93F86" w:rsidRDefault="00D05DF5" w:rsidP="00821386">
      <w:pPr>
        <w:tabs>
          <w:tab w:val="left" w:pos="3836"/>
        </w:tabs>
        <w:spacing w:before="120" w:line="300" w:lineRule="auto"/>
        <w:jc w:val="both"/>
        <w:rPr>
          <w:b/>
          <w:bCs/>
        </w:rPr>
      </w:pPr>
      <w:r w:rsidRPr="00C93F86">
        <w:rPr>
          <w:b/>
          <w:bCs/>
          <w:lang w:val="vi-VN"/>
        </w:rPr>
        <w:lastRenderedPageBreak/>
        <w:t>Rubric 2. Đánh giá bài kiểm tra cá nhân</w:t>
      </w:r>
    </w:p>
    <w:p w14:paraId="1F3C82F7" w14:textId="29E706A3" w:rsidR="00D05DF5" w:rsidRPr="00C93F86" w:rsidRDefault="00D05DF5" w:rsidP="00821386">
      <w:pPr>
        <w:pStyle w:val="ListParagraph"/>
        <w:numPr>
          <w:ilvl w:val="0"/>
          <w:numId w:val="26"/>
        </w:numPr>
        <w:spacing w:before="60" w:after="40" w:line="288" w:lineRule="auto"/>
        <w:ind w:left="284" w:hanging="284"/>
        <w:jc w:val="both"/>
        <w:rPr>
          <w:lang w:eastAsia="x-none"/>
        </w:rPr>
      </w:pPr>
      <w:r w:rsidRPr="00C93F86">
        <w:rPr>
          <w:lang w:eastAsia="x-none"/>
        </w:rPr>
        <w:t xml:space="preserve">Trọng số: 20% (thành phần thứ </w:t>
      </w:r>
      <w:r w:rsidRPr="00C93F86">
        <w:rPr>
          <w:lang w:val="vi-VN" w:eastAsia="x-none"/>
        </w:rPr>
        <w:t>nhất</w:t>
      </w:r>
      <w:r w:rsidRPr="00C93F86">
        <w:rPr>
          <w:lang w:eastAsia="x-none"/>
        </w:rPr>
        <w:t xml:space="preserve"> của điểm đánh giá 40%)</w:t>
      </w:r>
      <w:r w:rsidR="00821386" w:rsidRPr="00C93F86">
        <w:rPr>
          <w:lang w:eastAsia="x-none"/>
        </w:rPr>
        <w:t>.</w:t>
      </w:r>
    </w:p>
    <w:p w14:paraId="3055A966" w14:textId="475EC24A" w:rsidR="00D54EA1" w:rsidRDefault="00D54EA1" w:rsidP="00D54EA1">
      <w:pPr>
        <w:spacing w:before="60" w:after="40" w:line="288" w:lineRule="auto"/>
        <w:jc w:val="both"/>
        <w:rPr>
          <w:lang w:eastAsia="x-none"/>
        </w:rPr>
      </w:pPr>
      <w:r w:rsidRPr="003B4B30">
        <w:rPr>
          <w:lang w:val="vi-VN" w:eastAsia="x-none"/>
        </w:rPr>
        <w:t>Cuối mỗi Lecture có 10 câu hỏi để đánh giá khả năng “</w:t>
      </w:r>
      <w:r>
        <w:rPr>
          <w:b/>
          <w:bCs/>
          <w:lang w:eastAsia="x-none"/>
        </w:rPr>
        <w:t>Nhớ</w:t>
      </w:r>
      <w:r w:rsidRPr="003B4B30">
        <w:rPr>
          <w:lang w:val="vi-VN" w:eastAsia="x-none"/>
        </w:rPr>
        <w:t>”, “</w:t>
      </w:r>
      <w:r>
        <w:rPr>
          <w:b/>
          <w:bCs/>
          <w:lang w:eastAsia="x-none"/>
        </w:rPr>
        <w:t>Hiểu</w:t>
      </w:r>
      <w:r w:rsidRPr="003B4B30">
        <w:rPr>
          <w:lang w:val="vi-VN" w:eastAsia="x-none"/>
        </w:rPr>
        <w:t>”</w:t>
      </w:r>
      <w:r w:rsidR="002F35D8">
        <w:rPr>
          <w:lang w:eastAsia="x-none"/>
        </w:rPr>
        <w:t>,</w:t>
      </w:r>
      <w:r w:rsidRPr="003B4B30">
        <w:rPr>
          <w:lang w:val="vi-VN" w:eastAsia="x-none"/>
        </w:rPr>
        <w:t xml:space="preserve"> “</w:t>
      </w:r>
      <w:r>
        <w:rPr>
          <w:b/>
          <w:bCs/>
          <w:lang w:eastAsia="x-none"/>
        </w:rPr>
        <w:t>Vận dụng</w:t>
      </w:r>
      <w:r w:rsidRPr="003B4B30">
        <w:rPr>
          <w:lang w:val="vi-VN" w:eastAsia="x-none"/>
        </w:rPr>
        <w:t>”, “</w:t>
      </w:r>
      <w:r>
        <w:rPr>
          <w:b/>
          <w:bCs/>
          <w:lang w:eastAsia="x-none"/>
        </w:rPr>
        <w:t>Phân tích</w:t>
      </w:r>
      <w:r w:rsidRPr="003B4B30">
        <w:rPr>
          <w:lang w:val="vi-VN" w:eastAsia="x-none"/>
        </w:rPr>
        <w:t xml:space="preserve">”. Bài kiểm tra cá nhân sẽ hỏi lại các câu hỏi </w:t>
      </w:r>
      <w:r w:rsidRPr="003B4B30">
        <w:rPr>
          <w:lang w:eastAsia="x-none"/>
        </w:rPr>
        <w:t xml:space="preserve">của </w:t>
      </w:r>
      <w:r w:rsidRPr="003B4B30">
        <w:rPr>
          <w:lang w:val="vi-VN" w:eastAsia="x-none"/>
        </w:rPr>
        <w:t>Lecture</w:t>
      </w:r>
      <w:r w:rsidRPr="003B4B30">
        <w:rPr>
          <w:lang w:eastAsia="x-none"/>
        </w:rPr>
        <w:t xml:space="preserve"> </w:t>
      </w:r>
      <w:r w:rsidR="008E0889">
        <w:rPr>
          <w:lang w:eastAsia="x-none"/>
        </w:rPr>
        <w:t xml:space="preserve">1, </w:t>
      </w:r>
      <w:r w:rsidRPr="003B4B30">
        <w:rPr>
          <w:lang w:eastAsia="x-none"/>
        </w:rPr>
        <w:t xml:space="preserve">2, </w:t>
      </w:r>
      <w:r>
        <w:rPr>
          <w:lang w:eastAsia="x-none"/>
        </w:rPr>
        <w:t>4</w:t>
      </w:r>
      <w:r w:rsidRPr="003B4B30">
        <w:rPr>
          <w:lang w:eastAsia="x-none"/>
        </w:rPr>
        <w:t>, 5</w:t>
      </w:r>
      <w:r w:rsidRPr="003B4B30">
        <w:rPr>
          <w:lang w:val="vi-VN" w:eastAsia="x-none"/>
        </w:rPr>
        <w:t xml:space="preserve"> </w:t>
      </w:r>
      <w:r w:rsidRPr="00C93F86">
        <w:rPr>
          <w:lang w:val="vi-VN" w:eastAsia="x-none"/>
        </w:rPr>
        <w:t>ở mức độ khó hơn</w:t>
      </w:r>
      <w:r>
        <w:rPr>
          <w:lang w:eastAsia="x-none"/>
        </w:rPr>
        <w:t xml:space="preserve"> </w:t>
      </w:r>
      <w:r w:rsidRPr="003B4B30">
        <w:rPr>
          <w:lang w:val="vi-VN" w:eastAsia="x-none"/>
        </w:rPr>
        <w:t xml:space="preserve">để đánh giá </w:t>
      </w:r>
      <w:r w:rsidR="005F3441">
        <w:rPr>
          <w:lang w:eastAsia="x-none"/>
        </w:rPr>
        <w:t>đến mức</w:t>
      </w:r>
      <w:r>
        <w:rPr>
          <w:lang w:eastAsia="x-none"/>
        </w:rPr>
        <w:t xml:space="preserve"> </w:t>
      </w:r>
      <w:r w:rsidR="002C73DA" w:rsidRPr="003B4B30">
        <w:rPr>
          <w:lang w:val="vi-VN" w:eastAsia="x-none"/>
        </w:rPr>
        <w:t>“</w:t>
      </w:r>
      <w:r w:rsidR="002C73DA">
        <w:rPr>
          <w:b/>
          <w:bCs/>
          <w:lang w:eastAsia="x-none"/>
        </w:rPr>
        <w:t>Vận dụng</w:t>
      </w:r>
      <w:r w:rsidR="002C73DA" w:rsidRPr="003B4B30">
        <w:rPr>
          <w:lang w:val="vi-VN" w:eastAsia="x-none"/>
        </w:rPr>
        <w:t>”</w:t>
      </w:r>
      <w:r w:rsidR="005F3441">
        <w:rPr>
          <w:lang w:eastAsia="x-none"/>
        </w:rPr>
        <w:t xml:space="preserve">; riêng Lecture 1 các </w:t>
      </w:r>
      <w:r w:rsidR="005F3441" w:rsidRPr="001575EB">
        <w:rPr>
          <w:lang w:val="vi-VN" w:eastAsia="x-none"/>
        </w:rPr>
        <w:t xml:space="preserve">câu hỏi đánh giá </w:t>
      </w:r>
      <w:r w:rsidR="005F3441">
        <w:rPr>
          <w:lang w:eastAsia="x-none"/>
        </w:rPr>
        <w:t xml:space="preserve">đến mức </w:t>
      </w:r>
      <w:r w:rsidR="005F3441" w:rsidRPr="001575EB">
        <w:rPr>
          <w:lang w:val="vi-VN" w:eastAsia="x-none"/>
        </w:rPr>
        <w:t>“</w:t>
      </w:r>
      <w:r w:rsidR="005F3441" w:rsidRPr="001575EB">
        <w:rPr>
          <w:b/>
          <w:bCs/>
          <w:lang w:eastAsia="x-none"/>
        </w:rPr>
        <w:t>Phân tích</w:t>
      </w:r>
      <w:r w:rsidR="005F3441" w:rsidRPr="001575EB">
        <w:rPr>
          <w:lang w:val="vi-VN" w:eastAsia="x-none"/>
        </w:rPr>
        <w:t>”</w:t>
      </w:r>
      <w:r>
        <w:rPr>
          <w:lang w:eastAsia="x-none"/>
        </w:rPr>
        <w:t xml:space="preserve"> của sinh viên. </w:t>
      </w:r>
    </w:p>
    <w:tbl>
      <w:tblPr>
        <w:tblStyle w:val="TableGrid"/>
        <w:tblW w:w="5000" w:type="pct"/>
        <w:tblLook w:val="04A0" w:firstRow="1" w:lastRow="0" w:firstColumn="1" w:lastColumn="0" w:noHBand="0" w:noVBand="1"/>
      </w:tblPr>
      <w:tblGrid>
        <w:gridCol w:w="2322"/>
        <w:gridCol w:w="1329"/>
        <w:gridCol w:w="852"/>
        <w:gridCol w:w="852"/>
        <w:gridCol w:w="1275"/>
        <w:gridCol w:w="1275"/>
        <w:gridCol w:w="1951"/>
      </w:tblGrid>
      <w:tr w:rsidR="00C93F86" w:rsidRPr="00C93F86" w14:paraId="564837D9" w14:textId="77777777" w:rsidTr="00B35DBB">
        <w:tc>
          <w:tcPr>
            <w:tcW w:w="1178" w:type="pct"/>
            <w:shd w:val="clear" w:color="auto" w:fill="FBE4D5" w:themeFill="accent2" w:themeFillTint="33"/>
            <w:vAlign w:val="center"/>
          </w:tcPr>
          <w:p w14:paraId="267D4FAC" w14:textId="77777777" w:rsidR="00B35DBB" w:rsidRPr="00C93F86" w:rsidRDefault="00B35DBB" w:rsidP="003E1FF3">
            <w:pPr>
              <w:jc w:val="center"/>
              <w:rPr>
                <w:b/>
                <w:bCs/>
                <w:lang w:val="vi-VN" w:eastAsia="x-none"/>
              </w:rPr>
            </w:pPr>
            <w:r w:rsidRPr="00C93F86">
              <w:rPr>
                <w:b/>
                <w:bCs/>
                <w:lang w:val="vi-VN" w:eastAsia="x-none"/>
              </w:rPr>
              <w:t>Nội dung</w:t>
            </w:r>
          </w:p>
        </w:tc>
        <w:tc>
          <w:tcPr>
            <w:tcW w:w="674" w:type="pct"/>
            <w:shd w:val="clear" w:color="auto" w:fill="FBE4D5" w:themeFill="accent2" w:themeFillTint="33"/>
            <w:vAlign w:val="center"/>
          </w:tcPr>
          <w:p w14:paraId="3066483C" w14:textId="77777777" w:rsidR="00B35DBB" w:rsidRPr="00C93F86" w:rsidRDefault="00B35DBB" w:rsidP="003E1FF3">
            <w:pPr>
              <w:tabs>
                <w:tab w:val="left" w:pos="180"/>
                <w:tab w:val="center" w:pos="485"/>
              </w:tabs>
              <w:spacing w:before="60" w:after="60"/>
              <w:jc w:val="center"/>
              <w:rPr>
                <w:b/>
                <w:bCs/>
                <w:lang w:val="vi-VN" w:eastAsia="x-none"/>
              </w:rPr>
            </w:pPr>
            <w:r w:rsidRPr="00C93F86">
              <w:rPr>
                <w:b/>
                <w:bCs/>
                <w:lang w:eastAsia="x-none"/>
              </w:rPr>
              <w:t>CLO</w:t>
            </w:r>
            <w:r w:rsidRPr="00C93F86">
              <w:rPr>
                <w:b/>
                <w:bCs/>
                <w:lang w:val="vi-VN" w:eastAsia="x-none"/>
              </w:rPr>
              <w:t>s</w:t>
            </w:r>
          </w:p>
        </w:tc>
        <w:tc>
          <w:tcPr>
            <w:tcW w:w="432" w:type="pct"/>
            <w:shd w:val="clear" w:color="auto" w:fill="FBE4D5" w:themeFill="accent2" w:themeFillTint="33"/>
            <w:vAlign w:val="center"/>
          </w:tcPr>
          <w:p w14:paraId="685DE604" w14:textId="198210DC" w:rsidR="00B35DBB" w:rsidRPr="00C93F86" w:rsidRDefault="00B35DBB" w:rsidP="003E1FF3">
            <w:pPr>
              <w:tabs>
                <w:tab w:val="left" w:pos="180"/>
                <w:tab w:val="center" w:pos="485"/>
              </w:tabs>
              <w:jc w:val="center"/>
              <w:rPr>
                <w:b/>
                <w:bCs/>
                <w:lang w:eastAsia="x-none"/>
              </w:rPr>
            </w:pPr>
            <w:r w:rsidRPr="00C93F86">
              <w:rPr>
                <w:b/>
                <w:bCs/>
                <w:lang w:eastAsia="x-none"/>
              </w:rPr>
              <w:t>Nhớ</w:t>
            </w:r>
          </w:p>
        </w:tc>
        <w:tc>
          <w:tcPr>
            <w:tcW w:w="432" w:type="pct"/>
            <w:shd w:val="clear" w:color="auto" w:fill="FBE4D5" w:themeFill="accent2" w:themeFillTint="33"/>
            <w:vAlign w:val="center"/>
          </w:tcPr>
          <w:p w14:paraId="754E1DFD" w14:textId="2DCD8D62" w:rsidR="00B35DBB" w:rsidRPr="00C93F86" w:rsidRDefault="00B35DBB" w:rsidP="003E1FF3">
            <w:pPr>
              <w:tabs>
                <w:tab w:val="left" w:pos="180"/>
                <w:tab w:val="center" w:pos="485"/>
              </w:tabs>
              <w:jc w:val="center"/>
              <w:rPr>
                <w:b/>
                <w:bCs/>
                <w:lang w:eastAsia="x-none"/>
              </w:rPr>
            </w:pPr>
            <w:r w:rsidRPr="00C93F86">
              <w:rPr>
                <w:b/>
                <w:bCs/>
                <w:lang w:eastAsia="x-none"/>
              </w:rPr>
              <w:t>Hiểu</w:t>
            </w:r>
          </w:p>
        </w:tc>
        <w:tc>
          <w:tcPr>
            <w:tcW w:w="647" w:type="pct"/>
            <w:shd w:val="clear" w:color="auto" w:fill="FBE4D5" w:themeFill="accent2" w:themeFillTint="33"/>
            <w:vAlign w:val="center"/>
          </w:tcPr>
          <w:p w14:paraId="5EEDFBF6" w14:textId="58358541" w:rsidR="00B35DBB" w:rsidRPr="00C93F86" w:rsidRDefault="00B35DBB" w:rsidP="003E1FF3">
            <w:pPr>
              <w:tabs>
                <w:tab w:val="left" w:pos="180"/>
                <w:tab w:val="center" w:pos="485"/>
              </w:tabs>
              <w:jc w:val="center"/>
              <w:rPr>
                <w:b/>
                <w:bCs/>
                <w:lang w:eastAsia="x-none"/>
              </w:rPr>
            </w:pPr>
            <w:r w:rsidRPr="00C93F86">
              <w:rPr>
                <w:b/>
                <w:bCs/>
                <w:lang w:eastAsia="x-none"/>
              </w:rPr>
              <w:t>Vận dụng</w:t>
            </w:r>
          </w:p>
        </w:tc>
        <w:tc>
          <w:tcPr>
            <w:tcW w:w="647" w:type="pct"/>
            <w:shd w:val="clear" w:color="auto" w:fill="FBE4D5" w:themeFill="accent2" w:themeFillTint="33"/>
            <w:vAlign w:val="center"/>
          </w:tcPr>
          <w:p w14:paraId="6AE80839" w14:textId="60991A46" w:rsidR="00B35DBB" w:rsidRPr="00C93F86" w:rsidRDefault="00B35DBB" w:rsidP="003E1FF3">
            <w:pPr>
              <w:jc w:val="center"/>
              <w:rPr>
                <w:b/>
                <w:bCs/>
                <w:lang w:eastAsia="x-none"/>
              </w:rPr>
            </w:pPr>
            <w:r w:rsidRPr="00C93F86">
              <w:rPr>
                <w:b/>
                <w:bCs/>
                <w:lang w:eastAsia="x-none"/>
              </w:rPr>
              <w:t>Phân tích</w:t>
            </w:r>
          </w:p>
        </w:tc>
        <w:tc>
          <w:tcPr>
            <w:tcW w:w="990" w:type="pct"/>
            <w:shd w:val="clear" w:color="auto" w:fill="FBE4D5" w:themeFill="accent2" w:themeFillTint="33"/>
            <w:vAlign w:val="center"/>
          </w:tcPr>
          <w:p w14:paraId="62905636" w14:textId="77777777" w:rsidR="00B35DBB" w:rsidRPr="00C93F86" w:rsidRDefault="00B35DBB" w:rsidP="003E1FF3">
            <w:pPr>
              <w:jc w:val="center"/>
              <w:rPr>
                <w:b/>
                <w:bCs/>
                <w:lang w:eastAsia="x-none"/>
              </w:rPr>
            </w:pPr>
            <w:r w:rsidRPr="00C93F86">
              <w:rPr>
                <w:b/>
                <w:bCs/>
                <w:lang w:eastAsia="x-none"/>
              </w:rPr>
              <w:t>Tổng</w:t>
            </w:r>
            <w:r w:rsidRPr="00C93F86">
              <w:rPr>
                <w:b/>
                <w:bCs/>
                <w:lang w:val="vi-VN" w:eastAsia="x-none"/>
              </w:rPr>
              <w:t xml:space="preserve"> số câu hỏi</w:t>
            </w:r>
          </w:p>
        </w:tc>
      </w:tr>
      <w:tr w:rsidR="00C93F86" w:rsidRPr="00C93F86" w14:paraId="7C4EABD6" w14:textId="77777777" w:rsidTr="00B35DBB">
        <w:trPr>
          <w:trHeight w:val="60"/>
        </w:trPr>
        <w:tc>
          <w:tcPr>
            <w:tcW w:w="1178" w:type="pct"/>
            <w:vAlign w:val="center"/>
          </w:tcPr>
          <w:p w14:paraId="2B935EB1" w14:textId="77777777" w:rsidR="00B35DBB" w:rsidRPr="00C93F86" w:rsidRDefault="00B35DBB" w:rsidP="003E1FF3">
            <w:pPr>
              <w:jc w:val="center"/>
              <w:rPr>
                <w:lang w:eastAsia="x-none"/>
              </w:rPr>
            </w:pPr>
            <w:r w:rsidRPr="00C93F86">
              <w:rPr>
                <w:lang w:eastAsia="x-none"/>
              </w:rPr>
              <w:t>Lecture 1</w:t>
            </w:r>
          </w:p>
        </w:tc>
        <w:tc>
          <w:tcPr>
            <w:tcW w:w="674" w:type="pct"/>
            <w:vAlign w:val="center"/>
          </w:tcPr>
          <w:p w14:paraId="4FA4847E" w14:textId="77777777" w:rsidR="00B35DBB" w:rsidRPr="00C93F86" w:rsidRDefault="00B35DBB" w:rsidP="003E1FF3">
            <w:pPr>
              <w:spacing w:before="60" w:after="60"/>
              <w:jc w:val="center"/>
              <w:rPr>
                <w:lang w:eastAsia="x-none"/>
              </w:rPr>
            </w:pPr>
            <w:r w:rsidRPr="00C93F86">
              <w:rPr>
                <w:lang w:eastAsia="x-none"/>
              </w:rPr>
              <w:t>1.1</w:t>
            </w:r>
          </w:p>
        </w:tc>
        <w:tc>
          <w:tcPr>
            <w:tcW w:w="432" w:type="pct"/>
          </w:tcPr>
          <w:p w14:paraId="70555BF5" w14:textId="77777777" w:rsidR="00B35DBB" w:rsidRPr="00C93F86" w:rsidRDefault="00B35DBB" w:rsidP="003E1FF3">
            <w:pPr>
              <w:jc w:val="center"/>
              <w:rPr>
                <w:lang w:val="vi-VN" w:eastAsia="x-none"/>
              </w:rPr>
            </w:pPr>
          </w:p>
        </w:tc>
        <w:tc>
          <w:tcPr>
            <w:tcW w:w="432" w:type="pct"/>
          </w:tcPr>
          <w:p w14:paraId="15B5B799" w14:textId="77777777" w:rsidR="00B35DBB" w:rsidRPr="00C93F86" w:rsidRDefault="00B35DBB" w:rsidP="003E1FF3">
            <w:pPr>
              <w:jc w:val="center"/>
              <w:rPr>
                <w:lang w:val="vi-VN" w:eastAsia="x-none"/>
              </w:rPr>
            </w:pPr>
          </w:p>
        </w:tc>
        <w:tc>
          <w:tcPr>
            <w:tcW w:w="647" w:type="pct"/>
            <w:vAlign w:val="center"/>
          </w:tcPr>
          <w:p w14:paraId="757BA798" w14:textId="50E15A63" w:rsidR="00B35DBB" w:rsidRPr="00C93F86" w:rsidRDefault="00B35DBB" w:rsidP="003E1FF3">
            <w:pPr>
              <w:jc w:val="center"/>
              <w:rPr>
                <w:lang w:val="vi-VN" w:eastAsia="x-none"/>
              </w:rPr>
            </w:pPr>
          </w:p>
        </w:tc>
        <w:tc>
          <w:tcPr>
            <w:tcW w:w="647" w:type="pct"/>
            <w:vAlign w:val="center"/>
          </w:tcPr>
          <w:p w14:paraId="23D9598C" w14:textId="630E4AE5" w:rsidR="00B35DBB" w:rsidRPr="00504381" w:rsidRDefault="00504381" w:rsidP="003E1FF3">
            <w:pPr>
              <w:jc w:val="center"/>
              <w:rPr>
                <w:lang w:eastAsia="x-none"/>
              </w:rPr>
            </w:pPr>
            <w:r>
              <w:rPr>
                <w:lang w:eastAsia="x-none"/>
              </w:rPr>
              <w:t>1</w:t>
            </w:r>
          </w:p>
        </w:tc>
        <w:tc>
          <w:tcPr>
            <w:tcW w:w="990" w:type="pct"/>
            <w:vAlign w:val="center"/>
          </w:tcPr>
          <w:p w14:paraId="644D15EA" w14:textId="0EDAAF62" w:rsidR="00B35DBB" w:rsidRPr="00997CEB" w:rsidRDefault="00997CEB" w:rsidP="003E1FF3">
            <w:pPr>
              <w:jc w:val="center"/>
              <w:rPr>
                <w:bCs/>
                <w:iCs/>
                <w:lang w:eastAsia="x-none"/>
              </w:rPr>
            </w:pPr>
            <w:r>
              <w:rPr>
                <w:bCs/>
                <w:iCs/>
                <w:lang w:eastAsia="x-none"/>
              </w:rPr>
              <w:t>1</w:t>
            </w:r>
          </w:p>
        </w:tc>
      </w:tr>
      <w:tr w:rsidR="00C93F86" w:rsidRPr="00C93F86" w14:paraId="78AC13D9" w14:textId="77777777" w:rsidTr="00B35DBB">
        <w:tc>
          <w:tcPr>
            <w:tcW w:w="1178" w:type="pct"/>
            <w:vAlign w:val="center"/>
          </w:tcPr>
          <w:p w14:paraId="71233E47" w14:textId="77777777" w:rsidR="00B35DBB" w:rsidRPr="00C93F86" w:rsidRDefault="00B35DBB" w:rsidP="003E1FF3">
            <w:pPr>
              <w:jc w:val="center"/>
              <w:rPr>
                <w:lang w:val="vi-VN" w:eastAsia="x-none"/>
              </w:rPr>
            </w:pPr>
            <w:r w:rsidRPr="00C93F86">
              <w:rPr>
                <w:lang w:eastAsia="x-none"/>
              </w:rPr>
              <w:t xml:space="preserve">Lecture </w:t>
            </w:r>
            <w:r w:rsidRPr="00C93F86">
              <w:rPr>
                <w:lang w:val="vi-VN" w:eastAsia="x-none"/>
              </w:rPr>
              <w:t>2</w:t>
            </w:r>
          </w:p>
        </w:tc>
        <w:tc>
          <w:tcPr>
            <w:tcW w:w="674" w:type="pct"/>
            <w:vAlign w:val="center"/>
          </w:tcPr>
          <w:p w14:paraId="70192EA3" w14:textId="670E78C8" w:rsidR="00B35DBB" w:rsidRPr="00C93F86" w:rsidRDefault="00B35DBB" w:rsidP="00D93BA1">
            <w:pPr>
              <w:spacing w:before="60" w:after="60"/>
              <w:jc w:val="center"/>
              <w:rPr>
                <w:lang w:eastAsia="x-none"/>
              </w:rPr>
            </w:pPr>
            <w:r w:rsidRPr="00C93F86">
              <w:rPr>
                <w:lang w:eastAsia="x-none"/>
              </w:rPr>
              <w:t>1.2</w:t>
            </w:r>
          </w:p>
        </w:tc>
        <w:tc>
          <w:tcPr>
            <w:tcW w:w="432" w:type="pct"/>
          </w:tcPr>
          <w:p w14:paraId="7FCAA4CE" w14:textId="77777777" w:rsidR="00B35DBB" w:rsidRPr="00C93F86" w:rsidRDefault="00B35DBB" w:rsidP="003E1FF3">
            <w:pPr>
              <w:jc w:val="center"/>
              <w:rPr>
                <w:lang w:val="vi-VN" w:eastAsia="x-none"/>
              </w:rPr>
            </w:pPr>
          </w:p>
        </w:tc>
        <w:tc>
          <w:tcPr>
            <w:tcW w:w="432" w:type="pct"/>
          </w:tcPr>
          <w:p w14:paraId="1C216B19" w14:textId="77777777" w:rsidR="00B35DBB" w:rsidRPr="00C93F86" w:rsidRDefault="00B35DBB" w:rsidP="003E1FF3">
            <w:pPr>
              <w:jc w:val="center"/>
              <w:rPr>
                <w:lang w:val="vi-VN" w:eastAsia="x-none"/>
              </w:rPr>
            </w:pPr>
          </w:p>
        </w:tc>
        <w:tc>
          <w:tcPr>
            <w:tcW w:w="647" w:type="pct"/>
            <w:vAlign w:val="center"/>
          </w:tcPr>
          <w:p w14:paraId="111F255E" w14:textId="3B90B3CF" w:rsidR="00B35DBB" w:rsidRPr="002E5FCF" w:rsidRDefault="002C73DA" w:rsidP="003E1FF3">
            <w:pPr>
              <w:jc w:val="center"/>
              <w:rPr>
                <w:lang w:eastAsia="x-none"/>
              </w:rPr>
            </w:pPr>
            <w:r>
              <w:rPr>
                <w:lang w:eastAsia="x-none"/>
              </w:rPr>
              <w:t>1</w:t>
            </w:r>
          </w:p>
        </w:tc>
        <w:tc>
          <w:tcPr>
            <w:tcW w:w="647" w:type="pct"/>
            <w:vAlign w:val="center"/>
          </w:tcPr>
          <w:p w14:paraId="72E94E41" w14:textId="394ED6D5" w:rsidR="00B35DBB" w:rsidRPr="00C93F86" w:rsidRDefault="00B35DBB" w:rsidP="003E1FF3">
            <w:pPr>
              <w:jc w:val="center"/>
              <w:rPr>
                <w:lang w:eastAsia="x-none"/>
              </w:rPr>
            </w:pPr>
          </w:p>
        </w:tc>
        <w:tc>
          <w:tcPr>
            <w:tcW w:w="990" w:type="pct"/>
            <w:vAlign w:val="center"/>
          </w:tcPr>
          <w:p w14:paraId="7B6BFBE9" w14:textId="2E582FB4" w:rsidR="00B35DBB" w:rsidRPr="00C93F86" w:rsidRDefault="00B35DBB" w:rsidP="003E1FF3">
            <w:pPr>
              <w:jc w:val="center"/>
              <w:rPr>
                <w:bCs/>
                <w:iCs/>
                <w:lang w:eastAsia="x-none"/>
              </w:rPr>
            </w:pPr>
            <w:r w:rsidRPr="00C93F86">
              <w:rPr>
                <w:bCs/>
                <w:iCs/>
                <w:lang w:eastAsia="x-none"/>
              </w:rPr>
              <w:t>1</w:t>
            </w:r>
          </w:p>
        </w:tc>
      </w:tr>
      <w:tr w:rsidR="00C93F86" w:rsidRPr="00C93F86" w14:paraId="7F363C8E" w14:textId="77777777" w:rsidTr="00B35DBB">
        <w:tc>
          <w:tcPr>
            <w:tcW w:w="1178" w:type="pct"/>
            <w:vAlign w:val="center"/>
          </w:tcPr>
          <w:p w14:paraId="7C8275EC" w14:textId="77777777" w:rsidR="00B35DBB" w:rsidRPr="00C93F86" w:rsidRDefault="00B35DBB" w:rsidP="003E1FF3">
            <w:pPr>
              <w:jc w:val="center"/>
              <w:rPr>
                <w:lang w:val="vi-VN" w:eastAsia="x-none"/>
              </w:rPr>
            </w:pPr>
            <w:r w:rsidRPr="00C93F86">
              <w:rPr>
                <w:lang w:eastAsia="x-none"/>
              </w:rPr>
              <w:t>Lecture</w:t>
            </w:r>
            <w:r w:rsidRPr="00C93F86">
              <w:rPr>
                <w:lang w:val="vi-VN" w:eastAsia="x-none"/>
              </w:rPr>
              <w:t xml:space="preserve"> 3</w:t>
            </w:r>
          </w:p>
        </w:tc>
        <w:tc>
          <w:tcPr>
            <w:tcW w:w="674" w:type="pct"/>
            <w:vAlign w:val="center"/>
          </w:tcPr>
          <w:p w14:paraId="33F2D5F2" w14:textId="77E223E1" w:rsidR="00B35DBB" w:rsidRPr="00C93F86" w:rsidRDefault="00B35DBB" w:rsidP="00D93BA1">
            <w:pPr>
              <w:spacing w:before="60" w:after="60"/>
              <w:jc w:val="center"/>
              <w:rPr>
                <w:lang w:eastAsia="x-none"/>
              </w:rPr>
            </w:pPr>
            <w:r w:rsidRPr="00C93F86">
              <w:rPr>
                <w:lang w:eastAsia="x-none"/>
              </w:rPr>
              <w:t>1.2</w:t>
            </w:r>
          </w:p>
        </w:tc>
        <w:tc>
          <w:tcPr>
            <w:tcW w:w="432" w:type="pct"/>
          </w:tcPr>
          <w:p w14:paraId="7B57492F" w14:textId="77777777" w:rsidR="00B35DBB" w:rsidRPr="00C93F86" w:rsidRDefault="00B35DBB" w:rsidP="003E1FF3">
            <w:pPr>
              <w:jc w:val="center"/>
              <w:rPr>
                <w:lang w:val="vi-VN" w:eastAsia="x-none"/>
              </w:rPr>
            </w:pPr>
          </w:p>
        </w:tc>
        <w:tc>
          <w:tcPr>
            <w:tcW w:w="432" w:type="pct"/>
          </w:tcPr>
          <w:p w14:paraId="5E9F7F31" w14:textId="77777777" w:rsidR="00B35DBB" w:rsidRPr="00C93F86" w:rsidRDefault="00B35DBB" w:rsidP="003E1FF3">
            <w:pPr>
              <w:jc w:val="center"/>
              <w:rPr>
                <w:lang w:val="vi-VN" w:eastAsia="x-none"/>
              </w:rPr>
            </w:pPr>
          </w:p>
        </w:tc>
        <w:tc>
          <w:tcPr>
            <w:tcW w:w="647" w:type="pct"/>
            <w:vAlign w:val="center"/>
          </w:tcPr>
          <w:p w14:paraId="06067E75" w14:textId="49166617" w:rsidR="00B35DBB" w:rsidRPr="00C93F86" w:rsidRDefault="00B35DBB" w:rsidP="003E1FF3">
            <w:pPr>
              <w:jc w:val="center"/>
              <w:rPr>
                <w:lang w:val="vi-VN" w:eastAsia="x-none"/>
              </w:rPr>
            </w:pPr>
          </w:p>
        </w:tc>
        <w:tc>
          <w:tcPr>
            <w:tcW w:w="647" w:type="pct"/>
            <w:vAlign w:val="center"/>
          </w:tcPr>
          <w:p w14:paraId="422E044D" w14:textId="7142ADDB" w:rsidR="00B35DBB" w:rsidRPr="00C93F86" w:rsidRDefault="00B35DBB" w:rsidP="003E1FF3">
            <w:pPr>
              <w:jc w:val="center"/>
              <w:rPr>
                <w:lang w:val="vi-VN" w:eastAsia="x-none"/>
              </w:rPr>
            </w:pPr>
          </w:p>
        </w:tc>
        <w:tc>
          <w:tcPr>
            <w:tcW w:w="990" w:type="pct"/>
            <w:vAlign w:val="center"/>
          </w:tcPr>
          <w:p w14:paraId="7A67E7D8" w14:textId="5E8967CD" w:rsidR="00B35DBB" w:rsidRPr="00C93F86" w:rsidRDefault="00B35DBB" w:rsidP="003E1FF3">
            <w:pPr>
              <w:jc w:val="center"/>
              <w:rPr>
                <w:bCs/>
                <w:iCs/>
                <w:lang w:val="vi-VN" w:eastAsia="x-none"/>
              </w:rPr>
            </w:pPr>
          </w:p>
        </w:tc>
      </w:tr>
      <w:tr w:rsidR="00C93F86" w:rsidRPr="00C93F86" w14:paraId="6DC97661" w14:textId="77777777" w:rsidTr="00B35DBB">
        <w:tc>
          <w:tcPr>
            <w:tcW w:w="1178" w:type="pct"/>
            <w:vAlign w:val="center"/>
          </w:tcPr>
          <w:p w14:paraId="5EBE13C9" w14:textId="77777777" w:rsidR="00B35DBB" w:rsidRPr="00C93F86" w:rsidRDefault="00B35DBB" w:rsidP="003E1FF3">
            <w:pPr>
              <w:jc w:val="center"/>
              <w:rPr>
                <w:lang w:val="vi-VN" w:eastAsia="x-none"/>
              </w:rPr>
            </w:pPr>
            <w:r w:rsidRPr="00C93F86">
              <w:rPr>
                <w:lang w:eastAsia="x-none"/>
              </w:rPr>
              <w:t xml:space="preserve">Lecture </w:t>
            </w:r>
            <w:r w:rsidRPr="00C93F86">
              <w:rPr>
                <w:lang w:val="vi-VN" w:eastAsia="x-none"/>
              </w:rPr>
              <w:t>4</w:t>
            </w:r>
          </w:p>
        </w:tc>
        <w:tc>
          <w:tcPr>
            <w:tcW w:w="674" w:type="pct"/>
            <w:vAlign w:val="center"/>
          </w:tcPr>
          <w:p w14:paraId="3D09FE21" w14:textId="1C617D98" w:rsidR="00B35DBB" w:rsidRPr="00C93F86" w:rsidRDefault="00B35DBB" w:rsidP="00D93BA1">
            <w:pPr>
              <w:spacing w:before="60" w:after="60"/>
              <w:jc w:val="center"/>
              <w:rPr>
                <w:lang w:eastAsia="x-none"/>
              </w:rPr>
            </w:pPr>
            <w:r w:rsidRPr="00C93F86">
              <w:rPr>
                <w:lang w:eastAsia="x-none"/>
              </w:rPr>
              <w:t>1.3</w:t>
            </w:r>
          </w:p>
        </w:tc>
        <w:tc>
          <w:tcPr>
            <w:tcW w:w="432" w:type="pct"/>
          </w:tcPr>
          <w:p w14:paraId="3FE6D06B" w14:textId="77777777" w:rsidR="00B35DBB" w:rsidRPr="00C93F86" w:rsidRDefault="00B35DBB" w:rsidP="003E1FF3">
            <w:pPr>
              <w:jc w:val="center"/>
              <w:rPr>
                <w:lang w:val="vi-VN" w:eastAsia="x-none"/>
              </w:rPr>
            </w:pPr>
          </w:p>
        </w:tc>
        <w:tc>
          <w:tcPr>
            <w:tcW w:w="432" w:type="pct"/>
          </w:tcPr>
          <w:p w14:paraId="14D680A6" w14:textId="77777777" w:rsidR="00B35DBB" w:rsidRPr="00C93F86" w:rsidRDefault="00B35DBB" w:rsidP="003E1FF3">
            <w:pPr>
              <w:jc w:val="center"/>
              <w:rPr>
                <w:lang w:val="vi-VN" w:eastAsia="x-none"/>
              </w:rPr>
            </w:pPr>
          </w:p>
        </w:tc>
        <w:tc>
          <w:tcPr>
            <w:tcW w:w="647" w:type="pct"/>
            <w:vAlign w:val="center"/>
          </w:tcPr>
          <w:p w14:paraId="43671859" w14:textId="20947090" w:rsidR="00B35DBB" w:rsidRPr="002C73DA" w:rsidRDefault="002C73DA" w:rsidP="003E1FF3">
            <w:pPr>
              <w:jc w:val="center"/>
              <w:rPr>
                <w:lang w:eastAsia="x-none"/>
              </w:rPr>
            </w:pPr>
            <w:r>
              <w:rPr>
                <w:lang w:eastAsia="x-none"/>
              </w:rPr>
              <w:t>1</w:t>
            </w:r>
          </w:p>
        </w:tc>
        <w:tc>
          <w:tcPr>
            <w:tcW w:w="647" w:type="pct"/>
            <w:vAlign w:val="center"/>
          </w:tcPr>
          <w:p w14:paraId="651DD86F" w14:textId="11858935" w:rsidR="00B35DBB" w:rsidRPr="00C93F86" w:rsidRDefault="00B35DBB" w:rsidP="003E1FF3">
            <w:pPr>
              <w:jc w:val="center"/>
              <w:rPr>
                <w:lang w:val="vi-VN" w:eastAsia="x-none"/>
              </w:rPr>
            </w:pPr>
          </w:p>
        </w:tc>
        <w:tc>
          <w:tcPr>
            <w:tcW w:w="990" w:type="pct"/>
            <w:vAlign w:val="center"/>
          </w:tcPr>
          <w:p w14:paraId="45050CD1" w14:textId="7917CE9B" w:rsidR="00B35DBB" w:rsidRPr="00C93F86" w:rsidRDefault="00B35DBB" w:rsidP="003E1FF3">
            <w:pPr>
              <w:jc w:val="center"/>
              <w:rPr>
                <w:bCs/>
                <w:iCs/>
                <w:lang w:val="vi-VN" w:eastAsia="x-none"/>
              </w:rPr>
            </w:pPr>
            <w:r w:rsidRPr="00C93F86">
              <w:rPr>
                <w:bCs/>
                <w:iCs/>
                <w:lang w:eastAsia="x-none"/>
              </w:rPr>
              <w:t>1</w:t>
            </w:r>
          </w:p>
        </w:tc>
      </w:tr>
      <w:tr w:rsidR="00C93F86" w:rsidRPr="00C93F86" w14:paraId="5448B0DC" w14:textId="77777777" w:rsidTr="00B35DBB">
        <w:tc>
          <w:tcPr>
            <w:tcW w:w="1178" w:type="pct"/>
            <w:vAlign w:val="center"/>
          </w:tcPr>
          <w:p w14:paraId="64CF59E0" w14:textId="77777777" w:rsidR="00B35DBB" w:rsidRPr="00C93F86" w:rsidRDefault="00B35DBB" w:rsidP="003E1FF3">
            <w:pPr>
              <w:jc w:val="center"/>
              <w:rPr>
                <w:lang w:val="vi-VN" w:eastAsia="x-none"/>
              </w:rPr>
            </w:pPr>
            <w:r w:rsidRPr="00C93F86">
              <w:rPr>
                <w:lang w:eastAsia="x-none"/>
              </w:rPr>
              <w:t xml:space="preserve">Lecture </w:t>
            </w:r>
            <w:r w:rsidRPr="00C93F86">
              <w:rPr>
                <w:lang w:val="vi-VN" w:eastAsia="x-none"/>
              </w:rPr>
              <w:t>5</w:t>
            </w:r>
          </w:p>
        </w:tc>
        <w:tc>
          <w:tcPr>
            <w:tcW w:w="674" w:type="pct"/>
          </w:tcPr>
          <w:p w14:paraId="01B7E322" w14:textId="43B82A45" w:rsidR="00B35DBB" w:rsidRPr="00C93F86" w:rsidRDefault="00B35DBB" w:rsidP="00D93BA1">
            <w:pPr>
              <w:spacing w:before="60" w:after="60"/>
              <w:jc w:val="center"/>
              <w:rPr>
                <w:lang w:eastAsia="x-none"/>
              </w:rPr>
            </w:pPr>
            <w:r w:rsidRPr="00C93F86">
              <w:rPr>
                <w:lang w:eastAsia="x-none"/>
              </w:rPr>
              <w:t>1.3</w:t>
            </w:r>
          </w:p>
        </w:tc>
        <w:tc>
          <w:tcPr>
            <w:tcW w:w="432" w:type="pct"/>
          </w:tcPr>
          <w:p w14:paraId="47D7EB6F" w14:textId="77777777" w:rsidR="00B35DBB" w:rsidRPr="00C93F86" w:rsidRDefault="00B35DBB" w:rsidP="003E1FF3">
            <w:pPr>
              <w:jc w:val="center"/>
              <w:rPr>
                <w:lang w:eastAsia="x-none"/>
              </w:rPr>
            </w:pPr>
          </w:p>
        </w:tc>
        <w:tc>
          <w:tcPr>
            <w:tcW w:w="432" w:type="pct"/>
          </w:tcPr>
          <w:p w14:paraId="416FEEDF" w14:textId="77777777" w:rsidR="00B35DBB" w:rsidRPr="00C93F86" w:rsidRDefault="00B35DBB" w:rsidP="003E1FF3">
            <w:pPr>
              <w:jc w:val="center"/>
              <w:rPr>
                <w:lang w:eastAsia="x-none"/>
              </w:rPr>
            </w:pPr>
          </w:p>
        </w:tc>
        <w:tc>
          <w:tcPr>
            <w:tcW w:w="647" w:type="pct"/>
            <w:vAlign w:val="center"/>
          </w:tcPr>
          <w:p w14:paraId="06915364" w14:textId="5A5ACD8A" w:rsidR="00B35DBB" w:rsidRPr="00C93F86" w:rsidRDefault="009A1B4C" w:rsidP="003E1FF3">
            <w:pPr>
              <w:jc w:val="center"/>
              <w:rPr>
                <w:lang w:eastAsia="x-none"/>
              </w:rPr>
            </w:pPr>
            <w:r>
              <w:rPr>
                <w:lang w:eastAsia="x-none"/>
              </w:rPr>
              <w:t>1</w:t>
            </w:r>
          </w:p>
        </w:tc>
        <w:tc>
          <w:tcPr>
            <w:tcW w:w="647" w:type="pct"/>
            <w:vAlign w:val="center"/>
          </w:tcPr>
          <w:p w14:paraId="1038D41D" w14:textId="688C17E6" w:rsidR="00B35DBB" w:rsidRPr="00C93F86" w:rsidRDefault="00B35DBB" w:rsidP="003E1FF3">
            <w:pPr>
              <w:jc w:val="center"/>
              <w:rPr>
                <w:lang w:eastAsia="x-none"/>
              </w:rPr>
            </w:pPr>
          </w:p>
        </w:tc>
        <w:tc>
          <w:tcPr>
            <w:tcW w:w="990" w:type="pct"/>
            <w:vAlign w:val="center"/>
          </w:tcPr>
          <w:p w14:paraId="6F2E0A29" w14:textId="2FAF4EB8" w:rsidR="00B35DBB" w:rsidRPr="00C93F86" w:rsidRDefault="00B35DBB" w:rsidP="003E1FF3">
            <w:pPr>
              <w:jc w:val="center"/>
              <w:rPr>
                <w:bCs/>
                <w:iCs/>
                <w:lang w:eastAsia="x-none"/>
              </w:rPr>
            </w:pPr>
            <w:r w:rsidRPr="00C93F86">
              <w:rPr>
                <w:bCs/>
                <w:iCs/>
                <w:lang w:eastAsia="x-none"/>
              </w:rPr>
              <w:t>1</w:t>
            </w:r>
          </w:p>
        </w:tc>
      </w:tr>
      <w:tr w:rsidR="00C93F86" w:rsidRPr="00C93F86" w14:paraId="1CF527ED" w14:textId="77777777" w:rsidTr="00B35DBB">
        <w:tc>
          <w:tcPr>
            <w:tcW w:w="1178" w:type="pct"/>
            <w:vAlign w:val="center"/>
          </w:tcPr>
          <w:p w14:paraId="03B5DA31" w14:textId="77777777" w:rsidR="00B35DBB" w:rsidRPr="00C93F86" w:rsidRDefault="00B35DBB" w:rsidP="003E1FF3">
            <w:pPr>
              <w:jc w:val="center"/>
              <w:rPr>
                <w:lang w:eastAsia="x-none"/>
              </w:rPr>
            </w:pPr>
            <w:r w:rsidRPr="00C93F86">
              <w:rPr>
                <w:lang w:eastAsia="x-none"/>
              </w:rPr>
              <w:t xml:space="preserve">Lecture </w:t>
            </w:r>
            <w:r w:rsidRPr="00C93F86">
              <w:rPr>
                <w:lang w:val="vi-VN" w:eastAsia="x-none"/>
              </w:rPr>
              <w:t>6</w:t>
            </w:r>
          </w:p>
        </w:tc>
        <w:tc>
          <w:tcPr>
            <w:tcW w:w="674" w:type="pct"/>
          </w:tcPr>
          <w:p w14:paraId="72803D59" w14:textId="5D961199" w:rsidR="00B35DBB" w:rsidRPr="00C93F86" w:rsidRDefault="00B35DBB" w:rsidP="00D93BA1">
            <w:pPr>
              <w:spacing w:before="60" w:after="60"/>
              <w:jc w:val="center"/>
              <w:rPr>
                <w:lang w:eastAsia="x-none"/>
              </w:rPr>
            </w:pPr>
            <w:r w:rsidRPr="00C93F86">
              <w:rPr>
                <w:lang w:eastAsia="x-none"/>
              </w:rPr>
              <w:t>1.4</w:t>
            </w:r>
          </w:p>
        </w:tc>
        <w:tc>
          <w:tcPr>
            <w:tcW w:w="432" w:type="pct"/>
          </w:tcPr>
          <w:p w14:paraId="6C226C18" w14:textId="77777777" w:rsidR="00B35DBB" w:rsidRPr="00C93F86" w:rsidRDefault="00B35DBB" w:rsidP="003E1FF3">
            <w:pPr>
              <w:jc w:val="center"/>
              <w:rPr>
                <w:lang w:eastAsia="x-none"/>
              </w:rPr>
            </w:pPr>
          </w:p>
        </w:tc>
        <w:tc>
          <w:tcPr>
            <w:tcW w:w="432" w:type="pct"/>
          </w:tcPr>
          <w:p w14:paraId="7F99B8BF" w14:textId="77777777" w:rsidR="00B35DBB" w:rsidRPr="00C93F86" w:rsidRDefault="00B35DBB" w:rsidP="003E1FF3">
            <w:pPr>
              <w:jc w:val="center"/>
              <w:rPr>
                <w:lang w:eastAsia="x-none"/>
              </w:rPr>
            </w:pPr>
          </w:p>
        </w:tc>
        <w:tc>
          <w:tcPr>
            <w:tcW w:w="647" w:type="pct"/>
            <w:vAlign w:val="center"/>
          </w:tcPr>
          <w:p w14:paraId="3CBE7E56" w14:textId="7E2BA9EA" w:rsidR="00B35DBB" w:rsidRPr="00C93F86" w:rsidRDefault="00B35DBB" w:rsidP="003E1FF3">
            <w:pPr>
              <w:jc w:val="center"/>
              <w:rPr>
                <w:lang w:eastAsia="x-none"/>
              </w:rPr>
            </w:pPr>
          </w:p>
        </w:tc>
        <w:tc>
          <w:tcPr>
            <w:tcW w:w="647" w:type="pct"/>
            <w:vAlign w:val="center"/>
          </w:tcPr>
          <w:p w14:paraId="73017E95" w14:textId="6572DBBE" w:rsidR="00B35DBB" w:rsidRPr="00C93F86" w:rsidRDefault="00B35DBB" w:rsidP="003E1FF3">
            <w:pPr>
              <w:jc w:val="center"/>
              <w:rPr>
                <w:lang w:eastAsia="x-none"/>
              </w:rPr>
            </w:pPr>
          </w:p>
        </w:tc>
        <w:tc>
          <w:tcPr>
            <w:tcW w:w="990" w:type="pct"/>
            <w:vAlign w:val="center"/>
          </w:tcPr>
          <w:p w14:paraId="1B621610" w14:textId="095A3A15" w:rsidR="00B35DBB" w:rsidRPr="00C93F86" w:rsidRDefault="00B35DBB" w:rsidP="003E1FF3">
            <w:pPr>
              <w:jc w:val="center"/>
              <w:rPr>
                <w:b/>
                <w:bCs/>
                <w:i/>
                <w:iCs/>
                <w:lang w:val="vi-VN" w:eastAsia="x-none"/>
              </w:rPr>
            </w:pPr>
          </w:p>
        </w:tc>
      </w:tr>
      <w:tr w:rsidR="00C93F86" w:rsidRPr="00C93F86" w14:paraId="701F10C2" w14:textId="77777777" w:rsidTr="008947B7">
        <w:tc>
          <w:tcPr>
            <w:tcW w:w="1178" w:type="pct"/>
            <w:vAlign w:val="center"/>
          </w:tcPr>
          <w:p w14:paraId="040966D9" w14:textId="77777777" w:rsidR="00B35DBB" w:rsidRPr="00C93F86" w:rsidRDefault="00B35DBB" w:rsidP="003E1FF3">
            <w:pPr>
              <w:jc w:val="center"/>
              <w:rPr>
                <w:b/>
                <w:bCs/>
                <w:i/>
                <w:iCs/>
                <w:lang w:val="vi-VN" w:eastAsia="x-none"/>
              </w:rPr>
            </w:pPr>
            <w:r w:rsidRPr="00C93F86">
              <w:rPr>
                <w:b/>
                <w:bCs/>
                <w:i/>
                <w:iCs/>
                <w:lang w:val="vi-VN" w:eastAsia="x-none"/>
              </w:rPr>
              <w:t>Tổng số câu hỏi</w:t>
            </w:r>
          </w:p>
        </w:tc>
        <w:tc>
          <w:tcPr>
            <w:tcW w:w="674" w:type="pct"/>
            <w:vAlign w:val="center"/>
          </w:tcPr>
          <w:p w14:paraId="77BB4BB3" w14:textId="77777777" w:rsidR="00B35DBB" w:rsidRPr="00C93F86" w:rsidRDefault="00B35DBB" w:rsidP="003E1FF3">
            <w:pPr>
              <w:spacing w:before="60" w:after="60"/>
              <w:jc w:val="center"/>
              <w:rPr>
                <w:b/>
                <w:bCs/>
                <w:i/>
                <w:iCs/>
                <w:lang w:val="vi-VN" w:eastAsia="x-none"/>
              </w:rPr>
            </w:pPr>
          </w:p>
        </w:tc>
        <w:tc>
          <w:tcPr>
            <w:tcW w:w="432" w:type="pct"/>
            <w:vAlign w:val="center"/>
          </w:tcPr>
          <w:p w14:paraId="187A4F3B" w14:textId="6AFEEEE6" w:rsidR="00B35DBB" w:rsidRPr="00C93F86" w:rsidRDefault="00B35DBB" w:rsidP="003E1FF3">
            <w:pPr>
              <w:jc w:val="center"/>
              <w:rPr>
                <w:b/>
                <w:bCs/>
                <w:i/>
                <w:iCs/>
                <w:lang w:eastAsia="x-none"/>
              </w:rPr>
            </w:pPr>
            <w:r w:rsidRPr="00C93F86">
              <w:rPr>
                <w:b/>
                <w:bCs/>
                <w:i/>
                <w:iCs/>
                <w:lang w:eastAsia="x-none"/>
              </w:rPr>
              <w:t>0</w:t>
            </w:r>
          </w:p>
        </w:tc>
        <w:tc>
          <w:tcPr>
            <w:tcW w:w="432" w:type="pct"/>
            <w:vAlign w:val="center"/>
          </w:tcPr>
          <w:p w14:paraId="273E41BC" w14:textId="7A38C026" w:rsidR="00B35DBB" w:rsidRPr="00C93F86" w:rsidRDefault="00B35DBB" w:rsidP="003E1FF3">
            <w:pPr>
              <w:jc w:val="center"/>
              <w:rPr>
                <w:b/>
                <w:bCs/>
                <w:i/>
                <w:iCs/>
                <w:lang w:eastAsia="x-none"/>
              </w:rPr>
            </w:pPr>
            <w:r w:rsidRPr="00C93F86">
              <w:rPr>
                <w:b/>
                <w:bCs/>
                <w:i/>
                <w:iCs/>
                <w:lang w:eastAsia="x-none"/>
              </w:rPr>
              <w:t>0</w:t>
            </w:r>
          </w:p>
        </w:tc>
        <w:tc>
          <w:tcPr>
            <w:tcW w:w="647" w:type="pct"/>
            <w:vAlign w:val="center"/>
          </w:tcPr>
          <w:p w14:paraId="67540D0F" w14:textId="2991E7C5" w:rsidR="00B35DBB" w:rsidRPr="00C93F86" w:rsidRDefault="00727145" w:rsidP="003E1FF3">
            <w:pPr>
              <w:jc w:val="center"/>
              <w:rPr>
                <w:b/>
                <w:bCs/>
                <w:i/>
                <w:iCs/>
                <w:lang w:val="vi-VN" w:eastAsia="x-none"/>
              </w:rPr>
            </w:pPr>
            <w:r>
              <w:rPr>
                <w:b/>
                <w:bCs/>
                <w:i/>
                <w:iCs/>
                <w:lang w:eastAsia="x-none"/>
              </w:rPr>
              <w:t>3</w:t>
            </w:r>
          </w:p>
        </w:tc>
        <w:tc>
          <w:tcPr>
            <w:tcW w:w="647" w:type="pct"/>
            <w:vAlign w:val="center"/>
          </w:tcPr>
          <w:p w14:paraId="1E85DC08" w14:textId="75898269" w:rsidR="00B35DBB" w:rsidRPr="009A1B4C" w:rsidRDefault="00727145" w:rsidP="003E1FF3">
            <w:pPr>
              <w:jc w:val="center"/>
              <w:rPr>
                <w:b/>
                <w:bCs/>
                <w:i/>
                <w:iCs/>
                <w:lang w:eastAsia="x-none"/>
              </w:rPr>
            </w:pPr>
            <w:r>
              <w:rPr>
                <w:b/>
                <w:bCs/>
                <w:i/>
                <w:iCs/>
                <w:lang w:eastAsia="x-none"/>
              </w:rPr>
              <w:t>1</w:t>
            </w:r>
          </w:p>
        </w:tc>
        <w:tc>
          <w:tcPr>
            <w:tcW w:w="990" w:type="pct"/>
            <w:vAlign w:val="center"/>
          </w:tcPr>
          <w:p w14:paraId="1056E1BF" w14:textId="30DAC31D" w:rsidR="00B35DBB" w:rsidRPr="00C93F86" w:rsidRDefault="00997CEB" w:rsidP="003E1FF3">
            <w:pPr>
              <w:jc w:val="center"/>
              <w:rPr>
                <w:b/>
                <w:bCs/>
                <w:lang w:val="vi-VN" w:eastAsia="x-none"/>
              </w:rPr>
            </w:pPr>
            <w:r>
              <w:rPr>
                <w:b/>
                <w:bCs/>
                <w:i/>
                <w:iCs/>
                <w:lang w:eastAsia="x-none"/>
              </w:rPr>
              <w:t>4</w:t>
            </w:r>
          </w:p>
        </w:tc>
      </w:tr>
      <w:tr w:rsidR="00C93F86" w:rsidRPr="00C93F86" w14:paraId="7DD576E1" w14:textId="77777777" w:rsidTr="008947B7">
        <w:tc>
          <w:tcPr>
            <w:tcW w:w="1178" w:type="pct"/>
            <w:vAlign w:val="center"/>
          </w:tcPr>
          <w:p w14:paraId="72D2E167" w14:textId="77777777" w:rsidR="00B35DBB" w:rsidRPr="00C93F86" w:rsidRDefault="00B35DBB" w:rsidP="003E1FF3">
            <w:pPr>
              <w:jc w:val="center"/>
              <w:rPr>
                <w:b/>
                <w:bCs/>
                <w:i/>
                <w:iCs/>
                <w:lang w:val="vi-VN" w:eastAsia="x-none"/>
              </w:rPr>
            </w:pPr>
            <w:r w:rsidRPr="00C93F86">
              <w:rPr>
                <w:b/>
                <w:bCs/>
                <w:i/>
                <w:iCs/>
                <w:lang w:eastAsia="x-none"/>
              </w:rPr>
              <w:t xml:space="preserve">Tỷ </w:t>
            </w:r>
            <w:r w:rsidRPr="00C93F86">
              <w:rPr>
                <w:b/>
                <w:bCs/>
                <w:i/>
                <w:iCs/>
                <w:lang w:val="vi-VN" w:eastAsia="x-none"/>
              </w:rPr>
              <w:t>trọng</w:t>
            </w:r>
          </w:p>
        </w:tc>
        <w:tc>
          <w:tcPr>
            <w:tcW w:w="674" w:type="pct"/>
            <w:vAlign w:val="center"/>
          </w:tcPr>
          <w:p w14:paraId="1F1E2115" w14:textId="77777777" w:rsidR="00B35DBB" w:rsidRPr="00C93F86" w:rsidRDefault="00B35DBB" w:rsidP="003E1FF3">
            <w:pPr>
              <w:spacing w:before="60" w:after="60"/>
              <w:jc w:val="center"/>
              <w:rPr>
                <w:b/>
                <w:bCs/>
                <w:i/>
                <w:iCs/>
                <w:lang w:val="vi-VN" w:eastAsia="x-none"/>
              </w:rPr>
            </w:pPr>
          </w:p>
        </w:tc>
        <w:tc>
          <w:tcPr>
            <w:tcW w:w="432" w:type="pct"/>
            <w:vAlign w:val="center"/>
          </w:tcPr>
          <w:p w14:paraId="4F46463D" w14:textId="511FE06B" w:rsidR="00B35DBB" w:rsidRPr="00C93F86" w:rsidRDefault="00B35DBB" w:rsidP="003E1FF3">
            <w:pPr>
              <w:jc w:val="center"/>
              <w:rPr>
                <w:b/>
                <w:bCs/>
                <w:i/>
                <w:iCs/>
                <w:lang w:eastAsia="x-none"/>
              </w:rPr>
            </w:pPr>
            <w:r w:rsidRPr="00C93F86">
              <w:rPr>
                <w:b/>
                <w:bCs/>
                <w:i/>
                <w:iCs/>
                <w:lang w:eastAsia="x-none"/>
              </w:rPr>
              <w:t>0%</w:t>
            </w:r>
          </w:p>
        </w:tc>
        <w:tc>
          <w:tcPr>
            <w:tcW w:w="432" w:type="pct"/>
            <w:vAlign w:val="center"/>
          </w:tcPr>
          <w:p w14:paraId="5601737E" w14:textId="6E307155" w:rsidR="00B35DBB" w:rsidRPr="00C93F86" w:rsidRDefault="00B35DBB" w:rsidP="003E1FF3">
            <w:pPr>
              <w:jc w:val="center"/>
              <w:rPr>
                <w:b/>
                <w:bCs/>
                <w:i/>
                <w:iCs/>
                <w:lang w:eastAsia="x-none"/>
              </w:rPr>
            </w:pPr>
            <w:r w:rsidRPr="00C93F86">
              <w:rPr>
                <w:b/>
                <w:bCs/>
                <w:i/>
                <w:iCs/>
                <w:lang w:eastAsia="x-none"/>
              </w:rPr>
              <w:t>0%</w:t>
            </w:r>
          </w:p>
        </w:tc>
        <w:tc>
          <w:tcPr>
            <w:tcW w:w="647" w:type="pct"/>
            <w:vAlign w:val="center"/>
          </w:tcPr>
          <w:p w14:paraId="61E7F56C" w14:textId="5FC38763" w:rsidR="00B35DBB" w:rsidRPr="00C93F86" w:rsidRDefault="00727145" w:rsidP="003E1FF3">
            <w:pPr>
              <w:jc w:val="center"/>
              <w:rPr>
                <w:b/>
                <w:bCs/>
                <w:i/>
                <w:iCs/>
                <w:lang w:eastAsia="x-none"/>
              </w:rPr>
            </w:pPr>
            <w:r>
              <w:rPr>
                <w:b/>
                <w:bCs/>
                <w:i/>
                <w:iCs/>
                <w:lang w:eastAsia="x-none"/>
              </w:rPr>
              <w:t>75</w:t>
            </w:r>
            <w:r w:rsidR="00B35DBB" w:rsidRPr="00C93F86">
              <w:rPr>
                <w:b/>
                <w:bCs/>
                <w:i/>
                <w:iCs/>
                <w:lang w:eastAsia="x-none"/>
              </w:rPr>
              <w:t>%</w:t>
            </w:r>
          </w:p>
        </w:tc>
        <w:tc>
          <w:tcPr>
            <w:tcW w:w="647" w:type="pct"/>
            <w:vAlign w:val="center"/>
          </w:tcPr>
          <w:p w14:paraId="1ABF256D" w14:textId="7F267A26" w:rsidR="00B35DBB" w:rsidRPr="00C93F86" w:rsidRDefault="00727145" w:rsidP="003E1FF3">
            <w:pPr>
              <w:jc w:val="center"/>
              <w:rPr>
                <w:b/>
                <w:bCs/>
                <w:i/>
                <w:iCs/>
                <w:lang w:eastAsia="x-none"/>
              </w:rPr>
            </w:pPr>
            <w:r>
              <w:rPr>
                <w:b/>
                <w:bCs/>
                <w:i/>
                <w:iCs/>
                <w:lang w:eastAsia="x-none"/>
              </w:rPr>
              <w:t>25</w:t>
            </w:r>
            <w:r w:rsidR="00B35DBB" w:rsidRPr="00C93F86">
              <w:rPr>
                <w:b/>
                <w:bCs/>
                <w:i/>
                <w:iCs/>
                <w:lang w:eastAsia="x-none"/>
              </w:rPr>
              <w:t>%</w:t>
            </w:r>
          </w:p>
        </w:tc>
        <w:tc>
          <w:tcPr>
            <w:tcW w:w="990" w:type="pct"/>
            <w:vAlign w:val="center"/>
          </w:tcPr>
          <w:p w14:paraId="320B7D5F" w14:textId="72CBE2C4" w:rsidR="00B35DBB" w:rsidRPr="00C93F86" w:rsidRDefault="00B35DBB" w:rsidP="003E1FF3">
            <w:pPr>
              <w:jc w:val="center"/>
              <w:rPr>
                <w:b/>
                <w:bCs/>
                <w:i/>
                <w:iCs/>
                <w:lang w:val="vi-VN" w:eastAsia="x-none"/>
              </w:rPr>
            </w:pPr>
            <w:r w:rsidRPr="00C93F86">
              <w:rPr>
                <w:b/>
                <w:bCs/>
                <w:i/>
                <w:iCs/>
                <w:lang w:eastAsia="x-none"/>
              </w:rPr>
              <w:t>10</w:t>
            </w:r>
            <w:r w:rsidRPr="00C93F86">
              <w:rPr>
                <w:b/>
                <w:bCs/>
                <w:i/>
                <w:iCs/>
                <w:lang w:val="vi-VN" w:eastAsia="x-none"/>
              </w:rPr>
              <w:t>0</w:t>
            </w:r>
            <w:r w:rsidRPr="00C93F86">
              <w:rPr>
                <w:b/>
                <w:bCs/>
                <w:i/>
                <w:iCs/>
                <w:lang w:eastAsia="x-none"/>
              </w:rPr>
              <w:t>%</w:t>
            </w:r>
          </w:p>
        </w:tc>
      </w:tr>
    </w:tbl>
    <w:p w14:paraId="52FB5284" w14:textId="3B391A7A" w:rsidR="00D05DF5" w:rsidRPr="00C93F86" w:rsidRDefault="00D05DF5" w:rsidP="00A36BA1">
      <w:pPr>
        <w:spacing w:before="120" w:after="40" w:line="288" w:lineRule="auto"/>
        <w:rPr>
          <w:b/>
          <w:bCs/>
          <w:lang w:val="vi-VN" w:eastAsia="x-none"/>
        </w:rPr>
      </w:pPr>
      <w:r w:rsidRPr="00C93F86">
        <w:rPr>
          <w:b/>
          <w:bCs/>
          <w:lang w:eastAsia="x-none"/>
        </w:rPr>
        <w:t xml:space="preserve">Rubric </w:t>
      </w:r>
      <w:r w:rsidRPr="00C93F86">
        <w:rPr>
          <w:b/>
          <w:bCs/>
          <w:lang w:val="vi-VN" w:eastAsia="x-none"/>
        </w:rPr>
        <w:t>3</w:t>
      </w:r>
      <w:r w:rsidRPr="00C93F86">
        <w:rPr>
          <w:b/>
          <w:bCs/>
          <w:lang w:eastAsia="x-none"/>
        </w:rPr>
        <w:t xml:space="preserve">. Đánh giá bài tập </w:t>
      </w:r>
      <w:r w:rsidR="00611600" w:rsidRPr="00C93F86">
        <w:rPr>
          <w:b/>
          <w:bCs/>
          <w:lang w:eastAsia="x-none"/>
        </w:rPr>
        <w:t>nhóm</w:t>
      </w:r>
    </w:p>
    <w:p w14:paraId="0E9965A7" w14:textId="14498589" w:rsidR="00D05DF5" w:rsidRPr="00C93F86" w:rsidRDefault="00D05DF5" w:rsidP="00334EB4">
      <w:pPr>
        <w:pStyle w:val="ListParagraph"/>
        <w:numPr>
          <w:ilvl w:val="0"/>
          <w:numId w:val="26"/>
        </w:numPr>
        <w:spacing w:before="60" w:after="40" w:line="288" w:lineRule="auto"/>
        <w:ind w:left="284" w:hanging="284"/>
        <w:jc w:val="both"/>
        <w:rPr>
          <w:lang w:eastAsia="x-none"/>
        </w:rPr>
      </w:pPr>
      <w:r w:rsidRPr="00C93F86">
        <w:rPr>
          <w:lang w:eastAsia="x-none"/>
        </w:rPr>
        <w:t xml:space="preserve">Trọng số: 20% (thành phần thứ </w:t>
      </w:r>
      <w:r w:rsidRPr="00C93F86">
        <w:rPr>
          <w:lang w:val="vi-VN" w:eastAsia="x-none"/>
        </w:rPr>
        <w:t>hai</w:t>
      </w:r>
      <w:r w:rsidRPr="00C93F86">
        <w:rPr>
          <w:lang w:eastAsia="x-none"/>
        </w:rPr>
        <w:t xml:space="preserve"> của điểm đánh giá 40%)</w:t>
      </w:r>
      <w:r w:rsidR="00AF3929" w:rsidRPr="00C93F86">
        <w:rPr>
          <w:lang w:eastAsia="x-none"/>
        </w:rPr>
        <w:t>.</w:t>
      </w:r>
    </w:p>
    <w:p w14:paraId="1EAE0847" w14:textId="3B8D9905" w:rsidR="003E1FF3" w:rsidRPr="00C93F86" w:rsidRDefault="003E1FF3" w:rsidP="00334EB4">
      <w:pPr>
        <w:pStyle w:val="ListParagraph"/>
        <w:numPr>
          <w:ilvl w:val="0"/>
          <w:numId w:val="26"/>
        </w:numPr>
        <w:spacing w:before="60" w:after="40" w:line="288" w:lineRule="auto"/>
        <w:ind w:left="284" w:hanging="284"/>
        <w:jc w:val="both"/>
        <w:rPr>
          <w:lang w:eastAsia="x-none"/>
        </w:rPr>
      </w:pPr>
      <w:r w:rsidRPr="00C93F86">
        <w:rPr>
          <w:lang w:val="vi-VN" w:eastAsia="x-none"/>
        </w:rPr>
        <w:t>Sinh viên được gợi ý</w:t>
      </w:r>
      <w:r w:rsidRPr="00C93F86">
        <w:rPr>
          <w:lang w:eastAsia="x-none"/>
        </w:rPr>
        <w:t xml:space="preserve"> </w:t>
      </w:r>
      <w:r w:rsidR="006940C0" w:rsidRPr="00C93F86">
        <w:rPr>
          <w:lang w:eastAsia="x-none"/>
        </w:rPr>
        <w:t>một số</w:t>
      </w:r>
      <w:r w:rsidRPr="00C93F86">
        <w:rPr>
          <w:lang w:eastAsia="x-none"/>
        </w:rPr>
        <w:t xml:space="preserve"> </w:t>
      </w:r>
      <w:r w:rsidR="009670A5" w:rsidRPr="00C93F86">
        <w:rPr>
          <w:lang w:eastAsia="x-none"/>
        </w:rPr>
        <w:t xml:space="preserve">nhóm </w:t>
      </w:r>
      <w:r w:rsidRPr="00C93F86">
        <w:rPr>
          <w:lang w:eastAsia="x-none"/>
        </w:rPr>
        <w:t xml:space="preserve">chủ đề </w:t>
      </w:r>
      <w:r w:rsidR="00983284" w:rsidRPr="00C93F86">
        <w:rPr>
          <w:lang w:eastAsia="x-none"/>
        </w:rPr>
        <w:t xml:space="preserve">nghiên cứu, </w:t>
      </w:r>
      <w:r w:rsidR="006940C0" w:rsidRPr="00C93F86">
        <w:rPr>
          <w:lang w:eastAsia="x-none"/>
        </w:rPr>
        <w:t>triển khai cài đặt</w:t>
      </w:r>
      <w:r w:rsidRPr="00C93F86">
        <w:rPr>
          <w:lang w:eastAsia="x-none"/>
        </w:rPr>
        <w:t xml:space="preserve"> </w:t>
      </w:r>
      <w:r w:rsidR="006940C0" w:rsidRPr="00C93F86">
        <w:t xml:space="preserve">thử nghiệm </w:t>
      </w:r>
      <w:r w:rsidR="00611600" w:rsidRPr="00C93F86">
        <w:t xml:space="preserve">các mô đun, chức năng </w:t>
      </w:r>
      <w:r w:rsidRPr="00C93F86">
        <w:t>chương trình phần mềm</w:t>
      </w:r>
      <w:r w:rsidR="006940C0" w:rsidRPr="00C93F86">
        <w:t xml:space="preserve"> sử dụng các thuật toán</w:t>
      </w:r>
      <w:r w:rsidR="00611600" w:rsidRPr="00C93F86">
        <w:t>,</w:t>
      </w:r>
      <w:r w:rsidR="006940C0" w:rsidRPr="00C93F86">
        <w:t xml:space="preserve"> các kỹ thuật trong trí tuệ nhân tạo để giải quyết các vấn đề trong thực tế. Ví dụ:</w:t>
      </w:r>
    </w:p>
    <w:p w14:paraId="33FB5CB7" w14:textId="4A378E79" w:rsidR="00B9728D" w:rsidRPr="00C93F86" w:rsidRDefault="00983284" w:rsidP="00334EB4">
      <w:pPr>
        <w:pStyle w:val="ListParagraph"/>
        <w:numPr>
          <w:ilvl w:val="0"/>
          <w:numId w:val="43"/>
        </w:numPr>
        <w:spacing w:before="60" w:after="40" w:line="288" w:lineRule="auto"/>
        <w:ind w:left="567" w:hanging="283"/>
        <w:jc w:val="both"/>
      </w:pPr>
      <w:r w:rsidRPr="00C93F86">
        <w:t>G</w:t>
      </w:r>
      <w:r w:rsidR="006940C0" w:rsidRPr="00C93F86">
        <w:t>iải quyết vấn đề</w:t>
      </w:r>
      <w:r w:rsidR="00B9728D" w:rsidRPr="00C93F86">
        <w:t xml:space="preserve"> </w:t>
      </w:r>
      <w:r w:rsidR="006940C0" w:rsidRPr="00C93F86">
        <w:t>bằng tìm kiếm sử dụng các</w:t>
      </w:r>
      <w:r w:rsidR="00B9728D" w:rsidRPr="00C93F86">
        <w:t xml:space="preserve"> thuật toán </w:t>
      </w:r>
      <w:r w:rsidR="006940C0" w:rsidRPr="00C93F86">
        <w:t xml:space="preserve">tìm kiếm </w:t>
      </w:r>
      <w:r w:rsidRPr="00C93F86">
        <w:t>trên đồ thị</w:t>
      </w:r>
      <w:r w:rsidR="006940C0" w:rsidRPr="00C93F86">
        <w:t>.</w:t>
      </w:r>
    </w:p>
    <w:p w14:paraId="6F69F42A" w14:textId="5E7674BD" w:rsidR="006940C0" w:rsidRPr="00C93F86" w:rsidRDefault="00983284" w:rsidP="00334EB4">
      <w:pPr>
        <w:pStyle w:val="ListParagraph"/>
        <w:numPr>
          <w:ilvl w:val="0"/>
          <w:numId w:val="43"/>
        </w:numPr>
        <w:spacing w:before="60" w:after="40" w:line="288" w:lineRule="auto"/>
        <w:ind w:left="567" w:hanging="283"/>
        <w:jc w:val="both"/>
      </w:pPr>
      <w:r w:rsidRPr="00C93F86">
        <w:t>L</w:t>
      </w:r>
      <w:r w:rsidR="006940C0" w:rsidRPr="00C93F86">
        <w:t xml:space="preserve">ôgíc mệnh đề, lôgíc vị từ sử dụng các thuật toán chứng minh </w:t>
      </w:r>
      <w:r w:rsidRPr="00C93F86">
        <w:t>tách - chuyển vế và hợp giải</w:t>
      </w:r>
      <w:r w:rsidR="006940C0" w:rsidRPr="00C93F86">
        <w:t>.</w:t>
      </w:r>
    </w:p>
    <w:p w14:paraId="0CEA5DB8" w14:textId="284C6FE1" w:rsidR="006940C0" w:rsidRPr="00C93F86" w:rsidRDefault="00983284" w:rsidP="00334EB4">
      <w:pPr>
        <w:pStyle w:val="ListParagraph"/>
        <w:numPr>
          <w:ilvl w:val="0"/>
          <w:numId w:val="43"/>
        </w:numPr>
        <w:spacing w:before="60" w:after="40" w:line="288" w:lineRule="auto"/>
        <w:ind w:left="567" w:hanging="283"/>
        <w:jc w:val="both"/>
      </w:pPr>
      <w:r w:rsidRPr="00C93F86">
        <w:t>X</w:t>
      </w:r>
      <w:r w:rsidR="006940C0" w:rsidRPr="00C93F86">
        <w:t xml:space="preserve">ử lý tri thức sử dụng các </w:t>
      </w:r>
      <w:r w:rsidRPr="00C93F86">
        <w:t>mô tơ suy diễn</w:t>
      </w:r>
      <w:r w:rsidR="006940C0" w:rsidRPr="00C93F86">
        <w:t xml:space="preserve"> </w:t>
      </w:r>
      <w:r w:rsidRPr="00C93F86">
        <w:t>tiến và suy diễn lùi</w:t>
      </w:r>
      <w:r w:rsidR="00611600" w:rsidRPr="00C93F86">
        <w:t>.</w:t>
      </w:r>
    </w:p>
    <w:p w14:paraId="42CE14FE" w14:textId="3BA09BFE" w:rsidR="00983284" w:rsidRPr="00C93F86" w:rsidRDefault="00983284" w:rsidP="00334EB4">
      <w:pPr>
        <w:pStyle w:val="ListParagraph"/>
        <w:numPr>
          <w:ilvl w:val="0"/>
          <w:numId w:val="43"/>
        </w:numPr>
        <w:spacing w:before="60" w:after="40" w:line="288" w:lineRule="auto"/>
        <w:ind w:left="567" w:hanging="283"/>
        <w:jc w:val="both"/>
      </w:pPr>
      <w:r w:rsidRPr="00C93F86">
        <w:t>Nghiên cứu về học máy và cài đặt thử nghiệm các thuật toán học máy.</w:t>
      </w:r>
    </w:p>
    <w:p w14:paraId="765F9178" w14:textId="0AE62EDD" w:rsidR="003E1FF3" w:rsidRPr="00C93F86" w:rsidRDefault="00983284" w:rsidP="00334EB4">
      <w:pPr>
        <w:pStyle w:val="ListParagraph"/>
        <w:numPr>
          <w:ilvl w:val="0"/>
          <w:numId w:val="43"/>
        </w:numPr>
        <w:spacing w:before="60" w:after="40" w:line="288" w:lineRule="auto"/>
        <w:ind w:left="567" w:hanging="283"/>
        <w:jc w:val="both"/>
      </w:pPr>
      <w:r w:rsidRPr="00C93F86">
        <w:t>Nghiên cứu, thiết kế</w:t>
      </w:r>
      <w:r w:rsidR="00611600" w:rsidRPr="00C93F86">
        <w:t xml:space="preserve"> và cài đặt thử nghiệm</w:t>
      </w:r>
      <w:r w:rsidRPr="00C93F86">
        <w:t xml:space="preserve"> mạng nơ ron nhân tạo </w:t>
      </w:r>
      <w:r w:rsidR="00611600" w:rsidRPr="00C93F86">
        <w:t xml:space="preserve">áp dụng trong một số lĩnh vực: Nhận dạng ảnh, chữ </w:t>
      </w:r>
      <w:proofErr w:type="gramStart"/>
      <w:r w:rsidR="00611600" w:rsidRPr="00C93F86">
        <w:t>viết,…</w:t>
      </w:r>
      <w:proofErr w:type="gramEnd"/>
      <w:r w:rsidR="00611600" w:rsidRPr="00C93F86">
        <w:t>.</w:t>
      </w:r>
      <w:r w:rsidRPr="00C93F86">
        <w:t>.</w:t>
      </w:r>
    </w:p>
    <w:p w14:paraId="49744490" w14:textId="007CC6C5" w:rsidR="009670A5" w:rsidRPr="00C93F86" w:rsidRDefault="009670A5" w:rsidP="00334EB4">
      <w:pPr>
        <w:pStyle w:val="ListParagraph"/>
        <w:numPr>
          <w:ilvl w:val="0"/>
          <w:numId w:val="43"/>
        </w:numPr>
        <w:spacing w:before="60" w:after="40" w:line="288" w:lineRule="auto"/>
        <w:ind w:left="567" w:hanging="283"/>
        <w:jc w:val="both"/>
      </w:pPr>
      <w:r w:rsidRPr="00C93F86">
        <w:t xml:space="preserve">Nghiên cứu </w:t>
      </w:r>
      <w:r w:rsidR="00611600" w:rsidRPr="00C93F86">
        <w:t xml:space="preserve">về </w:t>
      </w:r>
      <w:r w:rsidRPr="00C93F86">
        <w:t xml:space="preserve">lôgíc mờ và cài đặt </w:t>
      </w:r>
      <w:r w:rsidR="00274EB3" w:rsidRPr="00C93F86">
        <w:t xml:space="preserve">thử nghiệm </w:t>
      </w:r>
      <w:r w:rsidRPr="00C93F86">
        <w:t>chương trình phần mềm sử dụng lôgíc mờ</w:t>
      </w:r>
      <w:r w:rsidR="00274EB3" w:rsidRPr="00C93F86">
        <w:t xml:space="preserve"> để giải quyết vấn đề trong thực tế</w:t>
      </w:r>
      <w:r w:rsidRPr="00C93F86">
        <w:t>.</w:t>
      </w:r>
    </w:p>
    <w:p w14:paraId="3D4E65A6" w14:textId="10E06097" w:rsidR="003E1FF3" w:rsidRPr="00C93F86" w:rsidRDefault="003E1FF3" w:rsidP="00334EB4">
      <w:pPr>
        <w:pStyle w:val="ListParagraph"/>
        <w:numPr>
          <w:ilvl w:val="0"/>
          <w:numId w:val="43"/>
        </w:numPr>
        <w:spacing w:before="60" w:after="40" w:line="288" w:lineRule="auto"/>
        <w:ind w:left="567" w:hanging="283"/>
        <w:jc w:val="both"/>
      </w:pPr>
      <w:r w:rsidRPr="00C93F86">
        <w:t xml:space="preserve">Nghiên cứu </w:t>
      </w:r>
      <w:r w:rsidR="00AA1D84" w:rsidRPr="00C93F86">
        <w:t xml:space="preserve">và </w:t>
      </w:r>
      <w:r w:rsidRPr="00C93F86">
        <w:t xml:space="preserve">cài đặt </w:t>
      </w:r>
      <w:r w:rsidR="00611600" w:rsidRPr="00C93F86">
        <w:t xml:space="preserve">thử nghiệm </w:t>
      </w:r>
      <w:r w:rsidRPr="00C93F86">
        <w:t>các thuật toán</w:t>
      </w:r>
      <w:r w:rsidR="00611600" w:rsidRPr="00C93F86">
        <w:t>, kỹ thuật</w:t>
      </w:r>
      <w:r w:rsidRPr="00C93F86">
        <w:t xml:space="preserve"> </w:t>
      </w:r>
      <w:r w:rsidR="00AA1D84" w:rsidRPr="00C93F86">
        <w:t>học sâu (deep learning)</w:t>
      </w:r>
      <w:r w:rsidR="00274EB3" w:rsidRPr="00C93F86">
        <w:t>.</w:t>
      </w:r>
    </w:p>
    <w:p w14:paraId="15EFFCC7" w14:textId="3D87E9EA" w:rsidR="003E1FF3" w:rsidRPr="00C93F86" w:rsidRDefault="003E1FF3" w:rsidP="00334EB4">
      <w:pPr>
        <w:pStyle w:val="ListParagraph"/>
        <w:numPr>
          <w:ilvl w:val="0"/>
          <w:numId w:val="43"/>
        </w:numPr>
        <w:spacing w:before="60" w:after="40" w:line="288" w:lineRule="auto"/>
        <w:ind w:left="567" w:hanging="283"/>
        <w:jc w:val="both"/>
      </w:pPr>
      <w:r w:rsidRPr="00C93F86">
        <w:t xml:space="preserve">Nghiên cứu về xử lý ngôn ngữ tự nhiên, các bài toán trong lĩnh vực xử lý ngôn ngữ tự nhiên (Tiếng Anh, </w:t>
      </w:r>
      <w:proofErr w:type="gramStart"/>
      <w:r w:rsidRPr="00C93F86">
        <w:t>Việt,…</w:t>
      </w:r>
      <w:proofErr w:type="gramEnd"/>
      <w:r w:rsidRPr="00C93F86">
        <w:t xml:space="preserve">.) và cài đặt </w:t>
      </w:r>
      <w:r w:rsidR="00611600" w:rsidRPr="00C93F86">
        <w:t>thử nghiệm phần mềm</w:t>
      </w:r>
      <w:r w:rsidRPr="00C93F86">
        <w:t xml:space="preserve"> ứng dụng</w:t>
      </w:r>
      <w:r w:rsidR="00611600" w:rsidRPr="00C93F86">
        <w:t>.</w:t>
      </w:r>
    </w:p>
    <w:p w14:paraId="1D8B7013" w14:textId="717FDDF5" w:rsidR="003E1FF3" w:rsidRPr="00C93F86" w:rsidRDefault="003E1FF3" w:rsidP="00334EB4">
      <w:pPr>
        <w:pStyle w:val="ListParagraph"/>
        <w:numPr>
          <w:ilvl w:val="0"/>
          <w:numId w:val="43"/>
        </w:numPr>
        <w:spacing w:before="60" w:after="40" w:line="288" w:lineRule="auto"/>
        <w:ind w:left="567" w:hanging="283"/>
        <w:jc w:val="both"/>
      </w:pPr>
      <w:r w:rsidRPr="00C93F86">
        <w:t xml:space="preserve">Nghiên cứu </w:t>
      </w:r>
      <w:r w:rsidR="009F21D2" w:rsidRPr="00C93F86">
        <w:t xml:space="preserve">và cài đặt thử nghiệm </w:t>
      </w:r>
      <w:r w:rsidRPr="00C93F86">
        <w:t xml:space="preserve">về các </w:t>
      </w:r>
      <w:r w:rsidR="009F21D2" w:rsidRPr="00C93F86">
        <w:t>vấn</w:t>
      </w:r>
      <w:r w:rsidRPr="00C93F86">
        <w:t xml:space="preserve"> </w:t>
      </w:r>
      <w:r w:rsidR="009F21D2" w:rsidRPr="00C93F86">
        <w:t xml:space="preserve">đề </w:t>
      </w:r>
      <w:r w:rsidRPr="00C93F86">
        <w:t xml:space="preserve">khác trong trí tuệ nhân tạo </w:t>
      </w:r>
      <w:r w:rsidR="009F21D2" w:rsidRPr="00C93F86">
        <w:t>như: H</w:t>
      </w:r>
      <w:r w:rsidRPr="00C93F86">
        <w:t xml:space="preserve">ệ hỗ trợ ra quyết định, hệ chuyên </w:t>
      </w:r>
      <w:proofErr w:type="gramStart"/>
      <w:r w:rsidRPr="00C93F86">
        <w:t>gia,…</w:t>
      </w:r>
      <w:proofErr w:type="gramEnd"/>
      <w:r w:rsidR="009670A5" w:rsidRPr="00C93F86">
        <w:t>.</w:t>
      </w:r>
    </w:p>
    <w:p w14:paraId="4CF9DF15" w14:textId="06F033B9" w:rsidR="00D05DF5" w:rsidRPr="00C93F86" w:rsidRDefault="009670A5" w:rsidP="00334EB4">
      <w:pPr>
        <w:spacing w:before="60" w:after="40" w:line="288" w:lineRule="auto"/>
        <w:jc w:val="both"/>
      </w:pPr>
      <w:r w:rsidRPr="00C93F86">
        <w:rPr>
          <w:lang w:val="vi-VN"/>
        </w:rPr>
        <w:lastRenderedPageBreak/>
        <w:t xml:space="preserve">Bên cạnh các </w:t>
      </w:r>
      <w:r w:rsidRPr="00C93F86">
        <w:t>nhóm chủ đề</w:t>
      </w:r>
      <w:r w:rsidRPr="00C93F86">
        <w:rPr>
          <w:lang w:val="vi-VN"/>
        </w:rPr>
        <w:t xml:space="preserve"> trên, </w:t>
      </w:r>
      <w:r w:rsidR="00C817DC" w:rsidRPr="00C93F86">
        <w:t xml:space="preserve">các nhóm </w:t>
      </w:r>
      <w:r w:rsidR="00D05DF5" w:rsidRPr="00C93F86">
        <w:rPr>
          <w:lang w:val="vi-VN"/>
        </w:rPr>
        <w:t>sinh viên có thể đề</w:t>
      </w:r>
      <w:r w:rsidR="001A495B" w:rsidRPr="00C93F86">
        <w:t xml:space="preserve"> xuất các </w:t>
      </w:r>
      <w:r w:rsidRPr="00C93F86">
        <w:t>chủ đề</w:t>
      </w:r>
      <w:r w:rsidR="00D05DF5" w:rsidRPr="00C93F86">
        <w:rPr>
          <w:lang w:val="vi-VN"/>
        </w:rPr>
        <w:t xml:space="preserve"> </w:t>
      </w:r>
      <w:r w:rsidR="002054B3" w:rsidRPr="00C93F86">
        <w:t xml:space="preserve">khác cho </w:t>
      </w:r>
      <w:r w:rsidR="006E14D4" w:rsidRPr="00C93F86">
        <w:t>B</w:t>
      </w:r>
      <w:r w:rsidRPr="00C93F86">
        <w:t>ài tập</w:t>
      </w:r>
      <w:r w:rsidR="002054B3" w:rsidRPr="00C93F86">
        <w:t xml:space="preserve"> </w:t>
      </w:r>
      <w:r w:rsidR="00C817DC" w:rsidRPr="00C93F86">
        <w:t>nhóm</w:t>
      </w:r>
      <w:r w:rsidR="00D05DF5" w:rsidRPr="00C93F86">
        <w:rPr>
          <w:lang w:val="vi-VN"/>
        </w:rPr>
        <w:t>, tuy nhiên cần có sự đồng ý của gi</w:t>
      </w:r>
      <w:r w:rsidRPr="00C93F86">
        <w:t>ảng</w:t>
      </w:r>
      <w:r w:rsidR="00D05DF5" w:rsidRPr="00C93F86">
        <w:rPr>
          <w:lang w:val="vi-VN"/>
        </w:rPr>
        <w:t xml:space="preserve"> viên </w:t>
      </w:r>
      <w:r w:rsidRPr="00C93F86">
        <w:t xml:space="preserve">giảng </w:t>
      </w:r>
      <w:r w:rsidR="00D05DF5" w:rsidRPr="00C93F86">
        <w:rPr>
          <w:lang w:val="vi-VN"/>
        </w:rPr>
        <w:t>dạy. Các tiêu ch</w:t>
      </w:r>
      <w:r w:rsidR="00611600" w:rsidRPr="00C93F86">
        <w:t>ỉ</w:t>
      </w:r>
      <w:r w:rsidR="00D05DF5" w:rsidRPr="00C93F86">
        <w:rPr>
          <w:lang w:val="vi-VN"/>
        </w:rPr>
        <w:t xml:space="preserve"> để đánh giá sản phẩm </w:t>
      </w:r>
      <w:r w:rsidRPr="00C93F86">
        <w:t xml:space="preserve">của Bài tập </w:t>
      </w:r>
      <w:r w:rsidR="002054B3" w:rsidRPr="00C93F86">
        <w:t xml:space="preserve">nhóm </w:t>
      </w:r>
      <w:r w:rsidR="00D05DF5" w:rsidRPr="00C93F86">
        <w:rPr>
          <w:lang w:val="vi-VN"/>
        </w:rPr>
        <w:t>như sau:</w:t>
      </w:r>
    </w:p>
    <w:p w14:paraId="656F34F1" w14:textId="77777777" w:rsidR="00622EE1" w:rsidRPr="00C93F86" w:rsidRDefault="00622EE1" w:rsidP="00AF3929">
      <w:pPr>
        <w:jc w:val="both"/>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8" w:type="dxa"/>
          <w:left w:w="28" w:type="dxa"/>
          <w:bottom w:w="28" w:type="dxa"/>
          <w:right w:w="57" w:type="dxa"/>
        </w:tblCellMar>
        <w:tblLook w:val="01E0" w:firstRow="1" w:lastRow="1" w:firstColumn="1" w:lastColumn="1" w:noHBand="0" w:noVBand="0"/>
      </w:tblPr>
      <w:tblGrid>
        <w:gridCol w:w="880"/>
        <w:gridCol w:w="655"/>
        <w:gridCol w:w="708"/>
        <w:gridCol w:w="1897"/>
        <w:gridCol w:w="1984"/>
        <w:gridCol w:w="1701"/>
        <w:gridCol w:w="1871"/>
      </w:tblGrid>
      <w:tr w:rsidR="00C93F86" w:rsidRPr="00C93F86" w14:paraId="1315696E" w14:textId="77777777" w:rsidTr="00821386">
        <w:trPr>
          <w:trHeight w:val="230"/>
        </w:trPr>
        <w:tc>
          <w:tcPr>
            <w:tcW w:w="454" w:type="pct"/>
            <w:vMerge w:val="restart"/>
            <w:shd w:val="clear" w:color="auto" w:fill="E2EFD9" w:themeFill="accent6" w:themeFillTint="33"/>
            <w:tcMar>
              <w:left w:w="28" w:type="dxa"/>
              <w:right w:w="28" w:type="dxa"/>
            </w:tcMar>
            <w:vAlign w:val="center"/>
          </w:tcPr>
          <w:p w14:paraId="3120B41A" w14:textId="77777777" w:rsidR="00622EE1" w:rsidRPr="00C93F86" w:rsidRDefault="00622EE1" w:rsidP="002A0980">
            <w:pPr>
              <w:jc w:val="center"/>
              <w:rPr>
                <w:b/>
                <w:lang w:val="vi"/>
              </w:rPr>
            </w:pPr>
            <w:r w:rsidRPr="00C93F86">
              <w:rPr>
                <w:b/>
                <w:lang w:val="vi"/>
              </w:rPr>
              <w:t>Tiêu chí đánh giá</w:t>
            </w:r>
          </w:p>
        </w:tc>
        <w:tc>
          <w:tcPr>
            <w:tcW w:w="338" w:type="pct"/>
            <w:vMerge w:val="restart"/>
            <w:shd w:val="clear" w:color="auto" w:fill="E2EFD9" w:themeFill="accent6" w:themeFillTint="33"/>
            <w:tcMar>
              <w:left w:w="28" w:type="dxa"/>
              <w:right w:w="28" w:type="dxa"/>
            </w:tcMar>
            <w:vAlign w:val="center"/>
          </w:tcPr>
          <w:p w14:paraId="4EAA0DA1" w14:textId="77777777" w:rsidR="00622EE1" w:rsidRPr="00C93F86" w:rsidRDefault="00622EE1" w:rsidP="002A0980">
            <w:pPr>
              <w:jc w:val="center"/>
              <w:rPr>
                <w:b/>
                <w:lang w:val="vi"/>
              </w:rPr>
            </w:pPr>
            <w:r w:rsidRPr="00C93F86">
              <w:rPr>
                <w:b/>
                <w:lang w:val="vi"/>
              </w:rPr>
              <w:t>C</w:t>
            </w:r>
            <w:r w:rsidRPr="00C93F86">
              <w:rPr>
                <w:b/>
                <w:lang w:val="vi-VN"/>
              </w:rPr>
              <w:t>LO</w:t>
            </w:r>
          </w:p>
        </w:tc>
        <w:tc>
          <w:tcPr>
            <w:tcW w:w="365" w:type="pct"/>
            <w:vMerge w:val="restart"/>
            <w:shd w:val="clear" w:color="auto" w:fill="E2EFD9" w:themeFill="accent6" w:themeFillTint="33"/>
            <w:tcMar>
              <w:left w:w="28" w:type="dxa"/>
              <w:right w:w="28" w:type="dxa"/>
            </w:tcMar>
            <w:vAlign w:val="center"/>
          </w:tcPr>
          <w:p w14:paraId="6CD9BE90" w14:textId="77777777" w:rsidR="00622EE1" w:rsidRPr="00C93F86" w:rsidRDefault="00622EE1" w:rsidP="002A0980">
            <w:pPr>
              <w:jc w:val="center"/>
              <w:rPr>
                <w:b/>
                <w:lang w:val="vi-VN"/>
              </w:rPr>
            </w:pPr>
            <w:r w:rsidRPr="00C93F86">
              <w:rPr>
                <w:b/>
                <w:lang w:val="vi"/>
              </w:rPr>
              <w:t>Trọng số</w:t>
            </w:r>
            <w:r w:rsidRPr="00C93F86">
              <w:rPr>
                <w:b/>
                <w:lang w:val="vi-VN"/>
              </w:rPr>
              <w:t xml:space="preserve"> (%)</w:t>
            </w:r>
          </w:p>
        </w:tc>
        <w:tc>
          <w:tcPr>
            <w:tcW w:w="3843" w:type="pct"/>
            <w:gridSpan w:val="4"/>
            <w:shd w:val="clear" w:color="auto" w:fill="E2EFD9" w:themeFill="accent6" w:themeFillTint="33"/>
            <w:tcMar>
              <w:left w:w="28" w:type="dxa"/>
              <w:right w:w="28" w:type="dxa"/>
            </w:tcMar>
            <w:vAlign w:val="center"/>
          </w:tcPr>
          <w:p w14:paraId="78709BC9" w14:textId="77777777" w:rsidR="00622EE1" w:rsidRPr="00C93F86" w:rsidRDefault="00622EE1" w:rsidP="002A0980">
            <w:pPr>
              <w:jc w:val="center"/>
              <w:rPr>
                <w:b/>
                <w:lang w:val="vi"/>
              </w:rPr>
            </w:pPr>
            <w:r w:rsidRPr="00C93F86">
              <w:rPr>
                <w:b/>
                <w:lang w:val="vi"/>
              </w:rPr>
              <w:t>Mô tả mức chất lượng</w:t>
            </w:r>
          </w:p>
        </w:tc>
      </w:tr>
      <w:tr w:rsidR="00C93F86" w:rsidRPr="00C93F86" w14:paraId="76CD3F80" w14:textId="77777777" w:rsidTr="00821386">
        <w:trPr>
          <w:trHeight w:val="230"/>
        </w:trPr>
        <w:tc>
          <w:tcPr>
            <w:tcW w:w="454" w:type="pct"/>
            <w:vMerge/>
            <w:tcBorders>
              <w:top w:val="nil"/>
            </w:tcBorders>
            <w:shd w:val="clear" w:color="auto" w:fill="E2EFD9" w:themeFill="accent6" w:themeFillTint="33"/>
            <w:tcMar>
              <w:left w:w="28" w:type="dxa"/>
              <w:right w:w="28" w:type="dxa"/>
            </w:tcMar>
          </w:tcPr>
          <w:p w14:paraId="377A5ABB" w14:textId="77777777" w:rsidR="00622EE1" w:rsidRPr="00C93F86" w:rsidRDefault="00622EE1" w:rsidP="002A0980">
            <w:pPr>
              <w:jc w:val="center"/>
            </w:pPr>
          </w:p>
        </w:tc>
        <w:tc>
          <w:tcPr>
            <w:tcW w:w="338" w:type="pct"/>
            <w:vMerge/>
            <w:tcBorders>
              <w:top w:val="nil"/>
            </w:tcBorders>
            <w:shd w:val="clear" w:color="auto" w:fill="E2EFD9" w:themeFill="accent6" w:themeFillTint="33"/>
            <w:tcMar>
              <w:left w:w="28" w:type="dxa"/>
              <w:right w:w="28" w:type="dxa"/>
            </w:tcMar>
          </w:tcPr>
          <w:p w14:paraId="6BF7937E" w14:textId="77777777" w:rsidR="00622EE1" w:rsidRPr="00C93F86" w:rsidRDefault="00622EE1" w:rsidP="002A0980">
            <w:pPr>
              <w:jc w:val="center"/>
            </w:pPr>
          </w:p>
        </w:tc>
        <w:tc>
          <w:tcPr>
            <w:tcW w:w="365" w:type="pct"/>
            <w:vMerge/>
            <w:tcBorders>
              <w:top w:val="nil"/>
            </w:tcBorders>
            <w:shd w:val="clear" w:color="auto" w:fill="E2EFD9" w:themeFill="accent6" w:themeFillTint="33"/>
            <w:tcMar>
              <w:left w:w="28" w:type="dxa"/>
              <w:right w:w="28" w:type="dxa"/>
            </w:tcMar>
          </w:tcPr>
          <w:p w14:paraId="13E247A1" w14:textId="77777777" w:rsidR="00622EE1" w:rsidRPr="00C93F86" w:rsidRDefault="00622EE1" w:rsidP="002A0980">
            <w:pPr>
              <w:jc w:val="center"/>
            </w:pPr>
          </w:p>
        </w:tc>
        <w:tc>
          <w:tcPr>
            <w:tcW w:w="978" w:type="pct"/>
            <w:shd w:val="clear" w:color="auto" w:fill="E2EFD9" w:themeFill="accent6" w:themeFillTint="33"/>
            <w:tcMar>
              <w:left w:w="28" w:type="dxa"/>
              <w:right w:w="28" w:type="dxa"/>
            </w:tcMar>
          </w:tcPr>
          <w:p w14:paraId="6AE2B2E5" w14:textId="77777777" w:rsidR="00622EE1" w:rsidRPr="00C93F86" w:rsidRDefault="00622EE1" w:rsidP="002A0980">
            <w:pPr>
              <w:jc w:val="center"/>
              <w:rPr>
                <w:b/>
                <w:lang w:val="vi"/>
              </w:rPr>
            </w:pPr>
            <w:r w:rsidRPr="00C93F86">
              <w:rPr>
                <w:b/>
                <w:lang w:val="vi"/>
              </w:rPr>
              <w:t>Giỏi</w:t>
            </w:r>
          </w:p>
        </w:tc>
        <w:tc>
          <w:tcPr>
            <w:tcW w:w="1023" w:type="pct"/>
            <w:shd w:val="clear" w:color="auto" w:fill="E2EFD9" w:themeFill="accent6" w:themeFillTint="33"/>
            <w:tcMar>
              <w:left w:w="28" w:type="dxa"/>
              <w:right w:w="28" w:type="dxa"/>
            </w:tcMar>
          </w:tcPr>
          <w:p w14:paraId="15F5D901" w14:textId="77777777" w:rsidR="00622EE1" w:rsidRPr="00C93F86" w:rsidRDefault="00622EE1" w:rsidP="002A0980">
            <w:pPr>
              <w:jc w:val="center"/>
              <w:rPr>
                <w:b/>
                <w:lang w:val="vi"/>
              </w:rPr>
            </w:pPr>
            <w:r w:rsidRPr="00C93F86">
              <w:rPr>
                <w:b/>
                <w:lang w:val="vi"/>
              </w:rPr>
              <w:t>Khá</w:t>
            </w:r>
          </w:p>
        </w:tc>
        <w:tc>
          <w:tcPr>
            <w:tcW w:w="877" w:type="pct"/>
            <w:shd w:val="clear" w:color="auto" w:fill="E2EFD9" w:themeFill="accent6" w:themeFillTint="33"/>
            <w:tcMar>
              <w:left w:w="28" w:type="dxa"/>
              <w:right w:w="28" w:type="dxa"/>
            </w:tcMar>
          </w:tcPr>
          <w:p w14:paraId="1392BEBA" w14:textId="77777777" w:rsidR="00622EE1" w:rsidRPr="00C93F86" w:rsidRDefault="00622EE1" w:rsidP="002A0980">
            <w:pPr>
              <w:jc w:val="center"/>
              <w:rPr>
                <w:b/>
                <w:lang w:val="vi"/>
              </w:rPr>
            </w:pPr>
            <w:r w:rsidRPr="00C93F86">
              <w:rPr>
                <w:b/>
                <w:lang w:val="vi"/>
              </w:rPr>
              <w:t>Trung bình</w:t>
            </w:r>
          </w:p>
        </w:tc>
        <w:tc>
          <w:tcPr>
            <w:tcW w:w="965" w:type="pct"/>
            <w:shd w:val="clear" w:color="auto" w:fill="E2EFD9" w:themeFill="accent6" w:themeFillTint="33"/>
            <w:tcMar>
              <w:left w:w="28" w:type="dxa"/>
              <w:right w:w="28" w:type="dxa"/>
            </w:tcMar>
          </w:tcPr>
          <w:p w14:paraId="7FABA45B" w14:textId="77777777" w:rsidR="00622EE1" w:rsidRPr="00C93F86" w:rsidRDefault="00622EE1" w:rsidP="002A0980">
            <w:pPr>
              <w:jc w:val="center"/>
              <w:rPr>
                <w:b/>
                <w:lang w:val="vi"/>
              </w:rPr>
            </w:pPr>
            <w:r w:rsidRPr="00C93F86">
              <w:rPr>
                <w:b/>
                <w:lang w:val="vi"/>
              </w:rPr>
              <w:t>Yếu</w:t>
            </w:r>
          </w:p>
        </w:tc>
      </w:tr>
      <w:tr w:rsidR="00C93F86" w:rsidRPr="00C93F86" w14:paraId="5D153866" w14:textId="77777777" w:rsidTr="00821386">
        <w:trPr>
          <w:trHeight w:val="230"/>
        </w:trPr>
        <w:tc>
          <w:tcPr>
            <w:tcW w:w="454" w:type="pct"/>
            <w:vMerge/>
            <w:tcBorders>
              <w:top w:val="nil"/>
            </w:tcBorders>
            <w:shd w:val="clear" w:color="auto" w:fill="E2EFD9" w:themeFill="accent6" w:themeFillTint="33"/>
            <w:tcMar>
              <w:left w:w="28" w:type="dxa"/>
              <w:right w:w="28" w:type="dxa"/>
            </w:tcMar>
          </w:tcPr>
          <w:p w14:paraId="3B0A08DD" w14:textId="77777777" w:rsidR="00622EE1" w:rsidRPr="00C93F86" w:rsidRDefault="00622EE1" w:rsidP="002A0980">
            <w:pPr>
              <w:jc w:val="center"/>
            </w:pPr>
          </w:p>
        </w:tc>
        <w:tc>
          <w:tcPr>
            <w:tcW w:w="338" w:type="pct"/>
            <w:vMerge/>
            <w:tcBorders>
              <w:top w:val="nil"/>
            </w:tcBorders>
            <w:shd w:val="clear" w:color="auto" w:fill="E2EFD9" w:themeFill="accent6" w:themeFillTint="33"/>
            <w:tcMar>
              <w:left w:w="28" w:type="dxa"/>
              <w:right w:w="28" w:type="dxa"/>
            </w:tcMar>
          </w:tcPr>
          <w:p w14:paraId="0B02C767" w14:textId="77777777" w:rsidR="00622EE1" w:rsidRPr="00C93F86" w:rsidRDefault="00622EE1" w:rsidP="002A0980">
            <w:pPr>
              <w:jc w:val="center"/>
            </w:pPr>
          </w:p>
        </w:tc>
        <w:tc>
          <w:tcPr>
            <w:tcW w:w="365" w:type="pct"/>
            <w:vMerge/>
            <w:tcBorders>
              <w:top w:val="nil"/>
            </w:tcBorders>
            <w:shd w:val="clear" w:color="auto" w:fill="E2EFD9" w:themeFill="accent6" w:themeFillTint="33"/>
            <w:tcMar>
              <w:left w:w="28" w:type="dxa"/>
              <w:right w:w="28" w:type="dxa"/>
            </w:tcMar>
          </w:tcPr>
          <w:p w14:paraId="04A867FA" w14:textId="77777777" w:rsidR="00622EE1" w:rsidRPr="00C93F86" w:rsidRDefault="00622EE1" w:rsidP="002A0980">
            <w:pPr>
              <w:jc w:val="center"/>
            </w:pPr>
          </w:p>
        </w:tc>
        <w:tc>
          <w:tcPr>
            <w:tcW w:w="978" w:type="pct"/>
            <w:shd w:val="clear" w:color="auto" w:fill="E2EFD9" w:themeFill="accent6" w:themeFillTint="33"/>
            <w:tcMar>
              <w:left w:w="28" w:type="dxa"/>
              <w:right w:w="28" w:type="dxa"/>
            </w:tcMar>
          </w:tcPr>
          <w:p w14:paraId="4BA9A614" w14:textId="77777777" w:rsidR="00622EE1" w:rsidRPr="00C93F86" w:rsidRDefault="00622EE1" w:rsidP="002A0980">
            <w:pPr>
              <w:jc w:val="center"/>
              <w:rPr>
                <w:b/>
                <w:lang w:val="vi"/>
              </w:rPr>
            </w:pPr>
            <w:r w:rsidRPr="00C93F86">
              <w:rPr>
                <w:b/>
              </w:rPr>
              <w:t>8,5-10</w:t>
            </w:r>
          </w:p>
        </w:tc>
        <w:tc>
          <w:tcPr>
            <w:tcW w:w="1023" w:type="pct"/>
            <w:shd w:val="clear" w:color="auto" w:fill="E2EFD9" w:themeFill="accent6" w:themeFillTint="33"/>
            <w:tcMar>
              <w:left w:w="28" w:type="dxa"/>
              <w:right w:w="28" w:type="dxa"/>
            </w:tcMar>
          </w:tcPr>
          <w:p w14:paraId="46553950" w14:textId="77777777" w:rsidR="00622EE1" w:rsidRPr="00C93F86" w:rsidRDefault="00622EE1" w:rsidP="002A0980">
            <w:pPr>
              <w:jc w:val="center"/>
              <w:rPr>
                <w:b/>
                <w:lang w:val="vi"/>
              </w:rPr>
            </w:pPr>
            <w:r w:rsidRPr="00C93F86">
              <w:rPr>
                <w:b/>
              </w:rPr>
              <w:t>7,0 –</w:t>
            </w:r>
            <w:r w:rsidRPr="00C93F86">
              <w:rPr>
                <w:b/>
                <w:spacing w:val="-2"/>
              </w:rPr>
              <w:t xml:space="preserve"> 8</w:t>
            </w:r>
            <w:r w:rsidRPr="00C93F86">
              <w:rPr>
                <w:b/>
                <w:spacing w:val="-5"/>
              </w:rPr>
              <w:t>.4</w:t>
            </w:r>
          </w:p>
        </w:tc>
        <w:tc>
          <w:tcPr>
            <w:tcW w:w="877" w:type="pct"/>
            <w:shd w:val="clear" w:color="auto" w:fill="E2EFD9" w:themeFill="accent6" w:themeFillTint="33"/>
            <w:tcMar>
              <w:left w:w="28" w:type="dxa"/>
              <w:right w:w="28" w:type="dxa"/>
            </w:tcMar>
          </w:tcPr>
          <w:p w14:paraId="4E84890E" w14:textId="77777777" w:rsidR="00622EE1" w:rsidRPr="00C93F86" w:rsidRDefault="00622EE1" w:rsidP="002A0980">
            <w:pPr>
              <w:jc w:val="center"/>
              <w:rPr>
                <w:b/>
                <w:lang w:val="vi-VN"/>
              </w:rPr>
            </w:pPr>
            <w:r w:rsidRPr="00C93F86">
              <w:rPr>
                <w:b/>
              </w:rPr>
              <w:t>4,5 –</w:t>
            </w:r>
            <w:r w:rsidRPr="00C93F86">
              <w:rPr>
                <w:b/>
                <w:spacing w:val="-2"/>
              </w:rPr>
              <w:t xml:space="preserve"> 6,9</w:t>
            </w:r>
          </w:p>
        </w:tc>
        <w:tc>
          <w:tcPr>
            <w:tcW w:w="965" w:type="pct"/>
            <w:shd w:val="clear" w:color="auto" w:fill="E2EFD9" w:themeFill="accent6" w:themeFillTint="33"/>
            <w:tcMar>
              <w:left w:w="28" w:type="dxa"/>
              <w:right w:w="28" w:type="dxa"/>
            </w:tcMar>
          </w:tcPr>
          <w:p w14:paraId="4D8AB381" w14:textId="77777777" w:rsidR="00622EE1" w:rsidRPr="00C93F86" w:rsidRDefault="00622EE1" w:rsidP="002A0980">
            <w:pPr>
              <w:jc w:val="center"/>
              <w:rPr>
                <w:b/>
                <w:lang w:val="vi"/>
              </w:rPr>
            </w:pPr>
            <w:r w:rsidRPr="00C93F86">
              <w:rPr>
                <w:b/>
                <w:spacing w:val="-5"/>
              </w:rPr>
              <w:t>0 - 4,4</w:t>
            </w:r>
          </w:p>
        </w:tc>
      </w:tr>
      <w:tr w:rsidR="00C93F86" w:rsidRPr="00C93F86" w14:paraId="002A0742" w14:textId="77777777" w:rsidTr="00821386">
        <w:trPr>
          <w:cantSplit/>
          <w:trHeight w:val="921"/>
        </w:trPr>
        <w:tc>
          <w:tcPr>
            <w:tcW w:w="454" w:type="pct"/>
            <w:tcMar>
              <w:left w:w="28" w:type="dxa"/>
              <w:right w:w="28" w:type="dxa"/>
            </w:tcMar>
            <w:vAlign w:val="center"/>
          </w:tcPr>
          <w:p w14:paraId="0ABD1713" w14:textId="40A27833" w:rsidR="00A35CB9" w:rsidRPr="00C93F86" w:rsidRDefault="00C05385" w:rsidP="002B4A84">
            <w:pPr>
              <w:jc w:val="both"/>
              <w:rPr>
                <w:b/>
                <w:bCs/>
              </w:rPr>
            </w:pPr>
            <w:r w:rsidRPr="00C93F86">
              <w:rPr>
                <w:b/>
                <w:bCs/>
              </w:rPr>
              <w:t>Cơ sở lý thuyết</w:t>
            </w:r>
            <w:r w:rsidR="00F92AED" w:rsidRPr="00C93F86">
              <w:rPr>
                <w:b/>
                <w:bCs/>
              </w:rPr>
              <w:t xml:space="preserve"> và</w:t>
            </w:r>
            <w:r w:rsidR="00445886" w:rsidRPr="00C93F86">
              <w:rPr>
                <w:b/>
                <w:bCs/>
              </w:rPr>
              <w:t xml:space="preserve"> </w:t>
            </w:r>
            <w:r w:rsidR="00F92AED" w:rsidRPr="00C93F86">
              <w:rPr>
                <w:b/>
                <w:bCs/>
              </w:rPr>
              <w:t xml:space="preserve">lập </w:t>
            </w:r>
            <w:r w:rsidR="00445886" w:rsidRPr="00C93F86">
              <w:rPr>
                <w:b/>
                <w:bCs/>
              </w:rPr>
              <w:t>luận khoa học</w:t>
            </w:r>
          </w:p>
          <w:p w14:paraId="4AB948CB" w14:textId="7F92C0CF" w:rsidR="00622EE1" w:rsidRPr="00C93F86" w:rsidRDefault="00622EE1" w:rsidP="002B4A84">
            <w:pPr>
              <w:jc w:val="both"/>
              <w:rPr>
                <w:b/>
                <w:bCs/>
                <w:lang w:val="vi-VN"/>
              </w:rPr>
            </w:pPr>
          </w:p>
        </w:tc>
        <w:tc>
          <w:tcPr>
            <w:tcW w:w="338" w:type="pct"/>
            <w:tcMar>
              <w:left w:w="28" w:type="dxa"/>
              <w:right w:w="28" w:type="dxa"/>
            </w:tcMar>
            <w:vAlign w:val="center"/>
          </w:tcPr>
          <w:p w14:paraId="645D0F4D" w14:textId="77777777" w:rsidR="00A41479" w:rsidRPr="00C93F86" w:rsidRDefault="00A41479" w:rsidP="00A41479">
            <w:pPr>
              <w:widowControl w:val="0"/>
              <w:spacing w:line="312" w:lineRule="auto"/>
              <w:jc w:val="center"/>
              <w:rPr>
                <w:bCs/>
              </w:rPr>
            </w:pPr>
            <w:r w:rsidRPr="00C93F86">
              <w:t>1</w:t>
            </w:r>
            <w:r w:rsidRPr="00C93F86">
              <w:rPr>
                <w:bCs/>
                <w:lang w:val="vi-VN"/>
              </w:rPr>
              <w:t>.</w:t>
            </w:r>
            <w:r w:rsidRPr="00C93F86">
              <w:rPr>
                <w:bCs/>
              </w:rPr>
              <w:t>x</w:t>
            </w:r>
          </w:p>
          <w:p w14:paraId="6120E0DA" w14:textId="77777777" w:rsidR="00A41479" w:rsidRPr="00C93F86" w:rsidRDefault="00A41479" w:rsidP="00A41479">
            <w:pPr>
              <w:widowControl w:val="0"/>
              <w:spacing w:line="312" w:lineRule="auto"/>
              <w:jc w:val="center"/>
              <w:rPr>
                <w:bCs/>
              </w:rPr>
            </w:pPr>
            <w:r w:rsidRPr="00C93F86">
              <w:rPr>
                <w:bCs/>
                <w:lang w:val="vi-VN"/>
              </w:rPr>
              <w:t>2.</w:t>
            </w:r>
            <w:r w:rsidRPr="00C93F86">
              <w:rPr>
                <w:bCs/>
              </w:rPr>
              <w:t>x</w:t>
            </w:r>
          </w:p>
          <w:p w14:paraId="2F05121F" w14:textId="455EE9E8" w:rsidR="00622EE1" w:rsidRPr="00C93F86" w:rsidRDefault="00A41479" w:rsidP="00A41479">
            <w:pPr>
              <w:jc w:val="center"/>
              <w:rPr>
                <w:lang w:val="vi-VN"/>
              </w:rPr>
            </w:pPr>
            <w:r w:rsidRPr="00C93F86">
              <w:rPr>
                <w:bCs/>
                <w:lang w:val="vi-VN"/>
              </w:rPr>
              <w:t>3.</w:t>
            </w:r>
            <w:r w:rsidRPr="00C93F86">
              <w:rPr>
                <w:bCs/>
              </w:rPr>
              <w:t>x</w:t>
            </w:r>
          </w:p>
        </w:tc>
        <w:tc>
          <w:tcPr>
            <w:tcW w:w="365" w:type="pct"/>
            <w:tcMar>
              <w:left w:w="28" w:type="dxa"/>
              <w:right w:w="28" w:type="dxa"/>
            </w:tcMar>
            <w:vAlign w:val="center"/>
          </w:tcPr>
          <w:p w14:paraId="70950C52" w14:textId="5F20752E" w:rsidR="002A0980" w:rsidRPr="00C93F86" w:rsidRDefault="00F271C8" w:rsidP="00C563DF">
            <w:pPr>
              <w:jc w:val="center"/>
            </w:pPr>
            <w:r w:rsidRPr="00C93F86">
              <w:t>20</w:t>
            </w:r>
            <w:r w:rsidR="002A0980" w:rsidRPr="00C93F86">
              <w:t>%</w:t>
            </w:r>
          </w:p>
        </w:tc>
        <w:tc>
          <w:tcPr>
            <w:tcW w:w="978" w:type="pct"/>
            <w:tcMar>
              <w:left w:w="0" w:type="dxa"/>
              <w:right w:w="0" w:type="dxa"/>
            </w:tcMar>
          </w:tcPr>
          <w:p w14:paraId="2106968F" w14:textId="47AC9481" w:rsidR="00622EE1" w:rsidRPr="00C93F86" w:rsidRDefault="00BA2070" w:rsidP="0054119B">
            <w:pPr>
              <w:pStyle w:val="ListParagraph"/>
              <w:numPr>
                <w:ilvl w:val="0"/>
                <w:numId w:val="26"/>
              </w:numPr>
              <w:ind w:left="170" w:right="162" w:hanging="142"/>
              <w:jc w:val="both"/>
            </w:pPr>
            <w:r w:rsidRPr="00C93F86">
              <w:t>C</w:t>
            </w:r>
            <w:r w:rsidR="00C05385" w:rsidRPr="00C93F86">
              <w:t>ơ sở lý thuy</w:t>
            </w:r>
            <w:r w:rsidRPr="00C93F86">
              <w:t>ế</w:t>
            </w:r>
            <w:r w:rsidR="00C05385" w:rsidRPr="00C93F86">
              <w:t>t</w:t>
            </w:r>
            <w:r w:rsidRPr="00C93F86">
              <w:t xml:space="preserve">, </w:t>
            </w:r>
            <w:r w:rsidR="00F92AED" w:rsidRPr="00C93F86">
              <w:rPr>
                <w:b/>
                <w:bCs/>
              </w:rPr>
              <w:t xml:space="preserve">lập </w:t>
            </w:r>
            <w:r w:rsidR="00F92AED" w:rsidRPr="00C93F86">
              <w:t>luận</w:t>
            </w:r>
            <w:r w:rsidR="00C05385" w:rsidRPr="00C93F86">
              <w:t xml:space="preserve"> </w:t>
            </w:r>
            <w:r w:rsidR="00445886" w:rsidRPr="00C93F86">
              <w:t xml:space="preserve">khoa học </w:t>
            </w:r>
            <w:r w:rsidRPr="00C93F86">
              <w:t>liên quan được trình bày</w:t>
            </w:r>
            <w:r w:rsidR="00C05385" w:rsidRPr="00C93F86">
              <w:t xml:space="preserve"> đầy đủ, lôgíc, chặt chẽ</w:t>
            </w:r>
            <w:r w:rsidR="00622EE1" w:rsidRPr="00C93F86">
              <w:t xml:space="preserve">. </w:t>
            </w:r>
            <w:r w:rsidRPr="00C93F86">
              <w:t>Các t</w:t>
            </w:r>
            <w:r w:rsidR="00C05385" w:rsidRPr="00C93F86">
              <w:t xml:space="preserve">huật toán, kỹ thuật </w:t>
            </w:r>
            <w:r w:rsidR="00622EE1" w:rsidRPr="00C93F86">
              <w:t xml:space="preserve">được </w:t>
            </w:r>
            <w:r w:rsidR="00C05385" w:rsidRPr="00C93F86">
              <w:t>lựa chọn áp dụng</w:t>
            </w:r>
            <w:r w:rsidR="00622EE1" w:rsidRPr="00C93F86">
              <w:t xml:space="preserve"> </w:t>
            </w:r>
            <w:r w:rsidR="00A35CB9" w:rsidRPr="00C93F86">
              <w:t>hiệu quả và đ</w:t>
            </w:r>
            <w:r w:rsidR="0054119B" w:rsidRPr="00C93F86">
              <w:t xml:space="preserve">ộ </w:t>
            </w:r>
            <w:r w:rsidR="00A35CB9" w:rsidRPr="00C93F86">
              <w:t>tin cậy</w:t>
            </w:r>
            <w:r w:rsidR="0054119B" w:rsidRPr="00C93F86">
              <w:t xml:space="preserve"> cao</w:t>
            </w:r>
          </w:p>
        </w:tc>
        <w:tc>
          <w:tcPr>
            <w:tcW w:w="1023" w:type="pct"/>
            <w:tcMar>
              <w:left w:w="0" w:type="dxa"/>
              <w:right w:w="0" w:type="dxa"/>
            </w:tcMar>
          </w:tcPr>
          <w:p w14:paraId="14CAADAA" w14:textId="6D2B3963" w:rsidR="00622EE1" w:rsidRPr="00C93F86" w:rsidRDefault="00BA2070" w:rsidP="001D0138">
            <w:pPr>
              <w:pStyle w:val="ListParagraph"/>
              <w:numPr>
                <w:ilvl w:val="0"/>
                <w:numId w:val="26"/>
              </w:numPr>
              <w:ind w:left="170" w:right="162" w:hanging="142"/>
              <w:jc w:val="both"/>
            </w:pPr>
            <w:r w:rsidRPr="00C93F86">
              <w:t xml:space="preserve">Cơ sở lý thuyết, </w:t>
            </w:r>
            <w:r w:rsidR="00F92AED" w:rsidRPr="00C93F86">
              <w:rPr>
                <w:b/>
                <w:bCs/>
              </w:rPr>
              <w:t xml:space="preserve">lập </w:t>
            </w:r>
            <w:r w:rsidR="00F92AED" w:rsidRPr="00C93F86">
              <w:t>luận</w:t>
            </w:r>
            <w:r w:rsidRPr="00C93F86">
              <w:t xml:space="preserve"> </w:t>
            </w:r>
            <w:r w:rsidR="00445886" w:rsidRPr="00C93F86">
              <w:t xml:space="preserve">khoa học </w:t>
            </w:r>
            <w:r w:rsidRPr="00C93F86">
              <w:t>liên quan được trình bày tương đối đầy đủ, lôgíc, chặt chẽ</w:t>
            </w:r>
            <w:r w:rsidR="00622EE1" w:rsidRPr="00C93F86">
              <w:t xml:space="preserve">. </w:t>
            </w:r>
            <w:r w:rsidRPr="00C93F86">
              <w:t>Các thuật toán, kỹ thuật lựa chọn áp dụng đáng tin cậy</w:t>
            </w:r>
          </w:p>
        </w:tc>
        <w:tc>
          <w:tcPr>
            <w:tcW w:w="877" w:type="pct"/>
            <w:tcMar>
              <w:left w:w="0" w:type="dxa"/>
              <w:right w:w="0" w:type="dxa"/>
            </w:tcMar>
          </w:tcPr>
          <w:p w14:paraId="3E7511B3" w14:textId="4EC4EBF6" w:rsidR="00BA2070" w:rsidRPr="00C93F86" w:rsidRDefault="00BA2070" w:rsidP="00EE3C00">
            <w:pPr>
              <w:pStyle w:val="ListParagraph"/>
              <w:numPr>
                <w:ilvl w:val="0"/>
                <w:numId w:val="26"/>
              </w:numPr>
              <w:ind w:left="170" w:right="162" w:hanging="142"/>
              <w:jc w:val="both"/>
            </w:pPr>
            <w:r w:rsidRPr="00C93F86">
              <w:t xml:space="preserve">Cơ sở lý thuyết, </w:t>
            </w:r>
            <w:r w:rsidR="00F92AED" w:rsidRPr="00C93F86">
              <w:rPr>
                <w:b/>
                <w:bCs/>
              </w:rPr>
              <w:t xml:space="preserve">lập </w:t>
            </w:r>
            <w:r w:rsidR="00F92AED" w:rsidRPr="00C93F86">
              <w:t>luận</w:t>
            </w:r>
            <w:r w:rsidRPr="00C93F86">
              <w:t xml:space="preserve"> </w:t>
            </w:r>
            <w:r w:rsidR="00445886" w:rsidRPr="00C93F86">
              <w:t xml:space="preserve">khoa học </w:t>
            </w:r>
            <w:r w:rsidRPr="00C93F86">
              <w:t xml:space="preserve">liên quan được trình bày </w:t>
            </w:r>
            <w:r w:rsidR="00622EE1" w:rsidRPr="00C93F86">
              <w:t xml:space="preserve">cơ bản. </w:t>
            </w:r>
            <w:r w:rsidRPr="00C93F86">
              <w:t>Các thuật toán, kỹ thuật lựa chọn áp dụng tin cậy</w:t>
            </w:r>
          </w:p>
        </w:tc>
        <w:tc>
          <w:tcPr>
            <w:tcW w:w="965" w:type="pct"/>
            <w:tcMar>
              <w:left w:w="0" w:type="dxa"/>
              <w:right w:w="0" w:type="dxa"/>
            </w:tcMar>
          </w:tcPr>
          <w:p w14:paraId="2C34C9AF" w14:textId="33D7BFD8" w:rsidR="00622EE1" w:rsidRPr="00C93F86" w:rsidRDefault="00622EE1" w:rsidP="001D0138">
            <w:pPr>
              <w:pStyle w:val="ListParagraph"/>
              <w:numPr>
                <w:ilvl w:val="0"/>
                <w:numId w:val="26"/>
              </w:numPr>
              <w:ind w:left="170" w:right="162" w:hanging="142"/>
              <w:jc w:val="both"/>
            </w:pPr>
            <w:r w:rsidRPr="00C93F86">
              <w:t xml:space="preserve">Không </w:t>
            </w:r>
            <w:r w:rsidR="00BA2070" w:rsidRPr="00C93F86">
              <w:t xml:space="preserve">trình bày được cơ </w:t>
            </w:r>
            <w:r w:rsidR="00445886" w:rsidRPr="00C93F86">
              <w:t xml:space="preserve">sở lý thuyết, </w:t>
            </w:r>
            <w:r w:rsidR="00F92AED" w:rsidRPr="00C93F86">
              <w:rPr>
                <w:b/>
                <w:bCs/>
              </w:rPr>
              <w:t xml:space="preserve">lập </w:t>
            </w:r>
            <w:r w:rsidR="00F92AED" w:rsidRPr="00C93F86">
              <w:t>luận</w:t>
            </w:r>
            <w:r w:rsidR="00445886" w:rsidRPr="00C93F86">
              <w:t xml:space="preserve"> khoa học liên quan </w:t>
            </w:r>
            <w:r w:rsidR="00BA2070" w:rsidRPr="00C93F86">
              <w:t xml:space="preserve">cơ bản </w:t>
            </w:r>
            <w:r w:rsidRPr="00C93F86">
              <w:t xml:space="preserve">hoặc quá ít </w:t>
            </w:r>
            <w:r w:rsidR="00BA2070" w:rsidRPr="00C93F86">
              <w:t xml:space="preserve">cơ sở lý thuyết, </w:t>
            </w:r>
            <w:r w:rsidR="00F92AED" w:rsidRPr="00C93F86">
              <w:rPr>
                <w:b/>
                <w:bCs/>
              </w:rPr>
              <w:t xml:space="preserve">lập </w:t>
            </w:r>
            <w:r w:rsidR="00F92AED" w:rsidRPr="00C93F86">
              <w:t>luận khoa học</w:t>
            </w:r>
            <w:r w:rsidR="00BA2070" w:rsidRPr="00C93F86">
              <w:t xml:space="preserve"> liên quan</w:t>
            </w:r>
            <w:r w:rsidR="00A35CB9" w:rsidRPr="00C93F86">
              <w:t xml:space="preserve"> được</w:t>
            </w:r>
            <w:r w:rsidR="00BA2070" w:rsidRPr="00C93F86">
              <w:t xml:space="preserve"> trình bày</w:t>
            </w:r>
          </w:p>
        </w:tc>
      </w:tr>
      <w:tr w:rsidR="00C93F86" w:rsidRPr="00C93F86" w14:paraId="6977D682" w14:textId="77777777" w:rsidTr="00821386">
        <w:trPr>
          <w:cantSplit/>
          <w:trHeight w:val="4178"/>
        </w:trPr>
        <w:tc>
          <w:tcPr>
            <w:tcW w:w="454" w:type="pct"/>
            <w:tcMar>
              <w:left w:w="28" w:type="dxa"/>
              <w:right w:w="28" w:type="dxa"/>
            </w:tcMar>
            <w:vAlign w:val="center"/>
          </w:tcPr>
          <w:p w14:paraId="70300245" w14:textId="70789278" w:rsidR="005B05D3" w:rsidRPr="00C93F86" w:rsidRDefault="00260489" w:rsidP="002B4A84">
            <w:pPr>
              <w:jc w:val="both"/>
              <w:rPr>
                <w:b/>
                <w:bCs/>
                <w:lang w:val="vi-VN"/>
              </w:rPr>
            </w:pPr>
            <w:r w:rsidRPr="00C93F86">
              <w:rPr>
                <w:b/>
                <w:bCs/>
              </w:rPr>
              <w:t>Phân tích</w:t>
            </w:r>
            <w:r w:rsidR="002D6E67" w:rsidRPr="00C93F86">
              <w:rPr>
                <w:b/>
                <w:bCs/>
              </w:rPr>
              <w:t>,</w:t>
            </w:r>
            <w:r w:rsidRPr="00C93F86">
              <w:rPr>
                <w:b/>
                <w:bCs/>
              </w:rPr>
              <w:t xml:space="preserve"> thiết kế</w:t>
            </w:r>
            <w:r w:rsidR="002D6E67" w:rsidRPr="00C93F86">
              <w:rPr>
                <w:b/>
                <w:bCs/>
              </w:rPr>
              <w:t xml:space="preserve"> các mô đun,</w:t>
            </w:r>
            <w:r w:rsidRPr="00C93F86">
              <w:rPr>
                <w:b/>
                <w:bCs/>
              </w:rPr>
              <w:t xml:space="preserve"> </w:t>
            </w:r>
            <w:r w:rsidR="002D6E67" w:rsidRPr="00C93F86">
              <w:rPr>
                <w:b/>
                <w:bCs/>
              </w:rPr>
              <w:t>chức năng</w:t>
            </w:r>
            <w:r w:rsidR="00900FF7" w:rsidRPr="00C93F86">
              <w:rPr>
                <w:b/>
                <w:bCs/>
              </w:rPr>
              <w:t xml:space="preserve"> và </w:t>
            </w:r>
            <w:r w:rsidR="00D81894" w:rsidRPr="00C93F86">
              <w:rPr>
                <w:b/>
                <w:bCs/>
              </w:rPr>
              <w:t xml:space="preserve">phân tích </w:t>
            </w:r>
            <w:r w:rsidR="00900FF7" w:rsidRPr="00C93F86">
              <w:rPr>
                <w:b/>
                <w:bCs/>
              </w:rPr>
              <w:t xml:space="preserve">xử lý </w:t>
            </w:r>
            <w:r w:rsidR="006430EB" w:rsidRPr="00C93F86">
              <w:rPr>
                <w:b/>
                <w:bCs/>
              </w:rPr>
              <w:t xml:space="preserve">các </w:t>
            </w:r>
            <w:r w:rsidR="00900FF7" w:rsidRPr="00C93F86">
              <w:rPr>
                <w:b/>
                <w:bCs/>
              </w:rPr>
              <w:t>thuật toán</w:t>
            </w:r>
            <w:r w:rsidR="00D81894" w:rsidRPr="00C93F86">
              <w:rPr>
                <w:b/>
                <w:bCs/>
              </w:rPr>
              <w:t>, kỹ thuật</w:t>
            </w:r>
          </w:p>
          <w:p w14:paraId="676529CB" w14:textId="2131EC5D" w:rsidR="00622EE1" w:rsidRPr="00C93F86" w:rsidRDefault="00622EE1" w:rsidP="002B4A84">
            <w:pPr>
              <w:jc w:val="both"/>
              <w:rPr>
                <w:b/>
                <w:bCs/>
                <w:lang w:val="vi-VN"/>
              </w:rPr>
            </w:pPr>
          </w:p>
        </w:tc>
        <w:tc>
          <w:tcPr>
            <w:tcW w:w="338" w:type="pct"/>
            <w:tcMar>
              <w:left w:w="28" w:type="dxa"/>
              <w:right w:w="28" w:type="dxa"/>
            </w:tcMar>
            <w:vAlign w:val="center"/>
          </w:tcPr>
          <w:p w14:paraId="63E42E4E" w14:textId="77777777" w:rsidR="007D68D2" w:rsidRPr="00C93F86" w:rsidRDefault="007D68D2" w:rsidP="007D68D2">
            <w:pPr>
              <w:widowControl w:val="0"/>
              <w:spacing w:line="312" w:lineRule="auto"/>
              <w:jc w:val="center"/>
              <w:rPr>
                <w:bCs/>
              </w:rPr>
            </w:pPr>
            <w:r w:rsidRPr="00C93F86">
              <w:t>1</w:t>
            </w:r>
            <w:r w:rsidRPr="00C93F86">
              <w:rPr>
                <w:bCs/>
                <w:lang w:val="vi-VN"/>
              </w:rPr>
              <w:t>.</w:t>
            </w:r>
            <w:r w:rsidRPr="00C93F86">
              <w:rPr>
                <w:bCs/>
              </w:rPr>
              <w:t>x</w:t>
            </w:r>
          </w:p>
          <w:p w14:paraId="43D14F03" w14:textId="77777777" w:rsidR="007D68D2" w:rsidRPr="00C93F86" w:rsidRDefault="007D68D2" w:rsidP="007D68D2">
            <w:pPr>
              <w:widowControl w:val="0"/>
              <w:spacing w:line="312" w:lineRule="auto"/>
              <w:jc w:val="center"/>
              <w:rPr>
                <w:bCs/>
              </w:rPr>
            </w:pPr>
            <w:r w:rsidRPr="00C93F86">
              <w:rPr>
                <w:bCs/>
                <w:lang w:val="vi-VN"/>
              </w:rPr>
              <w:t>2.</w:t>
            </w:r>
            <w:r w:rsidRPr="00C93F86">
              <w:rPr>
                <w:bCs/>
              </w:rPr>
              <w:t>x</w:t>
            </w:r>
          </w:p>
          <w:p w14:paraId="790C22E7" w14:textId="4FD0F66A" w:rsidR="00622EE1" w:rsidRPr="00C93F86" w:rsidRDefault="007D68D2" w:rsidP="007D68D2">
            <w:pPr>
              <w:jc w:val="center"/>
              <w:rPr>
                <w:lang w:val="vi-VN"/>
              </w:rPr>
            </w:pPr>
            <w:r w:rsidRPr="00C93F86">
              <w:rPr>
                <w:bCs/>
                <w:lang w:val="vi-VN"/>
              </w:rPr>
              <w:t>3.</w:t>
            </w:r>
            <w:r w:rsidRPr="00C93F86">
              <w:rPr>
                <w:bCs/>
              </w:rPr>
              <w:t>x</w:t>
            </w:r>
          </w:p>
        </w:tc>
        <w:tc>
          <w:tcPr>
            <w:tcW w:w="365" w:type="pct"/>
            <w:tcMar>
              <w:left w:w="28" w:type="dxa"/>
              <w:right w:w="28" w:type="dxa"/>
            </w:tcMar>
            <w:vAlign w:val="center"/>
          </w:tcPr>
          <w:p w14:paraId="61A3F891" w14:textId="6BC5A7AB" w:rsidR="00622EE1" w:rsidRPr="00C93F86" w:rsidRDefault="00260489" w:rsidP="002A0980">
            <w:pPr>
              <w:jc w:val="center"/>
            </w:pPr>
            <w:r w:rsidRPr="00C93F86">
              <w:t>20</w:t>
            </w:r>
            <w:r w:rsidR="00622EE1" w:rsidRPr="00C93F86">
              <w:rPr>
                <w:lang w:val="vi-VN"/>
              </w:rPr>
              <w:t>%</w:t>
            </w:r>
          </w:p>
        </w:tc>
        <w:tc>
          <w:tcPr>
            <w:tcW w:w="978" w:type="pct"/>
            <w:tcMar>
              <w:left w:w="0" w:type="dxa"/>
              <w:right w:w="0" w:type="dxa"/>
            </w:tcMar>
          </w:tcPr>
          <w:p w14:paraId="6A83CE3B" w14:textId="2E03AFC8" w:rsidR="00622EE1" w:rsidRPr="00C93F86" w:rsidRDefault="00F74156" w:rsidP="001D0138">
            <w:pPr>
              <w:pStyle w:val="ListParagraph"/>
              <w:numPr>
                <w:ilvl w:val="0"/>
                <w:numId w:val="26"/>
              </w:numPr>
              <w:ind w:left="170" w:right="162" w:hanging="142"/>
              <w:jc w:val="both"/>
            </w:pPr>
            <w:r w:rsidRPr="00C93F86">
              <w:t>Thực hiện phân tích thiết k</w:t>
            </w:r>
            <w:r w:rsidR="00450E4B" w:rsidRPr="00C93F86">
              <w:t>ế</w:t>
            </w:r>
            <w:r w:rsidRPr="00C93F86">
              <w:t xml:space="preserve"> các mô đun, chức năng đầy đủ, </w:t>
            </w:r>
            <w:r w:rsidR="00622EE1" w:rsidRPr="00C93F86">
              <w:t>phù hợp</w:t>
            </w:r>
            <w:r w:rsidRPr="00C93F86">
              <w:t xml:space="preserve"> và </w:t>
            </w:r>
            <w:r w:rsidR="00630214" w:rsidRPr="00C93F86">
              <w:t xml:space="preserve">phân tích xử lý các </w:t>
            </w:r>
            <w:r w:rsidRPr="00C93F86">
              <w:t>thuật toán, kỹ thuật áp dụng hợp</w:t>
            </w:r>
            <w:r w:rsidR="00450E4B" w:rsidRPr="00C93F86">
              <w:t xml:space="preserve"> lý</w:t>
            </w:r>
            <w:r w:rsidR="00622EE1" w:rsidRPr="00C93F86">
              <w:t>, có sự sáng tạo. Kết quả phân tích</w:t>
            </w:r>
            <w:r w:rsidRPr="00C93F86">
              <w:t xml:space="preserve"> thiết kế</w:t>
            </w:r>
            <w:r w:rsidR="00630214" w:rsidRPr="00C93F86">
              <w:t xml:space="preserve"> </w:t>
            </w:r>
            <w:r w:rsidR="00622EE1" w:rsidRPr="00C93F86">
              <w:t>có ý nghĩa</w:t>
            </w:r>
            <w:r w:rsidR="00450E4B" w:rsidRPr="00C93F86">
              <w:t>, lôgíc</w:t>
            </w:r>
            <w:r w:rsidR="00622EE1" w:rsidRPr="00C93F86">
              <w:t xml:space="preserve"> và </w:t>
            </w:r>
            <w:r w:rsidR="00450E4B" w:rsidRPr="00C93F86">
              <w:t>phù hợp</w:t>
            </w:r>
          </w:p>
        </w:tc>
        <w:tc>
          <w:tcPr>
            <w:tcW w:w="1023" w:type="pct"/>
            <w:tcMar>
              <w:left w:w="0" w:type="dxa"/>
              <w:right w:w="0" w:type="dxa"/>
            </w:tcMar>
          </w:tcPr>
          <w:p w14:paraId="5D8B9B6D" w14:textId="35C79DAB" w:rsidR="00622EE1" w:rsidRPr="00C93F86" w:rsidRDefault="00450E4B" w:rsidP="001D0138">
            <w:pPr>
              <w:pStyle w:val="ListParagraph"/>
              <w:numPr>
                <w:ilvl w:val="0"/>
                <w:numId w:val="26"/>
              </w:numPr>
              <w:ind w:left="170" w:right="162" w:hanging="142"/>
              <w:jc w:val="both"/>
            </w:pPr>
            <w:r w:rsidRPr="00C93F86">
              <w:t>Thực hiện phân tích thiết kế các mô đun, chức năng</w:t>
            </w:r>
            <w:r w:rsidR="00622EE1" w:rsidRPr="00C93F86">
              <w:t xml:space="preserve"> cơ bản một cách chính xác</w:t>
            </w:r>
            <w:r w:rsidR="003A0F4A" w:rsidRPr="00C93F86">
              <w:t xml:space="preserve"> và </w:t>
            </w:r>
            <w:r w:rsidR="00630214" w:rsidRPr="00C93F86">
              <w:t>phân tích xử lý các</w:t>
            </w:r>
            <w:r w:rsidR="003A0F4A" w:rsidRPr="00C93F86">
              <w:t xml:space="preserve"> thuật toán, kỹ thuật áp dụng hợp lý</w:t>
            </w:r>
            <w:r w:rsidR="00622EE1" w:rsidRPr="00C93F86">
              <w:t xml:space="preserve">. Kết quả phân tích </w:t>
            </w:r>
            <w:r w:rsidRPr="00C93F86">
              <w:t xml:space="preserve">thiết kế </w:t>
            </w:r>
            <w:r w:rsidR="00622EE1" w:rsidRPr="00C93F86">
              <w:t>có ý nghĩa</w:t>
            </w:r>
            <w:r w:rsidRPr="00C93F86">
              <w:t>,</w:t>
            </w:r>
            <w:r w:rsidR="00DC0867" w:rsidRPr="00C93F86">
              <w:t xml:space="preserve"> lôgí</w:t>
            </w:r>
            <w:r w:rsidR="00622EE1" w:rsidRPr="00C93F86">
              <w:t>c</w:t>
            </w:r>
            <w:r w:rsidRPr="00C93F86">
              <w:t xml:space="preserve"> và phù hợp</w:t>
            </w:r>
          </w:p>
        </w:tc>
        <w:tc>
          <w:tcPr>
            <w:tcW w:w="877" w:type="pct"/>
            <w:tcMar>
              <w:left w:w="0" w:type="dxa"/>
              <w:right w:w="0" w:type="dxa"/>
            </w:tcMar>
          </w:tcPr>
          <w:p w14:paraId="4FD69750" w14:textId="45F88834" w:rsidR="00622EE1" w:rsidRPr="00C93F86" w:rsidRDefault="00450E4B" w:rsidP="001D0138">
            <w:pPr>
              <w:pStyle w:val="ListParagraph"/>
              <w:numPr>
                <w:ilvl w:val="0"/>
                <w:numId w:val="26"/>
              </w:numPr>
              <w:ind w:left="170" w:right="162" w:hanging="142"/>
              <w:jc w:val="both"/>
            </w:pPr>
            <w:r w:rsidRPr="00C93F86">
              <w:t>Thực hiện phân tích thiết kế các mô đun, chức năng</w:t>
            </w:r>
            <w:r w:rsidR="00622EE1" w:rsidRPr="00C93F86">
              <w:t xml:space="preserve"> cơ bản</w:t>
            </w:r>
            <w:r w:rsidR="00D72224" w:rsidRPr="00C93F86">
              <w:t xml:space="preserve"> và </w:t>
            </w:r>
            <w:r w:rsidR="00DC0867" w:rsidRPr="00C93F86">
              <w:t>phân tích xử lý các</w:t>
            </w:r>
            <w:r w:rsidR="00D72224" w:rsidRPr="00C93F86">
              <w:t xml:space="preserve"> thuật toán, kỹ thuật áp dụng hợp lý</w:t>
            </w:r>
            <w:r w:rsidR="00622EE1" w:rsidRPr="00C93F86">
              <w:t xml:space="preserve">. Kết quả phân tích </w:t>
            </w:r>
            <w:r w:rsidRPr="00C93F86">
              <w:t xml:space="preserve">thiết kế </w:t>
            </w:r>
            <w:r w:rsidR="00622EE1" w:rsidRPr="00C93F86">
              <w:t xml:space="preserve">có thể không </w:t>
            </w:r>
            <w:r w:rsidR="00DC0867" w:rsidRPr="00C93F86">
              <w:t>có ý nghĩa</w:t>
            </w:r>
            <w:r w:rsidR="00622EE1" w:rsidRPr="00C93F86">
              <w:t xml:space="preserve"> rõ ràng hoặc l</w:t>
            </w:r>
            <w:r w:rsidRPr="00C93F86">
              <w:t>ô</w:t>
            </w:r>
            <w:r w:rsidR="00622EE1" w:rsidRPr="00C93F86">
              <w:t>g</w:t>
            </w:r>
            <w:r w:rsidRPr="00C93F86">
              <w:t>í</w:t>
            </w:r>
            <w:r w:rsidR="00DC0867" w:rsidRPr="00C93F86">
              <w:t>c</w:t>
            </w:r>
          </w:p>
        </w:tc>
        <w:tc>
          <w:tcPr>
            <w:tcW w:w="965" w:type="pct"/>
            <w:tcMar>
              <w:left w:w="0" w:type="dxa"/>
              <w:right w:w="0" w:type="dxa"/>
            </w:tcMar>
          </w:tcPr>
          <w:p w14:paraId="7677B56C" w14:textId="53644012" w:rsidR="00622EE1" w:rsidRPr="00C93F86" w:rsidRDefault="00622EE1" w:rsidP="001D0138">
            <w:pPr>
              <w:pStyle w:val="ListParagraph"/>
              <w:numPr>
                <w:ilvl w:val="0"/>
                <w:numId w:val="26"/>
              </w:numPr>
              <w:ind w:left="170" w:right="162" w:hanging="142"/>
              <w:jc w:val="both"/>
            </w:pPr>
            <w:r w:rsidRPr="00C93F86">
              <w:t xml:space="preserve">Không thực hiện </w:t>
            </w:r>
            <w:r w:rsidR="00450E4B" w:rsidRPr="00C93F86">
              <w:t>phân tích thiết kế các mô đun, chức năng</w:t>
            </w:r>
            <w:r w:rsidRPr="00C93F86">
              <w:t xml:space="preserve"> </w:t>
            </w:r>
            <w:r w:rsidR="00D72224" w:rsidRPr="00C93F86">
              <w:t xml:space="preserve">hoặc </w:t>
            </w:r>
            <w:r w:rsidR="00900FF7" w:rsidRPr="00C93F86">
              <w:t xml:space="preserve">phân tích xử lý thuật </w:t>
            </w:r>
            <w:r w:rsidR="00D72224" w:rsidRPr="00C93F86">
              <w:t xml:space="preserve">toán, kỹ thuật áp dụng không hợp lý </w:t>
            </w:r>
            <w:r w:rsidRPr="00C93F86">
              <w:t>hoặc kết quả phân tích</w:t>
            </w:r>
            <w:r w:rsidR="00450E4B" w:rsidRPr="00C93F86">
              <w:t xml:space="preserve"> thiết kế</w:t>
            </w:r>
            <w:r w:rsidRPr="00C93F86">
              <w:t xml:space="preserve"> không có ý nghĩa</w:t>
            </w:r>
            <w:r w:rsidR="00450E4B" w:rsidRPr="00C93F86">
              <w:t>, không lôgíc</w:t>
            </w:r>
            <w:r w:rsidR="00D72224" w:rsidRPr="00C93F86">
              <w:t xml:space="preserve"> </w:t>
            </w:r>
          </w:p>
        </w:tc>
      </w:tr>
      <w:tr w:rsidR="00C93F86" w:rsidRPr="00C93F86" w14:paraId="7304B932" w14:textId="77777777" w:rsidTr="00821386">
        <w:trPr>
          <w:cantSplit/>
          <w:trHeight w:val="921"/>
        </w:trPr>
        <w:tc>
          <w:tcPr>
            <w:tcW w:w="454" w:type="pct"/>
            <w:tcMar>
              <w:left w:w="28" w:type="dxa"/>
              <w:right w:w="28" w:type="dxa"/>
            </w:tcMar>
            <w:vAlign w:val="center"/>
          </w:tcPr>
          <w:p w14:paraId="356D372F" w14:textId="2E328D6D" w:rsidR="00622EE1" w:rsidRPr="00C93F86" w:rsidRDefault="001C5E0F" w:rsidP="002B4A84">
            <w:pPr>
              <w:jc w:val="both"/>
              <w:rPr>
                <w:b/>
                <w:bCs/>
                <w:lang w:val="vi-VN"/>
              </w:rPr>
            </w:pPr>
            <w:r w:rsidRPr="00C93F86">
              <w:rPr>
                <w:b/>
                <w:bCs/>
              </w:rPr>
              <w:t>C</w:t>
            </w:r>
            <w:r w:rsidR="00260489" w:rsidRPr="00C93F86">
              <w:rPr>
                <w:b/>
                <w:bCs/>
              </w:rPr>
              <w:t>ài đặt</w:t>
            </w:r>
            <w:r w:rsidR="00673770" w:rsidRPr="00C93F86">
              <w:rPr>
                <w:b/>
                <w:bCs/>
              </w:rPr>
              <w:t xml:space="preserve"> </w:t>
            </w:r>
            <w:r w:rsidR="002D6E67" w:rsidRPr="00C93F86">
              <w:rPr>
                <w:b/>
                <w:bCs/>
              </w:rPr>
              <w:t>các mô đun, chức năng</w:t>
            </w:r>
            <w:r w:rsidR="00900FF7" w:rsidRPr="00C93F86">
              <w:rPr>
                <w:b/>
                <w:bCs/>
              </w:rPr>
              <w:t xml:space="preserve"> và tích hợp </w:t>
            </w:r>
            <w:r w:rsidR="00F01638" w:rsidRPr="00C93F86">
              <w:rPr>
                <w:b/>
                <w:bCs/>
              </w:rPr>
              <w:t xml:space="preserve">các </w:t>
            </w:r>
            <w:r w:rsidR="00900FF7" w:rsidRPr="00C93F86">
              <w:rPr>
                <w:b/>
                <w:bCs/>
              </w:rPr>
              <w:t>thuật toán</w:t>
            </w:r>
            <w:r w:rsidR="00D81894" w:rsidRPr="00C93F86">
              <w:rPr>
                <w:b/>
                <w:bCs/>
              </w:rPr>
              <w:t>, kỹ thuật</w:t>
            </w:r>
          </w:p>
        </w:tc>
        <w:tc>
          <w:tcPr>
            <w:tcW w:w="338" w:type="pct"/>
            <w:tcMar>
              <w:left w:w="28" w:type="dxa"/>
              <w:right w:w="28" w:type="dxa"/>
            </w:tcMar>
            <w:vAlign w:val="center"/>
          </w:tcPr>
          <w:p w14:paraId="67F38955" w14:textId="3873FA90" w:rsidR="00BD50FB" w:rsidRPr="00C93F86" w:rsidRDefault="00BD50FB" w:rsidP="00BD50FB">
            <w:pPr>
              <w:widowControl w:val="0"/>
              <w:spacing w:line="312" w:lineRule="auto"/>
              <w:jc w:val="center"/>
              <w:rPr>
                <w:bCs/>
              </w:rPr>
            </w:pPr>
            <w:r w:rsidRPr="00C93F86">
              <w:t>1</w:t>
            </w:r>
            <w:r w:rsidRPr="00C93F86">
              <w:rPr>
                <w:bCs/>
                <w:lang w:val="vi-VN"/>
              </w:rPr>
              <w:t>.</w:t>
            </w:r>
            <w:r w:rsidR="00936C2E" w:rsidRPr="00C93F86">
              <w:rPr>
                <w:bCs/>
              </w:rPr>
              <w:t>x</w:t>
            </w:r>
          </w:p>
          <w:p w14:paraId="64159004" w14:textId="0A02FB6F" w:rsidR="00BD50FB" w:rsidRPr="00C93F86" w:rsidRDefault="00BD50FB" w:rsidP="00BD50FB">
            <w:pPr>
              <w:widowControl w:val="0"/>
              <w:spacing w:line="312" w:lineRule="auto"/>
              <w:jc w:val="center"/>
              <w:rPr>
                <w:bCs/>
              </w:rPr>
            </w:pPr>
            <w:r w:rsidRPr="00C93F86">
              <w:rPr>
                <w:bCs/>
                <w:lang w:val="vi-VN"/>
              </w:rPr>
              <w:t>2.</w:t>
            </w:r>
            <w:r w:rsidR="00936C2E" w:rsidRPr="00C93F86">
              <w:rPr>
                <w:bCs/>
              </w:rPr>
              <w:t>x</w:t>
            </w:r>
          </w:p>
          <w:p w14:paraId="348A01A4" w14:textId="21C758CA" w:rsidR="00BD50FB" w:rsidRPr="00C93F86" w:rsidRDefault="00BD50FB" w:rsidP="00BD50FB">
            <w:pPr>
              <w:widowControl w:val="0"/>
              <w:spacing w:line="312" w:lineRule="auto"/>
              <w:jc w:val="center"/>
              <w:rPr>
                <w:bCs/>
              </w:rPr>
            </w:pPr>
            <w:r w:rsidRPr="00C93F86">
              <w:rPr>
                <w:bCs/>
                <w:lang w:val="vi-VN"/>
              </w:rPr>
              <w:t>3.</w:t>
            </w:r>
            <w:r w:rsidR="00936C2E" w:rsidRPr="00C93F86">
              <w:rPr>
                <w:bCs/>
              </w:rPr>
              <w:t>x</w:t>
            </w:r>
          </w:p>
          <w:p w14:paraId="50E5E4AA" w14:textId="77A5F55A" w:rsidR="00622EE1" w:rsidRPr="00C93F86" w:rsidRDefault="00622EE1" w:rsidP="00936C2E"/>
        </w:tc>
        <w:tc>
          <w:tcPr>
            <w:tcW w:w="365" w:type="pct"/>
            <w:tcMar>
              <w:left w:w="28" w:type="dxa"/>
              <w:right w:w="28" w:type="dxa"/>
            </w:tcMar>
            <w:vAlign w:val="center"/>
          </w:tcPr>
          <w:p w14:paraId="1E82366F" w14:textId="20767013" w:rsidR="00622EE1" w:rsidRPr="00C93F86" w:rsidRDefault="00260489" w:rsidP="00C563DF">
            <w:pPr>
              <w:jc w:val="center"/>
            </w:pPr>
            <w:r w:rsidRPr="00C93F86">
              <w:t>2</w:t>
            </w:r>
            <w:r w:rsidR="002A0980" w:rsidRPr="00C93F86">
              <w:t>0%</w:t>
            </w:r>
          </w:p>
        </w:tc>
        <w:tc>
          <w:tcPr>
            <w:tcW w:w="978" w:type="pct"/>
            <w:tcMar>
              <w:left w:w="0" w:type="dxa"/>
              <w:right w:w="0" w:type="dxa"/>
            </w:tcMar>
          </w:tcPr>
          <w:p w14:paraId="046F10A7" w14:textId="01A90229" w:rsidR="00622EE1" w:rsidRPr="00C93F86" w:rsidRDefault="00622EE1" w:rsidP="001D0138">
            <w:pPr>
              <w:pStyle w:val="ListParagraph"/>
              <w:numPr>
                <w:ilvl w:val="0"/>
                <w:numId w:val="26"/>
              </w:numPr>
              <w:ind w:left="170" w:right="162" w:hanging="142"/>
              <w:jc w:val="both"/>
            </w:pPr>
            <w:r w:rsidRPr="00C93F86">
              <w:t>Sử dụng</w:t>
            </w:r>
            <w:r w:rsidR="002D6E67" w:rsidRPr="00C93F86">
              <w:t xml:space="preserve"> ngôn ngữ lập trình, các thư viện hỗ trợ</w:t>
            </w:r>
            <w:r w:rsidRPr="00C93F86">
              <w:t xml:space="preserve"> để tạo ra các </w:t>
            </w:r>
            <w:r w:rsidR="002D6E67" w:rsidRPr="00C93F86">
              <w:t>môđun và chức</w:t>
            </w:r>
            <w:r w:rsidRPr="00C93F86">
              <w:t xml:space="preserve"> </w:t>
            </w:r>
            <w:r w:rsidR="002D6E67" w:rsidRPr="00C93F86">
              <w:t>năng đầy đủ, dễ sử dụng</w:t>
            </w:r>
            <w:r w:rsidRPr="00C93F86">
              <w:t xml:space="preserve"> và</w:t>
            </w:r>
            <w:r w:rsidR="003F7137" w:rsidRPr="00C93F86">
              <w:t xml:space="preserve"> tích hợp các thuật toán, kỹ thuật áp dụng hợp lý, có sự sáng tạo. Các môđun</w:t>
            </w:r>
            <w:r w:rsidR="006F5F12" w:rsidRPr="00C93F86">
              <w:t>,</w:t>
            </w:r>
            <w:r w:rsidR="003F7137" w:rsidRPr="00C93F86">
              <w:t xml:space="preserve"> chức năng </w:t>
            </w:r>
            <w:r w:rsidRPr="00C93F86">
              <w:t>phản ánh rõ các kết quả phân tích</w:t>
            </w:r>
            <w:r w:rsidR="003F7137" w:rsidRPr="00C93F86">
              <w:t>,</w:t>
            </w:r>
            <w:r w:rsidR="002D6E67" w:rsidRPr="00C93F86">
              <w:t xml:space="preserve"> thiết kế</w:t>
            </w:r>
          </w:p>
        </w:tc>
        <w:tc>
          <w:tcPr>
            <w:tcW w:w="1023" w:type="pct"/>
            <w:tcMar>
              <w:left w:w="0" w:type="dxa"/>
              <w:right w:w="0" w:type="dxa"/>
            </w:tcMar>
          </w:tcPr>
          <w:p w14:paraId="33DE7F5B" w14:textId="3A2015D0" w:rsidR="002D6E67" w:rsidRPr="00C93F86" w:rsidRDefault="002D6E67" w:rsidP="001D0138">
            <w:pPr>
              <w:pStyle w:val="ListParagraph"/>
              <w:numPr>
                <w:ilvl w:val="0"/>
                <w:numId w:val="26"/>
              </w:numPr>
              <w:ind w:left="170" w:right="162" w:hanging="142"/>
              <w:jc w:val="both"/>
            </w:pPr>
            <w:r w:rsidRPr="00C93F86">
              <w:t xml:space="preserve">Sử dụng ngôn ngữ lập trình, các thư viện hỗ trợ để tạo ra các môđun và chức năng tương đối </w:t>
            </w:r>
            <w:r w:rsidR="00936C2E" w:rsidRPr="00C93F86">
              <w:t xml:space="preserve">đầy đủ, </w:t>
            </w:r>
            <w:r w:rsidRPr="00C93F86">
              <w:t xml:space="preserve">dễ </w:t>
            </w:r>
            <w:r w:rsidR="00936C2E" w:rsidRPr="00C93F86">
              <w:t>sử dụng</w:t>
            </w:r>
            <w:r w:rsidR="003F7137" w:rsidRPr="00C93F86">
              <w:t xml:space="preserve"> và tích hợp các thuật toán, kỹ thuật áp dụng hợp lý. Các môđun</w:t>
            </w:r>
            <w:r w:rsidR="006F5F12" w:rsidRPr="00C93F86">
              <w:t>,</w:t>
            </w:r>
            <w:r w:rsidR="003F7137" w:rsidRPr="00C93F86">
              <w:t xml:space="preserve"> chức năng phản ánh</w:t>
            </w:r>
            <w:r w:rsidRPr="00C93F86">
              <w:t xml:space="preserve"> các kết quả phân tích thiết kế</w:t>
            </w:r>
          </w:p>
        </w:tc>
        <w:tc>
          <w:tcPr>
            <w:tcW w:w="877" w:type="pct"/>
            <w:tcMar>
              <w:left w:w="0" w:type="dxa"/>
              <w:right w:w="0" w:type="dxa"/>
            </w:tcMar>
          </w:tcPr>
          <w:p w14:paraId="79C891BC" w14:textId="7E450D67" w:rsidR="00622EE1" w:rsidRPr="00C93F86" w:rsidRDefault="00622EE1" w:rsidP="001D0138">
            <w:pPr>
              <w:pStyle w:val="ListParagraph"/>
              <w:numPr>
                <w:ilvl w:val="0"/>
                <w:numId w:val="26"/>
              </w:numPr>
              <w:ind w:left="170" w:right="162" w:hanging="142"/>
              <w:jc w:val="both"/>
            </w:pPr>
            <w:r w:rsidRPr="00C93F86">
              <w:t xml:space="preserve">Tạo </w:t>
            </w:r>
            <w:r w:rsidR="002D6E67" w:rsidRPr="00C93F86">
              <w:t>tạo ra các môđun và chức năng giao diện</w:t>
            </w:r>
            <w:r w:rsidRPr="00C93F86">
              <w:t xml:space="preserve"> cơ bản </w:t>
            </w:r>
            <w:r w:rsidR="003F7137" w:rsidRPr="00C93F86">
              <w:t xml:space="preserve">hoặc tích hợp </w:t>
            </w:r>
            <w:r w:rsidR="003C7486" w:rsidRPr="00C93F86">
              <w:t xml:space="preserve">được </w:t>
            </w:r>
            <w:r w:rsidR="003F7137" w:rsidRPr="00C93F86">
              <w:t>các thuật toán, kỹ thuật áp dụng</w:t>
            </w:r>
            <w:r w:rsidR="003C7486" w:rsidRPr="00C93F86">
              <w:t xml:space="preserve"> </w:t>
            </w:r>
            <w:r w:rsidRPr="00C93F86">
              <w:t xml:space="preserve">hoặc </w:t>
            </w:r>
            <w:r w:rsidR="006F5F12" w:rsidRPr="00C93F86">
              <w:t xml:space="preserve">các môđun, chức năng </w:t>
            </w:r>
            <w:r w:rsidRPr="00C93F86">
              <w:t xml:space="preserve">không </w:t>
            </w:r>
            <w:r w:rsidR="003C7486" w:rsidRPr="00C93F86">
              <w:t>phản ánh</w:t>
            </w:r>
            <w:r w:rsidRPr="00C93F86">
              <w:t xml:space="preserve"> đầy đủ kết quả phân tích</w:t>
            </w:r>
            <w:r w:rsidR="00936C2E" w:rsidRPr="00C93F86">
              <w:t xml:space="preserve"> thiết kế</w:t>
            </w:r>
          </w:p>
        </w:tc>
        <w:tc>
          <w:tcPr>
            <w:tcW w:w="965" w:type="pct"/>
            <w:tcMar>
              <w:left w:w="0" w:type="dxa"/>
              <w:right w:w="0" w:type="dxa"/>
            </w:tcMar>
          </w:tcPr>
          <w:p w14:paraId="1E8BC4AC" w14:textId="4D7AE236" w:rsidR="00622EE1" w:rsidRPr="00C93F86" w:rsidRDefault="00622EE1" w:rsidP="001D0138">
            <w:pPr>
              <w:pStyle w:val="ListParagraph"/>
              <w:numPr>
                <w:ilvl w:val="0"/>
                <w:numId w:val="26"/>
              </w:numPr>
              <w:ind w:left="170" w:right="162" w:hanging="142"/>
              <w:jc w:val="both"/>
            </w:pPr>
            <w:r w:rsidRPr="00C93F86">
              <w:t xml:space="preserve">Không tạo ra </w:t>
            </w:r>
            <w:r w:rsidR="00936C2E" w:rsidRPr="00C93F86">
              <w:t>các môđun và chức năng giao diện</w:t>
            </w:r>
            <w:r w:rsidRPr="00C93F86">
              <w:t xml:space="preserve"> </w:t>
            </w:r>
            <w:r w:rsidR="006F5F12" w:rsidRPr="00C93F86">
              <w:t xml:space="preserve">hoặc không tích hợp được các thuật toán, kỹ thuật áp dụng </w:t>
            </w:r>
            <w:r w:rsidRPr="00C93F86">
              <w:t xml:space="preserve">hoặc </w:t>
            </w:r>
            <w:r w:rsidR="006F5F12" w:rsidRPr="00C93F86">
              <w:t>các môđun, chức năng</w:t>
            </w:r>
            <w:r w:rsidRPr="00C93F86">
              <w:t xml:space="preserve"> không phản ánh đúng kết quả phân tích</w:t>
            </w:r>
            <w:r w:rsidR="00936C2E" w:rsidRPr="00C93F86">
              <w:t xml:space="preserve"> thiết kế</w:t>
            </w:r>
          </w:p>
        </w:tc>
      </w:tr>
      <w:tr w:rsidR="00C93F86" w:rsidRPr="00C93F86" w14:paraId="35D6B2EA" w14:textId="77777777" w:rsidTr="00821386">
        <w:trPr>
          <w:cantSplit/>
          <w:trHeight w:val="921"/>
        </w:trPr>
        <w:tc>
          <w:tcPr>
            <w:tcW w:w="454" w:type="pct"/>
            <w:tcMar>
              <w:left w:w="28" w:type="dxa"/>
              <w:right w:w="28" w:type="dxa"/>
            </w:tcMar>
            <w:vAlign w:val="center"/>
          </w:tcPr>
          <w:p w14:paraId="7A7F4CFC" w14:textId="45FBD287" w:rsidR="00B07FAD" w:rsidRPr="00C93F86" w:rsidRDefault="00B07FAD" w:rsidP="002B4A84">
            <w:pPr>
              <w:jc w:val="both"/>
              <w:rPr>
                <w:b/>
                <w:bCs/>
              </w:rPr>
            </w:pPr>
            <w:r w:rsidRPr="00C93F86">
              <w:rPr>
                <w:b/>
                <w:bCs/>
              </w:rPr>
              <w:lastRenderedPageBreak/>
              <w:t>Tính sáng tạo trong phân tích xử lý</w:t>
            </w:r>
            <w:r w:rsidR="001E742F" w:rsidRPr="00C93F86">
              <w:rPr>
                <w:b/>
                <w:bCs/>
              </w:rPr>
              <w:t xml:space="preserve"> giải quyết vấn đè </w:t>
            </w:r>
          </w:p>
        </w:tc>
        <w:tc>
          <w:tcPr>
            <w:tcW w:w="338" w:type="pct"/>
            <w:tcMar>
              <w:left w:w="28" w:type="dxa"/>
              <w:right w:w="28" w:type="dxa"/>
            </w:tcMar>
            <w:vAlign w:val="center"/>
          </w:tcPr>
          <w:p w14:paraId="476A4DF2" w14:textId="77777777" w:rsidR="00B07FAD" w:rsidRPr="00C93F86" w:rsidRDefault="00B07FAD" w:rsidP="004C0701">
            <w:pPr>
              <w:widowControl w:val="0"/>
              <w:spacing w:line="312" w:lineRule="auto"/>
              <w:jc w:val="center"/>
              <w:rPr>
                <w:bCs/>
              </w:rPr>
            </w:pPr>
            <w:r w:rsidRPr="00C93F86">
              <w:t>1</w:t>
            </w:r>
            <w:r w:rsidRPr="00C93F86">
              <w:rPr>
                <w:bCs/>
                <w:lang w:val="vi-VN"/>
              </w:rPr>
              <w:t>.</w:t>
            </w:r>
            <w:r w:rsidRPr="00C93F86">
              <w:rPr>
                <w:bCs/>
              </w:rPr>
              <w:t>x</w:t>
            </w:r>
          </w:p>
          <w:p w14:paraId="543D0A50" w14:textId="77777777" w:rsidR="00B07FAD" w:rsidRPr="00C93F86" w:rsidRDefault="00B07FAD" w:rsidP="004C0701">
            <w:pPr>
              <w:widowControl w:val="0"/>
              <w:spacing w:line="312" w:lineRule="auto"/>
              <w:jc w:val="center"/>
              <w:rPr>
                <w:bCs/>
              </w:rPr>
            </w:pPr>
            <w:r w:rsidRPr="00C93F86">
              <w:rPr>
                <w:bCs/>
                <w:lang w:val="vi-VN"/>
              </w:rPr>
              <w:t>2.</w:t>
            </w:r>
            <w:r w:rsidRPr="00C93F86">
              <w:rPr>
                <w:bCs/>
              </w:rPr>
              <w:t>x</w:t>
            </w:r>
          </w:p>
          <w:p w14:paraId="44C19141" w14:textId="77777777" w:rsidR="00B07FAD" w:rsidRPr="00C93F86" w:rsidRDefault="00B07FAD" w:rsidP="004C0701">
            <w:pPr>
              <w:widowControl w:val="0"/>
              <w:spacing w:line="312" w:lineRule="auto"/>
              <w:jc w:val="center"/>
              <w:rPr>
                <w:bCs/>
              </w:rPr>
            </w:pPr>
            <w:r w:rsidRPr="00C93F86">
              <w:rPr>
                <w:bCs/>
                <w:lang w:val="vi-VN"/>
              </w:rPr>
              <w:t>3.</w:t>
            </w:r>
            <w:r w:rsidRPr="00C93F86">
              <w:rPr>
                <w:bCs/>
              </w:rPr>
              <w:t>x</w:t>
            </w:r>
          </w:p>
          <w:p w14:paraId="00B96513" w14:textId="77777777" w:rsidR="00B07FAD" w:rsidRPr="00C93F86" w:rsidRDefault="00B07FAD" w:rsidP="004C0701">
            <w:pPr>
              <w:widowControl w:val="0"/>
              <w:spacing w:line="312" w:lineRule="auto"/>
              <w:jc w:val="center"/>
            </w:pPr>
          </w:p>
        </w:tc>
        <w:tc>
          <w:tcPr>
            <w:tcW w:w="365" w:type="pct"/>
            <w:tcMar>
              <w:left w:w="28" w:type="dxa"/>
              <w:right w:w="28" w:type="dxa"/>
            </w:tcMar>
            <w:vAlign w:val="center"/>
          </w:tcPr>
          <w:p w14:paraId="6367313D" w14:textId="50EE3D8F" w:rsidR="00B07FAD" w:rsidRPr="00C93F86" w:rsidRDefault="00B07FAD" w:rsidP="00C563DF">
            <w:pPr>
              <w:jc w:val="both"/>
            </w:pPr>
            <w:r w:rsidRPr="00C93F86">
              <w:t>10%</w:t>
            </w:r>
          </w:p>
        </w:tc>
        <w:tc>
          <w:tcPr>
            <w:tcW w:w="978" w:type="pct"/>
            <w:tcMar>
              <w:left w:w="0" w:type="dxa"/>
              <w:right w:w="0" w:type="dxa"/>
            </w:tcMar>
          </w:tcPr>
          <w:p w14:paraId="08D8D8DE" w14:textId="5EBC73B5" w:rsidR="00B07FAD" w:rsidRPr="00C93F86" w:rsidRDefault="00B07FAD" w:rsidP="001D0138">
            <w:pPr>
              <w:pStyle w:val="ListParagraph"/>
              <w:numPr>
                <w:ilvl w:val="0"/>
                <w:numId w:val="26"/>
              </w:numPr>
              <w:ind w:left="170" w:right="162" w:hanging="142"/>
              <w:jc w:val="both"/>
            </w:pPr>
            <w:r w:rsidRPr="00C93F86">
              <w:t>Thể hiện tính sáng tạo trong quá trình phân tích thiết kế, cài đặt các mô đun, chức năng giao diện, xử lý tích hợp các thuật toán, kỹ thuật áp dụng. Phân tích thiết kế, cài đặt có sự sáng tạo, đưa ra những nhận định mới và có ý nghĩa</w:t>
            </w:r>
          </w:p>
        </w:tc>
        <w:tc>
          <w:tcPr>
            <w:tcW w:w="1023" w:type="pct"/>
            <w:tcMar>
              <w:left w:w="0" w:type="dxa"/>
              <w:right w:w="0" w:type="dxa"/>
            </w:tcMar>
          </w:tcPr>
          <w:p w14:paraId="02046437" w14:textId="7EAFE202" w:rsidR="00B07FAD" w:rsidRPr="00C93F86" w:rsidRDefault="00B07FAD" w:rsidP="001D0138">
            <w:pPr>
              <w:pStyle w:val="ListParagraph"/>
              <w:numPr>
                <w:ilvl w:val="0"/>
                <w:numId w:val="26"/>
              </w:numPr>
              <w:ind w:left="170" w:right="162" w:hanging="142"/>
              <w:jc w:val="both"/>
            </w:pPr>
            <w:r w:rsidRPr="00C93F86">
              <w:t>Thể hiện tính sáng tạo trong quá trình phân tích thiết kế, cài đặt các mô đun, chức năng giao diện, xử lý tích hợp các thuật toán, kỹ thuật áp dụng. Phân tích thiết kế, cài đặt có ý nghĩa và lôgíc, có thể đưa ra nhận định mới</w:t>
            </w:r>
          </w:p>
        </w:tc>
        <w:tc>
          <w:tcPr>
            <w:tcW w:w="877" w:type="pct"/>
            <w:tcMar>
              <w:left w:w="0" w:type="dxa"/>
              <w:right w:w="0" w:type="dxa"/>
            </w:tcMar>
          </w:tcPr>
          <w:p w14:paraId="7D8541DB" w14:textId="3C7E5F36" w:rsidR="00B07FAD" w:rsidRPr="00C93F86" w:rsidRDefault="00B07FAD" w:rsidP="001D0138">
            <w:pPr>
              <w:pStyle w:val="ListParagraph"/>
              <w:numPr>
                <w:ilvl w:val="0"/>
                <w:numId w:val="26"/>
              </w:numPr>
              <w:ind w:left="170" w:right="162" w:hanging="142"/>
              <w:jc w:val="both"/>
            </w:pPr>
            <w:r w:rsidRPr="00C93F86">
              <w:t>Thực hiện phân tích thiết kế, cài đặt các mô đun, chức năng giao diện, xử lý tích hợp các thuật toán, kỹ thuật áp dụng một cách cơ bản, không có sự sáng tạo, không có nhận định mới</w:t>
            </w:r>
          </w:p>
        </w:tc>
        <w:tc>
          <w:tcPr>
            <w:tcW w:w="965" w:type="pct"/>
            <w:tcMar>
              <w:left w:w="0" w:type="dxa"/>
              <w:right w:w="0" w:type="dxa"/>
            </w:tcMar>
          </w:tcPr>
          <w:p w14:paraId="7C3C7162" w14:textId="57177774" w:rsidR="00B07FAD" w:rsidRPr="00C93F86" w:rsidRDefault="00B07FAD" w:rsidP="001D0138">
            <w:pPr>
              <w:pStyle w:val="ListParagraph"/>
              <w:numPr>
                <w:ilvl w:val="0"/>
                <w:numId w:val="26"/>
              </w:numPr>
              <w:ind w:left="170" w:right="162" w:hanging="142"/>
              <w:jc w:val="both"/>
            </w:pPr>
            <w:r w:rsidRPr="00C93F86">
              <w:t>Không thể hiện tính sáng tạo trong quá trình phân tích thiết kế, cài đặt các mô đun, chức năng giao diện, xử lý tích hợp các thuật toán, kỹ thuật áp dụng, không có nhận định mới và ý nghĩa</w:t>
            </w:r>
          </w:p>
        </w:tc>
      </w:tr>
      <w:tr w:rsidR="00C93F86" w:rsidRPr="00C93F86" w14:paraId="682ED7A1" w14:textId="77777777" w:rsidTr="00821386">
        <w:trPr>
          <w:cantSplit/>
          <w:trHeight w:val="921"/>
        </w:trPr>
        <w:tc>
          <w:tcPr>
            <w:tcW w:w="454" w:type="pct"/>
            <w:tcMar>
              <w:left w:w="28" w:type="dxa"/>
              <w:right w:w="28" w:type="dxa"/>
            </w:tcMar>
            <w:vAlign w:val="center"/>
          </w:tcPr>
          <w:p w14:paraId="65650599" w14:textId="5038C8AD" w:rsidR="0020186E" w:rsidRPr="00C93F86" w:rsidRDefault="0020186E" w:rsidP="002B4A84">
            <w:pPr>
              <w:jc w:val="both"/>
              <w:rPr>
                <w:b/>
                <w:bCs/>
              </w:rPr>
            </w:pPr>
            <w:r w:rsidRPr="00C93F86">
              <w:rPr>
                <w:b/>
                <w:bCs/>
              </w:rPr>
              <w:t>Báo cáo tổng hợp và kết luận</w:t>
            </w:r>
          </w:p>
        </w:tc>
        <w:tc>
          <w:tcPr>
            <w:tcW w:w="338" w:type="pct"/>
            <w:tcMar>
              <w:left w:w="28" w:type="dxa"/>
              <w:right w:w="28" w:type="dxa"/>
            </w:tcMar>
            <w:vAlign w:val="center"/>
          </w:tcPr>
          <w:p w14:paraId="2D77877D" w14:textId="77777777" w:rsidR="0020186E" w:rsidRPr="00C93F86" w:rsidRDefault="0020186E" w:rsidP="004C0701">
            <w:pPr>
              <w:widowControl w:val="0"/>
              <w:spacing w:line="312" w:lineRule="auto"/>
              <w:jc w:val="center"/>
              <w:rPr>
                <w:bCs/>
              </w:rPr>
            </w:pPr>
            <w:r w:rsidRPr="00C93F86">
              <w:t>1</w:t>
            </w:r>
            <w:r w:rsidRPr="00C93F86">
              <w:rPr>
                <w:bCs/>
                <w:lang w:val="vi-VN"/>
              </w:rPr>
              <w:t>.</w:t>
            </w:r>
            <w:r w:rsidRPr="00C93F86">
              <w:rPr>
                <w:bCs/>
              </w:rPr>
              <w:t>x</w:t>
            </w:r>
          </w:p>
          <w:p w14:paraId="5D959CCD" w14:textId="77777777" w:rsidR="0020186E" w:rsidRPr="00C93F86" w:rsidRDefault="0020186E" w:rsidP="004C0701">
            <w:pPr>
              <w:widowControl w:val="0"/>
              <w:spacing w:line="312" w:lineRule="auto"/>
              <w:jc w:val="center"/>
              <w:rPr>
                <w:bCs/>
              </w:rPr>
            </w:pPr>
            <w:r w:rsidRPr="00C93F86">
              <w:rPr>
                <w:bCs/>
                <w:lang w:val="vi-VN"/>
              </w:rPr>
              <w:t>2.</w:t>
            </w:r>
            <w:r w:rsidRPr="00C93F86">
              <w:rPr>
                <w:bCs/>
              </w:rPr>
              <w:t>x</w:t>
            </w:r>
          </w:p>
          <w:p w14:paraId="4FAD4EDF" w14:textId="77777777" w:rsidR="0020186E" w:rsidRPr="00C93F86" w:rsidRDefault="0020186E" w:rsidP="004C0701">
            <w:pPr>
              <w:widowControl w:val="0"/>
              <w:spacing w:line="312" w:lineRule="auto"/>
              <w:jc w:val="center"/>
              <w:rPr>
                <w:bCs/>
              </w:rPr>
            </w:pPr>
            <w:r w:rsidRPr="00C93F86">
              <w:rPr>
                <w:bCs/>
                <w:lang w:val="vi-VN"/>
              </w:rPr>
              <w:t>3.</w:t>
            </w:r>
            <w:r w:rsidRPr="00C93F86">
              <w:rPr>
                <w:bCs/>
              </w:rPr>
              <w:t>x</w:t>
            </w:r>
          </w:p>
          <w:p w14:paraId="6F94A2D5" w14:textId="77777777" w:rsidR="0020186E" w:rsidRPr="00C93F86" w:rsidRDefault="0020186E" w:rsidP="007E029D">
            <w:pPr>
              <w:widowControl w:val="0"/>
              <w:spacing w:line="312" w:lineRule="auto"/>
              <w:jc w:val="center"/>
            </w:pPr>
          </w:p>
        </w:tc>
        <w:tc>
          <w:tcPr>
            <w:tcW w:w="365" w:type="pct"/>
            <w:tcMar>
              <w:left w:w="28" w:type="dxa"/>
              <w:right w:w="28" w:type="dxa"/>
            </w:tcMar>
            <w:vAlign w:val="center"/>
          </w:tcPr>
          <w:p w14:paraId="3437C6EE" w14:textId="0C9A7DDE" w:rsidR="0020186E" w:rsidRPr="00C93F86" w:rsidRDefault="00F271C8" w:rsidP="00C563DF">
            <w:pPr>
              <w:jc w:val="both"/>
            </w:pPr>
            <w:r w:rsidRPr="00C93F86">
              <w:t>20</w:t>
            </w:r>
            <w:r w:rsidR="0020186E" w:rsidRPr="00C93F86">
              <w:t>%</w:t>
            </w:r>
          </w:p>
        </w:tc>
        <w:tc>
          <w:tcPr>
            <w:tcW w:w="978" w:type="pct"/>
            <w:tcMar>
              <w:left w:w="0" w:type="dxa"/>
              <w:right w:w="0" w:type="dxa"/>
            </w:tcMar>
          </w:tcPr>
          <w:p w14:paraId="5AD7748C" w14:textId="2F7FE8E3" w:rsidR="0020186E" w:rsidRPr="00C93F86" w:rsidRDefault="0020186E" w:rsidP="001D0138">
            <w:pPr>
              <w:pStyle w:val="ListParagraph"/>
              <w:numPr>
                <w:ilvl w:val="0"/>
                <w:numId w:val="26"/>
              </w:numPr>
              <w:ind w:left="170" w:right="162" w:hanging="142"/>
              <w:jc w:val="both"/>
            </w:pPr>
            <w:r w:rsidRPr="00C93F86">
              <w:t xml:space="preserve">Báo cáo tổng hợp đầy đủ, có cấu trúc, chi tiết và lôgíc. Báo cáo phản ánh đầy đủ cơ sở lý thuyết, </w:t>
            </w:r>
            <w:r w:rsidR="00F92AED" w:rsidRPr="00C93F86">
              <w:rPr>
                <w:b/>
                <w:bCs/>
              </w:rPr>
              <w:t xml:space="preserve">lập </w:t>
            </w:r>
            <w:r w:rsidR="00F92AED" w:rsidRPr="00C93F86">
              <w:t>luận</w:t>
            </w:r>
            <w:r w:rsidR="00445886" w:rsidRPr="00C93F86">
              <w:t xml:space="preserve"> khoa học, </w:t>
            </w:r>
            <w:r w:rsidRPr="00C93F86">
              <w:t>quá trình phân tích thiết kế, xử lý tích hợp thuật toán, kỹ thuật, cài đặt các mô đun, chức năng giao diện và có đánh giá sâu sắc từ kết quả</w:t>
            </w:r>
          </w:p>
        </w:tc>
        <w:tc>
          <w:tcPr>
            <w:tcW w:w="1023" w:type="pct"/>
            <w:tcMar>
              <w:left w:w="0" w:type="dxa"/>
              <w:right w:w="0" w:type="dxa"/>
            </w:tcMar>
          </w:tcPr>
          <w:p w14:paraId="169F01C4" w14:textId="418912DA" w:rsidR="0020186E" w:rsidRPr="00C93F86" w:rsidRDefault="0020186E" w:rsidP="00445886">
            <w:pPr>
              <w:pStyle w:val="ListParagraph"/>
              <w:numPr>
                <w:ilvl w:val="0"/>
                <w:numId w:val="26"/>
              </w:numPr>
              <w:ind w:left="170" w:right="162" w:hanging="142"/>
              <w:jc w:val="both"/>
            </w:pPr>
            <w:r w:rsidRPr="00C93F86">
              <w:t>Báo cáo tổng hợp đầy đủ và có cấu trúc. Báo cáo phản ánh được cơ sở lý thuyết,</w:t>
            </w:r>
            <w:r w:rsidR="00445886" w:rsidRPr="00C93F86">
              <w:t xml:space="preserve"> </w:t>
            </w:r>
            <w:r w:rsidR="00F92AED" w:rsidRPr="00C93F86">
              <w:rPr>
                <w:b/>
                <w:bCs/>
              </w:rPr>
              <w:t xml:space="preserve">lập </w:t>
            </w:r>
            <w:r w:rsidR="00F92AED" w:rsidRPr="00C93F86">
              <w:t>luận</w:t>
            </w:r>
            <w:r w:rsidR="00445886" w:rsidRPr="00C93F86">
              <w:t xml:space="preserve"> khoa học, </w:t>
            </w:r>
            <w:r w:rsidRPr="00C93F86">
              <w:t>quá trình phân tích thiết kế, xử lý tích hợp thuật toán, kỹ thuật, cài đặt các mô đun, chức năng giao diện và đánh giá từ kết quả</w:t>
            </w:r>
          </w:p>
        </w:tc>
        <w:tc>
          <w:tcPr>
            <w:tcW w:w="877" w:type="pct"/>
            <w:tcMar>
              <w:left w:w="0" w:type="dxa"/>
              <w:right w:w="0" w:type="dxa"/>
            </w:tcMar>
          </w:tcPr>
          <w:p w14:paraId="6D138D0C" w14:textId="534406A9" w:rsidR="0020186E" w:rsidRPr="00C93F86" w:rsidRDefault="0020186E" w:rsidP="001D0138">
            <w:pPr>
              <w:pStyle w:val="ListParagraph"/>
              <w:numPr>
                <w:ilvl w:val="0"/>
                <w:numId w:val="26"/>
              </w:numPr>
              <w:ind w:left="170" w:right="162" w:hanging="142"/>
              <w:jc w:val="both"/>
            </w:pPr>
            <w:r w:rsidRPr="00C93F86">
              <w:t>Báo cáo tổng hợp sơ sài hoặc không đầy đủ. Báo cáo có thể thiếu cấu trúc hoặc phản ánh được ít cơ sở lý thuyết,</w:t>
            </w:r>
            <w:r w:rsidR="00445886" w:rsidRPr="00C93F86">
              <w:t xml:space="preserve"> </w:t>
            </w:r>
            <w:r w:rsidR="00F92AED" w:rsidRPr="00C93F86">
              <w:rPr>
                <w:b/>
                <w:bCs/>
              </w:rPr>
              <w:t xml:space="preserve">lập </w:t>
            </w:r>
            <w:r w:rsidR="00F92AED" w:rsidRPr="00C93F86">
              <w:t>luận</w:t>
            </w:r>
            <w:r w:rsidR="00445886" w:rsidRPr="00C93F86">
              <w:t xml:space="preserve"> khoa học,</w:t>
            </w:r>
            <w:r w:rsidRPr="00C93F86">
              <w:t xml:space="preserve"> quá trình phân tích thiết kế, xử lý tích hợp thuật toán, kỹ thuật, cài đặt các mô đun, chức năng giao diện và đánh giá</w:t>
            </w:r>
          </w:p>
        </w:tc>
        <w:tc>
          <w:tcPr>
            <w:tcW w:w="965" w:type="pct"/>
            <w:tcMar>
              <w:left w:w="0" w:type="dxa"/>
              <w:right w:w="0" w:type="dxa"/>
            </w:tcMar>
          </w:tcPr>
          <w:p w14:paraId="22170530" w14:textId="3938F346" w:rsidR="0020186E" w:rsidRPr="00C93F86" w:rsidRDefault="0020186E" w:rsidP="001D0138">
            <w:pPr>
              <w:pStyle w:val="ListParagraph"/>
              <w:numPr>
                <w:ilvl w:val="0"/>
                <w:numId w:val="26"/>
              </w:numPr>
              <w:ind w:left="170" w:right="162" w:hanging="142"/>
              <w:jc w:val="both"/>
            </w:pPr>
            <w:r w:rsidRPr="00C93F86">
              <w:t xml:space="preserve">Không có báo cáo tổng hợp hoặc báo cáo tổng hợp không phản ánh được cơ sở lý thuyết, </w:t>
            </w:r>
            <w:r w:rsidR="00F92AED" w:rsidRPr="00C93F86">
              <w:rPr>
                <w:b/>
                <w:bCs/>
              </w:rPr>
              <w:t xml:space="preserve">lập </w:t>
            </w:r>
            <w:r w:rsidR="00F92AED" w:rsidRPr="00C93F86">
              <w:t>luận</w:t>
            </w:r>
            <w:r w:rsidR="00445886" w:rsidRPr="00C93F86">
              <w:t xml:space="preserve"> khoa học, </w:t>
            </w:r>
            <w:r w:rsidRPr="00C93F86">
              <w:t>quá trình phân tích thiết kế, xử lý tích hợp thuật toán, kỹ thuật, cài đặt các mô đun, chức năng giao diện và đánh giá.</w:t>
            </w:r>
          </w:p>
        </w:tc>
      </w:tr>
      <w:tr w:rsidR="00C93F86" w:rsidRPr="00C93F86" w14:paraId="5CF606C9" w14:textId="77777777" w:rsidTr="00821386">
        <w:trPr>
          <w:cantSplit/>
          <w:trHeight w:val="921"/>
        </w:trPr>
        <w:tc>
          <w:tcPr>
            <w:tcW w:w="454" w:type="pct"/>
            <w:tcMar>
              <w:left w:w="28" w:type="dxa"/>
              <w:right w:w="28" w:type="dxa"/>
            </w:tcMar>
            <w:vAlign w:val="center"/>
          </w:tcPr>
          <w:p w14:paraId="27E42D46" w14:textId="2AC111CC" w:rsidR="00622EE1" w:rsidRPr="00C93F86" w:rsidRDefault="00622EE1" w:rsidP="002B4A84">
            <w:pPr>
              <w:jc w:val="both"/>
              <w:rPr>
                <w:b/>
                <w:bCs/>
                <w:lang w:val="vi-VN"/>
              </w:rPr>
            </w:pPr>
            <w:r w:rsidRPr="00C93F86">
              <w:rPr>
                <w:b/>
                <w:bCs/>
              </w:rPr>
              <w:t>T</w:t>
            </w:r>
            <w:r w:rsidR="00B7430F" w:rsidRPr="00C93F86">
              <w:rPr>
                <w:b/>
                <w:bCs/>
              </w:rPr>
              <w:t>huyết trình</w:t>
            </w:r>
            <w:r w:rsidRPr="00C93F86">
              <w:rPr>
                <w:b/>
                <w:bCs/>
              </w:rPr>
              <w:t xml:space="preserve"> báo cáo</w:t>
            </w:r>
          </w:p>
        </w:tc>
        <w:tc>
          <w:tcPr>
            <w:tcW w:w="338" w:type="pct"/>
            <w:tcMar>
              <w:left w:w="28" w:type="dxa"/>
              <w:right w:w="28" w:type="dxa"/>
            </w:tcMar>
            <w:vAlign w:val="center"/>
          </w:tcPr>
          <w:p w14:paraId="3FC0DCDB" w14:textId="77777777" w:rsidR="007E029D" w:rsidRPr="00C93F86" w:rsidRDefault="007E029D" w:rsidP="007E029D">
            <w:pPr>
              <w:widowControl w:val="0"/>
              <w:spacing w:line="312" w:lineRule="auto"/>
              <w:jc w:val="center"/>
              <w:rPr>
                <w:bCs/>
              </w:rPr>
            </w:pPr>
            <w:r w:rsidRPr="00C93F86">
              <w:t>1</w:t>
            </w:r>
            <w:r w:rsidRPr="00C93F86">
              <w:rPr>
                <w:bCs/>
                <w:lang w:val="vi-VN"/>
              </w:rPr>
              <w:t>.</w:t>
            </w:r>
            <w:r w:rsidRPr="00C93F86">
              <w:rPr>
                <w:bCs/>
              </w:rPr>
              <w:t>x</w:t>
            </w:r>
          </w:p>
          <w:p w14:paraId="64E5839D" w14:textId="77777777" w:rsidR="007E029D" w:rsidRPr="00C93F86" w:rsidRDefault="007E029D" w:rsidP="007E029D">
            <w:pPr>
              <w:widowControl w:val="0"/>
              <w:spacing w:line="312" w:lineRule="auto"/>
              <w:jc w:val="center"/>
              <w:rPr>
                <w:bCs/>
              </w:rPr>
            </w:pPr>
            <w:r w:rsidRPr="00C93F86">
              <w:rPr>
                <w:bCs/>
                <w:lang w:val="vi-VN"/>
              </w:rPr>
              <w:t>2.</w:t>
            </w:r>
            <w:r w:rsidRPr="00C93F86">
              <w:rPr>
                <w:bCs/>
              </w:rPr>
              <w:t>x</w:t>
            </w:r>
          </w:p>
          <w:p w14:paraId="53F717DE" w14:textId="77777777" w:rsidR="007E029D" w:rsidRPr="00C93F86" w:rsidRDefault="007E029D" w:rsidP="007E029D">
            <w:pPr>
              <w:widowControl w:val="0"/>
              <w:spacing w:line="312" w:lineRule="auto"/>
              <w:jc w:val="center"/>
              <w:rPr>
                <w:bCs/>
              </w:rPr>
            </w:pPr>
            <w:r w:rsidRPr="00C93F86">
              <w:rPr>
                <w:bCs/>
                <w:lang w:val="vi-VN"/>
              </w:rPr>
              <w:t>3.</w:t>
            </w:r>
            <w:r w:rsidRPr="00C93F86">
              <w:rPr>
                <w:bCs/>
              </w:rPr>
              <w:t>x</w:t>
            </w:r>
          </w:p>
          <w:p w14:paraId="218F53DA" w14:textId="2F007623" w:rsidR="00622EE1" w:rsidRPr="00C93F86" w:rsidRDefault="00622EE1" w:rsidP="0000085C">
            <w:pPr>
              <w:jc w:val="center"/>
              <w:rPr>
                <w:lang w:val="vi-VN"/>
              </w:rPr>
            </w:pPr>
          </w:p>
        </w:tc>
        <w:tc>
          <w:tcPr>
            <w:tcW w:w="365" w:type="pct"/>
            <w:tcMar>
              <w:left w:w="28" w:type="dxa"/>
              <w:right w:w="28" w:type="dxa"/>
            </w:tcMar>
            <w:vAlign w:val="center"/>
          </w:tcPr>
          <w:p w14:paraId="12908B25" w14:textId="77777777" w:rsidR="00622EE1" w:rsidRPr="00C93F86" w:rsidRDefault="00622EE1" w:rsidP="002A0980">
            <w:pPr>
              <w:jc w:val="center"/>
            </w:pPr>
            <w:r w:rsidRPr="00C93F86">
              <w:t>10%</w:t>
            </w:r>
          </w:p>
        </w:tc>
        <w:tc>
          <w:tcPr>
            <w:tcW w:w="978" w:type="pct"/>
            <w:tcMar>
              <w:left w:w="0" w:type="dxa"/>
              <w:right w:w="0" w:type="dxa"/>
            </w:tcMar>
          </w:tcPr>
          <w:p w14:paraId="4E36BFB7" w14:textId="77777777" w:rsidR="00622EE1" w:rsidRPr="00C93F86" w:rsidRDefault="00622EE1" w:rsidP="001D0138">
            <w:pPr>
              <w:pStyle w:val="ListParagraph"/>
              <w:numPr>
                <w:ilvl w:val="0"/>
                <w:numId w:val="26"/>
              </w:numPr>
              <w:ind w:left="170" w:right="162" w:hanging="142"/>
              <w:jc w:val="both"/>
              <w:rPr>
                <w:lang w:eastAsia="x-none"/>
              </w:rPr>
            </w:pPr>
            <w:r w:rsidRPr="00C93F86">
              <w:t xml:space="preserve">Trình bày logic, </w:t>
            </w:r>
            <w:r w:rsidRPr="00C93F86">
              <w:rPr>
                <w:lang w:eastAsia="x-none"/>
              </w:rPr>
              <w:t xml:space="preserve">sáng tạo, và hấp dẫn. </w:t>
            </w:r>
          </w:p>
          <w:p w14:paraId="2565AEF1" w14:textId="01F81A62" w:rsidR="00622EE1" w:rsidRPr="00C93F86" w:rsidRDefault="00622EE1" w:rsidP="001D0138">
            <w:pPr>
              <w:pStyle w:val="ListParagraph"/>
              <w:numPr>
                <w:ilvl w:val="0"/>
                <w:numId w:val="26"/>
              </w:numPr>
              <w:ind w:left="170" w:right="162" w:hanging="142"/>
              <w:jc w:val="both"/>
            </w:pPr>
            <w:r w:rsidRPr="00C93F86">
              <w:t>Có khả năng trả lời câu hỏi một cách l</w:t>
            </w:r>
            <w:r w:rsidR="0000085C" w:rsidRPr="00C93F86">
              <w:t>ô</w:t>
            </w:r>
            <w:r w:rsidRPr="00C93F86">
              <w:t>g</w:t>
            </w:r>
            <w:r w:rsidR="0000085C" w:rsidRPr="00C93F86">
              <w:t>í</w:t>
            </w:r>
            <w:r w:rsidRPr="00C93F86">
              <w:t>c và dễ hiểu.</w:t>
            </w:r>
          </w:p>
        </w:tc>
        <w:tc>
          <w:tcPr>
            <w:tcW w:w="1023" w:type="pct"/>
            <w:tcMar>
              <w:left w:w="0" w:type="dxa"/>
              <w:right w:w="0" w:type="dxa"/>
            </w:tcMar>
          </w:tcPr>
          <w:p w14:paraId="48F516C3" w14:textId="77777777" w:rsidR="00622EE1" w:rsidRPr="00C93F86" w:rsidRDefault="00622EE1" w:rsidP="001D0138">
            <w:pPr>
              <w:pStyle w:val="ListParagraph"/>
              <w:numPr>
                <w:ilvl w:val="0"/>
                <w:numId w:val="26"/>
              </w:numPr>
              <w:ind w:left="170" w:right="162" w:hanging="142"/>
              <w:jc w:val="both"/>
            </w:pPr>
            <w:r w:rsidRPr="00C93F86">
              <w:t>Trình bày đầy đủ, có cấu trúc.</w:t>
            </w:r>
          </w:p>
          <w:p w14:paraId="7D770E0E" w14:textId="1879C547" w:rsidR="00622EE1" w:rsidRPr="00C93F86" w:rsidRDefault="00622EE1" w:rsidP="001D0138">
            <w:pPr>
              <w:pStyle w:val="ListParagraph"/>
              <w:numPr>
                <w:ilvl w:val="0"/>
                <w:numId w:val="26"/>
              </w:numPr>
              <w:ind w:left="170" w:right="162" w:hanging="142"/>
              <w:jc w:val="both"/>
            </w:pPr>
            <w:r w:rsidRPr="00C93F86">
              <w:t>Sử dụng ngôn ngữ chính xác</w:t>
            </w:r>
            <w:r w:rsidR="002A0980" w:rsidRPr="00C93F86">
              <w:t xml:space="preserve"> câu văn mạch lạc</w:t>
            </w:r>
            <w:r w:rsidRPr="00C93F86">
              <w:t xml:space="preserve">. </w:t>
            </w:r>
          </w:p>
          <w:p w14:paraId="5B631968" w14:textId="535004BC" w:rsidR="00622EE1" w:rsidRPr="00C93F86" w:rsidRDefault="00622EE1" w:rsidP="001D0138">
            <w:pPr>
              <w:pStyle w:val="ListParagraph"/>
              <w:numPr>
                <w:ilvl w:val="0"/>
                <w:numId w:val="26"/>
              </w:numPr>
              <w:ind w:left="170" w:right="162" w:hanging="142"/>
              <w:jc w:val="both"/>
            </w:pPr>
            <w:r w:rsidRPr="00C93F86">
              <w:t>Cần cải thiện trong khả nă</w:t>
            </w:r>
            <w:r w:rsidR="00B76658" w:rsidRPr="00C93F86">
              <w:t>ng trả lời câu hỏi và giao tiếp</w:t>
            </w:r>
          </w:p>
        </w:tc>
        <w:tc>
          <w:tcPr>
            <w:tcW w:w="877" w:type="pct"/>
            <w:tcMar>
              <w:left w:w="0" w:type="dxa"/>
              <w:right w:w="0" w:type="dxa"/>
            </w:tcMar>
          </w:tcPr>
          <w:p w14:paraId="03D2A166" w14:textId="77777777" w:rsidR="00622EE1" w:rsidRPr="00C93F86" w:rsidRDefault="00622EE1" w:rsidP="001D0138">
            <w:pPr>
              <w:pStyle w:val="ListParagraph"/>
              <w:numPr>
                <w:ilvl w:val="0"/>
                <w:numId w:val="26"/>
              </w:numPr>
              <w:ind w:left="170" w:right="162" w:hanging="142"/>
              <w:jc w:val="both"/>
            </w:pPr>
            <w:r w:rsidRPr="00C93F86">
              <w:t>Trình bày đơn giản.</w:t>
            </w:r>
          </w:p>
          <w:p w14:paraId="428667C6" w14:textId="77777777" w:rsidR="00622EE1" w:rsidRPr="00C93F86" w:rsidRDefault="00622EE1" w:rsidP="001D0138">
            <w:pPr>
              <w:pStyle w:val="ListParagraph"/>
              <w:numPr>
                <w:ilvl w:val="0"/>
                <w:numId w:val="26"/>
              </w:numPr>
              <w:ind w:left="170" w:right="162" w:hanging="142"/>
              <w:jc w:val="both"/>
            </w:pPr>
            <w:r w:rsidRPr="00C93F86">
              <w:t>Không có cấu trúc rõ ràng</w:t>
            </w:r>
          </w:p>
          <w:p w14:paraId="3947E6BB" w14:textId="77777777" w:rsidR="00622EE1" w:rsidRPr="00C93F86" w:rsidRDefault="00622EE1" w:rsidP="001D0138">
            <w:pPr>
              <w:pStyle w:val="ListParagraph"/>
              <w:numPr>
                <w:ilvl w:val="0"/>
                <w:numId w:val="26"/>
              </w:numPr>
              <w:ind w:left="170" w:right="162" w:hanging="142"/>
              <w:jc w:val="both"/>
            </w:pPr>
            <w:r w:rsidRPr="00C93F86">
              <w:t>Thiếu sự tự tin và sáng tạo.</w:t>
            </w:r>
          </w:p>
          <w:p w14:paraId="166B5892" w14:textId="174E2312" w:rsidR="00622EE1" w:rsidRPr="00C93F86" w:rsidRDefault="00622EE1" w:rsidP="001D0138">
            <w:pPr>
              <w:pStyle w:val="ListParagraph"/>
              <w:numPr>
                <w:ilvl w:val="0"/>
                <w:numId w:val="26"/>
              </w:numPr>
              <w:ind w:left="170" w:right="162" w:hanging="142"/>
              <w:jc w:val="both"/>
            </w:pPr>
            <w:r w:rsidRPr="00C93F86">
              <w:t>Có thể gặp khó khăn trong vi</w:t>
            </w:r>
            <w:r w:rsidR="00B76658" w:rsidRPr="00C93F86">
              <w:t>ệc trình bày và trả lời câu hỏi</w:t>
            </w:r>
          </w:p>
        </w:tc>
        <w:tc>
          <w:tcPr>
            <w:tcW w:w="965" w:type="pct"/>
            <w:tcMar>
              <w:left w:w="0" w:type="dxa"/>
              <w:right w:w="0" w:type="dxa"/>
            </w:tcMar>
          </w:tcPr>
          <w:p w14:paraId="2F319B34" w14:textId="77777777" w:rsidR="00622EE1" w:rsidRPr="00C93F86" w:rsidRDefault="00622EE1" w:rsidP="001D0138">
            <w:pPr>
              <w:pStyle w:val="ListParagraph"/>
              <w:numPr>
                <w:ilvl w:val="0"/>
                <w:numId w:val="26"/>
              </w:numPr>
              <w:ind w:left="170" w:right="162" w:hanging="142"/>
              <w:jc w:val="both"/>
            </w:pPr>
            <w:r w:rsidRPr="00C93F86">
              <w:t>Trình bày thiếu logic.</w:t>
            </w:r>
          </w:p>
          <w:p w14:paraId="1D1BDC48" w14:textId="77777777" w:rsidR="00622EE1" w:rsidRPr="00C93F86" w:rsidRDefault="00622EE1" w:rsidP="001D0138">
            <w:pPr>
              <w:pStyle w:val="ListParagraph"/>
              <w:numPr>
                <w:ilvl w:val="0"/>
                <w:numId w:val="26"/>
              </w:numPr>
              <w:ind w:left="170" w:right="162" w:hanging="142"/>
              <w:jc w:val="both"/>
            </w:pPr>
            <w:r w:rsidRPr="00C93F86">
              <w:t>Không tự tin</w:t>
            </w:r>
          </w:p>
          <w:p w14:paraId="50DE6715" w14:textId="77777777" w:rsidR="00622EE1" w:rsidRPr="00C93F86" w:rsidRDefault="00622EE1" w:rsidP="001D0138">
            <w:pPr>
              <w:pStyle w:val="ListParagraph"/>
              <w:numPr>
                <w:ilvl w:val="0"/>
                <w:numId w:val="26"/>
              </w:numPr>
              <w:ind w:left="170" w:right="162" w:hanging="142"/>
              <w:jc w:val="both"/>
            </w:pPr>
            <w:r w:rsidRPr="00C93F86">
              <w:t>Thiếu sự kết nối giữa các ý kiến.</w:t>
            </w:r>
          </w:p>
          <w:p w14:paraId="7F2581EB" w14:textId="7B7491B5" w:rsidR="00622EE1" w:rsidRPr="00C93F86" w:rsidRDefault="00622EE1" w:rsidP="001D0138">
            <w:pPr>
              <w:pStyle w:val="ListParagraph"/>
              <w:numPr>
                <w:ilvl w:val="0"/>
                <w:numId w:val="26"/>
              </w:numPr>
              <w:ind w:left="170" w:right="162" w:hanging="142"/>
              <w:jc w:val="both"/>
            </w:pPr>
            <w:r w:rsidRPr="00C93F86">
              <w:t xml:space="preserve">Không thể trả lời câu hỏi một cách rõ ràng và </w:t>
            </w:r>
            <w:r w:rsidR="0000085C" w:rsidRPr="00C93F86">
              <w:t>lôgíc</w:t>
            </w:r>
          </w:p>
        </w:tc>
      </w:tr>
    </w:tbl>
    <w:p w14:paraId="40444487" w14:textId="77777777" w:rsidR="00622EE1" w:rsidRPr="00C93F86" w:rsidRDefault="00622EE1" w:rsidP="00D05DF5">
      <w:pPr>
        <w:jc w:val="both"/>
      </w:pPr>
    </w:p>
    <w:sectPr w:rsidR="00622EE1" w:rsidRPr="00C93F86" w:rsidSect="000E27B5">
      <w:footerReference w:type="default" r:id="rId8"/>
      <w:pgSz w:w="11909" w:h="16834" w:code="9"/>
      <w:pgMar w:top="1134" w:right="851" w:bottom="1134" w:left="1418" w:header="284"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09006D" w14:textId="77777777" w:rsidR="006D2C42" w:rsidRDefault="006D2C42" w:rsidP="00D74E36">
      <w:r>
        <w:separator/>
      </w:r>
    </w:p>
  </w:endnote>
  <w:endnote w:type="continuationSeparator" w:id="0">
    <w:p w14:paraId="0CD36A0F" w14:textId="77777777" w:rsidR="006D2C42" w:rsidRDefault="006D2C42" w:rsidP="00D74E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E3B0C5" w14:textId="77777777" w:rsidR="00B211D7" w:rsidRDefault="00B211D7">
    <w:pPr>
      <w:pStyle w:val="Footer"/>
      <w:jc w:val="center"/>
    </w:pPr>
    <w:r>
      <w:fldChar w:fldCharType="begin"/>
    </w:r>
    <w:r>
      <w:instrText xml:space="preserve"> PAGE   \* MERGEFORMAT </w:instrText>
    </w:r>
    <w:r>
      <w:fldChar w:fldCharType="separate"/>
    </w:r>
    <w:r w:rsidR="005F3441">
      <w:rPr>
        <w:noProof/>
      </w:rPr>
      <w:t>1</w:t>
    </w:r>
    <w:r w:rsidR="005F3441">
      <w:rPr>
        <w:noProof/>
      </w:rPr>
      <w:t>4</w:t>
    </w:r>
    <w:r>
      <w:rPr>
        <w:noProof/>
      </w:rPr>
      <w:fldChar w:fldCharType="end"/>
    </w:r>
  </w:p>
  <w:p w14:paraId="28E3B0C6" w14:textId="77777777" w:rsidR="00B211D7" w:rsidRPr="003A46E7" w:rsidRDefault="00B211D7">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E7D63B" w14:textId="77777777" w:rsidR="006D2C42" w:rsidRDefault="006D2C42" w:rsidP="00D74E36">
      <w:r>
        <w:separator/>
      </w:r>
    </w:p>
  </w:footnote>
  <w:footnote w:type="continuationSeparator" w:id="0">
    <w:p w14:paraId="3F131B52" w14:textId="77777777" w:rsidR="006D2C42" w:rsidRDefault="006D2C42" w:rsidP="00D74E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728EF"/>
    <w:multiLevelType w:val="hybridMultilevel"/>
    <w:tmpl w:val="45401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2" w15:restartNumberingAfterBreak="0">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4F23C9"/>
    <w:multiLevelType w:val="hybridMultilevel"/>
    <w:tmpl w:val="38EAD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420FD6"/>
    <w:multiLevelType w:val="hybridMultilevel"/>
    <w:tmpl w:val="54803B6E"/>
    <w:lvl w:ilvl="0" w:tplc="51C8E994">
      <w:start w:val="1"/>
      <w:numFmt w:val="bullet"/>
      <w:lvlText w:val=""/>
      <w:lvlJc w:val="left"/>
      <w:pPr>
        <w:tabs>
          <w:tab w:val="num" w:pos="720"/>
        </w:tabs>
        <w:ind w:left="720" w:hanging="360"/>
      </w:pPr>
      <w:rPr>
        <w:rFonts w:ascii="Wingdings" w:hAnsi="Wingdings" w:hint="default"/>
      </w:rPr>
    </w:lvl>
    <w:lvl w:ilvl="1" w:tplc="89C60C94" w:tentative="1">
      <w:start w:val="1"/>
      <w:numFmt w:val="bullet"/>
      <w:lvlText w:val=""/>
      <w:lvlJc w:val="left"/>
      <w:pPr>
        <w:tabs>
          <w:tab w:val="num" w:pos="1440"/>
        </w:tabs>
        <w:ind w:left="1440" w:hanging="360"/>
      </w:pPr>
      <w:rPr>
        <w:rFonts w:ascii="Wingdings" w:hAnsi="Wingdings" w:hint="default"/>
      </w:rPr>
    </w:lvl>
    <w:lvl w:ilvl="2" w:tplc="D5665E12" w:tentative="1">
      <w:start w:val="1"/>
      <w:numFmt w:val="bullet"/>
      <w:lvlText w:val=""/>
      <w:lvlJc w:val="left"/>
      <w:pPr>
        <w:tabs>
          <w:tab w:val="num" w:pos="2160"/>
        </w:tabs>
        <w:ind w:left="2160" w:hanging="360"/>
      </w:pPr>
      <w:rPr>
        <w:rFonts w:ascii="Wingdings" w:hAnsi="Wingdings" w:hint="default"/>
      </w:rPr>
    </w:lvl>
    <w:lvl w:ilvl="3" w:tplc="39C6BF62" w:tentative="1">
      <w:start w:val="1"/>
      <w:numFmt w:val="bullet"/>
      <w:lvlText w:val=""/>
      <w:lvlJc w:val="left"/>
      <w:pPr>
        <w:tabs>
          <w:tab w:val="num" w:pos="2880"/>
        </w:tabs>
        <w:ind w:left="2880" w:hanging="360"/>
      </w:pPr>
      <w:rPr>
        <w:rFonts w:ascii="Wingdings" w:hAnsi="Wingdings" w:hint="default"/>
      </w:rPr>
    </w:lvl>
    <w:lvl w:ilvl="4" w:tplc="8AAC60CA" w:tentative="1">
      <w:start w:val="1"/>
      <w:numFmt w:val="bullet"/>
      <w:lvlText w:val=""/>
      <w:lvlJc w:val="left"/>
      <w:pPr>
        <w:tabs>
          <w:tab w:val="num" w:pos="3600"/>
        </w:tabs>
        <w:ind w:left="3600" w:hanging="360"/>
      </w:pPr>
      <w:rPr>
        <w:rFonts w:ascii="Wingdings" w:hAnsi="Wingdings" w:hint="default"/>
      </w:rPr>
    </w:lvl>
    <w:lvl w:ilvl="5" w:tplc="A3E8898C" w:tentative="1">
      <w:start w:val="1"/>
      <w:numFmt w:val="bullet"/>
      <w:lvlText w:val=""/>
      <w:lvlJc w:val="left"/>
      <w:pPr>
        <w:tabs>
          <w:tab w:val="num" w:pos="4320"/>
        </w:tabs>
        <w:ind w:left="4320" w:hanging="360"/>
      </w:pPr>
      <w:rPr>
        <w:rFonts w:ascii="Wingdings" w:hAnsi="Wingdings" w:hint="default"/>
      </w:rPr>
    </w:lvl>
    <w:lvl w:ilvl="6" w:tplc="6B2C02EE" w:tentative="1">
      <w:start w:val="1"/>
      <w:numFmt w:val="bullet"/>
      <w:lvlText w:val=""/>
      <w:lvlJc w:val="left"/>
      <w:pPr>
        <w:tabs>
          <w:tab w:val="num" w:pos="5040"/>
        </w:tabs>
        <w:ind w:left="5040" w:hanging="360"/>
      </w:pPr>
      <w:rPr>
        <w:rFonts w:ascii="Wingdings" w:hAnsi="Wingdings" w:hint="default"/>
      </w:rPr>
    </w:lvl>
    <w:lvl w:ilvl="7" w:tplc="A9D49C2C" w:tentative="1">
      <w:start w:val="1"/>
      <w:numFmt w:val="bullet"/>
      <w:lvlText w:val=""/>
      <w:lvlJc w:val="left"/>
      <w:pPr>
        <w:tabs>
          <w:tab w:val="num" w:pos="5760"/>
        </w:tabs>
        <w:ind w:left="5760" w:hanging="360"/>
      </w:pPr>
      <w:rPr>
        <w:rFonts w:ascii="Wingdings" w:hAnsi="Wingdings" w:hint="default"/>
      </w:rPr>
    </w:lvl>
    <w:lvl w:ilvl="8" w:tplc="CA04AEDE"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EDD3CEE"/>
    <w:multiLevelType w:val="hybridMultilevel"/>
    <w:tmpl w:val="93F6CB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45913D2"/>
    <w:multiLevelType w:val="hybridMultilevel"/>
    <w:tmpl w:val="2932B5EE"/>
    <w:lvl w:ilvl="0" w:tplc="FFFFFFFF">
      <w:start w:val="1"/>
      <w:numFmt w:val="bullet"/>
      <w:lvlText w:val="-"/>
      <w:lvlJc w:val="left"/>
      <w:pPr>
        <w:ind w:left="720" w:hanging="360"/>
      </w:pPr>
      <w:rPr>
        <w:rFonts w:ascii="Times New Roman" w:hAnsi="Times New Roman" w:cs="Times New Roman" w:hint="default"/>
      </w:rPr>
    </w:lvl>
    <w:lvl w:ilvl="1" w:tplc="4809000D">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4" w15:restartNumberingAfterBreak="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7" w15:restartNumberingAfterBreak="0">
    <w:nsid w:val="32436554"/>
    <w:multiLevelType w:val="hybridMultilevel"/>
    <w:tmpl w:val="17C8D8CA"/>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51D47EB"/>
    <w:multiLevelType w:val="hybridMultilevel"/>
    <w:tmpl w:val="8CA8A484"/>
    <w:lvl w:ilvl="0" w:tplc="096E3EB6">
      <w:start w:val="1"/>
      <w:numFmt w:val="bullet"/>
      <w:lvlText w:val="-"/>
      <w:lvlJc w:val="left"/>
      <w:pPr>
        <w:ind w:left="360" w:hanging="360"/>
      </w:pPr>
      <w:rPr>
        <w:rFonts w:ascii="Times New Roman" w:eastAsia="Calibri" w:hAnsi="Times New Roman" w:cs="Times New Roman" w:hint="default"/>
      </w:rPr>
    </w:lvl>
    <w:lvl w:ilvl="1" w:tplc="460A50AC">
      <w:start w:val="1"/>
      <w:numFmt w:val="bullet"/>
      <w:lvlText w:val="+"/>
      <w:lvlJc w:val="left"/>
      <w:pPr>
        <w:ind w:left="1080" w:hanging="360"/>
      </w:pPr>
      <w:rPr>
        <w:rFonts w:ascii="Times New Roman" w:hAnsi="Times New Roman" w:cs="Times New Roman"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460A50AC">
      <w:start w:val="1"/>
      <w:numFmt w:val="bullet"/>
      <w:lvlText w:val="+"/>
      <w:lvlJc w:val="left"/>
      <w:pPr>
        <w:ind w:left="3240" w:hanging="360"/>
      </w:pPr>
      <w:rPr>
        <w:rFonts w:ascii="Times New Roman" w:hAnsi="Times New Roman" w:cs="Times New Roman"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697F37"/>
    <w:multiLevelType w:val="hybridMultilevel"/>
    <w:tmpl w:val="74E2A3C6"/>
    <w:lvl w:ilvl="0" w:tplc="FFFFFFFF">
      <w:start w:val="1"/>
      <w:numFmt w:val="bullet"/>
      <w:lvlText w:val="-"/>
      <w:lvlJc w:val="left"/>
      <w:pPr>
        <w:ind w:left="720" w:hanging="360"/>
      </w:pPr>
      <w:rPr>
        <w:rFonts w:ascii="Times New Roman" w:hAnsi="Times New Roman" w:cs="Times New Roman" w:hint="default"/>
      </w:rPr>
    </w:lvl>
    <w:lvl w:ilvl="1" w:tplc="56A43712">
      <w:start w:val="1"/>
      <w:numFmt w:val="bullet"/>
      <w:lvlText w:val="▸"/>
      <w:lvlJc w:val="left"/>
      <w:pPr>
        <w:ind w:left="720" w:hanging="360"/>
      </w:pPr>
      <w:rPr>
        <w:rFonts w:ascii="Segoe UI Emoji" w:hAnsi="Segoe UI Emoj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5" w15:restartNumberingAfterBreak="0">
    <w:nsid w:val="50602AD6"/>
    <w:multiLevelType w:val="hybridMultilevel"/>
    <w:tmpl w:val="73D4FD60"/>
    <w:lvl w:ilvl="0" w:tplc="FFFFFFFF">
      <w:start w:val="1"/>
      <w:numFmt w:val="bullet"/>
      <w:lvlText w:val="-"/>
      <w:lvlJc w:val="left"/>
      <w:pPr>
        <w:ind w:left="720" w:hanging="360"/>
      </w:pPr>
      <w:rPr>
        <w:rFonts w:ascii="Times New Roman" w:hAnsi="Times New Roman" w:cs="Times New Roman"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9" w15:restartNumberingAfterBreak="0">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6B757F5"/>
    <w:multiLevelType w:val="hybridMultilevel"/>
    <w:tmpl w:val="5BE86CA2"/>
    <w:lvl w:ilvl="0" w:tplc="FFFFFFFF">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66C13631"/>
    <w:multiLevelType w:val="hybridMultilevel"/>
    <w:tmpl w:val="65CEE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97C5F14"/>
    <w:multiLevelType w:val="hybridMultilevel"/>
    <w:tmpl w:val="027E1DBE"/>
    <w:lvl w:ilvl="0" w:tplc="025AA1D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D2E2C45"/>
    <w:multiLevelType w:val="hybridMultilevel"/>
    <w:tmpl w:val="FCE22E4E"/>
    <w:lvl w:ilvl="0" w:tplc="460A50A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abstractNum w:abstractNumId="42" w15:restartNumberingAfterBreak="0">
    <w:nsid w:val="7FDE2CC5"/>
    <w:multiLevelType w:val="hybridMultilevel"/>
    <w:tmpl w:val="8D080C2A"/>
    <w:lvl w:ilvl="0" w:tplc="C5B40E2C">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95362232">
    <w:abstractNumId w:val="7"/>
  </w:num>
  <w:num w:numId="2" w16cid:durableId="1805077658">
    <w:abstractNumId w:val="28"/>
  </w:num>
  <w:num w:numId="3" w16cid:durableId="423065536">
    <w:abstractNumId w:val="13"/>
  </w:num>
  <w:num w:numId="4" w16cid:durableId="615530265">
    <w:abstractNumId w:val="1"/>
  </w:num>
  <w:num w:numId="5" w16cid:durableId="354044408">
    <w:abstractNumId w:val="11"/>
  </w:num>
  <w:num w:numId="6" w16cid:durableId="84809437">
    <w:abstractNumId w:val="19"/>
  </w:num>
  <w:num w:numId="7" w16cid:durableId="1187256266">
    <w:abstractNumId w:val="29"/>
  </w:num>
  <w:num w:numId="8" w16cid:durableId="183397943">
    <w:abstractNumId w:val="20"/>
  </w:num>
  <w:num w:numId="9" w16cid:durableId="1528328119">
    <w:abstractNumId w:val="35"/>
  </w:num>
  <w:num w:numId="10" w16cid:durableId="1944918647">
    <w:abstractNumId w:val="33"/>
  </w:num>
  <w:num w:numId="11" w16cid:durableId="846676345">
    <w:abstractNumId w:val="14"/>
  </w:num>
  <w:num w:numId="12" w16cid:durableId="1632050781">
    <w:abstractNumId w:val="41"/>
  </w:num>
  <w:num w:numId="13" w16cid:durableId="1623077067">
    <w:abstractNumId w:val="27"/>
  </w:num>
  <w:num w:numId="14" w16cid:durableId="1758205888">
    <w:abstractNumId w:val="40"/>
  </w:num>
  <w:num w:numId="15" w16cid:durableId="1098329592">
    <w:abstractNumId w:val="8"/>
  </w:num>
  <w:num w:numId="16" w16cid:durableId="857157405">
    <w:abstractNumId w:val="5"/>
  </w:num>
  <w:num w:numId="17" w16cid:durableId="1059210237">
    <w:abstractNumId w:val="24"/>
  </w:num>
  <w:num w:numId="18" w16cid:durableId="159740401">
    <w:abstractNumId w:val="2"/>
  </w:num>
  <w:num w:numId="19" w16cid:durableId="1661496277">
    <w:abstractNumId w:val="26"/>
  </w:num>
  <w:num w:numId="20" w16cid:durableId="321324329">
    <w:abstractNumId w:val="32"/>
  </w:num>
  <w:num w:numId="21" w16cid:durableId="630399958">
    <w:abstractNumId w:val="36"/>
  </w:num>
  <w:num w:numId="22" w16cid:durableId="1562595414">
    <w:abstractNumId w:val="16"/>
  </w:num>
  <w:num w:numId="23" w16cid:durableId="368259126">
    <w:abstractNumId w:val="10"/>
  </w:num>
  <w:num w:numId="24" w16cid:durableId="38164150">
    <w:abstractNumId w:val="12"/>
  </w:num>
  <w:num w:numId="25" w16cid:durableId="1270699000">
    <w:abstractNumId w:val="15"/>
  </w:num>
  <w:num w:numId="26" w16cid:durableId="1557818993">
    <w:abstractNumId w:val="38"/>
  </w:num>
  <w:num w:numId="27" w16cid:durableId="1005135426">
    <w:abstractNumId w:val="34"/>
  </w:num>
  <w:num w:numId="28" w16cid:durableId="46608846">
    <w:abstractNumId w:val="22"/>
  </w:num>
  <w:num w:numId="29" w16cid:durableId="1521091413">
    <w:abstractNumId w:val="3"/>
  </w:num>
  <w:num w:numId="30" w16cid:durableId="142699192">
    <w:abstractNumId w:val="17"/>
  </w:num>
  <w:num w:numId="31" w16cid:durableId="1977295524">
    <w:abstractNumId w:val="0"/>
  </w:num>
  <w:num w:numId="32" w16cid:durableId="1756659003">
    <w:abstractNumId w:val="37"/>
  </w:num>
  <w:num w:numId="33" w16cid:durableId="1949001953">
    <w:abstractNumId w:val="21"/>
  </w:num>
  <w:num w:numId="34" w16cid:durableId="898323301">
    <w:abstractNumId w:val="31"/>
  </w:num>
  <w:num w:numId="35" w16cid:durableId="1394041910">
    <w:abstractNumId w:val="6"/>
  </w:num>
  <w:num w:numId="36" w16cid:durableId="1768623625">
    <w:abstractNumId w:val="4"/>
  </w:num>
  <w:num w:numId="37" w16cid:durableId="1421369054">
    <w:abstractNumId w:val="42"/>
  </w:num>
  <w:num w:numId="38" w16cid:durableId="178591499">
    <w:abstractNumId w:val="25"/>
  </w:num>
  <w:num w:numId="39" w16cid:durableId="644512638">
    <w:abstractNumId w:val="9"/>
  </w:num>
  <w:num w:numId="40" w16cid:durableId="674769173">
    <w:abstractNumId w:val="30"/>
  </w:num>
  <w:num w:numId="41" w16cid:durableId="1471634961">
    <w:abstractNumId w:val="23"/>
  </w:num>
  <w:num w:numId="42" w16cid:durableId="653680689">
    <w:abstractNumId w:val="18"/>
  </w:num>
  <w:num w:numId="43" w16cid:durableId="2144418574">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6"/>
  <w:proofState w:grammar="clean"/>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D1AB3"/>
    <w:rsid w:val="0000085C"/>
    <w:rsid w:val="00001114"/>
    <w:rsid w:val="00001F60"/>
    <w:rsid w:val="000027E8"/>
    <w:rsid w:val="000029CB"/>
    <w:rsid w:val="00005FA8"/>
    <w:rsid w:val="000074C3"/>
    <w:rsid w:val="00007F21"/>
    <w:rsid w:val="0001000F"/>
    <w:rsid w:val="0001032C"/>
    <w:rsid w:val="000103BF"/>
    <w:rsid w:val="0001050B"/>
    <w:rsid w:val="00011D2A"/>
    <w:rsid w:val="00014B19"/>
    <w:rsid w:val="00015E6C"/>
    <w:rsid w:val="00017255"/>
    <w:rsid w:val="00021953"/>
    <w:rsid w:val="00021EED"/>
    <w:rsid w:val="000225D7"/>
    <w:rsid w:val="0002311F"/>
    <w:rsid w:val="00024D94"/>
    <w:rsid w:val="00026136"/>
    <w:rsid w:val="00026521"/>
    <w:rsid w:val="00026B90"/>
    <w:rsid w:val="0002729D"/>
    <w:rsid w:val="00027A9A"/>
    <w:rsid w:val="000363B3"/>
    <w:rsid w:val="0003747A"/>
    <w:rsid w:val="00037DE5"/>
    <w:rsid w:val="000420AF"/>
    <w:rsid w:val="000420F7"/>
    <w:rsid w:val="00042B6B"/>
    <w:rsid w:val="000438CD"/>
    <w:rsid w:val="0004510D"/>
    <w:rsid w:val="00045C8B"/>
    <w:rsid w:val="00046F07"/>
    <w:rsid w:val="00047526"/>
    <w:rsid w:val="00054517"/>
    <w:rsid w:val="00054829"/>
    <w:rsid w:val="00054AD1"/>
    <w:rsid w:val="00054DC6"/>
    <w:rsid w:val="0005577A"/>
    <w:rsid w:val="00055A0A"/>
    <w:rsid w:val="0005621C"/>
    <w:rsid w:val="00056261"/>
    <w:rsid w:val="000571AB"/>
    <w:rsid w:val="000608AB"/>
    <w:rsid w:val="00061486"/>
    <w:rsid w:val="00061B3A"/>
    <w:rsid w:val="000645B1"/>
    <w:rsid w:val="0006473F"/>
    <w:rsid w:val="00064A8D"/>
    <w:rsid w:val="00064C18"/>
    <w:rsid w:val="00065A70"/>
    <w:rsid w:val="0007079A"/>
    <w:rsid w:val="0007310F"/>
    <w:rsid w:val="0007325E"/>
    <w:rsid w:val="000733AF"/>
    <w:rsid w:val="00074A02"/>
    <w:rsid w:val="00074EEC"/>
    <w:rsid w:val="00075664"/>
    <w:rsid w:val="00075BB8"/>
    <w:rsid w:val="00076B91"/>
    <w:rsid w:val="00077120"/>
    <w:rsid w:val="000777B6"/>
    <w:rsid w:val="00077B36"/>
    <w:rsid w:val="00080178"/>
    <w:rsid w:val="0008087F"/>
    <w:rsid w:val="0008152F"/>
    <w:rsid w:val="000816C0"/>
    <w:rsid w:val="00083CA1"/>
    <w:rsid w:val="00083DA8"/>
    <w:rsid w:val="00085151"/>
    <w:rsid w:val="00085477"/>
    <w:rsid w:val="00085E50"/>
    <w:rsid w:val="00087328"/>
    <w:rsid w:val="0008781C"/>
    <w:rsid w:val="00087A16"/>
    <w:rsid w:val="00087D94"/>
    <w:rsid w:val="00090E9C"/>
    <w:rsid w:val="000911A4"/>
    <w:rsid w:val="000911D2"/>
    <w:rsid w:val="00091599"/>
    <w:rsid w:val="000928C8"/>
    <w:rsid w:val="00092B88"/>
    <w:rsid w:val="0009418F"/>
    <w:rsid w:val="00096F3D"/>
    <w:rsid w:val="00097290"/>
    <w:rsid w:val="00097DFE"/>
    <w:rsid w:val="000A0342"/>
    <w:rsid w:val="000A0BE4"/>
    <w:rsid w:val="000A0D9A"/>
    <w:rsid w:val="000A1C8E"/>
    <w:rsid w:val="000A2E20"/>
    <w:rsid w:val="000A334A"/>
    <w:rsid w:val="000A3FC9"/>
    <w:rsid w:val="000A696F"/>
    <w:rsid w:val="000A6F85"/>
    <w:rsid w:val="000A76A7"/>
    <w:rsid w:val="000B130C"/>
    <w:rsid w:val="000B1552"/>
    <w:rsid w:val="000B1B17"/>
    <w:rsid w:val="000B1E93"/>
    <w:rsid w:val="000B3A63"/>
    <w:rsid w:val="000B404B"/>
    <w:rsid w:val="000B79C2"/>
    <w:rsid w:val="000C27BE"/>
    <w:rsid w:val="000C3867"/>
    <w:rsid w:val="000C447A"/>
    <w:rsid w:val="000C50FB"/>
    <w:rsid w:val="000C5479"/>
    <w:rsid w:val="000C7209"/>
    <w:rsid w:val="000D0784"/>
    <w:rsid w:val="000D21CE"/>
    <w:rsid w:val="000D4AB1"/>
    <w:rsid w:val="000D57CE"/>
    <w:rsid w:val="000D630D"/>
    <w:rsid w:val="000D7014"/>
    <w:rsid w:val="000E06BA"/>
    <w:rsid w:val="000E1780"/>
    <w:rsid w:val="000E1937"/>
    <w:rsid w:val="000E1BF9"/>
    <w:rsid w:val="000E27B5"/>
    <w:rsid w:val="000E38A5"/>
    <w:rsid w:val="000E3CC9"/>
    <w:rsid w:val="000F15F5"/>
    <w:rsid w:val="000F1C4B"/>
    <w:rsid w:val="000F1F71"/>
    <w:rsid w:val="000F2047"/>
    <w:rsid w:val="000F25F3"/>
    <w:rsid w:val="000F2724"/>
    <w:rsid w:val="000F2D54"/>
    <w:rsid w:val="000F2D64"/>
    <w:rsid w:val="000F3B0A"/>
    <w:rsid w:val="000F4E38"/>
    <w:rsid w:val="000F5403"/>
    <w:rsid w:val="000F5521"/>
    <w:rsid w:val="000F5B2F"/>
    <w:rsid w:val="000F5F4A"/>
    <w:rsid w:val="000F68A1"/>
    <w:rsid w:val="000F69B8"/>
    <w:rsid w:val="001013BA"/>
    <w:rsid w:val="001015A0"/>
    <w:rsid w:val="00101697"/>
    <w:rsid w:val="00102CFA"/>
    <w:rsid w:val="001033F6"/>
    <w:rsid w:val="00104C7B"/>
    <w:rsid w:val="0010510A"/>
    <w:rsid w:val="0010669C"/>
    <w:rsid w:val="00106C3F"/>
    <w:rsid w:val="001105CA"/>
    <w:rsid w:val="0011097A"/>
    <w:rsid w:val="00112587"/>
    <w:rsid w:val="00115363"/>
    <w:rsid w:val="00115397"/>
    <w:rsid w:val="001155E9"/>
    <w:rsid w:val="00117441"/>
    <w:rsid w:val="00117FC1"/>
    <w:rsid w:val="00121652"/>
    <w:rsid w:val="00121AA5"/>
    <w:rsid w:val="001224A3"/>
    <w:rsid w:val="00123875"/>
    <w:rsid w:val="001240F6"/>
    <w:rsid w:val="001242B3"/>
    <w:rsid w:val="00126E92"/>
    <w:rsid w:val="001311FE"/>
    <w:rsid w:val="001317C8"/>
    <w:rsid w:val="00132B8D"/>
    <w:rsid w:val="00134F19"/>
    <w:rsid w:val="001378B6"/>
    <w:rsid w:val="00140FA7"/>
    <w:rsid w:val="00141527"/>
    <w:rsid w:val="00142903"/>
    <w:rsid w:val="00144779"/>
    <w:rsid w:val="00145781"/>
    <w:rsid w:val="001475A4"/>
    <w:rsid w:val="00150ADE"/>
    <w:rsid w:val="00150EB2"/>
    <w:rsid w:val="00151A83"/>
    <w:rsid w:val="001537D7"/>
    <w:rsid w:val="00154009"/>
    <w:rsid w:val="00154246"/>
    <w:rsid w:val="00155E3E"/>
    <w:rsid w:val="00157316"/>
    <w:rsid w:val="001573F7"/>
    <w:rsid w:val="00157AFC"/>
    <w:rsid w:val="00161425"/>
    <w:rsid w:val="0016162E"/>
    <w:rsid w:val="0016275C"/>
    <w:rsid w:val="00163A5E"/>
    <w:rsid w:val="001642E5"/>
    <w:rsid w:val="00167486"/>
    <w:rsid w:val="0016782F"/>
    <w:rsid w:val="00170D72"/>
    <w:rsid w:val="00172A45"/>
    <w:rsid w:val="00174181"/>
    <w:rsid w:val="00174F79"/>
    <w:rsid w:val="001753C0"/>
    <w:rsid w:val="0018000A"/>
    <w:rsid w:val="00181038"/>
    <w:rsid w:val="001830F6"/>
    <w:rsid w:val="0018339C"/>
    <w:rsid w:val="00184395"/>
    <w:rsid w:val="001847F2"/>
    <w:rsid w:val="001848E1"/>
    <w:rsid w:val="0019334E"/>
    <w:rsid w:val="001933F3"/>
    <w:rsid w:val="00194A5E"/>
    <w:rsid w:val="00196123"/>
    <w:rsid w:val="0019759A"/>
    <w:rsid w:val="00197C47"/>
    <w:rsid w:val="00197D5C"/>
    <w:rsid w:val="001A006B"/>
    <w:rsid w:val="001A0796"/>
    <w:rsid w:val="001A1084"/>
    <w:rsid w:val="001A2920"/>
    <w:rsid w:val="001A3804"/>
    <w:rsid w:val="001A38D6"/>
    <w:rsid w:val="001A3E8E"/>
    <w:rsid w:val="001A445E"/>
    <w:rsid w:val="001A495B"/>
    <w:rsid w:val="001A51AB"/>
    <w:rsid w:val="001A5307"/>
    <w:rsid w:val="001A5363"/>
    <w:rsid w:val="001A6088"/>
    <w:rsid w:val="001B0686"/>
    <w:rsid w:val="001B076B"/>
    <w:rsid w:val="001B0D52"/>
    <w:rsid w:val="001B0E5C"/>
    <w:rsid w:val="001B1565"/>
    <w:rsid w:val="001B3D7A"/>
    <w:rsid w:val="001B527C"/>
    <w:rsid w:val="001B5C43"/>
    <w:rsid w:val="001B71EC"/>
    <w:rsid w:val="001B7896"/>
    <w:rsid w:val="001B7E5C"/>
    <w:rsid w:val="001C1E58"/>
    <w:rsid w:val="001C1F0C"/>
    <w:rsid w:val="001C2B9C"/>
    <w:rsid w:val="001C30E6"/>
    <w:rsid w:val="001C49CD"/>
    <w:rsid w:val="001C5614"/>
    <w:rsid w:val="001C5E0F"/>
    <w:rsid w:val="001C6070"/>
    <w:rsid w:val="001D0138"/>
    <w:rsid w:val="001D0A5B"/>
    <w:rsid w:val="001D1230"/>
    <w:rsid w:val="001D1253"/>
    <w:rsid w:val="001D1685"/>
    <w:rsid w:val="001D1AA5"/>
    <w:rsid w:val="001D242E"/>
    <w:rsid w:val="001D249F"/>
    <w:rsid w:val="001D26AC"/>
    <w:rsid w:val="001D2C0F"/>
    <w:rsid w:val="001D3810"/>
    <w:rsid w:val="001D468E"/>
    <w:rsid w:val="001D4F3E"/>
    <w:rsid w:val="001D6735"/>
    <w:rsid w:val="001D6C5C"/>
    <w:rsid w:val="001D75E7"/>
    <w:rsid w:val="001D7D59"/>
    <w:rsid w:val="001E03F3"/>
    <w:rsid w:val="001E17CB"/>
    <w:rsid w:val="001E186C"/>
    <w:rsid w:val="001E1880"/>
    <w:rsid w:val="001E1E9A"/>
    <w:rsid w:val="001E2B48"/>
    <w:rsid w:val="001E41F3"/>
    <w:rsid w:val="001E4D1D"/>
    <w:rsid w:val="001E5222"/>
    <w:rsid w:val="001E742F"/>
    <w:rsid w:val="001F253C"/>
    <w:rsid w:val="001F371F"/>
    <w:rsid w:val="001F4226"/>
    <w:rsid w:val="001F4548"/>
    <w:rsid w:val="001F51B8"/>
    <w:rsid w:val="001F792F"/>
    <w:rsid w:val="001F7E51"/>
    <w:rsid w:val="00200F60"/>
    <w:rsid w:val="00201179"/>
    <w:rsid w:val="00201497"/>
    <w:rsid w:val="002015BA"/>
    <w:rsid w:val="0020186E"/>
    <w:rsid w:val="00202182"/>
    <w:rsid w:val="00202816"/>
    <w:rsid w:val="00204271"/>
    <w:rsid w:val="002054B3"/>
    <w:rsid w:val="00207979"/>
    <w:rsid w:val="00211248"/>
    <w:rsid w:val="002126FF"/>
    <w:rsid w:val="002153B0"/>
    <w:rsid w:val="00220A9A"/>
    <w:rsid w:val="00220CC3"/>
    <w:rsid w:val="00222D25"/>
    <w:rsid w:val="00223600"/>
    <w:rsid w:val="002236BB"/>
    <w:rsid w:val="00224A9A"/>
    <w:rsid w:val="0022546A"/>
    <w:rsid w:val="00225E61"/>
    <w:rsid w:val="00226621"/>
    <w:rsid w:val="00227CB2"/>
    <w:rsid w:val="00227FF4"/>
    <w:rsid w:val="00230A84"/>
    <w:rsid w:val="00231A20"/>
    <w:rsid w:val="00232C68"/>
    <w:rsid w:val="00232EF4"/>
    <w:rsid w:val="00233848"/>
    <w:rsid w:val="00234291"/>
    <w:rsid w:val="00234A94"/>
    <w:rsid w:val="002363CF"/>
    <w:rsid w:val="002370D9"/>
    <w:rsid w:val="00240F33"/>
    <w:rsid w:val="0024422C"/>
    <w:rsid w:val="00244246"/>
    <w:rsid w:val="00244295"/>
    <w:rsid w:val="00244BD1"/>
    <w:rsid w:val="00246371"/>
    <w:rsid w:val="002466B7"/>
    <w:rsid w:val="00247464"/>
    <w:rsid w:val="002511FC"/>
    <w:rsid w:val="002522BB"/>
    <w:rsid w:val="00252EDB"/>
    <w:rsid w:val="00253295"/>
    <w:rsid w:val="002548C0"/>
    <w:rsid w:val="00254B2A"/>
    <w:rsid w:val="00254BC9"/>
    <w:rsid w:val="0025585C"/>
    <w:rsid w:val="002564B8"/>
    <w:rsid w:val="00256793"/>
    <w:rsid w:val="002573C9"/>
    <w:rsid w:val="002601EA"/>
    <w:rsid w:val="00260489"/>
    <w:rsid w:val="0026051A"/>
    <w:rsid w:val="00263804"/>
    <w:rsid w:val="00263F22"/>
    <w:rsid w:val="00265891"/>
    <w:rsid w:val="00267B77"/>
    <w:rsid w:val="00267C6E"/>
    <w:rsid w:val="002706E1"/>
    <w:rsid w:val="00270900"/>
    <w:rsid w:val="002723CA"/>
    <w:rsid w:val="002735AC"/>
    <w:rsid w:val="002737E3"/>
    <w:rsid w:val="00274EB3"/>
    <w:rsid w:val="0027591F"/>
    <w:rsid w:val="002774F7"/>
    <w:rsid w:val="002801BA"/>
    <w:rsid w:val="00280432"/>
    <w:rsid w:val="00280D2E"/>
    <w:rsid w:val="00281407"/>
    <w:rsid w:val="00281B16"/>
    <w:rsid w:val="00282552"/>
    <w:rsid w:val="00284628"/>
    <w:rsid w:val="00284633"/>
    <w:rsid w:val="00284808"/>
    <w:rsid w:val="002849FB"/>
    <w:rsid w:val="00284D6C"/>
    <w:rsid w:val="002864B1"/>
    <w:rsid w:val="00287800"/>
    <w:rsid w:val="00287DFA"/>
    <w:rsid w:val="00290327"/>
    <w:rsid w:val="002925DB"/>
    <w:rsid w:val="00295844"/>
    <w:rsid w:val="0029747A"/>
    <w:rsid w:val="002A017E"/>
    <w:rsid w:val="002A075B"/>
    <w:rsid w:val="002A0980"/>
    <w:rsid w:val="002A10D5"/>
    <w:rsid w:val="002A2181"/>
    <w:rsid w:val="002A4DEB"/>
    <w:rsid w:val="002A4ED7"/>
    <w:rsid w:val="002A75D0"/>
    <w:rsid w:val="002B02C9"/>
    <w:rsid w:val="002B03AD"/>
    <w:rsid w:val="002B2D45"/>
    <w:rsid w:val="002B3058"/>
    <w:rsid w:val="002B308C"/>
    <w:rsid w:val="002B34B0"/>
    <w:rsid w:val="002B4788"/>
    <w:rsid w:val="002B47E6"/>
    <w:rsid w:val="002B491E"/>
    <w:rsid w:val="002B4A84"/>
    <w:rsid w:val="002B5D99"/>
    <w:rsid w:val="002B636A"/>
    <w:rsid w:val="002B773A"/>
    <w:rsid w:val="002B7858"/>
    <w:rsid w:val="002B7E91"/>
    <w:rsid w:val="002C0211"/>
    <w:rsid w:val="002C3D2A"/>
    <w:rsid w:val="002C4F88"/>
    <w:rsid w:val="002C6652"/>
    <w:rsid w:val="002C6B1B"/>
    <w:rsid w:val="002C73DA"/>
    <w:rsid w:val="002D0D8C"/>
    <w:rsid w:val="002D0E83"/>
    <w:rsid w:val="002D0EEE"/>
    <w:rsid w:val="002D28C0"/>
    <w:rsid w:val="002D2B95"/>
    <w:rsid w:val="002D35D1"/>
    <w:rsid w:val="002D36BA"/>
    <w:rsid w:val="002D39D2"/>
    <w:rsid w:val="002D405E"/>
    <w:rsid w:val="002D4D76"/>
    <w:rsid w:val="002D64B3"/>
    <w:rsid w:val="002D6E67"/>
    <w:rsid w:val="002E004E"/>
    <w:rsid w:val="002E10CA"/>
    <w:rsid w:val="002E1FC3"/>
    <w:rsid w:val="002E49E3"/>
    <w:rsid w:val="002E51D6"/>
    <w:rsid w:val="002E5A07"/>
    <w:rsid w:val="002E5FCF"/>
    <w:rsid w:val="002E6193"/>
    <w:rsid w:val="002E667D"/>
    <w:rsid w:val="002E6D55"/>
    <w:rsid w:val="002F02CA"/>
    <w:rsid w:val="002F2D75"/>
    <w:rsid w:val="002F310E"/>
    <w:rsid w:val="002F35D8"/>
    <w:rsid w:val="002F374F"/>
    <w:rsid w:val="002F39DE"/>
    <w:rsid w:val="002F4659"/>
    <w:rsid w:val="002F5189"/>
    <w:rsid w:val="002F6555"/>
    <w:rsid w:val="002F68B2"/>
    <w:rsid w:val="002F6C69"/>
    <w:rsid w:val="00300201"/>
    <w:rsid w:val="00300832"/>
    <w:rsid w:val="00302E20"/>
    <w:rsid w:val="0030360C"/>
    <w:rsid w:val="00303820"/>
    <w:rsid w:val="0030429A"/>
    <w:rsid w:val="003047A4"/>
    <w:rsid w:val="003051D5"/>
    <w:rsid w:val="003052E8"/>
    <w:rsid w:val="00305736"/>
    <w:rsid w:val="003070D1"/>
    <w:rsid w:val="00307A1E"/>
    <w:rsid w:val="00307E96"/>
    <w:rsid w:val="00313F6C"/>
    <w:rsid w:val="00314547"/>
    <w:rsid w:val="003145FA"/>
    <w:rsid w:val="0031590E"/>
    <w:rsid w:val="0031597B"/>
    <w:rsid w:val="00316359"/>
    <w:rsid w:val="003166F6"/>
    <w:rsid w:val="003175F7"/>
    <w:rsid w:val="00317CDE"/>
    <w:rsid w:val="00320034"/>
    <w:rsid w:val="00320042"/>
    <w:rsid w:val="0032080C"/>
    <w:rsid w:val="00322F19"/>
    <w:rsid w:val="00325F3F"/>
    <w:rsid w:val="00325F88"/>
    <w:rsid w:val="00326440"/>
    <w:rsid w:val="00330033"/>
    <w:rsid w:val="00330A3D"/>
    <w:rsid w:val="00331287"/>
    <w:rsid w:val="00331EC9"/>
    <w:rsid w:val="00331FB6"/>
    <w:rsid w:val="00332BA7"/>
    <w:rsid w:val="00333B9A"/>
    <w:rsid w:val="00333F68"/>
    <w:rsid w:val="003343D8"/>
    <w:rsid w:val="00334B1A"/>
    <w:rsid w:val="00334EB4"/>
    <w:rsid w:val="00334EFC"/>
    <w:rsid w:val="00340AFB"/>
    <w:rsid w:val="003411BA"/>
    <w:rsid w:val="0034146D"/>
    <w:rsid w:val="0034321B"/>
    <w:rsid w:val="0034328F"/>
    <w:rsid w:val="0034338A"/>
    <w:rsid w:val="00343394"/>
    <w:rsid w:val="00343D6C"/>
    <w:rsid w:val="0034527D"/>
    <w:rsid w:val="003467FD"/>
    <w:rsid w:val="00346C5C"/>
    <w:rsid w:val="00347FFC"/>
    <w:rsid w:val="00350AA1"/>
    <w:rsid w:val="00351D56"/>
    <w:rsid w:val="00351D5F"/>
    <w:rsid w:val="0035424A"/>
    <w:rsid w:val="00355B0A"/>
    <w:rsid w:val="00356624"/>
    <w:rsid w:val="003614AC"/>
    <w:rsid w:val="00362676"/>
    <w:rsid w:val="003627A2"/>
    <w:rsid w:val="003628D3"/>
    <w:rsid w:val="00362AC8"/>
    <w:rsid w:val="00363104"/>
    <w:rsid w:val="00363527"/>
    <w:rsid w:val="00365288"/>
    <w:rsid w:val="003675AF"/>
    <w:rsid w:val="0036787A"/>
    <w:rsid w:val="00370ABB"/>
    <w:rsid w:val="003719BA"/>
    <w:rsid w:val="00373103"/>
    <w:rsid w:val="0037380D"/>
    <w:rsid w:val="00374107"/>
    <w:rsid w:val="0037528A"/>
    <w:rsid w:val="00375642"/>
    <w:rsid w:val="003759A9"/>
    <w:rsid w:val="00376F93"/>
    <w:rsid w:val="00377BC4"/>
    <w:rsid w:val="00377C63"/>
    <w:rsid w:val="00383A42"/>
    <w:rsid w:val="003840F8"/>
    <w:rsid w:val="00385FD0"/>
    <w:rsid w:val="003870E6"/>
    <w:rsid w:val="00387B1B"/>
    <w:rsid w:val="00387DDB"/>
    <w:rsid w:val="00391F37"/>
    <w:rsid w:val="0039237D"/>
    <w:rsid w:val="00393099"/>
    <w:rsid w:val="003947A5"/>
    <w:rsid w:val="003958F9"/>
    <w:rsid w:val="00396062"/>
    <w:rsid w:val="003969A2"/>
    <w:rsid w:val="0039734D"/>
    <w:rsid w:val="00397F03"/>
    <w:rsid w:val="003A0A16"/>
    <w:rsid w:val="003A0A4D"/>
    <w:rsid w:val="003A0F4A"/>
    <w:rsid w:val="003A18BF"/>
    <w:rsid w:val="003A43ED"/>
    <w:rsid w:val="003A46E7"/>
    <w:rsid w:val="003A603E"/>
    <w:rsid w:val="003B0593"/>
    <w:rsid w:val="003B086F"/>
    <w:rsid w:val="003B0B39"/>
    <w:rsid w:val="003B0F07"/>
    <w:rsid w:val="003B160A"/>
    <w:rsid w:val="003B261F"/>
    <w:rsid w:val="003B29A1"/>
    <w:rsid w:val="003B30C1"/>
    <w:rsid w:val="003B321F"/>
    <w:rsid w:val="003B5338"/>
    <w:rsid w:val="003B599D"/>
    <w:rsid w:val="003B5A26"/>
    <w:rsid w:val="003B64E5"/>
    <w:rsid w:val="003B6970"/>
    <w:rsid w:val="003B715F"/>
    <w:rsid w:val="003B7525"/>
    <w:rsid w:val="003B7B6D"/>
    <w:rsid w:val="003B7E42"/>
    <w:rsid w:val="003B7E98"/>
    <w:rsid w:val="003C411A"/>
    <w:rsid w:val="003C4905"/>
    <w:rsid w:val="003C4A60"/>
    <w:rsid w:val="003C5778"/>
    <w:rsid w:val="003C7486"/>
    <w:rsid w:val="003C7976"/>
    <w:rsid w:val="003C7FC3"/>
    <w:rsid w:val="003D05C5"/>
    <w:rsid w:val="003D0D04"/>
    <w:rsid w:val="003D103A"/>
    <w:rsid w:val="003D1F1D"/>
    <w:rsid w:val="003D200C"/>
    <w:rsid w:val="003D2C65"/>
    <w:rsid w:val="003D4083"/>
    <w:rsid w:val="003D490D"/>
    <w:rsid w:val="003D52D6"/>
    <w:rsid w:val="003D5C59"/>
    <w:rsid w:val="003D61BA"/>
    <w:rsid w:val="003D6B4A"/>
    <w:rsid w:val="003D7250"/>
    <w:rsid w:val="003E0489"/>
    <w:rsid w:val="003E0EB2"/>
    <w:rsid w:val="003E1263"/>
    <w:rsid w:val="003E1E22"/>
    <w:rsid w:val="003E1FF3"/>
    <w:rsid w:val="003E48E3"/>
    <w:rsid w:val="003E5EFC"/>
    <w:rsid w:val="003E6100"/>
    <w:rsid w:val="003E7129"/>
    <w:rsid w:val="003E7528"/>
    <w:rsid w:val="003E7727"/>
    <w:rsid w:val="003F0946"/>
    <w:rsid w:val="003F1AB9"/>
    <w:rsid w:val="003F2599"/>
    <w:rsid w:val="003F25F9"/>
    <w:rsid w:val="003F2EAD"/>
    <w:rsid w:val="003F3872"/>
    <w:rsid w:val="003F3905"/>
    <w:rsid w:val="003F3A31"/>
    <w:rsid w:val="003F61F5"/>
    <w:rsid w:val="003F62DF"/>
    <w:rsid w:val="003F639E"/>
    <w:rsid w:val="003F646D"/>
    <w:rsid w:val="003F7137"/>
    <w:rsid w:val="003F77E5"/>
    <w:rsid w:val="003F79FC"/>
    <w:rsid w:val="0040066B"/>
    <w:rsid w:val="00400710"/>
    <w:rsid w:val="00400817"/>
    <w:rsid w:val="004015D2"/>
    <w:rsid w:val="00402439"/>
    <w:rsid w:val="004047BD"/>
    <w:rsid w:val="00404AA0"/>
    <w:rsid w:val="0040580D"/>
    <w:rsid w:val="00405BE1"/>
    <w:rsid w:val="00407B8E"/>
    <w:rsid w:val="00412466"/>
    <w:rsid w:val="004135F8"/>
    <w:rsid w:val="00415329"/>
    <w:rsid w:val="00415D36"/>
    <w:rsid w:val="00416476"/>
    <w:rsid w:val="004176F6"/>
    <w:rsid w:val="004223C4"/>
    <w:rsid w:val="00425088"/>
    <w:rsid w:val="00425D67"/>
    <w:rsid w:val="00425EC6"/>
    <w:rsid w:val="00426282"/>
    <w:rsid w:val="00427053"/>
    <w:rsid w:val="00427175"/>
    <w:rsid w:val="0042778F"/>
    <w:rsid w:val="00430509"/>
    <w:rsid w:val="0043059D"/>
    <w:rsid w:val="00432017"/>
    <w:rsid w:val="00433276"/>
    <w:rsid w:val="00434621"/>
    <w:rsid w:val="004427DB"/>
    <w:rsid w:val="00445886"/>
    <w:rsid w:val="00446718"/>
    <w:rsid w:val="00450E4B"/>
    <w:rsid w:val="004511DB"/>
    <w:rsid w:val="00451F0C"/>
    <w:rsid w:val="0045260A"/>
    <w:rsid w:val="00453A06"/>
    <w:rsid w:val="00453F0E"/>
    <w:rsid w:val="0045627A"/>
    <w:rsid w:val="004628C3"/>
    <w:rsid w:val="00462E55"/>
    <w:rsid w:val="004637BE"/>
    <w:rsid w:val="00463856"/>
    <w:rsid w:val="0046529B"/>
    <w:rsid w:val="0046556D"/>
    <w:rsid w:val="004663DB"/>
    <w:rsid w:val="00466BEE"/>
    <w:rsid w:val="0046706E"/>
    <w:rsid w:val="0047075A"/>
    <w:rsid w:val="00470C33"/>
    <w:rsid w:val="00471495"/>
    <w:rsid w:val="004714B9"/>
    <w:rsid w:val="0047211C"/>
    <w:rsid w:val="00473D7E"/>
    <w:rsid w:val="004742C2"/>
    <w:rsid w:val="0047507A"/>
    <w:rsid w:val="004751BA"/>
    <w:rsid w:val="00476294"/>
    <w:rsid w:val="00476484"/>
    <w:rsid w:val="0047755F"/>
    <w:rsid w:val="00480999"/>
    <w:rsid w:val="00480D9D"/>
    <w:rsid w:val="00482E6F"/>
    <w:rsid w:val="0048410D"/>
    <w:rsid w:val="00484766"/>
    <w:rsid w:val="00484982"/>
    <w:rsid w:val="00486621"/>
    <w:rsid w:val="00486817"/>
    <w:rsid w:val="00486CCC"/>
    <w:rsid w:val="0048793D"/>
    <w:rsid w:val="00487981"/>
    <w:rsid w:val="00487B3B"/>
    <w:rsid w:val="00487C2A"/>
    <w:rsid w:val="00490612"/>
    <w:rsid w:val="00490D05"/>
    <w:rsid w:val="004945F8"/>
    <w:rsid w:val="00494A13"/>
    <w:rsid w:val="00494B9D"/>
    <w:rsid w:val="004A0D69"/>
    <w:rsid w:val="004A1866"/>
    <w:rsid w:val="004A2044"/>
    <w:rsid w:val="004A2485"/>
    <w:rsid w:val="004A2742"/>
    <w:rsid w:val="004A2A00"/>
    <w:rsid w:val="004A5589"/>
    <w:rsid w:val="004A55BE"/>
    <w:rsid w:val="004A705E"/>
    <w:rsid w:val="004A79B1"/>
    <w:rsid w:val="004B1B30"/>
    <w:rsid w:val="004B1C6E"/>
    <w:rsid w:val="004B33D1"/>
    <w:rsid w:val="004B4DE7"/>
    <w:rsid w:val="004B5CF9"/>
    <w:rsid w:val="004B5FD3"/>
    <w:rsid w:val="004B6571"/>
    <w:rsid w:val="004B6826"/>
    <w:rsid w:val="004B7FCF"/>
    <w:rsid w:val="004C0432"/>
    <w:rsid w:val="004C0701"/>
    <w:rsid w:val="004C1B3F"/>
    <w:rsid w:val="004C1B6D"/>
    <w:rsid w:val="004C1D7A"/>
    <w:rsid w:val="004C3DFC"/>
    <w:rsid w:val="004C53C7"/>
    <w:rsid w:val="004C53F4"/>
    <w:rsid w:val="004C5519"/>
    <w:rsid w:val="004C7559"/>
    <w:rsid w:val="004D0931"/>
    <w:rsid w:val="004D1C99"/>
    <w:rsid w:val="004D1E39"/>
    <w:rsid w:val="004D2DE8"/>
    <w:rsid w:val="004D3A9B"/>
    <w:rsid w:val="004D3DF4"/>
    <w:rsid w:val="004D3F2F"/>
    <w:rsid w:val="004D6DB8"/>
    <w:rsid w:val="004E0679"/>
    <w:rsid w:val="004E0EF8"/>
    <w:rsid w:val="004E2AF2"/>
    <w:rsid w:val="004E3257"/>
    <w:rsid w:val="004E43A2"/>
    <w:rsid w:val="004E5BF6"/>
    <w:rsid w:val="004E6A4B"/>
    <w:rsid w:val="004E6D44"/>
    <w:rsid w:val="004E708F"/>
    <w:rsid w:val="004F0886"/>
    <w:rsid w:val="004F1BDA"/>
    <w:rsid w:val="004F336C"/>
    <w:rsid w:val="004F501C"/>
    <w:rsid w:val="004F51AF"/>
    <w:rsid w:val="004F57C7"/>
    <w:rsid w:val="004F5AAA"/>
    <w:rsid w:val="004F5AE3"/>
    <w:rsid w:val="004F5D9D"/>
    <w:rsid w:val="004F6503"/>
    <w:rsid w:val="004F77F6"/>
    <w:rsid w:val="0050022B"/>
    <w:rsid w:val="00500548"/>
    <w:rsid w:val="00500CEC"/>
    <w:rsid w:val="00501756"/>
    <w:rsid w:val="005018CA"/>
    <w:rsid w:val="00501B7B"/>
    <w:rsid w:val="00501BCF"/>
    <w:rsid w:val="005022EF"/>
    <w:rsid w:val="00503A3C"/>
    <w:rsid w:val="00504381"/>
    <w:rsid w:val="00504966"/>
    <w:rsid w:val="00504B48"/>
    <w:rsid w:val="005056EC"/>
    <w:rsid w:val="00505E53"/>
    <w:rsid w:val="00506811"/>
    <w:rsid w:val="0051092E"/>
    <w:rsid w:val="005113B7"/>
    <w:rsid w:val="005115F8"/>
    <w:rsid w:val="00511B2C"/>
    <w:rsid w:val="005126BD"/>
    <w:rsid w:val="00512B2B"/>
    <w:rsid w:val="00513D8B"/>
    <w:rsid w:val="0051436D"/>
    <w:rsid w:val="005143D6"/>
    <w:rsid w:val="0051449B"/>
    <w:rsid w:val="0051520C"/>
    <w:rsid w:val="00515E22"/>
    <w:rsid w:val="00515E40"/>
    <w:rsid w:val="0051638C"/>
    <w:rsid w:val="00520160"/>
    <w:rsid w:val="00520533"/>
    <w:rsid w:val="00520A94"/>
    <w:rsid w:val="00523121"/>
    <w:rsid w:val="00525089"/>
    <w:rsid w:val="00526BE4"/>
    <w:rsid w:val="00527206"/>
    <w:rsid w:val="00527EFE"/>
    <w:rsid w:val="005301D5"/>
    <w:rsid w:val="0053145C"/>
    <w:rsid w:val="0053161A"/>
    <w:rsid w:val="005320C2"/>
    <w:rsid w:val="00532755"/>
    <w:rsid w:val="005328A6"/>
    <w:rsid w:val="005330E9"/>
    <w:rsid w:val="00533E98"/>
    <w:rsid w:val="005344C9"/>
    <w:rsid w:val="00535231"/>
    <w:rsid w:val="00535F89"/>
    <w:rsid w:val="00536DBF"/>
    <w:rsid w:val="0054119B"/>
    <w:rsid w:val="005415E3"/>
    <w:rsid w:val="00543386"/>
    <w:rsid w:val="0054451D"/>
    <w:rsid w:val="00544C8E"/>
    <w:rsid w:val="005472CB"/>
    <w:rsid w:val="0055063E"/>
    <w:rsid w:val="005516C8"/>
    <w:rsid w:val="00551D26"/>
    <w:rsid w:val="00551D71"/>
    <w:rsid w:val="00552C64"/>
    <w:rsid w:val="00554B2D"/>
    <w:rsid w:val="00556B6C"/>
    <w:rsid w:val="00557BA6"/>
    <w:rsid w:val="00561664"/>
    <w:rsid w:val="00561EC9"/>
    <w:rsid w:val="00562E8F"/>
    <w:rsid w:val="00563467"/>
    <w:rsid w:val="0056658C"/>
    <w:rsid w:val="00566D87"/>
    <w:rsid w:val="005674DB"/>
    <w:rsid w:val="00567572"/>
    <w:rsid w:val="0057106D"/>
    <w:rsid w:val="00572009"/>
    <w:rsid w:val="00573EA9"/>
    <w:rsid w:val="00574FB5"/>
    <w:rsid w:val="00577164"/>
    <w:rsid w:val="005779B4"/>
    <w:rsid w:val="00577BDE"/>
    <w:rsid w:val="0058117A"/>
    <w:rsid w:val="00581222"/>
    <w:rsid w:val="00581E19"/>
    <w:rsid w:val="00582F78"/>
    <w:rsid w:val="00583C51"/>
    <w:rsid w:val="0058529D"/>
    <w:rsid w:val="005874A8"/>
    <w:rsid w:val="00590BDD"/>
    <w:rsid w:val="00591DBD"/>
    <w:rsid w:val="00594065"/>
    <w:rsid w:val="0059494F"/>
    <w:rsid w:val="00596A15"/>
    <w:rsid w:val="00596CBC"/>
    <w:rsid w:val="00596DEA"/>
    <w:rsid w:val="00596DFA"/>
    <w:rsid w:val="005974BB"/>
    <w:rsid w:val="005A0038"/>
    <w:rsid w:val="005A054A"/>
    <w:rsid w:val="005A1AB1"/>
    <w:rsid w:val="005A2351"/>
    <w:rsid w:val="005A3D5D"/>
    <w:rsid w:val="005A7AA5"/>
    <w:rsid w:val="005B05D3"/>
    <w:rsid w:val="005B1BA4"/>
    <w:rsid w:val="005B2209"/>
    <w:rsid w:val="005B2243"/>
    <w:rsid w:val="005B31C1"/>
    <w:rsid w:val="005B4485"/>
    <w:rsid w:val="005B47B1"/>
    <w:rsid w:val="005B5B9C"/>
    <w:rsid w:val="005B6651"/>
    <w:rsid w:val="005C088F"/>
    <w:rsid w:val="005C0D3A"/>
    <w:rsid w:val="005C0FBD"/>
    <w:rsid w:val="005C1578"/>
    <w:rsid w:val="005C1E36"/>
    <w:rsid w:val="005C416C"/>
    <w:rsid w:val="005C45B5"/>
    <w:rsid w:val="005C4E59"/>
    <w:rsid w:val="005C51A5"/>
    <w:rsid w:val="005C58B7"/>
    <w:rsid w:val="005C59D0"/>
    <w:rsid w:val="005C5B99"/>
    <w:rsid w:val="005C63D8"/>
    <w:rsid w:val="005C6D70"/>
    <w:rsid w:val="005C6F12"/>
    <w:rsid w:val="005C7F7D"/>
    <w:rsid w:val="005D011B"/>
    <w:rsid w:val="005D0B7B"/>
    <w:rsid w:val="005D0BAC"/>
    <w:rsid w:val="005D11D8"/>
    <w:rsid w:val="005D1213"/>
    <w:rsid w:val="005D18D0"/>
    <w:rsid w:val="005D2F64"/>
    <w:rsid w:val="005D31A5"/>
    <w:rsid w:val="005D360D"/>
    <w:rsid w:val="005D3AF7"/>
    <w:rsid w:val="005D3F12"/>
    <w:rsid w:val="005D3FC0"/>
    <w:rsid w:val="005D4225"/>
    <w:rsid w:val="005D488B"/>
    <w:rsid w:val="005D50B9"/>
    <w:rsid w:val="005D6438"/>
    <w:rsid w:val="005D654E"/>
    <w:rsid w:val="005D6809"/>
    <w:rsid w:val="005D6A23"/>
    <w:rsid w:val="005D6EBB"/>
    <w:rsid w:val="005D7D21"/>
    <w:rsid w:val="005E0BBD"/>
    <w:rsid w:val="005E13F2"/>
    <w:rsid w:val="005E1E2B"/>
    <w:rsid w:val="005E2888"/>
    <w:rsid w:val="005E4EBB"/>
    <w:rsid w:val="005E6EBA"/>
    <w:rsid w:val="005E7BF9"/>
    <w:rsid w:val="005E7D67"/>
    <w:rsid w:val="005E7F27"/>
    <w:rsid w:val="005F0194"/>
    <w:rsid w:val="005F026B"/>
    <w:rsid w:val="005F04FD"/>
    <w:rsid w:val="005F07B9"/>
    <w:rsid w:val="005F0C7C"/>
    <w:rsid w:val="005F0E4F"/>
    <w:rsid w:val="005F3441"/>
    <w:rsid w:val="005F3DC3"/>
    <w:rsid w:val="005F3E08"/>
    <w:rsid w:val="005F4385"/>
    <w:rsid w:val="005F5EFD"/>
    <w:rsid w:val="005F6578"/>
    <w:rsid w:val="005F6E8B"/>
    <w:rsid w:val="005F7314"/>
    <w:rsid w:val="00600960"/>
    <w:rsid w:val="00600FEB"/>
    <w:rsid w:val="00602A64"/>
    <w:rsid w:val="0060366A"/>
    <w:rsid w:val="00604E75"/>
    <w:rsid w:val="00605764"/>
    <w:rsid w:val="00607E00"/>
    <w:rsid w:val="00611600"/>
    <w:rsid w:val="006117BA"/>
    <w:rsid w:val="0061271E"/>
    <w:rsid w:val="00613FA6"/>
    <w:rsid w:val="00615309"/>
    <w:rsid w:val="00616507"/>
    <w:rsid w:val="006172C0"/>
    <w:rsid w:val="00617F65"/>
    <w:rsid w:val="006204E4"/>
    <w:rsid w:val="00622004"/>
    <w:rsid w:val="006226D0"/>
    <w:rsid w:val="00622EE1"/>
    <w:rsid w:val="006235C7"/>
    <w:rsid w:val="00624023"/>
    <w:rsid w:val="0062512A"/>
    <w:rsid w:val="00625C55"/>
    <w:rsid w:val="00625CD7"/>
    <w:rsid w:val="00627B29"/>
    <w:rsid w:val="00627D29"/>
    <w:rsid w:val="00630214"/>
    <w:rsid w:val="0063099F"/>
    <w:rsid w:val="00632F51"/>
    <w:rsid w:val="00634744"/>
    <w:rsid w:val="00635543"/>
    <w:rsid w:val="00636AD9"/>
    <w:rsid w:val="0063771F"/>
    <w:rsid w:val="00637D40"/>
    <w:rsid w:val="006402AC"/>
    <w:rsid w:val="00640988"/>
    <w:rsid w:val="006430EB"/>
    <w:rsid w:val="006436D1"/>
    <w:rsid w:val="00643916"/>
    <w:rsid w:val="00643AC1"/>
    <w:rsid w:val="00643D47"/>
    <w:rsid w:val="00647E9A"/>
    <w:rsid w:val="00652E61"/>
    <w:rsid w:val="00653718"/>
    <w:rsid w:val="00653B6C"/>
    <w:rsid w:val="00653B76"/>
    <w:rsid w:val="0065545C"/>
    <w:rsid w:val="00655658"/>
    <w:rsid w:val="00656231"/>
    <w:rsid w:val="00657C5E"/>
    <w:rsid w:val="00660F21"/>
    <w:rsid w:val="006615CC"/>
    <w:rsid w:val="0066394B"/>
    <w:rsid w:val="006655C3"/>
    <w:rsid w:val="006667FE"/>
    <w:rsid w:val="006701A3"/>
    <w:rsid w:val="00670976"/>
    <w:rsid w:val="00670CD3"/>
    <w:rsid w:val="00671655"/>
    <w:rsid w:val="00671C15"/>
    <w:rsid w:val="006723C9"/>
    <w:rsid w:val="00672F61"/>
    <w:rsid w:val="00673770"/>
    <w:rsid w:val="0067453D"/>
    <w:rsid w:val="00675762"/>
    <w:rsid w:val="0067649C"/>
    <w:rsid w:val="00676C9D"/>
    <w:rsid w:val="006777AD"/>
    <w:rsid w:val="00677D98"/>
    <w:rsid w:val="00680897"/>
    <w:rsid w:val="00685B66"/>
    <w:rsid w:val="00686274"/>
    <w:rsid w:val="006878DD"/>
    <w:rsid w:val="00687BA2"/>
    <w:rsid w:val="00687E1C"/>
    <w:rsid w:val="00691CFC"/>
    <w:rsid w:val="00692A38"/>
    <w:rsid w:val="006931B7"/>
    <w:rsid w:val="0069334B"/>
    <w:rsid w:val="006940C0"/>
    <w:rsid w:val="006960C7"/>
    <w:rsid w:val="00697E24"/>
    <w:rsid w:val="00697F0A"/>
    <w:rsid w:val="006A0044"/>
    <w:rsid w:val="006A24AB"/>
    <w:rsid w:val="006A375E"/>
    <w:rsid w:val="006A4E97"/>
    <w:rsid w:val="006A6A6E"/>
    <w:rsid w:val="006B0582"/>
    <w:rsid w:val="006B0719"/>
    <w:rsid w:val="006B0980"/>
    <w:rsid w:val="006B31F1"/>
    <w:rsid w:val="006B4527"/>
    <w:rsid w:val="006B45DC"/>
    <w:rsid w:val="006B48E3"/>
    <w:rsid w:val="006B63C1"/>
    <w:rsid w:val="006B7612"/>
    <w:rsid w:val="006C1C9D"/>
    <w:rsid w:val="006C2832"/>
    <w:rsid w:val="006C2D20"/>
    <w:rsid w:val="006C3B32"/>
    <w:rsid w:val="006C4589"/>
    <w:rsid w:val="006C4937"/>
    <w:rsid w:val="006C5D03"/>
    <w:rsid w:val="006C6062"/>
    <w:rsid w:val="006C6A28"/>
    <w:rsid w:val="006C7987"/>
    <w:rsid w:val="006D0A29"/>
    <w:rsid w:val="006D1D2F"/>
    <w:rsid w:val="006D2C42"/>
    <w:rsid w:val="006D42EB"/>
    <w:rsid w:val="006D502E"/>
    <w:rsid w:val="006D5936"/>
    <w:rsid w:val="006D5FEE"/>
    <w:rsid w:val="006E00A4"/>
    <w:rsid w:val="006E14D4"/>
    <w:rsid w:val="006E1597"/>
    <w:rsid w:val="006E3B41"/>
    <w:rsid w:val="006E4B78"/>
    <w:rsid w:val="006E503B"/>
    <w:rsid w:val="006E698D"/>
    <w:rsid w:val="006E7A21"/>
    <w:rsid w:val="006F089C"/>
    <w:rsid w:val="006F1368"/>
    <w:rsid w:val="006F1C45"/>
    <w:rsid w:val="006F310E"/>
    <w:rsid w:val="006F59FE"/>
    <w:rsid w:val="006F5F12"/>
    <w:rsid w:val="006F62D4"/>
    <w:rsid w:val="006F702D"/>
    <w:rsid w:val="006F7291"/>
    <w:rsid w:val="006F7E20"/>
    <w:rsid w:val="00700002"/>
    <w:rsid w:val="0070168D"/>
    <w:rsid w:val="007016EE"/>
    <w:rsid w:val="00702478"/>
    <w:rsid w:val="007027A8"/>
    <w:rsid w:val="007036ED"/>
    <w:rsid w:val="00703FAA"/>
    <w:rsid w:val="00705891"/>
    <w:rsid w:val="00705A98"/>
    <w:rsid w:val="0070611F"/>
    <w:rsid w:val="00706510"/>
    <w:rsid w:val="007072C4"/>
    <w:rsid w:val="00710902"/>
    <w:rsid w:val="00712369"/>
    <w:rsid w:val="007151A0"/>
    <w:rsid w:val="0071725B"/>
    <w:rsid w:val="00717D5A"/>
    <w:rsid w:val="00720088"/>
    <w:rsid w:val="00720B7E"/>
    <w:rsid w:val="00721816"/>
    <w:rsid w:val="00721C7C"/>
    <w:rsid w:val="00722A10"/>
    <w:rsid w:val="00722C0B"/>
    <w:rsid w:val="00723DD6"/>
    <w:rsid w:val="0072412F"/>
    <w:rsid w:val="00724332"/>
    <w:rsid w:val="00726192"/>
    <w:rsid w:val="00727145"/>
    <w:rsid w:val="00727DA7"/>
    <w:rsid w:val="007320D1"/>
    <w:rsid w:val="00732374"/>
    <w:rsid w:val="00732C93"/>
    <w:rsid w:val="00733D04"/>
    <w:rsid w:val="007340AB"/>
    <w:rsid w:val="007342AD"/>
    <w:rsid w:val="007352F2"/>
    <w:rsid w:val="0073765A"/>
    <w:rsid w:val="007377FE"/>
    <w:rsid w:val="007406DB"/>
    <w:rsid w:val="00741089"/>
    <w:rsid w:val="0074127B"/>
    <w:rsid w:val="007419A0"/>
    <w:rsid w:val="00741D09"/>
    <w:rsid w:val="00742029"/>
    <w:rsid w:val="00743481"/>
    <w:rsid w:val="0074390E"/>
    <w:rsid w:val="00743EA9"/>
    <w:rsid w:val="007440F2"/>
    <w:rsid w:val="007444AC"/>
    <w:rsid w:val="00744B5C"/>
    <w:rsid w:val="00744E79"/>
    <w:rsid w:val="0074516D"/>
    <w:rsid w:val="007518E1"/>
    <w:rsid w:val="00753400"/>
    <w:rsid w:val="007548CB"/>
    <w:rsid w:val="0075507A"/>
    <w:rsid w:val="00755136"/>
    <w:rsid w:val="0075516C"/>
    <w:rsid w:val="0075581A"/>
    <w:rsid w:val="00755C08"/>
    <w:rsid w:val="007561AE"/>
    <w:rsid w:val="0075638C"/>
    <w:rsid w:val="00761CFD"/>
    <w:rsid w:val="007624F8"/>
    <w:rsid w:val="00762A24"/>
    <w:rsid w:val="007637B3"/>
    <w:rsid w:val="00763F43"/>
    <w:rsid w:val="0076490D"/>
    <w:rsid w:val="00765845"/>
    <w:rsid w:val="00765AC2"/>
    <w:rsid w:val="007660D8"/>
    <w:rsid w:val="007660FA"/>
    <w:rsid w:val="0076679A"/>
    <w:rsid w:val="00767C5D"/>
    <w:rsid w:val="007708C3"/>
    <w:rsid w:val="00771916"/>
    <w:rsid w:val="00772465"/>
    <w:rsid w:val="00773A8E"/>
    <w:rsid w:val="00773DDF"/>
    <w:rsid w:val="00775B80"/>
    <w:rsid w:val="00775EF8"/>
    <w:rsid w:val="007764D4"/>
    <w:rsid w:val="007771CE"/>
    <w:rsid w:val="00777B13"/>
    <w:rsid w:val="0078035C"/>
    <w:rsid w:val="007804FA"/>
    <w:rsid w:val="00780592"/>
    <w:rsid w:val="00781859"/>
    <w:rsid w:val="00782012"/>
    <w:rsid w:val="00783608"/>
    <w:rsid w:val="00783B37"/>
    <w:rsid w:val="00784278"/>
    <w:rsid w:val="007845FC"/>
    <w:rsid w:val="00785548"/>
    <w:rsid w:val="00785FA6"/>
    <w:rsid w:val="0078792F"/>
    <w:rsid w:val="0079104E"/>
    <w:rsid w:val="0079322C"/>
    <w:rsid w:val="00793773"/>
    <w:rsid w:val="0079419C"/>
    <w:rsid w:val="007941F1"/>
    <w:rsid w:val="0079554F"/>
    <w:rsid w:val="00796060"/>
    <w:rsid w:val="00796CB7"/>
    <w:rsid w:val="007A04AE"/>
    <w:rsid w:val="007A1240"/>
    <w:rsid w:val="007A1732"/>
    <w:rsid w:val="007A2552"/>
    <w:rsid w:val="007A3101"/>
    <w:rsid w:val="007A5890"/>
    <w:rsid w:val="007A68B9"/>
    <w:rsid w:val="007A7EC7"/>
    <w:rsid w:val="007B0671"/>
    <w:rsid w:val="007B0D2A"/>
    <w:rsid w:val="007B1540"/>
    <w:rsid w:val="007B1E76"/>
    <w:rsid w:val="007B22E4"/>
    <w:rsid w:val="007B3D52"/>
    <w:rsid w:val="007B3ED6"/>
    <w:rsid w:val="007B42F8"/>
    <w:rsid w:val="007B5F40"/>
    <w:rsid w:val="007B6335"/>
    <w:rsid w:val="007B7371"/>
    <w:rsid w:val="007C09BD"/>
    <w:rsid w:val="007C0AE5"/>
    <w:rsid w:val="007C1D0B"/>
    <w:rsid w:val="007C2EB6"/>
    <w:rsid w:val="007C3369"/>
    <w:rsid w:val="007C3D3B"/>
    <w:rsid w:val="007C41AE"/>
    <w:rsid w:val="007C4DC5"/>
    <w:rsid w:val="007C52FC"/>
    <w:rsid w:val="007C5398"/>
    <w:rsid w:val="007C6241"/>
    <w:rsid w:val="007C7437"/>
    <w:rsid w:val="007C749E"/>
    <w:rsid w:val="007C762B"/>
    <w:rsid w:val="007C7E01"/>
    <w:rsid w:val="007D0FDA"/>
    <w:rsid w:val="007D1AB3"/>
    <w:rsid w:val="007D25DE"/>
    <w:rsid w:val="007D2706"/>
    <w:rsid w:val="007D2F72"/>
    <w:rsid w:val="007D2F96"/>
    <w:rsid w:val="007D313A"/>
    <w:rsid w:val="007D39F6"/>
    <w:rsid w:val="007D3C2A"/>
    <w:rsid w:val="007D45B7"/>
    <w:rsid w:val="007D5290"/>
    <w:rsid w:val="007D54FE"/>
    <w:rsid w:val="007D5996"/>
    <w:rsid w:val="007D5A58"/>
    <w:rsid w:val="007D68D2"/>
    <w:rsid w:val="007E029D"/>
    <w:rsid w:val="007E0BBA"/>
    <w:rsid w:val="007E15AA"/>
    <w:rsid w:val="007E180E"/>
    <w:rsid w:val="007E41E9"/>
    <w:rsid w:val="007E59F9"/>
    <w:rsid w:val="007E740A"/>
    <w:rsid w:val="007F0D48"/>
    <w:rsid w:val="007F21B5"/>
    <w:rsid w:val="007F3231"/>
    <w:rsid w:val="007F3EDA"/>
    <w:rsid w:val="007F4607"/>
    <w:rsid w:val="007F546A"/>
    <w:rsid w:val="007F6B23"/>
    <w:rsid w:val="007F71DD"/>
    <w:rsid w:val="007F745C"/>
    <w:rsid w:val="00800259"/>
    <w:rsid w:val="00800B14"/>
    <w:rsid w:val="00801837"/>
    <w:rsid w:val="0080210D"/>
    <w:rsid w:val="00802247"/>
    <w:rsid w:val="00802601"/>
    <w:rsid w:val="008041D3"/>
    <w:rsid w:val="00805428"/>
    <w:rsid w:val="00805746"/>
    <w:rsid w:val="0080602C"/>
    <w:rsid w:val="008062FA"/>
    <w:rsid w:val="00810377"/>
    <w:rsid w:val="0081105B"/>
    <w:rsid w:val="00812AED"/>
    <w:rsid w:val="0081399E"/>
    <w:rsid w:val="00814084"/>
    <w:rsid w:val="008142ED"/>
    <w:rsid w:val="00815213"/>
    <w:rsid w:val="008169EC"/>
    <w:rsid w:val="008171AE"/>
    <w:rsid w:val="00817C83"/>
    <w:rsid w:val="00820476"/>
    <w:rsid w:val="00820625"/>
    <w:rsid w:val="0082085D"/>
    <w:rsid w:val="00821386"/>
    <w:rsid w:val="0082260B"/>
    <w:rsid w:val="008231E4"/>
    <w:rsid w:val="00823383"/>
    <w:rsid w:val="00826136"/>
    <w:rsid w:val="008273EE"/>
    <w:rsid w:val="00831076"/>
    <w:rsid w:val="008319EA"/>
    <w:rsid w:val="00834856"/>
    <w:rsid w:val="00835CF7"/>
    <w:rsid w:val="0083677D"/>
    <w:rsid w:val="008429FA"/>
    <w:rsid w:val="00842A22"/>
    <w:rsid w:val="008439EB"/>
    <w:rsid w:val="008462A3"/>
    <w:rsid w:val="00847775"/>
    <w:rsid w:val="0084778F"/>
    <w:rsid w:val="00851F0F"/>
    <w:rsid w:val="008536C2"/>
    <w:rsid w:val="00853AB3"/>
    <w:rsid w:val="00854A1C"/>
    <w:rsid w:val="00854C07"/>
    <w:rsid w:val="00855FD6"/>
    <w:rsid w:val="00860AC1"/>
    <w:rsid w:val="008613AF"/>
    <w:rsid w:val="0086143D"/>
    <w:rsid w:val="00861783"/>
    <w:rsid w:val="0086346C"/>
    <w:rsid w:val="00864447"/>
    <w:rsid w:val="00864AA1"/>
    <w:rsid w:val="00864C7E"/>
    <w:rsid w:val="00865358"/>
    <w:rsid w:val="0086594B"/>
    <w:rsid w:val="00865B01"/>
    <w:rsid w:val="00865F98"/>
    <w:rsid w:val="00867AE7"/>
    <w:rsid w:val="00867D23"/>
    <w:rsid w:val="00867E6E"/>
    <w:rsid w:val="008702C7"/>
    <w:rsid w:val="0087079B"/>
    <w:rsid w:val="008712E3"/>
    <w:rsid w:val="00872013"/>
    <w:rsid w:val="008739C9"/>
    <w:rsid w:val="00873E26"/>
    <w:rsid w:val="00873E69"/>
    <w:rsid w:val="00874562"/>
    <w:rsid w:val="008749A3"/>
    <w:rsid w:val="00875B8A"/>
    <w:rsid w:val="00876DDB"/>
    <w:rsid w:val="00877EF1"/>
    <w:rsid w:val="00884740"/>
    <w:rsid w:val="0088626A"/>
    <w:rsid w:val="008870CC"/>
    <w:rsid w:val="00887A23"/>
    <w:rsid w:val="0089110E"/>
    <w:rsid w:val="0089176F"/>
    <w:rsid w:val="008941C8"/>
    <w:rsid w:val="00894624"/>
    <w:rsid w:val="008947B7"/>
    <w:rsid w:val="00894914"/>
    <w:rsid w:val="0089557C"/>
    <w:rsid w:val="00896DFA"/>
    <w:rsid w:val="008978C4"/>
    <w:rsid w:val="00897A88"/>
    <w:rsid w:val="008A03A8"/>
    <w:rsid w:val="008A0697"/>
    <w:rsid w:val="008A0779"/>
    <w:rsid w:val="008A0F2D"/>
    <w:rsid w:val="008A1B3A"/>
    <w:rsid w:val="008A1CBD"/>
    <w:rsid w:val="008A33C3"/>
    <w:rsid w:val="008A35CA"/>
    <w:rsid w:val="008A44E5"/>
    <w:rsid w:val="008A5EF3"/>
    <w:rsid w:val="008A6311"/>
    <w:rsid w:val="008A6437"/>
    <w:rsid w:val="008A6E2F"/>
    <w:rsid w:val="008A7AFB"/>
    <w:rsid w:val="008B089C"/>
    <w:rsid w:val="008B2170"/>
    <w:rsid w:val="008B2DBB"/>
    <w:rsid w:val="008B335B"/>
    <w:rsid w:val="008B5569"/>
    <w:rsid w:val="008B56DC"/>
    <w:rsid w:val="008B6437"/>
    <w:rsid w:val="008B6790"/>
    <w:rsid w:val="008B6F94"/>
    <w:rsid w:val="008B6FDB"/>
    <w:rsid w:val="008C1CBA"/>
    <w:rsid w:val="008C1F45"/>
    <w:rsid w:val="008C2977"/>
    <w:rsid w:val="008C484A"/>
    <w:rsid w:val="008C6083"/>
    <w:rsid w:val="008C6BBE"/>
    <w:rsid w:val="008C6C7F"/>
    <w:rsid w:val="008C781C"/>
    <w:rsid w:val="008D170A"/>
    <w:rsid w:val="008D2004"/>
    <w:rsid w:val="008D2732"/>
    <w:rsid w:val="008D284E"/>
    <w:rsid w:val="008D29ED"/>
    <w:rsid w:val="008D31BC"/>
    <w:rsid w:val="008D3515"/>
    <w:rsid w:val="008D6E3C"/>
    <w:rsid w:val="008E0761"/>
    <w:rsid w:val="008E0889"/>
    <w:rsid w:val="008E14E3"/>
    <w:rsid w:val="008E311D"/>
    <w:rsid w:val="008E3325"/>
    <w:rsid w:val="008E4474"/>
    <w:rsid w:val="008E5D19"/>
    <w:rsid w:val="008E63D4"/>
    <w:rsid w:val="008E6537"/>
    <w:rsid w:val="008E758F"/>
    <w:rsid w:val="008F05E3"/>
    <w:rsid w:val="008F0DFB"/>
    <w:rsid w:val="008F14EE"/>
    <w:rsid w:val="008F33CF"/>
    <w:rsid w:val="008F52A0"/>
    <w:rsid w:val="008F573F"/>
    <w:rsid w:val="008F5BC4"/>
    <w:rsid w:val="008F6F60"/>
    <w:rsid w:val="008F6FD3"/>
    <w:rsid w:val="008F7077"/>
    <w:rsid w:val="00900FF7"/>
    <w:rsid w:val="00901BC2"/>
    <w:rsid w:val="009036E0"/>
    <w:rsid w:val="00903D75"/>
    <w:rsid w:val="00904417"/>
    <w:rsid w:val="00904F32"/>
    <w:rsid w:val="0090508B"/>
    <w:rsid w:val="0090643E"/>
    <w:rsid w:val="009064F2"/>
    <w:rsid w:val="00910763"/>
    <w:rsid w:val="009112A4"/>
    <w:rsid w:val="009123F2"/>
    <w:rsid w:val="00912656"/>
    <w:rsid w:val="00912845"/>
    <w:rsid w:val="00912BEB"/>
    <w:rsid w:val="00912EC1"/>
    <w:rsid w:val="0091399D"/>
    <w:rsid w:val="009140C5"/>
    <w:rsid w:val="0091520D"/>
    <w:rsid w:val="00920A8F"/>
    <w:rsid w:val="009236F3"/>
    <w:rsid w:val="00924A0A"/>
    <w:rsid w:val="009254A1"/>
    <w:rsid w:val="00925880"/>
    <w:rsid w:val="009258EB"/>
    <w:rsid w:val="00926B95"/>
    <w:rsid w:val="00930A60"/>
    <w:rsid w:val="00930AA5"/>
    <w:rsid w:val="0093223B"/>
    <w:rsid w:val="00933C77"/>
    <w:rsid w:val="00934159"/>
    <w:rsid w:val="00934D01"/>
    <w:rsid w:val="00936A07"/>
    <w:rsid w:val="00936C16"/>
    <w:rsid w:val="00936C2E"/>
    <w:rsid w:val="00941066"/>
    <w:rsid w:val="00941CA0"/>
    <w:rsid w:val="00941D0B"/>
    <w:rsid w:val="00942882"/>
    <w:rsid w:val="00944A8A"/>
    <w:rsid w:val="00945D7E"/>
    <w:rsid w:val="00945F33"/>
    <w:rsid w:val="00946A02"/>
    <w:rsid w:val="00946E83"/>
    <w:rsid w:val="009472FA"/>
    <w:rsid w:val="00950D30"/>
    <w:rsid w:val="00951F8C"/>
    <w:rsid w:val="00952A72"/>
    <w:rsid w:val="00953193"/>
    <w:rsid w:val="0095485E"/>
    <w:rsid w:val="00955101"/>
    <w:rsid w:val="0095580E"/>
    <w:rsid w:val="009572DF"/>
    <w:rsid w:val="00957A46"/>
    <w:rsid w:val="00961503"/>
    <w:rsid w:val="009632D5"/>
    <w:rsid w:val="009635D1"/>
    <w:rsid w:val="00964A5E"/>
    <w:rsid w:val="00964C1B"/>
    <w:rsid w:val="00964CF5"/>
    <w:rsid w:val="0096644E"/>
    <w:rsid w:val="0096693B"/>
    <w:rsid w:val="009670A5"/>
    <w:rsid w:val="009676CC"/>
    <w:rsid w:val="00967A29"/>
    <w:rsid w:val="0097082A"/>
    <w:rsid w:val="00972CF0"/>
    <w:rsid w:val="00972E96"/>
    <w:rsid w:val="009754D6"/>
    <w:rsid w:val="00980663"/>
    <w:rsid w:val="009812FA"/>
    <w:rsid w:val="00981728"/>
    <w:rsid w:val="00981D08"/>
    <w:rsid w:val="00982059"/>
    <w:rsid w:val="00983284"/>
    <w:rsid w:val="009832E1"/>
    <w:rsid w:val="00983611"/>
    <w:rsid w:val="00984EAD"/>
    <w:rsid w:val="00984F7C"/>
    <w:rsid w:val="0098579A"/>
    <w:rsid w:val="0098646B"/>
    <w:rsid w:val="00986720"/>
    <w:rsid w:val="00986DCD"/>
    <w:rsid w:val="00990581"/>
    <w:rsid w:val="009905EC"/>
    <w:rsid w:val="00990918"/>
    <w:rsid w:val="00990FE7"/>
    <w:rsid w:val="009914FB"/>
    <w:rsid w:val="009929D5"/>
    <w:rsid w:val="00993367"/>
    <w:rsid w:val="009937DF"/>
    <w:rsid w:val="009940A0"/>
    <w:rsid w:val="00994681"/>
    <w:rsid w:val="009946A2"/>
    <w:rsid w:val="00994A12"/>
    <w:rsid w:val="00994A4D"/>
    <w:rsid w:val="00995B46"/>
    <w:rsid w:val="00995D04"/>
    <w:rsid w:val="009970E1"/>
    <w:rsid w:val="00997C08"/>
    <w:rsid w:val="00997CEB"/>
    <w:rsid w:val="009A028B"/>
    <w:rsid w:val="009A061E"/>
    <w:rsid w:val="009A1647"/>
    <w:rsid w:val="009A1A2F"/>
    <w:rsid w:val="009A1B4C"/>
    <w:rsid w:val="009A1D8D"/>
    <w:rsid w:val="009A4EC2"/>
    <w:rsid w:val="009A6BC6"/>
    <w:rsid w:val="009A7D31"/>
    <w:rsid w:val="009B073F"/>
    <w:rsid w:val="009B0D4F"/>
    <w:rsid w:val="009B1389"/>
    <w:rsid w:val="009B3FA4"/>
    <w:rsid w:val="009B3FD8"/>
    <w:rsid w:val="009B61E1"/>
    <w:rsid w:val="009C000E"/>
    <w:rsid w:val="009C0988"/>
    <w:rsid w:val="009C0FB8"/>
    <w:rsid w:val="009C1E7B"/>
    <w:rsid w:val="009C4AF0"/>
    <w:rsid w:val="009C4D13"/>
    <w:rsid w:val="009C6140"/>
    <w:rsid w:val="009C714B"/>
    <w:rsid w:val="009C7F4D"/>
    <w:rsid w:val="009D069F"/>
    <w:rsid w:val="009D071F"/>
    <w:rsid w:val="009D0F5F"/>
    <w:rsid w:val="009D3CCB"/>
    <w:rsid w:val="009D4879"/>
    <w:rsid w:val="009D4FFE"/>
    <w:rsid w:val="009D510E"/>
    <w:rsid w:val="009D54B9"/>
    <w:rsid w:val="009D5734"/>
    <w:rsid w:val="009E0D0F"/>
    <w:rsid w:val="009E0E5D"/>
    <w:rsid w:val="009E3208"/>
    <w:rsid w:val="009E343E"/>
    <w:rsid w:val="009E35C3"/>
    <w:rsid w:val="009E453B"/>
    <w:rsid w:val="009E52AA"/>
    <w:rsid w:val="009E5895"/>
    <w:rsid w:val="009E6F2F"/>
    <w:rsid w:val="009E7102"/>
    <w:rsid w:val="009E776F"/>
    <w:rsid w:val="009E7F34"/>
    <w:rsid w:val="009F06BF"/>
    <w:rsid w:val="009F0E43"/>
    <w:rsid w:val="009F21D2"/>
    <w:rsid w:val="009F2690"/>
    <w:rsid w:val="009F2708"/>
    <w:rsid w:val="009F27E8"/>
    <w:rsid w:val="009F2CB2"/>
    <w:rsid w:val="009F301E"/>
    <w:rsid w:val="009F5C47"/>
    <w:rsid w:val="009F5E08"/>
    <w:rsid w:val="009F7F2B"/>
    <w:rsid w:val="00A010F8"/>
    <w:rsid w:val="00A014F3"/>
    <w:rsid w:val="00A01C07"/>
    <w:rsid w:val="00A02B1A"/>
    <w:rsid w:val="00A03065"/>
    <w:rsid w:val="00A03988"/>
    <w:rsid w:val="00A03C21"/>
    <w:rsid w:val="00A044E3"/>
    <w:rsid w:val="00A0538B"/>
    <w:rsid w:val="00A058FC"/>
    <w:rsid w:val="00A060A5"/>
    <w:rsid w:val="00A06E4C"/>
    <w:rsid w:val="00A0719F"/>
    <w:rsid w:val="00A07CC5"/>
    <w:rsid w:val="00A10AA3"/>
    <w:rsid w:val="00A110C1"/>
    <w:rsid w:val="00A1121C"/>
    <w:rsid w:val="00A12597"/>
    <w:rsid w:val="00A1270D"/>
    <w:rsid w:val="00A13519"/>
    <w:rsid w:val="00A13798"/>
    <w:rsid w:val="00A15883"/>
    <w:rsid w:val="00A158F2"/>
    <w:rsid w:val="00A15AB1"/>
    <w:rsid w:val="00A15AD5"/>
    <w:rsid w:val="00A17020"/>
    <w:rsid w:val="00A1750A"/>
    <w:rsid w:val="00A22EE1"/>
    <w:rsid w:val="00A24028"/>
    <w:rsid w:val="00A25103"/>
    <w:rsid w:val="00A272DB"/>
    <w:rsid w:val="00A30D37"/>
    <w:rsid w:val="00A30F58"/>
    <w:rsid w:val="00A31267"/>
    <w:rsid w:val="00A31A6B"/>
    <w:rsid w:val="00A3447B"/>
    <w:rsid w:val="00A3499C"/>
    <w:rsid w:val="00A35AFD"/>
    <w:rsid w:val="00A35CB9"/>
    <w:rsid w:val="00A36BA1"/>
    <w:rsid w:val="00A378D4"/>
    <w:rsid w:val="00A40526"/>
    <w:rsid w:val="00A4062D"/>
    <w:rsid w:val="00A40D60"/>
    <w:rsid w:val="00A40F2A"/>
    <w:rsid w:val="00A411A8"/>
    <w:rsid w:val="00A41479"/>
    <w:rsid w:val="00A41507"/>
    <w:rsid w:val="00A42381"/>
    <w:rsid w:val="00A45BF0"/>
    <w:rsid w:val="00A46D17"/>
    <w:rsid w:val="00A46F15"/>
    <w:rsid w:val="00A47AAC"/>
    <w:rsid w:val="00A47ED7"/>
    <w:rsid w:val="00A503BC"/>
    <w:rsid w:val="00A50BB0"/>
    <w:rsid w:val="00A53A98"/>
    <w:rsid w:val="00A53B3D"/>
    <w:rsid w:val="00A55684"/>
    <w:rsid w:val="00A55A03"/>
    <w:rsid w:val="00A57235"/>
    <w:rsid w:val="00A57DC4"/>
    <w:rsid w:val="00A60806"/>
    <w:rsid w:val="00A630A6"/>
    <w:rsid w:val="00A633C0"/>
    <w:rsid w:val="00A63E8B"/>
    <w:rsid w:val="00A642FD"/>
    <w:rsid w:val="00A64F86"/>
    <w:rsid w:val="00A66A26"/>
    <w:rsid w:val="00A67D24"/>
    <w:rsid w:val="00A71E30"/>
    <w:rsid w:val="00A720B0"/>
    <w:rsid w:val="00A762C8"/>
    <w:rsid w:val="00A80E88"/>
    <w:rsid w:val="00A84CF2"/>
    <w:rsid w:val="00A85456"/>
    <w:rsid w:val="00A8577D"/>
    <w:rsid w:val="00A85AE0"/>
    <w:rsid w:val="00A8611F"/>
    <w:rsid w:val="00A86676"/>
    <w:rsid w:val="00A90B3B"/>
    <w:rsid w:val="00A9231C"/>
    <w:rsid w:val="00A93AF7"/>
    <w:rsid w:val="00A94861"/>
    <w:rsid w:val="00A96902"/>
    <w:rsid w:val="00A96E70"/>
    <w:rsid w:val="00A970EF"/>
    <w:rsid w:val="00A97117"/>
    <w:rsid w:val="00A974C6"/>
    <w:rsid w:val="00A979FF"/>
    <w:rsid w:val="00AA0647"/>
    <w:rsid w:val="00AA1D84"/>
    <w:rsid w:val="00AA2D44"/>
    <w:rsid w:val="00AA3731"/>
    <w:rsid w:val="00AA61CD"/>
    <w:rsid w:val="00AA6D6B"/>
    <w:rsid w:val="00AA6E4F"/>
    <w:rsid w:val="00AB13C3"/>
    <w:rsid w:val="00AB1999"/>
    <w:rsid w:val="00AB2785"/>
    <w:rsid w:val="00AB3142"/>
    <w:rsid w:val="00AB3E71"/>
    <w:rsid w:val="00AB7C60"/>
    <w:rsid w:val="00AC0565"/>
    <w:rsid w:val="00AC0E50"/>
    <w:rsid w:val="00AC1685"/>
    <w:rsid w:val="00AC298D"/>
    <w:rsid w:val="00AC4741"/>
    <w:rsid w:val="00AC515F"/>
    <w:rsid w:val="00AC52DD"/>
    <w:rsid w:val="00AC6FCC"/>
    <w:rsid w:val="00AC7CD1"/>
    <w:rsid w:val="00AC7F4F"/>
    <w:rsid w:val="00AC7FA9"/>
    <w:rsid w:val="00AC7FD4"/>
    <w:rsid w:val="00AD0766"/>
    <w:rsid w:val="00AD0F10"/>
    <w:rsid w:val="00AD1864"/>
    <w:rsid w:val="00AD1C09"/>
    <w:rsid w:val="00AD2D15"/>
    <w:rsid w:val="00AD2E2E"/>
    <w:rsid w:val="00AD2EE5"/>
    <w:rsid w:val="00AD2F74"/>
    <w:rsid w:val="00AD50E5"/>
    <w:rsid w:val="00AD56FF"/>
    <w:rsid w:val="00AE2A75"/>
    <w:rsid w:val="00AE34EE"/>
    <w:rsid w:val="00AE37F6"/>
    <w:rsid w:val="00AE526B"/>
    <w:rsid w:val="00AE52D7"/>
    <w:rsid w:val="00AE5A91"/>
    <w:rsid w:val="00AF0AD5"/>
    <w:rsid w:val="00AF15D5"/>
    <w:rsid w:val="00AF28FB"/>
    <w:rsid w:val="00AF3929"/>
    <w:rsid w:val="00AF40D4"/>
    <w:rsid w:val="00AF47C6"/>
    <w:rsid w:val="00AF4B65"/>
    <w:rsid w:val="00AF630A"/>
    <w:rsid w:val="00B00904"/>
    <w:rsid w:val="00B011E5"/>
    <w:rsid w:val="00B01CCC"/>
    <w:rsid w:val="00B01DED"/>
    <w:rsid w:val="00B01E0C"/>
    <w:rsid w:val="00B05565"/>
    <w:rsid w:val="00B055AA"/>
    <w:rsid w:val="00B06918"/>
    <w:rsid w:val="00B07FAD"/>
    <w:rsid w:val="00B11A1E"/>
    <w:rsid w:val="00B144C8"/>
    <w:rsid w:val="00B14BE3"/>
    <w:rsid w:val="00B1533C"/>
    <w:rsid w:val="00B16674"/>
    <w:rsid w:val="00B16C71"/>
    <w:rsid w:val="00B17420"/>
    <w:rsid w:val="00B176C2"/>
    <w:rsid w:val="00B20DB7"/>
    <w:rsid w:val="00B20E72"/>
    <w:rsid w:val="00B211D7"/>
    <w:rsid w:val="00B215BD"/>
    <w:rsid w:val="00B232EB"/>
    <w:rsid w:val="00B23B57"/>
    <w:rsid w:val="00B263B1"/>
    <w:rsid w:val="00B26751"/>
    <w:rsid w:val="00B26C8A"/>
    <w:rsid w:val="00B26DFC"/>
    <w:rsid w:val="00B26E07"/>
    <w:rsid w:val="00B30910"/>
    <w:rsid w:val="00B30DA8"/>
    <w:rsid w:val="00B340F8"/>
    <w:rsid w:val="00B35D69"/>
    <w:rsid w:val="00B35DBB"/>
    <w:rsid w:val="00B414AF"/>
    <w:rsid w:val="00B43C1E"/>
    <w:rsid w:val="00B44197"/>
    <w:rsid w:val="00B441DA"/>
    <w:rsid w:val="00B44447"/>
    <w:rsid w:val="00B46172"/>
    <w:rsid w:val="00B46A02"/>
    <w:rsid w:val="00B470F3"/>
    <w:rsid w:val="00B47E60"/>
    <w:rsid w:val="00B502BB"/>
    <w:rsid w:val="00B506E3"/>
    <w:rsid w:val="00B50CE1"/>
    <w:rsid w:val="00B522FF"/>
    <w:rsid w:val="00B538C7"/>
    <w:rsid w:val="00B53E38"/>
    <w:rsid w:val="00B551F8"/>
    <w:rsid w:val="00B55C22"/>
    <w:rsid w:val="00B56204"/>
    <w:rsid w:val="00B56724"/>
    <w:rsid w:val="00B56D61"/>
    <w:rsid w:val="00B5726E"/>
    <w:rsid w:val="00B5766F"/>
    <w:rsid w:val="00B61492"/>
    <w:rsid w:val="00B61FCD"/>
    <w:rsid w:val="00B621C7"/>
    <w:rsid w:val="00B62789"/>
    <w:rsid w:val="00B62B3C"/>
    <w:rsid w:val="00B63261"/>
    <w:rsid w:val="00B6408E"/>
    <w:rsid w:val="00B66A5E"/>
    <w:rsid w:val="00B67027"/>
    <w:rsid w:val="00B67F80"/>
    <w:rsid w:val="00B702E8"/>
    <w:rsid w:val="00B70D1A"/>
    <w:rsid w:val="00B710DE"/>
    <w:rsid w:val="00B7430F"/>
    <w:rsid w:val="00B743A4"/>
    <w:rsid w:val="00B75037"/>
    <w:rsid w:val="00B76564"/>
    <w:rsid w:val="00B76658"/>
    <w:rsid w:val="00B807B1"/>
    <w:rsid w:val="00B81962"/>
    <w:rsid w:val="00B8239A"/>
    <w:rsid w:val="00B82820"/>
    <w:rsid w:val="00B82B03"/>
    <w:rsid w:val="00B830FB"/>
    <w:rsid w:val="00B8438D"/>
    <w:rsid w:val="00B872ED"/>
    <w:rsid w:val="00B87A93"/>
    <w:rsid w:val="00B9091F"/>
    <w:rsid w:val="00B92175"/>
    <w:rsid w:val="00B92CCB"/>
    <w:rsid w:val="00B92E3C"/>
    <w:rsid w:val="00B930EF"/>
    <w:rsid w:val="00B93446"/>
    <w:rsid w:val="00B93C61"/>
    <w:rsid w:val="00B95599"/>
    <w:rsid w:val="00B9581C"/>
    <w:rsid w:val="00B96BE8"/>
    <w:rsid w:val="00B96F96"/>
    <w:rsid w:val="00B9728D"/>
    <w:rsid w:val="00B972E8"/>
    <w:rsid w:val="00B978A1"/>
    <w:rsid w:val="00BA1549"/>
    <w:rsid w:val="00BA2070"/>
    <w:rsid w:val="00BA2136"/>
    <w:rsid w:val="00BA262C"/>
    <w:rsid w:val="00BA3424"/>
    <w:rsid w:val="00BA413C"/>
    <w:rsid w:val="00BA4E18"/>
    <w:rsid w:val="00BA603E"/>
    <w:rsid w:val="00BB0A44"/>
    <w:rsid w:val="00BB28F7"/>
    <w:rsid w:val="00BB2D7B"/>
    <w:rsid w:val="00BB30C4"/>
    <w:rsid w:val="00BB5AE8"/>
    <w:rsid w:val="00BB5F2B"/>
    <w:rsid w:val="00BB6C70"/>
    <w:rsid w:val="00BB6CC3"/>
    <w:rsid w:val="00BB6D5B"/>
    <w:rsid w:val="00BC0361"/>
    <w:rsid w:val="00BC074C"/>
    <w:rsid w:val="00BC0ABF"/>
    <w:rsid w:val="00BC238E"/>
    <w:rsid w:val="00BC4041"/>
    <w:rsid w:val="00BC4555"/>
    <w:rsid w:val="00BC6C03"/>
    <w:rsid w:val="00BC7922"/>
    <w:rsid w:val="00BD098D"/>
    <w:rsid w:val="00BD0DE9"/>
    <w:rsid w:val="00BD0FCA"/>
    <w:rsid w:val="00BD50FB"/>
    <w:rsid w:val="00BD5CD7"/>
    <w:rsid w:val="00BD679D"/>
    <w:rsid w:val="00BE0066"/>
    <w:rsid w:val="00BE1B6E"/>
    <w:rsid w:val="00BE2702"/>
    <w:rsid w:val="00BE2E3D"/>
    <w:rsid w:val="00BE3B53"/>
    <w:rsid w:val="00BE3BA4"/>
    <w:rsid w:val="00BE5BF9"/>
    <w:rsid w:val="00BE5CAE"/>
    <w:rsid w:val="00BE5ECE"/>
    <w:rsid w:val="00BE6B9D"/>
    <w:rsid w:val="00BE7D99"/>
    <w:rsid w:val="00BF1D97"/>
    <w:rsid w:val="00BF3132"/>
    <w:rsid w:val="00BF43F0"/>
    <w:rsid w:val="00BF630F"/>
    <w:rsid w:val="00BF6B59"/>
    <w:rsid w:val="00BF71F9"/>
    <w:rsid w:val="00C036B5"/>
    <w:rsid w:val="00C03DB7"/>
    <w:rsid w:val="00C05385"/>
    <w:rsid w:val="00C056EC"/>
    <w:rsid w:val="00C075B1"/>
    <w:rsid w:val="00C0792F"/>
    <w:rsid w:val="00C07BD1"/>
    <w:rsid w:val="00C10F28"/>
    <w:rsid w:val="00C11696"/>
    <w:rsid w:val="00C13EA6"/>
    <w:rsid w:val="00C14420"/>
    <w:rsid w:val="00C1468B"/>
    <w:rsid w:val="00C1632E"/>
    <w:rsid w:val="00C16DD5"/>
    <w:rsid w:val="00C23C0F"/>
    <w:rsid w:val="00C2677C"/>
    <w:rsid w:val="00C2713C"/>
    <w:rsid w:val="00C30099"/>
    <w:rsid w:val="00C30A70"/>
    <w:rsid w:val="00C30D7C"/>
    <w:rsid w:val="00C31477"/>
    <w:rsid w:val="00C31817"/>
    <w:rsid w:val="00C3243F"/>
    <w:rsid w:val="00C32D15"/>
    <w:rsid w:val="00C34840"/>
    <w:rsid w:val="00C34C7A"/>
    <w:rsid w:val="00C3650F"/>
    <w:rsid w:val="00C36518"/>
    <w:rsid w:val="00C36527"/>
    <w:rsid w:val="00C36776"/>
    <w:rsid w:val="00C36EDE"/>
    <w:rsid w:val="00C37065"/>
    <w:rsid w:val="00C41339"/>
    <w:rsid w:val="00C41A3C"/>
    <w:rsid w:val="00C41DF5"/>
    <w:rsid w:val="00C42121"/>
    <w:rsid w:val="00C42B87"/>
    <w:rsid w:val="00C42EE3"/>
    <w:rsid w:val="00C43B8C"/>
    <w:rsid w:val="00C4490E"/>
    <w:rsid w:val="00C44BF5"/>
    <w:rsid w:val="00C45021"/>
    <w:rsid w:val="00C45E48"/>
    <w:rsid w:val="00C4682D"/>
    <w:rsid w:val="00C46D9A"/>
    <w:rsid w:val="00C47DAA"/>
    <w:rsid w:val="00C51381"/>
    <w:rsid w:val="00C52708"/>
    <w:rsid w:val="00C52928"/>
    <w:rsid w:val="00C54453"/>
    <w:rsid w:val="00C563DF"/>
    <w:rsid w:val="00C568D8"/>
    <w:rsid w:val="00C56AC0"/>
    <w:rsid w:val="00C607C4"/>
    <w:rsid w:val="00C60951"/>
    <w:rsid w:val="00C61C32"/>
    <w:rsid w:val="00C626B1"/>
    <w:rsid w:val="00C63858"/>
    <w:rsid w:val="00C63A39"/>
    <w:rsid w:val="00C640B6"/>
    <w:rsid w:val="00C65077"/>
    <w:rsid w:val="00C65BE5"/>
    <w:rsid w:val="00C67741"/>
    <w:rsid w:val="00C70BD8"/>
    <w:rsid w:val="00C730E6"/>
    <w:rsid w:val="00C7564C"/>
    <w:rsid w:val="00C757C5"/>
    <w:rsid w:val="00C760E6"/>
    <w:rsid w:val="00C776FD"/>
    <w:rsid w:val="00C8048A"/>
    <w:rsid w:val="00C817DC"/>
    <w:rsid w:val="00C8187B"/>
    <w:rsid w:val="00C81A2F"/>
    <w:rsid w:val="00C82C1F"/>
    <w:rsid w:val="00C83388"/>
    <w:rsid w:val="00C838B6"/>
    <w:rsid w:val="00C83AE6"/>
    <w:rsid w:val="00C840F3"/>
    <w:rsid w:val="00C85267"/>
    <w:rsid w:val="00C85AC4"/>
    <w:rsid w:val="00C85CAB"/>
    <w:rsid w:val="00C863DB"/>
    <w:rsid w:val="00C86533"/>
    <w:rsid w:val="00C90742"/>
    <w:rsid w:val="00C93F86"/>
    <w:rsid w:val="00C95254"/>
    <w:rsid w:val="00C95A8E"/>
    <w:rsid w:val="00C966DB"/>
    <w:rsid w:val="00C969C7"/>
    <w:rsid w:val="00C97E76"/>
    <w:rsid w:val="00CA04D7"/>
    <w:rsid w:val="00CA09CD"/>
    <w:rsid w:val="00CA0EAD"/>
    <w:rsid w:val="00CA0F90"/>
    <w:rsid w:val="00CA133B"/>
    <w:rsid w:val="00CA2C63"/>
    <w:rsid w:val="00CA2CCB"/>
    <w:rsid w:val="00CA49AC"/>
    <w:rsid w:val="00CA4CC8"/>
    <w:rsid w:val="00CA5746"/>
    <w:rsid w:val="00CA628E"/>
    <w:rsid w:val="00CA7D8D"/>
    <w:rsid w:val="00CB08F6"/>
    <w:rsid w:val="00CB09FF"/>
    <w:rsid w:val="00CB0C17"/>
    <w:rsid w:val="00CB4ADC"/>
    <w:rsid w:val="00CB72C2"/>
    <w:rsid w:val="00CB76DD"/>
    <w:rsid w:val="00CB7B92"/>
    <w:rsid w:val="00CC1113"/>
    <w:rsid w:val="00CC25AD"/>
    <w:rsid w:val="00CC4F26"/>
    <w:rsid w:val="00CC7711"/>
    <w:rsid w:val="00CD0F8A"/>
    <w:rsid w:val="00CD1FB2"/>
    <w:rsid w:val="00CD4AEF"/>
    <w:rsid w:val="00CD57AA"/>
    <w:rsid w:val="00CD7136"/>
    <w:rsid w:val="00CE0039"/>
    <w:rsid w:val="00CE0416"/>
    <w:rsid w:val="00CE11B0"/>
    <w:rsid w:val="00CE1DCC"/>
    <w:rsid w:val="00CE21E0"/>
    <w:rsid w:val="00CE2692"/>
    <w:rsid w:val="00CE299A"/>
    <w:rsid w:val="00CE4EED"/>
    <w:rsid w:val="00CE5A6C"/>
    <w:rsid w:val="00CE5B5E"/>
    <w:rsid w:val="00CE5D90"/>
    <w:rsid w:val="00CE7394"/>
    <w:rsid w:val="00CE76D6"/>
    <w:rsid w:val="00CE784D"/>
    <w:rsid w:val="00CE7E70"/>
    <w:rsid w:val="00CF20AB"/>
    <w:rsid w:val="00CF5BD4"/>
    <w:rsid w:val="00CF6623"/>
    <w:rsid w:val="00CF718E"/>
    <w:rsid w:val="00D0104C"/>
    <w:rsid w:val="00D02961"/>
    <w:rsid w:val="00D02F59"/>
    <w:rsid w:val="00D05DF5"/>
    <w:rsid w:val="00D069A4"/>
    <w:rsid w:val="00D07D09"/>
    <w:rsid w:val="00D12914"/>
    <w:rsid w:val="00D14B05"/>
    <w:rsid w:val="00D15003"/>
    <w:rsid w:val="00D15097"/>
    <w:rsid w:val="00D15EAA"/>
    <w:rsid w:val="00D17209"/>
    <w:rsid w:val="00D175C0"/>
    <w:rsid w:val="00D17ABF"/>
    <w:rsid w:val="00D2120A"/>
    <w:rsid w:val="00D21F60"/>
    <w:rsid w:val="00D2255B"/>
    <w:rsid w:val="00D22944"/>
    <w:rsid w:val="00D22BE8"/>
    <w:rsid w:val="00D2344D"/>
    <w:rsid w:val="00D248FC"/>
    <w:rsid w:val="00D26932"/>
    <w:rsid w:val="00D301A2"/>
    <w:rsid w:val="00D32EE7"/>
    <w:rsid w:val="00D3391C"/>
    <w:rsid w:val="00D33CF0"/>
    <w:rsid w:val="00D36792"/>
    <w:rsid w:val="00D37029"/>
    <w:rsid w:val="00D375F2"/>
    <w:rsid w:val="00D404DC"/>
    <w:rsid w:val="00D4064D"/>
    <w:rsid w:val="00D41997"/>
    <w:rsid w:val="00D41A97"/>
    <w:rsid w:val="00D42C2D"/>
    <w:rsid w:val="00D43505"/>
    <w:rsid w:val="00D439CF"/>
    <w:rsid w:val="00D44030"/>
    <w:rsid w:val="00D44A32"/>
    <w:rsid w:val="00D44A59"/>
    <w:rsid w:val="00D46CE5"/>
    <w:rsid w:val="00D46DBE"/>
    <w:rsid w:val="00D47709"/>
    <w:rsid w:val="00D51AA7"/>
    <w:rsid w:val="00D52A78"/>
    <w:rsid w:val="00D535E8"/>
    <w:rsid w:val="00D53E5E"/>
    <w:rsid w:val="00D53FEC"/>
    <w:rsid w:val="00D5451F"/>
    <w:rsid w:val="00D54EA1"/>
    <w:rsid w:val="00D56EDC"/>
    <w:rsid w:val="00D57246"/>
    <w:rsid w:val="00D57878"/>
    <w:rsid w:val="00D608E7"/>
    <w:rsid w:val="00D629DB"/>
    <w:rsid w:val="00D62A1F"/>
    <w:rsid w:val="00D64395"/>
    <w:rsid w:val="00D6647A"/>
    <w:rsid w:val="00D665F6"/>
    <w:rsid w:val="00D6701A"/>
    <w:rsid w:val="00D709CD"/>
    <w:rsid w:val="00D72224"/>
    <w:rsid w:val="00D72359"/>
    <w:rsid w:val="00D731A6"/>
    <w:rsid w:val="00D74E36"/>
    <w:rsid w:val="00D75848"/>
    <w:rsid w:val="00D80C48"/>
    <w:rsid w:val="00D81894"/>
    <w:rsid w:val="00D818C6"/>
    <w:rsid w:val="00D819FD"/>
    <w:rsid w:val="00D82381"/>
    <w:rsid w:val="00D8282E"/>
    <w:rsid w:val="00D83953"/>
    <w:rsid w:val="00D8532D"/>
    <w:rsid w:val="00D864AA"/>
    <w:rsid w:val="00D87336"/>
    <w:rsid w:val="00D877A6"/>
    <w:rsid w:val="00D90245"/>
    <w:rsid w:val="00D909B3"/>
    <w:rsid w:val="00D917A6"/>
    <w:rsid w:val="00D91B55"/>
    <w:rsid w:val="00D921AA"/>
    <w:rsid w:val="00D92BDE"/>
    <w:rsid w:val="00D9301A"/>
    <w:rsid w:val="00D93BA1"/>
    <w:rsid w:val="00D93F21"/>
    <w:rsid w:val="00D9467C"/>
    <w:rsid w:val="00D960FD"/>
    <w:rsid w:val="00D96765"/>
    <w:rsid w:val="00D97A64"/>
    <w:rsid w:val="00DA065D"/>
    <w:rsid w:val="00DA0CD0"/>
    <w:rsid w:val="00DA1933"/>
    <w:rsid w:val="00DA26B5"/>
    <w:rsid w:val="00DA2CAD"/>
    <w:rsid w:val="00DA2EFF"/>
    <w:rsid w:val="00DA340A"/>
    <w:rsid w:val="00DA47E3"/>
    <w:rsid w:val="00DA4B23"/>
    <w:rsid w:val="00DA590A"/>
    <w:rsid w:val="00DA6AD8"/>
    <w:rsid w:val="00DA73C0"/>
    <w:rsid w:val="00DB051D"/>
    <w:rsid w:val="00DB0D3C"/>
    <w:rsid w:val="00DB12E0"/>
    <w:rsid w:val="00DB1CB0"/>
    <w:rsid w:val="00DB2CDD"/>
    <w:rsid w:val="00DB39E6"/>
    <w:rsid w:val="00DB3A55"/>
    <w:rsid w:val="00DB3D1A"/>
    <w:rsid w:val="00DB4142"/>
    <w:rsid w:val="00DB5AC1"/>
    <w:rsid w:val="00DB76EF"/>
    <w:rsid w:val="00DC06DC"/>
    <w:rsid w:val="00DC0867"/>
    <w:rsid w:val="00DC0FC9"/>
    <w:rsid w:val="00DC17FA"/>
    <w:rsid w:val="00DC2F65"/>
    <w:rsid w:val="00DC5420"/>
    <w:rsid w:val="00DC598B"/>
    <w:rsid w:val="00DC6847"/>
    <w:rsid w:val="00DC6B49"/>
    <w:rsid w:val="00DC6DC4"/>
    <w:rsid w:val="00DC741E"/>
    <w:rsid w:val="00DC77CE"/>
    <w:rsid w:val="00DC78D2"/>
    <w:rsid w:val="00DD15E8"/>
    <w:rsid w:val="00DD2592"/>
    <w:rsid w:val="00DD34D9"/>
    <w:rsid w:val="00DD4743"/>
    <w:rsid w:val="00DD4827"/>
    <w:rsid w:val="00DD59D6"/>
    <w:rsid w:val="00DE0226"/>
    <w:rsid w:val="00DE2DDA"/>
    <w:rsid w:val="00DE3538"/>
    <w:rsid w:val="00DE4B2D"/>
    <w:rsid w:val="00DE6B2A"/>
    <w:rsid w:val="00DE6BBD"/>
    <w:rsid w:val="00DE7A68"/>
    <w:rsid w:val="00DF09A7"/>
    <w:rsid w:val="00DF243F"/>
    <w:rsid w:val="00DF2B17"/>
    <w:rsid w:val="00DF2C52"/>
    <w:rsid w:val="00DF54FE"/>
    <w:rsid w:val="00DF56C5"/>
    <w:rsid w:val="00DF62AE"/>
    <w:rsid w:val="00DF6748"/>
    <w:rsid w:val="00DF7A60"/>
    <w:rsid w:val="00E00995"/>
    <w:rsid w:val="00E015E4"/>
    <w:rsid w:val="00E022EF"/>
    <w:rsid w:val="00E028DE"/>
    <w:rsid w:val="00E02908"/>
    <w:rsid w:val="00E04AF0"/>
    <w:rsid w:val="00E05353"/>
    <w:rsid w:val="00E06CDA"/>
    <w:rsid w:val="00E07AE9"/>
    <w:rsid w:val="00E1022F"/>
    <w:rsid w:val="00E11135"/>
    <w:rsid w:val="00E12170"/>
    <w:rsid w:val="00E123DB"/>
    <w:rsid w:val="00E136A2"/>
    <w:rsid w:val="00E1441E"/>
    <w:rsid w:val="00E16B83"/>
    <w:rsid w:val="00E16C35"/>
    <w:rsid w:val="00E17842"/>
    <w:rsid w:val="00E17E9B"/>
    <w:rsid w:val="00E2243B"/>
    <w:rsid w:val="00E2267E"/>
    <w:rsid w:val="00E2385B"/>
    <w:rsid w:val="00E23DAB"/>
    <w:rsid w:val="00E2413C"/>
    <w:rsid w:val="00E245B8"/>
    <w:rsid w:val="00E256D2"/>
    <w:rsid w:val="00E27819"/>
    <w:rsid w:val="00E30EF3"/>
    <w:rsid w:val="00E327CA"/>
    <w:rsid w:val="00E32A93"/>
    <w:rsid w:val="00E33EA5"/>
    <w:rsid w:val="00E34114"/>
    <w:rsid w:val="00E34302"/>
    <w:rsid w:val="00E36061"/>
    <w:rsid w:val="00E36184"/>
    <w:rsid w:val="00E3624E"/>
    <w:rsid w:val="00E401EA"/>
    <w:rsid w:val="00E4037F"/>
    <w:rsid w:val="00E41FE4"/>
    <w:rsid w:val="00E42334"/>
    <w:rsid w:val="00E42C1B"/>
    <w:rsid w:val="00E4381B"/>
    <w:rsid w:val="00E44A9C"/>
    <w:rsid w:val="00E458B3"/>
    <w:rsid w:val="00E45CBC"/>
    <w:rsid w:val="00E47038"/>
    <w:rsid w:val="00E518BE"/>
    <w:rsid w:val="00E54BEB"/>
    <w:rsid w:val="00E6053C"/>
    <w:rsid w:val="00E61AA5"/>
    <w:rsid w:val="00E626C3"/>
    <w:rsid w:val="00E636F2"/>
    <w:rsid w:val="00E66CC1"/>
    <w:rsid w:val="00E719FF"/>
    <w:rsid w:val="00E71F54"/>
    <w:rsid w:val="00E72A04"/>
    <w:rsid w:val="00E7322E"/>
    <w:rsid w:val="00E74B00"/>
    <w:rsid w:val="00E76C0A"/>
    <w:rsid w:val="00E77686"/>
    <w:rsid w:val="00E77B50"/>
    <w:rsid w:val="00E77B67"/>
    <w:rsid w:val="00E806FC"/>
    <w:rsid w:val="00E8197F"/>
    <w:rsid w:val="00E81F61"/>
    <w:rsid w:val="00E8215C"/>
    <w:rsid w:val="00E835B6"/>
    <w:rsid w:val="00E84C75"/>
    <w:rsid w:val="00E859DC"/>
    <w:rsid w:val="00E85DA2"/>
    <w:rsid w:val="00E863DE"/>
    <w:rsid w:val="00E866B6"/>
    <w:rsid w:val="00E87B14"/>
    <w:rsid w:val="00E87D00"/>
    <w:rsid w:val="00E912DD"/>
    <w:rsid w:val="00E923FA"/>
    <w:rsid w:val="00E92557"/>
    <w:rsid w:val="00E94041"/>
    <w:rsid w:val="00E943D9"/>
    <w:rsid w:val="00E94F2B"/>
    <w:rsid w:val="00E963DA"/>
    <w:rsid w:val="00E96447"/>
    <w:rsid w:val="00E971AC"/>
    <w:rsid w:val="00E97FF2"/>
    <w:rsid w:val="00EA0E7C"/>
    <w:rsid w:val="00EA1C01"/>
    <w:rsid w:val="00EA2567"/>
    <w:rsid w:val="00EA2DE1"/>
    <w:rsid w:val="00EA442C"/>
    <w:rsid w:val="00EA4C60"/>
    <w:rsid w:val="00EA66DF"/>
    <w:rsid w:val="00EA6890"/>
    <w:rsid w:val="00EA6B1D"/>
    <w:rsid w:val="00EA6D85"/>
    <w:rsid w:val="00EA74FA"/>
    <w:rsid w:val="00EA7D89"/>
    <w:rsid w:val="00EA7E85"/>
    <w:rsid w:val="00EB04F6"/>
    <w:rsid w:val="00EB08DD"/>
    <w:rsid w:val="00EB158C"/>
    <w:rsid w:val="00EB343C"/>
    <w:rsid w:val="00EB7174"/>
    <w:rsid w:val="00EC072C"/>
    <w:rsid w:val="00EC107A"/>
    <w:rsid w:val="00EC13EA"/>
    <w:rsid w:val="00EC1665"/>
    <w:rsid w:val="00EC2EFC"/>
    <w:rsid w:val="00EC30EB"/>
    <w:rsid w:val="00EC355D"/>
    <w:rsid w:val="00EC4DE4"/>
    <w:rsid w:val="00ED1732"/>
    <w:rsid w:val="00ED2DCD"/>
    <w:rsid w:val="00ED35B8"/>
    <w:rsid w:val="00ED3DF9"/>
    <w:rsid w:val="00ED4509"/>
    <w:rsid w:val="00ED571B"/>
    <w:rsid w:val="00ED6402"/>
    <w:rsid w:val="00EE0368"/>
    <w:rsid w:val="00EE1A86"/>
    <w:rsid w:val="00EE2DA4"/>
    <w:rsid w:val="00EE3C00"/>
    <w:rsid w:val="00EE5C73"/>
    <w:rsid w:val="00EE66FC"/>
    <w:rsid w:val="00EE798C"/>
    <w:rsid w:val="00EF0448"/>
    <w:rsid w:val="00EF07D4"/>
    <w:rsid w:val="00EF6878"/>
    <w:rsid w:val="00EF68ED"/>
    <w:rsid w:val="00EF6A26"/>
    <w:rsid w:val="00EF7A5A"/>
    <w:rsid w:val="00F01638"/>
    <w:rsid w:val="00F0293F"/>
    <w:rsid w:val="00F038C5"/>
    <w:rsid w:val="00F03951"/>
    <w:rsid w:val="00F045AC"/>
    <w:rsid w:val="00F04D4C"/>
    <w:rsid w:val="00F058C7"/>
    <w:rsid w:val="00F05BEB"/>
    <w:rsid w:val="00F07EC5"/>
    <w:rsid w:val="00F10263"/>
    <w:rsid w:val="00F11002"/>
    <w:rsid w:val="00F123B3"/>
    <w:rsid w:val="00F12E68"/>
    <w:rsid w:val="00F13122"/>
    <w:rsid w:val="00F13DBA"/>
    <w:rsid w:val="00F15441"/>
    <w:rsid w:val="00F155B8"/>
    <w:rsid w:val="00F15803"/>
    <w:rsid w:val="00F15A34"/>
    <w:rsid w:val="00F15C10"/>
    <w:rsid w:val="00F15F3C"/>
    <w:rsid w:val="00F16E2D"/>
    <w:rsid w:val="00F16FA4"/>
    <w:rsid w:val="00F16FC0"/>
    <w:rsid w:val="00F21CCC"/>
    <w:rsid w:val="00F2202C"/>
    <w:rsid w:val="00F22B59"/>
    <w:rsid w:val="00F2473D"/>
    <w:rsid w:val="00F26CAD"/>
    <w:rsid w:val="00F26E31"/>
    <w:rsid w:val="00F271C8"/>
    <w:rsid w:val="00F273B7"/>
    <w:rsid w:val="00F275BC"/>
    <w:rsid w:val="00F3169D"/>
    <w:rsid w:val="00F322FE"/>
    <w:rsid w:val="00F32CF7"/>
    <w:rsid w:val="00F32FD0"/>
    <w:rsid w:val="00F33801"/>
    <w:rsid w:val="00F34CB6"/>
    <w:rsid w:val="00F361F5"/>
    <w:rsid w:val="00F36B69"/>
    <w:rsid w:val="00F36F50"/>
    <w:rsid w:val="00F4003A"/>
    <w:rsid w:val="00F404EB"/>
    <w:rsid w:val="00F405C3"/>
    <w:rsid w:val="00F4112E"/>
    <w:rsid w:val="00F41471"/>
    <w:rsid w:val="00F44C69"/>
    <w:rsid w:val="00F44CC9"/>
    <w:rsid w:val="00F4692F"/>
    <w:rsid w:val="00F47691"/>
    <w:rsid w:val="00F50017"/>
    <w:rsid w:val="00F51AA6"/>
    <w:rsid w:val="00F527F8"/>
    <w:rsid w:val="00F52E51"/>
    <w:rsid w:val="00F549AA"/>
    <w:rsid w:val="00F54C3F"/>
    <w:rsid w:val="00F55E5F"/>
    <w:rsid w:val="00F57113"/>
    <w:rsid w:val="00F6084B"/>
    <w:rsid w:val="00F60A69"/>
    <w:rsid w:val="00F62ECC"/>
    <w:rsid w:val="00F64ECB"/>
    <w:rsid w:val="00F6512A"/>
    <w:rsid w:val="00F65920"/>
    <w:rsid w:val="00F660FB"/>
    <w:rsid w:val="00F6714D"/>
    <w:rsid w:val="00F67164"/>
    <w:rsid w:val="00F70274"/>
    <w:rsid w:val="00F7072F"/>
    <w:rsid w:val="00F74156"/>
    <w:rsid w:val="00F744AD"/>
    <w:rsid w:val="00F74C7A"/>
    <w:rsid w:val="00F7601A"/>
    <w:rsid w:val="00F76A18"/>
    <w:rsid w:val="00F77A0B"/>
    <w:rsid w:val="00F81D14"/>
    <w:rsid w:val="00F82A60"/>
    <w:rsid w:val="00F84346"/>
    <w:rsid w:val="00F855F8"/>
    <w:rsid w:val="00F85DD0"/>
    <w:rsid w:val="00F86492"/>
    <w:rsid w:val="00F92657"/>
    <w:rsid w:val="00F92A7D"/>
    <w:rsid w:val="00F92AED"/>
    <w:rsid w:val="00F94154"/>
    <w:rsid w:val="00F954CF"/>
    <w:rsid w:val="00F964F6"/>
    <w:rsid w:val="00FA1115"/>
    <w:rsid w:val="00FA17A3"/>
    <w:rsid w:val="00FA2038"/>
    <w:rsid w:val="00FA3AD8"/>
    <w:rsid w:val="00FA458F"/>
    <w:rsid w:val="00FA4C8E"/>
    <w:rsid w:val="00FA531E"/>
    <w:rsid w:val="00FA5E47"/>
    <w:rsid w:val="00FA63A4"/>
    <w:rsid w:val="00FA7D6B"/>
    <w:rsid w:val="00FA7EB1"/>
    <w:rsid w:val="00FB17E8"/>
    <w:rsid w:val="00FB3C17"/>
    <w:rsid w:val="00FB4764"/>
    <w:rsid w:val="00FB4D5B"/>
    <w:rsid w:val="00FB6316"/>
    <w:rsid w:val="00FB66D8"/>
    <w:rsid w:val="00FC033A"/>
    <w:rsid w:val="00FC2331"/>
    <w:rsid w:val="00FC2A7F"/>
    <w:rsid w:val="00FC2F91"/>
    <w:rsid w:val="00FC48EC"/>
    <w:rsid w:val="00FC4CB9"/>
    <w:rsid w:val="00FC51AA"/>
    <w:rsid w:val="00FC535C"/>
    <w:rsid w:val="00FC6AA3"/>
    <w:rsid w:val="00FC6F66"/>
    <w:rsid w:val="00FC6F68"/>
    <w:rsid w:val="00FD2FEA"/>
    <w:rsid w:val="00FD435D"/>
    <w:rsid w:val="00FD4E9D"/>
    <w:rsid w:val="00FD5DB7"/>
    <w:rsid w:val="00FD6B44"/>
    <w:rsid w:val="00FD6EF1"/>
    <w:rsid w:val="00FD78F3"/>
    <w:rsid w:val="00FE0512"/>
    <w:rsid w:val="00FE108D"/>
    <w:rsid w:val="00FE17BD"/>
    <w:rsid w:val="00FE340B"/>
    <w:rsid w:val="00FE3CA1"/>
    <w:rsid w:val="00FE40FA"/>
    <w:rsid w:val="00FE4F9F"/>
    <w:rsid w:val="00FE50AD"/>
    <w:rsid w:val="00FE50EF"/>
    <w:rsid w:val="00FE5329"/>
    <w:rsid w:val="00FE71C6"/>
    <w:rsid w:val="00FE7410"/>
    <w:rsid w:val="00FE78DC"/>
    <w:rsid w:val="00FF0CA6"/>
    <w:rsid w:val="00FF13AC"/>
    <w:rsid w:val="00FF2802"/>
    <w:rsid w:val="00FF2F5D"/>
    <w:rsid w:val="00FF318C"/>
    <w:rsid w:val="00FF3EAA"/>
    <w:rsid w:val="00FF4C43"/>
    <w:rsid w:val="00FF5886"/>
    <w:rsid w:val="00FF70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docId w15:val="{F0F49BAF-F596-7344-BB31-593CB1F3C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829"/>
    <w:rPr>
      <w:rFonts w:ascii="Times New Roman" w:eastAsia="Times New Roman" w:hAnsi="Times New Roman"/>
      <w:sz w:val="24"/>
      <w:szCs w:val="24"/>
    </w:rPr>
  </w:style>
  <w:style w:type="paragraph" w:styleId="Heading1">
    <w:name w:val="heading 1"/>
    <w:basedOn w:val="Normal"/>
    <w:next w:val="Normal"/>
    <w:link w:val="Heading1Char"/>
    <w:uiPriority w:val="9"/>
    <w:qFormat/>
    <w:rsid w:val="00B61FCD"/>
    <w:pPr>
      <w:tabs>
        <w:tab w:val="left" w:pos="720"/>
      </w:tabs>
      <w:spacing w:before="60" w:after="40" w:line="288" w:lineRule="auto"/>
      <w:outlineLvl w:val="0"/>
    </w:pPr>
    <w:rPr>
      <w:b/>
    </w:rPr>
  </w:style>
  <w:style w:type="paragraph" w:styleId="Heading2">
    <w:name w:val="heading 2"/>
    <w:basedOn w:val="Normal"/>
    <w:next w:val="Normal"/>
    <w:link w:val="Heading2Char"/>
    <w:uiPriority w:val="9"/>
    <w:unhideWhenUsed/>
    <w:qFormat/>
    <w:rsid w:val="008142ED"/>
    <w:pPr>
      <w:tabs>
        <w:tab w:val="left" w:pos="720"/>
      </w:tabs>
      <w:spacing w:before="60" w:after="40" w:line="288" w:lineRule="auto"/>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B61FCD"/>
    <w:rPr>
      <w:rFonts w:ascii="Times New Roman" w:eastAsia="Times New Roman" w:hAnsi="Times New Roman"/>
      <w:b/>
      <w:sz w:val="24"/>
      <w:szCs w:val="24"/>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pPr>
  </w:style>
  <w:style w:type="character" w:customStyle="1" w:styleId="UnresolvedMention1">
    <w:name w:val="Unresolved Mention1"/>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styleId="Title">
    <w:name w:val="Title"/>
    <w:basedOn w:val="Normal"/>
    <w:next w:val="Normal"/>
    <w:link w:val="TitleChar"/>
    <w:uiPriority w:val="10"/>
    <w:qFormat/>
    <w:rsid w:val="00B61FCD"/>
    <w:pPr>
      <w:tabs>
        <w:tab w:val="left" w:pos="720"/>
        <w:tab w:val="left" w:pos="4690"/>
        <w:tab w:val="left" w:pos="11323"/>
        <w:tab w:val="left" w:pos="12938"/>
      </w:tabs>
      <w:spacing w:before="60" w:after="40" w:line="288" w:lineRule="auto"/>
      <w:ind w:left="108"/>
      <w:jc w:val="center"/>
    </w:pPr>
    <w:rPr>
      <w:b/>
      <w:bCs/>
    </w:rPr>
  </w:style>
  <w:style w:type="character" w:customStyle="1" w:styleId="TitleChar">
    <w:name w:val="Title Char"/>
    <w:basedOn w:val="DefaultParagraphFont"/>
    <w:link w:val="Title"/>
    <w:uiPriority w:val="10"/>
    <w:rsid w:val="00B61FCD"/>
    <w:rPr>
      <w:rFonts w:ascii="Times New Roman" w:eastAsia="Times New Roman" w:hAnsi="Times New Roman"/>
      <w:b/>
      <w:bCs/>
      <w:sz w:val="24"/>
      <w:szCs w:val="24"/>
    </w:rPr>
  </w:style>
  <w:style w:type="character" w:customStyle="1" w:styleId="Heading2Char">
    <w:name w:val="Heading 2 Char"/>
    <w:basedOn w:val="DefaultParagraphFont"/>
    <w:link w:val="Heading2"/>
    <w:uiPriority w:val="9"/>
    <w:rsid w:val="008142ED"/>
    <w:rPr>
      <w:rFonts w:ascii="Times New Roman" w:eastAsia="Times New Roman" w:hAnsi="Times New Roman"/>
      <w:b/>
      <w:sz w:val="24"/>
      <w:szCs w:val="24"/>
    </w:rPr>
  </w:style>
  <w:style w:type="paragraph" w:customStyle="1" w:styleId="TableParagraph">
    <w:name w:val="Table Paragraph"/>
    <w:basedOn w:val="Normal"/>
    <w:uiPriority w:val="1"/>
    <w:qFormat/>
    <w:rsid w:val="000B130C"/>
    <w:pPr>
      <w:widowControl w:val="0"/>
      <w:autoSpaceDE w:val="0"/>
      <w:autoSpaceDN w:val="0"/>
    </w:pPr>
    <w:rPr>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108163870">
      <w:bodyDiv w:val="1"/>
      <w:marLeft w:val="0"/>
      <w:marRight w:val="0"/>
      <w:marTop w:val="0"/>
      <w:marBottom w:val="0"/>
      <w:divBdr>
        <w:top w:val="none" w:sz="0" w:space="0" w:color="auto"/>
        <w:left w:val="none" w:sz="0" w:space="0" w:color="auto"/>
        <w:bottom w:val="none" w:sz="0" w:space="0" w:color="auto"/>
        <w:right w:val="none" w:sz="0" w:space="0" w:color="auto"/>
      </w:divBdr>
    </w:div>
    <w:div w:id="229124159">
      <w:bodyDiv w:val="1"/>
      <w:marLeft w:val="0"/>
      <w:marRight w:val="0"/>
      <w:marTop w:val="0"/>
      <w:marBottom w:val="0"/>
      <w:divBdr>
        <w:top w:val="none" w:sz="0" w:space="0" w:color="auto"/>
        <w:left w:val="none" w:sz="0" w:space="0" w:color="auto"/>
        <w:bottom w:val="none" w:sz="0" w:space="0" w:color="auto"/>
        <w:right w:val="none" w:sz="0" w:space="0" w:color="auto"/>
      </w:divBdr>
    </w:div>
    <w:div w:id="241523918">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22004455">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16192043">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660281487">
      <w:bodyDiv w:val="1"/>
      <w:marLeft w:val="0"/>
      <w:marRight w:val="0"/>
      <w:marTop w:val="0"/>
      <w:marBottom w:val="0"/>
      <w:divBdr>
        <w:top w:val="none" w:sz="0" w:space="0" w:color="auto"/>
        <w:left w:val="none" w:sz="0" w:space="0" w:color="auto"/>
        <w:bottom w:val="none" w:sz="0" w:space="0" w:color="auto"/>
        <w:right w:val="none" w:sz="0" w:space="0" w:color="auto"/>
      </w:divBdr>
    </w:div>
    <w:div w:id="718211660">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835926629">
      <w:bodyDiv w:val="1"/>
      <w:marLeft w:val="0"/>
      <w:marRight w:val="0"/>
      <w:marTop w:val="0"/>
      <w:marBottom w:val="0"/>
      <w:divBdr>
        <w:top w:val="none" w:sz="0" w:space="0" w:color="auto"/>
        <w:left w:val="none" w:sz="0" w:space="0" w:color="auto"/>
        <w:bottom w:val="none" w:sz="0" w:space="0" w:color="auto"/>
        <w:right w:val="none" w:sz="0" w:space="0" w:color="auto"/>
      </w:divBdr>
    </w:div>
    <w:div w:id="880753581">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02540200">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386569169">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424493060">
      <w:bodyDiv w:val="1"/>
      <w:marLeft w:val="0"/>
      <w:marRight w:val="0"/>
      <w:marTop w:val="0"/>
      <w:marBottom w:val="0"/>
      <w:divBdr>
        <w:top w:val="none" w:sz="0" w:space="0" w:color="auto"/>
        <w:left w:val="none" w:sz="0" w:space="0" w:color="auto"/>
        <w:bottom w:val="none" w:sz="0" w:space="0" w:color="auto"/>
        <w:right w:val="none" w:sz="0" w:space="0" w:color="auto"/>
      </w:divBdr>
    </w:div>
    <w:div w:id="1430269547">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1963340809">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 w:id="2134981558">
      <w:bodyDiv w:val="1"/>
      <w:marLeft w:val="0"/>
      <w:marRight w:val="0"/>
      <w:marTop w:val="0"/>
      <w:marBottom w:val="0"/>
      <w:divBdr>
        <w:top w:val="none" w:sz="0" w:space="0" w:color="auto"/>
        <w:left w:val="none" w:sz="0" w:space="0" w:color="auto"/>
        <w:bottom w:val="none" w:sz="0" w:space="0" w:color="auto"/>
        <w:right w:val="none" w:sz="0" w:space="0" w:color="auto"/>
      </w:divBdr>
      <w:divsChild>
        <w:div w:id="433676465">
          <w:marLeft w:val="475"/>
          <w:marRight w:val="0"/>
          <w:marTop w:val="106"/>
          <w:marBottom w:val="120"/>
          <w:divBdr>
            <w:top w:val="none" w:sz="0" w:space="0" w:color="auto"/>
            <w:left w:val="none" w:sz="0" w:space="0" w:color="auto"/>
            <w:bottom w:val="none" w:sz="0" w:space="0" w:color="auto"/>
            <w:right w:val="none" w:sz="0" w:space="0" w:color="auto"/>
          </w:divBdr>
        </w:div>
        <w:div w:id="525801166">
          <w:marLeft w:val="475"/>
          <w:marRight w:val="0"/>
          <w:marTop w:val="106"/>
          <w:marBottom w:val="120"/>
          <w:divBdr>
            <w:top w:val="none" w:sz="0" w:space="0" w:color="auto"/>
            <w:left w:val="none" w:sz="0" w:space="0" w:color="auto"/>
            <w:bottom w:val="none" w:sz="0" w:space="0" w:color="auto"/>
            <w:right w:val="none" w:sz="0" w:space="0" w:color="auto"/>
          </w:divBdr>
        </w:div>
        <w:div w:id="1933082540">
          <w:marLeft w:val="475"/>
          <w:marRight w:val="0"/>
          <w:marTop w:val="106"/>
          <w:marBottom w:val="12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055061-9ED8-4CB7-AEBE-331FA22BCB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.~WRD0000</Template>
  <TotalTime>2776</TotalTime>
  <Pages>16</Pages>
  <Words>4234</Words>
  <Characters>24136</Characters>
  <Application>Microsoft Office Word</Application>
  <DocSecurity>0</DocSecurity>
  <Lines>201</Lines>
  <Paragraphs>56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28314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dc:description/>
  <cp:lastModifiedBy>Pham Xuan Lam</cp:lastModifiedBy>
  <cp:revision>102</cp:revision>
  <cp:lastPrinted>2015-08-11T15:14:00Z</cp:lastPrinted>
  <dcterms:created xsi:type="dcterms:W3CDTF">2024-02-27T05:10:00Z</dcterms:created>
  <dcterms:modified xsi:type="dcterms:W3CDTF">2024-09-07T04:12:00Z</dcterms:modified>
</cp:coreProperties>
</file>