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50035B36" w14:textId="77777777" w:rsidR="005B1BA4" w:rsidRPr="00D83953" w:rsidRDefault="005B1BA4" w:rsidP="00D83953">
            <w:pPr>
              <w:tabs>
                <w:tab w:val="left" w:pos="720"/>
              </w:tabs>
              <w:spacing w:before="60" w:after="40" w:line="288" w:lineRule="auto"/>
              <w:jc w:val="center"/>
              <w:rPr>
                <w:b/>
              </w:rPr>
            </w:pPr>
            <w:r w:rsidRPr="00D83953">
              <w:rPr>
                <w:b/>
              </w:rPr>
              <w:t>_______________________</w:t>
            </w:r>
          </w:p>
          <w:p w14:paraId="2BCF0999" w14:textId="77777777" w:rsidR="005B1BA4" w:rsidRPr="00D83953" w:rsidRDefault="005B1BA4" w:rsidP="00D83953">
            <w:pPr>
              <w:tabs>
                <w:tab w:val="left" w:pos="720"/>
              </w:tabs>
              <w:spacing w:before="60" w:after="40" w:line="288" w:lineRule="auto"/>
              <w:jc w:val="center"/>
            </w:pP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5860DE9F" w14:textId="77777777" w:rsidR="005B1BA4" w:rsidRPr="00D83953" w:rsidRDefault="005B1BA4" w:rsidP="00D83953">
            <w:pPr>
              <w:tabs>
                <w:tab w:val="left" w:pos="720"/>
              </w:tabs>
              <w:spacing w:before="60" w:after="40" w:line="288" w:lineRule="auto"/>
              <w:jc w:val="center"/>
              <w:rPr>
                <w:b/>
              </w:rPr>
            </w:pPr>
            <w:r w:rsidRPr="00D83953">
              <w:rPr>
                <w:b/>
              </w:rPr>
              <w:t>_______________________</w:t>
            </w:r>
          </w:p>
          <w:p w14:paraId="1749643D" w14:textId="77777777" w:rsidR="005B1BA4" w:rsidRPr="00D83953" w:rsidRDefault="005B1BA4" w:rsidP="00D83953">
            <w:pPr>
              <w:tabs>
                <w:tab w:val="left" w:pos="720"/>
              </w:tabs>
              <w:spacing w:before="60" w:after="40" w:line="288" w:lineRule="auto"/>
              <w:jc w:val="center"/>
            </w:pPr>
          </w:p>
        </w:tc>
      </w:tr>
    </w:tbl>
    <w:p w14:paraId="4B091F85" w14:textId="77777777" w:rsidR="00D83953" w:rsidRPr="00D83953" w:rsidRDefault="00D83953" w:rsidP="00D83953">
      <w:pPr>
        <w:tabs>
          <w:tab w:val="left" w:pos="720"/>
          <w:tab w:val="left" w:pos="4690"/>
          <w:tab w:val="left" w:pos="11323"/>
          <w:tab w:val="left" w:pos="12938"/>
        </w:tabs>
        <w:spacing w:before="60" w:after="40" w:line="288" w:lineRule="auto"/>
        <w:ind w:left="108"/>
        <w:jc w:val="center"/>
        <w:rPr>
          <w:b/>
          <w:bCs/>
        </w:rPr>
      </w:pPr>
    </w:p>
    <w:p w14:paraId="1007BAB3" w14:textId="15E9F282"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13922937" w14:textId="0DD9E1A7" w:rsidR="005B1BA4" w:rsidRPr="00D83953" w:rsidRDefault="005B1BA4" w:rsidP="00D83953">
      <w:pPr>
        <w:tabs>
          <w:tab w:val="left" w:pos="720"/>
          <w:tab w:val="left" w:pos="4690"/>
          <w:tab w:val="left" w:pos="11323"/>
          <w:tab w:val="left" w:pos="12938"/>
        </w:tabs>
        <w:spacing w:before="60" w:after="40" w:line="288" w:lineRule="auto"/>
        <w:ind w:left="108"/>
        <w:jc w:val="center"/>
      </w:pPr>
      <w:r w:rsidRPr="00D83953">
        <w:t>(</w:t>
      </w:r>
      <w:r w:rsidRPr="00D83953">
        <w:rPr>
          <w:i/>
          <w:iCs/>
        </w:rPr>
        <w:t xml:space="preserve">Ban hành kèm theo </w:t>
      </w:r>
      <w:r w:rsidR="00C42EE3" w:rsidRPr="00D83953">
        <w:rPr>
          <w:i/>
          <w:iCs/>
        </w:rPr>
        <w:t>Q</w:t>
      </w:r>
      <w:r w:rsidRPr="00D83953">
        <w:rPr>
          <w:i/>
          <w:iCs/>
        </w:rPr>
        <w:t xml:space="preserve">uyết định số… QĐ/ĐHKTQD ngày </w:t>
      </w:r>
      <w:r w:rsidR="00101697" w:rsidRPr="00D83953">
        <w:rPr>
          <w:i/>
          <w:iCs/>
        </w:rPr>
        <w:t>28</w:t>
      </w:r>
      <w:r w:rsidRPr="00D83953">
        <w:rPr>
          <w:i/>
          <w:iCs/>
        </w:rPr>
        <w:t xml:space="preserve"> tháng </w:t>
      </w:r>
      <w:r w:rsidR="00101697" w:rsidRPr="00D83953">
        <w:rPr>
          <w:i/>
          <w:iCs/>
        </w:rPr>
        <w:t>6</w:t>
      </w:r>
      <w:r w:rsidRPr="00D83953">
        <w:rPr>
          <w:i/>
          <w:iCs/>
        </w:rPr>
        <w:t xml:space="preserve"> năm 202</w:t>
      </w:r>
      <w:r w:rsidR="00101697" w:rsidRPr="00D83953">
        <w:rPr>
          <w:i/>
          <w:iCs/>
        </w:rPr>
        <w:t>4</w:t>
      </w:r>
      <w:r w:rsidRPr="00D83953">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2805961C"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5018CA" w:rsidRPr="005018CA">
        <w:rPr>
          <w:rStyle w:val="PlaceholderText"/>
          <w:b/>
          <w:color w:val="auto"/>
        </w:rPr>
        <w:t>Blockchain và ứng dụng</w:t>
      </w:r>
      <w:r w:rsidRPr="005018CA">
        <w:rPr>
          <w:rStyle w:val="PlaceholderText"/>
          <w:b/>
          <w:color w:val="auto"/>
        </w:rPr>
        <w:t xml:space="preserve"> </w:t>
      </w:r>
    </w:p>
    <w:p w14:paraId="7561E90C" w14:textId="77DC089C"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F7072F" w:rsidRPr="005018CA">
        <w:rPr>
          <w:rStyle w:val="PlaceholderText"/>
          <w:b/>
          <w:color w:val="auto"/>
        </w:rPr>
        <w:t>Blockchain and Application</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05DF96B5"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780716" w:rsidRPr="00780716">
        <w:rPr>
          <w:rStyle w:val="PlaceholderText"/>
          <w:b/>
          <w:color w:val="auto"/>
        </w:rPr>
        <w:t>CNTT11100</w:t>
      </w:r>
    </w:p>
    <w:p w14:paraId="06783792" w14:textId="1365D34C"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5A31851C"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741AB47A" w14:textId="4A0ADC28" w:rsidR="00C3243F" w:rsidRPr="00D83953" w:rsidRDefault="00C3243F" w:rsidP="00D83953">
      <w:pPr>
        <w:pStyle w:val="ListParagraph"/>
        <w:numPr>
          <w:ilvl w:val="0"/>
          <w:numId w:val="21"/>
        </w:numPr>
        <w:tabs>
          <w:tab w:val="left" w:pos="720"/>
        </w:tabs>
        <w:spacing w:before="60" w:after="40" w:line="288" w:lineRule="auto"/>
        <w:ind w:right="-7"/>
        <w:jc w:val="both"/>
      </w:pPr>
      <w:r w:rsidRPr="00D83953">
        <w:t>Khoa/Viện quản lý</w:t>
      </w:r>
      <w:r w:rsidR="006D5FEE">
        <w:t xml:space="preserve"> học phần</w:t>
      </w:r>
      <w:r w:rsidRPr="00D83953">
        <w:t xml:space="preserve">: </w:t>
      </w:r>
      <w:r w:rsidR="00042B6B" w:rsidRPr="00934159">
        <w:rPr>
          <w:b/>
          <w:bCs/>
          <w:lang w:val="vi-VN"/>
        </w:rPr>
        <w:t>Viện Công nghệ thông tin &amp; Kinh tế số</w:t>
      </w:r>
    </w:p>
    <w:p w14:paraId="6B8C5B84" w14:textId="1AADC261" w:rsidR="005B1BA4" w:rsidRPr="00D83953" w:rsidRDefault="005B1BA4" w:rsidP="00D83953">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P.1308 - P.1312,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70"/>
        <w:gridCol w:w="6111"/>
        <w:gridCol w:w="2708"/>
      </w:tblGrid>
      <w:tr w:rsidR="000F1F71" w:rsidRPr="00A3447B" w14:paraId="067CF0D8" w14:textId="77777777" w:rsidTr="002737E3">
        <w:tc>
          <w:tcPr>
            <w:tcW w:w="315" w:type="pct"/>
            <w:shd w:val="clear" w:color="auto" w:fill="DEEAF6" w:themeFill="accent1" w:themeFillTint="33"/>
          </w:tcPr>
          <w:p w14:paraId="251B9ED6" w14:textId="07285A4D" w:rsidR="000F1F71" w:rsidRPr="00A3447B" w:rsidRDefault="000F1F71" w:rsidP="00B35D69">
            <w:pPr>
              <w:tabs>
                <w:tab w:val="left" w:pos="720"/>
              </w:tabs>
              <w:spacing w:before="60" w:after="40" w:line="288" w:lineRule="auto"/>
              <w:ind w:right="-7"/>
              <w:jc w:val="center"/>
              <w:rPr>
                <w:b/>
                <w:bCs/>
              </w:rPr>
            </w:pPr>
            <w:r w:rsidRPr="00A3447B">
              <w:rPr>
                <w:b/>
                <w:bCs/>
              </w:rPr>
              <w:t>STT</w:t>
            </w:r>
          </w:p>
        </w:tc>
        <w:tc>
          <w:tcPr>
            <w:tcW w:w="3239" w:type="pct"/>
            <w:shd w:val="clear" w:color="auto" w:fill="DEEAF6" w:themeFill="accent1" w:themeFillTint="33"/>
          </w:tcPr>
          <w:p w14:paraId="2FA94751" w14:textId="3F6359DA" w:rsidR="000F1F71" w:rsidRPr="00A3447B" w:rsidRDefault="000F1F71" w:rsidP="00B35D69">
            <w:pPr>
              <w:tabs>
                <w:tab w:val="left" w:pos="720"/>
              </w:tabs>
              <w:spacing w:before="60" w:after="40" w:line="288" w:lineRule="auto"/>
              <w:ind w:right="-7"/>
              <w:jc w:val="center"/>
              <w:rPr>
                <w:b/>
                <w:bCs/>
              </w:rPr>
            </w:pPr>
            <w:r w:rsidRPr="00A3447B">
              <w:rPr>
                <w:b/>
                <w:bCs/>
              </w:rPr>
              <w:t>Họ và tên</w:t>
            </w:r>
          </w:p>
        </w:tc>
        <w:tc>
          <w:tcPr>
            <w:tcW w:w="1446" w:type="pct"/>
            <w:shd w:val="clear" w:color="auto" w:fill="DEEAF6" w:themeFill="accent1" w:themeFillTint="33"/>
          </w:tcPr>
          <w:p w14:paraId="0C21C486" w14:textId="48E0DE21" w:rsidR="000F1F71" w:rsidRPr="00B35D69" w:rsidRDefault="000F1F71" w:rsidP="00B35D69">
            <w:pPr>
              <w:tabs>
                <w:tab w:val="left" w:pos="720"/>
              </w:tabs>
              <w:spacing w:before="60" w:after="40" w:line="288" w:lineRule="auto"/>
              <w:ind w:right="-7"/>
              <w:jc w:val="center"/>
              <w:rPr>
                <w:b/>
                <w:bCs/>
                <w:lang w:val="vi-VN"/>
              </w:rPr>
            </w:pPr>
            <w:r w:rsidRPr="00A3447B">
              <w:rPr>
                <w:b/>
                <w:bCs/>
              </w:rPr>
              <w:t>Email</w:t>
            </w:r>
          </w:p>
        </w:tc>
      </w:tr>
      <w:tr w:rsidR="000F1F71" w:rsidRPr="00D83953" w14:paraId="25F351A4" w14:textId="77777777" w:rsidTr="002737E3">
        <w:tc>
          <w:tcPr>
            <w:tcW w:w="315" w:type="pct"/>
          </w:tcPr>
          <w:p w14:paraId="02304FBC" w14:textId="0BEB0752" w:rsidR="000F1F71" w:rsidRPr="00D83953" w:rsidRDefault="00783608" w:rsidP="00783608">
            <w:pPr>
              <w:pStyle w:val="ListParagraph"/>
              <w:spacing w:before="60" w:after="40" w:line="288" w:lineRule="auto"/>
              <w:ind w:left="29" w:right="-7"/>
              <w:jc w:val="center"/>
            </w:pPr>
            <w:r>
              <w:rPr>
                <w:lang w:val="vi-VN"/>
              </w:rPr>
              <w:t>1</w:t>
            </w:r>
          </w:p>
        </w:tc>
        <w:tc>
          <w:tcPr>
            <w:tcW w:w="3239" w:type="pct"/>
          </w:tcPr>
          <w:p w14:paraId="126F9ACB" w14:textId="4F7D2224" w:rsidR="000F1F71" w:rsidRPr="000363B3" w:rsidRDefault="00B35D69" w:rsidP="00D83953">
            <w:pPr>
              <w:tabs>
                <w:tab w:val="left" w:pos="720"/>
              </w:tabs>
              <w:spacing w:before="60" w:after="40" w:line="288" w:lineRule="auto"/>
              <w:ind w:right="-7"/>
              <w:jc w:val="both"/>
              <w:rPr>
                <w:b/>
                <w:bCs/>
              </w:rPr>
            </w:pPr>
            <w:r w:rsidRPr="000363B3">
              <w:rPr>
                <w:b/>
                <w:bCs/>
              </w:rPr>
              <w:t>TS. Phạm Minh Hoàn</w:t>
            </w:r>
          </w:p>
        </w:tc>
        <w:tc>
          <w:tcPr>
            <w:tcW w:w="1446" w:type="pct"/>
          </w:tcPr>
          <w:p w14:paraId="5E9219C4" w14:textId="2D5886F6" w:rsidR="000F1F71" w:rsidRPr="00D83953" w:rsidRDefault="0034321B" w:rsidP="00D51AA7">
            <w:pPr>
              <w:tabs>
                <w:tab w:val="left" w:pos="720"/>
              </w:tabs>
              <w:spacing w:before="60" w:after="40" w:line="288" w:lineRule="auto"/>
              <w:ind w:right="-7"/>
              <w:jc w:val="center"/>
            </w:pPr>
            <w:r w:rsidRPr="00B35D69">
              <w:t>hoanpm@neu.edu.vn</w:t>
            </w:r>
          </w:p>
        </w:tc>
      </w:tr>
      <w:tr w:rsidR="000F1F71" w:rsidRPr="00D83953" w14:paraId="0D65EB65" w14:textId="77777777" w:rsidTr="002737E3">
        <w:tc>
          <w:tcPr>
            <w:tcW w:w="315" w:type="pct"/>
          </w:tcPr>
          <w:p w14:paraId="028FC777" w14:textId="5284984C" w:rsidR="000F1F71" w:rsidRPr="00D83953" w:rsidRDefault="00783608" w:rsidP="00783608">
            <w:pPr>
              <w:pStyle w:val="ListParagraph"/>
              <w:spacing w:before="60" w:after="40" w:line="288" w:lineRule="auto"/>
              <w:ind w:left="29" w:right="-7"/>
              <w:jc w:val="center"/>
            </w:pPr>
            <w:r>
              <w:rPr>
                <w:lang w:val="vi-VN"/>
              </w:rPr>
              <w:t>2</w:t>
            </w:r>
          </w:p>
        </w:tc>
        <w:tc>
          <w:tcPr>
            <w:tcW w:w="3239" w:type="pct"/>
          </w:tcPr>
          <w:p w14:paraId="60E3CD43" w14:textId="34CEC871" w:rsidR="000F1F71" w:rsidRPr="00915104" w:rsidRDefault="00915104" w:rsidP="00D83953">
            <w:pPr>
              <w:tabs>
                <w:tab w:val="left" w:pos="720"/>
              </w:tabs>
              <w:spacing w:before="60" w:after="40" w:line="288" w:lineRule="auto"/>
              <w:ind w:right="-7"/>
              <w:jc w:val="both"/>
              <w:rPr>
                <w:b/>
                <w:bCs/>
                <w:lang w:val="vi-VN"/>
              </w:rPr>
            </w:pPr>
            <w:r>
              <w:rPr>
                <w:b/>
                <w:bCs/>
              </w:rPr>
              <w:t>TS</w:t>
            </w:r>
            <w:r>
              <w:rPr>
                <w:b/>
                <w:bCs/>
                <w:lang w:val="vi-VN"/>
              </w:rPr>
              <w:t>. Lưu Minh Tuấn</w:t>
            </w:r>
          </w:p>
        </w:tc>
        <w:tc>
          <w:tcPr>
            <w:tcW w:w="1446" w:type="pct"/>
          </w:tcPr>
          <w:p w14:paraId="1E46638D" w14:textId="72A921D5" w:rsidR="000F1F71" w:rsidRPr="00D83953" w:rsidRDefault="00915104" w:rsidP="00D51AA7">
            <w:pPr>
              <w:tabs>
                <w:tab w:val="left" w:pos="720"/>
              </w:tabs>
              <w:spacing w:before="60" w:after="40" w:line="288" w:lineRule="auto"/>
              <w:ind w:right="-7"/>
              <w:jc w:val="center"/>
            </w:pPr>
            <w:r>
              <w:t>tuanlm</w:t>
            </w:r>
            <w:r w:rsidR="0034321B" w:rsidRPr="00B35D69">
              <w:t>@neu.edu.vn</w:t>
            </w:r>
          </w:p>
        </w:tc>
      </w:tr>
    </w:tbl>
    <w:p w14:paraId="5485F293" w14:textId="17BD8D0E" w:rsidR="00775B80" w:rsidRDefault="00775B80">
      <w:r>
        <w:br w:type="page"/>
      </w:r>
    </w:p>
    <w:p w14:paraId="4D478812" w14:textId="7154220B" w:rsidR="00AA2D44" w:rsidRPr="00D83953" w:rsidRDefault="00AA2D44" w:rsidP="00B61FCD">
      <w:pPr>
        <w:pStyle w:val="Heading1"/>
      </w:pPr>
      <w:r w:rsidRPr="00D83953">
        <w:lastRenderedPageBreak/>
        <w:t>3. MÔ TẢ HỌC PHẦN</w:t>
      </w:r>
      <w:r w:rsidR="00AF40D4" w:rsidRPr="00D83953">
        <w:t xml:space="preserve"> (C</w:t>
      </w:r>
      <w:r w:rsidR="00A80E88">
        <w:t xml:space="preserve">ourse </w:t>
      </w:r>
      <w:r w:rsidR="00A63E8B">
        <w:t>D</w:t>
      </w:r>
      <w:r w:rsidR="00A80E88">
        <w:t>escriptions</w:t>
      </w:r>
      <w:r w:rsidR="00AF40D4" w:rsidRPr="00D83953">
        <w:t>)</w:t>
      </w:r>
    </w:p>
    <w:p w14:paraId="4445BE02" w14:textId="013EEDA7" w:rsidR="00054829" w:rsidRPr="00054829" w:rsidRDefault="00054829" w:rsidP="00355B0A">
      <w:pPr>
        <w:ind w:firstLine="720"/>
        <w:jc w:val="both"/>
      </w:pPr>
      <w:r w:rsidRPr="00054829">
        <w:t>Học phần cung cấp kiến thức liên quan đến bảo mật chuỗi khối (blockchain) và hợp đồng thông minh (smart contract), các công nghệ làm nền tảng cho nhiều hoạt động triển khai chuỗi khối, mật mã và giao dịch đằng sau chúng, các ngôn ngữ hợp đồng thông minh khác nhau như Solidity và Rust cũng như các giao thức được xây dựng dựa trên chúng như NFT, DeFi và Web3. Học phần cũng cung cấp các công cụ cần thiết để triển khai, kiểm tra, quét và khai thác tài sản blockchain và hợp đồng thông minh, cũng như tìm hiểu cách bảo vệ chúng và xác định các mối đe dọa cũng như các tác nhân đe dọa sử dụng chúng cho mục đích xấu.</w:t>
      </w:r>
    </w:p>
    <w:p w14:paraId="520150A4" w14:textId="6D8FE4B4" w:rsidR="0060366A" w:rsidRDefault="0060366A" w:rsidP="00DE6B2A">
      <w:pPr>
        <w:spacing w:before="60" w:after="40" w:line="288" w:lineRule="auto"/>
        <w:jc w:val="both"/>
        <w:rPr>
          <w:b/>
          <w:bCs/>
        </w:rPr>
      </w:pPr>
      <w:r w:rsidRPr="00920A8F">
        <w:rPr>
          <w:b/>
          <w:bCs/>
        </w:rPr>
        <w:t>Nội dung chính</w:t>
      </w:r>
      <w:r w:rsidR="00DA590A">
        <w:rPr>
          <w:b/>
          <w:bCs/>
        </w:rPr>
        <w:t>:</w:t>
      </w:r>
    </w:p>
    <w:p w14:paraId="7E334E4D" w14:textId="1BAFB69F" w:rsidR="001538C9" w:rsidRPr="001538C9" w:rsidRDefault="00BB3966" w:rsidP="001538C9">
      <w:pPr>
        <w:pStyle w:val="ListParagraph"/>
        <w:numPr>
          <w:ilvl w:val="0"/>
          <w:numId w:val="33"/>
        </w:numPr>
        <w:spacing w:before="60" w:after="40" w:line="288" w:lineRule="auto"/>
        <w:jc w:val="both"/>
      </w:pPr>
      <w:r w:rsidRPr="001538C9">
        <w:t>Giới thiệu về Blockchain: Khái niệm Blockchain, lịch sử phát triển và các ứng dụng phổ biến.</w:t>
      </w:r>
      <w:r w:rsidR="001538C9" w:rsidRPr="001538C9">
        <w:t xml:space="preserve"> </w:t>
      </w:r>
      <w:r w:rsidRPr="001538C9">
        <w:t>Các nguyên tắc cơ bản của Blockchain: phi tập trung, minh bạch, bảo mật và tính bất biến.</w:t>
      </w:r>
      <w:r w:rsidR="001538C9" w:rsidRPr="001538C9">
        <w:t xml:space="preserve"> </w:t>
      </w:r>
      <w:r w:rsidRPr="001538C9">
        <w:t>So sánh Blockchain với các hệ thống cơ sở dữ liệu truyền thống.</w:t>
      </w:r>
      <w:r w:rsidR="001538C9" w:rsidRPr="001538C9">
        <w:t xml:space="preserve"> </w:t>
      </w:r>
    </w:p>
    <w:p w14:paraId="6F4F0C9E" w14:textId="3C436CF9" w:rsidR="00BB3966" w:rsidRPr="001538C9" w:rsidRDefault="00BB3966" w:rsidP="00BE426E">
      <w:pPr>
        <w:pStyle w:val="ListParagraph"/>
        <w:numPr>
          <w:ilvl w:val="0"/>
          <w:numId w:val="33"/>
        </w:numPr>
        <w:spacing w:before="60" w:after="40" w:line="288" w:lineRule="auto"/>
        <w:jc w:val="both"/>
      </w:pPr>
      <w:r w:rsidRPr="001538C9">
        <w:t>Kiến trúc Blockchain: Cấu trúc của một khối (block) trong Blockchain.</w:t>
      </w:r>
      <w:r w:rsidR="001538C9" w:rsidRPr="001538C9">
        <w:t xml:space="preserve"> </w:t>
      </w:r>
      <w:r w:rsidRPr="001538C9">
        <w:t>Các thuật toán đồng thuận (consensus algorithms) được sử dụng trong Blockchain: Proof of Work (PoW), Proof of Stake (PoS), v.v.</w:t>
      </w:r>
      <w:r w:rsidR="001538C9" w:rsidRPr="001538C9">
        <w:t xml:space="preserve"> </w:t>
      </w:r>
      <w:r w:rsidRPr="001538C9">
        <w:t>Các loại Blockchain: Blockchain công khai, Blockchain riêng tư và Blockchain consortium.</w:t>
      </w:r>
    </w:p>
    <w:p w14:paraId="03635378" w14:textId="1E216537" w:rsidR="00BB3966" w:rsidRPr="00BB3966" w:rsidRDefault="00BB3966" w:rsidP="00CB72A9">
      <w:pPr>
        <w:pStyle w:val="ListParagraph"/>
        <w:numPr>
          <w:ilvl w:val="0"/>
          <w:numId w:val="33"/>
        </w:numPr>
        <w:spacing w:before="60" w:after="40" w:line="288" w:lineRule="auto"/>
        <w:jc w:val="both"/>
      </w:pPr>
      <w:r w:rsidRPr="00BB3966">
        <w:t>Phát triển ứng dụng Blockchain:</w:t>
      </w:r>
      <w:r w:rsidR="001538C9" w:rsidRPr="001538C9">
        <w:t xml:space="preserve"> </w:t>
      </w:r>
      <w:r w:rsidRPr="00BB3966">
        <w:t>Các nền tảng Blockchain phổ biến: Ethereum, Hyperledger Fabric, Corda, v.v.</w:t>
      </w:r>
      <w:r w:rsidR="001538C9" w:rsidRPr="001538C9">
        <w:t xml:space="preserve"> </w:t>
      </w:r>
      <w:r w:rsidRPr="00BB3966">
        <w:t>Hợp đồng thông minh (smart contracts): Khái niệm, ngôn ngữ lập trình và ứng dụng.</w:t>
      </w:r>
      <w:r w:rsidR="001538C9" w:rsidRPr="001538C9">
        <w:t xml:space="preserve"> </w:t>
      </w:r>
      <w:r w:rsidRPr="00BB3966">
        <w:t>Các công cụ và thư viện phát triển Blockchain.</w:t>
      </w:r>
    </w:p>
    <w:p w14:paraId="75E83283" w14:textId="448E38EE" w:rsidR="00BB3966" w:rsidRPr="00BB3966" w:rsidRDefault="00BB3966" w:rsidP="00663A93">
      <w:pPr>
        <w:pStyle w:val="ListParagraph"/>
        <w:numPr>
          <w:ilvl w:val="0"/>
          <w:numId w:val="33"/>
        </w:numPr>
        <w:spacing w:before="60" w:after="40" w:line="288" w:lineRule="auto"/>
        <w:jc w:val="both"/>
      </w:pPr>
      <w:r w:rsidRPr="00BB3966">
        <w:t>Ứng dụng của Blockchain:</w:t>
      </w:r>
      <w:r w:rsidR="001538C9" w:rsidRPr="001538C9">
        <w:t xml:space="preserve"> </w:t>
      </w:r>
      <w:r w:rsidRPr="00BB3966">
        <w:t>Tài chính: Tiền điện tử, thanh toán quốc tế, quản lý danh tính, v.v.</w:t>
      </w:r>
      <w:r w:rsidR="001538C9" w:rsidRPr="001538C9">
        <w:t xml:space="preserve"> </w:t>
      </w:r>
      <w:r w:rsidRPr="00BB3966">
        <w:t>Chuỗi cung ứng: Theo dõi nguồn gốc sản phẩm, quản lý hàng tồn kho, chống hàng giả.</w:t>
      </w:r>
      <w:r w:rsidR="001538C9" w:rsidRPr="001538C9">
        <w:t xml:space="preserve"> </w:t>
      </w:r>
      <w:r w:rsidRPr="00BB3966">
        <w:t>Y tế: Lưu trữ hồ sơ y tế, chia sẻ dữ liệu y tế an toàn, v.v.Chính phủ: Bỏ phiếu điện tử, quản lý hồ sơ, theo dõi đất đai, v.v.</w:t>
      </w:r>
    </w:p>
    <w:p w14:paraId="7AB14C3B" w14:textId="733F85E6" w:rsidR="00BB3966" w:rsidRPr="00BB3966" w:rsidRDefault="00BB3966" w:rsidP="008D0D7E">
      <w:pPr>
        <w:pStyle w:val="ListParagraph"/>
        <w:numPr>
          <w:ilvl w:val="0"/>
          <w:numId w:val="33"/>
        </w:numPr>
        <w:spacing w:before="60" w:after="40" w:line="288" w:lineRule="auto"/>
        <w:jc w:val="both"/>
      </w:pPr>
      <w:r w:rsidRPr="00BB3966">
        <w:t>Các vấn đề và thách thức của Blockchain:</w:t>
      </w:r>
      <w:r w:rsidR="001538C9" w:rsidRPr="001538C9">
        <w:t xml:space="preserve"> </w:t>
      </w:r>
      <w:r w:rsidRPr="00BB3966">
        <w:t>Khả năng mở rộng (scalability): Giải pháp sharding, Layer 2, v.v.</w:t>
      </w:r>
      <w:r w:rsidR="001538C9" w:rsidRPr="001538C9">
        <w:t xml:space="preserve"> </w:t>
      </w:r>
      <w:r w:rsidRPr="00BB3966">
        <w:t>Tiêu thụ năng lượng: Các giải pháp thay thế cho Proof of Work.</w:t>
      </w:r>
      <w:r w:rsidR="001538C9" w:rsidRPr="001538C9">
        <w:t xml:space="preserve"> </w:t>
      </w:r>
      <w:r w:rsidRPr="00BB3966">
        <w:t>Quy định pháp lý: Khung pháp lý cho Blockchain và tiền điện tử.</w:t>
      </w:r>
    </w:p>
    <w:p w14:paraId="28E3AE55" w14:textId="43C2870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074D6F9E" w14:textId="165E7ECC" w:rsidR="00071E60" w:rsidRDefault="00071E60" w:rsidP="00071E60">
      <w:pPr>
        <w:autoSpaceDE w:val="0"/>
        <w:autoSpaceDN w:val="0"/>
        <w:adjustRightInd w:val="0"/>
        <w:spacing w:before="60" w:after="40" w:line="288" w:lineRule="auto"/>
        <w:jc w:val="both"/>
        <w:rPr>
          <w:lang w:val="vi-VN"/>
        </w:rPr>
      </w:pPr>
      <w:r>
        <w:t xml:space="preserve">[1] </w:t>
      </w:r>
      <w:r w:rsidRPr="009C4AF0">
        <w:t>David LEE Kuo Chuen, LO Swee Won, WANG Yu</w:t>
      </w:r>
      <w:r w:rsidRPr="00BA120F">
        <w:t xml:space="preserve"> (2021)</w:t>
      </w:r>
      <w:r>
        <w:rPr>
          <w:lang w:val="vi-VN"/>
        </w:rPr>
        <w:t>,</w:t>
      </w:r>
      <w:r w:rsidRPr="00BA120F">
        <w:t xml:space="preserve"> </w:t>
      </w:r>
      <w:r w:rsidRPr="00BA3424">
        <w:rPr>
          <w:i/>
          <w:iCs/>
        </w:rPr>
        <w:t>Blockchain and Smart Contracts</w:t>
      </w:r>
      <w:r w:rsidRPr="00BA120F">
        <w:t>, World Scientific.</w:t>
      </w:r>
    </w:p>
    <w:p w14:paraId="21C05DD7" w14:textId="3F02009E" w:rsidR="00687BA2" w:rsidRPr="00687BA2" w:rsidRDefault="000F5B2F" w:rsidP="00D83953">
      <w:pPr>
        <w:autoSpaceDE w:val="0"/>
        <w:autoSpaceDN w:val="0"/>
        <w:adjustRightInd w:val="0"/>
        <w:spacing w:before="60" w:after="40" w:line="288" w:lineRule="auto"/>
        <w:jc w:val="both"/>
        <w:rPr>
          <w:lang w:val="vi-VN"/>
        </w:rPr>
      </w:pPr>
      <w:r w:rsidRPr="00D83953">
        <w:t>[</w:t>
      </w:r>
      <w:r w:rsidR="00071E60">
        <w:t>2</w:t>
      </w:r>
      <w:r w:rsidRPr="00D83953">
        <w:t xml:space="preserve">] </w:t>
      </w:r>
      <w:r w:rsidR="00BB3966" w:rsidRPr="00BB3966">
        <w:rPr>
          <w:bCs/>
        </w:rPr>
        <w:t xml:space="preserve">Pethuru Raj, Kavita Saini, Chellammal Surianarayanan, Pethuru Raj, Kavita Saini, Chellammal Surianarayanan (2020), </w:t>
      </w:r>
      <w:r w:rsidR="00BB3966" w:rsidRPr="00BB3966">
        <w:rPr>
          <w:bCs/>
          <w:i/>
          <w:iCs/>
        </w:rPr>
        <w:t>Blockchain Technology and Applications</w:t>
      </w:r>
      <w:r w:rsidR="00BB3966" w:rsidRPr="00BB3966">
        <w:rPr>
          <w:bCs/>
        </w:rPr>
        <w:t>,</w:t>
      </w:r>
      <w:r w:rsidR="00452A8F" w:rsidRPr="00452A8F">
        <w:t xml:space="preserve"> </w:t>
      </w:r>
      <w:r w:rsidR="00452A8F" w:rsidRPr="00452A8F">
        <w:rPr>
          <w:bCs/>
        </w:rPr>
        <w:t>Auerbach Publications</w:t>
      </w:r>
      <w:r w:rsidR="00BB3966" w:rsidRPr="00BB3966">
        <w:rPr>
          <w:bCs/>
        </w:rPr>
        <w:t>.</w:t>
      </w:r>
    </w:p>
    <w:p w14:paraId="28E3AE58" w14:textId="45CFB70C"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12417D2F" w14:textId="5127FD15" w:rsidR="00F34CB6" w:rsidRPr="00D83953" w:rsidRDefault="00F34CB6" w:rsidP="00D83953">
      <w:pPr>
        <w:spacing w:before="60" w:after="40" w:line="288" w:lineRule="auto"/>
        <w:jc w:val="both"/>
        <w:rPr>
          <w:b/>
          <w:bCs/>
        </w:rPr>
      </w:pPr>
      <w:r w:rsidRPr="00D83953">
        <w:rPr>
          <w:b/>
          <w:bCs/>
        </w:rPr>
        <w:t>4.3. Phần mềm</w:t>
      </w: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AC1E2E6" w14:textId="0C499D2F" w:rsidR="00A03988" w:rsidRPr="00D83953" w:rsidRDefault="00A03988" w:rsidP="00861783">
      <w:pPr>
        <w:spacing w:before="60" w:after="40" w:line="288" w:lineRule="auto"/>
        <w:ind w:right="-7"/>
        <w:jc w:val="center"/>
        <w:rPr>
          <w:b/>
        </w:rPr>
      </w:pPr>
      <w:r w:rsidRPr="00D83953">
        <w:rPr>
          <w:b/>
        </w:rPr>
        <w:t>Bảng 1. Mục tiêu học phần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49"/>
        <w:gridCol w:w="1809"/>
      </w:tblGrid>
      <w:tr w:rsidR="00903D75" w:rsidRPr="00D83953" w14:paraId="06496612" w14:textId="5F1070BD" w:rsidTr="009F6BF4">
        <w:tc>
          <w:tcPr>
            <w:tcW w:w="876" w:type="dxa"/>
            <w:shd w:val="clear" w:color="auto" w:fill="DEEAF6" w:themeFill="accent1" w:themeFillTint="33"/>
            <w:vAlign w:val="center"/>
          </w:tcPr>
          <w:p w14:paraId="1C1C040B" w14:textId="30EA509D" w:rsidR="00903D75" w:rsidRPr="00D83953" w:rsidRDefault="00903D75" w:rsidP="00D83953">
            <w:pPr>
              <w:widowControl w:val="0"/>
              <w:spacing w:before="60" w:after="40" w:line="288" w:lineRule="auto"/>
              <w:jc w:val="center"/>
              <w:rPr>
                <w:b/>
              </w:rPr>
            </w:pPr>
            <w:r w:rsidRPr="00D83953">
              <w:rPr>
                <w:b/>
              </w:rPr>
              <w:t>Mã / Code</w:t>
            </w:r>
          </w:p>
        </w:tc>
        <w:tc>
          <w:tcPr>
            <w:tcW w:w="6949" w:type="dxa"/>
            <w:shd w:val="clear" w:color="auto" w:fill="DEEAF6" w:themeFill="accent1" w:themeFillTint="33"/>
            <w:vAlign w:val="center"/>
          </w:tcPr>
          <w:p w14:paraId="79D3EA2B" w14:textId="7A10DCE2" w:rsidR="00903D75" w:rsidRPr="00D83953" w:rsidRDefault="00903D75" w:rsidP="00D83953">
            <w:pPr>
              <w:widowControl w:val="0"/>
              <w:spacing w:before="60" w:after="40" w:line="288" w:lineRule="auto"/>
              <w:jc w:val="center"/>
              <w:rPr>
                <w:b/>
              </w:rPr>
            </w:pPr>
            <w:r w:rsidRPr="00D83953">
              <w:rPr>
                <w:b/>
              </w:rPr>
              <w:t>Mô tả mục tiêu học phần (CG)</w:t>
            </w:r>
          </w:p>
        </w:tc>
        <w:tc>
          <w:tcPr>
            <w:tcW w:w="1809" w:type="dxa"/>
            <w:shd w:val="clear" w:color="auto" w:fill="DEEAF6" w:themeFill="accent1" w:themeFillTint="33"/>
            <w:vAlign w:val="center"/>
          </w:tcPr>
          <w:p w14:paraId="14C1E68B" w14:textId="6F24A53F" w:rsidR="00903D75" w:rsidRPr="00DA590A" w:rsidRDefault="00DA590A" w:rsidP="00DA590A">
            <w:pPr>
              <w:widowControl w:val="0"/>
              <w:spacing w:before="60" w:after="40"/>
              <w:jc w:val="center"/>
              <w:rPr>
                <w:b/>
              </w:rPr>
            </w:pPr>
            <w:r w:rsidRPr="00DA590A">
              <w:rPr>
                <w:b/>
              </w:rPr>
              <w:t>CĐR/PLO của CTĐT</w:t>
            </w:r>
          </w:p>
        </w:tc>
      </w:tr>
      <w:tr w:rsidR="00903D75" w:rsidRPr="00F92657" w14:paraId="396EF2B8" w14:textId="3AFB0EB1" w:rsidTr="009F6BF4">
        <w:trPr>
          <w:trHeight w:val="278"/>
        </w:trPr>
        <w:tc>
          <w:tcPr>
            <w:tcW w:w="876" w:type="dxa"/>
            <w:shd w:val="clear" w:color="auto" w:fill="auto"/>
          </w:tcPr>
          <w:p w14:paraId="48DD846D" w14:textId="77777777" w:rsidR="00903D75" w:rsidRPr="00F92657" w:rsidRDefault="00903D75" w:rsidP="00D83953">
            <w:pPr>
              <w:widowControl w:val="0"/>
              <w:spacing w:before="60" w:after="40" w:line="288" w:lineRule="auto"/>
              <w:jc w:val="center"/>
              <w:rPr>
                <w:bCs/>
              </w:rPr>
            </w:pPr>
            <w:r w:rsidRPr="00F92657">
              <w:rPr>
                <w:bCs/>
              </w:rPr>
              <w:t>[1]</w:t>
            </w:r>
          </w:p>
        </w:tc>
        <w:tc>
          <w:tcPr>
            <w:tcW w:w="6949" w:type="dxa"/>
            <w:shd w:val="clear" w:color="auto" w:fill="auto"/>
          </w:tcPr>
          <w:p w14:paraId="752E1E4C" w14:textId="77777777" w:rsidR="00903D75" w:rsidRPr="00F92657" w:rsidRDefault="00903D75" w:rsidP="00D83953">
            <w:pPr>
              <w:widowControl w:val="0"/>
              <w:spacing w:before="60" w:after="40" w:line="288" w:lineRule="auto"/>
              <w:jc w:val="center"/>
              <w:rPr>
                <w:bCs/>
              </w:rPr>
            </w:pPr>
            <w:r w:rsidRPr="00F92657">
              <w:rPr>
                <w:bCs/>
              </w:rPr>
              <w:t>[2]</w:t>
            </w:r>
          </w:p>
        </w:tc>
        <w:tc>
          <w:tcPr>
            <w:tcW w:w="1809" w:type="dxa"/>
          </w:tcPr>
          <w:p w14:paraId="4C6F6D4C" w14:textId="41A99C6C" w:rsidR="00903D75" w:rsidRPr="00F92657" w:rsidRDefault="00FA63A4" w:rsidP="00D83953">
            <w:pPr>
              <w:widowControl w:val="0"/>
              <w:spacing w:before="60" w:after="40" w:line="288" w:lineRule="auto"/>
              <w:jc w:val="center"/>
              <w:rPr>
                <w:bCs/>
              </w:rPr>
            </w:pPr>
            <w:r>
              <w:rPr>
                <w:bCs/>
              </w:rPr>
              <w:t>[3]</w:t>
            </w:r>
          </w:p>
        </w:tc>
      </w:tr>
      <w:tr w:rsidR="00903D75" w:rsidRPr="00D83953" w14:paraId="28F12B37" w14:textId="7325B260" w:rsidTr="009F6BF4">
        <w:tc>
          <w:tcPr>
            <w:tcW w:w="876" w:type="dxa"/>
            <w:shd w:val="clear" w:color="auto" w:fill="auto"/>
            <w:vAlign w:val="center"/>
          </w:tcPr>
          <w:p w14:paraId="70624BE4" w14:textId="222E9401" w:rsidR="00903D75" w:rsidRPr="00D83953" w:rsidRDefault="00903D75" w:rsidP="00D83953">
            <w:pPr>
              <w:widowControl w:val="0"/>
              <w:spacing w:before="60" w:after="40" w:line="288" w:lineRule="auto"/>
              <w:jc w:val="center"/>
            </w:pPr>
            <w:r w:rsidRPr="00D83953">
              <w:t>CG1</w:t>
            </w:r>
          </w:p>
        </w:tc>
        <w:tc>
          <w:tcPr>
            <w:tcW w:w="6949" w:type="dxa"/>
            <w:shd w:val="clear" w:color="auto" w:fill="auto"/>
          </w:tcPr>
          <w:p w14:paraId="06065BDF" w14:textId="6C3B2E3C" w:rsidR="00903D75" w:rsidRPr="00941BE1" w:rsidRDefault="00941BE1" w:rsidP="00052C1C">
            <w:pPr>
              <w:widowControl w:val="0"/>
              <w:spacing w:before="60" w:after="40" w:line="288" w:lineRule="auto"/>
              <w:jc w:val="both"/>
              <w:rPr>
                <w:bCs/>
                <w:highlight w:val="yellow"/>
              </w:rPr>
            </w:pPr>
            <w:r>
              <w:rPr>
                <w:bCs/>
                <w:lang w:val="it-IT"/>
              </w:rPr>
              <w:t>Học phần cung cấp kiến thức cơ bản về Blockchain với các nguyên tắc phi tập trung, minh bạch, bảo mật và tính bất biến</w:t>
            </w:r>
            <w:r w:rsidR="006D2D95">
              <w:rPr>
                <w:bCs/>
                <w:lang w:val="it-IT"/>
              </w:rPr>
              <w:t>,</w:t>
            </w:r>
            <w:r>
              <w:rPr>
                <w:bCs/>
                <w:lang w:val="it-IT"/>
              </w:rPr>
              <w:t xml:space="preserve"> </w:t>
            </w:r>
            <w:r w:rsidR="006D2D95">
              <w:rPr>
                <w:bCs/>
                <w:lang w:val="it-IT"/>
              </w:rPr>
              <w:t>k</w:t>
            </w:r>
            <w:r>
              <w:rPr>
                <w:bCs/>
                <w:lang w:val="it-IT"/>
              </w:rPr>
              <w:t xml:space="preserve">iến trúc Blockchain </w:t>
            </w:r>
            <w:r>
              <w:rPr>
                <w:bCs/>
                <w:lang w:val="it-IT"/>
              </w:rPr>
              <w:lastRenderedPageBreak/>
              <w:t>với cấu trúc của một khối, các thuật toán đồng thuận</w:t>
            </w:r>
            <w:r w:rsidR="00052C1C">
              <w:rPr>
                <w:bCs/>
                <w:lang w:val="it-IT"/>
              </w:rPr>
              <w:t>; kiến thức</w:t>
            </w:r>
            <w:r>
              <w:rPr>
                <w:bCs/>
                <w:lang w:val="it-IT"/>
              </w:rPr>
              <w:t xml:space="preserve"> </w:t>
            </w:r>
            <w:r w:rsidR="00052C1C">
              <w:rPr>
                <w:bCs/>
                <w:lang w:val="it-IT"/>
              </w:rPr>
              <w:t>p</w:t>
            </w:r>
            <w:r>
              <w:rPr>
                <w:bCs/>
                <w:lang w:val="it-IT"/>
              </w:rPr>
              <w:t xml:space="preserve">hát triển ứng dụng Blockchain trên nền tảng phổ biến </w:t>
            </w:r>
            <w:r w:rsidRPr="00BB3966">
              <w:t>Ethereum, Hyperledger Fabric, Corda</w:t>
            </w:r>
            <w:r>
              <w:t>, …, hợp đồng thông minh với ngôn ngữ lập trình, công cụ và thư viện phát triển Blockchain</w:t>
            </w:r>
            <w:r w:rsidR="00052C1C">
              <w:t>;</w:t>
            </w:r>
            <w:r>
              <w:t xml:space="preserve"> </w:t>
            </w:r>
            <w:r w:rsidR="00052C1C">
              <w:t>ứ</w:t>
            </w:r>
            <w:r>
              <w:t xml:space="preserve">ng dụng của Blockchain trong các lĩnh vực tài chính, </w:t>
            </w:r>
            <w:r w:rsidR="00052C1C">
              <w:t xml:space="preserve">chuỗi cung ứng, chính phủ, y tế, …; và kiến thức về bảo mật, tính pháp lý cho Blockchain và tiền điện tử </w:t>
            </w:r>
          </w:p>
        </w:tc>
        <w:tc>
          <w:tcPr>
            <w:tcW w:w="1809" w:type="dxa"/>
          </w:tcPr>
          <w:p w14:paraId="0838F88D" w14:textId="2C1B4E13" w:rsidR="00903D75" w:rsidRPr="00D83953" w:rsidRDefault="00903D75" w:rsidP="00FA63A4">
            <w:pPr>
              <w:widowControl w:val="0"/>
              <w:spacing w:before="60" w:after="40" w:line="288" w:lineRule="auto"/>
              <w:jc w:val="center"/>
              <w:rPr>
                <w:bCs/>
              </w:rPr>
            </w:pPr>
          </w:p>
        </w:tc>
      </w:tr>
      <w:tr w:rsidR="00903D75" w:rsidRPr="00D83953" w14:paraId="791F8DFC" w14:textId="2F96AF53" w:rsidTr="009F6BF4">
        <w:tc>
          <w:tcPr>
            <w:tcW w:w="876" w:type="dxa"/>
            <w:shd w:val="clear" w:color="auto" w:fill="auto"/>
            <w:vAlign w:val="center"/>
          </w:tcPr>
          <w:p w14:paraId="0200B054" w14:textId="6FF0B4EA" w:rsidR="00903D75" w:rsidRPr="00D83953" w:rsidRDefault="00903D75" w:rsidP="00D83953">
            <w:pPr>
              <w:widowControl w:val="0"/>
              <w:spacing w:before="60" w:after="40" w:line="288" w:lineRule="auto"/>
              <w:jc w:val="center"/>
            </w:pPr>
            <w:r w:rsidRPr="00D83953">
              <w:t>CG2</w:t>
            </w:r>
          </w:p>
        </w:tc>
        <w:tc>
          <w:tcPr>
            <w:tcW w:w="6949" w:type="dxa"/>
            <w:shd w:val="clear" w:color="auto" w:fill="auto"/>
          </w:tcPr>
          <w:p w14:paraId="6F7942E8" w14:textId="05BAB864" w:rsidR="00903D75" w:rsidRPr="006D2D95" w:rsidRDefault="006D2D95" w:rsidP="00345332">
            <w:pPr>
              <w:widowControl w:val="0"/>
              <w:spacing w:before="60" w:after="40" w:line="288" w:lineRule="auto"/>
              <w:jc w:val="both"/>
              <w:rPr>
                <w:bCs/>
              </w:rPr>
            </w:pPr>
            <w:r>
              <w:rPr>
                <w:bCs/>
                <w:lang w:val="it-IT"/>
              </w:rPr>
              <w:t xml:space="preserve">Học phần rèn luyện kỹ năng thiết kế Blockchain với thuật toán đồng thuận, kỹ năng phát triển ứng dụng Blockchain trên nền tảng </w:t>
            </w:r>
            <w:r w:rsidRPr="00BB3966">
              <w:t>Ethereum, Hyperledger Fabric, Corda</w:t>
            </w:r>
            <w:r>
              <w:t>. Đồng thời rèn kỹ năng sử dụng ngôn ngữ, thư viện để phát triển Blockchain với hợp đồng thông minh ứng dụng cho các lĩnh vực tài chính, chuỗi cung ứng, chính phủ, ý tế và kỹ năng bảo mật Blockchain.</w:t>
            </w:r>
          </w:p>
        </w:tc>
        <w:tc>
          <w:tcPr>
            <w:tcW w:w="1809" w:type="dxa"/>
          </w:tcPr>
          <w:p w14:paraId="42D0D520" w14:textId="2E8F073F" w:rsidR="00903D75" w:rsidRPr="00D83953" w:rsidRDefault="00903D75" w:rsidP="00FA63A4">
            <w:pPr>
              <w:spacing w:before="60" w:after="40" w:line="288" w:lineRule="auto"/>
              <w:jc w:val="center"/>
            </w:pPr>
          </w:p>
        </w:tc>
      </w:tr>
      <w:tr w:rsidR="00903D75" w:rsidRPr="00D83953" w14:paraId="2DE21EBB" w14:textId="03F51746" w:rsidTr="009F6BF4">
        <w:tc>
          <w:tcPr>
            <w:tcW w:w="876" w:type="dxa"/>
            <w:shd w:val="clear" w:color="auto" w:fill="auto"/>
            <w:vAlign w:val="center"/>
          </w:tcPr>
          <w:p w14:paraId="4A96F269" w14:textId="00596AF3" w:rsidR="00903D75" w:rsidRPr="00D83953" w:rsidRDefault="00903D75" w:rsidP="00D83953">
            <w:pPr>
              <w:widowControl w:val="0"/>
              <w:spacing w:before="60" w:after="40" w:line="288" w:lineRule="auto"/>
              <w:jc w:val="center"/>
            </w:pPr>
            <w:r w:rsidRPr="00D83953">
              <w:t>CG3</w:t>
            </w:r>
          </w:p>
        </w:tc>
        <w:tc>
          <w:tcPr>
            <w:tcW w:w="6949" w:type="dxa"/>
            <w:shd w:val="clear" w:color="auto" w:fill="auto"/>
          </w:tcPr>
          <w:p w14:paraId="1BDE7559" w14:textId="48762E63" w:rsidR="00903D75" w:rsidRPr="00345332" w:rsidRDefault="00D829A0" w:rsidP="00345332">
            <w:pPr>
              <w:widowControl w:val="0"/>
              <w:spacing w:before="60" w:after="40" w:line="288" w:lineRule="auto"/>
              <w:jc w:val="both"/>
              <w:rPr>
                <w:bCs/>
                <w:lang w:val="it-IT"/>
              </w:rPr>
            </w:pPr>
            <w:r w:rsidRPr="00345332">
              <w:rPr>
                <w:bCs/>
                <w:lang w:val="it-IT"/>
              </w:rPr>
              <w:t>Học phần góp phần phát triển khả năng tự làm việc độc lập, hiểu đúng đắn về trách nhiệm thực thi công việc và đạo đức nghề nghiệp. </w:t>
            </w:r>
          </w:p>
        </w:tc>
        <w:tc>
          <w:tcPr>
            <w:tcW w:w="1809" w:type="dxa"/>
          </w:tcPr>
          <w:p w14:paraId="6C8A9651" w14:textId="7CE63192" w:rsidR="00903D75" w:rsidRPr="00D829A0" w:rsidRDefault="00903D75" w:rsidP="00D829A0">
            <w:pPr>
              <w:spacing w:before="60" w:after="40" w:line="288" w:lineRule="auto"/>
              <w:jc w:val="center"/>
            </w:pP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46105A0" w14:textId="2248470E" w:rsidR="003F77E5" w:rsidRPr="00D83953" w:rsidRDefault="003F77E5" w:rsidP="00861783">
      <w:pPr>
        <w:spacing w:before="60" w:after="40" w:line="288" w:lineRule="auto"/>
        <w:ind w:right="-7"/>
        <w:jc w:val="center"/>
        <w:rPr>
          <w:b/>
        </w:rPr>
      </w:pPr>
      <w:r w:rsidRPr="00D83953">
        <w:rPr>
          <w:b/>
        </w:rPr>
        <w:t>Bảng 2. Chuẩn đầu ra học phần (CLO)</w:t>
      </w:r>
    </w:p>
    <w:tbl>
      <w:tblPr>
        <w:tblW w:w="50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1180"/>
        <w:gridCol w:w="4379"/>
        <w:gridCol w:w="2146"/>
      </w:tblGrid>
      <w:tr w:rsidR="00546A58" w:rsidRPr="00026DB6" w14:paraId="1CFEA6F5" w14:textId="77777777" w:rsidTr="009F6BF4">
        <w:trPr>
          <w:trHeight w:val="513"/>
        </w:trPr>
        <w:tc>
          <w:tcPr>
            <w:tcW w:w="1000" w:type="pct"/>
            <w:tcBorders>
              <w:top w:val="single" w:sz="4" w:space="0" w:color="auto"/>
              <w:left w:val="single" w:sz="4" w:space="0" w:color="auto"/>
              <w:bottom w:val="single" w:sz="4" w:space="0" w:color="auto"/>
              <w:right w:val="single" w:sz="4" w:space="0" w:color="auto"/>
            </w:tcBorders>
            <w:vAlign w:val="center"/>
          </w:tcPr>
          <w:p w14:paraId="1343A577" w14:textId="77777777" w:rsidR="00546A58" w:rsidRPr="00026DB6" w:rsidRDefault="00546A58" w:rsidP="00E4603C">
            <w:pPr>
              <w:widowControl w:val="0"/>
              <w:jc w:val="center"/>
              <w:rPr>
                <w:b/>
              </w:rPr>
            </w:pPr>
            <w:r w:rsidRPr="00026DB6">
              <w:rPr>
                <w:b/>
              </w:rPr>
              <w:t>Mục tiêu</w:t>
            </w:r>
          </w:p>
        </w:tc>
        <w:tc>
          <w:tcPr>
            <w:tcW w:w="612" w:type="pct"/>
            <w:tcBorders>
              <w:top w:val="single" w:sz="4" w:space="0" w:color="auto"/>
              <w:left w:val="single" w:sz="4" w:space="0" w:color="auto"/>
              <w:bottom w:val="single" w:sz="4" w:space="0" w:color="auto"/>
              <w:right w:val="single" w:sz="4" w:space="0" w:color="auto"/>
            </w:tcBorders>
            <w:vAlign w:val="center"/>
            <w:hideMark/>
          </w:tcPr>
          <w:p w14:paraId="252F74D6" w14:textId="77777777" w:rsidR="00546A58" w:rsidRPr="00026DB6" w:rsidRDefault="00546A58" w:rsidP="00E4603C">
            <w:pPr>
              <w:widowControl w:val="0"/>
              <w:jc w:val="center"/>
              <w:rPr>
                <w:b/>
                <w:vertAlign w:val="subscript"/>
              </w:rPr>
            </w:pPr>
            <w:r w:rsidRPr="00026DB6">
              <w:rPr>
                <w:b/>
              </w:rPr>
              <w:t>CLO</w:t>
            </w:r>
            <w:r w:rsidRPr="00026DB6">
              <w:rPr>
                <w:b/>
              </w:rPr>
              <w:softHyphen/>
            </w:r>
            <w:r w:rsidRPr="00026DB6">
              <w:rPr>
                <w:b/>
                <w:vertAlign w:val="subscript"/>
              </w:rPr>
              <w:t>ij</w:t>
            </w:r>
          </w:p>
        </w:tc>
        <w:tc>
          <w:tcPr>
            <w:tcW w:w="2273" w:type="pct"/>
            <w:tcBorders>
              <w:top w:val="single" w:sz="4" w:space="0" w:color="auto"/>
              <w:left w:val="single" w:sz="4" w:space="0" w:color="auto"/>
              <w:bottom w:val="single" w:sz="4" w:space="0" w:color="auto"/>
              <w:right w:val="single" w:sz="4" w:space="0" w:color="auto"/>
            </w:tcBorders>
            <w:vAlign w:val="center"/>
            <w:hideMark/>
          </w:tcPr>
          <w:p w14:paraId="28A20ED5" w14:textId="77777777" w:rsidR="00546A58" w:rsidRPr="00026DB6" w:rsidRDefault="00546A58" w:rsidP="00E4603C">
            <w:pPr>
              <w:widowControl w:val="0"/>
              <w:jc w:val="center"/>
              <w:rPr>
                <w:b/>
              </w:rPr>
            </w:pPr>
            <w:r w:rsidRPr="00026DB6">
              <w:rPr>
                <w:b/>
              </w:rPr>
              <w:t>Mô tả CLO</w:t>
            </w:r>
          </w:p>
        </w:tc>
        <w:tc>
          <w:tcPr>
            <w:tcW w:w="1114" w:type="pct"/>
            <w:tcBorders>
              <w:top w:val="single" w:sz="4" w:space="0" w:color="auto"/>
              <w:left w:val="single" w:sz="4" w:space="0" w:color="auto"/>
              <w:bottom w:val="single" w:sz="4" w:space="0" w:color="auto"/>
              <w:right w:val="single" w:sz="4" w:space="0" w:color="auto"/>
            </w:tcBorders>
            <w:vAlign w:val="center"/>
            <w:hideMark/>
          </w:tcPr>
          <w:p w14:paraId="6C1FDA17" w14:textId="77777777" w:rsidR="00546A58" w:rsidRPr="00026DB6" w:rsidRDefault="00546A58" w:rsidP="00E4603C">
            <w:pPr>
              <w:widowControl w:val="0"/>
              <w:jc w:val="center"/>
              <w:rPr>
                <w:b/>
              </w:rPr>
            </w:pPr>
            <w:r w:rsidRPr="00026DB6">
              <w:rPr>
                <w:b/>
              </w:rPr>
              <w:t>Mức độ đạt được</w:t>
            </w:r>
          </w:p>
        </w:tc>
      </w:tr>
      <w:tr w:rsidR="00546A58" w:rsidRPr="00026DB6" w14:paraId="4E1E396B" w14:textId="77777777" w:rsidTr="009F6BF4">
        <w:tc>
          <w:tcPr>
            <w:tcW w:w="1000" w:type="pct"/>
            <w:tcBorders>
              <w:top w:val="single" w:sz="4" w:space="0" w:color="auto"/>
              <w:left w:val="single" w:sz="4" w:space="0" w:color="auto"/>
              <w:bottom w:val="single" w:sz="4" w:space="0" w:color="auto"/>
              <w:right w:val="single" w:sz="4" w:space="0" w:color="auto"/>
            </w:tcBorders>
          </w:tcPr>
          <w:p w14:paraId="7057CF8E" w14:textId="77777777" w:rsidR="00546A58" w:rsidRPr="00026DB6" w:rsidRDefault="00546A58" w:rsidP="00E4603C">
            <w:pPr>
              <w:widowControl w:val="0"/>
              <w:jc w:val="center"/>
            </w:pPr>
            <w:r w:rsidRPr="00026DB6">
              <w:t>[1]</w:t>
            </w:r>
          </w:p>
        </w:tc>
        <w:tc>
          <w:tcPr>
            <w:tcW w:w="612" w:type="pct"/>
            <w:tcBorders>
              <w:top w:val="single" w:sz="4" w:space="0" w:color="auto"/>
              <w:left w:val="single" w:sz="4" w:space="0" w:color="auto"/>
              <w:bottom w:val="single" w:sz="4" w:space="0" w:color="auto"/>
              <w:right w:val="single" w:sz="4" w:space="0" w:color="auto"/>
            </w:tcBorders>
          </w:tcPr>
          <w:p w14:paraId="73C27085" w14:textId="77777777" w:rsidR="00546A58" w:rsidRPr="00026DB6" w:rsidRDefault="00546A58" w:rsidP="00E4603C">
            <w:pPr>
              <w:widowControl w:val="0"/>
              <w:jc w:val="center"/>
            </w:pPr>
            <w:r w:rsidRPr="00026DB6">
              <w:t>[2]</w:t>
            </w:r>
          </w:p>
        </w:tc>
        <w:tc>
          <w:tcPr>
            <w:tcW w:w="2273" w:type="pct"/>
            <w:tcBorders>
              <w:top w:val="single" w:sz="4" w:space="0" w:color="auto"/>
              <w:left w:val="single" w:sz="4" w:space="0" w:color="auto"/>
              <w:bottom w:val="single" w:sz="4" w:space="0" w:color="auto"/>
              <w:right w:val="single" w:sz="4" w:space="0" w:color="auto"/>
            </w:tcBorders>
          </w:tcPr>
          <w:p w14:paraId="05639AED" w14:textId="77777777" w:rsidR="00546A58" w:rsidRPr="00026DB6" w:rsidRDefault="00546A58" w:rsidP="00E4603C">
            <w:pPr>
              <w:widowControl w:val="0"/>
              <w:jc w:val="center"/>
            </w:pPr>
            <w:r w:rsidRPr="00026DB6">
              <w:t>[3]</w:t>
            </w:r>
          </w:p>
        </w:tc>
        <w:tc>
          <w:tcPr>
            <w:tcW w:w="1114" w:type="pct"/>
            <w:tcBorders>
              <w:top w:val="single" w:sz="4" w:space="0" w:color="auto"/>
              <w:left w:val="single" w:sz="4" w:space="0" w:color="auto"/>
              <w:bottom w:val="single" w:sz="4" w:space="0" w:color="auto"/>
              <w:right w:val="single" w:sz="4" w:space="0" w:color="auto"/>
            </w:tcBorders>
          </w:tcPr>
          <w:p w14:paraId="593B2C45" w14:textId="77777777" w:rsidR="00546A58" w:rsidRPr="00026DB6" w:rsidRDefault="00546A58" w:rsidP="00E4603C">
            <w:pPr>
              <w:widowControl w:val="0"/>
              <w:jc w:val="center"/>
            </w:pPr>
            <w:r w:rsidRPr="00026DB6">
              <w:t>[4]</w:t>
            </w:r>
          </w:p>
        </w:tc>
      </w:tr>
      <w:tr w:rsidR="00CE3067" w:rsidRPr="00026DB6" w14:paraId="3E9C8E75" w14:textId="77777777" w:rsidTr="009F6BF4">
        <w:tc>
          <w:tcPr>
            <w:tcW w:w="1000" w:type="pct"/>
            <w:vMerge w:val="restart"/>
            <w:tcBorders>
              <w:top w:val="single" w:sz="4" w:space="0" w:color="auto"/>
              <w:left w:val="single" w:sz="4" w:space="0" w:color="auto"/>
              <w:right w:val="single" w:sz="4" w:space="0" w:color="auto"/>
            </w:tcBorders>
            <w:vAlign w:val="center"/>
          </w:tcPr>
          <w:p w14:paraId="788D9C5A" w14:textId="77777777" w:rsidR="00CE3067" w:rsidRPr="00026DB6" w:rsidRDefault="00CE3067" w:rsidP="00E4603C">
            <w:pPr>
              <w:widowControl w:val="0"/>
              <w:jc w:val="center"/>
            </w:pPr>
            <w:r w:rsidRPr="00026DB6">
              <w:t xml:space="preserve">CG1 </w:t>
            </w:r>
          </w:p>
          <w:p w14:paraId="6BB42AC5" w14:textId="77777777" w:rsidR="00CE3067" w:rsidRPr="00026DB6" w:rsidRDefault="00CE3067" w:rsidP="00E4603C">
            <w:pPr>
              <w:widowControl w:val="0"/>
              <w:jc w:val="center"/>
            </w:pPr>
            <w:r w:rsidRPr="00026DB6">
              <w:t>Kiến thức</w:t>
            </w:r>
          </w:p>
        </w:tc>
        <w:tc>
          <w:tcPr>
            <w:tcW w:w="612" w:type="pct"/>
            <w:tcBorders>
              <w:top w:val="single" w:sz="4" w:space="0" w:color="auto"/>
              <w:left w:val="single" w:sz="4" w:space="0" w:color="auto"/>
              <w:bottom w:val="single" w:sz="4" w:space="0" w:color="auto"/>
              <w:right w:val="single" w:sz="4" w:space="0" w:color="auto"/>
            </w:tcBorders>
            <w:vAlign w:val="center"/>
            <w:hideMark/>
          </w:tcPr>
          <w:p w14:paraId="79D9ADFD" w14:textId="77777777" w:rsidR="00CE3067" w:rsidRPr="00026DB6" w:rsidRDefault="00CE3067" w:rsidP="00E4603C">
            <w:pPr>
              <w:widowControl w:val="0"/>
            </w:pPr>
            <w:r w:rsidRPr="00026DB6">
              <w:t>CLO 1.1</w:t>
            </w:r>
          </w:p>
        </w:tc>
        <w:tc>
          <w:tcPr>
            <w:tcW w:w="2273" w:type="pct"/>
            <w:tcBorders>
              <w:top w:val="single" w:sz="4" w:space="0" w:color="auto"/>
              <w:left w:val="single" w:sz="4" w:space="0" w:color="auto"/>
              <w:bottom w:val="single" w:sz="4" w:space="0" w:color="auto"/>
              <w:right w:val="single" w:sz="4" w:space="0" w:color="auto"/>
            </w:tcBorders>
          </w:tcPr>
          <w:p w14:paraId="2EF4CECD" w14:textId="664118C1" w:rsidR="00CE3067" w:rsidRPr="00345332" w:rsidRDefault="003A4324" w:rsidP="00345332">
            <w:pPr>
              <w:widowControl w:val="0"/>
              <w:spacing w:before="60" w:after="40" w:line="288" w:lineRule="auto"/>
              <w:jc w:val="both"/>
              <w:rPr>
                <w:bCs/>
                <w:lang w:val="it-IT"/>
              </w:rPr>
            </w:pPr>
            <w:r>
              <w:rPr>
                <w:bCs/>
                <w:lang w:val="it-IT"/>
              </w:rPr>
              <w:t>Có hiểu biết về công nghệ Blockchain, vận dụng kiến thức thiết kế Blockchain với cấu trúc các khối trên cơ sở thuật toán đồng thuận.</w:t>
            </w:r>
          </w:p>
        </w:tc>
        <w:tc>
          <w:tcPr>
            <w:tcW w:w="1114" w:type="pct"/>
            <w:tcBorders>
              <w:top w:val="single" w:sz="4" w:space="0" w:color="auto"/>
              <w:left w:val="single" w:sz="4" w:space="0" w:color="auto"/>
              <w:bottom w:val="single" w:sz="4" w:space="0" w:color="auto"/>
              <w:right w:val="single" w:sz="4" w:space="0" w:color="auto"/>
            </w:tcBorders>
          </w:tcPr>
          <w:p w14:paraId="00AE6D1C" w14:textId="5B5F7BA3" w:rsidR="00CE3067" w:rsidRPr="00026DB6" w:rsidRDefault="00A73D31" w:rsidP="00A73D31">
            <w:pPr>
              <w:widowControl w:val="0"/>
              <w:jc w:val="center"/>
            </w:pPr>
            <w:r>
              <w:t>2</w:t>
            </w:r>
          </w:p>
        </w:tc>
      </w:tr>
      <w:tr w:rsidR="00CE3067" w:rsidRPr="00026DB6" w14:paraId="20F830F8" w14:textId="77777777" w:rsidTr="009F6BF4">
        <w:tc>
          <w:tcPr>
            <w:tcW w:w="1000" w:type="pct"/>
            <w:vMerge/>
            <w:tcBorders>
              <w:left w:val="single" w:sz="4" w:space="0" w:color="auto"/>
              <w:right w:val="single" w:sz="4" w:space="0" w:color="auto"/>
            </w:tcBorders>
            <w:vAlign w:val="center"/>
          </w:tcPr>
          <w:p w14:paraId="1711FCB1" w14:textId="77777777" w:rsidR="00CE3067" w:rsidRPr="00026DB6" w:rsidRDefault="00CE3067" w:rsidP="00E4603C">
            <w:pPr>
              <w:widowControl w:val="0"/>
              <w:jc w:val="center"/>
            </w:pPr>
          </w:p>
        </w:tc>
        <w:tc>
          <w:tcPr>
            <w:tcW w:w="612" w:type="pct"/>
            <w:tcBorders>
              <w:top w:val="single" w:sz="4" w:space="0" w:color="auto"/>
              <w:left w:val="single" w:sz="4" w:space="0" w:color="auto"/>
              <w:bottom w:val="single" w:sz="4" w:space="0" w:color="auto"/>
              <w:right w:val="single" w:sz="4" w:space="0" w:color="auto"/>
            </w:tcBorders>
            <w:vAlign w:val="center"/>
          </w:tcPr>
          <w:p w14:paraId="2817DD9B" w14:textId="77777777" w:rsidR="00CE3067" w:rsidRPr="00026DB6" w:rsidRDefault="00CE3067" w:rsidP="00E4603C">
            <w:pPr>
              <w:widowControl w:val="0"/>
            </w:pPr>
            <w:r w:rsidRPr="00026DB6">
              <w:t>CLO 1.2</w:t>
            </w:r>
          </w:p>
        </w:tc>
        <w:tc>
          <w:tcPr>
            <w:tcW w:w="2273" w:type="pct"/>
            <w:tcBorders>
              <w:top w:val="single" w:sz="4" w:space="0" w:color="auto"/>
              <w:left w:val="single" w:sz="4" w:space="0" w:color="auto"/>
              <w:bottom w:val="single" w:sz="4" w:space="0" w:color="auto"/>
              <w:right w:val="single" w:sz="4" w:space="0" w:color="auto"/>
            </w:tcBorders>
          </w:tcPr>
          <w:p w14:paraId="369D4BD7" w14:textId="3A5C892F" w:rsidR="00CE3067" w:rsidRPr="003A4324" w:rsidRDefault="003A4324" w:rsidP="00345332">
            <w:pPr>
              <w:widowControl w:val="0"/>
              <w:spacing w:before="60" w:after="40" w:line="288" w:lineRule="auto"/>
              <w:jc w:val="both"/>
              <w:rPr>
                <w:bCs/>
              </w:rPr>
            </w:pPr>
            <w:r>
              <w:rPr>
                <w:bCs/>
                <w:lang w:val="it-IT"/>
              </w:rPr>
              <w:t xml:space="preserve">Sử dụng thành thạo nền tảng phổ biến </w:t>
            </w:r>
            <w:r w:rsidRPr="00BB3966">
              <w:t>Ethereum, Hyperledger Fabric, Corda</w:t>
            </w:r>
            <w:r>
              <w:t>, … phát triển ứng dụng Blockchain.</w:t>
            </w:r>
          </w:p>
        </w:tc>
        <w:tc>
          <w:tcPr>
            <w:tcW w:w="1114" w:type="pct"/>
            <w:tcBorders>
              <w:top w:val="single" w:sz="4" w:space="0" w:color="auto"/>
              <w:left w:val="single" w:sz="4" w:space="0" w:color="auto"/>
              <w:bottom w:val="single" w:sz="4" w:space="0" w:color="auto"/>
              <w:right w:val="single" w:sz="4" w:space="0" w:color="auto"/>
            </w:tcBorders>
          </w:tcPr>
          <w:p w14:paraId="4B734A5A" w14:textId="14DB19BB" w:rsidR="00CE3067" w:rsidRPr="00026DB6" w:rsidRDefault="00A73D31" w:rsidP="00A73D31">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CE3067" w:rsidRPr="00026DB6" w14:paraId="52728249" w14:textId="77777777" w:rsidTr="009F6BF4">
        <w:trPr>
          <w:trHeight w:val="289"/>
        </w:trPr>
        <w:tc>
          <w:tcPr>
            <w:tcW w:w="1000" w:type="pct"/>
            <w:vMerge/>
            <w:tcBorders>
              <w:left w:val="single" w:sz="4" w:space="0" w:color="auto"/>
              <w:right w:val="single" w:sz="4" w:space="0" w:color="auto"/>
            </w:tcBorders>
            <w:vAlign w:val="center"/>
          </w:tcPr>
          <w:p w14:paraId="6C7B5E80" w14:textId="77777777" w:rsidR="00CE3067" w:rsidRPr="00026DB6" w:rsidRDefault="00CE3067" w:rsidP="00E4603C">
            <w:pPr>
              <w:widowControl w:val="0"/>
              <w:jc w:val="center"/>
            </w:pPr>
          </w:p>
        </w:tc>
        <w:tc>
          <w:tcPr>
            <w:tcW w:w="612" w:type="pct"/>
            <w:tcBorders>
              <w:top w:val="single" w:sz="4" w:space="0" w:color="auto"/>
              <w:left w:val="single" w:sz="4" w:space="0" w:color="auto"/>
              <w:bottom w:val="single" w:sz="4" w:space="0" w:color="auto"/>
              <w:right w:val="single" w:sz="4" w:space="0" w:color="auto"/>
            </w:tcBorders>
            <w:vAlign w:val="center"/>
          </w:tcPr>
          <w:p w14:paraId="53E54E7B" w14:textId="179ED7E3" w:rsidR="00CE3067" w:rsidRPr="00CE3067" w:rsidRDefault="00CE3067" w:rsidP="00E4603C">
            <w:pPr>
              <w:widowControl w:val="0"/>
            </w:pPr>
            <w:r w:rsidRPr="00026DB6">
              <w:t>CLO 1.</w:t>
            </w:r>
            <w:r>
              <w:t>3</w:t>
            </w:r>
          </w:p>
        </w:tc>
        <w:tc>
          <w:tcPr>
            <w:tcW w:w="2273" w:type="pct"/>
            <w:tcBorders>
              <w:top w:val="single" w:sz="4" w:space="0" w:color="auto"/>
              <w:left w:val="single" w:sz="4" w:space="0" w:color="auto"/>
              <w:bottom w:val="single" w:sz="4" w:space="0" w:color="auto"/>
              <w:right w:val="single" w:sz="4" w:space="0" w:color="auto"/>
            </w:tcBorders>
          </w:tcPr>
          <w:p w14:paraId="1F00B9CD" w14:textId="294574CD" w:rsidR="00CE3067" w:rsidRPr="00345332" w:rsidRDefault="003A4324" w:rsidP="00345332">
            <w:pPr>
              <w:widowControl w:val="0"/>
              <w:spacing w:before="60" w:after="40" w:line="288" w:lineRule="auto"/>
              <w:jc w:val="both"/>
              <w:rPr>
                <w:bCs/>
                <w:lang w:val="it-IT"/>
              </w:rPr>
            </w:pPr>
            <w:r>
              <w:t>Sử dụng thành thạo ngôn ngữ lập trình, công cụ và thư viện phát triển Blockchain với hợp đồng thông minh.</w:t>
            </w:r>
          </w:p>
        </w:tc>
        <w:tc>
          <w:tcPr>
            <w:tcW w:w="1114" w:type="pct"/>
            <w:tcBorders>
              <w:top w:val="single" w:sz="4" w:space="0" w:color="auto"/>
              <w:left w:val="single" w:sz="4" w:space="0" w:color="auto"/>
              <w:bottom w:val="single" w:sz="4" w:space="0" w:color="auto"/>
              <w:right w:val="single" w:sz="4" w:space="0" w:color="auto"/>
            </w:tcBorders>
          </w:tcPr>
          <w:p w14:paraId="79E49D46" w14:textId="000732FB" w:rsidR="00CE3067" w:rsidRPr="00026DB6" w:rsidRDefault="00A73D31" w:rsidP="00A73D31">
            <w:pPr>
              <w:widowControl w:val="0"/>
              <w:jc w:val="center"/>
            </w:pPr>
            <w:r>
              <w:t>3</w:t>
            </w:r>
          </w:p>
        </w:tc>
      </w:tr>
      <w:tr w:rsidR="00CE3067" w:rsidRPr="00026DB6" w14:paraId="4A4DA479" w14:textId="77777777" w:rsidTr="009F6BF4">
        <w:trPr>
          <w:trHeight w:val="289"/>
        </w:trPr>
        <w:tc>
          <w:tcPr>
            <w:tcW w:w="1000" w:type="pct"/>
            <w:vMerge/>
            <w:tcBorders>
              <w:left w:val="single" w:sz="4" w:space="0" w:color="auto"/>
              <w:right w:val="single" w:sz="4" w:space="0" w:color="auto"/>
            </w:tcBorders>
            <w:vAlign w:val="center"/>
          </w:tcPr>
          <w:p w14:paraId="5FD42D98" w14:textId="77777777" w:rsidR="00CE3067" w:rsidRPr="00026DB6" w:rsidRDefault="00CE3067" w:rsidP="00E4603C">
            <w:pPr>
              <w:widowControl w:val="0"/>
              <w:jc w:val="center"/>
            </w:pPr>
          </w:p>
        </w:tc>
        <w:tc>
          <w:tcPr>
            <w:tcW w:w="612" w:type="pct"/>
            <w:tcBorders>
              <w:top w:val="single" w:sz="4" w:space="0" w:color="auto"/>
              <w:left w:val="single" w:sz="4" w:space="0" w:color="auto"/>
              <w:bottom w:val="single" w:sz="4" w:space="0" w:color="auto"/>
              <w:right w:val="single" w:sz="4" w:space="0" w:color="auto"/>
            </w:tcBorders>
            <w:vAlign w:val="center"/>
          </w:tcPr>
          <w:p w14:paraId="69E5F988" w14:textId="282646CA" w:rsidR="00CE3067" w:rsidRPr="00CE3067" w:rsidRDefault="00CE3067" w:rsidP="00E4603C">
            <w:pPr>
              <w:widowControl w:val="0"/>
            </w:pPr>
            <w:r w:rsidRPr="00026DB6">
              <w:t>CLO 1.</w:t>
            </w:r>
            <w:r>
              <w:t>4</w:t>
            </w:r>
          </w:p>
        </w:tc>
        <w:tc>
          <w:tcPr>
            <w:tcW w:w="2273" w:type="pct"/>
            <w:tcBorders>
              <w:top w:val="single" w:sz="4" w:space="0" w:color="auto"/>
              <w:left w:val="single" w:sz="4" w:space="0" w:color="auto"/>
              <w:bottom w:val="single" w:sz="4" w:space="0" w:color="auto"/>
              <w:right w:val="single" w:sz="4" w:space="0" w:color="auto"/>
            </w:tcBorders>
          </w:tcPr>
          <w:p w14:paraId="36A2C407" w14:textId="637153CF" w:rsidR="00CE3067" w:rsidRPr="00345332" w:rsidRDefault="003A4324" w:rsidP="00345332">
            <w:pPr>
              <w:widowControl w:val="0"/>
              <w:spacing w:before="60" w:after="40" w:line="288" w:lineRule="auto"/>
              <w:jc w:val="both"/>
              <w:rPr>
                <w:bCs/>
                <w:lang w:val="it-IT"/>
              </w:rPr>
            </w:pPr>
            <w:r>
              <w:rPr>
                <w:bCs/>
                <w:lang w:val="it-IT"/>
              </w:rPr>
              <w:t>Bảo mật ứng dụng Blockchain.</w:t>
            </w:r>
          </w:p>
        </w:tc>
        <w:tc>
          <w:tcPr>
            <w:tcW w:w="1114" w:type="pct"/>
            <w:tcBorders>
              <w:top w:val="single" w:sz="4" w:space="0" w:color="auto"/>
              <w:left w:val="single" w:sz="4" w:space="0" w:color="auto"/>
              <w:bottom w:val="single" w:sz="4" w:space="0" w:color="auto"/>
              <w:right w:val="single" w:sz="4" w:space="0" w:color="auto"/>
            </w:tcBorders>
          </w:tcPr>
          <w:p w14:paraId="1D47106B" w14:textId="3476D381" w:rsidR="00CE3067" w:rsidRPr="00026DB6" w:rsidRDefault="00A73D31" w:rsidP="00A73D31">
            <w:pPr>
              <w:widowControl w:val="0"/>
              <w:jc w:val="center"/>
            </w:pPr>
            <w:r>
              <w:t>3</w:t>
            </w:r>
          </w:p>
        </w:tc>
      </w:tr>
      <w:tr w:rsidR="00CE3067" w:rsidRPr="00026DB6" w14:paraId="36428804" w14:textId="77777777" w:rsidTr="009F6BF4">
        <w:tc>
          <w:tcPr>
            <w:tcW w:w="1000" w:type="pct"/>
            <w:vMerge w:val="restart"/>
            <w:tcBorders>
              <w:top w:val="single" w:sz="4" w:space="0" w:color="auto"/>
              <w:left w:val="single" w:sz="4" w:space="0" w:color="auto"/>
              <w:right w:val="single" w:sz="4" w:space="0" w:color="auto"/>
            </w:tcBorders>
            <w:vAlign w:val="center"/>
          </w:tcPr>
          <w:p w14:paraId="0DFD0E1A" w14:textId="77777777" w:rsidR="00CE3067" w:rsidRPr="00026DB6" w:rsidRDefault="00CE3067" w:rsidP="00E4603C">
            <w:pPr>
              <w:widowControl w:val="0"/>
              <w:jc w:val="center"/>
            </w:pPr>
            <w:r w:rsidRPr="00026DB6">
              <w:t xml:space="preserve">CG2 </w:t>
            </w:r>
          </w:p>
          <w:p w14:paraId="4012BE48" w14:textId="77777777" w:rsidR="00CE3067" w:rsidRPr="00026DB6" w:rsidRDefault="00CE3067" w:rsidP="00E4603C">
            <w:pPr>
              <w:widowControl w:val="0"/>
              <w:jc w:val="center"/>
            </w:pPr>
            <w:r w:rsidRPr="00026DB6">
              <w:t>Kỹ năng</w:t>
            </w:r>
          </w:p>
        </w:tc>
        <w:tc>
          <w:tcPr>
            <w:tcW w:w="612" w:type="pct"/>
            <w:tcBorders>
              <w:top w:val="single" w:sz="4" w:space="0" w:color="auto"/>
              <w:left w:val="single" w:sz="4" w:space="0" w:color="auto"/>
              <w:bottom w:val="single" w:sz="4" w:space="0" w:color="auto"/>
              <w:right w:val="single" w:sz="4" w:space="0" w:color="auto"/>
            </w:tcBorders>
            <w:vAlign w:val="center"/>
            <w:hideMark/>
          </w:tcPr>
          <w:p w14:paraId="2A1AAAE5" w14:textId="77777777" w:rsidR="00CE3067" w:rsidRPr="00026DB6" w:rsidRDefault="00CE3067" w:rsidP="00E4603C">
            <w:pPr>
              <w:widowControl w:val="0"/>
            </w:pPr>
            <w:r w:rsidRPr="00026DB6">
              <w:t>CLO 2.1</w:t>
            </w:r>
          </w:p>
        </w:tc>
        <w:tc>
          <w:tcPr>
            <w:tcW w:w="2273" w:type="pct"/>
            <w:tcBorders>
              <w:top w:val="single" w:sz="4" w:space="0" w:color="auto"/>
              <w:left w:val="single" w:sz="4" w:space="0" w:color="auto"/>
              <w:bottom w:val="single" w:sz="4" w:space="0" w:color="auto"/>
              <w:right w:val="single" w:sz="4" w:space="0" w:color="auto"/>
            </w:tcBorders>
          </w:tcPr>
          <w:p w14:paraId="5C1AEBC1" w14:textId="484A5063" w:rsidR="00CE3067" w:rsidRPr="00345332" w:rsidRDefault="006D2D95" w:rsidP="00345332">
            <w:pPr>
              <w:widowControl w:val="0"/>
              <w:spacing w:before="60" w:after="40" w:line="288" w:lineRule="auto"/>
              <w:jc w:val="both"/>
              <w:rPr>
                <w:bCs/>
                <w:lang w:val="it-IT"/>
              </w:rPr>
            </w:pPr>
            <w:r>
              <w:rPr>
                <w:bCs/>
                <w:lang w:val="it-IT"/>
              </w:rPr>
              <w:t>Kỹ năng thiết kế Blockchain với thuật toán đồng thuận</w:t>
            </w:r>
            <w:r>
              <w:t xml:space="preserve">. </w:t>
            </w:r>
          </w:p>
        </w:tc>
        <w:tc>
          <w:tcPr>
            <w:tcW w:w="1114" w:type="pct"/>
            <w:tcBorders>
              <w:top w:val="single" w:sz="4" w:space="0" w:color="auto"/>
              <w:left w:val="single" w:sz="4" w:space="0" w:color="auto"/>
              <w:bottom w:val="single" w:sz="4" w:space="0" w:color="auto"/>
              <w:right w:val="single" w:sz="4" w:space="0" w:color="auto"/>
            </w:tcBorders>
          </w:tcPr>
          <w:p w14:paraId="0FD33FC8" w14:textId="4ECB9B30" w:rsidR="00CE3067" w:rsidRPr="00026DB6" w:rsidRDefault="00A73D31" w:rsidP="00A73D31">
            <w:pPr>
              <w:jc w:val="center"/>
            </w:pPr>
            <w:r>
              <w:t>4</w:t>
            </w:r>
          </w:p>
        </w:tc>
      </w:tr>
      <w:tr w:rsidR="00CE3067" w:rsidRPr="00026DB6" w14:paraId="07409B60" w14:textId="77777777" w:rsidTr="009F6BF4">
        <w:tc>
          <w:tcPr>
            <w:tcW w:w="1000" w:type="pct"/>
            <w:vMerge/>
            <w:tcBorders>
              <w:left w:val="single" w:sz="4" w:space="0" w:color="auto"/>
              <w:right w:val="single" w:sz="4" w:space="0" w:color="auto"/>
            </w:tcBorders>
            <w:vAlign w:val="center"/>
          </w:tcPr>
          <w:p w14:paraId="3168C950" w14:textId="77777777" w:rsidR="00CE3067" w:rsidRPr="00026DB6" w:rsidRDefault="00CE3067" w:rsidP="00E4603C">
            <w:pPr>
              <w:widowControl w:val="0"/>
              <w:jc w:val="center"/>
            </w:pPr>
          </w:p>
        </w:tc>
        <w:tc>
          <w:tcPr>
            <w:tcW w:w="612" w:type="pct"/>
            <w:tcBorders>
              <w:top w:val="single" w:sz="4" w:space="0" w:color="auto"/>
              <w:left w:val="single" w:sz="4" w:space="0" w:color="auto"/>
              <w:bottom w:val="single" w:sz="4" w:space="0" w:color="auto"/>
              <w:right w:val="single" w:sz="4" w:space="0" w:color="auto"/>
            </w:tcBorders>
            <w:vAlign w:val="center"/>
            <w:hideMark/>
          </w:tcPr>
          <w:p w14:paraId="1BFFBCF5" w14:textId="77777777" w:rsidR="00CE3067" w:rsidRPr="00026DB6" w:rsidRDefault="00CE3067" w:rsidP="00E4603C">
            <w:pPr>
              <w:widowControl w:val="0"/>
            </w:pPr>
            <w:r w:rsidRPr="00026DB6">
              <w:t>CLO 2.2</w:t>
            </w:r>
          </w:p>
        </w:tc>
        <w:tc>
          <w:tcPr>
            <w:tcW w:w="2273" w:type="pct"/>
            <w:tcBorders>
              <w:top w:val="single" w:sz="4" w:space="0" w:color="auto"/>
              <w:left w:val="single" w:sz="4" w:space="0" w:color="auto"/>
              <w:bottom w:val="single" w:sz="4" w:space="0" w:color="auto"/>
              <w:right w:val="single" w:sz="4" w:space="0" w:color="auto"/>
            </w:tcBorders>
          </w:tcPr>
          <w:p w14:paraId="3D00D400" w14:textId="089B11BE" w:rsidR="00CE3067" w:rsidRPr="00345332" w:rsidRDefault="006D2D95" w:rsidP="00345332">
            <w:pPr>
              <w:widowControl w:val="0"/>
              <w:spacing w:before="60" w:after="40" w:line="288" w:lineRule="auto"/>
              <w:jc w:val="both"/>
              <w:rPr>
                <w:bCs/>
                <w:lang w:val="it-IT"/>
              </w:rPr>
            </w:pPr>
            <w:r>
              <w:rPr>
                <w:bCs/>
                <w:lang w:val="it-IT"/>
              </w:rPr>
              <w:t xml:space="preserve">Kỹ năng phát triển ứng dụng Blockchain trên nền tảng </w:t>
            </w:r>
            <w:r w:rsidRPr="00BB3966">
              <w:t>Ethereum, Hyperledger Fabric, Corda</w:t>
            </w:r>
          </w:p>
        </w:tc>
        <w:tc>
          <w:tcPr>
            <w:tcW w:w="1114" w:type="pct"/>
            <w:tcBorders>
              <w:top w:val="single" w:sz="4" w:space="0" w:color="auto"/>
              <w:left w:val="single" w:sz="4" w:space="0" w:color="auto"/>
              <w:bottom w:val="single" w:sz="4" w:space="0" w:color="auto"/>
              <w:right w:val="single" w:sz="4" w:space="0" w:color="auto"/>
            </w:tcBorders>
          </w:tcPr>
          <w:p w14:paraId="63D1EB66" w14:textId="104F570F" w:rsidR="00CE3067" w:rsidRPr="00026DB6" w:rsidRDefault="00A73D31" w:rsidP="00A73D31">
            <w:pPr>
              <w:jc w:val="center"/>
            </w:pPr>
            <w:r>
              <w:t>4</w:t>
            </w:r>
          </w:p>
        </w:tc>
      </w:tr>
      <w:tr w:rsidR="00CE3067" w:rsidRPr="00026DB6" w14:paraId="7647F377" w14:textId="77777777" w:rsidTr="009F6BF4">
        <w:tc>
          <w:tcPr>
            <w:tcW w:w="1000" w:type="pct"/>
            <w:vMerge/>
            <w:tcBorders>
              <w:left w:val="single" w:sz="4" w:space="0" w:color="auto"/>
              <w:right w:val="single" w:sz="4" w:space="0" w:color="auto"/>
            </w:tcBorders>
            <w:vAlign w:val="center"/>
          </w:tcPr>
          <w:p w14:paraId="35184A52" w14:textId="77777777" w:rsidR="00CE3067" w:rsidRPr="00026DB6" w:rsidRDefault="00CE3067" w:rsidP="00E4603C">
            <w:pPr>
              <w:widowControl w:val="0"/>
              <w:jc w:val="center"/>
            </w:pPr>
          </w:p>
        </w:tc>
        <w:tc>
          <w:tcPr>
            <w:tcW w:w="612" w:type="pct"/>
            <w:tcBorders>
              <w:top w:val="single" w:sz="4" w:space="0" w:color="auto"/>
              <w:left w:val="single" w:sz="4" w:space="0" w:color="auto"/>
              <w:bottom w:val="single" w:sz="4" w:space="0" w:color="auto"/>
              <w:right w:val="single" w:sz="4" w:space="0" w:color="auto"/>
            </w:tcBorders>
            <w:vAlign w:val="center"/>
          </w:tcPr>
          <w:p w14:paraId="7FE7EF5F" w14:textId="5B092E05" w:rsidR="00CE3067" w:rsidRPr="00CE3067" w:rsidRDefault="00CE3067" w:rsidP="00E4603C">
            <w:pPr>
              <w:widowControl w:val="0"/>
            </w:pPr>
            <w:r w:rsidRPr="00026DB6">
              <w:t xml:space="preserve">CLO </w:t>
            </w:r>
            <w:r>
              <w:t>2</w:t>
            </w:r>
            <w:r w:rsidRPr="00026DB6">
              <w:t>.</w:t>
            </w:r>
            <w:r>
              <w:t>3</w:t>
            </w:r>
          </w:p>
        </w:tc>
        <w:tc>
          <w:tcPr>
            <w:tcW w:w="2273" w:type="pct"/>
            <w:tcBorders>
              <w:top w:val="single" w:sz="4" w:space="0" w:color="auto"/>
              <w:left w:val="single" w:sz="4" w:space="0" w:color="auto"/>
              <w:bottom w:val="single" w:sz="4" w:space="0" w:color="auto"/>
              <w:right w:val="single" w:sz="4" w:space="0" w:color="auto"/>
            </w:tcBorders>
          </w:tcPr>
          <w:p w14:paraId="7FD70991" w14:textId="72516898" w:rsidR="00CE3067" w:rsidRPr="00345332" w:rsidRDefault="006D2D95" w:rsidP="00345332">
            <w:pPr>
              <w:widowControl w:val="0"/>
              <w:spacing w:before="60" w:after="40" w:line="288" w:lineRule="auto"/>
              <w:jc w:val="both"/>
              <w:rPr>
                <w:bCs/>
                <w:lang w:val="it-IT"/>
              </w:rPr>
            </w:pPr>
            <w:r>
              <w:t>Kỹ năng sử dụng ngôn ngữ, thư viện để phát triển Blockchain với hợp đồng thông minh.</w:t>
            </w:r>
          </w:p>
        </w:tc>
        <w:tc>
          <w:tcPr>
            <w:tcW w:w="1114" w:type="pct"/>
            <w:tcBorders>
              <w:top w:val="single" w:sz="4" w:space="0" w:color="auto"/>
              <w:left w:val="single" w:sz="4" w:space="0" w:color="auto"/>
              <w:bottom w:val="single" w:sz="4" w:space="0" w:color="auto"/>
              <w:right w:val="single" w:sz="4" w:space="0" w:color="auto"/>
            </w:tcBorders>
          </w:tcPr>
          <w:p w14:paraId="7796FBD4" w14:textId="49EC7B9F" w:rsidR="00CE3067" w:rsidRPr="00026DB6" w:rsidRDefault="00A73D31" w:rsidP="00A73D31">
            <w:pPr>
              <w:jc w:val="center"/>
            </w:pPr>
            <w:r>
              <w:t>4</w:t>
            </w:r>
          </w:p>
        </w:tc>
      </w:tr>
      <w:tr w:rsidR="00CE3067" w:rsidRPr="00026DB6" w14:paraId="2150B75C" w14:textId="77777777" w:rsidTr="009F6BF4">
        <w:tc>
          <w:tcPr>
            <w:tcW w:w="1000" w:type="pct"/>
            <w:vMerge/>
            <w:tcBorders>
              <w:left w:val="single" w:sz="4" w:space="0" w:color="auto"/>
              <w:right w:val="single" w:sz="4" w:space="0" w:color="auto"/>
            </w:tcBorders>
            <w:vAlign w:val="center"/>
          </w:tcPr>
          <w:p w14:paraId="41541B62" w14:textId="77777777" w:rsidR="00CE3067" w:rsidRPr="00026DB6" w:rsidRDefault="00CE3067" w:rsidP="00E4603C">
            <w:pPr>
              <w:widowControl w:val="0"/>
              <w:jc w:val="center"/>
            </w:pPr>
          </w:p>
        </w:tc>
        <w:tc>
          <w:tcPr>
            <w:tcW w:w="612" w:type="pct"/>
            <w:tcBorders>
              <w:top w:val="single" w:sz="4" w:space="0" w:color="auto"/>
              <w:left w:val="single" w:sz="4" w:space="0" w:color="auto"/>
              <w:bottom w:val="single" w:sz="4" w:space="0" w:color="auto"/>
              <w:right w:val="single" w:sz="4" w:space="0" w:color="auto"/>
            </w:tcBorders>
            <w:vAlign w:val="center"/>
          </w:tcPr>
          <w:p w14:paraId="52AB61E1" w14:textId="5DAB84FE" w:rsidR="00CE3067" w:rsidRPr="00CE3067" w:rsidRDefault="00CE3067" w:rsidP="00E4603C">
            <w:pPr>
              <w:widowControl w:val="0"/>
            </w:pPr>
            <w:r w:rsidRPr="00026DB6">
              <w:t xml:space="preserve">CLO </w:t>
            </w:r>
            <w:r>
              <w:t>2</w:t>
            </w:r>
            <w:r w:rsidRPr="00026DB6">
              <w:t>.</w:t>
            </w:r>
            <w:r>
              <w:t>4</w:t>
            </w:r>
          </w:p>
        </w:tc>
        <w:tc>
          <w:tcPr>
            <w:tcW w:w="2273" w:type="pct"/>
            <w:tcBorders>
              <w:top w:val="single" w:sz="4" w:space="0" w:color="auto"/>
              <w:left w:val="single" w:sz="4" w:space="0" w:color="auto"/>
              <w:bottom w:val="single" w:sz="4" w:space="0" w:color="auto"/>
              <w:right w:val="single" w:sz="4" w:space="0" w:color="auto"/>
            </w:tcBorders>
          </w:tcPr>
          <w:p w14:paraId="13D6E86E" w14:textId="02C7AB38" w:rsidR="00CE3067" w:rsidRPr="00345332" w:rsidRDefault="006D2D95" w:rsidP="00345332">
            <w:pPr>
              <w:widowControl w:val="0"/>
              <w:spacing w:before="60" w:after="40" w:line="288" w:lineRule="auto"/>
              <w:jc w:val="both"/>
              <w:rPr>
                <w:bCs/>
                <w:lang w:val="it-IT"/>
              </w:rPr>
            </w:pPr>
            <w:r>
              <w:t>Kỹ năng bảo mật Blockchain.</w:t>
            </w:r>
          </w:p>
        </w:tc>
        <w:tc>
          <w:tcPr>
            <w:tcW w:w="1114" w:type="pct"/>
            <w:tcBorders>
              <w:top w:val="single" w:sz="4" w:space="0" w:color="auto"/>
              <w:left w:val="single" w:sz="4" w:space="0" w:color="auto"/>
              <w:bottom w:val="single" w:sz="4" w:space="0" w:color="auto"/>
              <w:right w:val="single" w:sz="4" w:space="0" w:color="auto"/>
            </w:tcBorders>
          </w:tcPr>
          <w:p w14:paraId="369F88D2" w14:textId="42336D14" w:rsidR="00CE3067" w:rsidRPr="00026DB6" w:rsidRDefault="00A73D31" w:rsidP="00A73D31">
            <w:pPr>
              <w:jc w:val="center"/>
            </w:pPr>
            <w:r>
              <w:t>4</w:t>
            </w:r>
          </w:p>
        </w:tc>
      </w:tr>
      <w:tr w:rsidR="00875BC5" w:rsidRPr="00026DB6" w14:paraId="3A31FC46" w14:textId="77777777" w:rsidTr="009F6BF4">
        <w:tc>
          <w:tcPr>
            <w:tcW w:w="1000" w:type="pct"/>
            <w:vMerge w:val="restart"/>
            <w:tcBorders>
              <w:left w:val="single" w:sz="4" w:space="0" w:color="auto"/>
              <w:right w:val="single" w:sz="4" w:space="0" w:color="auto"/>
            </w:tcBorders>
            <w:vAlign w:val="center"/>
          </w:tcPr>
          <w:p w14:paraId="549553E4" w14:textId="77777777" w:rsidR="00875BC5" w:rsidRPr="00026DB6" w:rsidRDefault="00875BC5" w:rsidP="00875BC5">
            <w:pPr>
              <w:widowControl w:val="0"/>
              <w:jc w:val="center"/>
            </w:pPr>
            <w:r w:rsidRPr="00026DB6">
              <w:lastRenderedPageBreak/>
              <w:t xml:space="preserve">CG3 </w:t>
            </w:r>
          </w:p>
          <w:p w14:paraId="7FC03D7F" w14:textId="77777777" w:rsidR="00875BC5" w:rsidRPr="00026DB6" w:rsidRDefault="00875BC5" w:rsidP="00875BC5">
            <w:pPr>
              <w:widowControl w:val="0"/>
              <w:jc w:val="center"/>
            </w:pPr>
            <w:r w:rsidRPr="00026DB6">
              <w:t>Năng lực tự chủ, trách nhiệm</w:t>
            </w:r>
          </w:p>
        </w:tc>
        <w:tc>
          <w:tcPr>
            <w:tcW w:w="612" w:type="pct"/>
            <w:tcBorders>
              <w:top w:val="single" w:sz="4" w:space="0" w:color="auto"/>
              <w:left w:val="single" w:sz="4" w:space="0" w:color="auto"/>
              <w:bottom w:val="single" w:sz="4" w:space="0" w:color="auto"/>
              <w:right w:val="single" w:sz="4" w:space="0" w:color="auto"/>
            </w:tcBorders>
          </w:tcPr>
          <w:p w14:paraId="0D043204" w14:textId="59924302" w:rsidR="00875BC5" w:rsidRPr="00026DB6" w:rsidRDefault="00875BC5" w:rsidP="00875BC5">
            <w:pPr>
              <w:widowControl w:val="0"/>
            </w:pPr>
            <w:r w:rsidRPr="00345332">
              <w:t>CLO3.1 </w:t>
            </w:r>
          </w:p>
        </w:tc>
        <w:tc>
          <w:tcPr>
            <w:tcW w:w="2273" w:type="pct"/>
            <w:tcBorders>
              <w:top w:val="single" w:sz="4" w:space="0" w:color="auto"/>
              <w:left w:val="single" w:sz="4" w:space="0" w:color="auto"/>
              <w:bottom w:val="single" w:sz="4" w:space="0" w:color="auto"/>
              <w:right w:val="single" w:sz="4" w:space="0" w:color="auto"/>
            </w:tcBorders>
          </w:tcPr>
          <w:p w14:paraId="74FF871C" w14:textId="5B218E0C" w:rsidR="00875BC5" w:rsidRPr="00345332" w:rsidRDefault="00875BC5" w:rsidP="00345332">
            <w:pPr>
              <w:widowControl w:val="0"/>
              <w:spacing w:before="60" w:after="40" w:line="288" w:lineRule="auto"/>
              <w:jc w:val="both"/>
              <w:rPr>
                <w:bCs/>
                <w:lang w:val="it-IT"/>
              </w:rPr>
            </w:pPr>
            <w:r w:rsidRPr="00345332">
              <w:rPr>
                <w:bCs/>
                <w:lang w:val="it-IT"/>
              </w:rPr>
              <w:t>Có khả năng tự học tập, tự tìm hiểu tài liệu để hoàn thành các bài học và bài tập được giao. </w:t>
            </w:r>
          </w:p>
        </w:tc>
        <w:tc>
          <w:tcPr>
            <w:tcW w:w="1114" w:type="pct"/>
            <w:tcBorders>
              <w:top w:val="single" w:sz="4" w:space="0" w:color="auto"/>
              <w:left w:val="single" w:sz="4" w:space="0" w:color="auto"/>
              <w:bottom w:val="single" w:sz="4" w:space="0" w:color="auto"/>
              <w:right w:val="single" w:sz="4" w:space="0" w:color="auto"/>
            </w:tcBorders>
          </w:tcPr>
          <w:p w14:paraId="09EF3E34" w14:textId="7DD88D01" w:rsidR="00875BC5" w:rsidRPr="00875BC5" w:rsidRDefault="00875BC5" w:rsidP="00875BC5">
            <w:pPr>
              <w:jc w:val="center"/>
            </w:pPr>
            <w:r>
              <w:t>3</w:t>
            </w:r>
          </w:p>
        </w:tc>
      </w:tr>
      <w:tr w:rsidR="00875BC5" w:rsidRPr="00026DB6" w14:paraId="3E56C4BF" w14:textId="77777777" w:rsidTr="009F6BF4">
        <w:tc>
          <w:tcPr>
            <w:tcW w:w="1000" w:type="pct"/>
            <w:vMerge/>
            <w:tcBorders>
              <w:left w:val="single" w:sz="4" w:space="0" w:color="auto"/>
              <w:right w:val="single" w:sz="4" w:space="0" w:color="auto"/>
            </w:tcBorders>
          </w:tcPr>
          <w:p w14:paraId="2AA7E9CA" w14:textId="77777777" w:rsidR="00875BC5" w:rsidRPr="00026DB6" w:rsidRDefault="00875BC5" w:rsidP="00875BC5">
            <w:pPr>
              <w:widowControl w:val="0"/>
              <w:jc w:val="center"/>
            </w:pPr>
          </w:p>
        </w:tc>
        <w:tc>
          <w:tcPr>
            <w:tcW w:w="612" w:type="pct"/>
            <w:tcBorders>
              <w:top w:val="single" w:sz="4" w:space="0" w:color="auto"/>
              <w:left w:val="single" w:sz="4" w:space="0" w:color="auto"/>
              <w:bottom w:val="single" w:sz="4" w:space="0" w:color="auto"/>
              <w:right w:val="single" w:sz="4" w:space="0" w:color="auto"/>
            </w:tcBorders>
          </w:tcPr>
          <w:p w14:paraId="29D8EB8A" w14:textId="315358E6" w:rsidR="00875BC5" w:rsidRPr="00026DB6" w:rsidRDefault="00875BC5" w:rsidP="00875BC5">
            <w:pPr>
              <w:widowControl w:val="0"/>
            </w:pPr>
            <w:r w:rsidRPr="00345332">
              <w:t>CLO3.2 </w:t>
            </w:r>
          </w:p>
        </w:tc>
        <w:tc>
          <w:tcPr>
            <w:tcW w:w="2273" w:type="pct"/>
            <w:tcBorders>
              <w:top w:val="single" w:sz="4" w:space="0" w:color="auto"/>
              <w:left w:val="single" w:sz="4" w:space="0" w:color="auto"/>
              <w:bottom w:val="single" w:sz="4" w:space="0" w:color="auto"/>
              <w:right w:val="single" w:sz="4" w:space="0" w:color="auto"/>
            </w:tcBorders>
          </w:tcPr>
          <w:p w14:paraId="01D0D598" w14:textId="658630AA" w:rsidR="00875BC5" w:rsidRPr="00345332" w:rsidRDefault="00875BC5" w:rsidP="00345332">
            <w:pPr>
              <w:widowControl w:val="0"/>
              <w:spacing w:before="60" w:after="40" w:line="288" w:lineRule="auto"/>
              <w:jc w:val="both"/>
              <w:rPr>
                <w:bCs/>
                <w:lang w:val="it-IT"/>
              </w:rPr>
            </w:pPr>
            <w:r w:rsidRPr="00345332">
              <w:rPr>
                <w:bCs/>
                <w:lang w:val="it-IT"/>
              </w:rPr>
              <w:t>Có ý thức tổ chức kỷ luật lớp học, tuân thủ các nội quy lớp học, có tinh thần hợp tác và trách nhiệm cá nhân đối với các hoạt động được giảng viên giao. </w:t>
            </w:r>
          </w:p>
        </w:tc>
        <w:tc>
          <w:tcPr>
            <w:tcW w:w="1114" w:type="pct"/>
            <w:tcBorders>
              <w:top w:val="single" w:sz="4" w:space="0" w:color="auto"/>
              <w:left w:val="single" w:sz="4" w:space="0" w:color="auto"/>
              <w:bottom w:val="single" w:sz="4" w:space="0" w:color="auto"/>
              <w:right w:val="single" w:sz="4" w:space="0" w:color="auto"/>
            </w:tcBorders>
          </w:tcPr>
          <w:p w14:paraId="439ECE22" w14:textId="77A65EF7" w:rsidR="00875BC5" w:rsidRPr="00875BC5" w:rsidRDefault="00875BC5" w:rsidP="00875BC5">
            <w:pPr>
              <w:jc w:val="center"/>
            </w:pPr>
            <w:r>
              <w:t>3</w:t>
            </w:r>
          </w:p>
        </w:tc>
      </w:tr>
    </w:tbl>
    <w:p w14:paraId="2BFFFDE7" w14:textId="22F5F1E7" w:rsidR="00007F21" w:rsidRPr="00AB13C3" w:rsidRDefault="00007F21"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08588E86" w14:textId="048AFCC3" w:rsidR="004F5AAA" w:rsidRPr="004427C9" w:rsidRDefault="00085151" w:rsidP="004427C9">
      <w:pPr>
        <w:spacing w:before="60" w:after="40" w:line="288" w:lineRule="auto"/>
        <w:jc w:val="center"/>
        <w:rPr>
          <w:b/>
          <w:lang w:val="vi-VN"/>
        </w:rPr>
      </w:pPr>
      <w:r w:rsidRPr="00D83953">
        <w:rPr>
          <w:b/>
        </w:rPr>
        <w:t>Bảng 3. Đánh giá học phần</w:t>
      </w:r>
    </w:p>
    <w:tbl>
      <w:tblPr>
        <w:tblStyle w:val="TableGrid"/>
        <w:tblW w:w="9639" w:type="dxa"/>
        <w:tblInd w:w="-5" w:type="dxa"/>
        <w:tblLook w:val="04A0" w:firstRow="1" w:lastRow="0" w:firstColumn="1" w:lastColumn="0" w:noHBand="0" w:noVBand="1"/>
      </w:tblPr>
      <w:tblGrid>
        <w:gridCol w:w="1017"/>
        <w:gridCol w:w="2142"/>
        <w:gridCol w:w="1786"/>
        <w:gridCol w:w="938"/>
        <w:gridCol w:w="1756"/>
        <w:gridCol w:w="704"/>
        <w:gridCol w:w="1296"/>
      </w:tblGrid>
      <w:tr w:rsidR="009F6BF4" w:rsidRPr="00D83953" w14:paraId="5A4B67C0" w14:textId="77777777" w:rsidTr="009F6BF4">
        <w:tc>
          <w:tcPr>
            <w:tcW w:w="1017" w:type="dxa"/>
            <w:shd w:val="clear" w:color="auto" w:fill="DEEAF6" w:themeFill="accent1" w:themeFillTint="33"/>
          </w:tcPr>
          <w:p w14:paraId="006F728E" w14:textId="77777777" w:rsidR="003B6970" w:rsidRPr="00934D01" w:rsidRDefault="003B6970" w:rsidP="008867C6">
            <w:pPr>
              <w:tabs>
                <w:tab w:val="left" w:pos="720"/>
              </w:tabs>
              <w:spacing w:before="60" w:after="40" w:line="288" w:lineRule="auto"/>
              <w:jc w:val="center"/>
              <w:rPr>
                <w:b/>
              </w:rPr>
            </w:pPr>
            <w:r w:rsidRPr="00934D01">
              <w:rPr>
                <w:b/>
              </w:rPr>
              <w:t>Hình thức đánh giá</w:t>
            </w:r>
          </w:p>
        </w:tc>
        <w:tc>
          <w:tcPr>
            <w:tcW w:w="2259" w:type="dxa"/>
            <w:shd w:val="clear" w:color="auto" w:fill="DEEAF6" w:themeFill="accent1" w:themeFillTint="33"/>
          </w:tcPr>
          <w:p w14:paraId="4E8A673C" w14:textId="77777777" w:rsidR="003B6970" w:rsidRPr="00934D01" w:rsidRDefault="003B6970" w:rsidP="008867C6">
            <w:pPr>
              <w:tabs>
                <w:tab w:val="left" w:pos="720"/>
              </w:tabs>
              <w:spacing w:before="60" w:after="40" w:line="288" w:lineRule="auto"/>
              <w:jc w:val="center"/>
              <w:rPr>
                <w:b/>
              </w:rPr>
            </w:pPr>
            <w:r w:rsidRPr="00934D01">
              <w:rPr>
                <w:b/>
              </w:rPr>
              <w:t>Nội dung /</w:t>
            </w:r>
          </w:p>
          <w:p w14:paraId="2EA744BD" w14:textId="77777777" w:rsidR="003B6970" w:rsidRPr="00934D01" w:rsidRDefault="003B6970" w:rsidP="008867C6">
            <w:pPr>
              <w:tabs>
                <w:tab w:val="left" w:pos="720"/>
              </w:tabs>
              <w:spacing w:before="60" w:after="40" w:line="288" w:lineRule="auto"/>
              <w:jc w:val="center"/>
              <w:rPr>
                <w:b/>
              </w:rPr>
            </w:pPr>
            <w:r w:rsidRPr="00934D01">
              <w:rPr>
                <w:b/>
              </w:rPr>
              <w:t>Bài đánh giá</w:t>
            </w:r>
          </w:p>
        </w:tc>
        <w:tc>
          <w:tcPr>
            <w:tcW w:w="1871" w:type="dxa"/>
            <w:shd w:val="clear" w:color="auto" w:fill="DEEAF6" w:themeFill="accent1" w:themeFillTint="33"/>
            <w:vAlign w:val="center"/>
          </w:tcPr>
          <w:p w14:paraId="6204C0BA" w14:textId="77777777" w:rsidR="003B6970" w:rsidRPr="00934D01" w:rsidRDefault="003B6970" w:rsidP="008867C6">
            <w:pPr>
              <w:tabs>
                <w:tab w:val="left" w:pos="720"/>
              </w:tabs>
              <w:spacing w:before="60" w:after="40" w:line="288" w:lineRule="auto"/>
              <w:jc w:val="center"/>
              <w:rPr>
                <w:b/>
              </w:rPr>
            </w:pPr>
            <w:r w:rsidRPr="00934D01">
              <w:rPr>
                <w:b/>
              </w:rPr>
              <w:t>Thời điểm</w:t>
            </w:r>
          </w:p>
        </w:tc>
        <w:tc>
          <w:tcPr>
            <w:tcW w:w="949" w:type="dxa"/>
            <w:shd w:val="clear" w:color="auto" w:fill="DEEAF6" w:themeFill="accent1" w:themeFillTint="33"/>
            <w:vAlign w:val="center"/>
          </w:tcPr>
          <w:p w14:paraId="6B629701" w14:textId="77777777" w:rsidR="003B6970" w:rsidRPr="00934D01" w:rsidRDefault="003B6970" w:rsidP="008867C6">
            <w:pPr>
              <w:tabs>
                <w:tab w:val="left" w:pos="720"/>
              </w:tabs>
              <w:spacing w:before="60" w:after="40" w:line="288" w:lineRule="auto"/>
              <w:jc w:val="center"/>
              <w:rPr>
                <w:b/>
              </w:rPr>
            </w:pPr>
            <w:r w:rsidRPr="00934D01">
              <w:rPr>
                <w:b/>
              </w:rPr>
              <w:t>CLOs</w:t>
            </w:r>
          </w:p>
        </w:tc>
        <w:tc>
          <w:tcPr>
            <w:tcW w:w="1842" w:type="dxa"/>
            <w:shd w:val="clear" w:color="auto" w:fill="DEEAF6" w:themeFill="accent1" w:themeFillTint="33"/>
          </w:tcPr>
          <w:p w14:paraId="4047EFBC" w14:textId="77777777" w:rsidR="003B6970" w:rsidRPr="00934D01" w:rsidRDefault="003B6970" w:rsidP="008867C6">
            <w:pPr>
              <w:tabs>
                <w:tab w:val="left" w:pos="720"/>
              </w:tabs>
              <w:spacing w:before="60" w:after="40" w:line="288" w:lineRule="auto"/>
              <w:jc w:val="center"/>
              <w:rPr>
                <w:b/>
              </w:rPr>
            </w:pPr>
            <w:r w:rsidRPr="00934D01">
              <w:rPr>
                <w:b/>
              </w:rPr>
              <w:t xml:space="preserve">Công cụ và </w:t>
            </w:r>
          </w:p>
          <w:p w14:paraId="22C4C834" w14:textId="77777777" w:rsidR="003B6970" w:rsidRPr="00934D01" w:rsidRDefault="003B6970" w:rsidP="008867C6">
            <w:pPr>
              <w:tabs>
                <w:tab w:val="left" w:pos="720"/>
              </w:tabs>
              <w:spacing w:before="60" w:after="40" w:line="288" w:lineRule="auto"/>
              <w:jc w:val="center"/>
              <w:rPr>
                <w:b/>
              </w:rPr>
            </w:pPr>
            <w:r w:rsidRPr="00934D01">
              <w:rPr>
                <w:b/>
              </w:rPr>
              <w:t>tiêu chí đánh giá</w:t>
            </w:r>
          </w:p>
        </w:tc>
        <w:tc>
          <w:tcPr>
            <w:tcW w:w="709" w:type="dxa"/>
            <w:shd w:val="clear" w:color="auto" w:fill="DEEAF6" w:themeFill="accent1" w:themeFillTint="33"/>
          </w:tcPr>
          <w:p w14:paraId="7241429D" w14:textId="77777777" w:rsidR="003B6970" w:rsidRPr="00934D01" w:rsidRDefault="003B6970" w:rsidP="008867C6">
            <w:pPr>
              <w:tabs>
                <w:tab w:val="left" w:pos="720"/>
              </w:tabs>
              <w:spacing w:before="60" w:after="40" w:line="288" w:lineRule="auto"/>
              <w:jc w:val="center"/>
              <w:rPr>
                <w:b/>
              </w:rPr>
            </w:pPr>
            <w:r w:rsidRPr="00934D01">
              <w:rPr>
                <w:b/>
              </w:rPr>
              <w:t xml:space="preserve">Tỷ lệ </w:t>
            </w:r>
          </w:p>
          <w:p w14:paraId="4CA56510" w14:textId="77777777" w:rsidR="003B6970" w:rsidRPr="00934D01" w:rsidRDefault="003B6970" w:rsidP="008867C6">
            <w:pPr>
              <w:tabs>
                <w:tab w:val="left" w:pos="720"/>
              </w:tabs>
              <w:spacing w:before="60" w:after="40" w:line="288" w:lineRule="auto"/>
              <w:jc w:val="center"/>
              <w:rPr>
                <w:b/>
              </w:rPr>
            </w:pPr>
            <w:r w:rsidRPr="00934D01">
              <w:rPr>
                <w:b/>
              </w:rPr>
              <w:t>(%)</w:t>
            </w:r>
          </w:p>
        </w:tc>
        <w:tc>
          <w:tcPr>
            <w:tcW w:w="992" w:type="dxa"/>
            <w:shd w:val="clear" w:color="auto" w:fill="DEEAF6" w:themeFill="accent1" w:themeFillTint="33"/>
            <w:vAlign w:val="center"/>
          </w:tcPr>
          <w:p w14:paraId="0023038A" w14:textId="77777777" w:rsidR="003B6970" w:rsidRPr="00934D01" w:rsidRDefault="003B6970" w:rsidP="008867C6">
            <w:pPr>
              <w:tabs>
                <w:tab w:val="left" w:pos="720"/>
              </w:tabs>
              <w:spacing w:before="60" w:after="40" w:line="288" w:lineRule="auto"/>
              <w:jc w:val="center"/>
              <w:rPr>
                <w:b/>
              </w:rPr>
            </w:pPr>
            <w:r w:rsidRPr="00934D01">
              <w:rPr>
                <w:b/>
              </w:rPr>
              <w:t>CĐR/PLO của CTĐT</w:t>
            </w:r>
          </w:p>
        </w:tc>
      </w:tr>
      <w:tr w:rsidR="003B6970" w:rsidRPr="00383A0B" w14:paraId="1D6B63AE" w14:textId="77777777" w:rsidTr="009F6BF4">
        <w:tc>
          <w:tcPr>
            <w:tcW w:w="1017" w:type="dxa"/>
          </w:tcPr>
          <w:p w14:paraId="19D80772" w14:textId="77777777" w:rsidR="003B6970" w:rsidRPr="00383A0B" w:rsidRDefault="003B6970" w:rsidP="008867C6">
            <w:pPr>
              <w:tabs>
                <w:tab w:val="left" w:pos="720"/>
              </w:tabs>
              <w:spacing w:before="60" w:after="40" w:line="288" w:lineRule="auto"/>
              <w:jc w:val="center"/>
              <w:rPr>
                <w:bCs/>
              </w:rPr>
            </w:pPr>
            <w:r w:rsidRPr="00383A0B">
              <w:rPr>
                <w:bCs/>
              </w:rPr>
              <w:t>[1]</w:t>
            </w:r>
          </w:p>
        </w:tc>
        <w:tc>
          <w:tcPr>
            <w:tcW w:w="2259" w:type="dxa"/>
          </w:tcPr>
          <w:p w14:paraId="0FA26859" w14:textId="77777777" w:rsidR="003B6970" w:rsidRPr="00383A0B" w:rsidRDefault="003B6970" w:rsidP="008867C6">
            <w:pPr>
              <w:tabs>
                <w:tab w:val="left" w:pos="720"/>
              </w:tabs>
              <w:spacing w:before="60" w:after="40" w:line="288" w:lineRule="auto"/>
              <w:jc w:val="center"/>
              <w:rPr>
                <w:bCs/>
              </w:rPr>
            </w:pPr>
            <w:r w:rsidRPr="00383A0B">
              <w:rPr>
                <w:bCs/>
              </w:rPr>
              <w:t>[2]</w:t>
            </w:r>
          </w:p>
        </w:tc>
        <w:tc>
          <w:tcPr>
            <w:tcW w:w="1871" w:type="dxa"/>
          </w:tcPr>
          <w:p w14:paraId="6489E031" w14:textId="77777777" w:rsidR="003B6970" w:rsidRPr="00383A0B" w:rsidRDefault="003B6970" w:rsidP="008867C6">
            <w:pPr>
              <w:tabs>
                <w:tab w:val="left" w:pos="720"/>
              </w:tabs>
              <w:spacing w:before="60" w:after="40" w:line="288" w:lineRule="auto"/>
              <w:jc w:val="center"/>
              <w:rPr>
                <w:bCs/>
              </w:rPr>
            </w:pPr>
            <w:r w:rsidRPr="00383A0B">
              <w:rPr>
                <w:bCs/>
              </w:rPr>
              <w:t>[3]</w:t>
            </w:r>
          </w:p>
        </w:tc>
        <w:tc>
          <w:tcPr>
            <w:tcW w:w="949" w:type="dxa"/>
          </w:tcPr>
          <w:p w14:paraId="186AAB0B" w14:textId="77777777" w:rsidR="003B6970" w:rsidRPr="00383A0B" w:rsidRDefault="003B6970" w:rsidP="008867C6">
            <w:pPr>
              <w:tabs>
                <w:tab w:val="left" w:pos="720"/>
              </w:tabs>
              <w:spacing w:before="60" w:after="40" w:line="288" w:lineRule="auto"/>
              <w:jc w:val="center"/>
              <w:rPr>
                <w:bCs/>
              </w:rPr>
            </w:pPr>
            <w:r w:rsidRPr="00383A0B">
              <w:rPr>
                <w:bCs/>
              </w:rPr>
              <w:t>[4]</w:t>
            </w:r>
          </w:p>
        </w:tc>
        <w:tc>
          <w:tcPr>
            <w:tcW w:w="1842" w:type="dxa"/>
          </w:tcPr>
          <w:p w14:paraId="4F308668" w14:textId="77777777" w:rsidR="003B6970" w:rsidRPr="00383A0B" w:rsidRDefault="003B6970" w:rsidP="008867C6">
            <w:pPr>
              <w:tabs>
                <w:tab w:val="left" w:pos="720"/>
              </w:tabs>
              <w:spacing w:before="60" w:after="40" w:line="288" w:lineRule="auto"/>
              <w:jc w:val="center"/>
              <w:rPr>
                <w:bCs/>
              </w:rPr>
            </w:pPr>
            <w:r w:rsidRPr="00383A0B">
              <w:rPr>
                <w:bCs/>
              </w:rPr>
              <w:t>[5]</w:t>
            </w:r>
          </w:p>
        </w:tc>
        <w:tc>
          <w:tcPr>
            <w:tcW w:w="709" w:type="dxa"/>
            <w:vAlign w:val="center"/>
          </w:tcPr>
          <w:p w14:paraId="13A13394" w14:textId="77777777" w:rsidR="003B6970" w:rsidRPr="00383A0B" w:rsidRDefault="003B6970" w:rsidP="008867C6">
            <w:pPr>
              <w:tabs>
                <w:tab w:val="left" w:pos="720"/>
              </w:tabs>
              <w:spacing w:before="60" w:after="40" w:line="288" w:lineRule="auto"/>
              <w:jc w:val="center"/>
              <w:rPr>
                <w:bCs/>
              </w:rPr>
            </w:pPr>
            <w:r w:rsidRPr="00383A0B">
              <w:rPr>
                <w:bCs/>
              </w:rPr>
              <w:t>[6]</w:t>
            </w:r>
          </w:p>
        </w:tc>
        <w:tc>
          <w:tcPr>
            <w:tcW w:w="992" w:type="dxa"/>
          </w:tcPr>
          <w:p w14:paraId="2A44688B" w14:textId="77777777" w:rsidR="003B6970" w:rsidRPr="00383A0B" w:rsidRDefault="003B6970" w:rsidP="008867C6">
            <w:pPr>
              <w:tabs>
                <w:tab w:val="left" w:pos="720"/>
              </w:tabs>
              <w:spacing w:before="60" w:after="40" w:line="288" w:lineRule="auto"/>
              <w:jc w:val="center"/>
              <w:rPr>
                <w:bCs/>
              </w:rPr>
            </w:pPr>
            <w:r w:rsidRPr="00383A0B">
              <w:rPr>
                <w:bCs/>
              </w:rPr>
              <w:t>[7]</w:t>
            </w:r>
          </w:p>
        </w:tc>
      </w:tr>
      <w:tr w:rsidR="003B6970" w:rsidRPr="00383A0B" w14:paraId="6D228528" w14:textId="77777777" w:rsidTr="009F6BF4">
        <w:tc>
          <w:tcPr>
            <w:tcW w:w="1017" w:type="dxa"/>
          </w:tcPr>
          <w:p w14:paraId="3BDBD31E" w14:textId="77777777" w:rsidR="003B6970" w:rsidRPr="00383A0B" w:rsidRDefault="003B6970" w:rsidP="008867C6">
            <w:pPr>
              <w:tabs>
                <w:tab w:val="left" w:pos="720"/>
              </w:tabs>
              <w:spacing w:before="60" w:after="40" w:line="288" w:lineRule="auto"/>
              <w:jc w:val="center"/>
              <w:rPr>
                <w:b/>
              </w:rPr>
            </w:pPr>
            <w:r w:rsidRPr="00383A0B">
              <w:rPr>
                <w:b/>
              </w:rPr>
              <w:t>Chuyên cần</w:t>
            </w:r>
          </w:p>
        </w:tc>
        <w:tc>
          <w:tcPr>
            <w:tcW w:w="2259" w:type="dxa"/>
          </w:tcPr>
          <w:p w14:paraId="7B3EF59E" w14:textId="77777777" w:rsidR="003B6970" w:rsidRPr="00383A0B" w:rsidRDefault="003B6970" w:rsidP="00144EF3">
            <w:pPr>
              <w:tabs>
                <w:tab w:val="left" w:pos="720"/>
              </w:tabs>
              <w:spacing w:before="60" w:after="40" w:line="288" w:lineRule="auto"/>
              <w:jc w:val="both"/>
              <w:rPr>
                <w:bCs/>
              </w:rPr>
            </w:pPr>
            <w:r w:rsidRPr="00383A0B">
              <w:rPr>
                <w:bCs/>
              </w:rPr>
              <w:t>Tham gia lớp seminar</w:t>
            </w:r>
          </w:p>
          <w:p w14:paraId="3961B8CB" w14:textId="77777777" w:rsidR="003B6970" w:rsidRPr="00383A0B" w:rsidRDefault="003B6970" w:rsidP="00144EF3">
            <w:pPr>
              <w:tabs>
                <w:tab w:val="left" w:pos="720"/>
              </w:tabs>
              <w:spacing w:before="60" w:after="40" w:line="288" w:lineRule="auto"/>
              <w:jc w:val="both"/>
              <w:rPr>
                <w:bCs/>
              </w:rPr>
            </w:pPr>
            <w:r w:rsidRPr="00383A0B">
              <w:rPr>
                <w:bCs/>
              </w:rPr>
              <w:t>Tham gia thảo luận các buổi seminar</w:t>
            </w:r>
          </w:p>
        </w:tc>
        <w:tc>
          <w:tcPr>
            <w:tcW w:w="1871" w:type="dxa"/>
          </w:tcPr>
          <w:p w14:paraId="74FB0A1A" w14:textId="77777777" w:rsidR="003B6970" w:rsidRPr="00383A0B" w:rsidRDefault="003B6970" w:rsidP="008867C6">
            <w:pPr>
              <w:tabs>
                <w:tab w:val="left" w:pos="720"/>
              </w:tabs>
              <w:spacing w:before="60" w:after="40" w:line="288" w:lineRule="auto"/>
              <w:rPr>
                <w:bCs/>
              </w:rPr>
            </w:pPr>
            <w:r w:rsidRPr="00383A0B">
              <w:rPr>
                <w:bCs/>
              </w:rPr>
              <w:t>Tất cả các buổi seminar</w:t>
            </w:r>
          </w:p>
        </w:tc>
        <w:tc>
          <w:tcPr>
            <w:tcW w:w="949" w:type="dxa"/>
          </w:tcPr>
          <w:p w14:paraId="5DBF76CA" w14:textId="43C08C25" w:rsidR="003B6970" w:rsidRPr="00383A0B" w:rsidRDefault="003B317D" w:rsidP="008867C6">
            <w:pPr>
              <w:tabs>
                <w:tab w:val="left" w:pos="720"/>
              </w:tabs>
              <w:spacing w:before="60" w:after="40" w:line="288" w:lineRule="auto"/>
              <w:jc w:val="center"/>
              <w:rPr>
                <w:bCs/>
              </w:rPr>
            </w:pPr>
            <w:r>
              <w:rPr>
                <w:bCs/>
              </w:rPr>
              <w:t>3</w:t>
            </w:r>
            <w:r w:rsidR="003B6970" w:rsidRPr="00383A0B">
              <w:rPr>
                <w:bCs/>
              </w:rPr>
              <w:t>.1</w:t>
            </w:r>
          </w:p>
          <w:p w14:paraId="5F584A8D" w14:textId="1F13AF41" w:rsidR="003B6970" w:rsidRPr="00383A0B" w:rsidRDefault="003B317D" w:rsidP="003B317D">
            <w:pPr>
              <w:tabs>
                <w:tab w:val="left" w:pos="720"/>
              </w:tabs>
              <w:spacing w:before="60" w:after="40" w:line="288" w:lineRule="auto"/>
              <w:jc w:val="center"/>
              <w:rPr>
                <w:bCs/>
              </w:rPr>
            </w:pPr>
            <w:r>
              <w:rPr>
                <w:bCs/>
              </w:rPr>
              <w:t>3</w:t>
            </w:r>
            <w:r w:rsidR="003B6970" w:rsidRPr="00383A0B">
              <w:rPr>
                <w:bCs/>
              </w:rPr>
              <w:t>.2</w:t>
            </w:r>
          </w:p>
        </w:tc>
        <w:tc>
          <w:tcPr>
            <w:tcW w:w="1842" w:type="dxa"/>
          </w:tcPr>
          <w:p w14:paraId="5930E800" w14:textId="77777777" w:rsidR="003B6970" w:rsidRPr="00383A0B" w:rsidRDefault="003B6970" w:rsidP="008867C6">
            <w:pPr>
              <w:tabs>
                <w:tab w:val="left" w:pos="720"/>
              </w:tabs>
              <w:spacing w:before="60" w:after="40" w:line="288" w:lineRule="auto"/>
              <w:rPr>
                <w:bCs/>
              </w:rPr>
            </w:pPr>
            <w:r w:rsidRPr="00383A0B">
              <w:rPr>
                <w:bCs/>
              </w:rPr>
              <w:t>- Điểm danh</w:t>
            </w:r>
          </w:p>
          <w:p w14:paraId="44412D9A" w14:textId="77777777" w:rsidR="003B6970" w:rsidRPr="00383A0B" w:rsidRDefault="003B6970" w:rsidP="008867C6">
            <w:pPr>
              <w:tabs>
                <w:tab w:val="left" w:pos="720"/>
              </w:tabs>
              <w:spacing w:before="60" w:after="40" w:line="288" w:lineRule="auto"/>
              <w:rPr>
                <w:bCs/>
              </w:rPr>
            </w:pPr>
            <w:r w:rsidRPr="00383A0B">
              <w:rPr>
                <w:bCs/>
              </w:rPr>
              <w:t xml:space="preserve">- Trả lời câu hỏi, thảo luận </w:t>
            </w:r>
            <w:r w:rsidRPr="00383A0B">
              <w:t>trên lớp</w:t>
            </w:r>
          </w:p>
          <w:p w14:paraId="137F527A" w14:textId="77777777" w:rsidR="003B6970" w:rsidRPr="00383A0B" w:rsidRDefault="003B6970" w:rsidP="008867C6">
            <w:pPr>
              <w:tabs>
                <w:tab w:val="left" w:pos="720"/>
              </w:tabs>
              <w:spacing w:before="60" w:after="40" w:line="288" w:lineRule="auto"/>
              <w:rPr>
                <w:bCs/>
              </w:rPr>
            </w:pPr>
            <w:r w:rsidRPr="00383A0B">
              <w:rPr>
                <w:bCs/>
              </w:rPr>
              <w:t>Xem Phụ lục 2, rubrics 1</w:t>
            </w:r>
          </w:p>
        </w:tc>
        <w:tc>
          <w:tcPr>
            <w:tcW w:w="709" w:type="dxa"/>
            <w:vAlign w:val="center"/>
          </w:tcPr>
          <w:p w14:paraId="168BCA85" w14:textId="77777777" w:rsidR="003B6970" w:rsidRPr="00383A0B" w:rsidRDefault="003B6970" w:rsidP="008867C6">
            <w:pPr>
              <w:tabs>
                <w:tab w:val="left" w:pos="720"/>
              </w:tabs>
              <w:spacing w:before="60" w:after="40" w:line="288" w:lineRule="auto"/>
              <w:jc w:val="center"/>
              <w:rPr>
                <w:bCs/>
              </w:rPr>
            </w:pPr>
            <w:r w:rsidRPr="00383A0B">
              <w:rPr>
                <w:bCs/>
              </w:rPr>
              <w:t>10%</w:t>
            </w:r>
          </w:p>
        </w:tc>
        <w:tc>
          <w:tcPr>
            <w:tcW w:w="992" w:type="dxa"/>
          </w:tcPr>
          <w:p w14:paraId="0BE50CA3" w14:textId="77777777" w:rsidR="003B6970" w:rsidRPr="00383A0B" w:rsidRDefault="003B6970" w:rsidP="008867C6">
            <w:pPr>
              <w:tabs>
                <w:tab w:val="left" w:pos="720"/>
              </w:tabs>
              <w:spacing w:before="60" w:after="40" w:line="288" w:lineRule="auto"/>
              <w:jc w:val="center"/>
              <w:rPr>
                <w:bCs/>
              </w:rPr>
            </w:pPr>
            <w:r w:rsidRPr="00383A0B">
              <w:rPr>
                <w:bCs/>
              </w:rPr>
              <w:t>…</w:t>
            </w:r>
          </w:p>
        </w:tc>
      </w:tr>
      <w:tr w:rsidR="003B6970" w:rsidRPr="00383A0B" w14:paraId="0BA43D16" w14:textId="77777777" w:rsidTr="009F6BF4">
        <w:tc>
          <w:tcPr>
            <w:tcW w:w="1017" w:type="dxa"/>
            <w:vMerge w:val="restart"/>
          </w:tcPr>
          <w:p w14:paraId="605B355B" w14:textId="77777777" w:rsidR="003B6970" w:rsidRPr="00383A0B" w:rsidRDefault="003B6970" w:rsidP="008867C6">
            <w:pPr>
              <w:tabs>
                <w:tab w:val="left" w:pos="720"/>
              </w:tabs>
              <w:spacing w:before="60" w:after="40" w:line="288" w:lineRule="auto"/>
              <w:jc w:val="center"/>
              <w:rPr>
                <w:b/>
              </w:rPr>
            </w:pPr>
            <w:r w:rsidRPr="00383A0B">
              <w:rPr>
                <w:b/>
              </w:rPr>
              <w:t>Đánh giá quá trình</w:t>
            </w:r>
          </w:p>
        </w:tc>
        <w:tc>
          <w:tcPr>
            <w:tcW w:w="2259" w:type="dxa"/>
          </w:tcPr>
          <w:p w14:paraId="261ADE91" w14:textId="51370FB4" w:rsidR="003B6970" w:rsidRPr="00383A0B" w:rsidRDefault="003B6970" w:rsidP="00144EF3">
            <w:pPr>
              <w:tabs>
                <w:tab w:val="left" w:pos="720"/>
              </w:tabs>
              <w:spacing w:before="60" w:after="40" w:line="288" w:lineRule="auto"/>
              <w:jc w:val="both"/>
              <w:rPr>
                <w:bCs/>
              </w:rPr>
            </w:pPr>
            <w:r w:rsidRPr="00383A0B">
              <w:rPr>
                <w:bCs/>
              </w:rPr>
              <w:t>Bài tập nhóm</w:t>
            </w:r>
            <w:r w:rsidR="003B317D">
              <w:rPr>
                <w:bCs/>
              </w:rPr>
              <w:t>.</w:t>
            </w:r>
          </w:p>
          <w:p w14:paraId="6FD939D6" w14:textId="77777777" w:rsidR="003B6970" w:rsidRPr="00383A0B" w:rsidRDefault="003B6970" w:rsidP="00144EF3">
            <w:pPr>
              <w:tabs>
                <w:tab w:val="left" w:pos="720"/>
              </w:tabs>
              <w:spacing w:before="60" w:after="40" w:line="288" w:lineRule="auto"/>
              <w:jc w:val="both"/>
              <w:rPr>
                <w:bCs/>
              </w:rPr>
            </w:pPr>
            <w:r w:rsidRPr="00383A0B">
              <w:rPr>
                <w:bCs/>
              </w:rPr>
              <w:t>Nhóm 3-4 sinh viên</w:t>
            </w:r>
          </w:p>
          <w:p w14:paraId="7B8CCCC9" w14:textId="0F1F2727" w:rsidR="003B6970" w:rsidRPr="00383A0B" w:rsidRDefault="003B6970" w:rsidP="00144EF3">
            <w:pPr>
              <w:tabs>
                <w:tab w:val="left" w:pos="720"/>
              </w:tabs>
              <w:spacing w:before="60" w:after="40" w:line="288" w:lineRule="auto"/>
              <w:jc w:val="both"/>
              <w:rPr>
                <w:bCs/>
              </w:rPr>
            </w:pPr>
            <w:r w:rsidRPr="00383A0B">
              <w:rPr>
                <w:bCs/>
              </w:rPr>
              <w:t>- Nhóm đề xuất chủ đề</w:t>
            </w:r>
            <w:r w:rsidR="009C467F">
              <w:rPr>
                <w:bCs/>
              </w:rPr>
              <w:t xml:space="preserve"> theo gợi ý của giảng viên bao hàm kiếm thức của các bài seminar</w:t>
            </w:r>
            <w:r w:rsidRPr="00383A0B">
              <w:rPr>
                <w:bCs/>
              </w:rPr>
              <w:t>,</w:t>
            </w:r>
            <w:r w:rsidR="009C467F">
              <w:rPr>
                <w:bCs/>
              </w:rPr>
              <w:t xml:space="preserve"> phân tích yêu cầu, thiết kế hệ thống, cài đặt, thử nghiệm</w:t>
            </w:r>
            <w:r w:rsidRPr="00383A0B">
              <w:rPr>
                <w:bCs/>
              </w:rPr>
              <w:t>, đánh giá kết quả, và kết luận</w:t>
            </w:r>
          </w:p>
          <w:p w14:paraId="63993992" w14:textId="77777777" w:rsidR="003B6970" w:rsidRPr="00383A0B" w:rsidRDefault="003B6970" w:rsidP="00144EF3">
            <w:pPr>
              <w:tabs>
                <w:tab w:val="left" w:pos="720"/>
              </w:tabs>
              <w:spacing w:before="60" w:after="40" w:line="288" w:lineRule="auto"/>
              <w:jc w:val="both"/>
              <w:rPr>
                <w:bCs/>
              </w:rPr>
            </w:pPr>
            <w:r w:rsidRPr="00383A0B">
              <w:rPr>
                <w:bCs/>
              </w:rPr>
              <w:t>- Kết quả là một bài viết, không bắt buộc thuyết trình</w:t>
            </w:r>
          </w:p>
        </w:tc>
        <w:tc>
          <w:tcPr>
            <w:tcW w:w="1871" w:type="dxa"/>
          </w:tcPr>
          <w:p w14:paraId="08428E4D" w14:textId="77777777" w:rsidR="003B6970" w:rsidRPr="00383A0B" w:rsidRDefault="003B6970" w:rsidP="00937727">
            <w:pPr>
              <w:tabs>
                <w:tab w:val="left" w:pos="720"/>
              </w:tabs>
              <w:spacing w:before="60" w:after="40" w:line="288" w:lineRule="auto"/>
              <w:jc w:val="both"/>
              <w:rPr>
                <w:bCs/>
              </w:rPr>
            </w:pPr>
            <w:r w:rsidRPr="00383A0B">
              <w:rPr>
                <w:bCs/>
              </w:rPr>
              <w:t>Nộp bản cuối: tuần 14</w:t>
            </w:r>
          </w:p>
          <w:p w14:paraId="7C59E7E7" w14:textId="77777777" w:rsidR="003B6970" w:rsidRPr="00383A0B" w:rsidRDefault="003B6970" w:rsidP="00937727">
            <w:pPr>
              <w:tabs>
                <w:tab w:val="left" w:pos="720"/>
              </w:tabs>
              <w:spacing w:before="60" w:after="40" w:line="288" w:lineRule="auto"/>
              <w:jc w:val="both"/>
              <w:rPr>
                <w:bCs/>
              </w:rPr>
            </w:pPr>
            <w:r w:rsidRPr="00383A0B">
              <w:rPr>
                <w:bCs/>
              </w:rPr>
              <w:t>Các thời điểm do giảng viên seminar quyết định:</w:t>
            </w:r>
          </w:p>
          <w:p w14:paraId="20227125" w14:textId="77777777" w:rsidR="003B6970" w:rsidRPr="00383A0B" w:rsidRDefault="003B6970" w:rsidP="00937727">
            <w:pPr>
              <w:tabs>
                <w:tab w:val="left" w:pos="720"/>
              </w:tabs>
              <w:spacing w:before="60" w:after="40" w:line="288" w:lineRule="auto"/>
              <w:jc w:val="both"/>
              <w:rPr>
                <w:bCs/>
              </w:rPr>
            </w:pPr>
            <w:r w:rsidRPr="00383A0B">
              <w:rPr>
                <w:bCs/>
              </w:rPr>
              <w:t>- Đề xuất chủ đề</w:t>
            </w:r>
          </w:p>
          <w:p w14:paraId="645B6564" w14:textId="77777777" w:rsidR="003B6970" w:rsidRPr="00383A0B" w:rsidRDefault="003B6970" w:rsidP="00937727">
            <w:pPr>
              <w:tabs>
                <w:tab w:val="left" w:pos="720"/>
              </w:tabs>
              <w:spacing w:before="60" w:after="40" w:line="288" w:lineRule="auto"/>
              <w:jc w:val="both"/>
              <w:rPr>
                <w:bCs/>
              </w:rPr>
            </w:pPr>
            <w:r w:rsidRPr="00383A0B">
              <w:rPr>
                <w:bCs/>
              </w:rPr>
              <w:t>- Nộp dữ liệu</w:t>
            </w:r>
          </w:p>
          <w:p w14:paraId="214D9C13" w14:textId="77777777" w:rsidR="003B6970" w:rsidRPr="00383A0B" w:rsidRDefault="003B6970" w:rsidP="00937727">
            <w:pPr>
              <w:tabs>
                <w:tab w:val="left" w:pos="720"/>
              </w:tabs>
              <w:spacing w:before="60" w:after="40" w:line="288" w:lineRule="auto"/>
              <w:jc w:val="both"/>
              <w:rPr>
                <w:bCs/>
              </w:rPr>
            </w:pPr>
            <w:r w:rsidRPr="00383A0B">
              <w:rPr>
                <w:bCs/>
              </w:rPr>
              <w:t>- Nộp bản nháp</w:t>
            </w:r>
          </w:p>
          <w:p w14:paraId="39694A36" w14:textId="77777777" w:rsidR="003B6970" w:rsidRPr="00383A0B" w:rsidRDefault="003B6970" w:rsidP="00937727">
            <w:pPr>
              <w:tabs>
                <w:tab w:val="left" w:pos="720"/>
              </w:tabs>
              <w:spacing w:before="60" w:after="40" w:line="288" w:lineRule="auto"/>
              <w:jc w:val="both"/>
              <w:rPr>
                <w:bCs/>
              </w:rPr>
            </w:pPr>
          </w:p>
        </w:tc>
        <w:tc>
          <w:tcPr>
            <w:tcW w:w="949" w:type="dxa"/>
          </w:tcPr>
          <w:p w14:paraId="4C9AD90F" w14:textId="77777777" w:rsidR="00937727" w:rsidRDefault="003B6970" w:rsidP="00937727">
            <w:pPr>
              <w:widowControl w:val="0"/>
              <w:tabs>
                <w:tab w:val="left" w:pos="720"/>
              </w:tabs>
              <w:spacing w:before="60" w:after="40" w:line="288" w:lineRule="auto"/>
              <w:jc w:val="center"/>
            </w:pPr>
            <w:r w:rsidRPr="00383A0B">
              <w:t>2.1</w:t>
            </w:r>
          </w:p>
          <w:p w14:paraId="29C51437" w14:textId="5C83EFFE" w:rsidR="00937727" w:rsidRDefault="003B6970" w:rsidP="00937727">
            <w:pPr>
              <w:widowControl w:val="0"/>
              <w:tabs>
                <w:tab w:val="left" w:pos="720"/>
              </w:tabs>
              <w:spacing w:before="60" w:after="40" w:line="288" w:lineRule="auto"/>
              <w:jc w:val="center"/>
            </w:pPr>
            <w:r w:rsidRPr="00383A0B">
              <w:t>2.2</w:t>
            </w:r>
          </w:p>
          <w:p w14:paraId="1714829C" w14:textId="7FCE55F8" w:rsidR="00937727" w:rsidRDefault="003B6970" w:rsidP="00937727">
            <w:pPr>
              <w:widowControl w:val="0"/>
              <w:tabs>
                <w:tab w:val="left" w:pos="720"/>
              </w:tabs>
              <w:spacing w:before="60" w:after="40" w:line="288" w:lineRule="auto"/>
              <w:jc w:val="center"/>
            </w:pPr>
            <w:r w:rsidRPr="00383A0B">
              <w:t xml:space="preserve">2.3 </w:t>
            </w:r>
          </w:p>
          <w:p w14:paraId="1750D422" w14:textId="4826E463" w:rsidR="003B6970" w:rsidRPr="00383A0B" w:rsidRDefault="003B6970" w:rsidP="00937727">
            <w:pPr>
              <w:widowControl w:val="0"/>
              <w:tabs>
                <w:tab w:val="left" w:pos="720"/>
              </w:tabs>
              <w:spacing w:before="60" w:after="40" w:line="288" w:lineRule="auto"/>
              <w:jc w:val="center"/>
            </w:pPr>
            <w:r w:rsidRPr="00383A0B">
              <w:t>2.4</w:t>
            </w:r>
          </w:p>
          <w:p w14:paraId="5290EEFC" w14:textId="67F3F01D" w:rsidR="00937727" w:rsidRDefault="003B6970" w:rsidP="00937727">
            <w:pPr>
              <w:widowControl w:val="0"/>
              <w:tabs>
                <w:tab w:val="left" w:pos="720"/>
              </w:tabs>
              <w:spacing w:before="60" w:after="40" w:line="288" w:lineRule="auto"/>
              <w:jc w:val="center"/>
            </w:pPr>
            <w:r w:rsidRPr="00383A0B">
              <w:t>3.1</w:t>
            </w:r>
          </w:p>
          <w:p w14:paraId="12E6E004" w14:textId="1FB3DF79" w:rsidR="00937727" w:rsidRPr="00383A0B" w:rsidRDefault="003B6970" w:rsidP="00937727">
            <w:pPr>
              <w:widowControl w:val="0"/>
              <w:tabs>
                <w:tab w:val="left" w:pos="720"/>
              </w:tabs>
              <w:spacing w:before="60" w:after="40" w:line="288" w:lineRule="auto"/>
              <w:jc w:val="center"/>
              <w:rPr>
                <w:bCs/>
              </w:rPr>
            </w:pPr>
            <w:r w:rsidRPr="00383A0B">
              <w:t>3.2</w:t>
            </w:r>
          </w:p>
          <w:p w14:paraId="3E2CADC1" w14:textId="6582013B" w:rsidR="003B6970" w:rsidRPr="00383A0B" w:rsidRDefault="003B6970" w:rsidP="008867C6">
            <w:pPr>
              <w:tabs>
                <w:tab w:val="left" w:pos="720"/>
              </w:tabs>
              <w:spacing w:before="60" w:after="40" w:line="288" w:lineRule="auto"/>
              <w:rPr>
                <w:bCs/>
              </w:rPr>
            </w:pPr>
          </w:p>
        </w:tc>
        <w:tc>
          <w:tcPr>
            <w:tcW w:w="1842" w:type="dxa"/>
          </w:tcPr>
          <w:p w14:paraId="4897FE7B" w14:textId="676C9338" w:rsidR="003B6970" w:rsidRPr="00383A0B" w:rsidRDefault="003B6970" w:rsidP="008867C6">
            <w:pPr>
              <w:tabs>
                <w:tab w:val="left" w:pos="720"/>
              </w:tabs>
              <w:spacing w:before="60" w:after="40" w:line="288" w:lineRule="auto"/>
              <w:rPr>
                <w:bCs/>
              </w:rPr>
            </w:pPr>
            <w:r w:rsidRPr="00383A0B">
              <w:rPr>
                <w:bCs/>
              </w:rPr>
              <w:t>- Xem Phụ lục 2, rubrics 2</w:t>
            </w:r>
          </w:p>
          <w:p w14:paraId="0A0A8011" w14:textId="77777777" w:rsidR="003B6970" w:rsidRPr="00383A0B" w:rsidRDefault="003B6970" w:rsidP="008867C6">
            <w:pPr>
              <w:tabs>
                <w:tab w:val="left" w:pos="720"/>
              </w:tabs>
              <w:spacing w:before="60" w:after="40" w:line="288" w:lineRule="auto"/>
              <w:rPr>
                <w:bCs/>
              </w:rPr>
            </w:pPr>
          </w:p>
        </w:tc>
        <w:tc>
          <w:tcPr>
            <w:tcW w:w="709" w:type="dxa"/>
            <w:vMerge w:val="restart"/>
            <w:vAlign w:val="center"/>
          </w:tcPr>
          <w:p w14:paraId="4FDFB550" w14:textId="77777777" w:rsidR="003B6970" w:rsidRPr="00383A0B" w:rsidRDefault="003B6970" w:rsidP="008867C6">
            <w:pPr>
              <w:tabs>
                <w:tab w:val="left" w:pos="720"/>
              </w:tabs>
              <w:spacing w:before="60" w:after="40" w:line="288" w:lineRule="auto"/>
              <w:jc w:val="center"/>
              <w:rPr>
                <w:bCs/>
              </w:rPr>
            </w:pPr>
            <w:r w:rsidRPr="00383A0B">
              <w:rPr>
                <w:bCs/>
              </w:rPr>
              <w:t>40%</w:t>
            </w:r>
          </w:p>
        </w:tc>
        <w:tc>
          <w:tcPr>
            <w:tcW w:w="992" w:type="dxa"/>
          </w:tcPr>
          <w:p w14:paraId="543B8D30" w14:textId="77777777" w:rsidR="003B6970" w:rsidRPr="00383A0B" w:rsidRDefault="003B6970" w:rsidP="008867C6">
            <w:pPr>
              <w:tabs>
                <w:tab w:val="left" w:pos="720"/>
              </w:tabs>
              <w:spacing w:before="60" w:after="40" w:line="288" w:lineRule="auto"/>
              <w:jc w:val="center"/>
              <w:rPr>
                <w:bCs/>
              </w:rPr>
            </w:pPr>
            <w:r w:rsidRPr="00383A0B">
              <w:rPr>
                <w:bCs/>
              </w:rPr>
              <w:t>…</w:t>
            </w:r>
          </w:p>
        </w:tc>
      </w:tr>
      <w:tr w:rsidR="003B6970" w:rsidRPr="00383A0B" w14:paraId="27B9505F" w14:textId="77777777" w:rsidTr="009F6BF4">
        <w:tc>
          <w:tcPr>
            <w:tcW w:w="1017" w:type="dxa"/>
            <w:vMerge/>
          </w:tcPr>
          <w:p w14:paraId="36C835E2" w14:textId="77777777" w:rsidR="003B6970" w:rsidRPr="00383A0B" w:rsidRDefault="003B6970" w:rsidP="008867C6">
            <w:pPr>
              <w:tabs>
                <w:tab w:val="left" w:pos="720"/>
              </w:tabs>
              <w:spacing w:before="60" w:after="40" w:line="288" w:lineRule="auto"/>
              <w:jc w:val="center"/>
              <w:rPr>
                <w:b/>
              </w:rPr>
            </w:pPr>
          </w:p>
        </w:tc>
        <w:tc>
          <w:tcPr>
            <w:tcW w:w="2259" w:type="dxa"/>
          </w:tcPr>
          <w:p w14:paraId="39C7DE1E" w14:textId="77777777" w:rsidR="003B6970" w:rsidRPr="00383A0B" w:rsidRDefault="003B6970" w:rsidP="00144EF3">
            <w:pPr>
              <w:tabs>
                <w:tab w:val="left" w:pos="720"/>
              </w:tabs>
              <w:spacing w:before="60" w:after="40" w:line="288" w:lineRule="auto"/>
              <w:jc w:val="both"/>
              <w:rPr>
                <w:bCs/>
              </w:rPr>
            </w:pPr>
            <w:r w:rsidRPr="00383A0B">
              <w:rPr>
                <w:bCs/>
              </w:rPr>
              <w:t>Kiểm tra thực hành</w:t>
            </w:r>
          </w:p>
          <w:p w14:paraId="43A0F585" w14:textId="77777777" w:rsidR="003B6970" w:rsidRPr="00383A0B" w:rsidRDefault="003B6970" w:rsidP="00144EF3">
            <w:pPr>
              <w:tabs>
                <w:tab w:val="left" w:pos="720"/>
              </w:tabs>
              <w:spacing w:before="60" w:after="40" w:line="288" w:lineRule="auto"/>
              <w:jc w:val="both"/>
              <w:rPr>
                <w:bCs/>
              </w:rPr>
            </w:pPr>
            <w:r w:rsidRPr="00383A0B">
              <w:rPr>
                <w:bCs/>
              </w:rPr>
              <w:lastRenderedPageBreak/>
              <w:t>Sử dụng phần mềm thực hiện các yêu cầu tính toán và phân tích</w:t>
            </w:r>
          </w:p>
        </w:tc>
        <w:tc>
          <w:tcPr>
            <w:tcW w:w="1871" w:type="dxa"/>
          </w:tcPr>
          <w:p w14:paraId="10F7DA3E" w14:textId="6F1F5A63" w:rsidR="003B6970" w:rsidRPr="00383A0B" w:rsidRDefault="003B6970" w:rsidP="008867C6">
            <w:pPr>
              <w:tabs>
                <w:tab w:val="left" w:pos="720"/>
              </w:tabs>
              <w:spacing w:before="60" w:after="40" w:line="288" w:lineRule="auto"/>
              <w:rPr>
                <w:bCs/>
              </w:rPr>
            </w:pPr>
            <w:r w:rsidRPr="00383A0B">
              <w:rPr>
                <w:bCs/>
              </w:rPr>
              <w:lastRenderedPageBreak/>
              <w:t>Tuần 14</w:t>
            </w:r>
            <w:r w:rsidR="00824100">
              <w:rPr>
                <w:bCs/>
              </w:rPr>
              <w:t>-15</w:t>
            </w:r>
          </w:p>
        </w:tc>
        <w:tc>
          <w:tcPr>
            <w:tcW w:w="949" w:type="dxa"/>
          </w:tcPr>
          <w:p w14:paraId="6257F69A" w14:textId="77777777" w:rsidR="00824100" w:rsidRDefault="003B6970" w:rsidP="00824100">
            <w:pPr>
              <w:tabs>
                <w:tab w:val="left" w:pos="720"/>
              </w:tabs>
              <w:spacing w:before="60" w:after="40" w:line="288" w:lineRule="auto"/>
              <w:jc w:val="center"/>
            </w:pPr>
            <w:r w:rsidRPr="00383A0B">
              <w:t>2.3</w:t>
            </w:r>
          </w:p>
          <w:p w14:paraId="3764CC43" w14:textId="77777777" w:rsidR="00824100" w:rsidRDefault="003B6970" w:rsidP="00824100">
            <w:pPr>
              <w:tabs>
                <w:tab w:val="left" w:pos="720"/>
              </w:tabs>
              <w:spacing w:before="60" w:after="40" w:line="288" w:lineRule="auto"/>
              <w:jc w:val="center"/>
            </w:pPr>
            <w:r w:rsidRPr="00383A0B">
              <w:t>2.4</w:t>
            </w:r>
          </w:p>
          <w:p w14:paraId="64FE9F8F" w14:textId="77777777" w:rsidR="00824100" w:rsidRDefault="003B6970" w:rsidP="00824100">
            <w:pPr>
              <w:tabs>
                <w:tab w:val="left" w:pos="720"/>
              </w:tabs>
              <w:spacing w:before="60" w:after="40" w:line="288" w:lineRule="auto"/>
              <w:jc w:val="center"/>
            </w:pPr>
            <w:r w:rsidRPr="00383A0B">
              <w:lastRenderedPageBreak/>
              <w:t>2.5</w:t>
            </w:r>
          </w:p>
          <w:p w14:paraId="591495E5" w14:textId="77777777" w:rsidR="00824100" w:rsidRDefault="003B6970" w:rsidP="00824100">
            <w:pPr>
              <w:tabs>
                <w:tab w:val="left" w:pos="720"/>
              </w:tabs>
              <w:spacing w:before="60" w:after="40" w:line="288" w:lineRule="auto"/>
              <w:jc w:val="center"/>
            </w:pPr>
            <w:r w:rsidRPr="00383A0B">
              <w:t>3.1</w:t>
            </w:r>
          </w:p>
          <w:p w14:paraId="0F7C37B8" w14:textId="7A27848A" w:rsidR="003B6970" w:rsidRPr="00383A0B" w:rsidRDefault="003B6970" w:rsidP="00824100">
            <w:pPr>
              <w:tabs>
                <w:tab w:val="left" w:pos="720"/>
              </w:tabs>
              <w:spacing w:before="60" w:after="40" w:line="288" w:lineRule="auto"/>
              <w:jc w:val="center"/>
              <w:rPr>
                <w:bCs/>
              </w:rPr>
            </w:pPr>
            <w:r w:rsidRPr="00383A0B">
              <w:t>3.3</w:t>
            </w:r>
          </w:p>
        </w:tc>
        <w:tc>
          <w:tcPr>
            <w:tcW w:w="1842" w:type="dxa"/>
          </w:tcPr>
          <w:p w14:paraId="2B72545A" w14:textId="77777777" w:rsidR="003B6970" w:rsidRPr="00383A0B" w:rsidRDefault="003B6970" w:rsidP="008867C6">
            <w:pPr>
              <w:tabs>
                <w:tab w:val="left" w:pos="720"/>
              </w:tabs>
              <w:spacing w:before="60" w:after="40" w:line="288" w:lineRule="auto"/>
              <w:rPr>
                <w:bCs/>
              </w:rPr>
            </w:pPr>
            <w:r w:rsidRPr="00383A0B">
              <w:rPr>
                <w:bCs/>
              </w:rPr>
              <w:lastRenderedPageBreak/>
              <w:t>- Số câu trả lời đúng</w:t>
            </w:r>
          </w:p>
          <w:p w14:paraId="5C1AD79C" w14:textId="77777777" w:rsidR="003B6970" w:rsidRPr="00383A0B" w:rsidRDefault="003B6970" w:rsidP="008867C6">
            <w:pPr>
              <w:tabs>
                <w:tab w:val="left" w:pos="720"/>
              </w:tabs>
              <w:spacing w:before="60" w:after="40" w:line="288" w:lineRule="auto"/>
              <w:rPr>
                <w:bCs/>
              </w:rPr>
            </w:pPr>
            <w:r w:rsidRPr="00383A0B">
              <w:rPr>
                <w:bCs/>
              </w:rPr>
              <w:lastRenderedPageBreak/>
              <w:t>- Xem Phụ lục 2, rubrics 3</w:t>
            </w:r>
          </w:p>
        </w:tc>
        <w:tc>
          <w:tcPr>
            <w:tcW w:w="709" w:type="dxa"/>
            <w:vMerge/>
          </w:tcPr>
          <w:p w14:paraId="0CCE707D" w14:textId="77777777" w:rsidR="003B6970" w:rsidRPr="00383A0B" w:rsidRDefault="003B6970" w:rsidP="008867C6">
            <w:pPr>
              <w:tabs>
                <w:tab w:val="left" w:pos="720"/>
              </w:tabs>
              <w:spacing w:before="60" w:after="40" w:line="288" w:lineRule="auto"/>
              <w:jc w:val="center"/>
              <w:rPr>
                <w:bCs/>
              </w:rPr>
            </w:pPr>
          </w:p>
        </w:tc>
        <w:tc>
          <w:tcPr>
            <w:tcW w:w="992" w:type="dxa"/>
          </w:tcPr>
          <w:p w14:paraId="66BE25B4" w14:textId="77777777" w:rsidR="003B6970" w:rsidRPr="00383A0B" w:rsidRDefault="003B6970" w:rsidP="008867C6">
            <w:pPr>
              <w:tabs>
                <w:tab w:val="left" w:pos="720"/>
              </w:tabs>
              <w:spacing w:before="60" w:after="40" w:line="288" w:lineRule="auto"/>
              <w:jc w:val="center"/>
              <w:rPr>
                <w:bCs/>
              </w:rPr>
            </w:pPr>
            <w:r w:rsidRPr="00383A0B">
              <w:rPr>
                <w:bCs/>
              </w:rPr>
              <w:t>…</w:t>
            </w:r>
          </w:p>
        </w:tc>
      </w:tr>
      <w:tr w:rsidR="003B6970" w:rsidRPr="00D83953" w14:paraId="1F515B75" w14:textId="77777777" w:rsidTr="009F6BF4">
        <w:tc>
          <w:tcPr>
            <w:tcW w:w="1017" w:type="dxa"/>
          </w:tcPr>
          <w:p w14:paraId="0B4D0828" w14:textId="77777777" w:rsidR="003B6970" w:rsidRPr="00383A0B" w:rsidRDefault="003B6970" w:rsidP="008867C6">
            <w:pPr>
              <w:tabs>
                <w:tab w:val="left" w:pos="720"/>
              </w:tabs>
              <w:spacing w:before="60" w:after="40" w:line="288" w:lineRule="auto"/>
              <w:jc w:val="center"/>
              <w:rPr>
                <w:b/>
              </w:rPr>
            </w:pPr>
            <w:r w:rsidRPr="00383A0B">
              <w:rPr>
                <w:b/>
              </w:rPr>
              <w:t>Đánh giá cuối kỳ</w:t>
            </w:r>
          </w:p>
        </w:tc>
        <w:tc>
          <w:tcPr>
            <w:tcW w:w="2259" w:type="dxa"/>
          </w:tcPr>
          <w:p w14:paraId="77B109A4" w14:textId="1B57DE80" w:rsidR="003B6970" w:rsidRPr="00383A0B" w:rsidRDefault="003B6970" w:rsidP="0065416C">
            <w:pPr>
              <w:tabs>
                <w:tab w:val="left" w:pos="720"/>
              </w:tabs>
              <w:spacing w:before="60" w:after="40" w:line="288" w:lineRule="auto"/>
              <w:jc w:val="both"/>
              <w:rPr>
                <w:bCs/>
              </w:rPr>
            </w:pPr>
            <w:r w:rsidRPr="00383A0B">
              <w:rPr>
                <w:bCs/>
              </w:rPr>
              <w:t>Toàn bộ nội dung học (ngoại trừ phần thực hành)</w:t>
            </w:r>
          </w:p>
        </w:tc>
        <w:tc>
          <w:tcPr>
            <w:tcW w:w="1871" w:type="dxa"/>
          </w:tcPr>
          <w:p w14:paraId="5DCBCA8B" w14:textId="77777777" w:rsidR="003B6970" w:rsidRPr="00383A0B" w:rsidRDefault="003B6970" w:rsidP="008867C6">
            <w:pPr>
              <w:tabs>
                <w:tab w:val="left" w:pos="720"/>
              </w:tabs>
              <w:spacing w:before="60" w:after="40" w:line="288" w:lineRule="auto"/>
              <w:rPr>
                <w:bCs/>
              </w:rPr>
            </w:pPr>
            <w:r w:rsidRPr="00383A0B">
              <w:rPr>
                <w:bCs/>
              </w:rPr>
              <w:t>Theo lịch của Trường</w:t>
            </w:r>
          </w:p>
        </w:tc>
        <w:tc>
          <w:tcPr>
            <w:tcW w:w="949" w:type="dxa"/>
          </w:tcPr>
          <w:p w14:paraId="7AB5744A" w14:textId="77777777" w:rsidR="00F707EE" w:rsidRDefault="003B6970" w:rsidP="00F707EE">
            <w:pPr>
              <w:widowControl w:val="0"/>
              <w:tabs>
                <w:tab w:val="left" w:pos="720"/>
              </w:tabs>
              <w:spacing w:before="60" w:after="40" w:line="288" w:lineRule="auto"/>
              <w:jc w:val="center"/>
            </w:pPr>
            <w:r w:rsidRPr="00383A0B">
              <w:t>1.1</w:t>
            </w:r>
          </w:p>
          <w:p w14:paraId="41146819" w14:textId="77777777" w:rsidR="00F707EE" w:rsidRDefault="003B6970" w:rsidP="00F707EE">
            <w:pPr>
              <w:widowControl w:val="0"/>
              <w:tabs>
                <w:tab w:val="left" w:pos="720"/>
              </w:tabs>
              <w:spacing w:before="60" w:after="40" w:line="288" w:lineRule="auto"/>
              <w:jc w:val="center"/>
            </w:pPr>
            <w:r w:rsidRPr="00383A0B">
              <w:t>1.2</w:t>
            </w:r>
          </w:p>
          <w:p w14:paraId="7F127140" w14:textId="77777777" w:rsidR="00F707EE" w:rsidRDefault="003B6970" w:rsidP="00F707EE">
            <w:pPr>
              <w:widowControl w:val="0"/>
              <w:tabs>
                <w:tab w:val="left" w:pos="720"/>
              </w:tabs>
              <w:spacing w:before="60" w:after="40" w:line="288" w:lineRule="auto"/>
              <w:jc w:val="center"/>
            </w:pPr>
            <w:r w:rsidRPr="00383A0B">
              <w:t>1.3</w:t>
            </w:r>
          </w:p>
          <w:p w14:paraId="6E261AF9" w14:textId="018FB34B" w:rsidR="003B6970" w:rsidRPr="00383A0B" w:rsidRDefault="003B6970" w:rsidP="00F707EE">
            <w:pPr>
              <w:widowControl w:val="0"/>
              <w:tabs>
                <w:tab w:val="left" w:pos="720"/>
              </w:tabs>
              <w:spacing w:before="60" w:after="40" w:line="288" w:lineRule="auto"/>
              <w:jc w:val="center"/>
            </w:pPr>
            <w:r w:rsidRPr="00383A0B">
              <w:t>1.4</w:t>
            </w:r>
          </w:p>
          <w:p w14:paraId="17767BC4" w14:textId="15C18583" w:rsidR="00F707EE" w:rsidRDefault="003B6970" w:rsidP="00F707EE">
            <w:pPr>
              <w:widowControl w:val="0"/>
              <w:tabs>
                <w:tab w:val="left" w:pos="720"/>
              </w:tabs>
              <w:spacing w:before="60" w:after="40" w:line="288" w:lineRule="auto"/>
              <w:jc w:val="center"/>
            </w:pPr>
            <w:r w:rsidRPr="00383A0B">
              <w:t>2.1</w:t>
            </w:r>
          </w:p>
          <w:p w14:paraId="556DE569" w14:textId="77777777" w:rsidR="00F707EE" w:rsidRDefault="00F707EE" w:rsidP="00F707EE">
            <w:pPr>
              <w:widowControl w:val="0"/>
              <w:tabs>
                <w:tab w:val="left" w:pos="720"/>
              </w:tabs>
              <w:spacing w:before="60" w:after="40" w:line="288" w:lineRule="auto"/>
              <w:jc w:val="center"/>
            </w:pPr>
            <w:r>
              <w:t>2.2</w:t>
            </w:r>
          </w:p>
          <w:p w14:paraId="719AF218" w14:textId="77777777" w:rsidR="00F707EE" w:rsidRDefault="003B6970" w:rsidP="00F707EE">
            <w:pPr>
              <w:widowControl w:val="0"/>
              <w:tabs>
                <w:tab w:val="left" w:pos="720"/>
              </w:tabs>
              <w:spacing w:before="60" w:after="40" w:line="288" w:lineRule="auto"/>
              <w:jc w:val="center"/>
            </w:pPr>
            <w:r w:rsidRPr="00383A0B">
              <w:t>2.4</w:t>
            </w:r>
          </w:p>
          <w:p w14:paraId="31002DB0" w14:textId="77777777" w:rsidR="00F707EE" w:rsidRDefault="003B6970" w:rsidP="00F707EE">
            <w:pPr>
              <w:widowControl w:val="0"/>
              <w:tabs>
                <w:tab w:val="left" w:pos="720"/>
              </w:tabs>
              <w:spacing w:before="60" w:after="40" w:line="288" w:lineRule="auto"/>
              <w:jc w:val="center"/>
            </w:pPr>
            <w:r w:rsidRPr="00383A0B">
              <w:t>2.5</w:t>
            </w:r>
          </w:p>
          <w:p w14:paraId="46DEB3C7" w14:textId="77777777" w:rsidR="00F707EE" w:rsidRDefault="003B6970" w:rsidP="00F707EE">
            <w:pPr>
              <w:widowControl w:val="0"/>
              <w:tabs>
                <w:tab w:val="left" w:pos="720"/>
              </w:tabs>
              <w:spacing w:before="60" w:after="40" w:line="288" w:lineRule="auto"/>
              <w:jc w:val="center"/>
              <w:rPr>
                <w:bCs/>
              </w:rPr>
            </w:pPr>
            <w:r w:rsidRPr="00383A0B">
              <w:rPr>
                <w:bCs/>
              </w:rPr>
              <w:t>3.1</w:t>
            </w:r>
          </w:p>
          <w:p w14:paraId="74FF9ADE" w14:textId="42E2E6EA" w:rsidR="003B6970" w:rsidRPr="00383A0B" w:rsidRDefault="003B6970" w:rsidP="00F707EE">
            <w:pPr>
              <w:widowControl w:val="0"/>
              <w:tabs>
                <w:tab w:val="left" w:pos="720"/>
              </w:tabs>
              <w:spacing w:before="60" w:after="40" w:line="288" w:lineRule="auto"/>
              <w:jc w:val="center"/>
              <w:rPr>
                <w:bCs/>
              </w:rPr>
            </w:pPr>
            <w:r w:rsidRPr="00383A0B">
              <w:rPr>
                <w:bCs/>
              </w:rPr>
              <w:t xml:space="preserve">3.2 </w:t>
            </w:r>
          </w:p>
        </w:tc>
        <w:tc>
          <w:tcPr>
            <w:tcW w:w="1842" w:type="dxa"/>
          </w:tcPr>
          <w:p w14:paraId="0CE53A13" w14:textId="77777777" w:rsidR="003B6970" w:rsidRPr="00383A0B" w:rsidRDefault="003B6970" w:rsidP="008867C6">
            <w:pPr>
              <w:tabs>
                <w:tab w:val="left" w:pos="720"/>
              </w:tabs>
              <w:spacing w:before="60" w:after="40" w:line="288" w:lineRule="auto"/>
              <w:rPr>
                <w:bCs/>
              </w:rPr>
            </w:pPr>
            <w:r w:rsidRPr="00383A0B">
              <w:rPr>
                <w:bCs/>
              </w:rPr>
              <w:t>- Trắc nghiệm khách quan trên máy</w:t>
            </w:r>
          </w:p>
          <w:p w14:paraId="50F1B575" w14:textId="77777777" w:rsidR="003B6970" w:rsidRPr="00383A0B" w:rsidRDefault="003B6970" w:rsidP="008867C6">
            <w:pPr>
              <w:tabs>
                <w:tab w:val="left" w:pos="720"/>
              </w:tabs>
              <w:spacing w:before="60" w:after="40" w:line="288" w:lineRule="auto"/>
              <w:rPr>
                <w:bCs/>
              </w:rPr>
            </w:pPr>
            <w:r w:rsidRPr="00383A0B">
              <w:rPr>
                <w:bCs/>
              </w:rPr>
              <w:t>- Số câu hỏi: 40</w:t>
            </w:r>
          </w:p>
          <w:p w14:paraId="63CB1913" w14:textId="77777777" w:rsidR="003B6970" w:rsidRPr="00383A0B" w:rsidRDefault="003B6970" w:rsidP="008867C6">
            <w:pPr>
              <w:tabs>
                <w:tab w:val="left" w:pos="720"/>
              </w:tabs>
              <w:spacing w:before="60" w:after="40" w:line="288" w:lineRule="auto"/>
              <w:rPr>
                <w:bCs/>
              </w:rPr>
            </w:pPr>
            <w:r w:rsidRPr="00383A0B">
              <w:rPr>
                <w:bCs/>
              </w:rPr>
              <w:t>- Thời gian: 60p</w:t>
            </w:r>
          </w:p>
          <w:p w14:paraId="018DEA5D" w14:textId="77777777" w:rsidR="003B6970" w:rsidRPr="00383A0B" w:rsidRDefault="003B6970" w:rsidP="008867C6">
            <w:pPr>
              <w:tabs>
                <w:tab w:val="left" w:pos="720"/>
              </w:tabs>
              <w:spacing w:before="60" w:after="40" w:line="288" w:lineRule="auto"/>
              <w:rPr>
                <w:bCs/>
              </w:rPr>
            </w:pPr>
            <w:r w:rsidRPr="00383A0B">
              <w:rPr>
                <w:bCs/>
              </w:rPr>
              <w:t>- Xem Phụ lục 1: ma trận đề thi</w:t>
            </w:r>
          </w:p>
        </w:tc>
        <w:tc>
          <w:tcPr>
            <w:tcW w:w="709" w:type="dxa"/>
            <w:vAlign w:val="center"/>
          </w:tcPr>
          <w:p w14:paraId="3C6499F3" w14:textId="77777777" w:rsidR="003B6970" w:rsidRPr="00383A0B" w:rsidRDefault="003B6970" w:rsidP="008867C6">
            <w:pPr>
              <w:tabs>
                <w:tab w:val="left" w:pos="720"/>
              </w:tabs>
              <w:spacing w:before="60" w:after="40" w:line="288" w:lineRule="auto"/>
              <w:jc w:val="center"/>
              <w:rPr>
                <w:bCs/>
              </w:rPr>
            </w:pPr>
            <w:r w:rsidRPr="00383A0B">
              <w:rPr>
                <w:bCs/>
              </w:rPr>
              <w:t>50%</w:t>
            </w:r>
          </w:p>
        </w:tc>
        <w:tc>
          <w:tcPr>
            <w:tcW w:w="992" w:type="dxa"/>
          </w:tcPr>
          <w:p w14:paraId="7A72C08A" w14:textId="77777777" w:rsidR="003B6970" w:rsidRPr="00383A0B" w:rsidRDefault="003B6970" w:rsidP="008867C6">
            <w:pPr>
              <w:tabs>
                <w:tab w:val="left" w:pos="720"/>
              </w:tabs>
              <w:spacing w:before="60" w:after="40" w:line="288" w:lineRule="auto"/>
              <w:jc w:val="center"/>
              <w:rPr>
                <w:bCs/>
              </w:rPr>
            </w:pPr>
            <w:r w:rsidRPr="00383A0B">
              <w:rPr>
                <w:bCs/>
              </w:rPr>
              <w:t>…</w:t>
            </w:r>
          </w:p>
        </w:tc>
      </w:tr>
    </w:tbl>
    <w:p w14:paraId="53C32501" w14:textId="77777777" w:rsidR="003B6970" w:rsidRPr="004F5AAA" w:rsidRDefault="003B6970" w:rsidP="004F5AAA">
      <w:pPr>
        <w:spacing w:before="60" w:after="40" w:line="288" w:lineRule="auto"/>
        <w:rPr>
          <w:bCs/>
          <w:lang w:val="vi-VN"/>
        </w:rPr>
      </w:pPr>
    </w:p>
    <w:p w14:paraId="05AF2E0F" w14:textId="6000941E" w:rsidR="002B491E" w:rsidRPr="00D83953" w:rsidRDefault="00F36F50" w:rsidP="00F54C3F">
      <w:pPr>
        <w:pStyle w:val="Heading2"/>
        <w:rPr>
          <w:lang w:val="pt-BR"/>
        </w:rPr>
      </w:pPr>
      <w:r w:rsidRPr="00D83953">
        <w:rPr>
          <w:lang w:val="pt-BR"/>
        </w:rPr>
        <w:t>7.2. Ma trận đề thi (phụ lục 1)</w:t>
      </w:r>
    </w:p>
    <w:p w14:paraId="73ECF08D" w14:textId="6D7D87B6" w:rsidR="00E77B50" w:rsidRPr="00C1468B" w:rsidRDefault="00F36F50" w:rsidP="00C1468B">
      <w:pPr>
        <w:pStyle w:val="Heading2"/>
        <w:rPr>
          <w:lang w:val="vi-VN"/>
        </w:rPr>
      </w:pPr>
      <w:r w:rsidRPr="00D83953">
        <w:rPr>
          <w:lang w:val="pt-BR"/>
        </w:rPr>
        <w:t>7.3. Các rubrics (phụ lục 2)</w:t>
      </w:r>
    </w:p>
    <w:p w14:paraId="58F7DC3E" w14:textId="50A4E0EC"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6E208A62" w14:textId="74F22694" w:rsidR="00AB3142" w:rsidRPr="007535B4" w:rsidRDefault="0029747A" w:rsidP="007535B4">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Style w:val="TableGrid"/>
        <w:tblW w:w="9639" w:type="dxa"/>
        <w:tblInd w:w="-5" w:type="dxa"/>
        <w:tblLook w:val="04A0" w:firstRow="1" w:lastRow="0" w:firstColumn="1" w:lastColumn="0" w:noHBand="0" w:noVBand="1"/>
      </w:tblPr>
      <w:tblGrid>
        <w:gridCol w:w="993"/>
        <w:gridCol w:w="2218"/>
        <w:gridCol w:w="1402"/>
        <w:gridCol w:w="3047"/>
        <w:gridCol w:w="1149"/>
        <w:gridCol w:w="830"/>
      </w:tblGrid>
      <w:tr w:rsidR="00C83AE6" w:rsidRPr="00D83953" w14:paraId="7CB2CFB4" w14:textId="77777777" w:rsidTr="009F6BF4">
        <w:tc>
          <w:tcPr>
            <w:tcW w:w="993" w:type="dxa"/>
            <w:shd w:val="clear" w:color="auto" w:fill="DEEAF6" w:themeFill="accent1" w:themeFillTint="33"/>
          </w:tcPr>
          <w:p w14:paraId="04314217" w14:textId="5F4C319F" w:rsidR="00C83AE6" w:rsidRPr="00D83953" w:rsidRDefault="00C83AE6" w:rsidP="008C1F45">
            <w:pPr>
              <w:tabs>
                <w:tab w:val="left" w:pos="720"/>
              </w:tabs>
              <w:spacing w:before="60" w:after="40" w:line="288" w:lineRule="auto"/>
              <w:jc w:val="center"/>
              <w:rPr>
                <w:b/>
                <w:bCs/>
                <w:lang w:val="pt-BR"/>
              </w:rPr>
            </w:pPr>
            <w:r w:rsidRPr="00D83953">
              <w:rPr>
                <w:b/>
                <w:bCs/>
                <w:lang w:val="pt-BR"/>
              </w:rPr>
              <w:t>Tuần</w:t>
            </w:r>
          </w:p>
        </w:tc>
        <w:tc>
          <w:tcPr>
            <w:tcW w:w="2218" w:type="dxa"/>
            <w:shd w:val="clear" w:color="auto" w:fill="DEEAF6" w:themeFill="accent1" w:themeFillTint="33"/>
          </w:tcPr>
          <w:p w14:paraId="70C111F8" w14:textId="0514549B" w:rsidR="00C83AE6" w:rsidRPr="00D83953" w:rsidRDefault="00C83AE6" w:rsidP="005C51A5">
            <w:pPr>
              <w:tabs>
                <w:tab w:val="left" w:pos="720"/>
              </w:tabs>
              <w:spacing w:before="60" w:after="40" w:line="288" w:lineRule="auto"/>
              <w:jc w:val="center"/>
              <w:rPr>
                <w:b/>
                <w:bCs/>
                <w:lang w:val="pt-BR"/>
              </w:rPr>
            </w:pPr>
            <w:r w:rsidRPr="00D83953">
              <w:rPr>
                <w:b/>
                <w:bCs/>
                <w:lang w:val="pt-BR"/>
              </w:rPr>
              <w:t>Nội dung</w:t>
            </w:r>
          </w:p>
        </w:tc>
        <w:tc>
          <w:tcPr>
            <w:tcW w:w="1402" w:type="dxa"/>
            <w:shd w:val="clear" w:color="auto" w:fill="DEEAF6" w:themeFill="accent1" w:themeFillTint="33"/>
          </w:tcPr>
          <w:p w14:paraId="39DB37FA" w14:textId="54FEB6B6" w:rsidR="00C83AE6" w:rsidRPr="00D83953" w:rsidRDefault="00C83AE6" w:rsidP="005C51A5">
            <w:pPr>
              <w:spacing w:before="60" w:after="40" w:line="288" w:lineRule="auto"/>
              <w:ind w:hanging="2"/>
              <w:jc w:val="center"/>
              <w:rPr>
                <w:b/>
                <w:bCs/>
                <w:lang w:val="pt-BR"/>
              </w:rPr>
            </w:pPr>
            <w:r w:rsidRPr="00D83953">
              <w:rPr>
                <w:b/>
                <w:bCs/>
                <w:lang w:val="pt-BR"/>
              </w:rPr>
              <w:t>Tài liệu đọc</w:t>
            </w:r>
          </w:p>
        </w:tc>
        <w:tc>
          <w:tcPr>
            <w:tcW w:w="3047" w:type="dxa"/>
            <w:shd w:val="clear" w:color="auto" w:fill="DEEAF6" w:themeFill="accent1" w:themeFillTint="33"/>
          </w:tcPr>
          <w:p w14:paraId="29FF466B" w14:textId="7FFCDF90" w:rsidR="00C83AE6" w:rsidRPr="00D83953" w:rsidRDefault="00C83AE6" w:rsidP="005C51A5">
            <w:pPr>
              <w:tabs>
                <w:tab w:val="left" w:pos="720"/>
              </w:tabs>
              <w:spacing w:before="60" w:after="40" w:line="288" w:lineRule="auto"/>
              <w:jc w:val="center"/>
              <w:rPr>
                <w:b/>
                <w:bCs/>
                <w:lang w:val="pt-BR"/>
              </w:rPr>
            </w:pPr>
            <w:r w:rsidRPr="00D83953">
              <w:rPr>
                <w:b/>
                <w:bCs/>
                <w:lang w:val="pt-BR"/>
              </w:rPr>
              <w:t>Hoạt động dạy và học</w:t>
            </w:r>
          </w:p>
        </w:tc>
        <w:tc>
          <w:tcPr>
            <w:tcW w:w="1149" w:type="dxa"/>
            <w:shd w:val="clear" w:color="auto" w:fill="DEEAF6" w:themeFill="accent1" w:themeFillTint="33"/>
          </w:tcPr>
          <w:p w14:paraId="413D2D1F" w14:textId="3911051A" w:rsidR="00C83AE6" w:rsidRPr="00D83953" w:rsidRDefault="00C83AE6" w:rsidP="005C51A5">
            <w:pPr>
              <w:tabs>
                <w:tab w:val="left" w:pos="720"/>
              </w:tabs>
              <w:spacing w:before="60" w:after="40" w:line="288" w:lineRule="auto"/>
              <w:jc w:val="center"/>
              <w:rPr>
                <w:b/>
                <w:bCs/>
                <w:lang w:val="pt-BR"/>
              </w:rPr>
            </w:pPr>
            <w:r w:rsidRPr="00D83953">
              <w:rPr>
                <w:b/>
                <w:bCs/>
                <w:lang w:val="pt-BR"/>
              </w:rPr>
              <w:t>Đánh giá</w:t>
            </w:r>
          </w:p>
        </w:tc>
        <w:tc>
          <w:tcPr>
            <w:tcW w:w="830" w:type="dxa"/>
            <w:shd w:val="clear" w:color="auto" w:fill="DEEAF6" w:themeFill="accent1" w:themeFillTint="33"/>
          </w:tcPr>
          <w:p w14:paraId="62F8C538" w14:textId="1838A164" w:rsidR="00C83AE6" w:rsidRPr="00D83953" w:rsidRDefault="00C83AE6" w:rsidP="001A5307">
            <w:pPr>
              <w:tabs>
                <w:tab w:val="left" w:pos="720"/>
              </w:tabs>
              <w:spacing w:before="60" w:after="40" w:line="288" w:lineRule="auto"/>
              <w:jc w:val="center"/>
              <w:rPr>
                <w:b/>
                <w:bCs/>
                <w:lang w:val="pt-BR"/>
              </w:rPr>
            </w:pPr>
            <w:r w:rsidRPr="00D83953">
              <w:rPr>
                <w:b/>
                <w:bCs/>
                <w:lang w:val="pt-BR"/>
              </w:rPr>
              <w:t>CLOs</w:t>
            </w:r>
          </w:p>
        </w:tc>
      </w:tr>
      <w:tr w:rsidR="005C51A5" w:rsidRPr="006F62D4" w14:paraId="16B6A47C" w14:textId="77777777" w:rsidTr="009F6BF4">
        <w:tc>
          <w:tcPr>
            <w:tcW w:w="993" w:type="dxa"/>
            <w:tcBorders>
              <w:bottom w:val="single" w:sz="4" w:space="0" w:color="000000"/>
            </w:tcBorders>
            <w:shd w:val="clear" w:color="auto" w:fill="auto"/>
          </w:tcPr>
          <w:p w14:paraId="445AB02A" w14:textId="55425961" w:rsidR="005C51A5" w:rsidRPr="006F62D4" w:rsidRDefault="005C51A5" w:rsidP="008C1F45">
            <w:pPr>
              <w:tabs>
                <w:tab w:val="left" w:pos="720"/>
              </w:tabs>
              <w:spacing w:before="60" w:after="40" w:line="288" w:lineRule="auto"/>
              <w:jc w:val="center"/>
              <w:rPr>
                <w:lang w:val="pt-BR"/>
              </w:rPr>
            </w:pPr>
            <w:r w:rsidRPr="006F62D4">
              <w:rPr>
                <w:lang w:val="pt-BR"/>
              </w:rPr>
              <w:t>[1]</w:t>
            </w:r>
          </w:p>
        </w:tc>
        <w:tc>
          <w:tcPr>
            <w:tcW w:w="2218" w:type="dxa"/>
            <w:tcBorders>
              <w:bottom w:val="single" w:sz="4" w:space="0" w:color="000000"/>
            </w:tcBorders>
            <w:shd w:val="clear" w:color="auto" w:fill="auto"/>
          </w:tcPr>
          <w:p w14:paraId="66251DA3" w14:textId="3B6F5E6D" w:rsidR="005C51A5" w:rsidRPr="006F62D4" w:rsidRDefault="005C51A5" w:rsidP="005C51A5">
            <w:pPr>
              <w:tabs>
                <w:tab w:val="left" w:pos="720"/>
              </w:tabs>
              <w:spacing w:before="60" w:after="40" w:line="288" w:lineRule="auto"/>
              <w:jc w:val="center"/>
              <w:rPr>
                <w:lang w:val="pt-BR"/>
              </w:rPr>
            </w:pPr>
            <w:r w:rsidRPr="006F62D4">
              <w:rPr>
                <w:lang w:val="pt-BR"/>
              </w:rPr>
              <w:t>[2]</w:t>
            </w:r>
          </w:p>
        </w:tc>
        <w:tc>
          <w:tcPr>
            <w:tcW w:w="1402" w:type="dxa"/>
            <w:tcBorders>
              <w:bottom w:val="single" w:sz="4" w:space="0" w:color="000000"/>
            </w:tcBorders>
            <w:shd w:val="clear" w:color="auto" w:fill="auto"/>
          </w:tcPr>
          <w:p w14:paraId="38EEE303" w14:textId="534E7C70" w:rsidR="005C51A5" w:rsidRPr="006F62D4" w:rsidRDefault="005C51A5" w:rsidP="005C51A5">
            <w:pPr>
              <w:tabs>
                <w:tab w:val="left" w:pos="720"/>
              </w:tabs>
              <w:spacing w:before="60" w:after="40" w:line="288" w:lineRule="auto"/>
              <w:jc w:val="center"/>
              <w:rPr>
                <w:lang w:val="pt-BR"/>
              </w:rPr>
            </w:pPr>
            <w:r w:rsidRPr="006F62D4">
              <w:rPr>
                <w:lang w:val="pt-BR"/>
              </w:rPr>
              <w:t>[3]</w:t>
            </w:r>
          </w:p>
        </w:tc>
        <w:tc>
          <w:tcPr>
            <w:tcW w:w="3047" w:type="dxa"/>
            <w:tcBorders>
              <w:bottom w:val="single" w:sz="4" w:space="0" w:color="000000"/>
            </w:tcBorders>
            <w:shd w:val="clear" w:color="auto" w:fill="auto"/>
          </w:tcPr>
          <w:p w14:paraId="3F87BA0A" w14:textId="38FEAF4C" w:rsidR="005C51A5" w:rsidRPr="006F62D4" w:rsidRDefault="005C51A5" w:rsidP="005C51A5">
            <w:pPr>
              <w:tabs>
                <w:tab w:val="left" w:pos="720"/>
              </w:tabs>
              <w:spacing w:before="60" w:after="40" w:line="288" w:lineRule="auto"/>
              <w:jc w:val="center"/>
              <w:rPr>
                <w:lang w:val="pt-BR"/>
              </w:rPr>
            </w:pPr>
            <w:r w:rsidRPr="006F62D4">
              <w:rPr>
                <w:lang w:val="pt-BR"/>
              </w:rPr>
              <w:t>[4]</w:t>
            </w:r>
          </w:p>
        </w:tc>
        <w:tc>
          <w:tcPr>
            <w:tcW w:w="1149" w:type="dxa"/>
            <w:tcBorders>
              <w:bottom w:val="single" w:sz="4" w:space="0" w:color="000000"/>
            </w:tcBorders>
            <w:shd w:val="clear" w:color="auto" w:fill="auto"/>
          </w:tcPr>
          <w:p w14:paraId="54F8E434" w14:textId="16866F96" w:rsidR="005C51A5" w:rsidRPr="006F62D4" w:rsidRDefault="005C51A5" w:rsidP="005C51A5">
            <w:pPr>
              <w:tabs>
                <w:tab w:val="left" w:pos="720"/>
              </w:tabs>
              <w:spacing w:before="60" w:after="40" w:line="288" w:lineRule="auto"/>
              <w:jc w:val="center"/>
              <w:rPr>
                <w:lang w:val="pt-BR"/>
              </w:rPr>
            </w:pPr>
            <w:r w:rsidRPr="006F62D4">
              <w:rPr>
                <w:lang w:val="pt-BR"/>
              </w:rPr>
              <w:t>[5]</w:t>
            </w:r>
          </w:p>
        </w:tc>
        <w:tc>
          <w:tcPr>
            <w:tcW w:w="830" w:type="dxa"/>
            <w:tcBorders>
              <w:bottom w:val="single" w:sz="4" w:space="0" w:color="000000"/>
            </w:tcBorders>
            <w:shd w:val="clear" w:color="auto" w:fill="auto"/>
          </w:tcPr>
          <w:p w14:paraId="6B577F2C" w14:textId="79A8E7DE" w:rsidR="005C51A5" w:rsidRPr="006F62D4" w:rsidRDefault="005C51A5" w:rsidP="001A5307">
            <w:pPr>
              <w:tabs>
                <w:tab w:val="left" w:pos="720"/>
              </w:tabs>
              <w:spacing w:before="60" w:after="40" w:line="288" w:lineRule="auto"/>
              <w:jc w:val="center"/>
              <w:rPr>
                <w:lang w:val="pt-BR"/>
              </w:rPr>
            </w:pPr>
            <w:r w:rsidRPr="006F62D4">
              <w:rPr>
                <w:lang w:val="pt-BR"/>
              </w:rPr>
              <w:t>[6]</w:t>
            </w:r>
          </w:p>
        </w:tc>
      </w:tr>
      <w:tr w:rsidR="007C52FC" w:rsidRPr="00D83953" w14:paraId="3D7F8200" w14:textId="77777777" w:rsidTr="009F6BF4">
        <w:tc>
          <w:tcPr>
            <w:tcW w:w="993" w:type="dxa"/>
            <w:shd w:val="clear" w:color="auto" w:fill="auto"/>
          </w:tcPr>
          <w:p w14:paraId="72D72ED7" w14:textId="6D1D53DC" w:rsidR="00C83AE6" w:rsidRPr="00A7334E" w:rsidRDefault="00981D08" w:rsidP="008C1F45">
            <w:pPr>
              <w:tabs>
                <w:tab w:val="left" w:pos="720"/>
              </w:tabs>
              <w:spacing w:before="60" w:after="40" w:line="288" w:lineRule="auto"/>
              <w:jc w:val="center"/>
              <w:rPr>
                <w:lang w:val="pt-BR"/>
              </w:rPr>
            </w:pPr>
            <w:r w:rsidRPr="00A7334E">
              <w:rPr>
                <w:lang w:val="pt-BR"/>
              </w:rPr>
              <w:t>1</w:t>
            </w:r>
          </w:p>
        </w:tc>
        <w:tc>
          <w:tcPr>
            <w:tcW w:w="2218" w:type="dxa"/>
            <w:shd w:val="clear" w:color="auto" w:fill="auto"/>
          </w:tcPr>
          <w:p w14:paraId="0031D840" w14:textId="2A85C1B3" w:rsidR="007C3D3B" w:rsidRPr="00CC21E1" w:rsidRDefault="00981D08" w:rsidP="00CC21E1">
            <w:pPr>
              <w:tabs>
                <w:tab w:val="left" w:pos="720"/>
              </w:tabs>
              <w:spacing w:before="60" w:after="40" w:line="288" w:lineRule="auto"/>
              <w:jc w:val="both"/>
              <w:rPr>
                <w:b/>
                <w:bCs/>
                <w:lang w:val="pt-BR"/>
              </w:rPr>
            </w:pPr>
            <w:r w:rsidRPr="00CC21E1">
              <w:rPr>
                <w:b/>
                <w:bCs/>
                <w:lang w:val="pt-BR"/>
              </w:rPr>
              <w:t>Lecture 1</w:t>
            </w:r>
            <w:r w:rsidR="0045627A" w:rsidRPr="00CC21E1">
              <w:rPr>
                <w:b/>
                <w:bCs/>
                <w:lang w:val="pt-BR"/>
              </w:rPr>
              <w:t xml:space="preserve">. </w:t>
            </w:r>
            <w:r w:rsidR="009867AC" w:rsidRPr="00CC21E1">
              <w:rPr>
                <w:b/>
                <w:bCs/>
                <w:lang w:val="pt-BR"/>
              </w:rPr>
              <w:t xml:space="preserve">Chương 1. </w:t>
            </w:r>
            <w:r w:rsidR="0014301B" w:rsidRPr="00CC21E1">
              <w:rPr>
                <w:b/>
                <w:bCs/>
                <w:lang w:val="pt-BR"/>
              </w:rPr>
              <w:t>Khái niệm</w:t>
            </w:r>
            <w:r w:rsidR="00771218" w:rsidRPr="00CC21E1">
              <w:rPr>
                <w:b/>
                <w:bCs/>
                <w:lang w:val="pt-BR"/>
              </w:rPr>
              <w:t xml:space="preserve"> cơ bản về</w:t>
            </w:r>
            <w:r w:rsidR="000F56BD" w:rsidRPr="00CC21E1">
              <w:rPr>
                <w:b/>
                <w:bCs/>
                <w:lang w:val="pt-BR"/>
              </w:rPr>
              <w:t xml:space="preserve"> Blockchain</w:t>
            </w:r>
          </w:p>
          <w:p w14:paraId="7F133CEE" w14:textId="63E2B8B9" w:rsidR="00771218" w:rsidRPr="00CC21E1" w:rsidRDefault="00771218" w:rsidP="00CC21E1">
            <w:pPr>
              <w:tabs>
                <w:tab w:val="left" w:pos="720"/>
              </w:tabs>
              <w:spacing w:before="60" w:after="40" w:line="288" w:lineRule="auto"/>
              <w:jc w:val="both"/>
              <w:rPr>
                <w:lang w:val="pt-BR"/>
              </w:rPr>
            </w:pPr>
            <w:r w:rsidRPr="00CC21E1">
              <w:rPr>
                <w:lang w:val="pt-BR"/>
              </w:rPr>
              <w:t>1.1 Khái niệm chuỗi khối</w:t>
            </w:r>
          </w:p>
          <w:p w14:paraId="20158161" w14:textId="67EF3630" w:rsidR="00771218" w:rsidRPr="00CC21E1" w:rsidRDefault="00771218" w:rsidP="00CC21E1">
            <w:pPr>
              <w:tabs>
                <w:tab w:val="left" w:pos="720"/>
              </w:tabs>
              <w:spacing w:before="60" w:after="40" w:line="288" w:lineRule="auto"/>
              <w:jc w:val="both"/>
              <w:rPr>
                <w:lang w:val="pt-BR"/>
              </w:rPr>
            </w:pPr>
            <w:r w:rsidRPr="00CC21E1">
              <w:rPr>
                <w:lang w:val="pt-BR"/>
              </w:rPr>
              <w:t>1.2 Ngăn xếp và thành phần chuỗi khối</w:t>
            </w:r>
          </w:p>
          <w:p w14:paraId="442CD116" w14:textId="17918113" w:rsidR="00771218" w:rsidRPr="00CC21E1" w:rsidRDefault="00771218" w:rsidP="00CC21E1">
            <w:pPr>
              <w:tabs>
                <w:tab w:val="left" w:pos="720"/>
              </w:tabs>
              <w:spacing w:before="60" w:after="40" w:line="288" w:lineRule="auto"/>
              <w:jc w:val="both"/>
              <w:rPr>
                <w:lang w:val="pt-BR"/>
              </w:rPr>
            </w:pPr>
            <w:r w:rsidRPr="00CC21E1">
              <w:rPr>
                <w:lang w:val="pt-BR"/>
              </w:rPr>
              <w:t>1.3 Hàm băm, chữ ký số</w:t>
            </w:r>
          </w:p>
        </w:tc>
        <w:tc>
          <w:tcPr>
            <w:tcW w:w="1402" w:type="dxa"/>
            <w:shd w:val="clear" w:color="auto" w:fill="auto"/>
          </w:tcPr>
          <w:p w14:paraId="2FA5B1D9" w14:textId="7C377B8F" w:rsidR="002E6868" w:rsidRPr="00CC21E1" w:rsidRDefault="002E6868" w:rsidP="00CC21E1">
            <w:pPr>
              <w:tabs>
                <w:tab w:val="left" w:pos="720"/>
              </w:tabs>
              <w:spacing w:before="60" w:after="40" w:line="288" w:lineRule="auto"/>
              <w:jc w:val="both"/>
              <w:rPr>
                <w:lang w:val="pt-BR"/>
              </w:rPr>
            </w:pPr>
            <w:r w:rsidRPr="00CC21E1">
              <w:rPr>
                <w:lang w:val="pt-BR"/>
              </w:rPr>
              <w:t xml:space="preserve">[1] </w:t>
            </w:r>
            <w:r w:rsidR="00071E60" w:rsidRPr="00CC21E1">
              <w:rPr>
                <w:lang w:val="pt-BR"/>
              </w:rPr>
              <w:t>Chapter 1-6</w:t>
            </w:r>
          </w:p>
          <w:p w14:paraId="2FFE3AD2" w14:textId="06C0D0BF" w:rsidR="002E6868" w:rsidRPr="00CC21E1" w:rsidRDefault="002E6868" w:rsidP="00CC21E1">
            <w:pPr>
              <w:tabs>
                <w:tab w:val="left" w:pos="720"/>
              </w:tabs>
              <w:spacing w:before="60" w:after="40" w:line="288" w:lineRule="auto"/>
              <w:jc w:val="both"/>
              <w:rPr>
                <w:lang w:val="pt-BR"/>
              </w:rPr>
            </w:pPr>
            <w:r w:rsidRPr="00CC21E1">
              <w:rPr>
                <w:lang w:val="pt-BR"/>
              </w:rPr>
              <w:t>[2]</w:t>
            </w:r>
            <w:r w:rsidR="00071E60" w:rsidRPr="00CC21E1">
              <w:rPr>
                <w:lang w:val="pt-BR"/>
              </w:rPr>
              <w:t xml:space="preserve"> </w:t>
            </w:r>
            <w:r w:rsidR="00A7334E" w:rsidRPr="00CC21E1">
              <w:rPr>
                <w:lang w:val="pt-BR"/>
              </w:rPr>
              <w:t>Chapter 1-4</w:t>
            </w:r>
          </w:p>
          <w:p w14:paraId="065E10E3" w14:textId="25279AE9" w:rsidR="009B3FA4" w:rsidRPr="00CC21E1" w:rsidRDefault="000F5403" w:rsidP="00CC21E1">
            <w:pPr>
              <w:tabs>
                <w:tab w:val="left" w:pos="720"/>
              </w:tabs>
              <w:spacing w:before="60" w:after="40" w:line="288" w:lineRule="auto"/>
              <w:jc w:val="both"/>
              <w:rPr>
                <w:lang w:val="pt-BR"/>
              </w:rPr>
            </w:pPr>
            <w:r w:rsidRPr="00CC21E1">
              <w:rPr>
                <w:lang w:val="pt-BR"/>
              </w:rPr>
              <w:t>[</w:t>
            </w:r>
            <w:r w:rsidR="002E6868" w:rsidRPr="00CC21E1">
              <w:rPr>
                <w:lang w:val="pt-BR"/>
              </w:rPr>
              <w:t>3</w:t>
            </w:r>
            <w:r w:rsidRPr="00CC21E1">
              <w:rPr>
                <w:lang w:val="pt-BR"/>
              </w:rPr>
              <w:t xml:space="preserve">] Slide bài </w:t>
            </w:r>
            <w:r w:rsidR="009B3FA4" w:rsidRPr="00CC21E1">
              <w:rPr>
                <w:lang w:val="pt-BR"/>
              </w:rPr>
              <w:t xml:space="preserve">lecture </w:t>
            </w:r>
            <w:r w:rsidRPr="00CC21E1">
              <w:rPr>
                <w:lang w:val="pt-BR"/>
              </w:rPr>
              <w:t>1</w:t>
            </w:r>
          </w:p>
        </w:tc>
        <w:tc>
          <w:tcPr>
            <w:tcW w:w="3047" w:type="dxa"/>
            <w:shd w:val="clear" w:color="auto" w:fill="auto"/>
          </w:tcPr>
          <w:p w14:paraId="55619CBC" w14:textId="77777777" w:rsidR="003F2599" w:rsidRPr="00CC21E1" w:rsidRDefault="003F2599" w:rsidP="00CC21E1">
            <w:pPr>
              <w:tabs>
                <w:tab w:val="left" w:pos="720"/>
              </w:tabs>
              <w:spacing w:before="60" w:after="40" w:line="288" w:lineRule="auto"/>
              <w:jc w:val="both"/>
              <w:rPr>
                <w:b/>
                <w:bCs/>
                <w:lang w:val="pt-BR"/>
              </w:rPr>
            </w:pPr>
            <w:r w:rsidRPr="00CC21E1">
              <w:rPr>
                <w:b/>
                <w:bCs/>
                <w:lang w:val="pt-BR"/>
              </w:rPr>
              <w:t>Giảng viên</w:t>
            </w:r>
          </w:p>
          <w:p w14:paraId="5491AFFF" w14:textId="64809286" w:rsidR="00C83AE6" w:rsidRPr="00CC21E1" w:rsidRDefault="003F2599" w:rsidP="00CC21E1">
            <w:pPr>
              <w:tabs>
                <w:tab w:val="left" w:pos="720"/>
              </w:tabs>
              <w:spacing w:before="60" w:after="40" w:line="288" w:lineRule="auto"/>
              <w:jc w:val="both"/>
              <w:rPr>
                <w:lang w:val="pt-BR"/>
              </w:rPr>
            </w:pPr>
            <w:r w:rsidRPr="00CC21E1">
              <w:rPr>
                <w:lang w:val="pt-BR"/>
              </w:rPr>
              <w:t>- Giới thiệu đề cương</w:t>
            </w:r>
            <w:r w:rsidR="005A7AA5" w:rsidRPr="00CC21E1">
              <w:rPr>
                <w:lang w:val="pt-BR"/>
              </w:rPr>
              <w:t xml:space="preserve">, giáo trình, </w:t>
            </w:r>
            <w:r w:rsidR="0022546A" w:rsidRPr="00CC21E1">
              <w:rPr>
                <w:lang w:val="pt-BR"/>
              </w:rPr>
              <w:t xml:space="preserve">tài liệu tham khảo, </w:t>
            </w:r>
            <w:r w:rsidR="005A7AA5" w:rsidRPr="00CC21E1">
              <w:rPr>
                <w:lang w:val="pt-BR"/>
              </w:rPr>
              <w:t>phần mềm</w:t>
            </w:r>
            <w:r w:rsidR="0022546A" w:rsidRPr="00CC21E1">
              <w:rPr>
                <w:lang w:val="pt-BR"/>
              </w:rPr>
              <w:t>, slide</w:t>
            </w:r>
          </w:p>
          <w:p w14:paraId="13E05461" w14:textId="06B5EE4E" w:rsidR="003F2599" w:rsidRPr="00CC21E1" w:rsidRDefault="003F2599" w:rsidP="00CC21E1">
            <w:pPr>
              <w:tabs>
                <w:tab w:val="left" w:pos="720"/>
              </w:tabs>
              <w:spacing w:before="60" w:after="40" w:line="288" w:lineRule="auto"/>
              <w:jc w:val="both"/>
              <w:rPr>
                <w:lang w:val="pt-BR"/>
              </w:rPr>
            </w:pPr>
            <w:r w:rsidRPr="00CC21E1">
              <w:rPr>
                <w:lang w:val="pt-BR"/>
              </w:rPr>
              <w:t>- Giảng</w:t>
            </w:r>
            <w:r w:rsidR="00980663" w:rsidRPr="00CC21E1">
              <w:rPr>
                <w:lang w:val="pt-BR"/>
              </w:rPr>
              <w:t xml:space="preserve"> lý thuyết theo nội dung</w:t>
            </w:r>
            <w:r w:rsidR="009C1E7B" w:rsidRPr="00CC21E1">
              <w:rPr>
                <w:lang w:val="pt-BR"/>
              </w:rPr>
              <w:t xml:space="preserve"> slide</w:t>
            </w:r>
          </w:p>
          <w:p w14:paraId="75D01870" w14:textId="585EA1CB" w:rsidR="007C3D3B" w:rsidRPr="00CC21E1" w:rsidRDefault="007C3D3B" w:rsidP="00CC21E1">
            <w:pPr>
              <w:tabs>
                <w:tab w:val="left" w:pos="720"/>
              </w:tabs>
              <w:spacing w:before="60" w:after="40" w:line="288" w:lineRule="auto"/>
              <w:jc w:val="both"/>
              <w:rPr>
                <w:lang w:val="pt-BR"/>
              </w:rPr>
            </w:pPr>
            <w:r w:rsidRPr="00CC21E1">
              <w:rPr>
                <w:lang w:val="pt-BR"/>
              </w:rPr>
              <w:t xml:space="preserve">- </w:t>
            </w:r>
            <w:r w:rsidR="009C1E7B" w:rsidRPr="00CC21E1">
              <w:rPr>
                <w:lang w:val="pt-BR"/>
              </w:rPr>
              <w:t>Giới thiệu ví dụ trong slide</w:t>
            </w:r>
          </w:p>
          <w:p w14:paraId="466AAD55" w14:textId="682C43D7" w:rsidR="005A7AA5" w:rsidRPr="00CC21E1" w:rsidRDefault="005A7AA5" w:rsidP="00CC21E1">
            <w:pPr>
              <w:tabs>
                <w:tab w:val="left" w:pos="720"/>
              </w:tabs>
              <w:spacing w:before="60" w:after="40" w:line="288" w:lineRule="auto"/>
              <w:jc w:val="both"/>
              <w:rPr>
                <w:lang w:val="pt-BR"/>
              </w:rPr>
            </w:pPr>
            <w:r w:rsidRPr="00CC21E1">
              <w:rPr>
                <w:lang w:val="pt-BR"/>
              </w:rPr>
              <w:t>- Hướng dẫn đọc giáo trình</w:t>
            </w:r>
            <w:r w:rsidR="0022546A" w:rsidRPr="00CC21E1">
              <w:rPr>
                <w:lang w:val="pt-BR"/>
              </w:rPr>
              <w:t>, tài liệu tham khảo</w:t>
            </w:r>
          </w:p>
          <w:p w14:paraId="078170D9" w14:textId="77777777" w:rsidR="00980663" w:rsidRPr="00CC21E1" w:rsidRDefault="00980663" w:rsidP="00CC21E1">
            <w:pPr>
              <w:tabs>
                <w:tab w:val="left" w:pos="720"/>
              </w:tabs>
              <w:spacing w:before="60" w:after="40" w:line="288" w:lineRule="auto"/>
              <w:jc w:val="both"/>
              <w:rPr>
                <w:lang w:val="pt-BR"/>
              </w:rPr>
            </w:pPr>
            <w:r w:rsidRPr="00CC21E1">
              <w:rPr>
                <w:lang w:val="pt-BR"/>
              </w:rPr>
              <w:t>- Yêu cầu sinh viên xem lại kiến thức các môn tiên quyết</w:t>
            </w:r>
          </w:p>
          <w:p w14:paraId="3DA12C6E" w14:textId="200B3E72" w:rsidR="00711F80" w:rsidRDefault="009258EB" w:rsidP="00CC21E1">
            <w:pPr>
              <w:tabs>
                <w:tab w:val="left" w:pos="720"/>
              </w:tabs>
              <w:spacing w:before="60" w:after="40" w:line="288" w:lineRule="auto"/>
              <w:jc w:val="both"/>
              <w:rPr>
                <w:lang w:val="pt-BR"/>
              </w:rPr>
            </w:pPr>
            <w:r w:rsidRPr="00CC21E1">
              <w:rPr>
                <w:lang w:val="pt-BR"/>
              </w:rPr>
              <w:t xml:space="preserve">- Yêu cầu sinh viên </w:t>
            </w:r>
            <w:r w:rsidR="0045627A" w:rsidRPr="00CC21E1">
              <w:rPr>
                <w:lang w:val="pt-BR"/>
              </w:rPr>
              <w:t xml:space="preserve">xem </w:t>
            </w:r>
            <w:r w:rsidR="005C1578" w:rsidRPr="00CC21E1">
              <w:rPr>
                <w:lang w:val="pt-BR"/>
              </w:rPr>
              <w:t xml:space="preserve">trước </w:t>
            </w:r>
            <w:r w:rsidR="0045627A" w:rsidRPr="00CC21E1">
              <w:rPr>
                <w:lang w:val="pt-BR"/>
              </w:rPr>
              <w:t>ví dụ, câu hỏi, bài tập dành cho seminar 1</w:t>
            </w:r>
          </w:p>
          <w:p w14:paraId="376DDC14" w14:textId="3A3E8069" w:rsidR="00711F80" w:rsidRPr="00CC21E1" w:rsidRDefault="00711F80" w:rsidP="00CC21E1">
            <w:pPr>
              <w:tabs>
                <w:tab w:val="left" w:pos="720"/>
              </w:tabs>
              <w:spacing w:before="60" w:after="40" w:line="288" w:lineRule="auto"/>
              <w:jc w:val="both"/>
              <w:rPr>
                <w:lang w:val="pt-BR"/>
              </w:rPr>
            </w:pPr>
            <w:r>
              <w:rPr>
                <w:lang w:val="pt-BR"/>
              </w:rPr>
              <w:lastRenderedPageBreak/>
              <w:t xml:space="preserve">- </w:t>
            </w:r>
            <w:r w:rsidR="005446F9">
              <w:rPr>
                <w:lang w:val="pt-BR"/>
              </w:rPr>
              <w:t>Phân</w:t>
            </w:r>
            <w:r>
              <w:rPr>
                <w:lang w:val="pt-BR"/>
              </w:rPr>
              <w:t xml:space="preserve"> nhóm sinh viên làm bài tập nhóm chuẩn bị bài seminar.</w:t>
            </w:r>
          </w:p>
          <w:p w14:paraId="33871FC2" w14:textId="77777777" w:rsidR="00F44CC9" w:rsidRPr="00CC21E1" w:rsidRDefault="00F44CC9" w:rsidP="00CC21E1">
            <w:pPr>
              <w:tabs>
                <w:tab w:val="left" w:pos="720"/>
              </w:tabs>
              <w:spacing w:before="60" w:after="40" w:line="288" w:lineRule="auto"/>
              <w:jc w:val="both"/>
              <w:rPr>
                <w:b/>
                <w:bCs/>
                <w:lang w:val="pt-BR"/>
              </w:rPr>
            </w:pPr>
            <w:r w:rsidRPr="00CC21E1">
              <w:rPr>
                <w:b/>
                <w:bCs/>
                <w:lang w:val="pt-BR"/>
              </w:rPr>
              <w:t>Sinh viên</w:t>
            </w:r>
          </w:p>
          <w:p w14:paraId="7B880738" w14:textId="77777777" w:rsidR="00F44CC9" w:rsidRPr="00CC21E1" w:rsidRDefault="00F44CC9" w:rsidP="00CC21E1">
            <w:pPr>
              <w:tabs>
                <w:tab w:val="left" w:pos="720"/>
              </w:tabs>
              <w:spacing w:before="60" w:after="40" w:line="288" w:lineRule="auto"/>
              <w:jc w:val="both"/>
              <w:rPr>
                <w:lang w:val="pt-BR"/>
              </w:rPr>
            </w:pPr>
            <w:r w:rsidRPr="00CC21E1">
              <w:rPr>
                <w:lang w:val="pt-BR"/>
              </w:rPr>
              <w:t>- Xem trước đề cương</w:t>
            </w:r>
          </w:p>
          <w:p w14:paraId="5D93CA9D" w14:textId="77777777" w:rsidR="00F44CC9" w:rsidRPr="00CC21E1" w:rsidRDefault="00F44CC9" w:rsidP="00CC21E1">
            <w:pPr>
              <w:tabs>
                <w:tab w:val="left" w:pos="720"/>
              </w:tabs>
              <w:spacing w:before="60" w:after="40" w:line="288" w:lineRule="auto"/>
              <w:jc w:val="both"/>
              <w:rPr>
                <w:lang w:val="pt-BR"/>
              </w:rPr>
            </w:pPr>
            <w:r w:rsidRPr="00CC21E1">
              <w:rPr>
                <w:lang w:val="pt-BR"/>
              </w:rPr>
              <w:t xml:space="preserve">- Đọc các tài liệu </w:t>
            </w:r>
          </w:p>
          <w:p w14:paraId="61BA8A69" w14:textId="07B11BCD" w:rsidR="00F44CC9" w:rsidRPr="00CC21E1" w:rsidRDefault="00F44CC9" w:rsidP="00CC21E1">
            <w:pPr>
              <w:tabs>
                <w:tab w:val="left" w:pos="720"/>
              </w:tabs>
              <w:spacing w:before="60" w:after="40" w:line="288" w:lineRule="auto"/>
              <w:jc w:val="both"/>
              <w:rPr>
                <w:lang w:val="pt-BR"/>
              </w:rPr>
            </w:pPr>
            <w:r w:rsidRPr="00CC21E1">
              <w:rPr>
                <w:lang w:val="pt-BR"/>
              </w:rPr>
              <w:t xml:space="preserve">- </w:t>
            </w:r>
            <w:r w:rsidR="005C6D70" w:rsidRPr="00CC21E1">
              <w:rPr>
                <w:lang w:val="pt-BR"/>
              </w:rPr>
              <w:t>Xem lại các kiến thức của học phần tiên quyết</w:t>
            </w:r>
          </w:p>
        </w:tc>
        <w:tc>
          <w:tcPr>
            <w:tcW w:w="1149" w:type="dxa"/>
            <w:shd w:val="clear" w:color="auto" w:fill="auto"/>
          </w:tcPr>
          <w:p w14:paraId="0A1C57CA" w14:textId="77777777" w:rsidR="003A538F" w:rsidRPr="003A538F" w:rsidRDefault="003A538F" w:rsidP="003A538F">
            <w:pPr>
              <w:tabs>
                <w:tab w:val="left" w:pos="720"/>
              </w:tabs>
              <w:spacing w:before="60" w:after="40" w:line="288" w:lineRule="auto"/>
              <w:jc w:val="both"/>
              <w:rPr>
                <w:lang w:val="pt-BR"/>
              </w:rPr>
            </w:pPr>
            <w:r w:rsidRPr="003A538F">
              <w:rPr>
                <w:lang w:val="pt-BR"/>
              </w:rPr>
              <w:lastRenderedPageBreak/>
              <w:t>- Điểm danh</w:t>
            </w:r>
          </w:p>
          <w:p w14:paraId="4C5CD5F4" w14:textId="77777777" w:rsidR="00C83AE6" w:rsidRPr="003A538F" w:rsidRDefault="00C83AE6" w:rsidP="003A538F">
            <w:pPr>
              <w:tabs>
                <w:tab w:val="left" w:pos="720"/>
              </w:tabs>
              <w:spacing w:before="60" w:after="40" w:line="288" w:lineRule="auto"/>
              <w:jc w:val="both"/>
              <w:rPr>
                <w:lang w:val="pt-BR"/>
              </w:rPr>
            </w:pPr>
          </w:p>
        </w:tc>
        <w:tc>
          <w:tcPr>
            <w:tcW w:w="830" w:type="dxa"/>
            <w:shd w:val="clear" w:color="auto" w:fill="auto"/>
          </w:tcPr>
          <w:p w14:paraId="0F1FCD57" w14:textId="77777777" w:rsidR="00207979" w:rsidRDefault="00DF684B" w:rsidP="001A5307">
            <w:pPr>
              <w:tabs>
                <w:tab w:val="left" w:pos="720"/>
              </w:tabs>
              <w:spacing w:before="60" w:after="40" w:line="288" w:lineRule="auto"/>
              <w:jc w:val="center"/>
              <w:rPr>
                <w:lang w:val="pt-BR"/>
              </w:rPr>
            </w:pPr>
            <w:r>
              <w:rPr>
                <w:lang w:val="pt-BR"/>
              </w:rPr>
              <w:t>1.1</w:t>
            </w:r>
          </w:p>
          <w:p w14:paraId="2088DC7E" w14:textId="5B173E7E" w:rsidR="00DF684B" w:rsidRPr="00A7334E" w:rsidRDefault="00DF684B" w:rsidP="001A5307">
            <w:pPr>
              <w:tabs>
                <w:tab w:val="left" w:pos="720"/>
              </w:tabs>
              <w:spacing w:before="60" w:after="40" w:line="288" w:lineRule="auto"/>
              <w:jc w:val="center"/>
              <w:rPr>
                <w:lang w:val="pt-BR"/>
              </w:rPr>
            </w:pPr>
            <w:r>
              <w:rPr>
                <w:lang w:val="pt-BR"/>
              </w:rPr>
              <w:t>2.1</w:t>
            </w:r>
          </w:p>
        </w:tc>
      </w:tr>
      <w:tr w:rsidR="003A538F" w:rsidRPr="00D83953" w14:paraId="5354A0AF" w14:textId="77777777" w:rsidTr="009F6BF4">
        <w:tc>
          <w:tcPr>
            <w:tcW w:w="993" w:type="dxa"/>
            <w:shd w:val="clear" w:color="auto" w:fill="auto"/>
          </w:tcPr>
          <w:p w14:paraId="487C8220" w14:textId="571D965D" w:rsidR="003A538F" w:rsidRPr="00610451" w:rsidRDefault="003A538F" w:rsidP="003A538F">
            <w:pPr>
              <w:tabs>
                <w:tab w:val="left" w:pos="720"/>
              </w:tabs>
              <w:spacing w:before="60" w:after="40" w:line="288" w:lineRule="auto"/>
              <w:jc w:val="center"/>
              <w:rPr>
                <w:lang w:val="pt-BR"/>
              </w:rPr>
            </w:pPr>
            <w:r w:rsidRPr="00610451">
              <w:rPr>
                <w:lang w:val="pt-BR"/>
              </w:rPr>
              <w:t>2</w:t>
            </w:r>
          </w:p>
        </w:tc>
        <w:tc>
          <w:tcPr>
            <w:tcW w:w="2218" w:type="dxa"/>
            <w:shd w:val="clear" w:color="auto" w:fill="auto"/>
          </w:tcPr>
          <w:p w14:paraId="6A2B45FB" w14:textId="77777777" w:rsidR="003A538F" w:rsidRPr="00CC21E1" w:rsidRDefault="003A538F" w:rsidP="003A538F">
            <w:pPr>
              <w:tabs>
                <w:tab w:val="left" w:pos="720"/>
              </w:tabs>
              <w:spacing w:before="60" w:after="40" w:line="288" w:lineRule="auto"/>
              <w:jc w:val="both"/>
              <w:rPr>
                <w:b/>
                <w:bCs/>
                <w:lang w:val="pt-BR"/>
              </w:rPr>
            </w:pPr>
            <w:r w:rsidRPr="00CC21E1">
              <w:rPr>
                <w:b/>
                <w:bCs/>
                <w:lang w:val="pt-BR"/>
              </w:rPr>
              <w:t>Lecture 1. Chương 1. Khái niệm cơ bản về Blockchain</w:t>
            </w:r>
          </w:p>
          <w:p w14:paraId="049EB4FE" w14:textId="77777777" w:rsidR="003A538F" w:rsidRPr="00CC21E1" w:rsidRDefault="003A538F" w:rsidP="003A538F">
            <w:pPr>
              <w:tabs>
                <w:tab w:val="left" w:pos="720"/>
              </w:tabs>
              <w:spacing w:before="60" w:after="40" w:line="288" w:lineRule="auto"/>
              <w:jc w:val="both"/>
              <w:rPr>
                <w:lang w:val="pt-BR"/>
              </w:rPr>
            </w:pPr>
            <w:r w:rsidRPr="00CC21E1">
              <w:rPr>
                <w:lang w:val="pt-BR"/>
              </w:rPr>
              <w:t>1.4 Nền tảng chuỗi khối</w:t>
            </w:r>
          </w:p>
          <w:p w14:paraId="57923443" w14:textId="77777777" w:rsidR="003A538F" w:rsidRPr="00CC21E1" w:rsidRDefault="003A538F" w:rsidP="003A538F">
            <w:pPr>
              <w:tabs>
                <w:tab w:val="left" w:pos="720"/>
              </w:tabs>
              <w:spacing w:before="60" w:after="40" w:line="288" w:lineRule="auto"/>
              <w:jc w:val="both"/>
              <w:rPr>
                <w:lang w:val="pt-BR"/>
              </w:rPr>
            </w:pPr>
            <w:r w:rsidRPr="00CC21E1">
              <w:rPr>
                <w:lang w:val="pt-BR"/>
              </w:rPr>
              <w:t>1.5 Sự phát triển của chuỗi khối</w:t>
            </w:r>
          </w:p>
          <w:p w14:paraId="6B98D75F" w14:textId="1EEBCCD4" w:rsidR="003A538F" w:rsidRPr="00CC21E1" w:rsidRDefault="003A538F" w:rsidP="003A538F">
            <w:pPr>
              <w:tabs>
                <w:tab w:val="left" w:pos="720"/>
              </w:tabs>
              <w:spacing w:before="60" w:after="40" w:line="288" w:lineRule="auto"/>
              <w:jc w:val="both"/>
              <w:rPr>
                <w:b/>
                <w:bCs/>
                <w:lang w:val="pt-BR"/>
              </w:rPr>
            </w:pPr>
            <w:r w:rsidRPr="00CC21E1">
              <w:rPr>
                <w:lang w:val="pt-BR"/>
              </w:rPr>
              <w:t>1.6 Trường hợp sử dụng</w:t>
            </w:r>
          </w:p>
        </w:tc>
        <w:tc>
          <w:tcPr>
            <w:tcW w:w="1402" w:type="dxa"/>
            <w:shd w:val="clear" w:color="auto" w:fill="auto"/>
          </w:tcPr>
          <w:p w14:paraId="61171ABB" w14:textId="77777777" w:rsidR="003A538F" w:rsidRPr="00CC21E1" w:rsidRDefault="003A538F" w:rsidP="003A538F">
            <w:pPr>
              <w:tabs>
                <w:tab w:val="left" w:pos="720"/>
              </w:tabs>
              <w:spacing w:before="60" w:after="40" w:line="288" w:lineRule="auto"/>
              <w:jc w:val="both"/>
              <w:rPr>
                <w:lang w:val="pt-BR"/>
              </w:rPr>
            </w:pPr>
            <w:r w:rsidRPr="00CC21E1">
              <w:rPr>
                <w:lang w:val="pt-BR"/>
              </w:rPr>
              <w:t>[1] Chapter 1-6</w:t>
            </w:r>
          </w:p>
          <w:p w14:paraId="4E6956B8" w14:textId="77777777" w:rsidR="003A538F" w:rsidRPr="00CC21E1" w:rsidRDefault="003A538F" w:rsidP="003A538F">
            <w:pPr>
              <w:tabs>
                <w:tab w:val="left" w:pos="720"/>
              </w:tabs>
              <w:spacing w:before="60" w:after="40" w:line="288" w:lineRule="auto"/>
              <w:jc w:val="both"/>
              <w:rPr>
                <w:lang w:val="pt-BR"/>
              </w:rPr>
            </w:pPr>
            <w:r w:rsidRPr="00CC21E1">
              <w:rPr>
                <w:lang w:val="pt-BR"/>
              </w:rPr>
              <w:t>[2] Chapter 1-4</w:t>
            </w:r>
          </w:p>
          <w:p w14:paraId="618B37DE" w14:textId="3A30A211" w:rsidR="003A538F" w:rsidRPr="00CC21E1" w:rsidRDefault="003A538F" w:rsidP="003A538F">
            <w:pPr>
              <w:tabs>
                <w:tab w:val="left" w:pos="720"/>
              </w:tabs>
              <w:spacing w:before="60" w:after="40" w:line="288" w:lineRule="auto"/>
              <w:jc w:val="both"/>
              <w:rPr>
                <w:lang w:val="pt-BR"/>
              </w:rPr>
            </w:pPr>
            <w:r w:rsidRPr="00CC21E1">
              <w:rPr>
                <w:lang w:val="pt-BR"/>
              </w:rPr>
              <w:t>[3] Slide bài lecture 1</w:t>
            </w:r>
          </w:p>
        </w:tc>
        <w:tc>
          <w:tcPr>
            <w:tcW w:w="3047" w:type="dxa"/>
            <w:shd w:val="clear" w:color="auto" w:fill="auto"/>
          </w:tcPr>
          <w:p w14:paraId="5AA421FB" w14:textId="77777777" w:rsidR="003A538F" w:rsidRPr="00CC21E1" w:rsidRDefault="003A538F" w:rsidP="003A538F">
            <w:pPr>
              <w:tabs>
                <w:tab w:val="left" w:pos="720"/>
              </w:tabs>
              <w:spacing w:before="60" w:after="40" w:line="288" w:lineRule="auto"/>
              <w:jc w:val="both"/>
              <w:rPr>
                <w:b/>
                <w:bCs/>
                <w:lang w:val="pt-BR"/>
              </w:rPr>
            </w:pPr>
            <w:r w:rsidRPr="00CC21E1">
              <w:rPr>
                <w:b/>
                <w:bCs/>
                <w:lang w:val="pt-BR"/>
              </w:rPr>
              <w:t>Giảng viên</w:t>
            </w:r>
          </w:p>
          <w:p w14:paraId="65B87C7D" w14:textId="77777777" w:rsidR="003A538F" w:rsidRPr="00CC21E1" w:rsidRDefault="003A538F" w:rsidP="003A538F">
            <w:pPr>
              <w:tabs>
                <w:tab w:val="left" w:pos="720"/>
              </w:tabs>
              <w:spacing w:before="60" w:after="40" w:line="288" w:lineRule="auto"/>
              <w:jc w:val="both"/>
              <w:rPr>
                <w:lang w:val="pt-BR"/>
              </w:rPr>
            </w:pPr>
            <w:r w:rsidRPr="00CC21E1">
              <w:rPr>
                <w:lang w:val="pt-BR"/>
              </w:rPr>
              <w:t>- Giới thiệu đề cương, giáo trình, tài liệu tham khảo, phần mềm, slide</w:t>
            </w:r>
          </w:p>
          <w:p w14:paraId="718CAD3C" w14:textId="77777777" w:rsidR="003A538F" w:rsidRPr="00CC21E1" w:rsidRDefault="003A538F" w:rsidP="003A538F">
            <w:pPr>
              <w:tabs>
                <w:tab w:val="left" w:pos="720"/>
              </w:tabs>
              <w:spacing w:before="60" w:after="40" w:line="288" w:lineRule="auto"/>
              <w:jc w:val="both"/>
              <w:rPr>
                <w:lang w:val="pt-BR"/>
              </w:rPr>
            </w:pPr>
            <w:r w:rsidRPr="00CC21E1">
              <w:rPr>
                <w:lang w:val="pt-BR"/>
              </w:rPr>
              <w:t>- Giảng lý thuyết theo nội dung slide</w:t>
            </w:r>
          </w:p>
          <w:p w14:paraId="3CDED13B" w14:textId="77777777" w:rsidR="003A538F" w:rsidRPr="00CC21E1" w:rsidRDefault="003A538F" w:rsidP="003A538F">
            <w:pPr>
              <w:tabs>
                <w:tab w:val="left" w:pos="720"/>
              </w:tabs>
              <w:spacing w:before="60" w:after="40" w:line="288" w:lineRule="auto"/>
              <w:jc w:val="both"/>
              <w:rPr>
                <w:lang w:val="pt-BR"/>
              </w:rPr>
            </w:pPr>
            <w:r w:rsidRPr="00CC21E1">
              <w:rPr>
                <w:lang w:val="pt-BR"/>
              </w:rPr>
              <w:t>- Giới thiệu ví dụ trong slide</w:t>
            </w:r>
          </w:p>
          <w:p w14:paraId="4B0D96C8" w14:textId="77777777" w:rsidR="003A538F" w:rsidRPr="00CC21E1" w:rsidRDefault="003A538F" w:rsidP="003A538F">
            <w:pPr>
              <w:tabs>
                <w:tab w:val="left" w:pos="720"/>
              </w:tabs>
              <w:spacing w:before="60" w:after="40" w:line="288" w:lineRule="auto"/>
              <w:jc w:val="both"/>
              <w:rPr>
                <w:lang w:val="pt-BR"/>
              </w:rPr>
            </w:pPr>
            <w:r w:rsidRPr="00CC21E1">
              <w:rPr>
                <w:lang w:val="pt-BR"/>
              </w:rPr>
              <w:t>- Hướng dẫn đọc giáo trình, tài liệu tham khảo</w:t>
            </w:r>
          </w:p>
          <w:p w14:paraId="321822C5" w14:textId="6225B64B" w:rsidR="003A538F" w:rsidRPr="00CC21E1" w:rsidRDefault="003A538F" w:rsidP="003A538F">
            <w:pPr>
              <w:tabs>
                <w:tab w:val="left" w:pos="720"/>
              </w:tabs>
              <w:spacing w:before="60" w:after="40" w:line="288" w:lineRule="auto"/>
              <w:jc w:val="both"/>
              <w:rPr>
                <w:lang w:val="pt-BR"/>
              </w:rPr>
            </w:pPr>
            <w:r w:rsidRPr="00CC21E1">
              <w:rPr>
                <w:lang w:val="pt-BR"/>
              </w:rPr>
              <w:t>- Yêu cầu sinh viên xem lại kiến thức các môn tiên quyết</w:t>
            </w:r>
          </w:p>
          <w:p w14:paraId="62FAAEB0" w14:textId="77777777" w:rsidR="003A538F" w:rsidRPr="00CC21E1" w:rsidRDefault="003A538F" w:rsidP="003A538F">
            <w:pPr>
              <w:tabs>
                <w:tab w:val="left" w:pos="720"/>
              </w:tabs>
              <w:spacing w:before="60" w:after="40" w:line="288" w:lineRule="auto"/>
              <w:jc w:val="both"/>
              <w:rPr>
                <w:b/>
                <w:bCs/>
                <w:lang w:val="pt-BR"/>
              </w:rPr>
            </w:pPr>
            <w:r w:rsidRPr="00CC21E1">
              <w:rPr>
                <w:b/>
                <w:bCs/>
                <w:lang w:val="pt-BR"/>
              </w:rPr>
              <w:t>Sinh viên</w:t>
            </w:r>
          </w:p>
          <w:p w14:paraId="460C8EF2" w14:textId="77777777" w:rsidR="003A538F" w:rsidRPr="00CC21E1" w:rsidRDefault="003A538F" w:rsidP="003A538F">
            <w:pPr>
              <w:tabs>
                <w:tab w:val="left" w:pos="720"/>
              </w:tabs>
              <w:spacing w:before="60" w:after="40" w:line="288" w:lineRule="auto"/>
              <w:jc w:val="both"/>
              <w:rPr>
                <w:lang w:val="pt-BR"/>
              </w:rPr>
            </w:pPr>
            <w:r w:rsidRPr="00CC21E1">
              <w:rPr>
                <w:lang w:val="pt-BR"/>
              </w:rPr>
              <w:t>- Xem trước đề cương</w:t>
            </w:r>
          </w:p>
          <w:p w14:paraId="6AD4C12A" w14:textId="77777777" w:rsidR="003A538F" w:rsidRPr="00CC21E1" w:rsidRDefault="003A538F" w:rsidP="003A538F">
            <w:pPr>
              <w:tabs>
                <w:tab w:val="left" w:pos="720"/>
              </w:tabs>
              <w:spacing w:before="60" w:after="40" w:line="288" w:lineRule="auto"/>
              <w:jc w:val="both"/>
              <w:rPr>
                <w:lang w:val="pt-BR"/>
              </w:rPr>
            </w:pPr>
            <w:r w:rsidRPr="00CC21E1">
              <w:rPr>
                <w:lang w:val="pt-BR"/>
              </w:rPr>
              <w:t xml:space="preserve">- Đọc các tài liệu </w:t>
            </w:r>
          </w:p>
          <w:p w14:paraId="34EB3044" w14:textId="7F034DA2" w:rsidR="003A538F" w:rsidRPr="00CC21E1" w:rsidRDefault="003A538F" w:rsidP="003A538F">
            <w:pPr>
              <w:tabs>
                <w:tab w:val="left" w:pos="720"/>
              </w:tabs>
              <w:spacing w:before="60" w:after="40" w:line="288" w:lineRule="auto"/>
              <w:jc w:val="both"/>
              <w:rPr>
                <w:b/>
                <w:bCs/>
                <w:lang w:val="pt-BR"/>
              </w:rPr>
            </w:pPr>
            <w:r w:rsidRPr="00CC21E1">
              <w:rPr>
                <w:lang w:val="pt-BR"/>
              </w:rPr>
              <w:t>- Xem lại các kiến thức của học phần tiên quyết</w:t>
            </w:r>
          </w:p>
        </w:tc>
        <w:tc>
          <w:tcPr>
            <w:tcW w:w="1149" w:type="dxa"/>
            <w:shd w:val="clear" w:color="auto" w:fill="auto"/>
          </w:tcPr>
          <w:p w14:paraId="0F8CDA05" w14:textId="77777777" w:rsidR="003A538F" w:rsidRPr="003A538F" w:rsidRDefault="003A538F" w:rsidP="003A538F">
            <w:pPr>
              <w:tabs>
                <w:tab w:val="left" w:pos="720"/>
              </w:tabs>
              <w:spacing w:before="60" w:after="40" w:line="288" w:lineRule="auto"/>
              <w:jc w:val="both"/>
              <w:rPr>
                <w:lang w:val="pt-BR"/>
              </w:rPr>
            </w:pPr>
            <w:r w:rsidRPr="003A538F">
              <w:rPr>
                <w:lang w:val="pt-BR"/>
              </w:rPr>
              <w:t>- Điểm danh</w:t>
            </w:r>
          </w:p>
          <w:p w14:paraId="3DA77AC4" w14:textId="77777777" w:rsidR="003A538F" w:rsidRPr="00513D8B" w:rsidRDefault="003A538F" w:rsidP="003A538F">
            <w:pPr>
              <w:tabs>
                <w:tab w:val="left" w:pos="720"/>
              </w:tabs>
              <w:spacing w:before="60" w:after="40" w:line="288" w:lineRule="auto"/>
              <w:rPr>
                <w:highlight w:val="yellow"/>
                <w:lang w:val="pt-BR"/>
              </w:rPr>
            </w:pPr>
          </w:p>
        </w:tc>
        <w:tc>
          <w:tcPr>
            <w:tcW w:w="830" w:type="dxa"/>
            <w:shd w:val="clear" w:color="auto" w:fill="auto"/>
          </w:tcPr>
          <w:p w14:paraId="6DF4F402" w14:textId="77777777" w:rsidR="003A538F" w:rsidRPr="00DF684B" w:rsidRDefault="003A538F" w:rsidP="003A538F">
            <w:pPr>
              <w:tabs>
                <w:tab w:val="left" w:pos="720"/>
              </w:tabs>
              <w:spacing w:before="60" w:after="40" w:line="288" w:lineRule="auto"/>
              <w:jc w:val="center"/>
              <w:rPr>
                <w:lang w:val="pt-BR"/>
              </w:rPr>
            </w:pPr>
            <w:r w:rsidRPr="00DF684B">
              <w:rPr>
                <w:lang w:val="pt-BR"/>
              </w:rPr>
              <w:t>1.1</w:t>
            </w:r>
          </w:p>
          <w:p w14:paraId="5D1D97C7" w14:textId="5FCF7084" w:rsidR="003A538F" w:rsidRPr="00513D8B" w:rsidRDefault="003A538F" w:rsidP="003A538F">
            <w:pPr>
              <w:tabs>
                <w:tab w:val="left" w:pos="720"/>
              </w:tabs>
              <w:spacing w:before="60" w:after="40" w:line="288" w:lineRule="auto"/>
              <w:jc w:val="center"/>
              <w:rPr>
                <w:highlight w:val="yellow"/>
                <w:lang w:val="pt-BR"/>
              </w:rPr>
            </w:pPr>
            <w:r w:rsidRPr="00DF684B">
              <w:rPr>
                <w:lang w:val="pt-BR"/>
              </w:rPr>
              <w:t>2.1</w:t>
            </w:r>
          </w:p>
        </w:tc>
      </w:tr>
      <w:tr w:rsidR="00CC21E1" w:rsidRPr="00D83953" w14:paraId="0CE548E4" w14:textId="77777777" w:rsidTr="009F6BF4">
        <w:tc>
          <w:tcPr>
            <w:tcW w:w="993" w:type="dxa"/>
            <w:shd w:val="clear" w:color="auto" w:fill="auto"/>
          </w:tcPr>
          <w:p w14:paraId="5FAB04A1" w14:textId="005E0330" w:rsidR="00CC21E1" w:rsidRPr="005446F9" w:rsidRDefault="00CC21E1" w:rsidP="00CC21E1">
            <w:pPr>
              <w:tabs>
                <w:tab w:val="left" w:pos="720"/>
              </w:tabs>
              <w:spacing w:before="60" w:after="40" w:line="288" w:lineRule="auto"/>
              <w:jc w:val="center"/>
              <w:rPr>
                <w:lang w:val="pt-BR"/>
              </w:rPr>
            </w:pPr>
            <w:r w:rsidRPr="005446F9">
              <w:rPr>
                <w:lang w:val="pt-BR"/>
              </w:rPr>
              <w:t>3</w:t>
            </w:r>
          </w:p>
        </w:tc>
        <w:tc>
          <w:tcPr>
            <w:tcW w:w="2218" w:type="dxa"/>
            <w:shd w:val="clear" w:color="auto" w:fill="auto"/>
          </w:tcPr>
          <w:p w14:paraId="2A180810" w14:textId="0472CF8A" w:rsidR="00CC21E1" w:rsidRPr="005446F9" w:rsidRDefault="00CC21E1" w:rsidP="00CC21E1">
            <w:pPr>
              <w:tabs>
                <w:tab w:val="left" w:pos="720"/>
              </w:tabs>
              <w:spacing w:before="60" w:after="40" w:line="288" w:lineRule="auto"/>
              <w:jc w:val="both"/>
              <w:rPr>
                <w:b/>
                <w:bCs/>
                <w:lang w:val="pt-BR"/>
              </w:rPr>
            </w:pPr>
            <w:r w:rsidRPr="005446F9">
              <w:rPr>
                <w:b/>
                <w:bCs/>
                <w:lang w:val="pt-BR"/>
              </w:rPr>
              <w:t>Seminar 1. Mật mã học và công nghệ chuỗi khối</w:t>
            </w:r>
          </w:p>
          <w:p w14:paraId="34BCC61E" w14:textId="77777777" w:rsidR="00CC21E1" w:rsidRPr="005446F9" w:rsidRDefault="00CC21E1" w:rsidP="00CC21E1">
            <w:pPr>
              <w:tabs>
                <w:tab w:val="left" w:pos="720"/>
              </w:tabs>
              <w:spacing w:before="60" w:after="40" w:line="288" w:lineRule="auto"/>
              <w:jc w:val="both"/>
              <w:rPr>
                <w:lang w:val="pt-BR"/>
              </w:rPr>
            </w:pPr>
            <w:r w:rsidRPr="005446F9">
              <w:rPr>
                <w:lang w:val="pt-BR"/>
              </w:rPr>
              <w:t>Security Objectives</w:t>
            </w:r>
          </w:p>
          <w:p w14:paraId="04BA9769" w14:textId="77777777" w:rsidR="00CC21E1" w:rsidRPr="005446F9" w:rsidRDefault="00CC21E1" w:rsidP="00CC21E1">
            <w:pPr>
              <w:tabs>
                <w:tab w:val="left" w:pos="720"/>
              </w:tabs>
              <w:spacing w:before="60" w:after="40" w:line="288" w:lineRule="auto"/>
              <w:jc w:val="both"/>
              <w:rPr>
                <w:lang w:val="pt-BR"/>
              </w:rPr>
            </w:pPr>
            <w:r w:rsidRPr="005446F9">
              <w:rPr>
                <w:lang w:val="pt-BR"/>
              </w:rPr>
              <w:t>Cryptography</w:t>
            </w:r>
          </w:p>
          <w:p w14:paraId="4EAC3EE6" w14:textId="77777777" w:rsidR="00CC21E1" w:rsidRPr="005446F9" w:rsidRDefault="00CC21E1" w:rsidP="00CC21E1">
            <w:pPr>
              <w:tabs>
                <w:tab w:val="left" w:pos="720"/>
              </w:tabs>
              <w:spacing w:before="60" w:after="40" w:line="288" w:lineRule="auto"/>
              <w:jc w:val="both"/>
              <w:rPr>
                <w:lang w:val="pt-BR"/>
              </w:rPr>
            </w:pPr>
            <w:r w:rsidRPr="005446F9">
              <w:rPr>
                <w:lang w:val="pt-BR"/>
              </w:rPr>
              <w:t>Blockchain</w:t>
            </w:r>
          </w:p>
          <w:p w14:paraId="31BF9617" w14:textId="77777777" w:rsidR="00CC21E1" w:rsidRPr="005446F9" w:rsidRDefault="00CC21E1" w:rsidP="00CC21E1">
            <w:pPr>
              <w:tabs>
                <w:tab w:val="left" w:pos="720"/>
              </w:tabs>
              <w:spacing w:before="60" w:after="40" w:line="288" w:lineRule="auto"/>
              <w:jc w:val="both"/>
              <w:rPr>
                <w:lang w:val="pt-BR"/>
              </w:rPr>
            </w:pPr>
            <w:r w:rsidRPr="005446F9">
              <w:rPr>
                <w:lang w:val="pt-BR"/>
              </w:rPr>
              <w:t>Cryptographic Hash Function</w:t>
            </w:r>
          </w:p>
          <w:p w14:paraId="44000E07" w14:textId="77777777" w:rsidR="00CC21E1" w:rsidRPr="005446F9" w:rsidRDefault="00CC21E1" w:rsidP="00CC21E1">
            <w:pPr>
              <w:tabs>
                <w:tab w:val="left" w:pos="720"/>
              </w:tabs>
              <w:spacing w:before="60" w:after="40" w:line="288" w:lineRule="auto"/>
              <w:jc w:val="both"/>
              <w:rPr>
                <w:lang w:val="pt-BR"/>
              </w:rPr>
            </w:pPr>
            <w:r w:rsidRPr="005446F9">
              <w:rPr>
                <w:lang w:val="pt-BR"/>
              </w:rPr>
              <w:t>Digital Signature</w:t>
            </w:r>
          </w:p>
          <w:p w14:paraId="6202F25F" w14:textId="77777777" w:rsidR="00CC21E1" w:rsidRPr="005446F9" w:rsidRDefault="00CC21E1" w:rsidP="00CC21E1">
            <w:pPr>
              <w:tabs>
                <w:tab w:val="left" w:pos="720"/>
              </w:tabs>
              <w:spacing w:before="60" w:after="40" w:line="288" w:lineRule="auto"/>
              <w:jc w:val="both"/>
              <w:rPr>
                <w:lang w:val="pt-BR"/>
              </w:rPr>
            </w:pPr>
            <w:r w:rsidRPr="005446F9">
              <w:rPr>
                <w:lang w:val="pt-BR"/>
              </w:rPr>
              <w:t>Pay to Public Key Hash (P2PKH)</w:t>
            </w:r>
          </w:p>
          <w:p w14:paraId="2BE3E3B1" w14:textId="77777777" w:rsidR="00CC21E1" w:rsidRPr="005446F9" w:rsidRDefault="00CC21E1" w:rsidP="00CC21E1">
            <w:pPr>
              <w:tabs>
                <w:tab w:val="left" w:pos="720"/>
              </w:tabs>
              <w:spacing w:before="60" w:after="40" w:line="288" w:lineRule="auto"/>
              <w:jc w:val="both"/>
              <w:rPr>
                <w:lang w:val="pt-BR"/>
              </w:rPr>
            </w:pPr>
            <w:r w:rsidRPr="005446F9">
              <w:rPr>
                <w:lang w:val="pt-BR"/>
              </w:rPr>
              <w:t>Public Key Infrastructure</w:t>
            </w:r>
          </w:p>
          <w:p w14:paraId="5F7DF045" w14:textId="77777777" w:rsidR="00CC21E1" w:rsidRPr="005446F9" w:rsidRDefault="00CC21E1" w:rsidP="00CC21E1">
            <w:pPr>
              <w:tabs>
                <w:tab w:val="left" w:pos="720"/>
              </w:tabs>
              <w:spacing w:before="60" w:after="40" w:line="288" w:lineRule="auto"/>
              <w:jc w:val="both"/>
              <w:rPr>
                <w:lang w:val="pt-BR"/>
              </w:rPr>
            </w:pPr>
            <w:r w:rsidRPr="005446F9">
              <w:rPr>
                <w:lang w:val="pt-BR"/>
              </w:rPr>
              <w:t>Encryption</w:t>
            </w:r>
          </w:p>
          <w:p w14:paraId="3EDD6B08" w14:textId="69C19F73" w:rsidR="00CC21E1" w:rsidRPr="005446F9" w:rsidRDefault="00CC21E1" w:rsidP="00CC21E1">
            <w:pPr>
              <w:tabs>
                <w:tab w:val="left" w:pos="720"/>
              </w:tabs>
              <w:spacing w:before="60" w:after="40" w:line="288" w:lineRule="auto"/>
              <w:jc w:val="both"/>
              <w:rPr>
                <w:lang w:val="pt-BR"/>
              </w:rPr>
            </w:pPr>
            <w:r w:rsidRPr="005446F9">
              <w:rPr>
                <w:lang w:val="pt-BR"/>
              </w:rPr>
              <w:t>Privacy</w:t>
            </w:r>
          </w:p>
        </w:tc>
        <w:tc>
          <w:tcPr>
            <w:tcW w:w="1402" w:type="dxa"/>
            <w:shd w:val="clear" w:color="auto" w:fill="auto"/>
          </w:tcPr>
          <w:p w14:paraId="1940925C" w14:textId="77777777" w:rsidR="00CC21E1" w:rsidRPr="005446F9" w:rsidRDefault="00CC21E1" w:rsidP="005446F9">
            <w:pPr>
              <w:tabs>
                <w:tab w:val="left" w:pos="720"/>
              </w:tabs>
              <w:spacing w:before="60" w:after="40" w:line="288" w:lineRule="auto"/>
              <w:jc w:val="both"/>
              <w:rPr>
                <w:lang w:val="pt-BR"/>
              </w:rPr>
            </w:pPr>
            <w:r w:rsidRPr="005446F9">
              <w:rPr>
                <w:lang w:val="pt-BR"/>
              </w:rPr>
              <w:t>[1] Chapter 1-6</w:t>
            </w:r>
          </w:p>
          <w:p w14:paraId="5D3B822D" w14:textId="77777777" w:rsidR="00CC21E1" w:rsidRPr="005446F9" w:rsidRDefault="00CC21E1" w:rsidP="005446F9">
            <w:pPr>
              <w:tabs>
                <w:tab w:val="left" w:pos="720"/>
              </w:tabs>
              <w:spacing w:before="60" w:after="40" w:line="288" w:lineRule="auto"/>
              <w:jc w:val="both"/>
              <w:rPr>
                <w:lang w:val="pt-BR"/>
              </w:rPr>
            </w:pPr>
            <w:r w:rsidRPr="005446F9">
              <w:rPr>
                <w:lang w:val="pt-BR"/>
              </w:rPr>
              <w:t>[2] Chapter 1-4</w:t>
            </w:r>
          </w:p>
          <w:p w14:paraId="4F5FE3E1" w14:textId="4EFDDF60" w:rsidR="00CC21E1" w:rsidRPr="005446F9" w:rsidRDefault="00CC21E1" w:rsidP="005446F9">
            <w:pPr>
              <w:tabs>
                <w:tab w:val="left" w:pos="720"/>
              </w:tabs>
              <w:spacing w:before="60" w:after="40" w:line="288" w:lineRule="auto"/>
              <w:jc w:val="both"/>
              <w:rPr>
                <w:lang w:val="pt-BR"/>
              </w:rPr>
            </w:pPr>
            <w:r w:rsidRPr="005446F9">
              <w:rPr>
                <w:lang w:val="pt-BR"/>
              </w:rPr>
              <w:t>[3] Slide bài lecture 1</w:t>
            </w:r>
          </w:p>
        </w:tc>
        <w:tc>
          <w:tcPr>
            <w:tcW w:w="3047" w:type="dxa"/>
            <w:shd w:val="clear" w:color="auto" w:fill="auto"/>
          </w:tcPr>
          <w:p w14:paraId="3F93DD31" w14:textId="1D0DF1C9" w:rsidR="00CC21E1" w:rsidRPr="005446F9" w:rsidRDefault="00CC21E1" w:rsidP="005446F9">
            <w:pPr>
              <w:tabs>
                <w:tab w:val="left" w:pos="720"/>
              </w:tabs>
              <w:spacing w:before="60" w:after="40" w:line="288" w:lineRule="auto"/>
              <w:jc w:val="both"/>
              <w:rPr>
                <w:b/>
                <w:bCs/>
                <w:lang w:val="pt-BR"/>
              </w:rPr>
            </w:pPr>
            <w:r w:rsidRPr="005446F9">
              <w:rPr>
                <w:b/>
                <w:bCs/>
                <w:lang w:val="pt-BR"/>
              </w:rPr>
              <w:t>Giảng viên</w:t>
            </w:r>
          </w:p>
          <w:p w14:paraId="0338E2E1" w14:textId="77777777" w:rsidR="00711F80" w:rsidRPr="005446F9" w:rsidRDefault="00CC21E1" w:rsidP="005446F9">
            <w:pPr>
              <w:tabs>
                <w:tab w:val="left" w:pos="720"/>
              </w:tabs>
              <w:spacing w:before="60" w:after="40" w:line="288" w:lineRule="auto"/>
              <w:jc w:val="both"/>
              <w:rPr>
                <w:lang w:val="pt-BR"/>
              </w:rPr>
            </w:pPr>
            <w:r w:rsidRPr="005446F9">
              <w:rPr>
                <w:lang w:val="pt-BR"/>
              </w:rPr>
              <w:t>- Nhắc lại các kiến thức về</w:t>
            </w:r>
            <w:r w:rsidR="00711F80" w:rsidRPr="005446F9">
              <w:rPr>
                <w:lang w:val="pt-BR"/>
              </w:rPr>
              <w:t>:</w:t>
            </w:r>
          </w:p>
          <w:p w14:paraId="01017B8F" w14:textId="77777777" w:rsidR="00711F80" w:rsidRPr="005446F9" w:rsidRDefault="00711F80" w:rsidP="005446F9">
            <w:pPr>
              <w:pStyle w:val="ListParagraph"/>
              <w:numPr>
                <w:ilvl w:val="0"/>
                <w:numId w:val="36"/>
              </w:numPr>
              <w:tabs>
                <w:tab w:val="left" w:pos="720"/>
              </w:tabs>
              <w:spacing w:before="60" w:after="40" w:line="288" w:lineRule="auto"/>
              <w:ind w:left="521"/>
              <w:jc w:val="both"/>
              <w:rPr>
                <w:lang w:val="pt-BR"/>
              </w:rPr>
            </w:pPr>
            <w:r w:rsidRPr="005446F9">
              <w:rPr>
                <w:lang w:val="pt-BR"/>
              </w:rPr>
              <w:t>Security Objectives</w:t>
            </w:r>
          </w:p>
          <w:p w14:paraId="30EDCDCE" w14:textId="77777777" w:rsidR="00711F80" w:rsidRPr="005446F9" w:rsidRDefault="00711F80" w:rsidP="005446F9">
            <w:pPr>
              <w:pStyle w:val="ListParagraph"/>
              <w:numPr>
                <w:ilvl w:val="0"/>
                <w:numId w:val="36"/>
              </w:numPr>
              <w:tabs>
                <w:tab w:val="left" w:pos="720"/>
              </w:tabs>
              <w:spacing w:before="60" w:after="40" w:line="288" w:lineRule="auto"/>
              <w:ind w:left="521"/>
              <w:jc w:val="both"/>
              <w:rPr>
                <w:lang w:val="pt-BR"/>
              </w:rPr>
            </w:pPr>
            <w:r w:rsidRPr="005446F9">
              <w:rPr>
                <w:lang w:val="pt-BR"/>
              </w:rPr>
              <w:t>Cryptography</w:t>
            </w:r>
          </w:p>
          <w:p w14:paraId="2DFD1BCC" w14:textId="77777777" w:rsidR="00711F80" w:rsidRPr="005446F9" w:rsidRDefault="00711F80" w:rsidP="005446F9">
            <w:pPr>
              <w:pStyle w:val="ListParagraph"/>
              <w:numPr>
                <w:ilvl w:val="0"/>
                <w:numId w:val="36"/>
              </w:numPr>
              <w:tabs>
                <w:tab w:val="left" w:pos="720"/>
              </w:tabs>
              <w:spacing w:before="60" w:after="40" w:line="288" w:lineRule="auto"/>
              <w:ind w:left="521"/>
              <w:jc w:val="both"/>
              <w:rPr>
                <w:lang w:val="pt-BR"/>
              </w:rPr>
            </w:pPr>
            <w:r w:rsidRPr="005446F9">
              <w:rPr>
                <w:lang w:val="pt-BR"/>
              </w:rPr>
              <w:t>Blockchain</w:t>
            </w:r>
          </w:p>
          <w:p w14:paraId="62203CC8" w14:textId="77777777" w:rsidR="00711F80" w:rsidRPr="005446F9" w:rsidRDefault="00711F80" w:rsidP="005446F9">
            <w:pPr>
              <w:pStyle w:val="ListParagraph"/>
              <w:numPr>
                <w:ilvl w:val="0"/>
                <w:numId w:val="36"/>
              </w:numPr>
              <w:tabs>
                <w:tab w:val="left" w:pos="720"/>
              </w:tabs>
              <w:spacing w:before="60" w:after="40" w:line="288" w:lineRule="auto"/>
              <w:ind w:left="521"/>
              <w:jc w:val="both"/>
              <w:rPr>
                <w:lang w:val="pt-BR"/>
              </w:rPr>
            </w:pPr>
            <w:r w:rsidRPr="005446F9">
              <w:rPr>
                <w:lang w:val="pt-BR"/>
              </w:rPr>
              <w:t>Cryptographic Hash Function</w:t>
            </w:r>
          </w:p>
          <w:p w14:paraId="09C8BAC9" w14:textId="77777777" w:rsidR="00711F80" w:rsidRPr="005446F9" w:rsidRDefault="00711F80" w:rsidP="005446F9">
            <w:pPr>
              <w:pStyle w:val="ListParagraph"/>
              <w:numPr>
                <w:ilvl w:val="0"/>
                <w:numId w:val="36"/>
              </w:numPr>
              <w:tabs>
                <w:tab w:val="left" w:pos="720"/>
              </w:tabs>
              <w:spacing w:before="60" w:after="40" w:line="288" w:lineRule="auto"/>
              <w:ind w:left="521"/>
              <w:jc w:val="both"/>
              <w:rPr>
                <w:lang w:val="pt-BR"/>
              </w:rPr>
            </w:pPr>
            <w:r w:rsidRPr="005446F9">
              <w:rPr>
                <w:lang w:val="pt-BR"/>
              </w:rPr>
              <w:t>Digital Signature</w:t>
            </w:r>
          </w:p>
          <w:p w14:paraId="74B25F06" w14:textId="77777777" w:rsidR="00711F80" w:rsidRPr="005446F9" w:rsidRDefault="00711F80" w:rsidP="005446F9">
            <w:pPr>
              <w:pStyle w:val="ListParagraph"/>
              <w:numPr>
                <w:ilvl w:val="0"/>
                <w:numId w:val="36"/>
              </w:numPr>
              <w:tabs>
                <w:tab w:val="left" w:pos="720"/>
              </w:tabs>
              <w:spacing w:before="60" w:after="40" w:line="288" w:lineRule="auto"/>
              <w:ind w:left="521"/>
              <w:jc w:val="both"/>
              <w:rPr>
                <w:lang w:val="pt-BR"/>
              </w:rPr>
            </w:pPr>
            <w:r w:rsidRPr="005446F9">
              <w:rPr>
                <w:lang w:val="pt-BR"/>
              </w:rPr>
              <w:t>Pay to Public Key Hash (P2PKH)</w:t>
            </w:r>
          </w:p>
          <w:p w14:paraId="79F4573F" w14:textId="77777777" w:rsidR="00711F80" w:rsidRPr="005446F9" w:rsidRDefault="00711F80" w:rsidP="005446F9">
            <w:pPr>
              <w:pStyle w:val="ListParagraph"/>
              <w:numPr>
                <w:ilvl w:val="0"/>
                <w:numId w:val="36"/>
              </w:numPr>
              <w:tabs>
                <w:tab w:val="left" w:pos="720"/>
              </w:tabs>
              <w:spacing w:before="60" w:after="40" w:line="288" w:lineRule="auto"/>
              <w:ind w:left="521"/>
              <w:jc w:val="both"/>
              <w:rPr>
                <w:lang w:val="pt-BR"/>
              </w:rPr>
            </w:pPr>
            <w:r w:rsidRPr="005446F9">
              <w:rPr>
                <w:lang w:val="pt-BR"/>
              </w:rPr>
              <w:t>Public Key Infrastructure</w:t>
            </w:r>
          </w:p>
          <w:p w14:paraId="2DC405A6" w14:textId="77777777" w:rsidR="00711F80" w:rsidRPr="005446F9" w:rsidRDefault="00711F80" w:rsidP="005446F9">
            <w:pPr>
              <w:pStyle w:val="ListParagraph"/>
              <w:numPr>
                <w:ilvl w:val="0"/>
                <w:numId w:val="36"/>
              </w:numPr>
              <w:tabs>
                <w:tab w:val="left" w:pos="720"/>
              </w:tabs>
              <w:spacing w:before="60" w:after="40" w:line="288" w:lineRule="auto"/>
              <w:ind w:left="521"/>
              <w:jc w:val="both"/>
              <w:rPr>
                <w:lang w:val="pt-BR"/>
              </w:rPr>
            </w:pPr>
            <w:r w:rsidRPr="005446F9">
              <w:rPr>
                <w:lang w:val="pt-BR"/>
              </w:rPr>
              <w:t>Encryption</w:t>
            </w:r>
          </w:p>
          <w:p w14:paraId="104FEFF8" w14:textId="54196B39" w:rsidR="00CC21E1" w:rsidRPr="005446F9" w:rsidRDefault="00711F80" w:rsidP="005446F9">
            <w:pPr>
              <w:pStyle w:val="ListParagraph"/>
              <w:numPr>
                <w:ilvl w:val="0"/>
                <w:numId w:val="36"/>
              </w:numPr>
              <w:tabs>
                <w:tab w:val="left" w:pos="720"/>
              </w:tabs>
              <w:spacing w:before="60" w:after="40" w:line="288" w:lineRule="auto"/>
              <w:ind w:left="521"/>
              <w:jc w:val="both"/>
              <w:rPr>
                <w:lang w:val="pt-BR"/>
              </w:rPr>
            </w:pPr>
            <w:r w:rsidRPr="005446F9">
              <w:rPr>
                <w:lang w:val="pt-BR"/>
              </w:rPr>
              <w:t>Privacy</w:t>
            </w:r>
          </w:p>
          <w:p w14:paraId="469C1C66" w14:textId="2EC379A8" w:rsidR="00CC21E1" w:rsidRPr="005446F9" w:rsidRDefault="00711F80" w:rsidP="005446F9">
            <w:pPr>
              <w:tabs>
                <w:tab w:val="left" w:pos="720"/>
              </w:tabs>
              <w:spacing w:before="60" w:after="40" w:line="288" w:lineRule="auto"/>
              <w:jc w:val="both"/>
              <w:rPr>
                <w:lang w:val="pt-BR"/>
              </w:rPr>
            </w:pPr>
            <w:r w:rsidRPr="005446F9">
              <w:rPr>
                <w:lang w:val="pt-BR"/>
              </w:rPr>
              <w:lastRenderedPageBreak/>
              <w:t>- Hướng dẫn sinh viên thực hiện seminar theo hướng đề tài bài tập lớn.</w:t>
            </w:r>
          </w:p>
          <w:p w14:paraId="3E985313" w14:textId="3B0174DA" w:rsidR="00CC21E1" w:rsidRPr="005446F9" w:rsidRDefault="00CC21E1" w:rsidP="005446F9">
            <w:pPr>
              <w:tabs>
                <w:tab w:val="left" w:pos="720"/>
              </w:tabs>
              <w:spacing w:before="60" w:after="40" w:line="288" w:lineRule="auto"/>
              <w:jc w:val="both"/>
              <w:rPr>
                <w:b/>
                <w:bCs/>
                <w:lang w:val="pt-BR"/>
              </w:rPr>
            </w:pPr>
            <w:r w:rsidRPr="005446F9">
              <w:rPr>
                <w:b/>
                <w:bCs/>
                <w:lang w:val="pt-BR"/>
              </w:rPr>
              <w:t>Sinh viên</w:t>
            </w:r>
          </w:p>
          <w:p w14:paraId="45B797DB" w14:textId="7D27A141" w:rsidR="00CC21E1" w:rsidRPr="005446F9" w:rsidRDefault="00CC21E1" w:rsidP="005446F9">
            <w:pPr>
              <w:tabs>
                <w:tab w:val="left" w:pos="720"/>
              </w:tabs>
              <w:spacing w:before="60" w:after="40" w:line="288" w:lineRule="auto"/>
              <w:jc w:val="both"/>
              <w:rPr>
                <w:lang w:val="pt-BR"/>
              </w:rPr>
            </w:pPr>
            <w:r w:rsidRPr="005446F9">
              <w:rPr>
                <w:lang w:val="pt-BR"/>
              </w:rPr>
              <w:t>- Đọc tài liệu trước</w:t>
            </w:r>
          </w:p>
          <w:p w14:paraId="5903B350" w14:textId="77777777" w:rsidR="00CC21E1" w:rsidRPr="005446F9" w:rsidRDefault="00CC21E1" w:rsidP="005446F9">
            <w:pPr>
              <w:tabs>
                <w:tab w:val="left" w:pos="720"/>
              </w:tabs>
              <w:spacing w:before="60" w:after="40" w:line="288" w:lineRule="auto"/>
              <w:jc w:val="both"/>
              <w:rPr>
                <w:lang w:val="pt-BR"/>
              </w:rPr>
            </w:pPr>
            <w:r w:rsidRPr="005446F9">
              <w:rPr>
                <w:lang w:val="pt-BR"/>
              </w:rPr>
              <w:t>- Theo dõi các bước thực hành</w:t>
            </w:r>
          </w:p>
          <w:p w14:paraId="2C534A1F" w14:textId="77777777" w:rsidR="00CC21E1" w:rsidRPr="005446F9" w:rsidRDefault="00CC21E1" w:rsidP="005446F9">
            <w:pPr>
              <w:tabs>
                <w:tab w:val="left" w:pos="720"/>
              </w:tabs>
              <w:spacing w:before="60" w:after="40" w:line="288" w:lineRule="auto"/>
              <w:jc w:val="both"/>
              <w:rPr>
                <w:lang w:val="pt-BR"/>
              </w:rPr>
            </w:pPr>
            <w:r w:rsidRPr="005446F9">
              <w:rPr>
                <w:lang w:val="pt-BR"/>
              </w:rPr>
              <w:t>- Thực hiện trên máy tính</w:t>
            </w:r>
          </w:p>
          <w:p w14:paraId="2CB5FDA4" w14:textId="0CD00F7F" w:rsidR="00CC21E1" w:rsidRPr="005446F9" w:rsidRDefault="000343ED" w:rsidP="005446F9">
            <w:pPr>
              <w:tabs>
                <w:tab w:val="left" w:pos="720"/>
              </w:tabs>
              <w:spacing w:before="60" w:after="40" w:line="288" w:lineRule="auto"/>
              <w:jc w:val="both"/>
              <w:rPr>
                <w:lang w:val="pt-BR"/>
              </w:rPr>
            </w:pPr>
            <w:r w:rsidRPr="005446F9">
              <w:rPr>
                <w:lang w:val="pt-BR"/>
              </w:rPr>
              <w:t>- Theo dõi ví dụ, câu hỏi, bài tập</w:t>
            </w:r>
            <w:r>
              <w:rPr>
                <w:lang w:val="pt-BR"/>
              </w:rPr>
              <w:t xml:space="preserve"> thực hành</w:t>
            </w:r>
            <w:r w:rsidRPr="005446F9">
              <w:rPr>
                <w:lang w:val="pt-BR"/>
              </w:rPr>
              <w:t xml:space="preserve"> và </w:t>
            </w:r>
            <w:r>
              <w:rPr>
                <w:lang w:val="pt-BR"/>
              </w:rPr>
              <w:t>nhận xét</w:t>
            </w:r>
            <w:r w:rsidRPr="005446F9">
              <w:rPr>
                <w:lang w:val="pt-BR"/>
              </w:rPr>
              <w:t xml:space="preserve"> các </w:t>
            </w:r>
            <w:r>
              <w:rPr>
                <w:lang w:val="pt-BR"/>
              </w:rPr>
              <w:t>bài thực hành của các thành viên khác trong lớp.</w:t>
            </w:r>
          </w:p>
        </w:tc>
        <w:tc>
          <w:tcPr>
            <w:tcW w:w="1149" w:type="dxa"/>
            <w:shd w:val="clear" w:color="auto" w:fill="auto"/>
          </w:tcPr>
          <w:p w14:paraId="04F5F43C" w14:textId="31F7BF29" w:rsidR="00CC21E1" w:rsidRPr="005446F9" w:rsidRDefault="00CC21E1" w:rsidP="005446F9">
            <w:pPr>
              <w:tabs>
                <w:tab w:val="left" w:pos="720"/>
              </w:tabs>
              <w:spacing w:before="60" w:after="40" w:line="288" w:lineRule="auto"/>
              <w:jc w:val="both"/>
              <w:rPr>
                <w:lang w:val="pt-BR"/>
              </w:rPr>
            </w:pPr>
            <w:r w:rsidRPr="005446F9">
              <w:rPr>
                <w:lang w:val="pt-BR"/>
              </w:rPr>
              <w:lastRenderedPageBreak/>
              <w:t>- Điểm danh</w:t>
            </w:r>
          </w:p>
          <w:p w14:paraId="09D65731" w14:textId="6983F94D" w:rsidR="00CC21E1" w:rsidRPr="005446F9" w:rsidRDefault="00CC21E1" w:rsidP="005446F9">
            <w:pPr>
              <w:tabs>
                <w:tab w:val="left" w:pos="720"/>
              </w:tabs>
              <w:spacing w:before="60" w:after="40" w:line="288" w:lineRule="auto"/>
              <w:jc w:val="both"/>
              <w:rPr>
                <w:lang w:val="pt-BR"/>
              </w:rPr>
            </w:pPr>
            <w:r w:rsidRPr="005446F9">
              <w:rPr>
                <w:lang w:val="pt-BR"/>
              </w:rPr>
              <w:t>- Trả lời câu hỏi trong slide seminar 1</w:t>
            </w:r>
          </w:p>
          <w:p w14:paraId="200AD7A4" w14:textId="7E6C6742" w:rsidR="00CC21E1" w:rsidRPr="005446F9" w:rsidRDefault="00CC21E1" w:rsidP="005446F9">
            <w:pPr>
              <w:tabs>
                <w:tab w:val="left" w:pos="720"/>
              </w:tabs>
              <w:spacing w:before="60" w:after="40" w:line="288" w:lineRule="auto"/>
              <w:jc w:val="both"/>
              <w:rPr>
                <w:lang w:val="pt-BR"/>
              </w:rPr>
            </w:pPr>
            <w:r w:rsidRPr="005446F9">
              <w:rPr>
                <w:lang w:val="pt-BR"/>
              </w:rPr>
              <w:t>- Trả lời câu hỏi về các kết quả thống kê của bài thực hành</w:t>
            </w:r>
          </w:p>
          <w:p w14:paraId="22527C89" w14:textId="66B3EFFE" w:rsidR="00CC21E1" w:rsidRPr="005446F9" w:rsidRDefault="00CC21E1" w:rsidP="005446F9">
            <w:pPr>
              <w:tabs>
                <w:tab w:val="left" w:pos="720"/>
              </w:tabs>
              <w:spacing w:before="60" w:after="40" w:line="288" w:lineRule="auto"/>
              <w:jc w:val="both"/>
              <w:rPr>
                <w:lang w:val="pt-BR"/>
              </w:rPr>
            </w:pPr>
            <w:r w:rsidRPr="005446F9">
              <w:rPr>
                <w:lang w:val="pt-BR"/>
              </w:rPr>
              <w:t xml:space="preserve"> </w:t>
            </w:r>
          </w:p>
          <w:p w14:paraId="5CD03A51" w14:textId="14F4B20D" w:rsidR="00CC21E1" w:rsidRPr="005446F9" w:rsidRDefault="00CC21E1" w:rsidP="005446F9">
            <w:pPr>
              <w:tabs>
                <w:tab w:val="left" w:pos="720"/>
              </w:tabs>
              <w:spacing w:before="60" w:after="40" w:line="288" w:lineRule="auto"/>
              <w:jc w:val="both"/>
              <w:rPr>
                <w:lang w:val="pt-BR"/>
              </w:rPr>
            </w:pPr>
          </w:p>
        </w:tc>
        <w:tc>
          <w:tcPr>
            <w:tcW w:w="830" w:type="dxa"/>
            <w:shd w:val="clear" w:color="auto" w:fill="auto"/>
          </w:tcPr>
          <w:p w14:paraId="20445749" w14:textId="77777777" w:rsidR="00CC21E1" w:rsidRPr="005446F9" w:rsidRDefault="00CC21E1" w:rsidP="00CC21E1">
            <w:pPr>
              <w:tabs>
                <w:tab w:val="left" w:pos="720"/>
              </w:tabs>
              <w:spacing w:before="60" w:after="40" w:line="288" w:lineRule="auto"/>
              <w:jc w:val="center"/>
              <w:rPr>
                <w:lang w:val="pt-BR"/>
              </w:rPr>
            </w:pPr>
            <w:r w:rsidRPr="005446F9">
              <w:rPr>
                <w:lang w:val="pt-BR"/>
              </w:rPr>
              <w:lastRenderedPageBreak/>
              <w:t>1.1</w:t>
            </w:r>
          </w:p>
          <w:p w14:paraId="5455CB82" w14:textId="77777777" w:rsidR="00CC21E1" w:rsidRPr="005446F9" w:rsidRDefault="00CC21E1" w:rsidP="00CC21E1">
            <w:pPr>
              <w:tabs>
                <w:tab w:val="left" w:pos="720"/>
              </w:tabs>
              <w:spacing w:before="60" w:after="40" w:line="288" w:lineRule="auto"/>
              <w:jc w:val="center"/>
              <w:rPr>
                <w:lang w:val="pt-BR"/>
              </w:rPr>
            </w:pPr>
            <w:r w:rsidRPr="005446F9">
              <w:rPr>
                <w:lang w:val="pt-BR"/>
              </w:rPr>
              <w:t>2.1</w:t>
            </w:r>
          </w:p>
          <w:p w14:paraId="33D4C615" w14:textId="77777777" w:rsidR="00DF684B" w:rsidRPr="005446F9" w:rsidRDefault="00DF684B" w:rsidP="00CC21E1">
            <w:pPr>
              <w:tabs>
                <w:tab w:val="left" w:pos="720"/>
              </w:tabs>
              <w:spacing w:before="60" w:after="40" w:line="288" w:lineRule="auto"/>
              <w:jc w:val="center"/>
              <w:rPr>
                <w:lang w:val="pt-BR"/>
              </w:rPr>
            </w:pPr>
            <w:r w:rsidRPr="005446F9">
              <w:rPr>
                <w:lang w:val="pt-BR"/>
              </w:rPr>
              <w:t>3.1</w:t>
            </w:r>
          </w:p>
          <w:p w14:paraId="3B5A290A" w14:textId="2376792A" w:rsidR="00DF684B" w:rsidRPr="005446F9" w:rsidRDefault="00DF684B" w:rsidP="00CC21E1">
            <w:pPr>
              <w:tabs>
                <w:tab w:val="left" w:pos="720"/>
              </w:tabs>
              <w:spacing w:before="60" w:after="40" w:line="288" w:lineRule="auto"/>
              <w:jc w:val="center"/>
              <w:rPr>
                <w:lang w:val="pt-BR"/>
              </w:rPr>
            </w:pPr>
            <w:r w:rsidRPr="005446F9">
              <w:rPr>
                <w:lang w:val="pt-BR"/>
              </w:rPr>
              <w:t>3.2</w:t>
            </w:r>
          </w:p>
        </w:tc>
      </w:tr>
      <w:tr w:rsidR="005446F9" w:rsidRPr="00D83953" w14:paraId="0E3F0024" w14:textId="77777777" w:rsidTr="009F6BF4">
        <w:tc>
          <w:tcPr>
            <w:tcW w:w="993" w:type="dxa"/>
            <w:shd w:val="clear" w:color="auto" w:fill="auto"/>
          </w:tcPr>
          <w:p w14:paraId="1E7E1F0E" w14:textId="58569627" w:rsidR="005446F9" w:rsidRPr="00CC21E1" w:rsidRDefault="005446F9" w:rsidP="005446F9">
            <w:pPr>
              <w:tabs>
                <w:tab w:val="left" w:pos="720"/>
              </w:tabs>
              <w:spacing w:before="60" w:after="40" w:line="288" w:lineRule="auto"/>
              <w:jc w:val="center"/>
              <w:rPr>
                <w:lang w:val="pt-BR"/>
              </w:rPr>
            </w:pPr>
            <w:r w:rsidRPr="00CC21E1">
              <w:rPr>
                <w:lang w:val="pt-BR"/>
              </w:rPr>
              <w:t>4</w:t>
            </w:r>
          </w:p>
        </w:tc>
        <w:tc>
          <w:tcPr>
            <w:tcW w:w="2218" w:type="dxa"/>
            <w:shd w:val="clear" w:color="auto" w:fill="auto"/>
          </w:tcPr>
          <w:p w14:paraId="1456931E" w14:textId="30BFF286" w:rsidR="005446F9" w:rsidRPr="00CC21E1" w:rsidRDefault="005446F9" w:rsidP="005446F9">
            <w:pPr>
              <w:tabs>
                <w:tab w:val="left" w:pos="720"/>
              </w:tabs>
              <w:spacing w:before="60" w:after="40" w:line="288" w:lineRule="auto"/>
              <w:jc w:val="both"/>
              <w:rPr>
                <w:b/>
                <w:bCs/>
                <w:lang w:val="pt-BR"/>
              </w:rPr>
            </w:pPr>
            <w:r w:rsidRPr="00CC21E1">
              <w:rPr>
                <w:b/>
                <w:bCs/>
                <w:lang w:val="pt-BR"/>
              </w:rPr>
              <w:t>Seminar 1. Mật mã học và công nghệ chuỗi khối</w:t>
            </w:r>
          </w:p>
          <w:p w14:paraId="677A121B" w14:textId="0AEDB4DD" w:rsidR="005446F9" w:rsidRPr="00CC21E1" w:rsidRDefault="005446F9" w:rsidP="005446F9">
            <w:pPr>
              <w:tabs>
                <w:tab w:val="left" w:pos="720"/>
              </w:tabs>
              <w:spacing w:before="60" w:after="40" w:line="288" w:lineRule="auto"/>
              <w:jc w:val="both"/>
              <w:rPr>
                <w:b/>
                <w:bCs/>
                <w:lang w:val="pt-BR"/>
              </w:rPr>
            </w:pPr>
          </w:p>
        </w:tc>
        <w:tc>
          <w:tcPr>
            <w:tcW w:w="1402" w:type="dxa"/>
            <w:shd w:val="clear" w:color="auto" w:fill="auto"/>
          </w:tcPr>
          <w:p w14:paraId="1206F52F" w14:textId="77777777" w:rsidR="005446F9" w:rsidRPr="00CC21E1" w:rsidRDefault="005446F9" w:rsidP="005446F9">
            <w:pPr>
              <w:tabs>
                <w:tab w:val="left" w:pos="720"/>
              </w:tabs>
              <w:spacing w:before="60" w:after="40" w:line="288" w:lineRule="auto"/>
              <w:jc w:val="both"/>
              <w:rPr>
                <w:lang w:val="pt-BR"/>
              </w:rPr>
            </w:pPr>
            <w:r w:rsidRPr="00CC21E1">
              <w:rPr>
                <w:lang w:val="pt-BR"/>
              </w:rPr>
              <w:t>[1] Chapter 1-6</w:t>
            </w:r>
          </w:p>
          <w:p w14:paraId="2FF8B3F0" w14:textId="77777777" w:rsidR="005446F9" w:rsidRPr="00CC21E1" w:rsidRDefault="005446F9" w:rsidP="005446F9">
            <w:pPr>
              <w:tabs>
                <w:tab w:val="left" w:pos="720"/>
              </w:tabs>
              <w:spacing w:before="60" w:after="40" w:line="288" w:lineRule="auto"/>
              <w:jc w:val="both"/>
              <w:rPr>
                <w:lang w:val="pt-BR"/>
              </w:rPr>
            </w:pPr>
            <w:r w:rsidRPr="00CC21E1">
              <w:rPr>
                <w:lang w:val="pt-BR"/>
              </w:rPr>
              <w:t>[2] Chapter 1-4</w:t>
            </w:r>
          </w:p>
          <w:p w14:paraId="51159496" w14:textId="731BC9F0" w:rsidR="005446F9" w:rsidRPr="00CC21E1" w:rsidRDefault="005446F9" w:rsidP="005446F9">
            <w:pPr>
              <w:tabs>
                <w:tab w:val="left" w:pos="720"/>
              </w:tabs>
              <w:spacing w:before="60" w:after="40" w:line="288" w:lineRule="auto"/>
              <w:jc w:val="both"/>
              <w:rPr>
                <w:lang w:val="pt-BR"/>
              </w:rPr>
            </w:pPr>
            <w:r w:rsidRPr="00CC21E1">
              <w:rPr>
                <w:lang w:val="pt-BR"/>
              </w:rPr>
              <w:t>[3] Slide bài lecture 1</w:t>
            </w:r>
          </w:p>
        </w:tc>
        <w:tc>
          <w:tcPr>
            <w:tcW w:w="3047" w:type="dxa"/>
            <w:shd w:val="clear" w:color="auto" w:fill="auto"/>
          </w:tcPr>
          <w:p w14:paraId="23A89979" w14:textId="77777777" w:rsidR="005446F9" w:rsidRPr="005446F9" w:rsidRDefault="005446F9" w:rsidP="005446F9">
            <w:pPr>
              <w:tabs>
                <w:tab w:val="left" w:pos="720"/>
              </w:tabs>
              <w:spacing w:before="60" w:after="40" w:line="288" w:lineRule="auto"/>
              <w:jc w:val="both"/>
              <w:rPr>
                <w:b/>
                <w:bCs/>
                <w:lang w:val="pt-BR"/>
              </w:rPr>
            </w:pPr>
            <w:r w:rsidRPr="005446F9">
              <w:rPr>
                <w:b/>
                <w:bCs/>
                <w:lang w:val="pt-BR"/>
              </w:rPr>
              <w:t>Giảng viên</w:t>
            </w:r>
          </w:p>
          <w:p w14:paraId="16148051" w14:textId="77777777" w:rsidR="005446F9" w:rsidRPr="005446F9" w:rsidRDefault="005446F9" w:rsidP="005446F9">
            <w:pPr>
              <w:tabs>
                <w:tab w:val="left" w:pos="720"/>
              </w:tabs>
              <w:spacing w:before="60" w:after="40" w:line="288" w:lineRule="auto"/>
              <w:jc w:val="both"/>
              <w:rPr>
                <w:lang w:val="pt-BR"/>
              </w:rPr>
            </w:pPr>
            <w:r w:rsidRPr="005446F9">
              <w:rPr>
                <w:lang w:val="pt-BR"/>
              </w:rPr>
              <w:t>- Nhắc lại các kiến thức về:</w:t>
            </w:r>
          </w:p>
          <w:p w14:paraId="2B8B503C" w14:textId="77777777" w:rsidR="005446F9" w:rsidRPr="005446F9" w:rsidRDefault="005446F9" w:rsidP="005446F9">
            <w:pPr>
              <w:pStyle w:val="ListParagraph"/>
              <w:numPr>
                <w:ilvl w:val="0"/>
                <w:numId w:val="36"/>
              </w:numPr>
              <w:tabs>
                <w:tab w:val="left" w:pos="720"/>
              </w:tabs>
              <w:spacing w:before="60" w:after="40" w:line="288" w:lineRule="auto"/>
              <w:ind w:left="521"/>
              <w:jc w:val="both"/>
              <w:rPr>
                <w:lang w:val="pt-BR"/>
              </w:rPr>
            </w:pPr>
            <w:r w:rsidRPr="005446F9">
              <w:rPr>
                <w:lang w:val="pt-BR"/>
              </w:rPr>
              <w:t>Security Objectives</w:t>
            </w:r>
          </w:p>
          <w:p w14:paraId="1A91D91A" w14:textId="77777777" w:rsidR="005446F9" w:rsidRPr="005446F9" w:rsidRDefault="005446F9" w:rsidP="005446F9">
            <w:pPr>
              <w:pStyle w:val="ListParagraph"/>
              <w:numPr>
                <w:ilvl w:val="0"/>
                <w:numId w:val="36"/>
              </w:numPr>
              <w:tabs>
                <w:tab w:val="left" w:pos="720"/>
              </w:tabs>
              <w:spacing w:before="60" w:after="40" w:line="288" w:lineRule="auto"/>
              <w:ind w:left="521"/>
              <w:jc w:val="both"/>
              <w:rPr>
                <w:lang w:val="pt-BR"/>
              </w:rPr>
            </w:pPr>
            <w:r w:rsidRPr="005446F9">
              <w:rPr>
                <w:lang w:val="pt-BR"/>
              </w:rPr>
              <w:t>Cryptography</w:t>
            </w:r>
          </w:p>
          <w:p w14:paraId="684282F9" w14:textId="77777777" w:rsidR="005446F9" w:rsidRPr="005446F9" w:rsidRDefault="005446F9" w:rsidP="005446F9">
            <w:pPr>
              <w:pStyle w:val="ListParagraph"/>
              <w:numPr>
                <w:ilvl w:val="0"/>
                <w:numId w:val="36"/>
              </w:numPr>
              <w:tabs>
                <w:tab w:val="left" w:pos="720"/>
              </w:tabs>
              <w:spacing w:before="60" w:after="40" w:line="288" w:lineRule="auto"/>
              <w:ind w:left="521"/>
              <w:jc w:val="both"/>
              <w:rPr>
                <w:lang w:val="pt-BR"/>
              </w:rPr>
            </w:pPr>
            <w:r w:rsidRPr="005446F9">
              <w:rPr>
                <w:lang w:val="pt-BR"/>
              </w:rPr>
              <w:t>Blockchain</w:t>
            </w:r>
          </w:p>
          <w:p w14:paraId="5AA78410" w14:textId="77777777" w:rsidR="005446F9" w:rsidRPr="005446F9" w:rsidRDefault="005446F9" w:rsidP="005446F9">
            <w:pPr>
              <w:pStyle w:val="ListParagraph"/>
              <w:numPr>
                <w:ilvl w:val="0"/>
                <w:numId w:val="36"/>
              </w:numPr>
              <w:tabs>
                <w:tab w:val="left" w:pos="720"/>
              </w:tabs>
              <w:spacing w:before="60" w:after="40" w:line="288" w:lineRule="auto"/>
              <w:ind w:left="521"/>
              <w:jc w:val="both"/>
              <w:rPr>
                <w:lang w:val="pt-BR"/>
              </w:rPr>
            </w:pPr>
            <w:r w:rsidRPr="005446F9">
              <w:rPr>
                <w:lang w:val="pt-BR"/>
              </w:rPr>
              <w:t>Cryptographic Hash Function</w:t>
            </w:r>
          </w:p>
          <w:p w14:paraId="67825272" w14:textId="77777777" w:rsidR="005446F9" w:rsidRPr="005446F9" w:rsidRDefault="005446F9" w:rsidP="005446F9">
            <w:pPr>
              <w:pStyle w:val="ListParagraph"/>
              <w:numPr>
                <w:ilvl w:val="0"/>
                <w:numId w:val="36"/>
              </w:numPr>
              <w:tabs>
                <w:tab w:val="left" w:pos="720"/>
              </w:tabs>
              <w:spacing w:before="60" w:after="40" w:line="288" w:lineRule="auto"/>
              <w:ind w:left="521"/>
              <w:jc w:val="both"/>
              <w:rPr>
                <w:lang w:val="pt-BR"/>
              </w:rPr>
            </w:pPr>
            <w:r w:rsidRPr="005446F9">
              <w:rPr>
                <w:lang w:val="pt-BR"/>
              </w:rPr>
              <w:t>Digital Signature</w:t>
            </w:r>
          </w:p>
          <w:p w14:paraId="0DA1CA31" w14:textId="77777777" w:rsidR="005446F9" w:rsidRPr="005446F9" w:rsidRDefault="005446F9" w:rsidP="005446F9">
            <w:pPr>
              <w:pStyle w:val="ListParagraph"/>
              <w:numPr>
                <w:ilvl w:val="0"/>
                <w:numId w:val="36"/>
              </w:numPr>
              <w:tabs>
                <w:tab w:val="left" w:pos="720"/>
              </w:tabs>
              <w:spacing w:before="60" w:after="40" w:line="288" w:lineRule="auto"/>
              <w:ind w:left="521"/>
              <w:jc w:val="both"/>
              <w:rPr>
                <w:lang w:val="pt-BR"/>
              </w:rPr>
            </w:pPr>
            <w:r w:rsidRPr="005446F9">
              <w:rPr>
                <w:lang w:val="pt-BR"/>
              </w:rPr>
              <w:t>Pay to Public Key Hash (P2PKH)</w:t>
            </w:r>
          </w:p>
          <w:p w14:paraId="12D66710" w14:textId="77777777" w:rsidR="005446F9" w:rsidRPr="005446F9" w:rsidRDefault="005446F9" w:rsidP="005446F9">
            <w:pPr>
              <w:pStyle w:val="ListParagraph"/>
              <w:numPr>
                <w:ilvl w:val="0"/>
                <w:numId w:val="36"/>
              </w:numPr>
              <w:tabs>
                <w:tab w:val="left" w:pos="720"/>
              </w:tabs>
              <w:spacing w:before="60" w:after="40" w:line="288" w:lineRule="auto"/>
              <w:ind w:left="521"/>
              <w:jc w:val="both"/>
              <w:rPr>
                <w:lang w:val="pt-BR"/>
              </w:rPr>
            </w:pPr>
            <w:r w:rsidRPr="005446F9">
              <w:rPr>
                <w:lang w:val="pt-BR"/>
              </w:rPr>
              <w:t>Public Key Infrastructure</w:t>
            </w:r>
          </w:p>
          <w:p w14:paraId="463C7933" w14:textId="77777777" w:rsidR="005446F9" w:rsidRPr="005446F9" w:rsidRDefault="005446F9" w:rsidP="005446F9">
            <w:pPr>
              <w:pStyle w:val="ListParagraph"/>
              <w:numPr>
                <w:ilvl w:val="0"/>
                <w:numId w:val="36"/>
              </w:numPr>
              <w:tabs>
                <w:tab w:val="left" w:pos="720"/>
              </w:tabs>
              <w:spacing w:before="60" w:after="40" w:line="288" w:lineRule="auto"/>
              <w:ind w:left="521"/>
              <w:jc w:val="both"/>
              <w:rPr>
                <w:lang w:val="pt-BR"/>
              </w:rPr>
            </w:pPr>
            <w:r w:rsidRPr="005446F9">
              <w:rPr>
                <w:lang w:val="pt-BR"/>
              </w:rPr>
              <w:t>Encryption</w:t>
            </w:r>
          </w:p>
          <w:p w14:paraId="19026FB3" w14:textId="77777777" w:rsidR="005446F9" w:rsidRPr="005446F9" w:rsidRDefault="005446F9" w:rsidP="005446F9">
            <w:pPr>
              <w:pStyle w:val="ListParagraph"/>
              <w:numPr>
                <w:ilvl w:val="0"/>
                <w:numId w:val="36"/>
              </w:numPr>
              <w:tabs>
                <w:tab w:val="left" w:pos="720"/>
              </w:tabs>
              <w:spacing w:before="60" w:after="40" w:line="288" w:lineRule="auto"/>
              <w:ind w:left="521"/>
              <w:jc w:val="both"/>
              <w:rPr>
                <w:lang w:val="pt-BR"/>
              </w:rPr>
            </w:pPr>
            <w:r w:rsidRPr="005446F9">
              <w:rPr>
                <w:lang w:val="pt-BR"/>
              </w:rPr>
              <w:t>Privacy</w:t>
            </w:r>
          </w:p>
          <w:p w14:paraId="0D83D529" w14:textId="77777777" w:rsidR="005446F9" w:rsidRPr="005446F9" w:rsidRDefault="005446F9" w:rsidP="005446F9">
            <w:pPr>
              <w:tabs>
                <w:tab w:val="left" w:pos="720"/>
              </w:tabs>
              <w:spacing w:before="60" w:after="40" w:line="288" w:lineRule="auto"/>
              <w:jc w:val="both"/>
              <w:rPr>
                <w:lang w:val="pt-BR"/>
              </w:rPr>
            </w:pPr>
            <w:r w:rsidRPr="005446F9">
              <w:rPr>
                <w:lang w:val="pt-BR"/>
              </w:rPr>
              <w:t>- Hướng dẫn sinh viên thực hiện seminar theo hướng đề tài bài tập lớn.</w:t>
            </w:r>
          </w:p>
          <w:p w14:paraId="1595430A" w14:textId="77777777" w:rsidR="005446F9" w:rsidRPr="005446F9" w:rsidRDefault="005446F9" w:rsidP="005446F9">
            <w:pPr>
              <w:tabs>
                <w:tab w:val="left" w:pos="720"/>
              </w:tabs>
              <w:spacing w:before="60" w:after="40" w:line="288" w:lineRule="auto"/>
              <w:jc w:val="both"/>
              <w:rPr>
                <w:b/>
                <w:bCs/>
                <w:lang w:val="pt-BR"/>
              </w:rPr>
            </w:pPr>
            <w:r w:rsidRPr="005446F9">
              <w:rPr>
                <w:b/>
                <w:bCs/>
                <w:lang w:val="pt-BR"/>
              </w:rPr>
              <w:t>Sinh viên</w:t>
            </w:r>
          </w:p>
          <w:p w14:paraId="1A399281" w14:textId="77777777" w:rsidR="005446F9" w:rsidRPr="005446F9" w:rsidRDefault="005446F9" w:rsidP="005446F9">
            <w:pPr>
              <w:tabs>
                <w:tab w:val="left" w:pos="720"/>
              </w:tabs>
              <w:spacing w:before="60" w:after="40" w:line="288" w:lineRule="auto"/>
              <w:jc w:val="both"/>
              <w:rPr>
                <w:lang w:val="pt-BR"/>
              </w:rPr>
            </w:pPr>
            <w:r w:rsidRPr="005446F9">
              <w:rPr>
                <w:lang w:val="pt-BR"/>
              </w:rPr>
              <w:t>- Đọc tài liệu trước</w:t>
            </w:r>
          </w:p>
          <w:p w14:paraId="2DB6175C" w14:textId="77777777" w:rsidR="005446F9" w:rsidRPr="005446F9" w:rsidRDefault="005446F9" w:rsidP="005446F9">
            <w:pPr>
              <w:tabs>
                <w:tab w:val="left" w:pos="720"/>
              </w:tabs>
              <w:spacing w:before="60" w:after="40" w:line="288" w:lineRule="auto"/>
              <w:jc w:val="both"/>
              <w:rPr>
                <w:lang w:val="pt-BR"/>
              </w:rPr>
            </w:pPr>
            <w:r w:rsidRPr="005446F9">
              <w:rPr>
                <w:lang w:val="pt-BR"/>
              </w:rPr>
              <w:t>- Theo dõi các bước thực hành</w:t>
            </w:r>
          </w:p>
          <w:p w14:paraId="3DAAFC9D" w14:textId="77777777" w:rsidR="005446F9" w:rsidRPr="005446F9" w:rsidRDefault="005446F9" w:rsidP="005446F9">
            <w:pPr>
              <w:tabs>
                <w:tab w:val="left" w:pos="720"/>
              </w:tabs>
              <w:spacing w:before="60" w:after="40" w:line="288" w:lineRule="auto"/>
              <w:jc w:val="both"/>
              <w:rPr>
                <w:lang w:val="pt-BR"/>
              </w:rPr>
            </w:pPr>
            <w:r w:rsidRPr="005446F9">
              <w:rPr>
                <w:lang w:val="pt-BR"/>
              </w:rPr>
              <w:t>- Thực hiện trên máy tính</w:t>
            </w:r>
          </w:p>
          <w:p w14:paraId="43F22538" w14:textId="19F87854" w:rsidR="005446F9" w:rsidRPr="00513D8B" w:rsidRDefault="005446F9" w:rsidP="005446F9">
            <w:pPr>
              <w:tabs>
                <w:tab w:val="left" w:pos="720"/>
              </w:tabs>
              <w:spacing w:before="60" w:after="40" w:line="288" w:lineRule="auto"/>
              <w:jc w:val="both"/>
              <w:rPr>
                <w:b/>
                <w:bCs/>
                <w:highlight w:val="yellow"/>
                <w:lang w:val="pt-BR"/>
              </w:rPr>
            </w:pPr>
            <w:r w:rsidRPr="005446F9">
              <w:rPr>
                <w:lang w:val="pt-BR"/>
              </w:rPr>
              <w:t>- Theo dõi ví dụ, câu hỏi, bài tập</w:t>
            </w:r>
            <w:r w:rsidR="00272DA5">
              <w:rPr>
                <w:lang w:val="pt-BR"/>
              </w:rPr>
              <w:t xml:space="preserve"> thực hành</w:t>
            </w:r>
            <w:r w:rsidRPr="005446F9">
              <w:rPr>
                <w:lang w:val="pt-BR"/>
              </w:rPr>
              <w:t xml:space="preserve"> và </w:t>
            </w:r>
            <w:r w:rsidR="00272DA5">
              <w:rPr>
                <w:lang w:val="pt-BR"/>
              </w:rPr>
              <w:t>nhận xét</w:t>
            </w:r>
            <w:r w:rsidRPr="005446F9">
              <w:rPr>
                <w:lang w:val="pt-BR"/>
              </w:rPr>
              <w:t xml:space="preserve"> các </w:t>
            </w:r>
            <w:r w:rsidR="00272DA5">
              <w:rPr>
                <w:lang w:val="pt-BR"/>
              </w:rPr>
              <w:t>bài thực hành của các thành viên khác trong lớp.</w:t>
            </w:r>
          </w:p>
        </w:tc>
        <w:tc>
          <w:tcPr>
            <w:tcW w:w="1149" w:type="dxa"/>
            <w:shd w:val="clear" w:color="auto" w:fill="auto"/>
          </w:tcPr>
          <w:p w14:paraId="07BD8CE3" w14:textId="77777777" w:rsidR="005446F9" w:rsidRPr="005446F9" w:rsidRDefault="005446F9" w:rsidP="005446F9">
            <w:pPr>
              <w:tabs>
                <w:tab w:val="left" w:pos="720"/>
              </w:tabs>
              <w:spacing w:before="60" w:after="40" w:line="288" w:lineRule="auto"/>
              <w:jc w:val="both"/>
              <w:rPr>
                <w:lang w:val="pt-BR"/>
              </w:rPr>
            </w:pPr>
            <w:r w:rsidRPr="005446F9">
              <w:rPr>
                <w:lang w:val="pt-BR"/>
              </w:rPr>
              <w:t>- Điểm danh</w:t>
            </w:r>
          </w:p>
          <w:p w14:paraId="0DD2A674" w14:textId="77777777" w:rsidR="005446F9" w:rsidRPr="005446F9" w:rsidRDefault="005446F9" w:rsidP="005446F9">
            <w:pPr>
              <w:tabs>
                <w:tab w:val="left" w:pos="720"/>
              </w:tabs>
              <w:spacing w:before="60" w:after="40" w:line="288" w:lineRule="auto"/>
              <w:jc w:val="both"/>
              <w:rPr>
                <w:lang w:val="pt-BR"/>
              </w:rPr>
            </w:pPr>
            <w:r w:rsidRPr="005446F9">
              <w:rPr>
                <w:lang w:val="pt-BR"/>
              </w:rPr>
              <w:t>- Trả lời câu hỏi trong slide seminar 1</w:t>
            </w:r>
          </w:p>
          <w:p w14:paraId="65485647" w14:textId="77777777" w:rsidR="005446F9" w:rsidRPr="005446F9" w:rsidRDefault="005446F9" w:rsidP="005446F9">
            <w:pPr>
              <w:tabs>
                <w:tab w:val="left" w:pos="720"/>
              </w:tabs>
              <w:spacing w:before="60" w:after="40" w:line="288" w:lineRule="auto"/>
              <w:jc w:val="both"/>
              <w:rPr>
                <w:lang w:val="pt-BR"/>
              </w:rPr>
            </w:pPr>
            <w:r w:rsidRPr="005446F9">
              <w:rPr>
                <w:lang w:val="pt-BR"/>
              </w:rPr>
              <w:t>- Trả lời câu hỏi về các kết quả thống kê của bài thực hành</w:t>
            </w:r>
          </w:p>
          <w:p w14:paraId="2322CD18" w14:textId="77777777" w:rsidR="005446F9" w:rsidRPr="005446F9" w:rsidRDefault="005446F9" w:rsidP="005446F9">
            <w:pPr>
              <w:tabs>
                <w:tab w:val="left" w:pos="720"/>
              </w:tabs>
              <w:spacing w:before="60" w:after="40" w:line="288" w:lineRule="auto"/>
              <w:jc w:val="both"/>
              <w:rPr>
                <w:lang w:val="pt-BR"/>
              </w:rPr>
            </w:pPr>
            <w:r w:rsidRPr="005446F9">
              <w:rPr>
                <w:lang w:val="pt-BR"/>
              </w:rPr>
              <w:t xml:space="preserve"> </w:t>
            </w:r>
          </w:p>
          <w:p w14:paraId="3B8AB04F" w14:textId="77777777" w:rsidR="005446F9" w:rsidRPr="00513D8B" w:rsidRDefault="005446F9" w:rsidP="005446F9">
            <w:pPr>
              <w:tabs>
                <w:tab w:val="left" w:pos="720"/>
              </w:tabs>
              <w:spacing w:before="60" w:after="40" w:line="288" w:lineRule="auto"/>
              <w:jc w:val="both"/>
              <w:rPr>
                <w:highlight w:val="yellow"/>
                <w:lang w:val="pt-BR"/>
              </w:rPr>
            </w:pPr>
          </w:p>
        </w:tc>
        <w:tc>
          <w:tcPr>
            <w:tcW w:w="830" w:type="dxa"/>
            <w:shd w:val="clear" w:color="auto" w:fill="auto"/>
          </w:tcPr>
          <w:p w14:paraId="5463E450" w14:textId="77777777" w:rsidR="005446F9" w:rsidRPr="00DF684B" w:rsidRDefault="005446F9" w:rsidP="005446F9">
            <w:pPr>
              <w:tabs>
                <w:tab w:val="left" w:pos="720"/>
              </w:tabs>
              <w:spacing w:before="60" w:after="40" w:line="288" w:lineRule="auto"/>
              <w:jc w:val="center"/>
              <w:rPr>
                <w:lang w:val="pt-BR"/>
              </w:rPr>
            </w:pPr>
            <w:r w:rsidRPr="00DF684B">
              <w:rPr>
                <w:lang w:val="pt-BR"/>
              </w:rPr>
              <w:t>1.1</w:t>
            </w:r>
          </w:p>
          <w:p w14:paraId="5C19E291" w14:textId="77777777" w:rsidR="005446F9" w:rsidRDefault="005446F9" w:rsidP="005446F9">
            <w:pPr>
              <w:tabs>
                <w:tab w:val="left" w:pos="720"/>
              </w:tabs>
              <w:spacing w:before="60" w:after="40" w:line="288" w:lineRule="auto"/>
              <w:jc w:val="center"/>
              <w:rPr>
                <w:lang w:val="pt-BR"/>
              </w:rPr>
            </w:pPr>
            <w:r w:rsidRPr="00DF684B">
              <w:rPr>
                <w:lang w:val="pt-BR"/>
              </w:rPr>
              <w:t>2.1</w:t>
            </w:r>
          </w:p>
          <w:p w14:paraId="42F13EB1" w14:textId="77777777" w:rsidR="005446F9" w:rsidRPr="00DF684B" w:rsidRDefault="005446F9" w:rsidP="005446F9">
            <w:pPr>
              <w:tabs>
                <w:tab w:val="left" w:pos="720"/>
              </w:tabs>
              <w:spacing w:before="60" w:after="40" w:line="288" w:lineRule="auto"/>
              <w:jc w:val="center"/>
              <w:rPr>
                <w:lang w:val="pt-BR"/>
              </w:rPr>
            </w:pPr>
            <w:r w:rsidRPr="00DF684B">
              <w:rPr>
                <w:lang w:val="pt-BR"/>
              </w:rPr>
              <w:t>3.1</w:t>
            </w:r>
          </w:p>
          <w:p w14:paraId="529A8DCE" w14:textId="238D6DEF" w:rsidR="005446F9" w:rsidRPr="00513D8B" w:rsidRDefault="005446F9" w:rsidP="005446F9">
            <w:pPr>
              <w:tabs>
                <w:tab w:val="left" w:pos="720"/>
              </w:tabs>
              <w:spacing w:before="60" w:after="40" w:line="288" w:lineRule="auto"/>
              <w:jc w:val="center"/>
              <w:rPr>
                <w:highlight w:val="yellow"/>
                <w:lang w:val="pt-BR"/>
              </w:rPr>
            </w:pPr>
            <w:r w:rsidRPr="00DF684B">
              <w:rPr>
                <w:lang w:val="pt-BR"/>
              </w:rPr>
              <w:t>3.2</w:t>
            </w:r>
          </w:p>
        </w:tc>
      </w:tr>
      <w:tr w:rsidR="003A538F" w:rsidRPr="00D83953" w14:paraId="35A23F04" w14:textId="77777777" w:rsidTr="009F6BF4">
        <w:tc>
          <w:tcPr>
            <w:tcW w:w="993" w:type="dxa"/>
            <w:shd w:val="clear" w:color="auto" w:fill="auto"/>
          </w:tcPr>
          <w:p w14:paraId="46BD5696" w14:textId="128959D9" w:rsidR="003A538F" w:rsidRPr="00CC21E1" w:rsidRDefault="003A538F" w:rsidP="003A538F">
            <w:pPr>
              <w:tabs>
                <w:tab w:val="left" w:pos="720"/>
              </w:tabs>
              <w:spacing w:before="60" w:after="40" w:line="288" w:lineRule="auto"/>
              <w:jc w:val="center"/>
              <w:rPr>
                <w:lang w:val="pt-BR"/>
              </w:rPr>
            </w:pPr>
            <w:r w:rsidRPr="00CC21E1">
              <w:rPr>
                <w:lang w:val="pt-BR"/>
              </w:rPr>
              <w:lastRenderedPageBreak/>
              <w:t>5</w:t>
            </w:r>
          </w:p>
        </w:tc>
        <w:tc>
          <w:tcPr>
            <w:tcW w:w="2218" w:type="dxa"/>
            <w:shd w:val="clear" w:color="auto" w:fill="auto"/>
          </w:tcPr>
          <w:p w14:paraId="304E9CE8" w14:textId="77777777" w:rsidR="003A538F" w:rsidRPr="00CC21E1" w:rsidRDefault="003A538F" w:rsidP="003A538F">
            <w:pPr>
              <w:tabs>
                <w:tab w:val="left" w:pos="720"/>
              </w:tabs>
              <w:spacing w:before="60" w:after="40" w:line="288" w:lineRule="auto"/>
              <w:rPr>
                <w:b/>
                <w:bCs/>
                <w:lang w:val="pt-BR"/>
              </w:rPr>
            </w:pPr>
            <w:r w:rsidRPr="00CC21E1">
              <w:rPr>
                <w:b/>
                <w:bCs/>
                <w:lang w:val="pt-BR"/>
              </w:rPr>
              <w:t>Lecture 2. Chương 2. Hợp đồng thông minh</w:t>
            </w:r>
          </w:p>
          <w:p w14:paraId="46761880" w14:textId="77777777" w:rsidR="003A538F" w:rsidRPr="00CC21E1" w:rsidRDefault="003A538F" w:rsidP="003A538F">
            <w:pPr>
              <w:tabs>
                <w:tab w:val="left" w:pos="720"/>
              </w:tabs>
              <w:spacing w:before="60" w:after="40" w:line="288" w:lineRule="auto"/>
              <w:rPr>
                <w:lang w:val="pt-BR"/>
              </w:rPr>
            </w:pPr>
            <w:r w:rsidRPr="00CC21E1">
              <w:rPr>
                <w:lang w:val="pt-BR"/>
              </w:rPr>
              <w:t>2.1 Giới thiệu hợp đồng thông minh Blockchain</w:t>
            </w:r>
          </w:p>
          <w:p w14:paraId="68AFA07E" w14:textId="525F1CD1" w:rsidR="003A538F" w:rsidRPr="00CC21E1" w:rsidRDefault="003A538F" w:rsidP="003A538F">
            <w:pPr>
              <w:tabs>
                <w:tab w:val="left" w:pos="720"/>
              </w:tabs>
              <w:spacing w:before="60" w:after="40" w:line="288" w:lineRule="auto"/>
              <w:rPr>
                <w:b/>
                <w:bCs/>
                <w:lang w:val="pt-BR"/>
              </w:rPr>
            </w:pPr>
            <w:r w:rsidRPr="00CC21E1">
              <w:rPr>
                <w:lang w:val="pt-BR"/>
              </w:rPr>
              <w:t>2.2 Ethereum Blockchain</w:t>
            </w:r>
          </w:p>
        </w:tc>
        <w:tc>
          <w:tcPr>
            <w:tcW w:w="1402" w:type="dxa"/>
            <w:shd w:val="clear" w:color="auto" w:fill="auto"/>
          </w:tcPr>
          <w:p w14:paraId="4BCA7462" w14:textId="2199DF2D" w:rsidR="003A538F" w:rsidRPr="00CC21E1" w:rsidRDefault="003A538F" w:rsidP="003A538F">
            <w:pPr>
              <w:tabs>
                <w:tab w:val="left" w:pos="720"/>
              </w:tabs>
              <w:spacing w:before="60" w:after="40" w:line="288" w:lineRule="auto"/>
              <w:jc w:val="both"/>
              <w:rPr>
                <w:lang w:val="pt-BR"/>
              </w:rPr>
            </w:pPr>
            <w:r w:rsidRPr="00CC21E1">
              <w:rPr>
                <w:lang w:val="pt-BR"/>
              </w:rPr>
              <w:t>[1] Chapter 7</w:t>
            </w:r>
          </w:p>
          <w:p w14:paraId="30DFA43A" w14:textId="147970D3" w:rsidR="003A538F" w:rsidRPr="00CC21E1" w:rsidRDefault="003A538F" w:rsidP="003A538F">
            <w:pPr>
              <w:tabs>
                <w:tab w:val="left" w:pos="720"/>
              </w:tabs>
              <w:spacing w:before="60" w:after="40" w:line="288" w:lineRule="auto"/>
              <w:jc w:val="both"/>
              <w:rPr>
                <w:lang w:val="pt-BR"/>
              </w:rPr>
            </w:pPr>
            <w:r w:rsidRPr="00CC21E1">
              <w:rPr>
                <w:lang w:val="pt-BR"/>
              </w:rPr>
              <w:t>[2] Chapter 5-7</w:t>
            </w:r>
          </w:p>
          <w:p w14:paraId="34ACE01C" w14:textId="5511E4A4" w:rsidR="003A538F" w:rsidRPr="00CC21E1" w:rsidRDefault="003A538F" w:rsidP="003A538F">
            <w:pPr>
              <w:tabs>
                <w:tab w:val="left" w:pos="720"/>
              </w:tabs>
              <w:spacing w:before="60" w:after="40" w:line="288" w:lineRule="auto"/>
              <w:jc w:val="both"/>
              <w:rPr>
                <w:lang w:val="pt-BR"/>
              </w:rPr>
            </w:pPr>
            <w:r w:rsidRPr="00CC21E1">
              <w:rPr>
                <w:lang w:val="pt-BR"/>
              </w:rPr>
              <w:t>[3] Slide bài lecture 2</w:t>
            </w:r>
          </w:p>
        </w:tc>
        <w:tc>
          <w:tcPr>
            <w:tcW w:w="3047" w:type="dxa"/>
            <w:shd w:val="clear" w:color="auto" w:fill="auto"/>
          </w:tcPr>
          <w:p w14:paraId="30BC7172" w14:textId="77777777" w:rsidR="003A538F" w:rsidRPr="00CC21E1" w:rsidRDefault="003A538F" w:rsidP="003A538F">
            <w:pPr>
              <w:tabs>
                <w:tab w:val="left" w:pos="720"/>
              </w:tabs>
              <w:spacing w:before="60" w:after="40" w:line="288" w:lineRule="auto"/>
              <w:jc w:val="both"/>
              <w:rPr>
                <w:b/>
                <w:bCs/>
                <w:lang w:val="pt-BR"/>
              </w:rPr>
            </w:pPr>
            <w:r w:rsidRPr="00CC21E1">
              <w:rPr>
                <w:b/>
                <w:bCs/>
                <w:lang w:val="pt-BR"/>
              </w:rPr>
              <w:t>Giảng viên</w:t>
            </w:r>
          </w:p>
          <w:p w14:paraId="4858FF1A" w14:textId="77777777" w:rsidR="003A538F" w:rsidRPr="00CC21E1" w:rsidRDefault="003A538F" w:rsidP="003A538F">
            <w:pPr>
              <w:tabs>
                <w:tab w:val="left" w:pos="720"/>
              </w:tabs>
              <w:spacing w:before="60" w:after="40" w:line="288" w:lineRule="auto"/>
              <w:jc w:val="both"/>
              <w:rPr>
                <w:lang w:val="pt-BR"/>
              </w:rPr>
            </w:pPr>
            <w:r w:rsidRPr="00CC21E1">
              <w:rPr>
                <w:lang w:val="pt-BR"/>
              </w:rPr>
              <w:t xml:space="preserve">- Giảng lý thuyết theo nội dung slide </w:t>
            </w:r>
          </w:p>
          <w:p w14:paraId="193F5660" w14:textId="77777777" w:rsidR="003A538F" w:rsidRPr="00CC21E1" w:rsidRDefault="003A538F" w:rsidP="003A538F">
            <w:pPr>
              <w:tabs>
                <w:tab w:val="left" w:pos="720"/>
              </w:tabs>
              <w:spacing w:before="60" w:after="40" w:line="288" w:lineRule="auto"/>
              <w:jc w:val="both"/>
              <w:rPr>
                <w:lang w:val="pt-BR"/>
              </w:rPr>
            </w:pPr>
            <w:r w:rsidRPr="00CC21E1">
              <w:rPr>
                <w:lang w:val="pt-BR"/>
              </w:rPr>
              <w:t>- Giới thiệu ví dụ trong slide</w:t>
            </w:r>
          </w:p>
          <w:p w14:paraId="2DE150C1" w14:textId="77777777" w:rsidR="003A538F" w:rsidRPr="00CC21E1" w:rsidRDefault="003A538F" w:rsidP="003A538F">
            <w:pPr>
              <w:tabs>
                <w:tab w:val="left" w:pos="720"/>
              </w:tabs>
              <w:spacing w:before="60" w:after="40" w:line="288" w:lineRule="auto"/>
              <w:jc w:val="both"/>
              <w:rPr>
                <w:lang w:val="pt-BR"/>
              </w:rPr>
            </w:pPr>
            <w:r w:rsidRPr="00CC21E1">
              <w:rPr>
                <w:lang w:val="pt-BR"/>
              </w:rPr>
              <w:t>- Hướng dẫn đọc giáo trình, tài liệu tham khảo</w:t>
            </w:r>
          </w:p>
          <w:p w14:paraId="37E3D893" w14:textId="1C18D0B4" w:rsidR="003A538F" w:rsidRPr="00CC21E1" w:rsidRDefault="003A538F" w:rsidP="003A538F">
            <w:pPr>
              <w:tabs>
                <w:tab w:val="left" w:pos="720"/>
              </w:tabs>
              <w:spacing w:before="60" w:after="40" w:line="288" w:lineRule="auto"/>
              <w:jc w:val="both"/>
              <w:rPr>
                <w:lang w:val="pt-BR"/>
              </w:rPr>
            </w:pPr>
            <w:r w:rsidRPr="00CC21E1">
              <w:rPr>
                <w:lang w:val="pt-BR"/>
              </w:rPr>
              <w:t>- Yêu cầu sinh viên xem trước ví dụ, câu hỏi, bài tập</w:t>
            </w:r>
            <w:r w:rsidR="00272DA5">
              <w:rPr>
                <w:lang w:val="pt-BR"/>
              </w:rPr>
              <w:t xml:space="preserve"> thực hành</w:t>
            </w:r>
            <w:r w:rsidRPr="00CC21E1">
              <w:rPr>
                <w:lang w:val="pt-BR"/>
              </w:rPr>
              <w:t xml:space="preserve"> dành cho seminar 2</w:t>
            </w:r>
          </w:p>
          <w:p w14:paraId="3AF85EC9" w14:textId="77777777" w:rsidR="003A538F" w:rsidRPr="00CC21E1" w:rsidRDefault="003A538F" w:rsidP="003A538F">
            <w:pPr>
              <w:tabs>
                <w:tab w:val="left" w:pos="720"/>
              </w:tabs>
              <w:spacing w:before="60" w:after="40" w:line="288" w:lineRule="auto"/>
              <w:jc w:val="both"/>
              <w:rPr>
                <w:lang w:val="pt-BR"/>
              </w:rPr>
            </w:pPr>
          </w:p>
          <w:p w14:paraId="655927A0" w14:textId="77777777" w:rsidR="003A538F" w:rsidRPr="00CC21E1" w:rsidRDefault="003A538F" w:rsidP="003A538F">
            <w:pPr>
              <w:tabs>
                <w:tab w:val="left" w:pos="720"/>
              </w:tabs>
              <w:spacing w:before="60" w:after="40" w:line="288" w:lineRule="auto"/>
              <w:jc w:val="both"/>
              <w:rPr>
                <w:b/>
                <w:bCs/>
                <w:lang w:val="pt-BR"/>
              </w:rPr>
            </w:pPr>
            <w:r w:rsidRPr="00CC21E1">
              <w:rPr>
                <w:b/>
                <w:bCs/>
                <w:lang w:val="pt-BR"/>
              </w:rPr>
              <w:t>Sinh viên</w:t>
            </w:r>
          </w:p>
          <w:p w14:paraId="28520077" w14:textId="77777777" w:rsidR="003A538F" w:rsidRPr="00CC21E1" w:rsidRDefault="003A538F" w:rsidP="003A538F">
            <w:pPr>
              <w:tabs>
                <w:tab w:val="left" w:pos="720"/>
              </w:tabs>
              <w:spacing w:before="60" w:after="40" w:line="288" w:lineRule="auto"/>
              <w:jc w:val="both"/>
              <w:rPr>
                <w:lang w:val="pt-BR"/>
              </w:rPr>
            </w:pPr>
            <w:r w:rsidRPr="00CC21E1">
              <w:rPr>
                <w:lang w:val="pt-BR"/>
              </w:rPr>
              <w:t xml:space="preserve">- Đọc trước các tài liệu </w:t>
            </w:r>
          </w:p>
          <w:p w14:paraId="671E5FF2" w14:textId="6CE898D0" w:rsidR="003A538F" w:rsidRPr="00CC21E1" w:rsidRDefault="003A538F" w:rsidP="003A538F">
            <w:pPr>
              <w:tabs>
                <w:tab w:val="left" w:pos="720"/>
              </w:tabs>
              <w:spacing w:before="60" w:after="40" w:line="288" w:lineRule="auto"/>
              <w:rPr>
                <w:b/>
                <w:bCs/>
                <w:lang w:val="pt-BR"/>
              </w:rPr>
            </w:pPr>
            <w:r w:rsidRPr="00CC21E1">
              <w:rPr>
                <w:lang w:val="pt-BR"/>
              </w:rPr>
              <w:t>- Xem trước các ví dụ, làm bài tập được yêu cầu</w:t>
            </w:r>
          </w:p>
        </w:tc>
        <w:tc>
          <w:tcPr>
            <w:tcW w:w="1149" w:type="dxa"/>
            <w:shd w:val="clear" w:color="auto" w:fill="auto"/>
          </w:tcPr>
          <w:p w14:paraId="0AEF1B11" w14:textId="77777777" w:rsidR="003A538F" w:rsidRPr="003A538F" w:rsidRDefault="003A538F" w:rsidP="003A538F">
            <w:pPr>
              <w:tabs>
                <w:tab w:val="left" w:pos="720"/>
              </w:tabs>
              <w:spacing w:before="60" w:after="40" w:line="288" w:lineRule="auto"/>
              <w:jc w:val="both"/>
              <w:rPr>
                <w:lang w:val="pt-BR"/>
              </w:rPr>
            </w:pPr>
            <w:r w:rsidRPr="003A538F">
              <w:rPr>
                <w:lang w:val="pt-BR"/>
              </w:rPr>
              <w:t>- Điểm danh</w:t>
            </w:r>
          </w:p>
          <w:p w14:paraId="1353B596" w14:textId="77777777" w:rsidR="003A538F" w:rsidRPr="00513D8B" w:rsidRDefault="003A538F" w:rsidP="003A538F">
            <w:pPr>
              <w:tabs>
                <w:tab w:val="left" w:pos="720"/>
              </w:tabs>
              <w:spacing w:before="60" w:after="40" w:line="288" w:lineRule="auto"/>
              <w:rPr>
                <w:highlight w:val="yellow"/>
                <w:lang w:val="pt-BR"/>
              </w:rPr>
            </w:pPr>
          </w:p>
        </w:tc>
        <w:tc>
          <w:tcPr>
            <w:tcW w:w="830" w:type="dxa"/>
            <w:shd w:val="clear" w:color="auto" w:fill="auto"/>
          </w:tcPr>
          <w:p w14:paraId="76B4225A" w14:textId="77777777" w:rsidR="003A538F" w:rsidRPr="00DF684B" w:rsidRDefault="003A538F" w:rsidP="003A538F">
            <w:pPr>
              <w:tabs>
                <w:tab w:val="left" w:pos="720"/>
              </w:tabs>
              <w:spacing w:before="60" w:after="40" w:line="288" w:lineRule="auto"/>
              <w:jc w:val="center"/>
              <w:rPr>
                <w:lang w:val="pt-BR"/>
              </w:rPr>
            </w:pPr>
            <w:r w:rsidRPr="00DF684B">
              <w:rPr>
                <w:lang w:val="pt-BR"/>
              </w:rPr>
              <w:t>1.2</w:t>
            </w:r>
          </w:p>
          <w:p w14:paraId="0D69F9D6" w14:textId="6391EDB3" w:rsidR="003A538F" w:rsidRPr="00513D8B" w:rsidRDefault="003A538F" w:rsidP="003A538F">
            <w:pPr>
              <w:tabs>
                <w:tab w:val="left" w:pos="720"/>
              </w:tabs>
              <w:spacing w:before="60" w:after="40" w:line="288" w:lineRule="auto"/>
              <w:jc w:val="center"/>
              <w:rPr>
                <w:highlight w:val="yellow"/>
                <w:lang w:val="pt-BR"/>
              </w:rPr>
            </w:pPr>
            <w:r w:rsidRPr="00DF684B">
              <w:rPr>
                <w:lang w:val="pt-BR"/>
              </w:rPr>
              <w:t>2.2</w:t>
            </w:r>
          </w:p>
        </w:tc>
      </w:tr>
      <w:tr w:rsidR="003A538F" w:rsidRPr="00D83953" w14:paraId="060888A6" w14:textId="77777777" w:rsidTr="009F6BF4">
        <w:tc>
          <w:tcPr>
            <w:tcW w:w="993" w:type="dxa"/>
            <w:shd w:val="clear" w:color="auto" w:fill="auto"/>
          </w:tcPr>
          <w:p w14:paraId="532A07A7" w14:textId="00F51699" w:rsidR="003A538F" w:rsidRPr="00CC21E1" w:rsidRDefault="003A538F" w:rsidP="003A538F">
            <w:pPr>
              <w:tabs>
                <w:tab w:val="left" w:pos="720"/>
              </w:tabs>
              <w:spacing w:before="60" w:after="40" w:line="288" w:lineRule="auto"/>
              <w:jc w:val="center"/>
              <w:rPr>
                <w:lang w:val="pt-BR"/>
              </w:rPr>
            </w:pPr>
            <w:r w:rsidRPr="00CC21E1">
              <w:rPr>
                <w:lang w:val="pt-BR"/>
              </w:rPr>
              <w:t>6</w:t>
            </w:r>
          </w:p>
        </w:tc>
        <w:tc>
          <w:tcPr>
            <w:tcW w:w="2218" w:type="dxa"/>
            <w:shd w:val="clear" w:color="auto" w:fill="auto"/>
          </w:tcPr>
          <w:p w14:paraId="64055C6C" w14:textId="77777777" w:rsidR="003A538F" w:rsidRPr="00CC21E1" w:rsidRDefault="003A538F" w:rsidP="003A538F">
            <w:pPr>
              <w:tabs>
                <w:tab w:val="left" w:pos="720"/>
              </w:tabs>
              <w:spacing w:before="60" w:after="40" w:line="288" w:lineRule="auto"/>
              <w:jc w:val="both"/>
              <w:rPr>
                <w:b/>
                <w:bCs/>
                <w:lang w:val="pt-BR"/>
              </w:rPr>
            </w:pPr>
            <w:r w:rsidRPr="00CC21E1">
              <w:rPr>
                <w:b/>
                <w:bCs/>
                <w:lang w:val="pt-BR"/>
              </w:rPr>
              <w:t>Lecture 2. Chương 2. Hợp đồng thông minh</w:t>
            </w:r>
          </w:p>
          <w:p w14:paraId="0E746DAF" w14:textId="3CB788EE" w:rsidR="003A538F" w:rsidRPr="00CC21E1" w:rsidRDefault="003A538F" w:rsidP="003A538F">
            <w:pPr>
              <w:tabs>
                <w:tab w:val="left" w:pos="720"/>
              </w:tabs>
              <w:spacing w:before="60" w:after="40" w:line="288" w:lineRule="auto"/>
              <w:jc w:val="both"/>
              <w:rPr>
                <w:lang w:val="pt-BR"/>
              </w:rPr>
            </w:pPr>
            <w:r w:rsidRPr="00CC21E1">
              <w:rPr>
                <w:lang w:val="pt-BR"/>
              </w:rPr>
              <w:t>2.3 Lập trình Solidity</w:t>
            </w:r>
          </w:p>
        </w:tc>
        <w:tc>
          <w:tcPr>
            <w:tcW w:w="1402" w:type="dxa"/>
            <w:shd w:val="clear" w:color="auto" w:fill="auto"/>
          </w:tcPr>
          <w:p w14:paraId="3543C821" w14:textId="77777777" w:rsidR="003A538F" w:rsidRPr="00CC21E1" w:rsidRDefault="003A538F" w:rsidP="003A538F">
            <w:pPr>
              <w:tabs>
                <w:tab w:val="left" w:pos="720"/>
              </w:tabs>
              <w:spacing w:before="60" w:after="40" w:line="288" w:lineRule="auto"/>
              <w:jc w:val="both"/>
              <w:rPr>
                <w:lang w:val="pt-BR"/>
              </w:rPr>
            </w:pPr>
            <w:r w:rsidRPr="00CC21E1">
              <w:rPr>
                <w:lang w:val="pt-BR"/>
              </w:rPr>
              <w:t>[1] Chapter 7</w:t>
            </w:r>
          </w:p>
          <w:p w14:paraId="0461710F" w14:textId="77777777" w:rsidR="003A538F" w:rsidRPr="00CC21E1" w:rsidRDefault="003A538F" w:rsidP="003A538F">
            <w:pPr>
              <w:tabs>
                <w:tab w:val="left" w:pos="720"/>
              </w:tabs>
              <w:spacing w:before="60" w:after="40" w:line="288" w:lineRule="auto"/>
              <w:jc w:val="both"/>
              <w:rPr>
                <w:lang w:val="pt-BR"/>
              </w:rPr>
            </w:pPr>
            <w:r w:rsidRPr="00CC21E1">
              <w:rPr>
                <w:lang w:val="pt-BR"/>
              </w:rPr>
              <w:t>[2] Chapter 5-7</w:t>
            </w:r>
          </w:p>
          <w:p w14:paraId="23A08826" w14:textId="293B0279" w:rsidR="003A538F" w:rsidRPr="00CC21E1" w:rsidRDefault="003A538F" w:rsidP="003A538F">
            <w:pPr>
              <w:tabs>
                <w:tab w:val="left" w:pos="720"/>
              </w:tabs>
              <w:spacing w:before="60" w:after="40" w:line="288" w:lineRule="auto"/>
              <w:jc w:val="both"/>
              <w:rPr>
                <w:lang w:val="pt-BR"/>
              </w:rPr>
            </w:pPr>
            <w:r w:rsidRPr="00CC21E1">
              <w:rPr>
                <w:lang w:val="pt-BR"/>
              </w:rPr>
              <w:t>[3] Slide bài lecture 2</w:t>
            </w:r>
          </w:p>
        </w:tc>
        <w:tc>
          <w:tcPr>
            <w:tcW w:w="3047" w:type="dxa"/>
            <w:shd w:val="clear" w:color="auto" w:fill="auto"/>
          </w:tcPr>
          <w:p w14:paraId="227062DA" w14:textId="77777777" w:rsidR="003A538F" w:rsidRPr="00CC21E1" w:rsidRDefault="003A538F" w:rsidP="003A538F">
            <w:pPr>
              <w:tabs>
                <w:tab w:val="left" w:pos="720"/>
              </w:tabs>
              <w:spacing w:before="60" w:after="40" w:line="288" w:lineRule="auto"/>
              <w:jc w:val="both"/>
              <w:rPr>
                <w:b/>
                <w:bCs/>
                <w:lang w:val="pt-BR"/>
              </w:rPr>
            </w:pPr>
            <w:r w:rsidRPr="00CC21E1">
              <w:rPr>
                <w:b/>
                <w:bCs/>
                <w:lang w:val="pt-BR"/>
              </w:rPr>
              <w:t>Giảng viên</w:t>
            </w:r>
          </w:p>
          <w:p w14:paraId="584F0318" w14:textId="68DA01CE" w:rsidR="003A538F" w:rsidRPr="00CC21E1" w:rsidRDefault="003A538F" w:rsidP="003A538F">
            <w:pPr>
              <w:tabs>
                <w:tab w:val="left" w:pos="720"/>
              </w:tabs>
              <w:spacing w:before="60" w:after="40" w:line="288" w:lineRule="auto"/>
              <w:jc w:val="both"/>
              <w:rPr>
                <w:lang w:val="pt-BR"/>
              </w:rPr>
            </w:pPr>
            <w:r w:rsidRPr="00CC21E1">
              <w:rPr>
                <w:lang w:val="pt-BR"/>
              </w:rPr>
              <w:t xml:space="preserve">- Giảng lý thuyết theo nội dung slide </w:t>
            </w:r>
          </w:p>
          <w:p w14:paraId="6A368EE0" w14:textId="77777777" w:rsidR="003A538F" w:rsidRPr="00CC21E1" w:rsidRDefault="003A538F" w:rsidP="003A538F">
            <w:pPr>
              <w:tabs>
                <w:tab w:val="left" w:pos="720"/>
              </w:tabs>
              <w:spacing w:before="60" w:after="40" w:line="288" w:lineRule="auto"/>
              <w:jc w:val="both"/>
              <w:rPr>
                <w:lang w:val="pt-BR"/>
              </w:rPr>
            </w:pPr>
            <w:r w:rsidRPr="00CC21E1">
              <w:rPr>
                <w:lang w:val="pt-BR"/>
              </w:rPr>
              <w:t>- Giới thiệu ví dụ trong slide</w:t>
            </w:r>
          </w:p>
          <w:p w14:paraId="33BBC85C" w14:textId="77777777" w:rsidR="003A538F" w:rsidRPr="00CC21E1" w:rsidRDefault="003A538F" w:rsidP="003A538F">
            <w:pPr>
              <w:tabs>
                <w:tab w:val="left" w:pos="720"/>
              </w:tabs>
              <w:spacing w:before="60" w:after="40" w:line="288" w:lineRule="auto"/>
              <w:jc w:val="both"/>
              <w:rPr>
                <w:lang w:val="pt-BR"/>
              </w:rPr>
            </w:pPr>
            <w:r w:rsidRPr="00CC21E1">
              <w:rPr>
                <w:lang w:val="pt-BR"/>
              </w:rPr>
              <w:t>- Hướng dẫn đọc giáo trình, tài liệu tham khảo</w:t>
            </w:r>
          </w:p>
          <w:p w14:paraId="03BCE1CB" w14:textId="750E5C81" w:rsidR="003A538F" w:rsidRPr="00CC21E1" w:rsidRDefault="003A538F" w:rsidP="003A538F">
            <w:pPr>
              <w:tabs>
                <w:tab w:val="left" w:pos="720"/>
              </w:tabs>
              <w:spacing w:before="60" w:after="40" w:line="288" w:lineRule="auto"/>
              <w:jc w:val="both"/>
              <w:rPr>
                <w:lang w:val="pt-BR"/>
              </w:rPr>
            </w:pPr>
            <w:r w:rsidRPr="00CC21E1">
              <w:rPr>
                <w:lang w:val="pt-BR"/>
              </w:rPr>
              <w:t>- Yêu cầu sinh viên xem trước ví dụ, câu hỏi, bài tập</w:t>
            </w:r>
            <w:r w:rsidR="00272DA5">
              <w:rPr>
                <w:lang w:val="pt-BR"/>
              </w:rPr>
              <w:t xml:space="preserve"> thực hành</w:t>
            </w:r>
            <w:r w:rsidRPr="00CC21E1">
              <w:rPr>
                <w:lang w:val="pt-BR"/>
              </w:rPr>
              <w:t xml:space="preserve"> dành cho seminar 2</w:t>
            </w:r>
          </w:p>
          <w:p w14:paraId="233D1C7E" w14:textId="77777777" w:rsidR="003A538F" w:rsidRPr="00CC21E1" w:rsidRDefault="003A538F" w:rsidP="003A538F">
            <w:pPr>
              <w:tabs>
                <w:tab w:val="left" w:pos="720"/>
              </w:tabs>
              <w:spacing w:before="60" w:after="40" w:line="288" w:lineRule="auto"/>
              <w:jc w:val="both"/>
              <w:rPr>
                <w:lang w:val="pt-BR"/>
              </w:rPr>
            </w:pPr>
          </w:p>
          <w:p w14:paraId="002EE0A6" w14:textId="77777777" w:rsidR="003A538F" w:rsidRPr="00CC21E1" w:rsidRDefault="003A538F" w:rsidP="003A538F">
            <w:pPr>
              <w:tabs>
                <w:tab w:val="left" w:pos="720"/>
              </w:tabs>
              <w:spacing w:before="60" w:after="40" w:line="288" w:lineRule="auto"/>
              <w:jc w:val="both"/>
              <w:rPr>
                <w:b/>
                <w:bCs/>
                <w:lang w:val="pt-BR"/>
              </w:rPr>
            </w:pPr>
            <w:r w:rsidRPr="00CC21E1">
              <w:rPr>
                <w:b/>
                <w:bCs/>
                <w:lang w:val="pt-BR"/>
              </w:rPr>
              <w:t>Sinh viên</w:t>
            </w:r>
          </w:p>
          <w:p w14:paraId="6AB00055" w14:textId="782B306F" w:rsidR="003A538F" w:rsidRPr="00CC21E1" w:rsidRDefault="003A538F" w:rsidP="003A538F">
            <w:pPr>
              <w:tabs>
                <w:tab w:val="left" w:pos="720"/>
              </w:tabs>
              <w:spacing w:before="60" w:after="40" w:line="288" w:lineRule="auto"/>
              <w:jc w:val="both"/>
              <w:rPr>
                <w:lang w:val="pt-BR"/>
              </w:rPr>
            </w:pPr>
            <w:r w:rsidRPr="00CC21E1">
              <w:rPr>
                <w:lang w:val="pt-BR"/>
              </w:rPr>
              <w:t xml:space="preserve">- Đọc trước các tài liệu </w:t>
            </w:r>
          </w:p>
          <w:p w14:paraId="6093EEC6" w14:textId="24E9906F" w:rsidR="003A538F" w:rsidRPr="00CC21E1" w:rsidRDefault="003A538F" w:rsidP="003A538F">
            <w:pPr>
              <w:tabs>
                <w:tab w:val="left" w:pos="720"/>
              </w:tabs>
              <w:spacing w:before="60" w:after="40" w:line="288" w:lineRule="auto"/>
              <w:jc w:val="both"/>
              <w:rPr>
                <w:lang w:val="pt-BR"/>
              </w:rPr>
            </w:pPr>
            <w:r w:rsidRPr="00CC21E1">
              <w:rPr>
                <w:lang w:val="pt-BR"/>
              </w:rPr>
              <w:t>- Xem trước các ví dụ, làm bài tập được yêu cầu</w:t>
            </w:r>
          </w:p>
        </w:tc>
        <w:tc>
          <w:tcPr>
            <w:tcW w:w="1149" w:type="dxa"/>
            <w:shd w:val="clear" w:color="auto" w:fill="auto"/>
          </w:tcPr>
          <w:p w14:paraId="71CC2738" w14:textId="77777777" w:rsidR="003A538F" w:rsidRPr="003A538F" w:rsidRDefault="003A538F" w:rsidP="003A538F">
            <w:pPr>
              <w:tabs>
                <w:tab w:val="left" w:pos="720"/>
              </w:tabs>
              <w:spacing w:before="60" w:after="40" w:line="288" w:lineRule="auto"/>
              <w:jc w:val="both"/>
              <w:rPr>
                <w:lang w:val="pt-BR"/>
              </w:rPr>
            </w:pPr>
            <w:r w:rsidRPr="003A538F">
              <w:rPr>
                <w:lang w:val="pt-BR"/>
              </w:rPr>
              <w:t>- Điểm danh</w:t>
            </w:r>
          </w:p>
          <w:p w14:paraId="263BFB05" w14:textId="77777777" w:rsidR="003A538F" w:rsidRPr="00513D8B" w:rsidRDefault="003A538F" w:rsidP="003A538F">
            <w:pPr>
              <w:tabs>
                <w:tab w:val="left" w:pos="720"/>
              </w:tabs>
              <w:spacing w:before="60" w:after="40" w:line="288" w:lineRule="auto"/>
              <w:rPr>
                <w:highlight w:val="yellow"/>
                <w:lang w:val="pt-BR"/>
              </w:rPr>
            </w:pPr>
          </w:p>
        </w:tc>
        <w:tc>
          <w:tcPr>
            <w:tcW w:w="830" w:type="dxa"/>
            <w:shd w:val="clear" w:color="auto" w:fill="auto"/>
          </w:tcPr>
          <w:p w14:paraId="147DA9B8" w14:textId="77777777" w:rsidR="003A538F" w:rsidRPr="00DF684B" w:rsidRDefault="003A538F" w:rsidP="003A538F">
            <w:pPr>
              <w:tabs>
                <w:tab w:val="left" w:pos="720"/>
              </w:tabs>
              <w:spacing w:before="60" w:after="40" w:line="288" w:lineRule="auto"/>
              <w:jc w:val="center"/>
              <w:rPr>
                <w:lang w:val="pt-BR"/>
              </w:rPr>
            </w:pPr>
            <w:r w:rsidRPr="00DF684B">
              <w:rPr>
                <w:lang w:val="pt-BR"/>
              </w:rPr>
              <w:t>1.2</w:t>
            </w:r>
          </w:p>
          <w:p w14:paraId="6619C788" w14:textId="137F97DD" w:rsidR="003A538F" w:rsidRPr="00513D8B" w:rsidRDefault="003A538F" w:rsidP="003A538F">
            <w:pPr>
              <w:tabs>
                <w:tab w:val="left" w:pos="720"/>
              </w:tabs>
              <w:spacing w:before="60" w:after="40" w:line="288" w:lineRule="auto"/>
              <w:jc w:val="center"/>
              <w:rPr>
                <w:highlight w:val="yellow"/>
                <w:lang w:val="pt-BR"/>
              </w:rPr>
            </w:pPr>
            <w:r w:rsidRPr="00DF684B">
              <w:rPr>
                <w:lang w:val="pt-BR"/>
              </w:rPr>
              <w:t>2.2</w:t>
            </w:r>
          </w:p>
        </w:tc>
      </w:tr>
      <w:tr w:rsidR="00CC21E1" w:rsidRPr="00D83953" w14:paraId="12863F1E" w14:textId="77777777" w:rsidTr="009F6BF4">
        <w:tc>
          <w:tcPr>
            <w:tcW w:w="993" w:type="dxa"/>
            <w:shd w:val="clear" w:color="auto" w:fill="auto"/>
          </w:tcPr>
          <w:p w14:paraId="106EEC6C" w14:textId="626BF404" w:rsidR="00CC21E1" w:rsidRPr="00610451" w:rsidRDefault="00CC21E1" w:rsidP="00CC21E1">
            <w:pPr>
              <w:tabs>
                <w:tab w:val="left" w:pos="720"/>
              </w:tabs>
              <w:spacing w:before="60" w:after="40" w:line="288" w:lineRule="auto"/>
              <w:jc w:val="center"/>
              <w:rPr>
                <w:lang w:val="pt-BR"/>
              </w:rPr>
            </w:pPr>
            <w:r w:rsidRPr="00610451">
              <w:rPr>
                <w:lang w:val="pt-BR"/>
              </w:rPr>
              <w:t>7</w:t>
            </w:r>
          </w:p>
        </w:tc>
        <w:tc>
          <w:tcPr>
            <w:tcW w:w="2218" w:type="dxa"/>
            <w:shd w:val="clear" w:color="auto" w:fill="auto"/>
          </w:tcPr>
          <w:p w14:paraId="0A70B3D8" w14:textId="1F10C9D4" w:rsidR="00CC21E1" w:rsidRPr="00610451" w:rsidRDefault="00CC21E1" w:rsidP="00CC21E1">
            <w:pPr>
              <w:tabs>
                <w:tab w:val="left" w:pos="720"/>
              </w:tabs>
              <w:spacing w:before="60" w:after="40" w:line="288" w:lineRule="auto"/>
              <w:jc w:val="both"/>
              <w:rPr>
                <w:b/>
                <w:bCs/>
                <w:lang w:val="pt-BR"/>
              </w:rPr>
            </w:pPr>
            <w:r w:rsidRPr="00610451">
              <w:rPr>
                <w:b/>
                <w:bCs/>
                <w:lang w:val="pt-BR"/>
              </w:rPr>
              <w:t>Seminar 2</w:t>
            </w:r>
            <w:r>
              <w:rPr>
                <w:b/>
                <w:bCs/>
                <w:lang w:val="pt-BR"/>
              </w:rPr>
              <w:t>.</w:t>
            </w:r>
            <w:r w:rsidRPr="00610451">
              <w:rPr>
                <w:b/>
                <w:bCs/>
                <w:lang w:val="pt-BR"/>
              </w:rPr>
              <w:t xml:space="preserve"> Hợp đồng thông minh Blockchain và lập trình </w:t>
            </w:r>
            <w:r>
              <w:rPr>
                <w:b/>
                <w:bCs/>
                <w:lang w:val="pt-BR"/>
              </w:rPr>
              <w:t>solidity</w:t>
            </w:r>
            <w:r w:rsidRPr="00610451">
              <w:rPr>
                <w:b/>
                <w:bCs/>
                <w:lang w:val="pt-BR"/>
              </w:rPr>
              <w:t xml:space="preserve"> cho Ethereum</w:t>
            </w:r>
          </w:p>
        </w:tc>
        <w:tc>
          <w:tcPr>
            <w:tcW w:w="1402" w:type="dxa"/>
            <w:shd w:val="clear" w:color="auto" w:fill="auto"/>
          </w:tcPr>
          <w:p w14:paraId="61CEB160" w14:textId="77777777" w:rsidR="00CC21E1" w:rsidRPr="00CC21E1" w:rsidRDefault="00CC21E1" w:rsidP="00CC21E1">
            <w:pPr>
              <w:tabs>
                <w:tab w:val="left" w:pos="720"/>
              </w:tabs>
              <w:spacing w:before="60" w:after="40" w:line="288" w:lineRule="auto"/>
              <w:jc w:val="both"/>
              <w:rPr>
                <w:lang w:val="pt-BR"/>
              </w:rPr>
            </w:pPr>
            <w:r w:rsidRPr="00CC21E1">
              <w:rPr>
                <w:lang w:val="pt-BR"/>
              </w:rPr>
              <w:t>[1] Chapter 7</w:t>
            </w:r>
          </w:p>
          <w:p w14:paraId="51778C90" w14:textId="77777777" w:rsidR="00CC21E1" w:rsidRPr="00CC21E1" w:rsidRDefault="00CC21E1" w:rsidP="00CC21E1">
            <w:pPr>
              <w:tabs>
                <w:tab w:val="left" w:pos="720"/>
              </w:tabs>
              <w:spacing w:before="60" w:after="40" w:line="288" w:lineRule="auto"/>
              <w:jc w:val="both"/>
              <w:rPr>
                <w:lang w:val="pt-BR"/>
              </w:rPr>
            </w:pPr>
            <w:r w:rsidRPr="00CC21E1">
              <w:rPr>
                <w:lang w:val="pt-BR"/>
              </w:rPr>
              <w:t>[2] Chapter 5-7</w:t>
            </w:r>
          </w:p>
          <w:p w14:paraId="20B01952" w14:textId="72583E3C" w:rsidR="00CC21E1" w:rsidRPr="00513D8B" w:rsidRDefault="00CC21E1" w:rsidP="00CC21E1">
            <w:pPr>
              <w:tabs>
                <w:tab w:val="left" w:pos="720"/>
              </w:tabs>
              <w:spacing w:before="60" w:after="40" w:line="288" w:lineRule="auto"/>
              <w:jc w:val="both"/>
              <w:rPr>
                <w:highlight w:val="yellow"/>
                <w:lang w:val="pt-BR"/>
              </w:rPr>
            </w:pPr>
            <w:r w:rsidRPr="00CC21E1">
              <w:rPr>
                <w:lang w:val="pt-BR"/>
              </w:rPr>
              <w:t>[3] Slide bài lecture 2</w:t>
            </w:r>
          </w:p>
        </w:tc>
        <w:tc>
          <w:tcPr>
            <w:tcW w:w="3047" w:type="dxa"/>
            <w:shd w:val="clear" w:color="auto" w:fill="auto"/>
          </w:tcPr>
          <w:p w14:paraId="27F8865D" w14:textId="77777777" w:rsidR="00CC21E1" w:rsidRPr="003A538F" w:rsidRDefault="00CC21E1" w:rsidP="00272DA5">
            <w:pPr>
              <w:tabs>
                <w:tab w:val="left" w:pos="720"/>
              </w:tabs>
              <w:spacing w:before="60" w:after="40" w:line="288" w:lineRule="auto"/>
              <w:jc w:val="both"/>
              <w:rPr>
                <w:b/>
                <w:bCs/>
                <w:lang w:val="pt-BR"/>
              </w:rPr>
            </w:pPr>
            <w:r w:rsidRPr="003A538F">
              <w:rPr>
                <w:b/>
                <w:bCs/>
                <w:lang w:val="pt-BR"/>
              </w:rPr>
              <w:t>Giảng viên</w:t>
            </w:r>
          </w:p>
          <w:p w14:paraId="474B1CD5" w14:textId="0AD7583C" w:rsidR="003A538F" w:rsidRPr="003A538F" w:rsidRDefault="003A538F" w:rsidP="00272DA5">
            <w:pPr>
              <w:tabs>
                <w:tab w:val="left" w:pos="720"/>
              </w:tabs>
              <w:spacing w:before="60" w:after="40" w:line="288" w:lineRule="auto"/>
              <w:jc w:val="both"/>
              <w:rPr>
                <w:lang w:val="pt-BR"/>
              </w:rPr>
            </w:pPr>
            <w:r w:rsidRPr="003A538F">
              <w:rPr>
                <w:lang w:val="pt-BR"/>
              </w:rPr>
              <w:t>- Hướng dẫn lập trình Blockchain hợp đồng thông minh</w:t>
            </w:r>
          </w:p>
          <w:p w14:paraId="5F561998" w14:textId="40097E9D" w:rsidR="00CC21E1" w:rsidRPr="003A538F" w:rsidRDefault="00CC21E1" w:rsidP="00272DA5">
            <w:pPr>
              <w:tabs>
                <w:tab w:val="left" w:pos="720"/>
              </w:tabs>
              <w:spacing w:before="60" w:after="40" w:line="288" w:lineRule="auto"/>
              <w:jc w:val="both"/>
              <w:rPr>
                <w:lang w:val="pt-BR"/>
              </w:rPr>
            </w:pPr>
            <w:r w:rsidRPr="003A538F">
              <w:rPr>
                <w:lang w:val="pt-BR"/>
              </w:rPr>
              <w:t xml:space="preserve">- Hướng dẫn thực hành </w:t>
            </w:r>
            <w:r w:rsidR="003A538F" w:rsidRPr="003A538F">
              <w:rPr>
                <w:lang w:val="pt-BR"/>
              </w:rPr>
              <w:t>lập trình solodity cho Ethereum</w:t>
            </w:r>
          </w:p>
          <w:p w14:paraId="57BE0796" w14:textId="77777777" w:rsidR="00CC21E1" w:rsidRPr="003A538F" w:rsidRDefault="00CC21E1" w:rsidP="00272DA5">
            <w:pPr>
              <w:tabs>
                <w:tab w:val="left" w:pos="720"/>
              </w:tabs>
              <w:spacing w:before="60" w:after="40" w:line="288" w:lineRule="auto"/>
              <w:jc w:val="both"/>
              <w:rPr>
                <w:lang w:val="pt-BR"/>
              </w:rPr>
            </w:pPr>
          </w:p>
          <w:p w14:paraId="135D2FCE" w14:textId="77777777" w:rsidR="00CC21E1" w:rsidRPr="003A538F" w:rsidRDefault="00CC21E1" w:rsidP="00272DA5">
            <w:pPr>
              <w:tabs>
                <w:tab w:val="left" w:pos="720"/>
              </w:tabs>
              <w:spacing w:before="60" w:after="40" w:line="288" w:lineRule="auto"/>
              <w:jc w:val="both"/>
              <w:rPr>
                <w:b/>
                <w:bCs/>
                <w:lang w:val="pt-BR"/>
              </w:rPr>
            </w:pPr>
            <w:r w:rsidRPr="003A538F">
              <w:rPr>
                <w:b/>
                <w:bCs/>
                <w:lang w:val="pt-BR"/>
              </w:rPr>
              <w:t>Sinh viên</w:t>
            </w:r>
          </w:p>
          <w:p w14:paraId="464EB6DD" w14:textId="77777777" w:rsidR="00CC21E1" w:rsidRPr="003A538F" w:rsidRDefault="00CC21E1" w:rsidP="00272DA5">
            <w:pPr>
              <w:tabs>
                <w:tab w:val="left" w:pos="720"/>
              </w:tabs>
              <w:spacing w:before="60" w:after="40" w:line="288" w:lineRule="auto"/>
              <w:jc w:val="both"/>
              <w:rPr>
                <w:lang w:val="pt-BR"/>
              </w:rPr>
            </w:pPr>
            <w:r w:rsidRPr="003A538F">
              <w:rPr>
                <w:lang w:val="pt-BR"/>
              </w:rPr>
              <w:t>- Đọc tài liệu trước</w:t>
            </w:r>
          </w:p>
          <w:p w14:paraId="54CA0EDB" w14:textId="77777777" w:rsidR="00CC21E1" w:rsidRPr="003A538F" w:rsidRDefault="00CC21E1" w:rsidP="00272DA5">
            <w:pPr>
              <w:tabs>
                <w:tab w:val="left" w:pos="720"/>
              </w:tabs>
              <w:spacing w:before="60" w:after="40" w:line="288" w:lineRule="auto"/>
              <w:jc w:val="both"/>
              <w:rPr>
                <w:lang w:val="pt-BR"/>
              </w:rPr>
            </w:pPr>
            <w:r w:rsidRPr="003A538F">
              <w:rPr>
                <w:lang w:val="pt-BR"/>
              </w:rPr>
              <w:lastRenderedPageBreak/>
              <w:t>- Theo dõi các bước thực hành</w:t>
            </w:r>
          </w:p>
          <w:p w14:paraId="1EC82CF1" w14:textId="5D35B33A" w:rsidR="00CC21E1" w:rsidRPr="003A538F" w:rsidRDefault="00CC21E1" w:rsidP="00272DA5">
            <w:pPr>
              <w:tabs>
                <w:tab w:val="left" w:pos="720"/>
              </w:tabs>
              <w:spacing w:before="60" w:after="40" w:line="288" w:lineRule="auto"/>
              <w:jc w:val="both"/>
              <w:rPr>
                <w:lang w:val="pt-BR"/>
              </w:rPr>
            </w:pPr>
            <w:r w:rsidRPr="003A538F">
              <w:rPr>
                <w:lang w:val="pt-BR"/>
              </w:rPr>
              <w:t>- Thực hiện trên máy tính</w:t>
            </w:r>
          </w:p>
        </w:tc>
        <w:tc>
          <w:tcPr>
            <w:tcW w:w="1149" w:type="dxa"/>
            <w:shd w:val="clear" w:color="auto" w:fill="auto"/>
          </w:tcPr>
          <w:p w14:paraId="234BD0BC" w14:textId="77777777" w:rsidR="00CC21E1" w:rsidRPr="003A538F" w:rsidRDefault="00CC21E1" w:rsidP="00272DA5">
            <w:pPr>
              <w:tabs>
                <w:tab w:val="left" w:pos="720"/>
              </w:tabs>
              <w:spacing w:before="60" w:after="40" w:line="288" w:lineRule="auto"/>
              <w:jc w:val="both"/>
              <w:rPr>
                <w:lang w:val="pt-BR"/>
              </w:rPr>
            </w:pPr>
            <w:r w:rsidRPr="003A538F">
              <w:rPr>
                <w:lang w:val="pt-BR"/>
              </w:rPr>
              <w:lastRenderedPageBreak/>
              <w:t>- Điểm danh</w:t>
            </w:r>
          </w:p>
          <w:p w14:paraId="680D5EBC" w14:textId="69A706AF" w:rsidR="00CC21E1" w:rsidRPr="003A538F" w:rsidRDefault="00CC21E1" w:rsidP="00272DA5">
            <w:pPr>
              <w:tabs>
                <w:tab w:val="left" w:pos="720"/>
              </w:tabs>
              <w:spacing w:before="60" w:after="40" w:line="288" w:lineRule="auto"/>
              <w:jc w:val="both"/>
              <w:rPr>
                <w:lang w:val="pt-BR"/>
              </w:rPr>
            </w:pPr>
            <w:r w:rsidRPr="003A538F">
              <w:rPr>
                <w:lang w:val="pt-BR"/>
              </w:rPr>
              <w:t xml:space="preserve">- </w:t>
            </w:r>
            <w:r w:rsidR="003A538F" w:rsidRPr="003A538F">
              <w:rPr>
                <w:lang w:val="pt-BR"/>
              </w:rPr>
              <w:t>Thực hành theo hướng dẫn của giảng viên</w:t>
            </w:r>
          </w:p>
          <w:p w14:paraId="0070DE57" w14:textId="5118C674" w:rsidR="00CC21E1" w:rsidRPr="003A538F" w:rsidRDefault="00CC21E1" w:rsidP="00272DA5">
            <w:pPr>
              <w:tabs>
                <w:tab w:val="left" w:pos="720"/>
              </w:tabs>
              <w:spacing w:before="60" w:after="40" w:line="288" w:lineRule="auto"/>
              <w:jc w:val="both"/>
              <w:rPr>
                <w:lang w:val="pt-BR"/>
              </w:rPr>
            </w:pPr>
            <w:r w:rsidRPr="003A538F">
              <w:rPr>
                <w:lang w:val="pt-BR"/>
              </w:rPr>
              <w:t xml:space="preserve">- </w:t>
            </w:r>
            <w:r w:rsidR="003A538F" w:rsidRPr="003A538F">
              <w:rPr>
                <w:lang w:val="pt-BR"/>
              </w:rPr>
              <w:t xml:space="preserve">Thực hiện lập trình theo </w:t>
            </w:r>
            <w:r w:rsidR="003A538F" w:rsidRPr="003A538F">
              <w:rPr>
                <w:lang w:val="pt-BR"/>
              </w:rPr>
              <w:lastRenderedPageBreak/>
              <w:t>yêu cầu của giảng viên</w:t>
            </w:r>
          </w:p>
        </w:tc>
        <w:tc>
          <w:tcPr>
            <w:tcW w:w="830" w:type="dxa"/>
            <w:shd w:val="clear" w:color="auto" w:fill="auto"/>
          </w:tcPr>
          <w:p w14:paraId="74DC0B39" w14:textId="7A9651C0" w:rsidR="00DF684B" w:rsidRPr="00DF684B" w:rsidRDefault="00DF684B" w:rsidP="00CC21E1">
            <w:pPr>
              <w:tabs>
                <w:tab w:val="left" w:pos="720"/>
              </w:tabs>
              <w:spacing w:before="60" w:after="40" w:line="288" w:lineRule="auto"/>
              <w:jc w:val="center"/>
              <w:rPr>
                <w:lang w:val="pt-BR"/>
              </w:rPr>
            </w:pPr>
            <w:r w:rsidRPr="00DF684B">
              <w:rPr>
                <w:lang w:val="pt-BR"/>
              </w:rPr>
              <w:lastRenderedPageBreak/>
              <w:t>1.1</w:t>
            </w:r>
          </w:p>
          <w:p w14:paraId="10958190" w14:textId="20F1BC93" w:rsidR="00CC21E1" w:rsidRPr="00DF684B" w:rsidRDefault="00CC21E1" w:rsidP="00CC21E1">
            <w:pPr>
              <w:tabs>
                <w:tab w:val="left" w:pos="720"/>
              </w:tabs>
              <w:spacing w:before="60" w:after="40" w:line="288" w:lineRule="auto"/>
              <w:jc w:val="center"/>
              <w:rPr>
                <w:lang w:val="pt-BR"/>
              </w:rPr>
            </w:pPr>
            <w:r w:rsidRPr="00DF684B">
              <w:rPr>
                <w:lang w:val="pt-BR"/>
              </w:rPr>
              <w:t>1.2</w:t>
            </w:r>
          </w:p>
          <w:p w14:paraId="31D3AA8A" w14:textId="77777777" w:rsidR="00CC21E1" w:rsidRPr="00DF684B" w:rsidRDefault="00CC21E1" w:rsidP="00CC21E1">
            <w:pPr>
              <w:tabs>
                <w:tab w:val="left" w:pos="720"/>
              </w:tabs>
              <w:spacing w:before="60" w:after="40" w:line="288" w:lineRule="auto"/>
              <w:jc w:val="center"/>
              <w:rPr>
                <w:lang w:val="pt-BR"/>
              </w:rPr>
            </w:pPr>
            <w:r w:rsidRPr="00DF684B">
              <w:rPr>
                <w:lang w:val="pt-BR"/>
              </w:rPr>
              <w:t>2.1</w:t>
            </w:r>
          </w:p>
          <w:p w14:paraId="05FFD3EB" w14:textId="5734B7F4" w:rsidR="00CC21E1" w:rsidRPr="00DF684B" w:rsidRDefault="00CC21E1" w:rsidP="00CC21E1">
            <w:pPr>
              <w:tabs>
                <w:tab w:val="left" w:pos="720"/>
              </w:tabs>
              <w:spacing w:before="60" w:after="40" w:line="288" w:lineRule="auto"/>
              <w:jc w:val="center"/>
              <w:rPr>
                <w:lang w:val="pt-BR"/>
              </w:rPr>
            </w:pPr>
            <w:r w:rsidRPr="00DF684B">
              <w:rPr>
                <w:lang w:val="pt-BR"/>
              </w:rPr>
              <w:t>2.</w:t>
            </w:r>
            <w:r w:rsidR="00DF684B" w:rsidRPr="00DF684B">
              <w:rPr>
                <w:lang w:val="pt-BR"/>
              </w:rPr>
              <w:t>2</w:t>
            </w:r>
          </w:p>
          <w:p w14:paraId="3F72A42A" w14:textId="77777777" w:rsidR="00CC21E1" w:rsidRPr="00DF684B" w:rsidRDefault="00CC21E1" w:rsidP="00CC21E1">
            <w:pPr>
              <w:tabs>
                <w:tab w:val="left" w:pos="720"/>
              </w:tabs>
              <w:spacing w:before="60" w:after="40" w:line="288" w:lineRule="auto"/>
              <w:jc w:val="center"/>
              <w:rPr>
                <w:lang w:val="pt-BR"/>
              </w:rPr>
            </w:pPr>
            <w:r w:rsidRPr="00DF684B">
              <w:rPr>
                <w:lang w:val="pt-BR"/>
              </w:rPr>
              <w:t>3.1</w:t>
            </w:r>
          </w:p>
          <w:p w14:paraId="050E5958" w14:textId="42AAF4C1" w:rsidR="00DF684B" w:rsidRPr="00513D8B" w:rsidRDefault="00DF684B" w:rsidP="00CC21E1">
            <w:pPr>
              <w:tabs>
                <w:tab w:val="left" w:pos="720"/>
              </w:tabs>
              <w:spacing w:before="60" w:after="40" w:line="288" w:lineRule="auto"/>
              <w:jc w:val="center"/>
              <w:rPr>
                <w:highlight w:val="yellow"/>
                <w:lang w:val="pt-BR"/>
              </w:rPr>
            </w:pPr>
            <w:r w:rsidRPr="00DF684B">
              <w:rPr>
                <w:lang w:val="pt-BR"/>
              </w:rPr>
              <w:t>3.2</w:t>
            </w:r>
          </w:p>
        </w:tc>
      </w:tr>
      <w:tr w:rsidR="003A538F" w:rsidRPr="00D83953" w14:paraId="4C6D3307" w14:textId="77777777" w:rsidTr="009F6BF4">
        <w:tc>
          <w:tcPr>
            <w:tcW w:w="993" w:type="dxa"/>
            <w:shd w:val="clear" w:color="auto" w:fill="auto"/>
          </w:tcPr>
          <w:p w14:paraId="37DFC7A1" w14:textId="144B7FE4" w:rsidR="003A538F" w:rsidRPr="00D92A1E" w:rsidRDefault="003A538F" w:rsidP="003A538F">
            <w:pPr>
              <w:tabs>
                <w:tab w:val="left" w:pos="720"/>
              </w:tabs>
              <w:spacing w:before="60" w:after="40" w:line="288" w:lineRule="auto"/>
              <w:jc w:val="center"/>
              <w:rPr>
                <w:lang w:val="pt-BR"/>
              </w:rPr>
            </w:pPr>
            <w:r w:rsidRPr="00D92A1E">
              <w:rPr>
                <w:lang w:val="pt-BR"/>
              </w:rPr>
              <w:t>8</w:t>
            </w:r>
          </w:p>
        </w:tc>
        <w:tc>
          <w:tcPr>
            <w:tcW w:w="2218" w:type="dxa"/>
            <w:shd w:val="clear" w:color="auto" w:fill="auto"/>
          </w:tcPr>
          <w:p w14:paraId="1EFA3FA3" w14:textId="007EC75C" w:rsidR="003A538F" w:rsidRPr="00D92A1E" w:rsidRDefault="003A538F" w:rsidP="003A538F">
            <w:pPr>
              <w:tabs>
                <w:tab w:val="left" w:pos="720"/>
              </w:tabs>
              <w:spacing w:before="60" w:after="40" w:line="288" w:lineRule="auto"/>
              <w:jc w:val="both"/>
              <w:rPr>
                <w:b/>
                <w:bCs/>
                <w:lang w:val="pt-BR"/>
              </w:rPr>
            </w:pPr>
            <w:r w:rsidRPr="00D92A1E">
              <w:rPr>
                <w:b/>
                <w:bCs/>
                <w:lang w:val="pt-BR"/>
              </w:rPr>
              <w:t>Seminar 2. Hợp đồng thông minh Blockchain và lập trình solidity cho Ethereum</w:t>
            </w:r>
          </w:p>
        </w:tc>
        <w:tc>
          <w:tcPr>
            <w:tcW w:w="1402" w:type="dxa"/>
            <w:shd w:val="clear" w:color="auto" w:fill="auto"/>
          </w:tcPr>
          <w:p w14:paraId="01439A91" w14:textId="77777777" w:rsidR="003A538F" w:rsidRPr="00CC21E1" w:rsidRDefault="003A538F" w:rsidP="003A538F">
            <w:pPr>
              <w:tabs>
                <w:tab w:val="left" w:pos="720"/>
              </w:tabs>
              <w:spacing w:before="60" w:after="40" w:line="288" w:lineRule="auto"/>
              <w:jc w:val="both"/>
              <w:rPr>
                <w:lang w:val="pt-BR"/>
              </w:rPr>
            </w:pPr>
            <w:r w:rsidRPr="00CC21E1">
              <w:rPr>
                <w:lang w:val="pt-BR"/>
              </w:rPr>
              <w:t>[1] Chapter 7</w:t>
            </w:r>
          </w:p>
          <w:p w14:paraId="198D4B2D" w14:textId="77777777" w:rsidR="003A538F" w:rsidRPr="00CC21E1" w:rsidRDefault="003A538F" w:rsidP="003A538F">
            <w:pPr>
              <w:tabs>
                <w:tab w:val="left" w:pos="720"/>
              </w:tabs>
              <w:spacing w:before="60" w:after="40" w:line="288" w:lineRule="auto"/>
              <w:jc w:val="both"/>
              <w:rPr>
                <w:lang w:val="pt-BR"/>
              </w:rPr>
            </w:pPr>
            <w:r w:rsidRPr="00CC21E1">
              <w:rPr>
                <w:lang w:val="pt-BR"/>
              </w:rPr>
              <w:t>[2] Chapter 5-7</w:t>
            </w:r>
          </w:p>
          <w:p w14:paraId="01680305" w14:textId="5C89AE0D" w:rsidR="003A538F" w:rsidRPr="00513D8B" w:rsidRDefault="003A538F" w:rsidP="003A538F">
            <w:pPr>
              <w:tabs>
                <w:tab w:val="left" w:pos="720"/>
              </w:tabs>
              <w:spacing w:before="60" w:after="40" w:line="288" w:lineRule="auto"/>
              <w:jc w:val="both"/>
              <w:rPr>
                <w:highlight w:val="yellow"/>
                <w:lang w:val="pt-BR"/>
              </w:rPr>
            </w:pPr>
            <w:r w:rsidRPr="00CC21E1">
              <w:rPr>
                <w:lang w:val="pt-BR"/>
              </w:rPr>
              <w:t>[3] Slide bài lecture 2</w:t>
            </w:r>
          </w:p>
        </w:tc>
        <w:tc>
          <w:tcPr>
            <w:tcW w:w="3047" w:type="dxa"/>
            <w:shd w:val="clear" w:color="auto" w:fill="auto"/>
          </w:tcPr>
          <w:p w14:paraId="4B9284B5" w14:textId="77777777" w:rsidR="003A538F" w:rsidRPr="003A538F" w:rsidRDefault="003A538F" w:rsidP="00272DA5">
            <w:pPr>
              <w:tabs>
                <w:tab w:val="left" w:pos="720"/>
              </w:tabs>
              <w:spacing w:before="60" w:after="40" w:line="288" w:lineRule="auto"/>
              <w:jc w:val="both"/>
              <w:rPr>
                <w:b/>
                <w:bCs/>
                <w:lang w:val="pt-BR"/>
              </w:rPr>
            </w:pPr>
            <w:r w:rsidRPr="003A538F">
              <w:rPr>
                <w:b/>
                <w:bCs/>
                <w:lang w:val="pt-BR"/>
              </w:rPr>
              <w:t>Giảng viên</w:t>
            </w:r>
          </w:p>
          <w:p w14:paraId="4EFA00ED" w14:textId="77777777" w:rsidR="003A538F" w:rsidRPr="003A538F" w:rsidRDefault="003A538F" w:rsidP="00272DA5">
            <w:pPr>
              <w:tabs>
                <w:tab w:val="left" w:pos="720"/>
              </w:tabs>
              <w:spacing w:before="60" w:after="40" w:line="288" w:lineRule="auto"/>
              <w:jc w:val="both"/>
              <w:rPr>
                <w:lang w:val="pt-BR"/>
              </w:rPr>
            </w:pPr>
            <w:r w:rsidRPr="003A538F">
              <w:rPr>
                <w:lang w:val="pt-BR"/>
              </w:rPr>
              <w:t>- Hướng dẫn lập trình Blockchain hợp đồng thông minh</w:t>
            </w:r>
          </w:p>
          <w:p w14:paraId="68025086" w14:textId="77777777" w:rsidR="003A538F" w:rsidRPr="003A538F" w:rsidRDefault="003A538F" w:rsidP="00272DA5">
            <w:pPr>
              <w:tabs>
                <w:tab w:val="left" w:pos="720"/>
              </w:tabs>
              <w:spacing w:before="60" w:after="40" w:line="288" w:lineRule="auto"/>
              <w:jc w:val="both"/>
              <w:rPr>
                <w:lang w:val="pt-BR"/>
              </w:rPr>
            </w:pPr>
            <w:r w:rsidRPr="003A538F">
              <w:rPr>
                <w:lang w:val="pt-BR"/>
              </w:rPr>
              <w:t>- Hướng dẫn thực hành lập trình solodity cho Ethereum</w:t>
            </w:r>
          </w:p>
          <w:p w14:paraId="3BD80902" w14:textId="77777777" w:rsidR="003A538F" w:rsidRPr="003A538F" w:rsidRDefault="003A538F" w:rsidP="00272DA5">
            <w:pPr>
              <w:tabs>
                <w:tab w:val="left" w:pos="720"/>
              </w:tabs>
              <w:spacing w:before="60" w:after="40" w:line="288" w:lineRule="auto"/>
              <w:jc w:val="both"/>
              <w:rPr>
                <w:lang w:val="pt-BR"/>
              </w:rPr>
            </w:pPr>
          </w:p>
          <w:p w14:paraId="69DE73E1" w14:textId="77777777" w:rsidR="003A538F" w:rsidRPr="003A538F" w:rsidRDefault="003A538F" w:rsidP="00272DA5">
            <w:pPr>
              <w:tabs>
                <w:tab w:val="left" w:pos="720"/>
              </w:tabs>
              <w:spacing w:before="60" w:after="40" w:line="288" w:lineRule="auto"/>
              <w:jc w:val="both"/>
              <w:rPr>
                <w:b/>
                <w:bCs/>
                <w:lang w:val="pt-BR"/>
              </w:rPr>
            </w:pPr>
            <w:r w:rsidRPr="003A538F">
              <w:rPr>
                <w:b/>
                <w:bCs/>
                <w:lang w:val="pt-BR"/>
              </w:rPr>
              <w:t>Sinh viên</w:t>
            </w:r>
          </w:p>
          <w:p w14:paraId="16107CFF" w14:textId="77777777" w:rsidR="003A538F" w:rsidRPr="003A538F" w:rsidRDefault="003A538F" w:rsidP="00272DA5">
            <w:pPr>
              <w:tabs>
                <w:tab w:val="left" w:pos="720"/>
              </w:tabs>
              <w:spacing w:before="60" w:after="40" w:line="288" w:lineRule="auto"/>
              <w:jc w:val="both"/>
              <w:rPr>
                <w:lang w:val="pt-BR"/>
              </w:rPr>
            </w:pPr>
            <w:r w:rsidRPr="003A538F">
              <w:rPr>
                <w:lang w:val="pt-BR"/>
              </w:rPr>
              <w:t>- Đọc tài liệu trước</w:t>
            </w:r>
          </w:p>
          <w:p w14:paraId="1197F897" w14:textId="77777777" w:rsidR="003A538F" w:rsidRPr="003A538F" w:rsidRDefault="003A538F" w:rsidP="00272DA5">
            <w:pPr>
              <w:tabs>
                <w:tab w:val="left" w:pos="720"/>
              </w:tabs>
              <w:spacing w:before="60" w:after="40" w:line="288" w:lineRule="auto"/>
              <w:jc w:val="both"/>
              <w:rPr>
                <w:lang w:val="pt-BR"/>
              </w:rPr>
            </w:pPr>
            <w:r w:rsidRPr="003A538F">
              <w:rPr>
                <w:lang w:val="pt-BR"/>
              </w:rPr>
              <w:t>- Theo dõi các bước thực hành</w:t>
            </w:r>
          </w:p>
          <w:p w14:paraId="0E489024" w14:textId="0E2863F1" w:rsidR="003A538F" w:rsidRPr="00513D8B" w:rsidRDefault="003A538F" w:rsidP="00272DA5">
            <w:pPr>
              <w:tabs>
                <w:tab w:val="left" w:pos="720"/>
              </w:tabs>
              <w:spacing w:before="60" w:after="40" w:line="288" w:lineRule="auto"/>
              <w:jc w:val="both"/>
              <w:rPr>
                <w:b/>
                <w:bCs/>
                <w:highlight w:val="yellow"/>
                <w:lang w:val="pt-BR"/>
              </w:rPr>
            </w:pPr>
            <w:r w:rsidRPr="003A538F">
              <w:rPr>
                <w:lang w:val="pt-BR"/>
              </w:rPr>
              <w:t>- Thực hiện trên máy tính</w:t>
            </w:r>
          </w:p>
        </w:tc>
        <w:tc>
          <w:tcPr>
            <w:tcW w:w="1149" w:type="dxa"/>
            <w:shd w:val="clear" w:color="auto" w:fill="auto"/>
          </w:tcPr>
          <w:p w14:paraId="3E8ED909" w14:textId="77777777" w:rsidR="003A538F" w:rsidRPr="003A538F" w:rsidRDefault="003A538F" w:rsidP="00272DA5">
            <w:pPr>
              <w:tabs>
                <w:tab w:val="left" w:pos="720"/>
              </w:tabs>
              <w:spacing w:before="60" w:after="40" w:line="288" w:lineRule="auto"/>
              <w:jc w:val="both"/>
              <w:rPr>
                <w:lang w:val="pt-BR"/>
              </w:rPr>
            </w:pPr>
            <w:r w:rsidRPr="003A538F">
              <w:rPr>
                <w:lang w:val="pt-BR"/>
              </w:rPr>
              <w:t>- Điểm danh</w:t>
            </w:r>
          </w:p>
          <w:p w14:paraId="092908DD" w14:textId="77777777" w:rsidR="003A538F" w:rsidRPr="003A538F" w:rsidRDefault="003A538F" w:rsidP="00272DA5">
            <w:pPr>
              <w:tabs>
                <w:tab w:val="left" w:pos="720"/>
              </w:tabs>
              <w:spacing w:before="60" w:after="40" w:line="288" w:lineRule="auto"/>
              <w:jc w:val="both"/>
              <w:rPr>
                <w:lang w:val="pt-BR"/>
              </w:rPr>
            </w:pPr>
            <w:r w:rsidRPr="003A538F">
              <w:rPr>
                <w:lang w:val="pt-BR"/>
              </w:rPr>
              <w:t>- Thực hành theo hướng dẫn của giảng viên</w:t>
            </w:r>
          </w:p>
          <w:p w14:paraId="10CE66D6" w14:textId="0645AA8E" w:rsidR="003A538F" w:rsidRPr="00513D8B" w:rsidRDefault="003A538F" w:rsidP="00272DA5">
            <w:pPr>
              <w:tabs>
                <w:tab w:val="left" w:pos="720"/>
              </w:tabs>
              <w:spacing w:before="60" w:after="40" w:line="288" w:lineRule="auto"/>
              <w:jc w:val="both"/>
              <w:rPr>
                <w:highlight w:val="yellow"/>
                <w:lang w:val="pt-BR"/>
              </w:rPr>
            </w:pPr>
            <w:r w:rsidRPr="003A538F">
              <w:rPr>
                <w:lang w:val="pt-BR"/>
              </w:rPr>
              <w:t>- Thực hiện lập trình theo yêu cầu của giảng viên</w:t>
            </w:r>
          </w:p>
        </w:tc>
        <w:tc>
          <w:tcPr>
            <w:tcW w:w="830" w:type="dxa"/>
            <w:shd w:val="clear" w:color="auto" w:fill="auto"/>
          </w:tcPr>
          <w:p w14:paraId="083F8131" w14:textId="77777777" w:rsidR="003A538F" w:rsidRPr="00DF684B" w:rsidRDefault="003A538F" w:rsidP="003A538F">
            <w:pPr>
              <w:tabs>
                <w:tab w:val="left" w:pos="720"/>
              </w:tabs>
              <w:spacing w:before="60" w:after="40" w:line="288" w:lineRule="auto"/>
              <w:jc w:val="center"/>
              <w:rPr>
                <w:lang w:val="pt-BR"/>
              </w:rPr>
            </w:pPr>
            <w:r w:rsidRPr="00DF684B">
              <w:rPr>
                <w:lang w:val="pt-BR"/>
              </w:rPr>
              <w:t>1.1</w:t>
            </w:r>
          </w:p>
          <w:p w14:paraId="074BF40B" w14:textId="77777777" w:rsidR="003A538F" w:rsidRPr="00DF684B" w:rsidRDefault="003A538F" w:rsidP="003A538F">
            <w:pPr>
              <w:tabs>
                <w:tab w:val="left" w:pos="720"/>
              </w:tabs>
              <w:spacing w:before="60" w:after="40" w:line="288" w:lineRule="auto"/>
              <w:jc w:val="center"/>
              <w:rPr>
                <w:lang w:val="pt-BR"/>
              </w:rPr>
            </w:pPr>
            <w:r w:rsidRPr="00DF684B">
              <w:rPr>
                <w:lang w:val="pt-BR"/>
              </w:rPr>
              <w:t>1.2</w:t>
            </w:r>
          </w:p>
          <w:p w14:paraId="07DE092A" w14:textId="77777777" w:rsidR="003A538F" w:rsidRPr="00DF684B" w:rsidRDefault="003A538F" w:rsidP="003A538F">
            <w:pPr>
              <w:tabs>
                <w:tab w:val="left" w:pos="720"/>
              </w:tabs>
              <w:spacing w:before="60" w:after="40" w:line="288" w:lineRule="auto"/>
              <w:jc w:val="center"/>
              <w:rPr>
                <w:lang w:val="pt-BR"/>
              </w:rPr>
            </w:pPr>
            <w:r w:rsidRPr="00DF684B">
              <w:rPr>
                <w:lang w:val="pt-BR"/>
              </w:rPr>
              <w:t>2.1</w:t>
            </w:r>
          </w:p>
          <w:p w14:paraId="6C124874" w14:textId="77777777" w:rsidR="003A538F" w:rsidRPr="00DF684B" w:rsidRDefault="003A538F" w:rsidP="003A538F">
            <w:pPr>
              <w:tabs>
                <w:tab w:val="left" w:pos="720"/>
              </w:tabs>
              <w:spacing w:before="60" w:after="40" w:line="288" w:lineRule="auto"/>
              <w:jc w:val="center"/>
              <w:rPr>
                <w:lang w:val="pt-BR"/>
              </w:rPr>
            </w:pPr>
            <w:r w:rsidRPr="00DF684B">
              <w:rPr>
                <w:lang w:val="pt-BR"/>
              </w:rPr>
              <w:t>2.2</w:t>
            </w:r>
          </w:p>
          <w:p w14:paraId="14726CD3" w14:textId="77777777" w:rsidR="003A538F" w:rsidRPr="00DF684B" w:rsidRDefault="003A538F" w:rsidP="003A538F">
            <w:pPr>
              <w:tabs>
                <w:tab w:val="left" w:pos="720"/>
              </w:tabs>
              <w:spacing w:before="60" w:after="40" w:line="288" w:lineRule="auto"/>
              <w:jc w:val="center"/>
              <w:rPr>
                <w:lang w:val="pt-BR"/>
              </w:rPr>
            </w:pPr>
            <w:r w:rsidRPr="00DF684B">
              <w:rPr>
                <w:lang w:val="pt-BR"/>
              </w:rPr>
              <w:t>3.1</w:t>
            </w:r>
          </w:p>
          <w:p w14:paraId="594BCFBC" w14:textId="04C596AD" w:rsidR="003A538F" w:rsidRPr="00513D8B" w:rsidRDefault="003A538F" w:rsidP="003A538F">
            <w:pPr>
              <w:tabs>
                <w:tab w:val="left" w:pos="720"/>
              </w:tabs>
              <w:spacing w:before="60" w:after="40" w:line="288" w:lineRule="auto"/>
              <w:jc w:val="center"/>
              <w:rPr>
                <w:highlight w:val="yellow"/>
                <w:lang w:val="pt-BR"/>
              </w:rPr>
            </w:pPr>
            <w:r w:rsidRPr="00DF684B">
              <w:rPr>
                <w:lang w:val="pt-BR"/>
              </w:rPr>
              <w:t>3.2</w:t>
            </w:r>
          </w:p>
        </w:tc>
      </w:tr>
      <w:tr w:rsidR="00CC21E1" w:rsidRPr="00D83953" w14:paraId="193FA0A4" w14:textId="77777777" w:rsidTr="009F6BF4">
        <w:tc>
          <w:tcPr>
            <w:tcW w:w="993" w:type="dxa"/>
            <w:shd w:val="clear" w:color="auto" w:fill="auto"/>
          </w:tcPr>
          <w:p w14:paraId="43301F13" w14:textId="38665C03" w:rsidR="00CC21E1" w:rsidRPr="008110BF" w:rsidRDefault="00CC21E1" w:rsidP="00CC21E1">
            <w:pPr>
              <w:tabs>
                <w:tab w:val="left" w:pos="720"/>
              </w:tabs>
              <w:spacing w:before="60" w:after="40" w:line="288" w:lineRule="auto"/>
              <w:jc w:val="center"/>
              <w:rPr>
                <w:lang w:val="pt-BR"/>
              </w:rPr>
            </w:pPr>
            <w:r w:rsidRPr="008110BF">
              <w:rPr>
                <w:lang w:val="pt-BR"/>
              </w:rPr>
              <w:t>9</w:t>
            </w:r>
          </w:p>
        </w:tc>
        <w:tc>
          <w:tcPr>
            <w:tcW w:w="2218" w:type="dxa"/>
            <w:shd w:val="clear" w:color="auto" w:fill="auto"/>
          </w:tcPr>
          <w:p w14:paraId="67422A0A" w14:textId="6B52ECD7" w:rsidR="00CC21E1" w:rsidRPr="008110BF" w:rsidRDefault="00CC21E1" w:rsidP="00CC21E1">
            <w:pPr>
              <w:tabs>
                <w:tab w:val="left" w:pos="720"/>
              </w:tabs>
              <w:spacing w:before="60" w:after="40" w:line="288" w:lineRule="auto"/>
              <w:rPr>
                <w:b/>
                <w:bCs/>
                <w:lang w:val="pt-BR"/>
              </w:rPr>
            </w:pPr>
            <w:r w:rsidRPr="008110BF">
              <w:rPr>
                <w:b/>
                <w:bCs/>
                <w:lang w:val="pt-BR"/>
              </w:rPr>
              <w:t>Lecture 3. Chương 3. Ứng dụng phi tập trung (Dapps)</w:t>
            </w:r>
          </w:p>
          <w:p w14:paraId="2824E6D0" w14:textId="1DD0570A" w:rsidR="00CC21E1" w:rsidRPr="008110BF" w:rsidRDefault="00CC21E1" w:rsidP="00CC21E1">
            <w:pPr>
              <w:tabs>
                <w:tab w:val="left" w:pos="720"/>
              </w:tabs>
              <w:spacing w:before="60" w:after="40" w:line="288" w:lineRule="auto"/>
              <w:rPr>
                <w:lang w:val="pt-BR"/>
              </w:rPr>
            </w:pPr>
            <w:r w:rsidRPr="008110BF">
              <w:rPr>
                <w:lang w:val="pt-BR"/>
              </w:rPr>
              <w:t xml:space="preserve">3.1 </w:t>
            </w:r>
          </w:p>
        </w:tc>
        <w:tc>
          <w:tcPr>
            <w:tcW w:w="1402" w:type="dxa"/>
            <w:shd w:val="clear" w:color="auto" w:fill="auto"/>
          </w:tcPr>
          <w:p w14:paraId="298BA10C" w14:textId="26EA65C7" w:rsidR="00CC21E1" w:rsidRPr="008110BF" w:rsidRDefault="00CC21E1" w:rsidP="00CC21E1">
            <w:pPr>
              <w:tabs>
                <w:tab w:val="left" w:pos="720"/>
              </w:tabs>
              <w:spacing w:before="60" w:after="40" w:line="288" w:lineRule="auto"/>
              <w:rPr>
                <w:lang w:val="pt-BR"/>
              </w:rPr>
            </w:pPr>
            <w:r w:rsidRPr="008110BF">
              <w:rPr>
                <w:lang w:val="pt-BR"/>
              </w:rPr>
              <w:t>[1] Chapter 10</w:t>
            </w:r>
          </w:p>
          <w:p w14:paraId="40004936" w14:textId="5A8F0162" w:rsidR="00CC21E1" w:rsidRPr="008110BF" w:rsidRDefault="00CC21E1" w:rsidP="00CC21E1">
            <w:pPr>
              <w:tabs>
                <w:tab w:val="left" w:pos="720"/>
              </w:tabs>
              <w:spacing w:before="60" w:after="40" w:line="288" w:lineRule="auto"/>
              <w:rPr>
                <w:lang w:val="pt-BR"/>
              </w:rPr>
            </w:pPr>
            <w:r w:rsidRPr="008110BF">
              <w:rPr>
                <w:lang w:val="pt-BR"/>
              </w:rPr>
              <w:t>[2] Chapter 9-10</w:t>
            </w:r>
          </w:p>
          <w:p w14:paraId="2AB78D7C" w14:textId="7A9B584D" w:rsidR="00CC21E1" w:rsidRPr="008110BF" w:rsidRDefault="00CC21E1" w:rsidP="00CC21E1">
            <w:pPr>
              <w:tabs>
                <w:tab w:val="left" w:pos="720"/>
              </w:tabs>
              <w:spacing w:before="60" w:after="40" w:line="288" w:lineRule="auto"/>
              <w:rPr>
                <w:lang w:val="pt-BR"/>
              </w:rPr>
            </w:pPr>
            <w:r w:rsidRPr="008110BF">
              <w:rPr>
                <w:lang w:val="pt-BR"/>
              </w:rPr>
              <w:t>[2] Slide bài lecture 3</w:t>
            </w:r>
          </w:p>
        </w:tc>
        <w:tc>
          <w:tcPr>
            <w:tcW w:w="3047" w:type="dxa"/>
            <w:shd w:val="clear" w:color="auto" w:fill="auto"/>
          </w:tcPr>
          <w:p w14:paraId="59067DDA" w14:textId="77777777" w:rsidR="00CC21E1" w:rsidRPr="005F26BB" w:rsidRDefault="00CC21E1" w:rsidP="005F26BB">
            <w:pPr>
              <w:tabs>
                <w:tab w:val="left" w:pos="720"/>
              </w:tabs>
              <w:spacing w:before="60" w:after="40" w:line="288" w:lineRule="auto"/>
              <w:jc w:val="both"/>
              <w:rPr>
                <w:b/>
                <w:bCs/>
                <w:lang w:val="pt-BR"/>
              </w:rPr>
            </w:pPr>
            <w:r w:rsidRPr="005F26BB">
              <w:rPr>
                <w:b/>
                <w:bCs/>
                <w:lang w:val="pt-BR"/>
              </w:rPr>
              <w:t>Giảng viên</w:t>
            </w:r>
          </w:p>
          <w:p w14:paraId="6916EE7B" w14:textId="1BEC5413" w:rsidR="00CC21E1" w:rsidRPr="005F26BB" w:rsidRDefault="00CC21E1" w:rsidP="005F26BB">
            <w:pPr>
              <w:tabs>
                <w:tab w:val="left" w:pos="720"/>
              </w:tabs>
              <w:spacing w:before="60" w:after="40" w:line="288" w:lineRule="auto"/>
              <w:jc w:val="both"/>
              <w:rPr>
                <w:lang w:val="pt-BR"/>
              </w:rPr>
            </w:pPr>
            <w:r w:rsidRPr="005F26BB">
              <w:rPr>
                <w:lang w:val="pt-BR"/>
              </w:rPr>
              <w:t>- Giảng lý thuyết theo nội dung slide bài 3</w:t>
            </w:r>
          </w:p>
          <w:p w14:paraId="2FC7E02B" w14:textId="77777777" w:rsidR="00CC21E1" w:rsidRPr="005F26BB" w:rsidRDefault="00CC21E1" w:rsidP="005F26BB">
            <w:pPr>
              <w:tabs>
                <w:tab w:val="left" w:pos="720"/>
              </w:tabs>
              <w:spacing w:before="60" w:after="40" w:line="288" w:lineRule="auto"/>
              <w:jc w:val="both"/>
              <w:rPr>
                <w:lang w:val="pt-BR"/>
              </w:rPr>
            </w:pPr>
            <w:r w:rsidRPr="005F26BB">
              <w:rPr>
                <w:lang w:val="pt-BR"/>
              </w:rPr>
              <w:t>- Giới thiệu ví dụ trong slide</w:t>
            </w:r>
          </w:p>
          <w:p w14:paraId="21EF9249" w14:textId="77777777" w:rsidR="00CC21E1" w:rsidRPr="005F26BB" w:rsidRDefault="00CC21E1" w:rsidP="005F26BB">
            <w:pPr>
              <w:tabs>
                <w:tab w:val="left" w:pos="720"/>
              </w:tabs>
              <w:spacing w:before="60" w:after="40" w:line="288" w:lineRule="auto"/>
              <w:jc w:val="both"/>
              <w:rPr>
                <w:lang w:val="pt-BR"/>
              </w:rPr>
            </w:pPr>
            <w:r w:rsidRPr="005F26BB">
              <w:rPr>
                <w:lang w:val="pt-BR"/>
              </w:rPr>
              <w:t>- Hướng dẫn đọc giáo trình, tài liệu tham khảo</w:t>
            </w:r>
          </w:p>
          <w:p w14:paraId="7ECBCAFD" w14:textId="36D229A7" w:rsidR="00CC21E1" w:rsidRPr="005F26BB" w:rsidRDefault="00CC21E1" w:rsidP="005F26BB">
            <w:pPr>
              <w:tabs>
                <w:tab w:val="left" w:pos="720"/>
              </w:tabs>
              <w:spacing w:before="60" w:after="40" w:line="288" w:lineRule="auto"/>
              <w:jc w:val="both"/>
              <w:rPr>
                <w:lang w:val="pt-BR"/>
              </w:rPr>
            </w:pPr>
            <w:r w:rsidRPr="005F26BB">
              <w:rPr>
                <w:lang w:val="pt-BR"/>
              </w:rPr>
              <w:t>- Yêu cầu sinh viên xem trước ví dụ, câu hỏi, bài tập</w:t>
            </w:r>
            <w:r w:rsidR="00272DA5">
              <w:rPr>
                <w:lang w:val="pt-BR"/>
              </w:rPr>
              <w:t xml:space="preserve"> thực hành</w:t>
            </w:r>
            <w:r w:rsidRPr="005F26BB">
              <w:rPr>
                <w:lang w:val="pt-BR"/>
              </w:rPr>
              <w:t xml:space="preserve"> dành cho seminar 3</w:t>
            </w:r>
          </w:p>
          <w:p w14:paraId="6B374F42" w14:textId="77777777" w:rsidR="00CC21E1" w:rsidRPr="005F26BB" w:rsidRDefault="00CC21E1" w:rsidP="005F26BB">
            <w:pPr>
              <w:tabs>
                <w:tab w:val="left" w:pos="720"/>
              </w:tabs>
              <w:spacing w:before="60" w:after="40" w:line="288" w:lineRule="auto"/>
              <w:jc w:val="both"/>
              <w:rPr>
                <w:b/>
                <w:bCs/>
                <w:lang w:val="pt-BR"/>
              </w:rPr>
            </w:pPr>
            <w:r w:rsidRPr="005F26BB">
              <w:rPr>
                <w:b/>
                <w:bCs/>
                <w:lang w:val="pt-BR"/>
              </w:rPr>
              <w:t>Sinh viên</w:t>
            </w:r>
          </w:p>
          <w:p w14:paraId="43E880DA" w14:textId="77777777" w:rsidR="00CC21E1" w:rsidRPr="005F26BB" w:rsidRDefault="00CC21E1" w:rsidP="005F26BB">
            <w:pPr>
              <w:tabs>
                <w:tab w:val="left" w:pos="720"/>
              </w:tabs>
              <w:spacing w:before="60" w:after="40" w:line="288" w:lineRule="auto"/>
              <w:jc w:val="both"/>
              <w:rPr>
                <w:lang w:val="pt-BR"/>
              </w:rPr>
            </w:pPr>
            <w:r w:rsidRPr="005F26BB">
              <w:rPr>
                <w:lang w:val="pt-BR"/>
              </w:rPr>
              <w:t xml:space="preserve">- Đọc trước các tài liệu </w:t>
            </w:r>
          </w:p>
          <w:p w14:paraId="0F45C5AF" w14:textId="77777777" w:rsidR="00CC21E1" w:rsidRPr="005F26BB" w:rsidRDefault="00CC21E1" w:rsidP="005F26BB">
            <w:pPr>
              <w:tabs>
                <w:tab w:val="left" w:pos="720"/>
              </w:tabs>
              <w:spacing w:before="60" w:after="40" w:line="288" w:lineRule="auto"/>
              <w:jc w:val="both"/>
              <w:rPr>
                <w:lang w:val="pt-BR"/>
              </w:rPr>
            </w:pPr>
            <w:r w:rsidRPr="005F26BB">
              <w:rPr>
                <w:lang w:val="pt-BR"/>
              </w:rPr>
              <w:t>- Xem trước các ví dụ, làm bài tập được yêu cầu</w:t>
            </w:r>
          </w:p>
          <w:p w14:paraId="5EBB924E" w14:textId="5D0422AF" w:rsidR="00CC21E1" w:rsidRPr="005F26BB" w:rsidRDefault="00CC21E1" w:rsidP="005F26BB">
            <w:pPr>
              <w:tabs>
                <w:tab w:val="left" w:pos="720"/>
              </w:tabs>
              <w:spacing w:before="60" w:after="40" w:line="288" w:lineRule="auto"/>
              <w:jc w:val="both"/>
              <w:rPr>
                <w:lang w:val="pt-BR"/>
              </w:rPr>
            </w:pPr>
            <w:r w:rsidRPr="005F26BB">
              <w:rPr>
                <w:lang w:val="pt-BR"/>
              </w:rPr>
              <w:t>- Chuẩn bị trước chủ đề, dữ liệu cho bài tập lớn</w:t>
            </w:r>
          </w:p>
        </w:tc>
        <w:tc>
          <w:tcPr>
            <w:tcW w:w="1149" w:type="dxa"/>
            <w:shd w:val="clear" w:color="auto" w:fill="auto"/>
          </w:tcPr>
          <w:p w14:paraId="6A8892CE" w14:textId="77777777" w:rsidR="003A538F" w:rsidRPr="003A538F" w:rsidRDefault="003A538F" w:rsidP="003A538F">
            <w:pPr>
              <w:tabs>
                <w:tab w:val="left" w:pos="720"/>
              </w:tabs>
              <w:spacing w:before="60" w:after="40" w:line="288" w:lineRule="auto"/>
              <w:rPr>
                <w:lang w:val="pt-BR"/>
              </w:rPr>
            </w:pPr>
            <w:r w:rsidRPr="003A538F">
              <w:rPr>
                <w:lang w:val="pt-BR"/>
              </w:rPr>
              <w:t>- Điểm danh</w:t>
            </w:r>
          </w:p>
          <w:p w14:paraId="5CE8A662" w14:textId="77777777" w:rsidR="00CC21E1" w:rsidRPr="00513D8B" w:rsidRDefault="00CC21E1" w:rsidP="00CC21E1">
            <w:pPr>
              <w:tabs>
                <w:tab w:val="left" w:pos="720"/>
              </w:tabs>
              <w:spacing w:before="60" w:after="40" w:line="288" w:lineRule="auto"/>
              <w:rPr>
                <w:highlight w:val="yellow"/>
                <w:lang w:val="pt-BR"/>
              </w:rPr>
            </w:pPr>
          </w:p>
        </w:tc>
        <w:tc>
          <w:tcPr>
            <w:tcW w:w="830" w:type="dxa"/>
            <w:shd w:val="clear" w:color="auto" w:fill="auto"/>
          </w:tcPr>
          <w:p w14:paraId="52AFD619" w14:textId="77777777" w:rsidR="00CC21E1" w:rsidRPr="00FD69C1" w:rsidRDefault="00FD69C1" w:rsidP="00CC21E1">
            <w:pPr>
              <w:tabs>
                <w:tab w:val="left" w:pos="720"/>
              </w:tabs>
              <w:spacing w:before="60" w:after="40" w:line="288" w:lineRule="auto"/>
              <w:jc w:val="center"/>
              <w:rPr>
                <w:lang w:val="pt-BR"/>
              </w:rPr>
            </w:pPr>
            <w:r w:rsidRPr="00FD69C1">
              <w:rPr>
                <w:lang w:val="pt-BR"/>
              </w:rPr>
              <w:t>1.3</w:t>
            </w:r>
          </w:p>
          <w:p w14:paraId="6443D497" w14:textId="0B025054" w:rsidR="00FD69C1" w:rsidRPr="00513D8B" w:rsidRDefault="00FD69C1" w:rsidP="00CC21E1">
            <w:pPr>
              <w:tabs>
                <w:tab w:val="left" w:pos="720"/>
              </w:tabs>
              <w:spacing w:before="60" w:after="40" w:line="288" w:lineRule="auto"/>
              <w:jc w:val="center"/>
              <w:rPr>
                <w:highlight w:val="yellow"/>
                <w:lang w:val="pt-BR"/>
              </w:rPr>
            </w:pPr>
            <w:r w:rsidRPr="00FD69C1">
              <w:rPr>
                <w:lang w:val="pt-BR"/>
              </w:rPr>
              <w:t>2.3</w:t>
            </w:r>
          </w:p>
        </w:tc>
      </w:tr>
      <w:tr w:rsidR="003A538F" w:rsidRPr="00D83953" w14:paraId="2B95B44F" w14:textId="77777777" w:rsidTr="009F6BF4">
        <w:tc>
          <w:tcPr>
            <w:tcW w:w="993" w:type="dxa"/>
            <w:shd w:val="clear" w:color="auto" w:fill="auto"/>
          </w:tcPr>
          <w:p w14:paraId="0F4307D1" w14:textId="735F8F87" w:rsidR="003A538F" w:rsidRPr="00795973" w:rsidRDefault="003A538F" w:rsidP="003A538F">
            <w:pPr>
              <w:tabs>
                <w:tab w:val="left" w:pos="720"/>
              </w:tabs>
              <w:spacing w:before="60" w:after="40" w:line="288" w:lineRule="auto"/>
              <w:jc w:val="center"/>
              <w:rPr>
                <w:lang w:val="pt-BR"/>
              </w:rPr>
            </w:pPr>
            <w:r w:rsidRPr="00795973">
              <w:rPr>
                <w:lang w:val="pt-BR"/>
              </w:rPr>
              <w:t>10</w:t>
            </w:r>
          </w:p>
        </w:tc>
        <w:tc>
          <w:tcPr>
            <w:tcW w:w="2218" w:type="dxa"/>
            <w:shd w:val="clear" w:color="auto" w:fill="auto"/>
          </w:tcPr>
          <w:p w14:paraId="198F87A3" w14:textId="74F81CE7" w:rsidR="003A538F" w:rsidRPr="00795973" w:rsidRDefault="003A538F" w:rsidP="003A538F">
            <w:pPr>
              <w:tabs>
                <w:tab w:val="left" w:pos="720"/>
              </w:tabs>
              <w:spacing w:before="60" w:after="40" w:line="288" w:lineRule="auto"/>
              <w:jc w:val="both"/>
              <w:rPr>
                <w:b/>
                <w:bCs/>
                <w:lang w:val="pt-BR"/>
              </w:rPr>
            </w:pPr>
            <w:r w:rsidRPr="00795973">
              <w:rPr>
                <w:b/>
                <w:bCs/>
                <w:lang w:val="pt-BR"/>
              </w:rPr>
              <w:t xml:space="preserve">Seminar </w:t>
            </w:r>
            <w:r>
              <w:rPr>
                <w:b/>
                <w:bCs/>
                <w:lang w:val="pt-BR"/>
              </w:rPr>
              <w:t>3</w:t>
            </w:r>
            <w:r w:rsidRPr="00795973">
              <w:rPr>
                <w:b/>
                <w:bCs/>
                <w:lang w:val="pt-BR"/>
              </w:rPr>
              <w:t xml:space="preserve">. Phát triển ứng dụng phi tập trung (Dapps) </w:t>
            </w:r>
          </w:p>
        </w:tc>
        <w:tc>
          <w:tcPr>
            <w:tcW w:w="1402" w:type="dxa"/>
            <w:shd w:val="clear" w:color="auto" w:fill="auto"/>
          </w:tcPr>
          <w:p w14:paraId="729F284D" w14:textId="77777777" w:rsidR="003A538F" w:rsidRPr="008110BF" w:rsidRDefault="003A538F" w:rsidP="003A538F">
            <w:pPr>
              <w:tabs>
                <w:tab w:val="left" w:pos="720"/>
              </w:tabs>
              <w:spacing w:before="60" w:after="40" w:line="288" w:lineRule="auto"/>
              <w:jc w:val="both"/>
              <w:rPr>
                <w:lang w:val="pt-BR"/>
              </w:rPr>
            </w:pPr>
            <w:r w:rsidRPr="008110BF">
              <w:rPr>
                <w:lang w:val="pt-BR"/>
              </w:rPr>
              <w:t>[1] Chapter 10</w:t>
            </w:r>
          </w:p>
          <w:p w14:paraId="5EDA01C4" w14:textId="77777777" w:rsidR="003A538F" w:rsidRPr="008110BF" w:rsidRDefault="003A538F" w:rsidP="003A538F">
            <w:pPr>
              <w:tabs>
                <w:tab w:val="left" w:pos="720"/>
              </w:tabs>
              <w:spacing w:before="60" w:after="40" w:line="288" w:lineRule="auto"/>
              <w:jc w:val="both"/>
              <w:rPr>
                <w:lang w:val="pt-BR"/>
              </w:rPr>
            </w:pPr>
            <w:r w:rsidRPr="008110BF">
              <w:rPr>
                <w:lang w:val="pt-BR"/>
              </w:rPr>
              <w:t>[2] Chapter 9-10</w:t>
            </w:r>
          </w:p>
          <w:p w14:paraId="32534039" w14:textId="6C829657" w:rsidR="003A538F" w:rsidRPr="00513D8B" w:rsidRDefault="003A538F" w:rsidP="003A538F">
            <w:pPr>
              <w:tabs>
                <w:tab w:val="left" w:pos="720"/>
              </w:tabs>
              <w:spacing w:before="60" w:after="40" w:line="288" w:lineRule="auto"/>
              <w:jc w:val="both"/>
              <w:rPr>
                <w:highlight w:val="yellow"/>
                <w:lang w:val="pt-BR"/>
              </w:rPr>
            </w:pPr>
            <w:r w:rsidRPr="008110BF">
              <w:rPr>
                <w:lang w:val="pt-BR"/>
              </w:rPr>
              <w:t>[2] Slide bài lecture 3</w:t>
            </w:r>
          </w:p>
        </w:tc>
        <w:tc>
          <w:tcPr>
            <w:tcW w:w="3047" w:type="dxa"/>
            <w:shd w:val="clear" w:color="auto" w:fill="auto"/>
          </w:tcPr>
          <w:p w14:paraId="304DD76B" w14:textId="77777777" w:rsidR="003A538F" w:rsidRPr="003A538F" w:rsidRDefault="003A538F" w:rsidP="003A538F">
            <w:pPr>
              <w:tabs>
                <w:tab w:val="left" w:pos="720"/>
              </w:tabs>
              <w:spacing w:before="60" w:after="40" w:line="288" w:lineRule="auto"/>
              <w:jc w:val="both"/>
              <w:rPr>
                <w:b/>
                <w:bCs/>
                <w:lang w:val="pt-BR"/>
              </w:rPr>
            </w:pPr>
            <w:r w:rsidRPr="003A538F">
              <w:rPr>
                <w:b/>
                <w:bCs/>
                <w:lang w:val="pt-BR"/>
              </w:rPr>
              <w:t>Giảng viên</w:t>
            </w:r>
          </w:p>
          <w:p w14:paraId="354DECDA" w14:textId="77777777" w:rsidR="003A538F" w:rsidRPr="003A538F" w:rsidRDefault="003A538F" w:rsidP="003A538F">
            <w:pPr>
              <w:tabs>
                <w:tab w:val="left" w:pos="720"/>
              </w:tabs>
              <w:spacing w:before="60" w:after="40" w:line="288" w:lineRule="auto"/>
              <w:jc w:val="both"/>
              <w:rPr>
                <w:lang w:val="pt-BR"/>
              </w:rPr>
            </w:pPr>
            <w:r w:rsidRPr="003A538F">
              <w:rPr>
                <w:lang w:val="pt-BR"/>
              </w:rPr>
              <w:t xml:space="preserve">- Hướng dẫn thực hành ứng dụng phi tập trung trên nền tảng </w:t>
            </w:r>
            <w:r w:rsidRPr="003A538F">
              <w:t>Ethereum, Hyperledger Fabric, Corda.</w:t>
            </w:r>
          </w:p>
          <w:p w14:paraId="09843DE4" w14:textId="77777777" w:rsidR="003A538F" w:rsidRPr="003A538F" w:rsidRDefault="003A538F" w:rsidP="003A538F">
            <w:pPr>
              <w:tabs>
                <w:tab w:val="left" w:pos="720"/>
              </w:tabs>
              <w:spacing w:before="60" w:after="40" w:line="288" w:lineRule="auto"/>
              <w:jc w:val="both"/>
              <w:rPr>
                <w:lang w:val="pt-BR"/>
              </w:rPr>
            </w:pPr>
            <w:r w:rsidRPr="003A538F">
              <w:rPr>
                <w:lang w:val="pt-BR"/>
              </w:rPr>
              <w:t>- Ra bài tập thực hành theo lĩnh vực thực tế để sinh viện thực hiện.</w:t>
            </w:r>
          </w:p>
          <w:p w14:paraId="31470D60" w14:textId="77777777" w:rsidR="003A538F" w:rsidRPr="003A538F" w:rsidRDefault="003A538F" w:rsidP="003A538F">
            <w:pPr>
              <w:tabs>
                <w:tab w:val="left" w:pos="720"/>
              </w:tabs>
              <w:spacing w:before="60" w:after="40" w:line="288" w:lineRule="auto"/>
              <w:jc w:val="both"/>
              <w:rPr>
                <w:lang w:val="pt-BR"/>
              </w:rPr>
            </w:pPr>
            <w:r w:rsidRPr="003A538F">
              <w:rPr>
                <w:lang w:val="pt-BR"/>
              </w:rPr>
              <w:lastRenderedPageBreak/>
              <w:t>- Nhận xét, đánh giá kết quả thực hành của sinh viên.</w:t>
            </w:r>
          </w:p>
          <w:p w14:paraId="0DD8E289" w14:textId="77777777" w:rsidR="003A538F" w:rsidRPr="003A538F" w:rsidRDefault="003A538F" w:rsidP="003A538F">
            <w:pPr>
              <w:tabs>
                <w:tab w:val="left" w:pos="720"/>
              </w:tabs>
              <w:spacing w:before="60" w:after="40" w:line="288" w:lineRule="auto"/>
              <w:jc w:val="both"/>
              <w:rPr>
                <w:lang w:val="pt-BR"/>
              </w:rPr>
            </w:pPr>
          </w:p>
          <w:p w14:paraId="54776042" w14:textId="77777777" w:rsidR="003A538F" w:rsidRPr="003A538F" w:rsidRDefault="003A538F" w:rsidP="003A538F">
            <w:pPr>
              <w:tabs>
                <w:tab w:val="left" w:pos="720"/>
              </w:tabs>
              <w:spacing w:before="60" w:after="40" w:line="288" w:lineRule="auto"/>
              <w:jc w:val="both"/>
              <w:rPr>
                <w:b/>
                <w:bCs/>
                <w:lang w:val="pt-BR"/>
              </w:rPr>
            </w:pPr>
            <w:r w:rsidRPr="003A538F">
              <w:rPr>
                <w:b/>
                <w:bCs/>
                <w:lang w:val="pt-BR"/>
              </w:rPr>
              <w:t>Sinh viên</w:t>
            </w:r>
          </w:p>
          <w:p w14:paraId="02B4B08D" w14:textId="77777777" w:rsidR="003A538F" w:rsidRPr="003A538F" w:rsidRDefault="003A538F" w:rsidP="003A538F">
            <w:pPr>
              <w:tabs>
                <w:tab w:val="left" w:pos="720"/>
              </w:tabs>
              <w:spacing w:before="60" w:after="40" w:line="288" w:lineRule="auto"/>
              <w:jc w:val="both"/>
              <w:rPr>
                <w:lang w:val="pt-BR"/>
              </w:rPr>
            </w:pPr>
            <w:r w:rsidRPr="003A538F">
              <w:rPr>
                <w:lang w:val="pt-BR"/>
              </w:rPr>
              <w:t>- Đọc tài liệu trước</w:t>
            </w:r>
          </w:p>
          <w:p w14:paraId="68E5CC44" w14:textId="77777777" w:rsidR="003A538F" w:rsidRPr="003A538F" w:rsidRDefault="003A538F" w:rsidP="003A538F">
            <w:pPr>
              <w:tabs>
                <w:tab w:val="left" w:pos="720"/>
              </w:tabs>
              <w:spacing w:before="60" w:after="40" w:line="288" w:lineRule="auto"/>
              <w:jc w:val="both"/>
              <w:rPr>
                <w:lang w:val="pt-BR"/>
              </w:rPr>
            </w:pPr>
            <w:r w:rsidRPr="003A538F">
              <w:rPr>
                <w:lang w:val="pt-BR"/>
              </w:rPr>
              <w:t>- Theo dõi các bước thực hành</w:t>
            </w:r>
          </w:p>
          <w:p w14:paraId="52DA2BA4" w14:textId="77777777" w:rsidR="003A538F" w:rsidRPr="003A538F" w:rsidRDefault="003A538F" w:rsidP="003A538F">
            <w:pPr>
              <w:tabs>
                <w:tab w:val="left" w:pos="720"/>
              </w:tabs>
              <w:spacing w:before="60" w:after="40" w:line="288" w:lineRule="auto"/>
              <w:jc w:val="both"/>
              <w:rPr>
                <w:lang w:val="pt-BR"/>
              </w:rPr>
            </w:pPr>
            <w:r w:rsidRPr="003A538F">
              <w:rPr>
                <w:lang w:val="pt-BR"/>
              </w:rPr>
              <w:t>- Thực hiện trên máy tính</w:t>
            </w:r>
          </w:p>
          <w:p w14:paraId="16C90261" w14:textId="77777777" w:rsidR="003A538F" w:rsidRPr="003A538F" w:rsidRDefault="003A538F" w:rsidP="003A538F">
            <w:pPr>
              <w:tabs>
                <w:tab w:val="left" w:pos="720"/>
              </w:tabs>
              <w:spacing w:before="60" w:after="40" w:line="288" w:lineRule="auto"/>
              <w:jc w:val="both"/>
              <w:rPr>
                <w:lang w:val="pt-BR"/>
              </w:rPr>
            </w:pPr>
            <w:r w:rsidRPr="003A538F">
              <w:rPr>
                <w:lang w:val="pt-BR"/>
              </w:rPr>
              <w:t>- Làm bài tập thực hành theo yêu cầu của giảng viên</w:t>
            </w:r>
          </w:p>
          <w:p w14:paraId="386D07E0" w14:textId="77777777" w:rsidR="003A538F" w:rsidRPr="003A538F" w:rsidRDefault="003A538F" w:rsidP="003A538F">
            <w:pPr>
              <w:tabs>
                <w:tab w:val="left" w:pos="720"/>
              </w:tabs>
              <w:spacing w:before="60" w:after="40" w:line="288" w:lineRule="auto"/>
              <w:jc w:val="both"/>
              <w:rPr>
                <w:lang w:val="pt-BR"/>
              </w:rPr>
            </w:pPr>
            <w:r w:rsidRPr="003A538F">
              <w:rPr>
                <w:lang w:val="pt-BR"/>
              </w:rPr>
              <w:t>- Nhận xét, đánh giá bài của của thành viên trong nhóm và lớp</w:t>
            </w:r>
          </w:p>
          <w:p w14:paraId="3ED3938A" w14:textId="49D3DE89" w:rsidR="003A538F" w:rsidRPr="005F26BB" w:rsidRDefault="003A538F" w:rsidP="003A538F">
            <w:pPr>
              <w:tabs>
                <w:tab w:val="left" w:pos="720"/>
              </w:tabs>
              <w:spacing w:before="60" w:after="40" w:line="288" w:lineRule="auto"/>
              <w:rPr>
                <w:b/>
                <w:bCs/>
                <w:lang w:val="pt-BR"/>
              </w:rPr>
            </w:pPr>
            <w:r w:rsidRPr="003A538F">
              <w:rPr>
                <w:lang w:val="pt-BR"/>
              </w:rPr>
              <w:t>- Trình bày dữ liệu đã thu thập</w:t>
            </w:r>
          </w:p>
        </w:tc>
        <w:tc>
          <w:tcPr>
            <w:tcW w:w="1149" w:type="dxa"/>
            <w:shd w:val="clear" w:color="auto" w:fill="auto"/>
          </w:tcPr>
          <w:p w14:paraId="600D1685" w14:textId="77777777" w:rsidR="003A538F" w:rsidRPr="003A538F" w:rsidRDefault="003A538F" w:rsidP="003A538F">
            <w:pPr>
              <w:tabs>
                <w:tab w:val="left" w:pos="720"/>
              </w:tabs>
              <w:spacing w:before="60" w:after="40" w:line="288" w:lineRule="auto"/>
              <w:jc w:val="both"/>
              <w:rPr>
                <w:lang w:val="pt-BR"/>
              </w:rPr>
            </w:pPr>
            <w:r w:rsidRPr="003A538F">
              <w:rPr>
                <w:lang w:val="pt-BR"/>
              </w:rPr>
              <w:lastRenderedPageBreak/>
              <w:t>- Điểm danh</w:t>
            </w:r>
          </w:p>
          <w:p w14:paraId="7125C39B" w14:textId="77777777" w:rsidR="003A538F" w:rsidRPr="003A538F" w:rsidRDefault="003A538F" w:rsidP="003A538F">
            <w:pPr>
              <w:tabs>
                <w:tab w:val="left" w:pos="720"/>
              </w:tabs>
              <w:spacing w:before="60" w:after="40" w:line="288" w:lineRule="auto"/>
              <w:jc w:val="both"/>
              <w:rPr>
                <w:lang w:val="pt-BR"/>
              </w:rPr>
            </w:pPr>
            <w:r w:rsidRPr="003A538F">
              <w:rPr>
                <w:lang w:val="pt-BR"/>
              </w:rPr>
              <w:t>- Thực hành theo hướng dẫn của giảng viên</w:t>
            </w:r>
          </w:p>
          <w:p w14:paraId="50CE0299" w14:textId="77777777" w:rsidR="003A538F" w:rsidRPr="003A538F" w:rsidRDefault="003A538F" w:rsidP="003A538F">
            <w:pPr>
              <w:tabs>
                <w:tab w:val="left" w:pos="720"/>
              </w:tabs>
              <w:spacing w:before="60" w:after="40" w:line="288" w:lineRule="auto"/>
              <w:jc w:val="both"/>
              <w:rPr>
                <w:lang w:val="pt-BR"/>
              </w:rPr>
            </w:pPr>
            <w:r w:rsidRPr="003A538F">
              <w:rPr>
                <w:lang w:val="pt-BR"/>
              </w:rPr>
              <w:lastRenderedPageBreak/>
              <w:t>- Đánh giá bài tập thực hành</w:t>
            </w:r>
          </w:p>
          <w:p w14:paraId="55CFDDE3" w14:textId="0A469A00" w:rsidR="003A538F" w:rsidRPr="00513D8B" w:rsidRDefault="003A538F" w:rsidP="003A538F">
            <w:pPr>
              <w:tabs>
                <w:tab w:val="left" w:pos="720"/>
              </w:tabs>
              <w:spacing w:before="60" w:after="40" w:line="288" w:lineRule="auto"/>
              <w:rPr>
                <w:highlight w:val="yellow"/>
                <w:lang w:val="pt-BR"/>
              </w:rPr>
            </w:pPr>
            <w:r w:rsidRPr="003A538F">
              <w:rPr>
                <w:lang w:val="pt-BR"/>
              </w:rPr>
              <w:t xml:space="preserve">- Đánh giá qua nhận xét bài thực hành của các thành viên khác trong lớp. </w:t>
            </w:r>
          </w:p>
        </w:tc>
        <w:tc>
          <w:tcPr>
            <w:tcW w:w="830" w:type="dxa"/>
            <w:shd w:val="clear" w:color="auto" w:fill="auto"/>
          </w:tcPr>
          <w:p w14:paraId="6A7ED67C" w14:textId="77777777" w:rsidR="003A538F" w:rsidRDefault="003A538F" w:rsidP="003A538F">
            <w:pPr>
              <w:tabs>
                <w:tab w:val="left" w:pos="720"/>
              </w:tabs>
              <w:spacing w:before="60" w:after="40" w:line="288" w:lineRule="auto"/>
              <w:jc w:val="center"/>
              <w:rPr>
                <w:lang w:val="pt-BR"/>
              </w:rPr>
            </w:pPr>
            <w:r>
              <w:rPr>
                <w:lang w:val="pt-BR"/>
              </w:rPr>
              <w:lastRenderedPageBreak/>
              <w:t>1.1</w:t>
            </w:r>
          </w:p>
          <w:p w14:paraId="15B29F4C" w14:textId="58DD4874" w:rsidR="003A538F" w:rsidRDefault="003A538F" w:rsidP="003A538F">
            <w:pPr>
              <w:tabs>
                <w:tab w:val="left" w:pos="720"/>
              </w:tabs>
              <w:spacing w:before="60" w:after="40" w:line="288" w:lineRule="auto"/>
              <w:jc w:val="center"/>
              <w:rPr>
                <w:lang w:val="pt-BR"/>
              </w:rPr>
            </w:pPr>
            <w:r>
              <w:rPr>
                <w:lang w:val="pt-BR"/>
              </w:rPr>
              <w:t>1.2</w:t>
            </w:r>
            <w:r>
              <w:rPr>
                <w:lang w:val="pt-BR"/>
              </w:rPr>
              <w:br/>
            </w:r>
            <w:r w:rsidRPr="00FD69C1">
              <w:rPr>
                <w:lang w:val="pt-BR"/>
              </w:rPr>
              <w:t>1.3</w:t>
            </w:r>
          </w:p>
          <w:p w14:paraId="5175DC15" w14:textId="05B0A7CE" w:rsidR="003A538F" w:rsidRDefault="003A538F" w:rsidP="003A538F">
            <w:pPr>
              <w:tabs>
                <w:tab w:val="left" w:pos="720"/>
              </w:tabs>
              <w:spacing w:before="60" w:after="40" w:line="288" w:lineRule="auto"/>
              <w:jc w:val="center"/>
              <w:rPr>
                <w:lang w:val="pt-BR"/>
              </w:rPr>
            </w:pPr>
            <w:r>
              <w:rPr>
                <w:lang w:val="pt-BR"/>
              </w:rPr>
              <w:t>2.1</w:t>
            </w:r>
          </w:p>
          <w:p w14:paraId="6E7CED63" w14:textId="5C39BA66" w:rsidR="003A538F" w:rsidRPr="00FD69C1" w:rsidRDefault="003A538F" w:rsidP="003A538F">
            <w:pPr>
              <w:tabs>
                <w:tab w:val="left" w:pos="720"/>
              </w:tabs>
              <w:spacing w:before="60" w:after="40" w:line="288" w:lineRule="auto"/>
              <w:jc w:val="center"/>
              <w:rPr>
                <w:lang w:val="pt-BR"/>
              </w:rPr>
            </w:pPr>
            <w:r>
              <w:rPr>
                <w:lang w:val="pt-BR"/>
              </w:rPr>
              <w:t>2.2</w:t>
            </w:r>
          </w:p>
          <w:p w14:paraId="7254619D" w14:textId="77777777" w:rsidR="003A538F" w:rsidRDefault="003A538F" w:rsidP="003A538F">
            <w:pPr>
              <w:tabs>
                <w:tab w:val="left" w:pos="720"/>
              </w:tabs>
              <w:spacing w:before="60" w:after="40" w:line="288" w:lineRule="auto"/>
              <w:jc w:val="center"/>
              <w:rPr>
                <w:lang w:val="pt-BR"/>
              </w:rPr>
            </w:pPr>
            <w:r w:rsidRPr="00FD69C1">
              <w:rPr>
                <w:lang w:val="pt-BR"/>
              </w:rPr>
              <w:t>2.3</w:t>
            </w:r>
          </w:p>
          <w:p w14:paraId="26AC3F4D" w14:textId="77777777" w:rsidR="003A538F" w:rsidRPr="00FD69C1" w:rsidRDefault="003A538F" w:rsidP="003A538F">
            <w:pPr>
              <w:tabs>
                <w:tab w:val="left" w:pos="720"/>
              </w:tabs>
              <w:spacing w:before="60" w:after="40" w:line="288" w:lineRule="auto"/>
              <w:jc w:val="center"/>
              <w:rPr>
                <w:lang w:val="pt-BR"/>
              </w:rPr>
            </w:pPr>
            <w:r w:rsidRPr="00FD69C1">
              <w:rPr>
                <w:lang w:val="pt-BR"/>
              </w:rPr>
              <w:t>3.1</w:t>
            </w:r>
          </w:p>
          <w:p w14:paraId="2280359E" w14:textId="683165FF" w:rsidR="003A538F" w:rsidRPr="00513D8B" w:rsidRDefault="003A538F" w:rsidP="003A538F">
            <w:pPr>
              <w:tabs>
                <w:tab w:val="left" w:pos="720"/>
              </w:tabs>
              <w:spacing w:before="60" w:after="40" w:line="288" w:lineRule="auto"/>
              <w:jc w:val="center"/>
              <w:rPr>
                <w:highlight w:val="yellow"/>
                <w:lang w:val="pt-BR"/>
              </w:rPr>
            </w:pPr>
            <w:r w:rsidRPr="00FD69C1">
              <w:rPr>
                <w:lang w:val="pt-BR"/>
              </w:rPr>
              <w:lastRenderedPageBreak/>
              <w:t>3.2</w:t>
            </w:r>
          </w:p>
        </w:tc>
      </w:tr>
      <w:tr w:rsidR="00FD69C1" w:rsidRPr="00D83953" w14:paraId="31FB7E2D" w14:textId="77777777" w:rsidTr="009F6BF4">
        <w:tc>
          <w:tcPr>
            <w:tcW w:w="993" w:type="dxa"/>
            <w:shd w:val="clear" w:color="auto" w:fill="auto"/>
          </w:tcPr>
          <w:p w14:paraId="390269C1" w14:textId="547F6F60" w:rsidR="00FD69C1" w:rsidRPr="00795973" w:rsidRDefault="00FD69C1" w:rsidP="00FD69C1">
            <w:pPr>
              <w:tabs>
                <w:tab w:val="left" w:pos="720"/>
              </w:tabs>
              <w:spacing w:before="60" w:after="40" w:line="288" w:lineRule="auto"/>
              <w:jc w:val="center"/>
              <w:rPr>
                <w:lang w:val="pt-BR"/>
              </w:rPr>
            </w:pPr>
            <w:r w:rsidRPr="00795973">
              <w:rPr>
                <w:lang w:val="pt-BR"/>
              </w:rPr>
              <w:lastRenderedPageBreak/>
              <w:t>11</w:t>
            </w:r>
          </w:p>
        </w:tc>
        <w:tc>
          <w:tcPr>
            <w:tcW w:w="2218" w:type="dxa"/>
            <w:shd w:val="clear" w:color="auto" w:fill="auto"/>
          </w:tcPr>
          <w:p w14:paraId="2C9FD11B" w14:textId="7004AA5B" w:rsidR="00FD69C1" w:rsidRPr="00795973" w:rsidRDefault="00FD69C1" w:rsidP="00FD69C1">
            <w:pPr>
              <w:tabs>
                <w:tab w:val="left" w:pos="720"/>
              </w:tabs>
              <w:spacing w:before="60" w:after="40" w:line="288" w:lineRule="auto"/>
              <w:jc w:val="both"/>
              <w:rPr>
                <w:b/>
                <w:bCs/>
                <w:lang w:val="pt-BR"/>
              </w:rPr>
            </w:pPr>
            <w:r w:rsidRPr="00795973">
              <w:rPr>
                <w:b/>
                <w:bCs/>
                <w:lang w:val="pt-BR"/>
              </w:rPr>
              <w:t xml:space="preserve">Seminar </w:t>
            </w:r>
            <w:r>
              <w:rPr>
                <w:b/>
                <w:bCs/>
                <w:lang w:val="pt-BR"/>
              </w:rPr>
              <w:t>3</w:t>
            </w:r>
            <w:r w:rsidRPr="00795973">
              <w:rPr>
                <w:b/>
                <w:bCs/>
                <w:lang w:val="pt-BR"/>
              </w:rPr>
              <w:t>. Phát triển ứng dụng phi tập trung (Dapps)</w:t>
            </w:r>
          </w:p>
        </w:tc>
        <w:tc>
          <w:tcPr>
            <w:tcW w:w="1402" w:type="dxa"/>
            <w:shd w:val="clear" w:color="auto" w:fill="auto"/>
          </w:tcPr>
          <w:p w14:paraId="53712239" w14:textId="77777777" w:rsidR="00FD69C1" w:rsidRPr="008110BF" w:rsidRDefault="00FD69C1" w:rsidP="00FD69C1">
            <w:pPr>
              <w:tabs>
                <w:tab w:val="left" w:pos="720"/>
              </w:tabs>
              <w:spacing w:before="60" w:after="40" w:line="288" w:lineRule="auto"/>
              <w:jc w:val="both"/>
              <w:rPr>
                <w:lang w:val="pt-BR"/>
              </w:rPr>
            </w:pPr>
            <w:r w:rsidRPr="008110BF">
              <w:rPr>
                <w:lang w:val="pt-BR"/>
              </w:rPr>
              <w:t>[1] Chapter 10</w:t>
            </w:r>
          </w:p>
          <w:p w14:paraId="363AC25E" w14:textId="77777777" w:rsidR="00FD69C1" w:rsidRPr="008110BF" w:rsidRDefault="00FD69C1" w:rsidP="00FD69C1">
            <w:pPr>
              <w:tabs>
                <w:tab w:val="left" w:pos="720"/>
              </w:tabs>
              <w:spacing w:before="60" w:after="40" w:line="288" w:lineRule="auto"/>
              <w:jc w:val="both"/>
              <w:rPr>
                <w:lang w:val="pt-BR"/>
              </w:rPr>
            </w:pPr>
            <w:r w:rsidRPr="008110BF">
              <w:rPr>
                <w:lang w:val="pt-BR"/>
              </w:rPr>
              <w:t>[2] Chapter 9-10</w:t>
            </w:r>
          </w:p>
          <w:p w14:paraId="0A25B0EF" w14:textId="073F6BF0" w:rsidR="00FD69C1" w:rsidRPr="00513D8B" w:rsidRDefault="00FD69C1" w:rsidP="00FD69C1">
            <w:pPr>
              <w:tabs>
                <w:tab w:val="left" w:pos="720"/>
              </w:tabs>
              <w:spacing w:before="60" w:after="40" w:line="288" w:lineRule="auto"/>
              <w:jc w:val="both"/>
              <w:rPr>
                <w:highlight w:val="yellow"/>
                <w:lang w:val="pt-BR"/>
              </w:rPr>
            </w:pPr>
            <w:r w:rsidRPr="008110BF">
              <w:rPr>
                <w:lang w:val="pt-BR"/>
              </w:rPr>
              <w:t>[2] Slide bài lecture 3</w:t>
            </w:r>
          </w:p>
        </w:tc>
        <w:tc>
          <w:tcPr>
            <w:tcW w:w="3047" w:type="dxa"/>
            <w:shd w:val="clear" w:color="auto" w:fill="auto"/>
          </w:tcPr>
          <w:p w14:paraId="72621646" w14:textId="77777777" w:rsidR="00FD69C1" w:rsidRPr="003A538F" w:rsidRDefault="00FD69C1" w:rsidP="003A538F">
            <w:pPr>
              <w:tabs>
                <w:tab w:val="left" w:pos="720"/>
              </w:tabs>
              <w:spacing w:before="60" w:after="40" w:line="288" w:lineRule="auto"/>
              <w:jc w:val="both"/>
              <w:rPr>
                <w:b/>
                <w:bCs/>
                <w:lang w:val="pt-BR"/>
              </w:rPr>
            </w:pPr>
            <w:r w:rsidRPr="003A538F">
              <w:rPr>
                <w:b/>
                <w:bCs/>
                <w:lang w:val="pt-BR"/>
              </w:rPr>
              <w:t>Giảng viên</w:t>
            </w:r>
          </w:p>
          <w:p w14:paraId="37FD7411" w14:textId="2AFD41F1" w:rsidR="00FD69C1" w:rsidRPr="003A538F" w:rsidRDefault="00FD69C1" w:rsidP="003A538F">
            <w:pPr>
              <w:tabs>
                <w:tab w:val="left" w:pos="720"/>
              </w:tabs>
              <w:spacing w:before="60" w:after="40" w:line="288" w:lineRule="auto"/>
              <w:jc w:val="both"/>
              <w:rPr>
                <w:lang w:val="pt-BR"/>
              </w:rPr>
            </w:pPr>
            <w:r w:rsidRPr="003A538F">
              <w:rPr>
                <w:lang w:val="pt-BR"/>
              </w:rPr>
              <w:t xml:space="preserve">- Hướng dẫn thực hành </w:t>
            </w:r>
            <w:r w:rsidR="003A538F" w:rsidRPr="003A538F">
              <w:rPr>
                <w:lang w:val="pt-BR"/>
              </w:rPr>
              <w:t xml:space="preserve">ứng dụng phi tập trung trên nền tảng </w:t>
            </w:r>
            <w:r w:rsidR="003A538F" w:rsidRPr="003A538F">
              <w:t>Ethereum, Hyperledger Fabric, Corda.</w:t>
            </w:r>
          </w:p>
          <w:p w14:paraId="115A74BD" w14:textId="589A3C94" w:rsidR="00FD69C1" w:rsidRPr="003A538F" w:rsidRDefault="00FD69C1" w:rsidP="003A538F">
            <w:pPr>
              <w:tabs>
                <w:tab w:val="left" w:pos="720"/>
              </w:tabs>
              <w:spacing w:before="60" w:after="40" w:line="288" w:lineRule="auto"/>
              <w:jc w:val="both"/>
              <w:rPr>
                <w:lang w:val="pt-BR"/>
              </w:rPr>
            </w:pPr>
            <w:r w:rsidRPr="003A538F">
              <w:rPr>
                <w:lang w:val="pt-BR"/>
              </w:rPr>
              <w:t xml:space="preserve">- </w:t>
            </w:r>
            <w:r w:rsidR="003A538F" w:rsidRPr="003A538F">
              <w:rPr>
                <w:lang w:val="pt-BR"/>
              </w:rPr>
              <w:t>Ra bài tập thực hành theo lĩnh vực thực tế để sinh viện thực hiện.</w:t>
            </w:r>
          </w:p>
          <w:p w14:paraId="563D31DA" w14:textId="0E8EA567" w:rsidR="003A538F" w:rsidRPr="003A538F" w:rsidRDefault="00FD69C1" w:rsidP="003A538F">
            <w:pPr>
              <w:tabs>
                <w:tab w:val="left" w:pos="720"/>
              </w:tabs>
              <w:spacing w:before="60" w:after="40" w:line="288" w:lineRule="auto"/>
              <w:jc w:val="both"/>
              <w:rPr>
                <w:lang w:val="pt-BR"/>
              </w:rPr>
            </w:pPr>
            <w:r w:rsidRPr="003A538F">
              <w:rPr>
                <w:lang w:val="pt-BR"/>
              </w:rPr>
              <w:t xml:space="preserve">- </w:t>
            </w:r>
            <w:r w:rsidR="003A538F" w:rsidRPr="003A538F">
              <w:rPr>
                <w:lang w:val="pt-BR"/>
              </w:rPr>
              <w:t>Nhận xét, đánh giá kết quả thực hành của sinh viên.</w:t>
            </w:r>
          </w:p>
          <w:p w14:paraId="7864DD25" w14:textId="5939EA7D" w:rsidR="00FD69C1" w:rsidRPr="003A538F" w:rsidRDefault="00FD69C1" w:rsidP="003A538F">
            <w:pPr>
              <w:tabs>
                <w:tab w:val="left" w:pos="720"/>
              </w:tabs>
              <w:spacing w:before="60" w:after="40" w:line="288" w:lineRule="auto"/>
              <w:jc w:val="both"/>
              <w:rPr>
                <w:lang w:val="pt-BR"/>
              </w:rPr>
            </w:pPr>
          </w:p>
          <w:p w14:paraId="00D7AB2C" w14:textId="77777777" w:rsidR="00FD69C1" w:rsidRPr="003A538F" w:rsidRDefault="00FD69C1" w:rsidP="003A538F">
            <w:pPr>
              <w:tabs>
                <w:tab w:val="left" w:pos="720"/>
              </w:tabs>
              <w:spacing w:before="60" w:after="40" w:line="288" w:lineRule="auto"/>
              <w:jc w:val="both"/>
              <w:rPr>
                <w:b/>
                <w:bCs/>
                <w:lang w:val="pt-BR"/>
              </w:rPr>
            </w:pPr>
            <w:r w:rsidRPr="003A538F">
              <w:rPr>
                <w:b/>
                <w:bCs/>
                <w:lang w:val="pt-BR"/>
              </w:rPr>
              <w:t>Sinh viên</w:t>
            </w:r>
          </w:p>
          <w:p w14:paraId="6CCE7147" w14:textId="77777777" w:rsidR="00FD69C1" w:rsidRPr="003A538F" w:rsidRDefault="00FD69C1" w:rsidP="003A538F">
            <w:pPr>
              <w:tabs>
                <w:tab w:val="left" w:pos="720"/>
              </w:tabs>
              <w:spacing w:before="60" w:after="40" w:line="288" w:lineRule="auto"/>
              <w:jc w:val="both"/>
              <w:rPr>
                <w:lang w:val="pt-BR"/>
              </w:rPr>
            </w:pPr>
            <w:r w:rsidRPr="003A538F">
              <w:rPr>
                <w:lang w:val="pt-BR"/>
              </w:rPr>
              <w:t>- Đọc tài liệu trước</w:t>
            </w:r>
          </w:p>
          <w:p w14:paraId="46DC96C5" w14:textId="77777777" w:rsidR="00FD69C1" w:rsidRPr="003A538F" w:rsidRDefault="00FD69C1" w:rsidP="003A538F">
            <w:pPr>
              <w:tabs>
                <w:tab w:val="left" w:pos="720"/>
              </w:tabs>
              <w:spacing w:before="60" w:after="40" w:line="288" w:lineRule="auto"/>
              <w:jc w:val="both"/>
              <w:rPr>
                <w:lang w:val="pt-BR"/>
              </w:rPr>
            </w:pPr>
            <w:r w:rsidRPr="003A538F">
              <w:rPr>
                <w:lang w:val="pt-BR"/>
              </w:rPr>
              <w:t>- Theo dõi các bước thực hành</w:t>
            </w:r>
          </w:p>
          <w:p w14:paraId="1790F130" w14:textId="77777777" w:rsidR="00FD69C1" w:rsidRPr="003A538F" w:rsidRDefault="00FD69C1" w:rsidP="003A538F">
            <w:pPr>
              <w:tabs>
                <w:tab w:val="left" w:pos="720"/>
              </w:tabs>
              <w:spacing w:before="60" w:after="40" w:line="288" w:lineRule="auto"/>
              <w:jc w:val="both"/>
              <w:rPr>
                <w:lang w:val="pt-BR"/>
              </w:rPr>
            </w:pPr>
            <w:r w:rsidRPr="003A538F">
              <w:rPr>
                <w:lang w:val="pt-BR"/>
              </w:rPr>
              <w:t>- Thực hiện trên máy tính</w:t>
            </w:r>
          </w:p>
          <w:p w14:paraId="2E818E50" w14:textId="1B9D0FA7" w:rsidR="00FD69C1" w:rsidRPr="003A538F" w:rsidRDefault="00FD69C1" w:rsidP="003A538F">
            <w:pPr>
              <w:tabs>
                <w:tab w:val="left" w:pos="720"/>
              </w:tabs>
              <w:spacing w:before="60" w:after="40" w:line="288" w:lineRule="auto"/>
              <w:jc w:val="both"/>
              <w:rPr>
                <w:lang w:val="pt-BR"/>
              </w:rPr>
            </w:pPr>
            <w:r w:rsidRPr="003A538F">
              <w:rPr>
                <w:lang w:val="pt-BR"/>
              </w:rPr>
              <w:t xml:space="preserve">- </w:t>
            </w:r>
            <w:r w:rsidR="003A538F" w:rsidRPr="003A538F">
              <w:rPr>
                <w:lang w:val="pt-BR"/>
              </w:rPr>
              <w:t>Làm bài tập thực hành theo yêu cầu của giảng viên</w:t>
            </w:r>
          </w:p>
          <w:p w14:paraId="3B3D5EAA" w14:textId="42823E0C" w:rsidR="00FD69C1" w:rsidRPr="003A538F" w:rsidRDefault="00FD69C1" w:rsidP="003A538F">
            <w:pPr>
              <w:tabs>
                <w:tab w:val="left" w:pos="720"/>
              </w:tabs>
              <w:spacing w:before="60" w:after="40" w:line="288" w:lineRule="auto"/>
              <w:jc w:val="both"/>
              <w:rPr>
                <w:lang w:val="pt-BR"/>
              </w:rPr>
            </w:pPr>
            <w:r w:rsidRPr="003A538F">
              <w:rPr>
                <w:lang w:val="pt-BR"/>
              </w:rPr>
              <w:t xml:space="preserve">- </w:t>
            </w:r>
            <w:r w:rsidR="003A538F" w:rsidRPr="003A538F">
              <w:rPr>
                <w:lang w:val="pt-BR"/>
              </w:rPr>
              <w:t>Nhận xét, đánh giá bài của của thành viên trong nhóm và lớp</w:t>
            </w:r>
          </w:p>
          <w:p w14:paraId="6301762C" w14:textId="3D66F9F6" w:rsidR="00FD69C1" w:rsidRPr="003A538F" w:rsidRDefault="00FD69C1" w:rsidP="003A538F">
            <w:pPr>
              <w:tabs>
                <w:tab w:val="left" w:pos="720"/>
              </w:tabs>
              <w:spacing w:before="60" w:after="40" w:line="288" w:lineRule="auto"/>
              <w:jc w:val="both"/>
              <w:rPr>
                <w:lang w:val="pt-BR"/>
              </w:rPr>
            </w:pPr>
            <w:r w:rsidRPr="003A538F">
              <w:rPr>
                <w:lang w:val="pt-BR"/>
              </w:rPr>
              <w:t>- Trình bày dữ liệu đã thu thập</w:t>
            </w:r>
          </w:p>
        </w:tc>
        <w:tc>
          <w:tcPr>
            <w:tcW w:w="1149" w:type="dxa"/>
            <w:shd w:val="clear" w:color="auto" w:fill="auto"/>
          </w:tcPr>
          <w:p w14:paraId="4E9A981E" w14:textId="77777777" w:rsidR="00FD69C1" w:rsidRPr="003A538F" w:rsidRDefault="00FD69C1" w:rsidP="003A538F">
            <w:pPr>
              <w:tabs>
                <w:tab w:val="left" w:pos="720"/>
              </w:tabs>
              <w:spacing w:before="60" w:after="40" w:line="288" w:lineRule="auto"/>
              <w:jc w:val="both"/>
              <w:rPr>
                <w:lang w:val="pt-BR"/>
              </w:rPr>
            </w:pPr>
            <w:r w:rsidRPr="003A538F">
              <w:rPr>
                <w:lang w:val="pt-BR"/>
              </w:rPr>
              <w:t>- Điểm danh</w:t>
            </w:r>
          </w:p>
          <w:p w14:paraId="1BCA99A8" w14:textId="68E0DBF1" w:rsidR="00FD69C1" w:rsidRPr="003A538F" w:rsidRDefault="00FD69C1" w:rsidP="003A538F">
            <w:pPr>
              <w:tabs>
                <w:tab w:val="left" w:pos="720"/>
              </w:tabs>
              <w:spacing w:before="60" w:after="40" w:line="288" w:lineRule="auto"/>
              <w:jc w:val="both"/>
              <w:rPr>
                <w:lang w:val="pt-BR"/>
              </w:rPr>
            </w:pPr>
            <w:r w:rsidRPr="003A538F">
              <w:rPr>
                <w:lang w:val="pt-BR"/>
              </w:rPr>
              <w:t xml:space="preserve">- </w:t>
            </w:r>
            <w:r w:rsidR="003A538F" w:rsidRPr="003A538F">
              <w:rPr>
                <w:lang w:val="pt-BR"/>
              </w:rPr>
              <w:t>Thực hành theo hướng dẫn của giảng viên</w:t>
            </w:r>
          </w:p>
          <w:p w14:paraId="467584F1" w14:textId="09898B39" w:rsidR="00FD69C1" w:rsidRPr="003A538F" w:rsidRDefault="00FD69C1" w:rsidP="003A538F">
            <w:pPr>
              <w:tabs>
                <w:tab w:val="left" w:pos="720"/>
              </w:tabs>
              <w:spacing w:before="60" w:after="40" w:line="288" w:lineRule="auto"/>
              <w:jc w:val="both"/>
              <w:rPr>
                <w:lang w:val="pt-BR"/>
              </w:rPr>
            </w:pPr>
            <w:r w:rsidRPr="003A538F">
              <w:rPr>
                <w:lang w:val="pt-BR"/>
              </w:rPr>
              <w:t xml:space="preserve">- </w:t>
            </w:r>
            <w:r w:rsidR="003A538F" w:rsidRPr="003A538F">
              <w:rPr>
                <w:lang w:val="pt-BR"/>
              </w:rPr>
              <w:t>Đánh giá bài tập thực hành</w:t>
            </w:r>
          </w:p>
          <w:p w14:paraId="4A1F5C69" w14:textId="1B61EEB9" w:rsidR="00FD69C1" w:rsidRPr="003A538F" w:rsidRDefault="00FD69C1" w:rsidP="003A538F">
            <w:pPr>
              <w:tabs>
                <w:tab w:val="left" w:pos="720"/>
              </w:tabs>
              <w:spacing w:before="60" w:after="40" w:line="288" w:lineRule="auto"/>
              <w:jc w:val="both"/>
              <w:rPr>
                <w:lang w:val="pt-BR"/>
              </w:rPr>
            </w:pPr>
            <w:r w:rsidRPr="003A538F">
              <w:rPr>
                <w:lang w:val="pt-BR"/>
              </w:rPr>
              <w:t xml:space="preserve">- </w:t>
            </w:r>
            <w:r w:rsidR="003A538F" w:rsidRPr="003A538F">
              <w:rPr>
                <w:lang w:val="pt-BR"/>
              </w:rPr>
              <w:t>Đánh giá qua nhận xét bài thực hành của các thành viên khác trong lớp.</w:t>
            </w:r>
            <w:r w:rsidRPr="003A538F">
              <w:rPr>
                <w:lang w:val="pt-BR"/>
              </w:rPr>
              <w:t xml:space="preserve"> </w:t>
            </w:r>
          </w:p>
        </w:tc>
        <w:tc>
          <w:tcPr>
            <w:tcW w:w="830" w:type="dxa"/>
            <w:shd w:val="clear" w:color="auto" w:fill="auto"/>
          </w:tcPr>
          <w:p w14:paraId="4EAE3419" w14:textId="77777777" w:rsidR="00FD69C1" w:rsidRDefault="00FD69C1" w:rsidP="00FD69C1">
            <w:pPr>
              <w:tabs>
                <w:tab w:val="left" w:pos="720"/>
              </w:tabs>
              <w:spacing w:before="60" w:after="40" w:line="288" w:lineRule="auto"/>
              <w:jc w:val="center"/>
              <w:rPr>
                <w:lang w:val="pt-BR"/>
              </w:rPr>
            </w:pPr>
            <w:r>
              <w:rPr>
                <w:lang w:val="pt-BR"/>
              </w:rPr>
              <w:t>1.1</w:t>
            </w:r>
          </w:p>
          <w:p w14:paraId="0C118218" w14:textId="77777777" w:rsidR="00FD69C1" w:rsidRDefault="00FD69C1" w:rsidP="00FD69C1">
            <w:pPr>
              <w:tabs>
                <w:tab w:val="left" w:pos="720"/>
              </w:tabs>
              <w:spacing w:before="60" w:after="40" w:line="288" w:lineRule="auto"/>
              <w:jc w:val="center"/>
              <w:rPr>
                <w:lang w:val="pt-BR"/>
              </w:rPr>
            </w:pPr>
            <w:r>
              <w:rPr>
                <w:lang w:val="pt-BR"/>
              </w:rPr>
              <w:t>1.2</w:t>
            </w:r>
            <w:r>
              <w:rPr>
                <w:lang w:val="pt-BR"/>
              </w:rPr>
              <w:br/>
            </w:r>
            <w:r w:rsidRPr="00FD69C1">
              <w:rPr>
                <w:lang w:val="pt-BR"/>
              </w:rPr>
              <w:t>1.3</w:t>
            </w:r>
          </w:p>
          <w:p w14:paraId="16B8927C" w14:textId="77777777" w:rsidR="00FD69C1" w:rsidRDefault="00FD69C1" w:rsidP="00FD69C1">
            <w:pPr>
              <w:tabs>
                <w:tab w:val="left" w:pos="720"/>
              </w:tabs>
              <w:spacing w:before="60" w:after="40" w:line="288" w:lineRule="auto"/>
              <w:jc w:val="center"/>
              <w:rPr>
                <w:lang w:val="pt-BR"/>
              </w:rPr>
            </w:pPr>
            <w:r>
              <w:rPr>
                <w:lang w:val="pt-BR"/>
              </w:rPr>
              <w:t>2.1</w:t>
            </w:r>
          </w:p>
          <w:p w14:paraId="41D868A0" w14:textId="77777777" w:rsidR="00FD69C1" w:rsidRPr="00FD69C1" w:rsidRDefault="00FD69C1" w:rsidP="00FD69C1">
            <w:pPr>
              <w:tabs>
                <w:tab w:val="left" w:pos="720"/>
              </w:tabs>
              <w:spacing w:before="60" w:after="40" w:line="288" w:lineRule="auto"/>
              <w:jc w:val="center"/>
              <w:rPr>
                <w:lang w:val="pt-BR"/>
              </w:rPr>
            </w:pPr>
            <w:r>
              <w:rPr>
                <w:lang w:val="pt-BR"/>
              </w:rPr>
              <w:t>2.2</w:t>
            </w:r>
          </w:p>
          <w:p w14:paraId="2632AA34" w14:textId="77777777" w:rsidR="00FD69C1" w:rsidRDefault="00FD69C1" w:rsidP="00FD69C1">
            <w:pPr>
              <w:tabs>
                <w:tab w:val="left" w:pos="720"/>
              </w:tabs>
              <w:spacing w:before="60" w:after="40" w:line="288" w:lineRule="auto"/>
              <w:jc w:val="center"/>
              <w:rPr>
                <w:lang w:val="pt-BR"/>
              </w:rPr>
            </w:pPr>
            <w:r w:rsidRPr="00FD69C1">
              <w:rPr>
                <w:lang w:val="pt-BR"/>
              </w:rPr>
              <w:t>2.3</w:t>
            </w:r>
          </w:p>
          <w:p w14:paraId="00B84BD6" w14:textId="77777777" w:rsidR="00FD69C1" w:rsidRPr="00FD69C1" w:rsidRDefault="00FD69C1" w:rsidP="00FD69C1">
            <w:pPr>
              <w:tabs>
                <w:tab w:val="left" w:pos="720"/>
              </w:tabs>
              <w:spacing w:before="60" w:after="40" w:line="288" w:lineRule="auto"/>
              <w:jc w:val="center"/>
              <w:rPr>
                <w:lang w:val="pt-BR"/>
              </w:rPr>
            </w:pPr>
            <w:r w:rsidRPr="00FD69C1">
              <w:rPr>
                <w:lang w:val="pt-BR"/>
              </w:rPr>
              <w:t>3.1</w:t>
            </w:r>
          </w:p>
          <w:p w14:paraId="30290D99" w14:textId="3941F409" w:rsidR="00FD69C1" w:rsidRPr="00513D8B" w:rsidRDefault="00FD69C1" w:rsidP="00FD69C1">
            <w:pPr>
              <w:tabs>
                <w:tab w:val="left" w:pos="720"/>
              </w:tabs>
              <w:spacing w:before="60" w:after="40" w:line="288" w:lineRule="auto"/>
              <w:jc w:val="center"/>
              <w:rPr>
                <w:highlight w:val="yellow"/>
                <w:lang w:val="pt-BR"/>
              </w:rPr>
            </w:pPr>
            <w:r w:rsidRPr="00FD69C1">
              <w:rPr>
                <w:lang w:val="pt-BR"/>
              </w:rPr>
              <w:t>3.2</w:t>
            </w:r>
          </w:p>
        </w:tc>
      </w:tr>
      <w:tr w:rsidR="00153FB6" w:rsidRPr="00D83953" w14:paraId="20663EC9" w14:textId="77777777" w:rsidTr="009F6BF4">
        <w:tc>
          <w:tcPr>
            <w:tcW w:w="993" w:type="dxa"/>
            <w:shd w:val="clear" w:color="auto" w:fill="auto"/>
          </w:tcPr>
          <w:p w14:paraId="314E8A25" w14:textId="76D73B07" w:rsidR="00153FB6" w:rsidRPr="007B3698" w:rsidRDefault="00153FB6" w:rsidP="00153FB6">
            <w:pPr>
              <w:tabs>
                <w:tab w:val="left" w:pos="720"/>
              </w:tabs>
              <w:spacing w:before="60" w:after="40" w:line="288" w:lineRule="auto"/>
              <w:jc w:val="center"/>
              <w:rPr>
                <w:lang w:val="pt-BR"/>
              </w:rPr>
            </w:pPr>
            <w:r w:rsidRPr="007B3698">
              <w:rPr>
                <w:lang w:val="pt-BR"/>
              </w:rPr>
              <w:lastRenderedPageBreak/>
              <w:t>12</w:t>
            </w:r>
          </w:p>
        </w:tc>
        <w:tc>
          <w:tcPr>
            <w:tcW w:w="2218" w:type="dxa"/>
            <w:shd w:val="clear" w:color="auto" w:fill="auto"/>
          </w:tcPr>
          <w:p w14:paraId="106D7233" w14:textId="77777777" w:rsidR="00153FB6" w:rsidRPr="005446F9" w:rsidRDefault="00153FB6" w:rsidP="00153FB6">
            <w:pPr>
              <w:tabs>
                <w:tab w:val="left" w:pos="720"/>
              </w:tabs>
              <w:spacing w:before="60" w:after="40" w:line="288" w:lineRule="auto"/>
              <w:jc w:val="both"/>
              <w:rPr>
                <w:b/>
                <w:bCs/>
                <w:lang w:val="pt-BR"/>
              </w:rPr>
            </w:pPr>
            <w:r w:rsidRPr="005446F9">
              <w:rPr>
                <w:b/>
                <w:bCs/>
                <w:lang w:val="pt-BR"/>
              </w:rPr>
              <w:t>Lecture 4. Chương 4. Bảo mật Blockchain</w:t>
            </w:r>
          </w:p>
          <w:p w14:paraId="793B6117" w14:textId="432609B0" w:rsidR="00153FB6" w:rsidRPr="005446F9" w:rsidRDefault="00153FB6" w:rsidP="00153FB6">
            <w:pPr>
              <w:tabs>
                <w:tab w:val="left" w:pos="720"/>
              </w:tabs>
              <w:spacing w:before="60" w:after="40" w:line="288" w:lineRule="auto"/>
              <w:jc w:val="both"/>
              <w:rPr>
                <w:lang w:val="pt-BR"/>
              </w:rPr>
            </w:pPr>
            <w:r w:rsidRPr="005446F9">
              <w:rPr>
                <w:lang w:val="pt-BR"/>
              </w:rPr>
              <w:t>4.1 Introduction to tools</w:t>
            </w:r>
          </w:p>
          <w:p w14:paraId="79B2B698" w14:textId="77777777" w:rsidR="00153FB6" w:rsidRPr="005446F9" w:rsidRDefault="00153FB6" w:rsidP="00153FB6">
            <w:pPr>
              <w:tabs>
                <w:tab w:val="left" w:pos="720"/>
              </w:tabs>
              <w:spacing w:before="60" w:after="40" w:line="288" w:lineRule="auto"/>
              <w:jc w:val="both"/>
              <w:rPr>
                <w:lang w:val="pt-BR"/>
              </w:rPr>
            </w:pPr>
            <w:r w:rsidRPr="005446F9">
              <w:rPr>
                <w:lang w:val="pt-BR"/>
              </w:rPr>
              <w:t>4.2 Smart contracts vulnerabilities</w:t>
            </w:r>
          </w:p>
          <w:p w14:paraId="2D167992" w14:textId="5813D3F6" w:rsidR="00153FB6" w:rsidRPr="005446F9" w:rsidRDefault="00153FB6" w:rsidP="00153FB6">
            <w:pPr>
              <w:tabs>
                <w:tab w:val="left" w:pos="720"/>
              </w:tabs>
              <w:spacing w:before="60" w:after="40" w:line="288" w:lineRule="auto"/>
              <w:jc w:val="both"/>
              <w:rPr>
                <w:lang w:val="pt-BR"/>
              </w:rPr>
            </w:pPr>
            <w:r w:rsidRPr="005446F9">
              <w:rPr>
                <w:lang w:val="pt-BR"/>
              </w:rPr>
              <w:t>4.3 Verification of smart contracts</w:t>
            </w:r>
          </w:p>
        </w:tc>
        <w:tc>
          <w:tcPr>
            <w:tcW w:w="1402" w:type="dxa"/>
            <w:shd w:val="clear" w:color="auto" w:fill="auto"/>
          </w:tcPr>
          <w:p w14:paraId="242AD97D" w14:textId="0CD5297B" w:rsidR="00153FB6" w:rsidRPr="005446F9" w:rsidRDefault="00153FB6" w:rsidP="00153FB6">
            <w:pPr>
              <w:tabs>
                <w:tab w:val="left" w:pos="720"/>
              </w:tabs>
              <w:spacing w:before="60" w:after="40" w:line="288" w:lineRule="auto"/>
              <w:jc w:val="both"/>
              <w:rPr>
                <w:lang w:val="pt-BR"/>
              </w:rPr>
            </w:pPr>
            <w:r w:rsidRPr="005446F9">
              <w:rPr>
                <w:lang w:val="pt-BR"/>
              </w:rPr>
              <w:t>[1] Chapter 3-4</w:t>
            </w:r>
          </w:p>
          <w:p w14:paraId="1AE64BAE" w14:textId="07E05E80" w:rsidR="00153FB6" w:rsidRPr="005446F9" w:rsidRDefault="00153FB6" w:rsidP="00153FB6">
            <w:pPr>
              <w:tabs>
                <w:tab w:val="left" w:pos="720"/>
              </w:tabs>
              <w:spacing w:before="60" w:after="40" w:line="288" w:lineRule="auto"/>
              <w:jc w:val="both"/>
              <w:rPr>
                <w:lang w:val="pt-BR"/>
              </w:rPr>
            </w:pPr>
            <w:r w:rsidRPr="005446F9">
              <w:rPr>
                <w:lang w:val="pt-BR"/>
              </w:rPr>
              <w:t>[2] Chapter 11-12</w:t>
            </w:r>
          </w:p>
          <w:p w14:paraId="52429E7E" w14:textId="1ECB592A" w:rsidR="00153FB6" w:rsidRPr="005446F9" w:rsidRDefault="00153FB6" w:rsidP="00153FB6">
            <w:pPr>
              <w:tabs>
                <w:tab w:val="left" w:pos="720"/>
              </w:tabs>
              <w:spacing w:before="60" w:after="40" w:line="288" w:lineRule="auto"/>
              <w:jc w:val="both"/>
              <w:rPr>
                <w:lang w:val="pt-BR"/>
              </w:rPr>
            </w:pPr>
            <w:r w:rsidRPr="005446F9">
              <w:rPr>
                <w:lang w:val="pt-BR"/>
              </w:rPr>
              <w:t>[2] Slide bài lecture 4</w:t>
            </w:r>
          </w:p>
        </w:tc>
        <w:tc>
          <w:tcPr>
            <w:tcW w:w="3047" w:type="dxa"/>
            <w:shd w:val="clear" w:color="auto" w:fill="auto"/>
          </w:tcPr>
          <w:p w14:paraId="1199BAC6" w14:textId="77777777" w:rsidR="00153FB6" w:rsidRPr="00153FB6" w:rsidRDefault="00153FB6" w:rsidP="00153FB6">
            <w:pPr>
              <w:tabs>
                <w:tab w:val="left" w:pos="720"/>
              </w:tabs>
              <w:spacing w:before="60" w:after="40" w:line="288" w:lineRule="auto"/>
              <w:jc w:val="both"/>
              <w:rPr>
                <w:b/>
                <w:bCs/>
                <w:lang w:val="pt-BR"/>
              </w:rPr>
            </w:pPr>
            <w:r w:rsidRPr="00153FB6">
              <w:rPr>
                <w:b/>
                <w:bCs/>
                <w:lang w:val="pt-BR"/>
              </w:rPr>
              <w:t>Giảng viên</w:t>
            </w:r>
          </w:p>
          <w:p w14:paraId="519EE677" w14:textId="77777777" w:rsidR="00153FB6" w:rsidRPr="00153FB6" w:rsidRDefault="00153FB6" w:rsidP="00153FB6">
            <w:pPr>
              <w:tabs>
                <w:tab w:val="left" w:pos="720"/>
              </w:tabs>
              <w:spacing w:before="60" w:after="40" w:line="288" w:lineRule="auto"/>
              <w:jc w:val="both"/>
              <w:rPr>
                <w:lang w:val="pt-BR"/>
              </w:rPr>
            </w:pPr>
            <w:r w:rsidRPr="00153FB6">
              <w:rPr>
                <w:lang w:val="pt-BR"/>
              </w:rPr>
              <w:t>- Hướng dẫn thực hành: Dịch vụ mạng và cơ sở hạ tầng khóa công khai sử dụng Blockchain;</w:t>
            </w:r>
          </w:p>
          <w:p w14:paraId="57FC4755" w14:textId="77777777" w:rsidR="00153FB6" w:rsidRPr="00153FB6" w:rsidRDefault="00153FB6" w:rsidP="00153FB6">
            <w:pPr>
              <w:tabs>
                <w:tab w:val="left" w:pos="720"/>
              </w:tabs>
              <w:spacing w:before="60" w:after="40" w:line="288" w:lineRule="auto"/>
              <w:jc w:val="both"/>
              <w:rPr>
                <w:lang w:val="pt-BR"/>
              </w:rPr>
            </w:pPr>
            <w:r w:rsidRPr="00153FB6">
              <w:rPr>
                <w:lang w:val="pt-BR"/>
              </w:rPr>
              <w:t xml:space="preserve"> - Hướng dẫn thực hành bảo mật Blockchain;</w:t>
            </w:r>
          </w:p>
          <w:p w14:paraId="04497B7F" w14:textId="77777777" w:rsidR="00153FB6" w:rsidRPr="00153FB6" w:rsidRDefault="00153FB6" w:rsidP="00153FB6">
            <w:pPr>
              <w:tabs>
                <w:tab w:val="left" w:pos="720"/>
              </w:tabs>
              <w:spacing w:before="60" w:after="40" w:line="288" w:lineRule="auto"/>
              <w:jc w:val="both"/>
              <w:rPr>
                <w:lang w:val="pt-BR"/>
              </w:rPr>
            </w:pPr>
            <w:r w:rsidRPr="00153FB6">
              <w:rPr>
                <w:lang w:val="pt-BR"/>
              </w:rPr>
              <w:t>- Ra bài tập thực hành bào mật Blockchain.</w:t>
            </w:r>
          </w:p>
          <w:p w14:paraId="12137508" w14:textId="77777777" w:rsidR="00153FB6" w:rsidRPr="00153FB6" w:rsidRDefault="00153FB6" w:rsidP="00153FB6">
            <w:pPr>
              <w:tabs>
                <w:tab w:val="left" w:pos="720"/>
              </w:tabs>
              <w:spacing w:before="60" w:after="40" w:line="288" w:lineRule="auto"/>
              <w:jc w:val="both"/>
              <w:rPr>
                <w:lang w:val="pt-BR"/>
              </w:rPr>
            </w:pPr>
          </w:p>
          <w:p w14:paraId="0F7D68BC" w14:textId="77777777" w:rsidR="00153FB6" w:rsidRPr="00153FB6" w:rsidRDefault="00153FB6" w:rsidP="00153FB6">
            <w:pPr>
              <w:tabs>
                <w:tab w:val="left" w:pos="720"/>
              </w:tabs>
              <w:spacing w:before="60" w:after="40" w:line="288" w:lineRule="auto"/>
              <w:jc w:val="both"/>
              <w:rPr>
                <w:b/>
                <w:bCs/>
                <w:lang w:val="pt-BR"/>
              </w:rPr>
            </w:pPr>
            <w:r w:rsidRPr="00153FB6">
              <w:rPr>
                <w:b/>
                <w:bCs/>
                <w:lang w:val="pt-BR"/>
              </w:rPr>
              <w:t>Sinh viên</w:t>
            </w:r>
          </w:p>
          <w:p w14:paraId="5927A9F2" w14:textId="77777777" w:rsidR="00153FB6" w:rsidRPr="00153FB6" w:rsidRDefault="00153FB6" w:rsidP="00153FB6">
            <w:pPr>
              <w:tabs>
                <w:tab w:val="left" w:pos="720"/>
              </w:tabs>
              <w:spacing w:before="60" w:after="40" w:line="288" w:lineRule="auto"/>
              <w:jc w:val="both"/>
              <w:rPr>
                <w:lang w:val="pt-BR"/>
              </w:rPr>
            </w:pPr>
            <w:r w:rsidRPr="00153FB6">
              <w:rPr>
                <w:lang w:val="pt-BR"/>
              </w:rPr>
              <w:t>- Đọc tài liệu trước</w:t>
            </w:r>
          </w:p>
          <w:p w14:paraId="61AF84D9" w14:textId="77777777" w:rsidR="00153FB6" w:rsidRPr="00153FB6" w:rsidRDefault="00153FB6" w:rsidP="00153FB6">
            <w:pPr>
              <w:tabs>
                <w:tab w:val="left" w:pos="720"/>
              </w:tabs>
              <w:spacing w:before="60" w:after="40" w:line="288" w:lineRule="auto"/>
              <w:jc w:val="both"/>
              <w:rPr>
                <w:lang w:val="pt-BR"/>
              </w:rPr>
            </w:pPr>
            <w:r w:rsidRPr="00153FB6">
              <w:rPr>
                <w:lang w:val="pt-BR"/>
              </w:rPr>
              <w:t>- Theo dõi các bước thực hành</w:t>
            </w:r>
          </w:p>
          <w:p w14:paraId="2588742A" w14:textId="77777777" w:rsidR="00153FB6" w:rsidRPr="00153FB6" w:rsidRDefault="00153FB6" w:rsidP="00153FB6">
            <w:pPr>
              <w:tabs>
                <w:tab w:val="left" w:pos="720"/>
              </w:tabs>
              <w:spacing w:before="60" w:after="40" w:line="288" w:lineRule="auto"/>
              <w:jc w:val="both"/>
              <w:rPr>
                <w:lang w:val="pt-BR"/>
              </w:rPr>
            </w:pPr>
            <w:r w:rsidRPr="00153FB6">
              <w:rPr>
                <w:lang w:val="pt-BR"/>
              </w:rPr>
              <w:t>- Thực hành trên máy tính</w:t>
            </w:r>
          </w:p>
          <w:p w14:paraId="7EDD4858" w14:textId="77777777" w:rsidR="00153FB6" w:rsidRPr="00153FB6" w:rsidRDefault="00153FB6" w:rsidP="00153FB6">
            <w:pPr>
              <w:tabs>
                <w:tab w:val="left" w:pos="720"/>
              </w:tabs>
              <w:spacing w:before="60" w:after="40" w:line="288" w:lineRule="auto"/>
              <w:jc w:val="both"/>
              <w:rPr>
                <w:lang w:val="pt-BR"/>
              </w:rPr>
            </w:pPr>
            <w:r w:rsidRPr="00153FB6">
              <w:rPr>
                <w:lang w:val="pt-BR"/>
              </w:rPr>
              <w:t>- Thực hiện giải các bài tập trên máy theo yêu cầu của giảng viên.</w:t>
            </w:r>
          </w:p>
          <w:p w14:paraId="60C73A69" w14:textId="0A2D570D" w:rsidR="00153FB6" w:rsidRPr="00513D8B" w:rsidRDefault="00153FB6" w:rsidP="00153FB6">
            <w:pPr>
              <w:tabs>
                <w:tab w:val="left" w:pos="720"/>
              </w:tabs>
              <w:spacing w:before="60" w:after="40" w:line="288" w:lineRule="auto"/>
              <w:rPr>
                <w:highlight w:val="yellow"/>
                <w:lang w:val="pt-BR"/>
              </w:rPr>
            </w:pPr>
            <w:r w:rsidRPr="00153FB6">
              <w:rPr>
                <w:lang w:val="pt-BR"/>
              </w:rPr>
              <w:t>- Tham gia thảo luận về kết quả thực hành của các thành viên khác trong lớp</w:t>
            </w:r>
          </w:p>
        </w:tc>
        <w:tc>
          <w:tcPr>
            <w:tcW w:w="1149" w:type="dxa"/>
            <w:shd w:val="clear" w:color="auto" w:fill="auto"/>
          </w:tcPr>
          <w:p w14:paraId="0871439A" w14:textId="77777777" w:rsidR="00153FB6" w:rsidRPr="00153FB6" w:rsidRDefault="00153FB6" w:rsidP="00153FB6">
            <w:pPr>
              <w:tabs>
                <w:tab w:val="left" w:pos="720"/>
              </w:tabs>
              <w:spacing w:before="60" w:after="40" w:line="288" w:lineRule="auto"/>
              <w:jc w:val="both"/>
              <w:rPr>
                <w:lang w:val="pt-BR"/>
              </w:rPr>
            </w:pPr>
            <w:r w:rsidRPr="00153FB6">
              <w:rPr>
                <w:lang w:val="pt-BR"/>
              </w:rPr>
              <w:t>- Điểm danh</w:t>
            </w:r>
          </w:p>
          <w:p w14:paraId="7C3B0F0F" w14:textId="77777777" w:rsidR="00153FB6" w:rsidRPr="00153FB6" w:rsidRDefault="00153FB6" w:rsidP="00153FB6">
            <w:pPr>
              <w:tabs>
                <w:tab w:val="left" w:pos="720"/>
              </w:tabs>
              <w:spacing w:before="60" w:after="40" w:line="288" w:lineRule="auto"/>
              <w:jc w:val="both"/>
              <w:rPr>
                <w:lang w:val="pt-BR"/>
              </w:rPr>
            </w:pPr>
            <w:r w:rsidRPr="00153FB6">
              <w:rPr>
                <w:lang w:val="pt-BR"/>
              </w:rPr>
              <w:t>- Thực hành theo hướng dẫn của giảng viên</w:t>
            </w:r>
          </w:p>
          <w:p w14:paraId="00BDA16C" w14:textId="77777777" w:rsidR="00153FB6" w:rsidRPr="00153FB6" w:rsidRDefault="00153FB6" w:rsidP="00153FB6">
            <w:pPr>
              <w:tabs>
                <w:tab w:val="left" w:pos="720"/>
              </w:tabs>
              <w:spacing w:before="60" w:after="40" w:line="288" w:lineRule="auto"/>
              <w:jc w:val="both"/>
              <w:rPr>
                <w:lang w:val="pt-BR"/>
              </w:rPr>
            </w:pPr>
            <w:r w:rsidRPr="00153FB6">
              <w:rPr>
                <w:lang w:val="pt-BR"/>
              </w:rPr>
              <w:t>- Thực hành các bài tập theo yêu cầu của giảng viên</w:t>
            </w:r>
          </w:p>
          <w:p w14:paraId="5618CAE6" w14:textId="05E6602A" w:rsidR="00153FB6" w:rsidRPr="00513D8B" w:rsidRDefault="00153FB6" w:rsidP="00153FB6">
            <w:pPr>
              <w:tabs>
                <w:tab w:val="left" w:pos="720"/>
              </w:tabs>
              <w:spacing w:before="60" w:after="40" w:line="288" w:lineRule="auto"/>
              <w:rPr>
                <w:highlight w:val="yellow"/>
                <w:lang w:val="pt-BR"/>
              </w:rPr>
            </w:pPr>
            <w:r w:rsidRPr="00153FB6">
              <w:rPr>
                <w:lang w:val="pt-BR"/>
              </w:rPr>
              <w:t>- Thảo luận kết quả thực hành của các thành viên khác trong lớp.</w:t>
            </w:r>
          </w:p>
        </w:tc>
        <w:tc>
          <w:tcPr>
            <w:tcW w:w="830" w:type="dxa"/>
            <w:shd w:val="clear" w:color="auto" w:fill="auto"/>
          </w:tcPr>
          <w:p w14:paraId="0358C17A" w14:textId="77777777" w:rsidR="00153FB6" w:rsidRPr="00FD69C1" w:rsidRDefault="00153FB6" w:rsidP="00153FB6">
            <w:pPr>
              <w:tabs>
                <w:tab w:val="left" w:pos="720"/>
              </w:tabs>
              <w:spacing w:before="60" w:after="40" w:line="288" w:lineRule="auto"/>
              <w:jc w:val="center"/>
              <w:rPr>
                <w:lang w:val="pt-BR"/>
              </w:rPr>
            </w:pPr>
            <w:r w:rsidRPr="00FD69C1">
              <w:rPr>
                <w:lang w:val="pt-BR"/>
              </w:rPr>
              <w:t>1.4</w:t>
            </w:r>
          </w:p>
          <w:p w14:paraId="102CC3F5" w14:textId="6F8BE34B" w:rsidR="00153FB6" w:rsidRPr="00513D8B" w:rsidRDefault="00153FB6" w:rsidP="00153FB6">
            <w:pPr>
              <w:tabs>
                <w:tab w:val="left" w:pos="720"/>
              </w:tabs>
              <w:spacing w:before="60" w:after="40" w:line="288" w:lineRule="auto"/>
              <w:jc w:val="center"/>
              <w:rPr>
                <w:highlight w:val="yellow"/>
                <w:lang w:val="pt-BR"/>
              </w:rPr>
            </w:pPr>
            <w:r w:rsidRPr="00FD69C1">
              <w:rPr>
                <w:lang w:val="pt-BR"/>
              </w:rPr>
              <w:t>2.4</w:t>
            </w:r>
          </w:p>
        </w:tc>
      </w:tr>
      <w:tr w:rsidR="00153FB6" w:rsidRPr="00D83953" w14:paraId="172A3D56" w14:textId="77777777" w:rsidTr="001838DF">
        <w:tc>
          <w:tcPr>
            <w:tcW w:w="993" w:type="dxa"/>
            <w:shd w:val="clear" w:color="auto" w:fill="auto"/>
          </w:tcPr>
          <w:p w14:paraId="1583B651" w14:textId="16282FAC" w:rsidR="00153FB6" w:rsidRPr="007B3698" w:rsidRDefault="00153FB6" w:rsidP="00153FB6">
            <w:pPr>
              <w:tabs>
                <w:tab w:val="left" w:pos="720"/>
              </w:tabs>
              <w:spacing w:before="60" w:after="40" w:line="288" w:lineRule="auto"/>
              <w:jc w:val="center"/>
              <w:rPr>
                <w:lang w:val="pt-BR"/>
              </w:rPr>
            </w:pPr>
            <w:r w:rsidRPr="007B3698">
              <w:rPr>
                <w:lang w:val="pt-BR"/>
              </w:rPr>
              <w:t>13</w:t>
            </w:r>
          </w:p>
        </w:tc>
        <w:tc>
          <w:tcPr>
            <w:tcW w:w="2218" w:type="dxa"/>
            <w:shd w:val="clear" w:color="auto" w:fill="auto"/>
          </w:tcPr>
          <w:p w14:paraId="78F5ED55" w14:textId="0519E4E6" w:rsidR="00153FB6" w:rsidRPr="007B3698" w:rsidRDefault="00153FB6" w:rsidP="00153FB6">
            <w:pPr>
              <w:tabs>
                <w:tab w:val="left" w:pos="720"/>
              </w:tabs>
              <w:spacing w:before="60" w:after="40" w:line="288" w:lineRule="auto"/>
              <w:jc w:val="both"/>
              <w:rPr>
                <w:lang w:val="pt-BR"/>
              </w:rPr>
            </w:pPr>
            <w:r w:rsidRPr="007B3698">
              <w:rPr>
                <w:b/>
                <w:bCs/>
                <w:lang w:val="pt-BR"/>
              </w:rPr>
              <w:t>Seminar 4.</w:t>
            </w:r>
            <w:r w:rsidRPr="004F1547">
              <w:rPr>
                <w:b/>
                <w:bCs/>
                <w:lang w:val="pt-BR"/>
              </w:rPr>
              <w:t xml:space="preserve"> Bảo mật Blockchain - Dịch vụ mạng và cơ sở hạ tầng khóa công khai sử dụng Blockchain</w:t>
            </w:r>
          </w:p>
        </w:tc>
        <w:tc>
          <w:tcPr>
            <w:tcW w:w="1402" w:type="dxa"/>
            <w:shd w:val="clear" w:color="auto" w:fill="auto"/>
          </w:tcPr>
          <w:p w14:paraId="07DF3D84" w14:textId="7A2853F5" w:rsidR="00153FB6" w:rsidRPr="00513D8B" w:rsidRDefault="00153FB6" w:rsidP="00153FB6">
            <w:pPr>
              <w:tabs>
                <w:tab w:val="left" w:pos="720"/>
              </w:tabs>
              <w:spacing w:before="60" w:after="40" w:line="288" w:lineRule="auto"/>
              <w:rPr>
                <w:highlight w:val="yellow"/>
                <w:lang w:val="pt-BR"/>
              </w:rPr>
            </w:pPr>
          </w:p>
        </w:tc>
        <w:tc>
          <w:tcPr>
            <w:tcW w:w="3047" w:type="dxa"/>
            <w:shd w:val="clear" w:color="auto" w:fill="auto"/>
          </w:tcPr>
          <w:p w14:paraId="38C5C3E8" w14:textId="77777777" w:rsidR="00153FB6" w:rsidRPr="00153FB6" w:rsidRDefault="00153FB6" w:rsidP="00153FB6">
            <w:pPr>
              <w:tabs>
                <w:tab w:val="left" w:pos="720"/>
              </w:tabs>
              <w:spacing w:before="60" w:after="40" w:line="288" w:lineRule="auto"/>
              <w:jc w:val="both"/>
              <w:rPr>
                <w:b/>
                <w:bCs/>
                <w:lang w:val="pt-BR"/>
              </w:rPr>
            </w:pPr>
            <w:r w:rsidRPr="00153FB6">
              <w:rPr>
                <w:b/>
                <w:bCs/>
                <w:lang w:val="pt-BR"/>
              </w:rPr>
              <w:t>Giảng viên</w:t>
            </w:r>
          </w:p>
          <w:p w14:paraId="15F9604B" w14:textId="77777777" w:rsidR="00153FB6" w:rsidRPr="00153FB6" w:rsidRDefault="00153FB6" w:rsidP="00153FB6">
            <w:pPr>
              <w:tabs>
                <w:tab w:val="left" w:pos="720"/>
              </w:tabs>
              <w:spacing w:before="60" w:after="40" w:line="288" w:lineRule="auto"/>
              <w:jc w:val="both"/>
              <w:rPr>
                <w:lang w:val="pt-BR"/>
              </w:rPr>
            </w:pPr>
            <w:r w:rsidRPr="00153FB6">
              <w:rPr>
                <w:lang w:val="pt-BR"/>
              </w:rPr>
              <w:t>- Hướng dẫn thực hành: Dịch vụ mạng và cơ sở hạ tầng khóa công khai sử dụng Blockchain;</w:t>
            </w:r>
          </w:p>
          <w:p w14:paraId="1AEFDBE4" w14:textId="77777777" w:rsidR="00153FB6" w:rsidRPr="00153FB6" w:rsidRDefault="00153FB6" w:rsidP="00153FB6">
            <w:pPr>
              <w:tabs>
                <w:tab w:val="left" w:pos="720"/>
              </w:tabs>
              <w:spacing w:before="60" w:after="40" w:line="288" w:lineRule="auto"/>
              <w:jc w:val="both"/>
              <w:rPr>
                <w:lang w:val="pt-BR"/>
              </w:rPr>
            </w:pPr>
            <w:r w:rsidRPr="00153FB6">
              <w:rPr>
                <w:lang w:val="pt-BR"/>
              </w:rPr>
              <w:t xml:space="preserve"> - Hướng dẫn thực hành bảo mật Blockchain;</w:t>
            </w:r>
          </w:p>
          <w:p w14:paraId="7ED3679B" w14:textId="77777777" w:rsidR="00153FB6" w:rsidRPr="00153FB6" w:rsidRDefault="00153FB6" w:rsidP="00153FB6">
            <w:pPr>
              <w:tabs>
                <w:tab w:val="left" w:pos="720"/>
              </w:tabs>
              <w:spacing w:before="60" w:after="40" w:line="288" w:lineRule="auto"/>
              <w:jc w:val="both"/>
              <w:rPr>
                <w:lang w:val="pt-BR"/>
              </w:rPr>
            </w:pPr>
            <w:r w:rsidRPr="00153FB6">
              <w:rPr>
                <w:lang w:val="pt-BR"/>
              </w:rPr>
              <w:t>- Ra bài tập thực hành bào mật Blockchain.</w:t>
            </w:r>
          </w:p>
          <w:p w14:paraId="0F3AA4D7" w14:textId="77777777" w:rsidR="00153FB6" w:rsidRPr="00153FB6" w:rsidRDefault="00153FB6" w:rsidP="00153FB6">
            <w:pPr>
              <w:tabs>
                <w:tab w:val="left" w:pos="720"/>
              </w:tabs>
              <w:spacing w:before="60" w:after="40" w:line="288" w:lineRule="auto"/>
              <w:jc w:val="both"/>
              <w:rPr>
                <w:lang w:val="pt-BR"/>
              </w:rPr>
            </w:pPr>
          </w:p>
          <w:p w14:paraId="57D28593" w14:textId="77777777" w:rsidR="00153FB6" w:rsidRPr="00153FB6" w:rsidRDefault="00153FB6" w:rsidP="00153FB6">
            <w:pPr>
              <w:tabs>
                <w:tab w:val="left" w:pos="720"/>
              </w:tabs>
              <w:spacing w:before="60" w:after="40" w:line="288" w:lineRule="auto"/>
              <w:jc w:val="both"/>
              <w:rPr>
                <w:b/>
                <w:bCs/>
                <w:lang w:val="pt-BR"/>
              </w:rPr>
            </w:pPr>
            <w:r w:rsidRPr="00153FB6">
              <w:rPr>
                <w:b/>
                <w:bCs/>
                <w:lang w:val="pt-BR"/>
              </w:rPr>
              <w:t>Sinh viên</w:t>
            </w:r>
          </w:p>
          <w:p w14:paraId="425B3E74" w14:textId="77777777" w:rsidR="00153FB6" w:rsidRPr="00153FB6" w:rsidRDefault="00153FB6" w:rsidP="00153FB6">
            <w:pPr>
              <w:tabs>
                <w:tab w:val="left" w:pos="720"/>
              </w:tabs>
              <w:spacing w:before="60" w:after="40" w:line="288" w:lineRule="auto"/>
              <w:jc w:val="both"/>
              <w:rPr>
                <w:lang w:val="pt-BR"/>
              </w:rPr>
            </w:pPr>
            <w:r w:rsidRPr="00153FB6">
              <w:rPr>
                <w:lang w:val="pt-BR"/>
              </w:rPr>
              <w:t>- Đọc tài liệu trước</w:t>
            </w:r>
          </w:p>
          <w:p w14:paraId="4177D11E" w14:textId="77777777" w:rsidR="00153FB6" w:rsidRPr="00153FB6" w:rsidRDefault="00153FB6" w:rsidP="00153FB6">
            <w:pPr>
              <w:tabs>
                <w:tab w:val="left" w:pos="720"/>
              </w:tabs>
              <w:spacing w:before="60" w:after="40" w:line="288" w:lineRule="auto"/>
              <w:jc w:val="both"/>
              <w:rPr>
                <w:lang w:val="pt-BR"/>
              </w:rPr>
            </w:pPr>
            <w:r w:rsidRPr="00153FB6">
              <w:rPr>
                <w:lang w:val="pt-BR"/>
              </w:rPr>
              <w:t>- Theo dõi các bước thực hành</w:t>
            </w:r>
          </w:p>
          <w:p w14:paraId="2C9E31BC" w14:textId="77777777" w:rsidR="00153FB6" w:rsidRPr="00153FB6" w:rsidRDefault="00153FB6" w:rsidP="00153FB6">
            <w:pPr>
              <w:tabs>
                <w:tab w:val="left" w:pos="720"/>
              </w:tabs>
              <w:spacing w:before="60" w:after="40" w:line="288" w:lineRule="auto"/>
              <w:jc w:val="both"/>
              <w:rPr>
                <w:lang w:val="pt-BR"/>
              </w:rPr>
            </w:pPr>
            <w:r w:rsidRPr="00153FB6">
              <w:rPr>
                <w:lang w:val="pt-BR"/>
              </w:rPr>
              <w:t>- Thực hành trên máy tính</w:t>
            </w:r>
          </w:p>
          <w:p w14:paraId="4BE6B7DD" w14:textId="77777777" w:rsidR="00153FB6" w:rsidRPr="00153FB6" w:rsidRDefault="00153FB6" w:rsidP="00153FB6">
            <w:pPr>
              <w:tabs>
                <w:tab w:val="left" w:pos="720"/>
              </w:tabs>
              <w:spacing w:before="60" w:after="40" w:line="288" w:lineRule="auto"/>
              <w:jc w:val="both"/>
              <w:rPr>
                <w:lang w:val="pt-BR"/>
              </w:rPr>
            </w:pPr>
            <w:r w:rsidRPr="00153FB6">
              <w:rPr>
                <w:lang w:val="pt-BR"/>
              </w:rPr>
              <w:t>- Thực hiện giải các bài tập trên máy theo yêu cầu của giảng viên.</w:t>
            </w:r>
          </w:p>
          <w:p w14:paraId="2659C75A" w14:textId="6D286675" w:rsidR="00153FB6" w:rsidRPr="00513D8B" w:rsidRDefault="00153FB6" w:rsidP="00153FB6">
            <w:pPr>
              <w:tabs>
                <w:tab w:val="left" w:pos="720"/>
              </w:tabs>
              <w:spacing w:before="60" w:after="40" w:line="288" w:lineRule="auto"/>
              <w:rPr>
                <w:highlight w:val="yellow"/>
                <w:lang w:val="pt-BR"/>
              </w:rPr>
            </w:pPr>
            <w:r w:rsidRPr="00153FB6">
              <w:rPr>
                <w:lang w:val="pt-BR"/>
              </w:rPr>
              <w:lastRenderedPageBreak/>
              <w:t>- Tham gia thảo luận về kết quả thực hành của các thành viên khác trong lớp</w:t>
            </w:r>
          </w:p>
        </w:tc>
        <w:tc>
          <w:tcPr>
            <w:tcW w:w="1149" w:type="dxa"/>
            <w:shd w:val="clear" w:color="auto" w:fill="auto"/>
          </w:tcPr>
          <w:p w14:paraId="41EF9A27" w14:textId="77777777" w:rsidR="00153FB6" w:rsidRPr="00153FB6" w:rsidRDefault="00153FB6" w:rsidP="00153FB6">
            <w:pPr>
              <w:tabs>
                <w:tab w:val="left" w:pos="720"/>
              </w:tabs>
              <w:spacing w:before="60" w:after="40" w:line="288" w:lineRule="auto"/>
              <w:jc w:val="both"/>
              <w:rPr>
                <w:lang w:val="pt-BR"/>
              </w:rPr>
            </w:pPr>
            <w:r w:rsidRPr="00153FB6">
              <w:rPr>
                <w:lang w:val="pt-BR"/>
              </w:rPr>
              <w:lastRenderedPageBreak/>
              <w:t>- Điểm danh</w:t>
            </w:r>
          </w:p>
          <w:p w14:paraId="1FF9A98E" w14:textId="77777777" w:rsidR="00153FB6" w:rsidRPr="00153FB6" w:rsidRDefault="00153FB6" w:rsidP="00153FB6">
            <w:pPr>
              <w:tabs>
                <w:tab w:val="left" w:pos="720"/>
              </w:tabs>
              <w:spacing w:before="60" w:after="40" w:line="288" w:lineRule="auto"/>
              <w:jc w:val="both"/>
              <w:rPr>
                <w:lang w:val="pt-BR"/>
              </w:rPr>
            </w:pPr>
            <w:r w:rsidRPr="00153FB6">
              <w:rPr>
                <w:lang w:val="pt-BR"/>
              </w:rPr>
              <w:t>- Thực hành theo hướng dẫn của giảng viên</w:t>
            </w:r>
          </w:p>
          <w:p w14:paraId="47EA68D4" w14:textId="77777777" w:rsidR="00153FB6" w:rsidRPr="00153FB6" w:rsidRDefault="00153FB6" w:rsidP="00153FB6">
            <w:pPr>
              <w:tabs>
                <w:tab w:val="left" w:pos="720"/>
              </w:tabs>
              <w:spacing w:before="60" w:after="40" w:line="288" w:lineRule="auto"/>
              <w:jc w:val="both"/>
              <w:rPr>
                <w:lang w:val="pt-BR"/>
              </w:rPr>
            </w:pPr>
            <w:r w:rsidRPr="00153FB6">
              <w:rPr>
                <w:lang w:val="pt-BR"/>
              </w:rPr>
              <w:t>- Thực hành các bài tập theo yêu cầu của giảng viên</w:t>
            </w:r>
          </w:p>
          <w:p w14:paraId="5D419385" w14:textId="06C4685B" w:rsidR="00153FB6" w:rsidRPr="00513D8B" w:rsidRDefault="00153FB6" w:rsidP="00153FB6">
            <w:pPr>
              <w:tabs>
                <w:tab w:val="left" w:pos="720"/>
              </w:tabs>
              <w:spacing w:before="60" w:after="40" w:line="288" w:lineRule="auto"/>
              <w:rPr>
                <w:highlight w:val="yellow"/>
                <w:lang w:val="pt-BR"/>
              </w:rPr>
            </w:pPr>
            <w:r w:rsidRPr="00153FB6">
              <w:rPr>
                <w:lang w:val="pt-BR"/>
              </w:rPr>
              <w:t xml:space="preserve">- Thảo luận kết quả thực hành của </w:t>
            </w:r>
            <w:r w:rsidRPr="00153FB6">
              <w:rPr>
                <w:lang w:val="pt-BR"/>
              </w:rPr>
              <w:lastRenderedPageBreak/>
              <w:t>các thành viên khác trong lớp.</w:t>
            </w:r>
          </w:p>
        </w:tc>
        <w:tc>
          <w:tcPr>
            <w:tcW w:w="830" w:type="dxa"/>
            <w:shd w:val="clear" w:color="auto" w:fill="auto"/>
          </w:tcPr>
          <w:p w14:paraId="15FDF5DF" w14:textId="77777777" w:rsidR="00153FB6" w:rsidRDefault="00153FB6" w:rsidP="00153FB6">
            <w:pPr>
              <w:tabs>
                <w:tab w:val="left" w:pos="720"/>
              </w:tabs>
              <w:spacing w:before="60" w:after="40" w:line="288" w:lineRule="auto"/>
              <w:jc w:val="center"/>
              <w:rPr>
                <w:lang w:val="pt-BR"/>
              </w:rPr>
            </w:pPr>
            <w:r>
              <w:rPr>
                <w:lang w:val="pt-BR"/>
              </w:rPr>
              <w:lastRenderedPageBreak/>
              <w:t>1.1</w:t>
            </w:r>
          </w:p>
          <w:p w14:paraId="4ACE2D46" w14:textId="77777777" w:rsidR="00153FB6" w:rsidRDefault="00153FB6" w:rsidP="00153FB6">
            <w:pPr>
              <w:tabs>
                <w:tab w:val="left" w:pos="720"/>
              </w:tabs>
              <w:spacing w:before="60" w:after="40" w:line="288" w:lineRule="auto"/>
              <w:jc w:val="center"/>
              <w:rPr>
                <w:lang w:val="pt-BR"/>
              </w:rPr>
            </w:pPr>
            <w:r>
              <w:rPr>
                <w:lang w:val="pt-BR"/>
              </w:rPr>
              <w:t>1.2</w:t>
            </w:r>
            <w:r>
              <w:rPr>
                <w:lang w:val="pt-BR"/>
              </w:rPr>
              <w:br/>
            </w:r>
            <w:r w:rsidRPr="00FD69C1">
              <w:rPr>
                <w:lang w:val="pt-BR"/>
              </w:rPr>
              <w:t>1.3</w:t>
            </w:r>
          </w:p>
          <w:p w14:paraId="4F549F83" w14:textId="6D31D562" w:rsidR="00153FB6" w:rsidRDefault="00153FB6" w:rsidP="00153FB6">
            <w:pPr>
              <w:tabs>
                <w:tab w:val="left" w:pos="720"/>
              </w:tabs>
              <w:spacing w:before="60" w:after="40" w:line="288" w:lineRule="auto"/>
              <w:jc w:val="center"/>
              <w:rPr>
                <w:lang w:val="pt-BR"/>
              </w:rPr>
            </w:pPr>
            <w:r>
              <w:rPr>
                <w:lang w:val="pt-BR"/>
              </w:rPr>
              <w:t>1.4</w:t>
            </w:r>
          </w:p>
          <w:p w14:paraId="62ABB849" w14:textId="77777777" w:rsidR="00153FB6" w:rsidRDefault="00153FB6" w:rsidP="00153FB6">
            <w:pPr>
              <w:tabs>
                <w:tab w:val="left" w:pos="720"/>
              </w:tabs>
              <w:spacing w:before="60" w:after="40" w:line="288" w:lineRule="auto"/>
              <w:jc w:val="center"/>
              <w:rPr>
                <w:lang w:val="pt-BR"/>
              </w:rPr>
            </w:pPr>
            <w:r>
              <w:rPr>
                <w:lang w:val="pt-BR"/>
              </w:rPr>
              <w:t>2.1</w:t>
            </w:r>
          </w:p>
          <w:p w14:paraId="70C9AAE6" w14:textId="77777777" w:rsidR="00153FB6" w:rsidRPr="00FD69C1" w:rsidRDefault="00153FB6" w:rsidP="00153FB6">
            <w:pPr>
              <w:tabs>
                <w:tab w:val="left" w:pos="720"/>
              </w:tabs>
              <w:spacing w:before="60" w:after="40" w:line="288" w:lineRule="auto"/>
              <w:jc w:val="center"/>
              <w:rPr>
                <w:lang w:val="pt-BR"/>
              </w:rPr>
            </w:pPr>
            <w:r>
              <w:rPr>
                <w:lang w:val="pt-BR"/>
              </w:rPr>
              <w:t>2.2</w:t>
            </w:r>
          </w:p>
          <w:p w14:paraId="03AE265B" w14:textId="77777777" w:rsidR="00153FB6" w:rsidRDefault="00153FB6" w:rsidP="00153FB6">
            <w:pPr>
              <w:tabs>
                <w:tab w:val="left" w:pos="720"/>
              </w:tabs>
              <w:spacing w:before="60" w:after="40" w:line="288" w:lineRule="auto"/>
              <w:jc w:val="center"/>
              <w:rPr>
                <w:lang w:val="pt-BR"/>
              </w:rPr>
            </w:pPr>
            <w:r w:rsidRPr="00FD69C1">
              <w:rPr>
                <w:lang w:val="pt-BR"/>
              </w:rPr>
              <w:t>2.3</w:t>
            </w:r>
          </w:p>
          <w:p w14:paraId="007EAD35" w14:textId="0F9FF9FF" w:rsidR="00153FB6" w:rsidRDefault="00153FB6" w:rsidP="00153FB6">
            <w:pPr>
              <w:tabs>
                <w:tab w:val="left" w:pos="720"/>
              </w:tabs>
              <w:spacing w:before="60" w:after="40" w:line="288" w:lineRule="auto"/>
              <w:jc w:val="center"/>
              <w:rPr>
                <w:lang w:val="pt-BR"/>
              </w:rPr>
            </w:pPr>
            <w:r>
              <w:rPr>
                <w:lang w:val="pt-BR"/>
              </w:rPr>
              <w:t>2.4</w:t>
            </w:r>
          </w:p>
          <w:p w14:paraId="4B021AA5" w14:textId="77777777" w:rsidR="00153FB6" w:rsidRPr="00FD69C1" w:rsidRDefault="00153FB6" w:rsidP="00153FB6">
            <w:pPr>
              <w:tabs>
                <w:tab w:val="left" w:pos="720"/>
              </w:tabs>
              <w:spacing w:before="60" w:after="40" w:line="288" w:lineRule="auto"/>
              <w:jc w:val="center"/>
              <w:rPr>
                <w:lang w:val="pt-BR"/>
              </w:rPr>
            </w:pPr>
            <w:r w:rsidRPr="00FD69C1">
              <w:rPr>
                <w:lang w:val="pt-BR"/>
              </w:rPr>
              <w:t>3.1</w:t>
            </w:r>
          </w:p>
          <w:p w14:paraId="2109FC8C" w14:textId="2AC4FE84" w:rsidR="00153FB6" w:rsidRPr="00513D8B" w:rsidRDefault="00153FB6" w:rsidP="00153FB6">
            <w:pPr>
              <w:tabs>
                <w:tab w:val="left" w:pos="720"/>
              </w:tabs>
              <w:spacing w:before="60" w:after="40" w:line="288" w:lineRule="auto"/>
              <w:jc w:val="center"/>
              <w:rPr>
                <w:highlight w:val="yellow"/>
                <w:lang w:val="pt-BR"/>
              </w:rPr>
            </w:pPr>
            <w:r w:rsidRPr="00FD69C1">
              <w:rPr>
                <w:lang w:val="pt-BR"/>
              </w:rPr>
              <w:t>3.2</w:t>
            </w:r>
          </w:p>
        </w:tc>
      </w:tr>
      <w:tr w:rsidR="00FD69C1" w:rsidRPr="00D83953" w14:paraId="6530BB11" w14:textId="77777777" w:rsidTr="009F6BF4">
        <w:tc>
          <w:tcPr>
            <w:tcW w:w="993" w:type="dxa"/>
            <w:shd w:val="clear" w:color="auto" w:fill="auto"/>
          </w:tcPr>
          <w:p w14:paraId="72D43043" w14:textId="5044A0D2" w:rsidR="00FD69C1" w:rsidRPr="007B3698" w:rsidRDefault="00FD69C1" w:rsidP="00FD69C1">
            <w:pPr>
              <w:tabs>
                <w:tab w:val="left" w:pos="720"/>
              </w:tabs>
              <w:spacing w:before="60" w:after="40" w:line="288" w:lineRule="auto"/>
              <w:jc w:val="center"/>
              <w:rPr>
                <w:lang w:val="pt-BR"/>
              </w:rPr>
            </w:pPr>
            <w:r w:rsidRPr="007B3698">
              <w:rPr>
                <w:lang w:val="pt-BR"/>
              </w:rPr>
              <w:t>14</w:t>
            </w:r>
          </w:p>
        </w:tc>
        <w:tc>
          <w:tcPr>
            <w:tcW w:w="2218" w:type="dxa"/>
            <w:shd w:val="clear" w:color="auto" w:fill="auto"/>
          </w:tcPr>
          <w:p w14:paraId="514C810F" w14:textId="18C31065" w:rsidR="00FD69C1" w:rsidRPr="007B3698" w:rsidRDefault="00FD69C1" w:rsidP="00FD69C1">
            <w:pPr>
              <w:tabs>
                <w:tab w:val="left" w:pos="720"/>
              </w:tabs>
              <w:spacing w:before="60" w:after="40" w:line="288" w:lineRule="auto"/>
              <w:jc w:val="both"/>
              <w:rPr>
                <w:b/>
                <w:bCs/>
                <w:lang w:val="pt-BR"/>
              </w:rPr>
            </w:pPr>
            <w:r w:rsidRPr="007B3698">
              <w:rPr>
                <w:b/>
                <w:bCs/>
                <w:lang w:val="pt-BR"/>
              </w:rPr>
              <w:t xml:space="preserve">Seminar 4. </w:t>
            </w:r>
            <w:r w:rsidRPr="004F1547">
              <w:rPr>
                <w:b/>
                <w:bCs/>
                <w:lang w:val="pt-BR"/>
              </w:rPr>
              <w:t>Bảo mật Blockchain - Dịch vụ mạng và cơ sở hạ tầng khóa công khai sử dụng Blockchain</w:t>
            </w:r>
          </w:p>
        </w:tc>
        <w:tc>
          <w:tcPr>
            <w:tcW w:w="1402" w:type="dxa"/>
            <w:shd w:val="clear" w:color="auto" w:fill="auto"/>
          </w:tcPr>
          <w:p w14:paraId="7F000D10" w14:textId="7829C494" w:rsidR="00FD69C1" w:rsidRPr="00513D8B" w:rsidRDefault="00FD69C1" w:rsidP="00FD69C1">
            <w:pPr>
              <w:tabs>
                <w:tab w:val="left" w:pos="720"/>
              </w:tabs>
              <w:spacing w:before="60" w:after="40" w:line="288" w:lineRule="auto"/>
              <w:rPr>
                <w:highlight w:val="yellow"/>
                <w:lang w:val="pt-BR"/>
              </w:rPr>
            </w:pPr>
          </w:p>
        </w:tc>
        <w:tc>
          <w:tcPr>
            <w:tcW w:w="3047" w:type="dxa"/>
            <w:shd w:val="clear" w:color="auto" w:fill="auto"/>
          </w:tcPr>
          <w:p w14:paraId="59E986D9" w14:textId="77777777" w:rsidR="00FD69C1" w:rsidRPr="00153FB6" w:rsidRDefault="00FD69C1" w:rsidP="00153FB6">
            <w:pPr>
              <w:tabs>
                <w:tab w:val="left" w:pos="720"/>
              </w:tabs>
              <w:spacing w:before="60" w:after="40" w:line="288" w:lineRule="auto"/>
              <w:jc w:val="both"/>
              <w:rPr>
                <w:b/>
                <w:bCs/>
                <w:lang w:val="pt-BR"/>
              </w:rPr>
            </w:pPr>
            <w:r w:rsidRPr="00153FB6">
              <w:rPr>
                <w:b/>
                <w:bCs/>
                <w:lang w:val="pt-BR"/>
              </w:rPr>
              <w:t>Giảng viên</w:t>
            </w:r>
          </w:p>
          <w:p w14:paraId="6EE72B64" w14:textId="22458043" w:rsidR="00FD69C1" w:rsidRPr="00153FB6" w:rsidRDefault="00FD69C1" w:rsidP="00153FB6">
            <w:pPr>
              <w:tabs>
                <w:tab w:val="left" w:pos="720"/>
              </w:tabs>
              <w:spacing w:before="60" w:after="40" w:line="288" w:lineRule="auto"/>
              <w:jc w:val="both"/>
              <w:rPr>
                <w:lang w:val="pt-BR"/>
              </w:rPr>
            </w:pPr>
            <w:r w:rsidRPr="00153FB6">
              <w:rPr>
                <w:lang w:val="pt-BR"/>
              </w:rPr>
              <w:t>- Hướng dẫn thực hành</w:t>
            </w:r>
            <w:r w:rsidR="00153FB6" w:rsidRPr="00153FB6">
              <w:rPr>
                <w:lang w:val="pt-BR"/>
              </w:rPr>
              <w:t>:</w:t>
            </w:r>
            <w:r w:rsidRPr="00153FB6">
              <w:rPr>
                <w:lang w:val="pt-BR"/>
              </w:rPr>
              <w:t xml:space="preserve"> </w:t>
            </w:r>
            <w:r w:rsidR="00153FB6" w:rsidRPr="00153FB6">
              <w:rPr>
                <w:lang w:val="pt-BR"/>
              </w:rPr>
              <w:t>Dịch vụ mạng và cơ sở hạ tầng khóa công khai sử dụng Blockchain</w:t>
            </w:r>
            <w:r w:rsidRPr="00153FB6">
              <w:rPr>
                <w:lang w:val="pt-BR"/>
              </w:rPr>
              <w:t>;</w:t>
            </w:r>
          </w:p>
          <w:p w14:paraId="734027E0" w14:textId="2411CC58" w:rsidR="00FD69C1" w:rsidRPr="00153FB6" w:rsidRDefault="00FD69C1" w:rsidP="00153FB6">
            <w:pPr>
              <w:tabs>
                <w:tab w:val="left" w:pos="720"/>
              </w:tabs>
              <w:spacing w:before="60" w:after="40" w:line="288" w:lineRule="auto"/>
              <w:jc w:val="both"/>
              <w:rPr>
                <w:lang w:val="pt-BR"/>
              </w:rPr>
            </w:pPr>
            <w:r w:rsidRPr="00153FB6">
              <w:rPr>
                <w:lang w:val="pt-BR"/>
              </w:rPr>
              <w:t xml:space="preserve"> - Hướng dẫn</w:t>
            </w:r>
            <w:r w:rsidR="00153FB6" w:rsidRPr="00153FB6">
              <w:rPr>
                <w:lang w:val="pt-BR"/>
              </w:rPr>
              <w:t xml:space="preserve"> thực hành bảo mật Blockchain;</w:t>
            </w:r>
          </w:p>
          <w:p w14:paraId="0059A77E" w14:textId="726C571F" w:rsidR="00FD69C1" w:rsidRPr="00153FB6" w:rsidRDefault="00FD69C1" w:rsidP="00153FB6">
            <w:pPr>
              <w:tabs>
                <w:tab w:val="left" w:pos="720"/>
              </w:tabs>
              <w:spacing w:before="60" w:after="40" w:line="288" w:lineRule="auto"/>
              <w:jc w:val="both"/>
              <w:rPr>
                <w:lang w:val="pt-BR"/>
              </w:rPr>
            </w:pPr>
            <w:r w:rsidRPr="00153FB6">
              <w:rPr>
                <w:lang w:val="pt-BR"/>
              </w:rPr>
              <w:t xml:space="preserve">- </w:t>
            </w:r>
            <w:r w:rsidR="00153FB6" w:rsidRPr="00153FB6">
              <w:rPr>
                <w:lang w:val="pt-BR"/>
              </w:rPr>
              <w:t>Ra bài tập thực hành bào mật Blockchain.</w:t>
            </w:r>
          </w:p>
          <w:p w14:paraId="4C67BA5B" w14:textId="77777777" w:rsidR="00153FB6" w:rsidRPr="00153FB6" w:rsidRDefault="00153FB6" w:rsidP="00153FB6">
            <w:pPr>
              <w:tabs>
                <w:tab w:val="left" w:pos="720"/>
              </w:tabs>
              <w:spacing w:before="60" w:after="40" w:line="288" w:lineRule="auto"/>
              <w:jc w:val="both"/>
              <w:rPr>
                <w:lang w:val="pt-BR"/>
              </w:rPr>
            </w:pPr>
          </w:p>
          <w:p w14:paraId="7F46C45E" w14:textId="77777777" w:rsidR="00FD69C1" w:rsidRPr="00153FB6" w:rsidRDefault="00FD69C1" w:rsidP="00153FB6">
            <w:pPr>
              <w:tabs>
                <w:tab w:val="left" w:pos="720"/>
              </w:tabs>
              <w:spacing w:before="60" w:after="40" w:line="288" w:lineRule="auto"/>
              <w:jc w:val="both"/>
              <w:rPr>
                <w:b/>
                <w:bCs/>
                <w:lang w:val="pt-BR"/>
              </w:rPr>
            </w:pPr>
            <w:r w:rsidRPr="00153FB6">
              <w:rPr>
                <w:b/>
                <w:bCs/>
                <w:lang w:val="pt-BR"/>
              </w:rPr>
              <w:t>Sinh viên</w:t>
            </w:r>
          </w:p>
          <w:p w14:paraId="58E83E10" w14:textId="77777777" w:rsidR="00FD69C1" w:rsidRPr="00153FB6" w:rsidRDefault="00FD69C1" w:rsidP="00153FB6">
            <w:pPr>
              <w:tabs>
                <w:tab w:val="left" w:pos="720"/>
              </w:tabs>
              <w:spacing w:before="60" w:after="40" w:line="288" w:lineRule="auto"/>
              <w:jc w:val="both"/>
              <w:rPr>
                <w:lang w:val="pt-BR"/>
              </w:rPr>
            </w:pPr>
            <w:r w:rsidRPr="00153FB6">
              <w:rPr>
                <w:lang w:val="pt-BR"/>
              </w:rPr>
              <w:t>- Đọc tài liệu trước</w:t>
            </w:r>
          </w:p>
          <w:p w14:paraId="60A1C5A6" w14:textId="77777777" w:rsidR="00FD69C1" w:rsidRPr="00153FB6" w:rsidRDefault="00FD69C1" w:rsidP="00153FB6">
            <w:pPr>
              <w:tabs>
                <w:tab w:val="left" w:pos="720"/>
              </w:tabs>
              <w:spacing w:before="60" w:after="40" w:line="288" w:lineRule="auto"/>
              <w:jc w:val="both"/>
              <w:rPr>
                <w:lang w:val="pt-BR"/>
              </w:rPr>
            </w:pPr>
            <w:r w:rsidRPr="00153FB6">
              <w:rPr>
                <w:lang w:val="pt-BR"/>
              </w:rPr>
              <w:t>- Theo dõi các bước thực hành</w:t>
            </w:r>
          </w:p>
          <w:p w14:paraId="39286957" w14:textId="638A9953" w:rsidR="00FD69C1" w:rsidRPr="00153FB6" w:rsidRDefault="00FD69C1" w:rsidP="00153FB6">
            <w:pPr>
              <w:tabs>
                <w:tab w:val="left" w:pos="720"/>
              </w:tabs>
              <w:spacing w:before="60" w:after="40" w:line="288" w:lineRule="auto"/>
              <w:jc w:val="both"/>
              <w:rPr>
                <w:lang w:val="pt-BR"/>
              </w:rPr>
            </w:pPr>
            <w:r w:rsidRPr="00153FB6">
              <w:rPr>
                <w:lang w:val="pt-BR"/>
              </w:rPr>
              <w:t>- Thực h</w:t>
            </w:r>
            <w:r w:rsidR="00153FB6" w:rsidRPr="00153FB6">
              <w:rPr>
                <w:lang w:val="pt-BR"/>
              </w:rPr>
              <w:t>ành</w:t>
            </w:r>
            <w:r w:rsidRPr="00153FB6">
              <w:rPr>
                <w:lang w:val="pt-BR"/>
              </w:rPr>
              <w:t xml:space="preserve"> trên máy tính</w:t>
            </w:r>
          </w:p>
          <w:p w14:paraId="4B4CDD0A" w14:textId="1DE1ED1C" w:rsidR="00FD69C1" w:rsidRPr="00153FB6" w:rsidRDefault="00FD69C1" w:rsidP="00153FB6">
            <w:pPr>
              <w:tabs>
                <w:tab w:val="left" w:pos="720"/>
              </w:tabs>
              <w:spacing w:before="60" w:after="40" w:line="288" w:lineRule="auto"/>
              <w:jc w:val="both"/>
              <w:rPr>
                <w:lang w:val="pt-BR"/>
              </w:rPr>
            </w:pPr>
            <w:r w:rsidRPr="00153FB6">
              <w:rPr>
                <w:lang w:val="pt-BR"/>
              </w:rPr>
              <w:t xml:space="preserve">- </w:t>
            </w:r>
            <w:r w:rsidR="00153FB6" w:rsidRPr="00153FB6">
              <w:rPr>
                <w:lang w:val="pt-BR"/>
              </w:rPr>
              <w:t>Thực hiện giải các bài tập trên máy theo yêu cầu của giảng viên.</w:t>
            </w:r>
          </w:p>
          <w:p w14:paraId="40021F3D" w14:textId="2FE05441" w:rsidR="00FD69C1" w:rsidRPr="00153FB6" w:rsidRDefault="00FD69C1" w:rsidP="00153FB6">
            <w:pPr>
              <w:tabs>
                <w:tab w:val="left" w:pos="720"/>
              </w:tabs>
              <w:spacing w:before="60" w:after="40" w:line="288" w:lineRule="auto"/>
              <w:jc w:val="both"/>
              <w:rPr>
                <w:lang w:val="pt-BR"/>
              </w:rPr>
            </w:pPr>
            <w:r w:rsidRPr="00153FB6">
              <w:rPr>
                <w:lang w:val="pt-BR"/>
              </w:rPr>
              <w:t xml:space="preserve">- Tham gia thảo luận về kết quả </w:t>
            </w:r>
            <w:r w:rsidR="00153FB6" w:rsidRPr="00153FB6">
              <w:rPr>
                <w:lang w:val="pt-BR"/>
              </w:rPr>
              <w:t>thực hành của các thành viên khác trong lớp</w:t>
            </w:r>
          </w:p>
        </w:tc>
        <w:tc>
          <w:tcPr>
            <w:tcW w:w="1149" w:type="dxa"/>
            <w:shd w:val="clear" w:color="auto" w:fill="auto"/>
          </w:tcPr>
          <w:p w14:paraId="528A53E3" w14:textId="77777777" w:rsidR="00FD69C1" w:rsidRPr="00153FB6" w:rsidRDefault="00FD69C1" w:rsidP="00153FB6">
            <w:pPr>
              <w:tabs>
                <w:tab w:val="left" w:pos="720"/>
              </w:tabs>
              <w:spacing w:before="60" w:after="40" w:line="288" w:lineRule="auto"/>
              <w:jc w:val="both"/>
              <w:rPr>
                <w:lang w:val="pt-BR"/>
              </w:rPr>
            </w:pPr>
            <w:r w:rsidRPr="00153FB6">
              <w:rPr>
                <w:lang w:val="pt-BR"/>
              </w:rPr>
              <w:t>- Điểm danh</w:t>
            </w:r>
          </w:p>
          <w:p w14:paraId="1FC11BC9" w14:textId="6EC22624" w:rsidR="00FD69C1" w:rsidRPr="00153FB6" w:rsidRDefault="00FD69C1" w:rsidP="00153FB6">
            <w:pPr>
              <w:tabs>
                <w:tab w:val="left" w:pos="720"/>
              </w:tabs>
              <w:spacing w:before="60" w:after="40" w:line="288" w:lineRule="auto"/>
              <w:jc w:val="both"/>
              <w:rPr>
                <w:lang w:val="pt-BR"/>
              </w:rPr>
            </w:pPr>
            <w:r w:rsidRPr="00153FB6">
              <w:rPr>
                <w:lang w:val="pt-BR"/>
              </w:rPr>
              <w:t xml:space="preserve">- </w:t>
            </w:r>
            <w:r w:rsidR="00153FB6" w:rsidRPr="00153FB6">
              <w:rPr>
                <w:lang w:val="pt-BR"/>
              </w:rPr>
              <w:t>Thực hành theo hướng dẫn của giảng viên</w:t>
            </w:r>
          </w:p>
          <w:p w14:paraId="4E53AC36" w14:textId="788C1958" w:rsidR="00FD69C1" w:rsidRPr="00153FB6" w:rsidRDefault="00FD69C1" w:rsidP="00153FB6">
            <w:pPr>
              <w:tabs>
                <w:tab w:val="left" w:pos="720"/>
              </w:tabs>
              <w:spacing w:before="60" w:after="40" w:line="288" w:lineRule="auto"/>
              <w:jc w:val="both"/>
              <w:rPr>
                <w:lang w:val="pt-BR"/>
              </w:rPr>
            </w:pPr>
            <w:r w:rsidRPr="00153FB6">
              <w:rPr>
                <w:lang w:val="pt-BR"/>
              </w:rPr>
              <w:t xml:space="preserve">- </w:t>
            </w:r>
            <w:r w:rsidR="00153FB6" w:rsidRPr="00153FB6">
              <w:rPr>
                <w:lang w:val="pt-BR"/>
              </w:rPr>
              <w:t>Thực hành các bài tập theo yêu cầu của giảng viên</w:t>
            </w:r>
          </w:p>
          <w:p w14:paraId="2C754DE3" w14:textId="7DD787DE" w:rsidR="00FD69C1" w:rsidRPr="00153FB6" w:rsidRDefault="00FD69C1" w:rsidP="00153FB6">
            <w:pPr>
              <w:tabs>
                <w:tab w:val="left" w:pos="720"/>
              </w:tabs>
              <w:spacing w:before="60" w:after="40" w:line="288" w:lineRule="auto"/>
              <w:jc w:val="both"/>
              <w:rPr>
                <w:lang w:val="pt-BR"/>
              </w:rPr>
            </w:pPr>
            <w:r w:rsidRPr="00153FB6">
              <w:rPr>
                <w:lang w:val="pt-BR"/>
              </w:rPr>
              <w:t xml:space="preserve">- </w:t>
            </w:r>
            <w:r w:rsidR="00153FB6" w:rsidRPr="00153FB6">
              <w:rPr>
                <w:lang w:val="pt-BR"/>
              </w:rPr>
              <w:t>Thảo luận kết quả thực hành của các thành viên khác trong lớp.</w:t>
            </w:r>
          </w:p>
        </w:tc>
        <w:tc>
          <w:tcPr>
            <w:tcW w:w="830" w:type="dxa"/>
            <w:shd w:val="clear" w:color="auto" w:fill="auto"/>
          </w:tcPr>
          <w:p w14:paraId="77935A40" w14:textId="77777777" w:rsidR="00FD69C1" w:rsidRDefault="00FD69C1" w:rsidP="00FD69C1">
            <w:pPr>
              <w:tabs>
                <w:tab w:val="left" w:pos="720"/>
              </w:tabs>
              <w:spacing w:before="60" w:after="40" w:line="288" w:lineRule="auto"/>
              <w:jc w:val="center"/>
              <w:rPr>
                <w:lang w:val="pt-BR"/>
              </w:rPr>
            </w:pPr>
            <w:r>
              <w:rPr>
                <w:lang w:val="pt-BR"/>
              </w:rPr>
              <w:t>1.1</w:t>
            </w:r>
          </w:p>
          <w:p w14:paraId="6AFA536A" w14:textId="77777777" w:rsidR="00FD69C1" w:rsidRDefault="00FD69C1" w:rsidP="00FD69C1">
            <w:pPr>
              <w:tabs>
                <w:tab w:val="left" w:pos="720"/>
              </w:tabs>
              <w:spacing w:before="60" w:after="40" w:line="288" w:lineRule="auto"/>
              <w:jc w:val="center"/>
              <w:rPr>
                <w:lang w:val="pt-BR"/>
              </w:rPr>
            </w:pPr>
            <w:r>
              <w:rPr>
                <w:lang w:val="pt-BR"/>
              </w:rPr>
              <w:t>1.2</w:t>
            </w:r>
            <w:r>
              <w:rPr>
                <w:lang w:val="pt-BR"/>
              </w:rPr>
              <w:br/>
            </w:r>
            <w:r w:rsidRPr="00FD69C1">
              <w:rPr>
                <w:lang w:val="pt-BR"/>
              </w:rPr>
              <w:t>1.3</w:t>
            </w:r>
          </w:p>
          <w:p w14:paraId="205F079D" w14:textId="77777777" w:rsidR="00FD69C1" w:rsidRDefault="00FD69C1" w:rsidP="00FD69C1">
            <w:pPr>
              <w:tabs>
                <w:tab w:val="left" w:pos="720"/>
              </w:tabs>
              <w:spacing w:before="60" w:after="40" w:line="288" w:lineRule="auto"/>
              <w:jc w:val="center"/>
              <w:rPr>
                <w:lang w:val="pt-BR"/>
              </w:rPr>
            </w:pPr>
            <w:r>
              <w:rPr>
                <w:lang w:val="pt-BR"/>
              </w:rPr>
              <w:t>1.4</w:t>
            </w:r>
          </w:p>
          <w:p w14:paraId="78B3E07B" w14:textId="77777777" w:rsidR="00FD69C1" w:rsidRDefault="00FD69C1" w:rsidP="00FD69C1">
            <w:pPr>
              <w:tabs>
                <w:tab w:val="left" w:pos="720"/>
              </w:tabs>
              <w:spacing w:before="60" w:after="40" w:line="288" w:lineRule="auto"/>
              <w:jc w:val="center"/>
              <w:rPr>
                <w:lang w:val="pt-BR"/>
              </w:rPr>
            </w:pPr>
            <w:r>
              <w:rPr>
                <w:lang w:val="pt-BR"/>
              </w:rPr>
              <w:t>2.1</w:t>
            </w:r>
          </w:p>
          <w:p w14:paraId="27B7D5B5" w14:textId="77777777" w:rsidR="00FD69C1" w:rsidRPr="00FD69C1" w:rsidRDefault="00FD69C1" w:rsidP="00FD69C1">
            <w:pPr>
              <w:tabs>
                <w:tab w:val="left" w:pos="720"/>
              </w:tabs>
              <w:spacing w:before="60" w:after="40" w:line="288" w:lineRule="auto"/>
              <w:jc w:val="center"/>
              <w:rPr>
                <w:lang w:val="pt-BR"/>
              </w:rPr>
            </w:pPr>
            <w:r>
              <w:rPr>
                <w:lang w:val="pt-BR"/>
              </w:rPr>
              <w:t>2.2</w:t>
            </w:r>
          </w:p>
          <w:p w14:paraId="528E4084" w14:textId="77777777" w:rsidR="00FD69C1" w:rsidRDefault="00FD69C1" w:rsidP="00FD69C1">
            <w:pPr>
              <w:tabs>
                <w:tab w:val="left" w:pos="720"/>
              </w:tabs>
              <w:spacing w:before="60" w:after="40" w:line="288" w:lineRule="auto"/>
              <w:jc w:val="center"/>
              <w:rPr>
                <w:lang w:val="pt-BR"/>
              </w:rPr>
            </w:pPr>
            <w:r w:rsidRPr="00FD69C1">
              <w:rPr>
                <w:lang w:val="pt-BR"/>
              </w:rPr>
              <w:t>2.3</w:t>
            </w:r>
          </w:p>
          <w:p w14:paraId="364DF7E6" w14:textId="77777777" w:rsidR="00FD69C1" w:rsidRDefault="00FD69C1" w:rsidP="00FD69C1">
            <w:pPr>
              <w:tabs>
                <w:tab w:val="left" w:pos="720"/>
              </w:tabs>
              <w:spacing w:before="60" w:after="40" w:line="288" w:lineRule="auto"/>
              <w:jc w:val="center"/>
              <w:rPr>
                <w:lang w:val="pt-BR"/>
              </w:rPr>
            </w:pPr>
            <w:r>
              <w:rPr>
                <w:lang w:val="pt-BR"/>
              </w:rPr>
              <w:t>2.4</w:t>
            </w:r>
          </w:p>
          <w:p w14:paraId="682BF444" w14:textId="77777777" w:rsidR="00FD69C1" w:rsidRPr="00FD69C1" w:rsidRDefault="00FD69C1" w:rsidP="00FD69C1">
            <w:pPr>
              <w:tabs>
                <w:tab w:val="left" w:pos="720"/>
              </w:tabs>
              <w:spacing w:before="60" w:after="40" w:line="288" w:lineRule="auto"/>
              <w:jc w:val="center"/>
              <w:rPr>
                <w:lang w:val="pt-BR"/>
              </w:rPr>
            </w:pPr>
            <w:r w:rsidRPr="00FD69C1">
              <w:rPr>
                <w:lang w:val="pt-BR"/>
              </w:rPr>
              <w:t>3.1</w:t>
            </w:r>
          </w:p>
          <w:p w14:paraId="2B39D86E" w14:textId="7946BA01" w:rsidR="00FD69C1" w:rsidRPr="00513D8B" w:rsidRDefault="00FD69C1" w:rsidP="00FD69C1">
            <w:pPr>
              <w:tabs>
                <w:tab w:val="left" w:pos="720"/>
              </w:tabs>
              <w:spacing w:before="60" w:after="40" w:line="288" w:lineRule="auto"/>
              <w:jc w:val="center"/>
              <w:rPr>
                <w:highlight w:val="yellow"/>
                <w:lang w:val="pt-BR"/>
              </w:rPr>
            </w:pPr>
            <w:r w:rsidRPr="00FD69C1">
              <w:rPr>
                <w:lang w:val="pt-BR"/>
              </w:rPr>
              <w:t>3.2</w:t>
            </w:r>
          </w:p>
        </w:tc>
      </w:tr>
      <w:tr w:rsidR="00CC21E1" w:rsidRPr="00D83953" w14:paraId="7383E42F" w14:textId="77777777" w:rsidTr="009F6BF4">
        <w:tc>
          <w:tcPr>
            <w:tcW w:w="993" w:type="dxa"/>
            <w:shd w:val="clear" w:color="auto" w:fill="auto"/>
          </w:tcPr>
          <w:p w14:paraId="673DA8B2" w14:textId="152EE338" w:rsidR="00CC21E1" w:rsidRPr="002E6868" w:rsidRDefault="00CC21E1" w:rsidP="00CC21E1">
            <w:pPr>
              <w:tabs>
                <w:tab w:val="left" w:pos="720"/>
              </w:tabs>
              <w:spacing w:before="60" w:after="40" w:line="288" w:lineRule="auto"/>
              <w:jc w:val="center"/>
              <w:rPr>
                <w:lang w:val="pt-BR"/>
              </w:rPr>
            </w:pPr>
            <w:r w:rsidRPr="002E6868">
              <w:rPr>
                <w:lang w:val="pt-BR"/>
              </w:rPr>
              <w:t>15</w:t>
            </w:r>
          </w:p>
        </w:tc>
        <w:tc>
          <w:tcPr>
            <w:tcW w:w="2218" w:type="dxa"/>
            <w:shd w:val="clear" w:color="auto" w:fill="auto"/>
          </w:tcPr>
          <w:p w14:paraId="48BB0328" w14:textId="5D610FA5" w:rsidR="00CC21E1" w:rsidRPr="002E6868" w:rsidRDefault="00CC21E1" w:rsidP="00CC21E1">
            <w:pPr>
              <w:tabs>
                <w:tab w:val="left" w:pos="720"/>
              </w:tabs>
              <w:spacing w:before="60" w:after="40" w:line="288" w:lineRule="auto"/>
              <w:jc w:val="both"/>
              <w:rPr>
                <w:b/>
                <w:bCs/>
                <w:lang w:val="pt-BR"/>
              </w:rPr>
            </w:pPr>
            <w:r w:rsidRPr="002E6868">
              <w:rPr>
                <w:b/>
                <w:bCs/>
                <w:lang w:val="pt-BR"/>
              </w:rPr>
              <w:t>Seminar 5</w:t>
            </w:r>
          </w:p>
          <w:p w14:paraId="37729D62" w14:textId="77777777" w:rsidR="00CC21E1" w:rsidRPr="002E6868" w:rsidRDefault="00CC21E1" w:rsidP="00CC21E1">
            <w:pPr>
              <w:tabs>
                <w:tab w:val="left" w:pos="720"/>
              </w:tabs>
              <w:spacing w:before="60" w:after="40" w:line="288" w:lineRule="auto"/>
              <w:jc w:val="both"/>
              <w:rPr>
                <w:lang w:val="pt-BR"/>
              </w:rPr>
            </w:pPr>
            <w:r w:rsidRPr="002E6868">
              <w:rPr>
                <w:lang w:val="pt-BR"/>
              </w:rPr>
              <w:t>- Hệ thống lại học phần</w:t>
            </w:r>
          </w:p>
          <w:p w14:paraId="1D94097B" w14:textId="77777777" w:rsidR="00CC21E1" w:rsidRPr="002E6868" w:rsidRDefault="00CC21E1" w:rsidP="00CC21E1">
            <w:pPr>
              <w:tabs>
                <w:tab w:val="left" w:pos="720"/>
              </w:tabs>
              <w:spacing w:before="60" w:after="40" w:line="288" w:lineRule="auto"/>
              <w:jc w:val="both"/>
              <w:rPr>
                <w:lang w:val="pt-BR"/>
              </w:rPr>
            </w:pPr>
            <w:r w:rsidRPr="002E6868">
              <w:rPr>
                <w:lang w:val="pt-BR"/>
              </w:rPr>
              <w:t>- Thông báo kết quả đánh giá thành phần</w:t>
            </w:r>
          </w:p>
          <w:p w14:paraId="437D904D" w14:textId="5865CB1B" w:rsidR="00CC21E1" w:rsidRPr="002E6868" w:rsidRDefault="00CC21E1" w:rsidP="00CC21E1">
            <w:pPr>
              <w:tabs>
                <w:tab w:val="left" w:pos="720"/>
              </w:tabs>
              <w:spacing w:before="60" w:after="40" w:line="288" w:lineRule="auto"/>
              <w:jc w:val="both"/>
              <w:rPr>
                <w:lang w:val="pt-BR"/>
              </w:rPr>
            </w:pPr>
            <w:r w:rsidRPr="002E6868">
              <w:rPr>
                <w:lang w:val="pt-BR"/>
              </w:rPr>
              <w:t>- Hướng dẫn thi và trả lời câu hỏi</w:t>
            </w:r>
          </w:p>
        </w:tc>
        <w:tc>
          <w:tcPr>
            <w:tcW w:w="1402" w:type="dxa"/>
            <w:shd w:val="clear" w:color="auto" w:fill="auto"/>
          </w:tcPr>
          <w:p w14:paraId="4315B96E" w14:textId="38469D2C" w:rsidR="00CC21E1" w:rsidRPr="002E6868" w:rsidRDefault="00CC21E1" w:rsidP="00CC21E1">
            <w:pPr>
              <w:tabs>
                <w:tab w:val="left" w:pos="720"/>
              </w:tabs>
              <w:spacing w:before="60" w:after="40" w:line="288" w:lineRule="auto"/>
              <w:jc w:val="both"/>
              <w:rPr>
                <w:lang w:val="pt-BR"/>
              </w:rPr>
            </w:pPr>
            <w:r w:rsidRPr="002E6868">
              <w:rPr>
                <w:lang w:val="pt-BR"/>
              </w:rPr>
              <w:t>[2] Slide bài seminar 5</w:t>
            </w:r>
          </w:p>
        </w:tc>
        <w:tc>
          <w:tcPr>
            <w:tcW w:w="3047" w:type="dxa"/>
            <w:shd w:val="clear" w:color="auto" w:fill="auto"/>
          </w:tcPr>
          <w:p w14:paraId="0B190C07" w14:textId="77777777" w:rsidR="00CC21E1" w:rsidRPr="002E6868" w:rsidRDefault="00CC21E1" w:rsidP="00CC21E1">
            <w:pPr>
              <w:tabs>
                <w:tab w:val="left" w:pos="720"/>
              </w:tabs>
              <w:spacing w:before="60" w:after="40" w:line="288" w:lineRule="auto"/>
              <w:jc w:val="both"/>
              <w:rPr>
                <w:b/>
                <w:bCs/>
                <w:lang w:val="pt-BR"/>
              </w:rPr>
            </w:pPr>
            <w:r w:rsidRPr="002E6868">
              <w:rPr>
                <w:b/>
                <w:bCs/>
                <w:lang w:val="pt-BR"/>
              </w:rPr>
              <w:t>Giảng viên</w:t>
            </w:r>
          </w:p>
          <w:p w14:paraId="1EA775F1" w14:textId="6202EEE2" w:rsidR="00CC21E1" w:rsidRPr="002E6868" w:rsidRDefault="00CC21E1" w:rsidP="00CC21E1">
            <w:pPr>
              <w:tabs>
                <w:tab w:val="left" w:pos="720"/>
              </w:tabs>
              <w:spacing w:before="60" w:after="40" w:line="288" w:lineRule="auto"/>
              <w:jc w:val="both"/>
              <w:rPr>
                <w:lang w:val="pt-BR"/>
              </w:rPr>
            </w:pPr>
            <w:r w:rsidRPr="002E6868">
              <w:rPr>
                <w:lang w:val="pt-BR"/>
              </w:rPr>
              <w:t>- Tổng hợp, hệ thống lại các kiến thức trong các bài giảng</w:t>
            </w:r>
          </w:p>
          <w:p w14:paraId="6BCC56EA" w14:textId="6C31C43A" w:rsidR="00CC21E1" w:rsidRPr="002E6868" w:rsidRDefault="00CC21E1" w:rsidP="00CC21E1">
            <w:pPr>
              <w:tabs>
                <w:tab w:val="left" w:pos="720"/>
              </w:tabs>
              <w:spacing w:before="60" w:after="40" w:line="288" w:lineRule="auto"/>
              <w:jc w:val="both"/>
              <w:rPr>
                <w:lang w:val="pt-BR"/>
              </w:rPr>
            </w:pPr>
            <w:r w:rsidRPr="002E6868">
              <w:rPr>
                <w:lang w:val="pt-BR"/>
              </w:rPr>
              <w:t>- Hệ thống các dạng câu hỏi bài thi cuối kì</w:t>
            </w:r>
          </w:p>
          <w:p w14:paraId="296C2319" w14:textId="77777777" w:rsidR="00CC21E1" w:rsidRPr="002E6868" w:rsidRDefault="00CC21E1" w:rsidP="00CC21E1">
            <w:pPr>
              <w:tabs>
                <w:tab w:val="left" w:pos="720"/>
              </w:tabs>
              <w:spacing w:before="60" w:after="40" w:line="288" w:lineRule="auto"/>
              <w:jc w:val="both"/>
              <w:rPr>
                <w:lang w:val="pt-BR"/>
              </w:rPr>
            </w:pPr>
            <w:r w:rsidRPr="002E6868">
              <w:rPr>
                <w:lang w:val="pt-BR"/>
              </w:rPr>
              <w:t>- Thông báo điểm chuyên cần 10%</w:t>
            </w:r>
          </w:p>
          <w:p w14:paraId="6DFBC3D9" w14:textId="77777777" w:rsidR="00CC21E1" w:rsidRPr="002E6868" w:rsidRDefault="00CC21E1" w:rsidP="00CC21E1">
            <w:pPr>
              <w:tabs>
                <w:tab w:val="left" w:pos="720"/>
              </w:tabs>
              <w:spacing w:before="60" w:after="40" w:line="288" w:lineRule="auto"/>
              <w:jc w:val="both"/>
              <w:rPr>
                <w:lang w:val="pt-BR"/>
              </w:rPr>
            </w:pPr>
            <w:r w:rsidRPr="002E6868">
              <w:rPr>
                <w:lang w:val="pt-BR"/>
              </w:rPr>
              <w:t>- Thông báo điểm bài tập lớn và trả lời các thắc mắc</w:t>
            </w:r>
          </w:p>
          <w:p w14:paraId="4B8AA765" w14:textId="77777777" w:rsidR="00CC21E1" w:rsidRPr="002E6868" w:rsidRDefault="00CC21E1" w:rsidP="00CC21E1">
            <w:pPr>
              <w:tabs>
                <w:tab w:val="left" w:pos="720"/>
              </w:tabs>
              <w:spacing w:before="60" w:after="40" w:line="288" w:lineRule="auto"/>
              <w:jc w:val="both"/>
              <w:rPr>
                <w:lang w:val="pt-BR"/>
              </w:rPr>
            </w:pPr>
            <w:r w:rsidRPr="002E6868">
              <w:rPr>
                <w:lang w:val="pt-BR"/>
              </w:rPr>
              <w:t>- Thông báo điểm kiểm tra thực hành và giải đáp thắc mắc</w:t>
            </w:r>
          </w:p>
          <w:p w14:paraId="658DFBD3" w14:textId="77777777" w:rsidR="00CC21E1" w:rsidRPr="002E6868" w:rsidRDefault="00CC21E1" w:rsidP="00CC21E1">
            <w:pPr>
              <w:tabs>
                <w:tab w:val="left" w:pos="720"/>
              </w:tabs>
              <w:spacing w:before="60" w:after="40" w:line="288" w:lineRule="auto"/>
              <w:jc w:val="both"/>
              <w:rPr>
                <w:lang w:val="pt-BR"/>
              </w:rPr>
            </w:pPr>
            <w:r w:rsidRPr="002E6868">
              <w:rPr>
                <w:lang w:val="pt-BR"/>
              </w:rPr>
              <w:t>- Thông báo điểm 40%</w:t>
            </w:r>
          </w:p>
          <w:p w14:paraId="07B866E9" w14:textId="77777777" w:rsidR="00CC21E1" w:rsidRPr="002E6868" w:rsidRDefault="00CC21E1" w:rsidP="00CC21E1">
            <w:pPr>
              <w:tabs>
                <w:tab w:val="left" w:pos="720"/>
              </w:tabs>
              <w:spacing w:before="60" w:after="40" w:line="288" w:lineRule="auto"/>
              <w:jc w:val="both"/>
              <w:rPr>
                <w:lang w:val="pt-BR"/>
              </w:rPr>
            </w:pPr>
            <w:r w:rsidRPr="002E6868">
              <w:rPr>
                <w:lang w:val="pt-BR"/>
              </w:rPr>
              <w:t>- Chữa một số câu trong câu hỏi thi tham khảo</w:t>
            </w:r>
          </w:p>
          <w:p w14:paraId="24FA9922" w14:textId="77777777" w:rsidR="00CC21E1" w:rsidRPr="002E6868" w:rsidRDefault="00CC21E1" w:rsidP="00CC21E1">
            <w:pPr>
              <w:tabs>
                <w:tab w:val="left" w:pos="720"/>
              </w:tabs>
              <w:spacing w:before="60" w:after="40" w:line="288" w:lineRule="auto"/>
              <w:jc w:val="both"/>
              <w:rPr>
                <w:b/>
                <w:bCs/>
                <w:lang w:val="pt-BR"/>
              </w:rPr>
            </w:pPr>
            <w:r w:rsidRPr="002E6868">
              <w:rPr>
                <w:b/>
                <w:bCs/>
                <w:lang w:val="pt-BR"/>
              </w:rPr>
              <w:lastRenderedPageBreak/>
              <w:t>Sinh viên</w:t>
            </w:r>
          </w:p>
          <w:p w14:paraId="5D8DCAEB" w14:textId="77777777" w:rsidR="00CC21E1" w:rsidRPr="002E6868" w:rsidRDefault="00CC21E1" w:rsidP="00CC21E1">
            <w:pPr>
              <w:tabs>
                <w:tab w:val="left" w:pos="720"/>
              </w:tabs>
              <w:spacing w:before="60" w:after="40" w:line="288" w:lineRule="auto"/>
              <w:jc w:val="both"/>
              <w:rPr>
                <w:lang w:val="pt-BR"/>
              </w:rPr>
            </w:pPr>
            <w:r w:rsidRPr="002E6868">
              <w:rPr>
                <w:lang w:val="pt-BR"/>
              </w:rPr>
              <w:t>- Có mặt đầy đủ để nhận thông tin về điểm thành phần</w:t>
            </w:r>
          </w:p>
          <w:p w14:paraId="33779A89" w14:textId="602D76AF" w:rsidR="00CC21E1" w:rsidRPr="002E6868" w:rsidRDefault="00CC21E1" w:rsidP="00CC21E1">
            <w:pPr>
              <w:tabs>
                <w:tab w:val="left" w:pos="720"/>
              </w:tabs>
              <w:spacing w:before="60" w:after="40" w:line="288" w:lineRule="auto"/>
              <w:jc w:val="both"/>
              <w:rPr>
                <w:lang w:val="pt-BR"/>
              </w:rPr>
            </w:pPr>
            <w:r w:rsidRPr="002E6868">
              <w:rPr>
                <w:lang w:val="pt-BR"/>
              </w:rPr>
              <w:t>- Xem lại toàn bộ nội dung học phần, các câu hỏi tham khảo</w:t>
            </w:r>
          </w:p>
        </w:tc>
        <w:tc>
          <w:tcPr>
            <w:tcW w:w="1149" w:type="dxa"/>
            <w:shd w:val="clear" w:color="auto" w:fill="auto"/>
          </w:tcPr>
          <w:p w14:paraId="20617B23" w14:textId="77777777" w:rsidR="00CC21E1" w:rsidRPr="002E6868" w:rsidRDefault="00CC21E1" w:rsidP="00CC21E1">
            <w:pPr>
              <w:tabs>
                <w:tab w:val="left" w:pos="720"/>
              </w:tabs>
              <w:spacing w:before="60" w:after="40" w:line="288" w:lineRule="auto"/>
              <w:jc w:val="both"/>
              <w:rPr>
                <w:lang w:val="pt-BR"/>
              </w:rPr>
            </w:pPr>
            <w:r w:rsidRPr="002E6868">
              <w:rPr>
                <w:lang w:val="pt-BR"/>
              </w:rPr>
              <w:lastRenderedPageBreak/>
              <w:t>- Điểm danh</w:t>
            </w:r>
          </w:p>
          <w:p w14:paraId="1DE16E3E" w14:textId="7B242312" w:rsidR="00CC21E1" w:rsidRPr="002E6868" w:rsidRDefault="00CC21E1" w:rsidP="00CC21E1">
            <w:pPr>
              <w:tabs>
                <w:tab w:val="left" w:pos="720"/>
              </w:tabs>
              <w:spacing w:before="60" w:after="40" w:line="288" w:lineRule="auto"/>
              <w:jc w:val="both"/>
              <w:rPr>
                <w:lang w:val="pt-BR"/>
              </w:rPr>
            </w:pPr>
            <w:r w:rsidRPr="002E6868">
              <w:rPr>
                <w:lang w:val="pt-BR"/>
              </w:rPr>
              <w:t>- Sau buổi học, không giải quyết các thắc mắc về điểm thành phần</w:t>
            </w:r>
          </w:p>
          <w:p w14:paraId="0E7050FD" w14:textId="55032905" w:rsidR="00CC21E1" w:rsidRPr="002E6868" w:rsidRDefault="00CC21E1" w:rsidP="00CC21E1">
            <w:pPr>
              <w:tabs>
                <w:tab w:val="left" w:pos="720"/>
              </w:tabs>
              <w:spacing w:before="60" w:after="40" w:line="288" w:lineRule="auto"/>
              <w:jc w:val="both"/>
              <w:rPr>
                <w:lang w:val="pt-BR"/>
              </w:rPr>
            </w:pPr>
          </w:p>
        </w:tc>
        <w:tc>
          <w:tcPr>
            <w:tcW w:w="830" w:type="dxa"/>
            <w:shd w:val="clear" w:color="auto" w:fill="auto"/>
          </w:tcPr>
          <w:p w14:paraId="05DFBDE0" w14:textId="77777777" w:rsidR="00CC21E1" w:rsidRPr="002E6868" w:rsidRDefault="00CC21E1" w:rsidP="00CC21E1">
            <w:pPr>
              <w:tabs>
                <w:tab w:val="left" w:pos="720"/>
              </w:tabs>
              <w:spacing w:before="60" w:after="40" w:line="288" w:lineRule="auto"/>
              <w:jc w:val="center"/>
              <w:rPr>
                <w:lang w:val="pt-BR"/>
              </w:rPr>
            </w:pPr>
          </w:p>
        </w:tc>
      </w:tr>
      <w:tr w:rsidR="00CC21E1" w:rsidRPr="00D83953" w14:paraId="0D19166C" w14:textId="77777777" w:rsidTr="009F6BF4">
        <w:tc>
          <w:tcPr>
            <w:tcW w:w="993" w:type="dxa"/>
            <w:shd w:val="clear" w:color="auto" w:fill="auto"/>
          </w:tcPr>
          <w:p w14:paraId="6648C705" w14:textId="4328A37E" w:rsidR="00CC21E1" w:rsidRPr="00DF684B" w:rsidRDefault="00CC21E1" w:rsidP="00CC21E1">
            <w:pPr>
              <w:tabs>
                <w:tab w:val="left" w:pos="720"/>
              </w:tabs>
              <w:spacing w:before="60" w:after="40" w:line="288" w:lineRule="auto"/>
              <w:jc w:val="center"/>
              <w:rPr>
                <w:lang w:val="pt-BR"/>
              </w:rPr>
            </w:pPr>
            <w:r w:rsidRPr="00DF684B">
              <w:rPr>
                <w:lang w:val="pt-BR"/>
              </w:rPr>
              <w:t>Lịch thi</w:t>
            </w:r>
          </w:p>
        </w:tc>
        <w:tc>
          <w:tcPr>
            <w:tcW w:w="2218" w:type="dxa"/>
            <w:shd w:val="clear" w:color="auto" w:fill="auto"/>
          </w:tcPr>
          <w:p w14:paraId="1107F97D" w14:textId="39EC3BED" w:rsidR="00CC21E1" w:rsidRPr="00DF684B" w:rsidRDefault="00CC21E1" w:rsidP="00CC21E1">
            <w:pPr>
              <w:tabs>
                <w:tab w:val="left" w:pos="720"/>
              </w:tabs>
              <w:spacing w:before="60" w:after="40" w:line="288" w:lineRule="auto"/>
              <w:rPr>
                <w:lang w:val="pt-BR"/>
              </w:rPr>
            </w:pPr>
            <w:r w:rsidRPr="00DF684B">
              <w:rPr>
                <w:lang w:val="pt-BR"/>
              </w:rPr>
              <w:t>Thi cuối kỳ</w:t>
            </w:r>
          </w:p>
        </w:tc>
        <w:tc>
          <w:tcPr>
            <w:tcW w:w="1402" w:type="dxa"/>
            <w:shd w:val="clear" w:color="auto" w:fill="auto"/>
          </w:tcPr>
          <w:p w14:paraId="70E5FAC3" w14:textId="76359B44" w:rsidR="00CC21E1" w:rsidRPr="00DF684B" w:rsidRDefault="00CC21E1" w:rsidP="00CC21E1">
            <w:pPr>
              <w:tabs>
                <w:tab w:val="left" w:pos="720"/>
              </w:tabs>
              <w:spacing w:before="60" w:after="40" w:line="288" w:lineRule="auto"/>
              <w:rPr>
                <w:lang w:val="pt-BR"/>
              </w:rPr>
            </w:pPr>
            <w:r w:rsidRPr="00DF684B">
              <w:rPr>
                <w:lang w:val="pt-BR"/>
              </w:rPr>
              <w:t xml:space="preserve">[1] </w:t>
            </w:r>
            <w:r w:rsidR="003C5182" w:rsidRPr="00DF684B">
              <w:rPr>
                <w:lang w:val="pt-BR"/>
              </w:rPr>
              <w:t>Chapter</w:t>
            </w:r>
            <w:r w:rsidRPr="00DF684B">
              <w:rPr>
                <w:lang w:val="pt-BR"/>
              </w:rPr>
              <w:t xml:space="preserve"> 1</w:t>
            </w:r>
            <w:r w:rsidR="003C5182" w:rsidRPr="00DF684B">
              <w:rPr>
                <w:lang w:val="pt-BR"/>
              </w:rPr>
              <w:t>-8</w:t>
            </w:r>
            <w:r w:rsidRPr="00DF684B">
              <w:rPr>
                <w:lang w:val="pt-BR"/>
              </w:rPr>
              <w:t xml:space="preserve">, </w:t>
            </w:r>
          </w:p>
          <w:p w14:paraId="79FAEEBF" w14:textId="0F4A996B" w:rsidR="00CC21E1" w:rsidRPr="00DF684B" w:rsidRDefault="00CC21E1" w:rsidP="00CC21E1">
            <w:pPr>
              <w:tabs>
                <w:tab w:val="left" w:pos="720"/>
              </w:tabs>
              <w:spacing w:before="60" w:after="40" w:line="288" w:lineRule="auto"/>
              <w:rPr>
                <w:lang w:val="pt-BR"/>
              </w:rPr>
            </w:pPr>
            <w:r w:rsidRPr="00DF684B">
              <w:rPr>
                <w:lang w:val="pt-BR"/>
              </w:rPr>
              <w:t xml:space="preserve">[2] </w:t>
            </w:r>
            <w:r w:rsidR="003C5182" w:rsidRPr="00DF684B">
              <w:rPr>
                <w:lang w:val="pt-BR"/>
              </w:rPr>
              <w:t>Chapter 1 - 12</w:t>
            </w:r>
          </w:p>
        </w:tc>
        <w:tc>
          <w:tcPr>
            <w:tcW w:w="3047" w:type="dxa"/>
            <w:shd w:val="clear" w:color="auto" w:fill="auto"/>
          </w:tcPr>
          <w:p w14:paraId="2AA61A63" w14:textId="3088A2F0" w:rsidR="00CC21E1" w:rsidRPr="00DF684B" w:rsidRDefault="00CC21E1" w:rsidP="00CC21E1">
            <w:pPr>
              <w:tabs>
                <w:tab w:val="left" w:pos="720"/>
              </w:tabs>
              <w:spacing w:before="60" w:after="40" w:line="288" w:lineRule="auto"/>
              <w:rPr>
                <w:lang w:val="pt-BR"/>
              </w:rPr>
            </w:pPr>
            <w:r w:rsidRPr="00DF684B">
              <w:rPr>
                <w:lang w:val="pt-BR"/>
              </w:rPr>
              <w:t>Thi trắc nghiệm khách quan trên máy</w:t>
            </w:r>
          </w:p>
        </w:tc>
        <w:tc>
          <w:tcPr>
            <w:tcW w:w="1149" w:type="dxa"/>
            <w:shd w:val="clear" w:color="auto" w:fill="auto"/>
          </w:tcPr>
          <w:p w14:paraId="414F0B53" w14:textId="3CB88741" w:rsidR="00CC21E1" w:rsidRPr="00DF684B" w:rsidRDefault="00CC21E1" w:rsidP="00CC21E1">
            <w:pPr>
              <w:tabs>
                <w:tab w:val="left" w:pos="720"/>
              </w:tabs>
              <w:spacing w:before="60" w:after="40" w:line="288" w:lineRule="auto"/>
              <w:rPr>
                <w:lang w:val="pt-BR"/>
              </w:rPr>
            </w:pPr>
            <w:r w:rsidRPr="00DF684B">
              <w:rPr>
                <w:lang w:val="pt-BR"/>
              </w:rPr>
              <w:t xml:space="preserve">Xem Phụ lục 1: ma trận đề thi </w:t>
            </w:r>
          </w:p>
        </w:tc>
        <w:tc>
          <w:tcPr>
            <w:tcW w:w="830" w:type="dxa"/>
            <w:shd w:val="clear" w:color="auto" w:fill="auto"/>
          </w:tcPr>
          <w:p w14:paraId="1072544F" w14:textId="4A943A5D" w:rsidR="00CC21E1" w:rsidRPr="00DF684B" w:rsidRDefault="00CC21E1" w:rsidP="00CC21E1">
            <w:pPr>
              <w:tabs>
                <w:tab w:val="left" w:pos="720"/>
              </w:tabs>
              <w:spacing w:before="60" w:after="40" w:line="288" w:lineRule="auto"/>
              <w:jc w:val="center"/>
              <w:rPr>
                <w:lang w:val="pt-BR"/>
              </w:rPr>
            </w:pPr>
            <w:r w:rsidRPr="00DF684B">
              <w:rPr>
                <w:lang w:val="pt-BR"/>
              </w:rPr>
              <w:t>Xem Bảng 3</w:t>
            </w:r>
          </w:p>
        </w:tc>
      </w:tr>
    </w:tbl>
    <w:p w14:paraId="62960F76" w14:textId="77777777" w:rsidR="00E77B50" w:rsidRPr="00D83953" w:rsidRDefault="00E77B50" w:rsidP="00D83953">
      <w:pPr>
        <w:tabs>
          <w:tab w:val="left" w:pos="720"/>
        </w:tabs>
        <w:spacing w:before="60" w:after="40" w:line="288" w:lineRule="auto"/>
        <w:jc w:val="both"/>
        <w:rPr>
          <w:lang w:val="pt-BR"/>
        </w:rPr>
      </w:pPr>
    </w:p>
    <w:p w14:paraId="619F918D" w14:textId="4130C0F9"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Assessement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p>
    <w:p w14:paraId="4D617BDB"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p>
    <w:p w14:paraId="2FD95C92"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p>
    <w:p w14:paraId="40C128FA"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p>
    <w:p w14:paraId="3DC2C579" w14:textId="3B743CB0"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6CD83469"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 </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63738869" w14:textId="77777777" w:rsidR="0026051A" w:rsidRPr="00D83953" w:rsidRDefault="0026051A" w:rsidP="00D83953">
      <w:pPr>
        <w:spacing w:before="60" w:after="40" w:line="288" w:lineRule="auto"/>
        <w:jc w:val="both"/>
        <w:rPr>
          <w:lang w:val="pt-BR"/>
        </w:rPr>
      </w:pPr>
    </w:p>
    <w:tbl>
      <w:tblPr>
        <w:tblW w:w="5000" w:type="pct"/>
        <w:tblLook w:val="04A0" w:firstRow="1" w:lastRow="0" w:firstColumn="1" w:lastColumn="0" w:noHBand="0" w:noVBand="1"/>
      </w:tblPr>
      <w:tblGrid>
        <w:gridCol w:w="4537"/>
        <w:gridCol w:w="4962"/>
      </w:tblGrid>
      <w:tr w:rsidR="001D2C0F" w:rsidRPr="00D83953" w14:paraId="0E7FDED6" w14:textId="77777777" w:rsidTr="001D2C0F">
        <w:tc>
          <w:tcPr>
            <w:tcW w:w="2388" w:type="pct"/>
          </w:tcPr>
          <w:p w14:paraId="25F503A7" w14:textId="2E6046B7" w:rsidR="001D2C0F" w:rsidRPr="00D83953" w:rsidRDefault="001D2C0F" w:rsidP="001A0796">
            <w:pPr>
              <w:widowControl w:val="0"/>
              <w:spacing w:before="60" w:after="40" w:line="288" w:lineRule="auto"/>
              <w:jc w:val="center"/>
              <w:rPr>
                <w:b/>
                <w:lang w:val="pt-BR"/>
              </w:rPr>
            </w:pPr>
            <w:r w:rsidRPr="001D2C0F">
              <w:rPr>
                <w:b/>
                <w:lang w:val="pt-BR"/>
              </w:rPr>
              <w:t>TRƯỞNG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Pr="00D83953" w:rsidRDefault="001D2C0F" w:rsidP="001A0796">
            <w:pPr>
              <w:widowControl w:val="0"/>
              <w:spacing w:before="60" w:after="40" w:line="288" w:lineRule="auto"/>
              <w:jc w:val="center"/>
              <w:rPr>
                <w:b/>
                <w:lang w:val="pt-BR"/>
              </w:rPr>
            </w:pPr>
            <w:bookmarkStart w:id="0" w:name="_Hlk82005844"/>
          </w:p>
          <w:p w14:paraId="202EC19F" w14:textId="77777777" w:rsidR="001D2C0F" w:rsidRPr="00D83953" w:rsidRDefault="001D2C0F" w:rsidP="001A0796">
            <w:pPr>
              <w:widowControl w:val="0"/>
              <w:spacing w:before="60" w:after="40" w:line="288" w:lineRule="auto"/>
              <w:jc w:val="center"/>
              <w:rPr>
                <w:b/>
                <w:lang w:val="pt-BR"/>
              </w:rPr>
            </w:pPr>
          </w:p>
          <w:p w14:paraId="3CC6B4DF" w14:textId="77777777" w:rsidR="001D2C0F" w:rsidRPr="00D83953" w:rsidRDefault="001D2C0F" w:rsidP="001A0796">
            <w:pPr>
              <w:widowControl w:val="0"/>
              <w:spacing w:before="60" w:after="40" w:line="288" w:lineRule="auto"/>
              <w:jc w:val="center"/>
              <w:rPr>
                <w:b/>
                <w:lang w:val="pt-BR"/>
              </w:rPr>
            </w:pPr>
          </w:p>
          <w:p w14:paraId="2E15AD20" w14:textId="1DE0C92D" w:rsidR="001D2C0F" w:rsidRPr="007D2F72" w:rsidRDefault="001D2C0F" w:rsidP="001A0796">
            <w:pPr>
              <w:widowControl w:val="0"/>
              <w:spacing w:before="60" w:after="40" w:line="288" w:lineRule="auto"/>
              <w:jc w:val="center"/>
              <w:rPr>
                <w:bCs/>
                <w:i/>
                <w:iCs/>
                <w:lang w:val="vi-VN"/>
              </w:rPr>
            </w:pPr>
            <w:r w:rsidRPr="00D83953">
              <w:rPr>
                <w:b/>
                <w:lang w:val="pt-BR"/>
              </w:rPr>
              <w:t xml:space="preserve">TS </w:t>
            </w:r>
            <w:r>
              <w:rPr>
                <w:b/>
                <w:lang w:val="pt-BR"/>
              </w:rPr>
              <w:t>Nguyễn</w:t>
            </w:r>
            <w:r>
              <w:rPr>
                <w:b/>
                <w:lang w:val="vi-VN"/>
              </w:rPr>
              <w:t xml:space="preserve"> Trung Tuấn</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Pr="00D83953" w:rsidRDefault="001D2C0F" w:rsidP="00D83953">
            <w:pPr>
              <w:widowControl w:val="0"/>
              <w:spacing w:before="60" w:after="40" w:line="288" w:lineRule="auto"/>
              <w:jc w:val="center"/>
              <w:rPr>
                <w:b/>
                <w:lang w:val="pt-BR"/>
              </w:rPr>
            </w:pPr>
          </w:p>
          <w:p w14:paraId="3E3B461B" w14:textId="77777777" w:rsidR="001D2C0F" w:rsidRPr="00D83953" w:rsidRDefault="001D2C0F" w:rsidP="00D83953">
            <w:pPr>
              <w:widowControl w:val="0"/>
              <w:spacing w:before="60" w:after="40" w:line="288" w:lineRule="auto"/>
              <w:jc w:val="center"/>
              <w:rPr>
                <w:b/>
                <w:lang w:val="pt-BR"/>
              </w:rPr>
            </w:pPr>
          </w:p>
          <w:p w14:paraId="02FD511B" w14:textId="77777777" w:rsidR="001D2C0F" w:rsidRPr="00D83953" w:rsidRDefault="001D2C0F" w:rsidP="00D83953">
            <w:pPr>
              <w:widowControl w:val="0"/>
              <w:spacing w:before="60" w:after="40" w:line="288" w:lineRule="auto"/>
              <w:jc w:val="center"/>
              <w:rPr>
                <w:b/>
                <w:lang w:val="pt-BR"/>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28E3B034" w14:textId="3F5025AA" w:rsidR="006B7612" w:rsidRPr="00D83953" w:rsidRDefault="006B7612" w:rsidP="00B61FCD">
      <w:pPr>
        <w:pStyle w:val="Heading1"/>
      </w:pPr>
    </w:p>
    <w:p w14:paraId="00C1C473" w14:textId="657301A9" w:rsidR="006B7612" w:rsidRPr="00B14A7F" w:rsidRDefault="006B7612" w:rsidP="00D83953">
      <w:pPr>
        <w:spacing w:before="60" w:after="40" w:line="288" w:lineRule="auto"/>
        <w:rPr>
          <w:b/>
          <w:lang w:val="vi-VN" w:eastAsia="x-none"/>
        </w:rPr>
      </w:pPr>
    </w:p>
    <w:sectPr w:rsidR="006B7612" w:rsidRPr="00B14A7F" w:rsidSect="003C381D">
      <w:footerReference w:type="default" r:id="rId8"/>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531D4" w14:textId="77777777" w:rsidR="003C381D" w:rsidRDefault="003C381D" w:rsidP="00D74E36">
      <w:r>
        <w:separator/>
      </w:r>
    </w:p>
  </w:endnote>
  <w:endnote w:type="continuationSeparator" w:id="0">
    <w:p w14:paraId="02A0C57C" w14:textId="77777777" w:rsidR="003C381D" w:rsidRDefault="003C381D" w:rsidP="00D74E36">
      <w:r>
        <w:continuationSeparator/>
      </w:r>
    </w:p>
  </w:endnote>
  <w:endnote w:type="continuationNotice" w:id="1">
    <w:p w14:paraId="33F2BF1F" w14:textId="77777777" w:rsidR="00780716" w:rsidRDefault="007807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EB13C" w14:textId="77777777" w:rsidR="003C381D" w:rsidRDefault="003C381D" w:rsidP="00D74E36">
      <w:r>
        <w:separator/>
      </w:r>
    </w:p>
  </w:footnote>
  <w:footnote w:type="continuationSeparator" w:id="0">
    <w:p w14:paraId="084635C0" w14:textId="77777777" w:rsidR="003C381D" w:rsidRDefault="003C381D" w:rsidP="00D74E36">
      <w:r>
        <w:continuationSeparator/>
      </w:r>
    </w:p>
  </w:footnote>
  <w:footnote w:type="continuationNotice" w:id="1">
    <w:p w14:paraId="64292E16" w14:textId="77777777" w:rsidR="00780716" w:rsidRDefault="0078071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E5672"/>
    <w:multiLevelType w:val="hybridMultilevel"/>
    <w:tmpl w:val="6BE813B6"/>
    <w:lvl w:ilvl="0" w:tplc="7CE04048">
      <w:start w:val="7"/>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F17D25"/>
    <w:multiLevelType w:val="hybridMultilevel"/>
    <w:tmpl w:val="9E70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C45605"/>
    <w:multiLevelType w:val="hybridMultilevel"/>
    <w:tmpl w:val="8744E48C"/>
    <w:lvl w:ilvl="0" w:tplc="7CE04048">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2"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35" w15:restartNumberingAfterBreak="0">
    <w:nsid w:val="7EDF780D"/>
    <w:multiLevelType w:val="hybridMultilevel"/>
    <w:tmpl w:val="7412469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398816422">
    <w:abstractNumId w:val="7"/>
  </w:num>
  <w:num w:numId="2" w16cid:durableId="2107922609">
    <w:abstractNumId w:val="24"/>
  </w:num>
  <w:num w:numId="3" w16cid:durableId="1480686801">
    <w:abstractNumId w:val="13"/>
  </w:num>
  <w:num w:numId="4" w16cid:durableId="1125276918">
    <w:abstractNumId w:val="1"/>
  </w:num>
  <w:num w:numId="5" w16cid:durableId="1781952469">
    <w:abstractNumId w:val="11"/>
  </w:num>
  <w:num w:numId="6" w16cid:durableId="2036882047">
    <w:abstractNumId w:val="18"/>
  </w:num>
  <w:num w:numId="7" w16cid:durableId="116145175">
    <w:abstractNumId w:val="25"/>
  </w:num>
  <w:num w:numId="8" w16cid:durableId="303975923">
    <w:abstractNumId w:val="19"/>
  </w:num>
  <w:num w:numId="9" w16cid:durableId="1059324610">
    <w:abstractNumId w:val="29"/>
  </w:num>
  <w:num w:numId="10" w16cid:durableId="52051264">
    <w:abstractNumId w:val="27"/>
  </w:num>
  <w:num w:numId="11" w16cid:durableId="667102568">
    <w:abstractNumId w:val="14"/>
  </w:num>
  <w:num w:numId="12" w16cid:durableId="174662165">
    <w:abstractNumId w:val="34"/>
  </w:num>
  <w:num w:numId="13" w16cid:durableId="3408599">
    <w:abstractNumId w:val="23"/>
  </w:num>
  <w:num w:numId="14" w16cid:durableId="1024943303">
    <w:abstractNumId w:val="33"/>
  </w:num>
  <w:num w:numId="15" w16cid:durableId="1031762097">
    <w:abstractNumId w:val="8"/>
  </w:num>
  <w:num w:numId="16" w16cid:durableId="786432908">
    <w:abstractNumId w:val="5"/>
  </w:num>
  <w:num w:numId="17" w16cid:durableId="1120298666">
    <w:abstractNumId w:val="21"/>
  </w:num>
  <w:num w:numId="18" w16cid:durableId="1015154149">
    <w:abstractNumId w:val="2"/>
  </w:num>
  <w:num w:numId="19" w16cid:durableId="1361859097">
    <w:abstractNumId w:val="22"/>
  </w:num>
  <w:num w:numId="20" w16cid:durableId="1562138148">
    <w:abstractNumId w:val="26"/>
  </w:num>
  <w:num w:numId="21" w16cid:durableId="152186752">
    <w:abstractNumId w:val="30"/>
  </w:num>
  <w:num w:numId="22" w16cid:durableId="1375423588">
    <w:abstractNumId w:val="16"/>
  </w:num>
  <w:num w:numId="23" w16cid:durableId="2062287038">
    <w:abstractNumId w:val="10"/>
  </w:num>
  <w:num w:numId="24" w16cid:durableId="382023527">
    <w:abstractNumId w:val="12"/>
  </w:num>
  <w:num w:numId="25" w16cid:durableId="1086993682">
    <w:abstractNumId w:val="15"/>
  </w:num>
  <w:num w:numId="26" w16cid:durableId="11760957">
    <w:abstractNumId w:val="32"/>
  </w:num>
  <w:num w:numId="27" w16cid:durableId="2130585675">
    <w:abstractNumId w:val="28"/>
  </w:num>
  <w:num w:numId="28" w16cid:durableId="1775049637">
    <w:abstractNumId w:val="20"/>
  </w:num>
  <w:num w:numId="29" w16cid:durableId="132411509">
    <w:abstractNumId w:val="4"/>
  </w:num>
  <w:num w:numId="30" w16cid:durableId="114643847">
    <w:abstractNumId w:val="17"/>
  </w:num>
  <w:num w:numId="31" w16cid:durableId="1766610996">
    <w:abstractNumId w:val="0"/>
  </w:num>
  <w:num w:numId="32" w16cid:durableId="986980490">
    <w:abstractNumId w:val="31"/>
  </w:num>
  <w:num w:numId="33" w16cid:durableId="1218587551">
    <w:abstractNumId w:val="9"/>
  </w:num>
  <w:num w:numId="34" w16cid:durableId="384380284">
    <w:abstractNumId w:val="6"/>
  </w:num>
  <w:num w:numId="35" w16cid:durableId="208761541">
    <w:abstractNumId w:val="3"/>
  </w:num>
  <w:num w:numId="36" w16cid:durableId="164831997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43ED"/>
    <w:rsid w:val="000363B3"/>
    <w:rsid w:val="0003747A"/>
    <w:rsid w:val="00037DE5"/>
    <w:rsid w:val="000420F7"/>
    <w:rsid w:val="00042B6B"/>
    <w:rsid w:val="0004510D"/>
    <w:rsid w:val="00046F07"/>
    <w:rsid w:val="00047526"/>
    <w:rsid w:val="00052C1C"/>
    <w:rsid w:val="000543C1"/>
    <w:rsid w:val="00054829"/>
    <w:rsid w:val="00054DC6"/>
    <w:rsid w:val="00055A0A"/>
    <w:rsid w:val="0005621C"/>
    <w:rsid w:val="000571AB"/>
    <w:rsid w:val="000645B1"/>
    <w:rsid w:val="00064A8D"/>
    <w:rsid w:val="00071E60"/>
    <w:rsid w:val="0007310F"/>
    <w:rsid w:val="00074A02"/>
    <w:rsid w:val="00074EEC"/>
    <w:rsid w:val="00076B91"/>
    <w:rsid w:val="000777B6"/>
    <w:rsid w:val="0008087F"/>
    <w:rsid w:val="00085151"/>
    <w:rsid w:val="00085382"/>
    <w:rsid w:val="00085477"/>
    <w:rsid w:val="00085E50"/>
    <w:rsid w:val="000875FE"/>
    <w:rsid w:val="00090E9C"/>
    <w:rsid w:val="00092B88"/>
    <w:rsid w:val="0009418F"/>
    <w:rsid w:val="00096F3D"/>
    <w:rsid w:val="00097DFE"/>
    <w:rsid w:val="000A334A"/>
    <w:rsid w:val="000A696F"/>
    <w:rsid w:val="000A76A7"/>
    <w:rsid w:val="000B1E93"/>
    <w:rsid w:val="000C27BE"/>
    <w:rsid w:val="000C3867"/>
    <w:rsid w:val="000C5479"/>
    <w:rsid w:val="000D0784"/>
    <w:rsid w:val="000D21CE"/>
    <w:rsid w:val="000D4AB1"/>
    <w:rsid w:val="000D57CE"/>
    <w:rsid w:val="000E06BA"/>
    <w:rsid w:val="000E1780"/>
    <w:rsid w:val="000E1BF9"/>
    <w:rsid w:val="000F1F71"/>
    <w:rsid w:val="000F2047"/>
    <w:rsid w:val="000F3B0A"/>
    <w:rsid w:val="000F5403"/>
    <w:rsid w:val="000F5521"/>
    <w:rsid w:val="000F56BD"/>
    <w:rsid w:val="000F5B2F"/>
    <w:rsid w:val="000F5F4A"/>
    <w:rsid w:val="000F68A1"/>
    <w:rsid w:val="001015A0"/>
    <w:rsid w:val="00101697"/>
    <w:rsid w:val="00101D8A"/>
    <w:rsid w:val="00102CFA"/>
    <w:rsid w:val="00104C7B"/>
    <w:rsid w:val="00106C3F"/>
    <w:rsid w:val="001105CA"/>
    <w:rsid w:val="0011097A"/>
    <w:rsid w:val="001155E9"/>
    <w:rsid w:val="00117441"/>
    <w:rsid w:val="00117FC1"/>
    <w:rsid w:val="00123875"/>
    <w:rsid w:val="001272CF"/>
    <w:rsid w:val="001311FE"/>
    <w:rsid w:val="00132B8D"/>
    <w:rsid w:val="00134F19"/>
    <w:rsid w:val="00140FA7"/>
    <w:rsid w:val="0014301B"/>
    <w:rsid w:val="00144EF3"/>
    <w:rsid w:val="00145781"/>
    <w:rsid w:val="001475A4"/>
    <w:rsid w:val="00150ADE"/>
    <w:rsid w:val="00150EB2"/>
    <w:rsid w:val="001537D7"/>
    <w:rsid w:val="001538C9"/>
    <w:rsid w:val="00153FB6"/>
    <w:rsid w:val="00154246"/>
    <w:rsid w:val="00155E3E"/>
    <w:rsid w:val="00157316"/>
    <w:rsid w:val="00157AFC"/>
    <w:rsid w:val="00161425"/>
    <w:rsid w:val="00170040"/>
    <w:rsid w:val="00170D72"/>
    <w:rsid w:val="0018000A"/>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1EC"/>
    <w:rsid w:val="001B7896"/>
    <w:rsid w:val="001B7E5C"/>
    <w:rsid w:val="001C2B9C"/>
    <w:rsid w:val="001C30E6"/>
    <w:rsid w:val="001C3E34"/>
    <w:rsid w:val="001C49CD"/>
    <w:rsid w:val="001D1230"/>
    <w:rsid w:val="001D1253"/>
    <w:rsid w:val="001D1AA5"/>
    <w:rsid w:val="001D242E"/>
    <w:rsid w:val="001D249F"/>
    <w:rsid w:val="001D2C0F"/>
    <w:rsid w:val="001D4F3E"/>
    <w:rsid w:val="001D6735"/>
    <w:rsid w:val="001D6C5C"/>
    <w:rsid w:val="001D75E7"/>
    <w:rsid w:val="001D7D59"/>
    <w:rsid w:val="001E03F3"/>
    <w:rsid w:val="001E17CB"/>
    <w:rsid w:val="001E186C"/>
    <w:rsid w:val="001E1E9A"/>
    <w:rsid w:val="001E3B88"/>
    <w:rsid w:val="001E41F3"/>
    <w:rsid w:val="001F1C29"/>
    <w:rsid w:val="001F253C"/>
    <w:rsid w:val="001F371F"/>
    <w:rsid w:val="001F4226"/>
    <w:rsid w:val="001F792F"/>
    <w:rsid w:val="00201497"/>
    <w:rsid w:val="002015BA"/>
    <w:rsid w:val="00202182"/>
    <w:rsid w:val="00202816"/>
    <w:rsid w:val="00204271"/>
    <w:rsid w:val="00207979"/>
    <w:rsid w:val="00220CC3"/>
    <w:rsid w:val="002236BB"/>
    <w:rsid w:val="0022546A"/>
    <w:rsid w:val="00225E61"/>
    <w:rsid w:val="00226621"/>
    <w:rsid w:val="00227CB2"/>
    <w:rsid w:val="00230A84"/>
    <w:rsid w:val="00232C68"/>
    <w:rsid w:val="00234A94"/>
    <w:rsid w:val="002363CF"/>
    <w:rsid w:val="002370D9"/>
    <w:rsid w:val="00240F33"/>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2DA5"/>
    <w:rsid w:val="002737E3"/>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08C"/>
    <w:rsid w:val="002B34B0"/>
    <w:rsid w:val="002B491E"/>
    <w:rsid w:val="002B773A"/>
    <w:rsid w:val="002B7E91"/>
    <w:rsid w:val="002C3D2A"/>
    <w:rsid w:val="002C4F88"/>
    <w:rsid w:val="002C6652"/>
    <w:rsid w:val="002C6B1B"/>
    <w:rsid w:val="002D0930"/>
    <w:rsid w:val="002D0D8C"/>
    <w:rsid w:val="002D35D1"/>
    <w:rsid w:val="002D39D2"/>
    <w:rsid w:val="002E49E3"/>
    <w:rsid w:val="002E51D6"/>
    <w:rsid w:val="002E5A07"/>
    <w:rsid w:val="002E667D"/>
    <w:rsid w:val="002E6868"/>
    <w:rsid w:val="002E6D55"/>
    <w:rsid w:val="002F02CA"/>
    <w:rsid w:val="002F310E"/>
    <w:rsid w:val="002F68B2"/>
    <w:rsid w:val="00300201"/>
    <w:rsid w:val="00302E20"/>
    <w:rsid w:val="0030360C"/>
    <w:rsid w:val="0030429A"/>
    <w:rsid w:val="003070D1"/>
    <w:rsid w:val="00307A1E"/>
    <w:rsid w:val="00313F6C"/>
    <w:rsid w:val="003145FA"/>
    <w:rsid w:val="0031597B"/>
    <w:rsid w:val="003166F6"/>
    <w:rsid w:val="003175F7"/>
    <w:rsid w:val="00325F88"/>
    <w:rsid w:val="00326440"/>
    <w:rsid w:val="00330033"/>
    <w:rsid w:val="00331EC9"/>
    <w:rsid w:val="00333B9A"/>
    <w:rsid w:val="00333F68"/>
    <w:rsid w:val="00340AFB"/>
    <w:rsid w:val="003411BA"/>
    <w:rsid w:val="0034321B"/>
    <w:rsid w:val="0034328F"/>
    <w:rsid w:val="0034338A"/>
    <w:rsid w:val="00343394"/>
    <w:rsid w:val="0034527D"/>
    <w:rsid w:val="00345332"/>
    <w:rsid w:val="003467FD"/>
    <w:rsid w:val="00351D56"/>
    <w:rsid w:val="0035424A"/>
    <w:rsid w:val="00355B0A"/>
    <w:rsid w:val="00362676"/>
    <w:rsid w:val="003627A2"/>
    <w:rsid w:val="00363104"/>
    <w:rsid w:val="003675AF"/>
    <w:rsid w:val="0036787A"/>
    <w:rsid w:val="00370ABB"/>
    <w:rsid w:val="003719BA"/>
    <w:rsid w:val="00373103"/>
    <w:rsid w:val="0037380D"/>
    <w:rsid w:val="00375642"/>
    <w:rsid w:val="003759A9"/>
    <w:rsid w:val="00376F93"/>
    <w:rsid w:val="00377C63"/>
    <w:rsid w:val="00383A0B"/>
    <w:rsid w:val="00385FD0"/>
    <w:rsid w:val="003870E6"/>
    <w:rsid w:val="0039237D"/>
    <w:rsid w:val="003947A5"/>
    <w:rsid w:val="003958F9"/>
    <w:rsid w:val="00396062"/>
    <w:rsid w:val="003969A2"/>
    <w:rsid w:val="00397F03"/>
    <w:rsid w:val="003A0A16"/>
    <w:rsid w:val="003A18BF"/>
    <w:rsid w:val="003A4324"/>
    <w:rsid w:val="003A538F"/>
    <w:rsid w:val="003B086F"/>
    <w:rsid w:val="003B0B39"/>
    <w:rsid w:val="003B0F07"/>
    <w:rsid w:val="003B160A"/>
    <w:rsid w:val="003B261F"/>
    <w:rsid w:val="003B30C1"/>
    <w:rsid w:val="003B317D"/>
    <w:rsid w:val="003B5338"/>
    <w:rsid w:val="003B6970"/>
    <w:rsid w:val="003B7525"/>
    <w:rsid w:val="003B7E98"/>
    <w:rsid w:val="003C381D"/>
    <w:rsid w:val="003C5182"/>
    <w:rsid w:val="003C5778"/>
    <w:rsid w:val="003C7FC3"/>
    <w:rsid w:val="003D103A"/>
    <w:rsid w:val="003D490D"/>
    <w:rsid w:val="003D52D6"/>
    <w:rsid w:val="003D5C59"/>
    <w:rsid w:val="003D61BA"/>
    <w:rsid w:val="003D6B4A"/>
    <w:rsid w:val="003D7250"/>
    <w:rsid w:val="003E0489"/>
    <w:rsid w:val="003E1E22"/>
    <w:rsid w:val="003E5EFC"/>
    <w:rsid w:val="003E6100"/>
    <w:rsid w:val="003E7528"/>
    <w:rsid w:val="003F2599"/>
    <w:rsid w:val="003F2EAD"/>
    <w:rsid w:val="003F3A31"/>
    <w:rsid w:val="003F62DF"/>
    <w:rsid w:val="003F77E5"/>
    <w:rsid w:val="003F79FC"/>
    <w:rsid w:val="00400710"/>
    <w:rsid w:val="004047BD"/>
    <w:rsid w:val="00405BE1"/>
    <w:rsid w:val="00412466"/>
    <w:rsid w:val="004135F8"/>
    <w:rsid w:val="00415329"/>
    <w:rsid w:val="00415D36"/>
    <w:rsid w:val="00416476"/>
    <w:rsid w:val="004176F6"/>
    <w:rsid w:val="00425EC6"/>
    <w:rsid w:val="00427053"/>
    <w:rsid w:val="00427175"/>
    <w:rsid w:val="00430509"/>
    <w:rsid w:val="00432017"/>
    <w:rsid w:val="0043273B"/>
    <w:rsid w:val="00433276"/>
    <w:rsid w:val="00434621"/>
    <w:rsid w:val="004427C9"/>
    <w:rsid w:val="004427DB"/>
    <w:rsid w:val="00446718"/>
    <w:rsid w:val="00451F0C"/>
    <w:rsid w:val="00452A8F"/>
    <w:rsid w:val="0045627A"/>
    <w:rsid w:val="00462E55"/>
    <w:rsid w:val="004637BE"/>
    <w:rsid w:val="0046556D"/>
    <w:rsid w:val="004663DB"/>
    <w:rsid w:val="0046706E"/>
    <w:rsid w:val="0047075A"/>
    <w:rsid w:val="0047211C"/>
    <w:rsid w:val="00473D7E"/>
    <w:rsid w:val="00475B01"/>
    <w:rsid w:val="00476484"/>
    <w:rsid w:val="0047755F"/>
    <w:rsid w:val="00480D9D"/>
    <w:rsid w:val="00482E6F"/>
    <w:rsid w:val="00484982"/>
    <w:rsid w:val="00486621"/>
    <w:rsid w:val="0048793D"/>
    <w:rsid w:val="00487B3B"/>
    <w:rsid w:val="00487C2A"/>
    <w:rsid w:val="00490612"/>
    <w:rsid w:val="004A2044"/>
    <w:rsid w:val="004A2742"/>
    <w:rsid w:val="004A79B1"/>
    <w:rsid w:val="004B1B30"/>
    <w:rsid w:val="004B1C6E"/>
    <w:rsid w:val="004B5FD3"/>
    <w:rsid w:val="004B6826"/>
    <w:rsid w:val="004C3DFC"/>
    <w:rsid w:val="004C53C7"/>
    <w:rsid w:val="004C7559"/>
    <w:rsid w:val="004D0931"/>
    <w:rsid w:val="004D1C99"/>
    <w:rsid w:val="004D1E39"/>
    <w:rsid w:val="004D3A9B"/>
    <w:rsid w:val="004D3F2F"/>
    <w:rsid w:val="004E0EF8"/>
    <w:rsid w:val="004E2AF2"/>
    <w:rsid w:val="004E3257"/>
    <w:rsid w:val="004E6D44"/>
    <w:rsid w:val="004F0886"/>
    <w:rsid w:val="004F1547"/>
    <w:rsid w:val="004F51AF"/>
    <w:rsid w:val="004F57C7"/>
    <w:rsid w:val="004F5AAA"/>
    <w:rsid w:val="004F6503"/>
    <w:rsid w:val="00500548"/>
    <w:rsid w:val="00500CEC"/>
    <w:rsid w:val="005018CA"/>
    <w:rsid w:val="00501BCF"/>
    <w:rsid w:val="005022EF"/>
    <w:rsid w:val="00503A3C"/>
    <w:rsid w:val="00504966"/>
    <w:rsid w:val="00505E53"/>
    <w:rsid w:val="00506811"/>
    <w:rsid w:val="00513D8B"/>
    <w:rsid w:val="005143D6"/>
    <w:rsid w:val="0051449B"/>
    <w:rsid w:val="00515E40"/>
    <w:rsid w:val="00520160"/>
    <w:rsid w:val="00520A94"/>
    <w:rsid w:val="00523121"/>
    <w:rsid w:val="005301D5"/>
    <w:rsid w:val="0053145C"/>
    <w:rsid w:val="00533E98"/>
    <w:rsid w:val="005344C9"/>
    <w:rsid w:val="00535231"/>
    <w:rsid w:val="00536DBF"/>
    <w:rsid w:val="0054451D"/>
    <w:rsid w:val="005446F9"/>
    <w:rsid w:val="00544C8E"/>
    <w:rsid w:val="00546A58"/>
    <w:rsid w:val="005472CB"/>
    <w:rsid w:val="00552C64"/>
    <w:rsid w:val="00554B2D"/>
    <w:rsid w:val="00556B6C"/>
    <w:rsid w:val="00561664"/>
    <w:rsid w:val="00563467"/>
    <w:rsid w:val="00572009"/>
    <w:rsid w:val="00573EA9"/>
    <w:rsid w:val="00575C46"/>
    <w:rsid w:val="00577164"/>
    <w:rsid w:val="00581E19"/>
    <w:rsid w:val="005874A8"/>
    <w:rsid w:val="00594065"/>
    <w:rsid w:val="00596A15"/>
    <w:rsid w:val="00596CBC"/>
    <w:rsid w:val="00596DEA"/>
    <w:rsid w:val="005974BB"/>
    <w:rsid w:val="005A0038"/>
    <w:rsid w:val="005A1AB1"/>
    <w:rsid w:val="005A7AA5"/>
    <w:rsid w:val="005B1BA4"/>
    <w:rsid w:val="005B2209"/>
    <w:rsid w:val="005B31C1"/>
    <w:rsid w:val="005B4485"/>
    <w:rsid w:val="005C088F"/>
    <w:rsid w:val="005C0D3A"/>
    <w:rsid w:val="005C1578"/>
    <w:rsid w:val="005C416C"/>
    <w:rsid w:val="005C45B5"/>
    <w:rsid w:val="005C51A5"/>
    <w:rsid w:val="005C58B7"/>
    <w:rsid w:val="005C63D8"/>
    <w:rsid w:val="005C6D70"/>
    <w:rsid w:val="005C7F7D"/>
    <w:rsid w:val="005D011B"/>
    <w:rsid w:val="005D11D8"/>
    <w:rsid w:val="005D18D0"/>
    <w:rsid w:val="005D31A5"/>
    <w:rsid w:val="005D3AF7"/>
    <w:rsid w:val="005D3FC0"/>
    <w:rsid w:val="005D50B9"/>
    <w:rsid w:val="005D6438"/>
    <w:rsid w:val="005D6A23"/>
    <w:rsid w:val="005D7D21"/>
    <w:rsid w:val="005E13F2"/>
    <w:rsid w:val="005E2888"/>
    <w:rsid w:val="005E7BF9"/>
    <w:rsid w:val="005E7D67"/>
    <w:rsid w:val="005E7F27"/>
    <w:rsid w:val="005F04FD"/>
    <w:rsid w:val="005F0C7C"/>
    <w:rsid w:val="005F26BB"/>
    <w:rsid w:val="005F5EFD"/>
    <w:rsid w:val="005F6E8B"/>
    <w:rsid w:val="005F7314"/>
    <w:rsid w:val="00600FEB"/>
    <w:rsid w:val="00602A64"/>
    <w:rsid w:val="0060366A"/>
    <w:rsid w:val="00605764"/>
    <w:rsid w:val="00610451"/>
    <w:rsid w:val="006117BA"/>
    <w:rsid w:val="0061271E"/>
    <w:rsid w:val="00616507"/>
    <w:rsid w:val="00617F65"/>
    <w:rsid w:val="006204E4"/>
    <w:rsid w:val="006226D0"/>
    <w:rsid w:val="00624023"/>
    <w:rsid w:val="00625CD7"/>
    <w:rsid w:val="00627B29"/>
    <w:rsid w:val="0063099F"/>
    <w:rsid w:val="00632F51"/>
    <w:rsid w:val="00634744"/>
    <w:rsid w:val="00635543"/>
    <w:rsid w:val="00636AD9"/>
    <w:rsid w:val="006402AC"/>
    <w:rsid w:val="00640988"/>
    <w:rsid w:val="006436D1"/>
    <w:rsid w:val="00653B6C"/>
    <w:rsid w:val="0065416C"/>
    <w:rsid w:val="00655658"/>
    <w:rsid w:val="00656231"/>
    <w:rsid w:val="00656A2D"/>
    <w:rsid w:val="00660F21"/>
    <w:rsid w:val="00661DBA"/>
    <w:rsid w:val="006701A3"/>
    <w:rsid w:val="00670976"/>
    <w:rsid w:val="00670CD3"/>
    <w:rsid w:val="00671655"/>
    <w:rsid w:val="00671C15"/>
    <w:rsid w:val="00672F61"/>
    <w:rsid w:val="0067453D"/>
    <w:rsid w:val="00675762"/>
    <w:rsid w:val="0067649C"/>
    <w:rsid w:val="00685B66"/>
    <w:rsid w:val="00686274"/>
    <w:rsid w:val="00687BA2"/>
    <w:rsid w:val="006960C7"/>
    <w:rsid w:val="00697E24"/>
    <w:rsid w:val="00697F0A"/>
    <w:rsid w:val="006A0044"/>
    <w:rsid w:val="006A4E97"/>
    <w:rsid w:val="006B0719"/>
    <w:rsid w:val="006B0980"/>
    <w:rsid w:val="006B0988"/>
    <w:rsid w:val="006B31F1"/>
    <w:rsid w:val="006B63C1"/>
    <w:rsid w:val="006B7612"/>
    <w:rsid w:val="006C2832"/>
    <w:rsid w:val="006C2D20"/>
    <w:rsid w:val="006C6A28"/>
    <w:rsid w:val="006C6D72"/>
    <w:rsid w:val="006D0A29"/>
    <w:rsid w:val="006D1D2F"/>
    <w:rsid w:val="006D2D95"/>
    <w:rsid w:val="006D42EB"/>
    <w:rsid w:val="006D5936"/>
    <w:rsid w:val="006D5FEE"/>
    <w:rsid w:val="006E1597"/>
    <w:rsid w:val="006E3B41"/>
    <w:rsid w:val="006E4B78"/>
    <w:rsid w:val="006E503B"/>
    <w:rsid w:val="006E7A21"/>
    <w:rsid w:val="006F1368"/>
    <w:rsid w:val="006F62D4"/>
    <w:rsid w:val="006F7291"/>
    <w:rsid w:val="006F7E20"/>
    <w:rsid w:val="00700002"/>
    <w:rsid w:val="0070168D"/>
    <w:rsid w:val="00702478"/>
    <w:rsid w:val="007036ED"/>
    <w:rsid w:val="00710902"/>
    <w:rsid w:val="00711F80"/>
    <w:rsid w:val="007151A0"/>
    <w:rsid w:val="0071725B"/>
    <w:rsid w:val="00717D5A"/>
    <w:rsid w:val="00720B7E"/>
    <w:rsid w:val="00721816"/>
    <w:rsid w:val="00721C7C"/>
    <w:rsid w:val="00722A10"/>
    <w:rsid w:val="00722C0B"/>
    <w:rsid w:val="00723DD6"/>
    <w:rsid w:val="00727DA7"/>
    <w:rsid w:val="00732C93"/>
    <w:rsid w:val="007342AD"/>
    <w:rsid w:val="0073765A"/>
    <w:rsid w:val="007377FE"/>
    <w:rsid w:val="00741D09"/>
    <w:rsid w:val="00742029"/>
    <w:rsid w:val="00743481"/>
    <w:rsid w:val="007440F2"/>
    <w:rsid w:val="007444AC"/>
    <w:rsid w:val="00744B5C"/>
    <w:rsid w:val="007535B4"/>
    <w:rsid w:val="007548CB"/>
    <w:rsid w:val="0075507A"/>
    <w:rsid w:val="00755136"/>
    <w:rsid w:val="0075516C"/>
    <w:rsid w:val="00755C08"/>
    <w:rsid w:val="007561AE"/>
    <w:rsid w:val="00762A24"/>
    <w:rsid w:val="0076490D"/>
    <w:rsid w:val="007660D8"/>
    <w:rsid w:val="007660FA"/>
    <w:rsid w:val="0076679A"/>
    <w:rsid w:val="007708C3"/>
    <w:rsid w:val="00771218"/>
    <w:rsid w:val="00771916"/>
    <w:rsid w:val="00773A8E"/>
    <w:rsid w:val="00773DDF"/>
    <w:rsid w:val="00775B80"/>
    <w:rsid w:val="007771CE"/>
    <w:rsid w:val="00780592"/>
    <w:rsid w:val="00780716"/>
    <w:rsid w:val="00782012"/>
    <w:rsid w:val="00783608"/>
    <w:rsid w:val="00784278"/>
    <w:rsid w:val="007843E3"/>
    <w:rsid w:val="00785548"/>
    <w:rsid w:val="0079104E"/>
    <w:rsid w:val="00793773"/>
    <w:rsid w:val="007941F1"/>
    <w:rsid w:val="00795973"/>
    <w:rsid w:val="00796060"/>
    <w:rsid w:val="007A04AE"/>
    <w:rsid w:val="007A1240"/>
    <w:rsid w:val="007A1732"/>
    <w:rsid w:val="007B1540"/>
    <w:rsid w:val="007B1E76"/>
    <w:rsid w:val="007B3698"/>
    <w:rsid w:val="007B3D52"/>
    <w:rsid w:val="007B5F40"/>
    <w:rsid w:val="007B7371"/>
    <w:rsid w:val="007C09BD"/>
    <w:rsid w:val="007C0AE5"/>
    <w:rsid w:val="007C1D0B"/>
    <w:rsid w:val="007C3369"/>
    <w:rsid w:val="007C3D3B"/>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59F9"/>
    <w:rsid w:val="007F0D48"/>
    <w:rsid w:val="007F3EDA"/>
    <w:rsid w:val="007F4607"/>
    <w:rsid w:val="007F745C"/>
    <w:rsid w:val="00800259"/>
    <w:rsid w:val="00802247"/>
    <w:rsid w:val="00802601"/>
    <w:rsid w:val="008041D3"/>
    <w:rsid w:val="00805746"/>
    <w:rsid w:val="008062FA"/>
    <w:rsid w:val="008070D9"/>
    <w:rsid w:val="00810377"/>
    <w:rsid w:val="008110BF"/>
    <w:rsid w:val="0081399E"/>
    <w:rsid w:val="00814084"/>
    <w:rsid w:val="008142ED"/>
    <w:rsid w:val="00815213"/>
    <w:rsid w:val="00817C83"/>
    <w:rsid w:val="0082260B"/>
    <w:rsid w:val="008231E4"/>
    <w:rsid w:val="00824100"/>
    <w:rsid w:val="00826136"/>
    <w:rsid w:val="008273EE"/>
    <w:rsid w:val="00834856"/>
    <w:rsid w:val="0083677D"/>
    <w:rsid w:val="008429FA"/>
    <w:rsid w:val="008439EB"/>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12E3"/>
    <w:rsid w:val="00873E26"/>
    <w:rsid w:val="008749A3"/>
    <w:rsid w:val="00875B8A"/>
    <w:rsid w:val="00875BC5"/>
    <w:rsid w:val="00877EF1"/>
    <w:rsid w:val="00884740"/>
    <w:rsid w:val="0088626A"/>
    <w:rsid w:val="008870CC"/>
    <w:rsid w:val="00887A23"/>
    <w:rsid w:val="0089110E"/>
    <w:rsid w:val="008941C8"/>
    <w:rsid w:val="00894624"/>
    <w:rsid w:val="00896DFA"/>
    <w:rsid w:val="008978C4"/>
    <w:rsid w:val="00897A88"/>
    <w:rsid w:val="008A03A8"/>
    <w:rsid w:val="008A0697"/>
    <w:rsid w:val="008A1B3A"/>
    <w:rsid w:val="008A33C3"/>
    <w:rsid w:val="008A52DC"/>
    <w:rsid w:val="008A5EF3"/>
    <w:rsid w:val="008A6311"/>
    <w:rsid w:val="008A7AFB"/>
    <w:rsid w:val="008B089C"/>
    <w:rsid w:val="008B2170"/>
    <w:rsid w:val="008B6790"/>
    <w:rsid w:val="008C1CBA"/>
    <w:rsid w:val="008C1F45"/>
    <w:rsid w:val="008C6083"/>
    <w:rsid w:val="008C6BBE"/>
    <w:rsid w:val="008D170A"/>
    <w:rsid w:val="008D2004"/>
    <w:rsid w:val="008D2732"/>
    <w:rsid w:val="008D31BC"/>
    <w:rsid w:val="008D3515"/>
    <w:rsid w:val="008E0761"/>
    <w:rsid w:val="008E311D"/>
    <w:rsid w:val="008E4474"/>
    <w:rsid w:val="008E5D19"/>
    <w:rsid w:val="008E63D4"/>
    <w:rsid w:val="008F05E3"/>
    <w:rsid w:val="008F573F"/>
    <w:rsid w:val="008F6FD3"/>
    <w:rsid w:val="008F7077"/>
    <w:rsid w:val="00901BC2"/>
    <w:rsid w:val="009036E0"/>
    <w:rsid w:val="00903D75"/>
    <w:rsid w:val="00904417"/>
    <w:rsid w:val="00904F32"/>
    <w:rsid w:val="0090508B"/>
    <w:rsid w:val="0090643E"/>
    <w:rsid w:val="00910763"/>
    <w:rsid w:val="009112A4"/>
    <w:rsid w:val="00912656"/>
    <w:rsid w:val="00912845"/>
    <w:rsid w:val="00912BEB"/>
    <w:rsid w:val="00912EC1"/>
    <w:rsid w:val="00915104"/>
    <w:rsid w:val="0091520D"/>
    <w:rsid w:val="00920A8F"/>
    <w:rsid w:val="009236F3"/>
    <w:rsid w:val="009254A1"/>
    <w:rsid w:val="00925880"/>
    <w:rsid w:val="009258EB"/>
    <w:rsid w:val="00930A60"/>
    <w:rsid w:val="0093223B"/>
    <w:rsid w:val="00934159"/>
    <w:rsid w:val="00934D01"/>
    <w:rsid w:val="00935704"/>
    <w:rsid w:val="00936A07"/>
    <w:rsid w:val="00936C16"/>
    <w:rsid w:val="00937727"/>
    <w:rsid w:val="00941BE1"/>
    <w:rsid w:val="00942882"/>
    <w:rsid w:val="00945D7E"/>
    <w:rsid w:val="00945F33"/>
    <w:rsid w:val="009472FA"/>
    <w:rsid w:val="00950D30"/>
    <w:rsid w:val="00952A72"/>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867AC"/>
    <w:rsid w:val="009905EC"/>
    <w:rsid w:val="00990918"/>
    <w:rsid w:val="009914FB"/>
    <w:rsid w:val="009929D5"/>
    <w:rsid w:val="00993367"/>
    <w:rsid w:val="009940A0"/>
    <w:rsid w:val="009946A2"/>
    <w:rsid w:val="00994A4D"/>
    <w:rsid w:val="00995B46"/>
    <w:rsid w:val="00995D04"/>
    <w:rsid w:val="009A028B"/>
    <w:rsid w:val="009A1647"/>
    <w:rsid w:val="009A1A2F"/>
    <w:rsid w:val="009A3202"/>
    <w:rsid w:val="009A4EC2"/>
    <w:rsid w:val="009A6BC6"/>
    <w:rsid w:val="009A7D31"/>
    <w:rsid w:val="009B073F"/>
    <w:rsid w:val="009B1389"/>
    <w:rsid w:val="009B3FA4"/>
    <w:rsid w:val="009B3FD8"/>
    <w:rsid w:val="009C0988"/>
    <w:rsid w:val="009C0FB8"/>
    <w:rsid w:val="009C1E7B"/>
    <w:rsid w:val="009C467F"/>
    <w:rsid w:val="009C4AF0"/>
    <w:rsid w:val="009C4D13"/>
    <w:rsid w:val="009C714B"/>
    <w:rsid w:val="009D069F"/>
    <w:rsid w:val="009D0F5F"/>
    <w:rsid w:val="009D3CCB"/>
    <w:rsid w:val="009D4879"/>
    <w:rsid w:val="009E0E5D"/>
    <w:rsid w:val="009E3208"/>
    <w:rsid w:val="009E343E"/>
    <w:rsid w:val="009E35C3"/>
    <w:rsid w:val="009E7102"/>
    <w:rsid w:val="009F06BF"/>
    <w:rsid w:val="009F2708"/>
    <w:rsid w:val="009F301E"/>
    <w:rsid w:val="009F5E08"/>
    <w:rsid w:val="009F6BF4"/>
    <w:rsid w:val="00A014F3"/>
    <w:rsid w:val="00A015AB"/>
    <w:rsid w:val="00A02B1A"/>
    <w:rsid w:val="00A03988"/>
    <w:rsid w:val="00A03C21"/>
    <w:rsid w:val="00A060A5"/>
    <w:rsid w:val="00A06E4C"/>
    <w:rsid w:val="00A0719F"/>
    <w:rsid w:val="00A07CC5"/>
    <w:rsid w:val="00A110C1"/>
    <w:rsid w:val="00A12597"/>
    <w:rsid w:val="00A1270D"/>
    <w:rsid w:val="00A13798"/>
    <w:rsid w:val="00A158F2"/>
    <w:rsid w:val="00A15AB1"/>
    <w:rsid w:val="00A15AD5"/>
    <w:rsid w:val="00A17020"/>
    <w:rsid w:val="00A1750A"/>
    <w:rsid w:val="00A24028"/>
    <w:rsid w:val="00A25103"/>
    <w:rsid w:val="00A30D37"/>
    <w:rsid w:val="00A31267"/>
    <w:rsid w:val="00A3447B"/>
    <w:rsid w:val="00A378D4"/>
    <w:rsid w:val="00A4062D"/>
    <w:rsid w:val="00A40F2A"/>
    <w:rsid w:val="00A411A8"/>
    <w:rsid w:val="00A41507"/>
    <w:rsid w:val="00A42896"/>
    <w:rsid w:val="00A46D17"/>
    <w:rsid w:val="00A46F15"/>
    <w:rsid w:val="00A47ED7"/>
    <w:rsid w:val="00A503BC"/>
    <w:rsid w:val="00A53A98"/>
    <w:rsid w:val="00A53B3D"/>
    <w:rsid w:val="00A55684"/>
    <w:rsid w:val="00A55A03"/>
    <w:rsid w:val="00A60806"/>
    <w:rsid w:val="00A63E8B"/>
    <w:rsid w:val="00A64F86"/>
    <w:rsid w:val="00A66A26"/>
    <w:rsid w:val="00A67D24"/>
    <w:rsid w:val="00A71E30"/>
    <w:rsid w:val="00A7334E"/>
    <w:rsid w:val="00A73D31"/>
    <w:rsid w:val="00A762C8"/>
    <w:rsid w:val="00A80E88"/>
    <w:rsid w:val="00A84CF2"/>
    <w:rsid w:val="00A85456"/>
    <w:rsid w:val="00A8577D"/>
    <w:rsid w:val="00A85AE0"/>
    <w:rsid w:val="00A86676"/>
    <w:rsid w:val="00A9231C"/>
    <w:rsid w:val="00A93AF7"/>
    <w:rsid w:val="00AA0647"/>
    <w:rsid w:val="00AA2D44"/>
    <w:rsid w:val="00AA61CD"/>
    <w:rsid w:val="00AA6D6B"/>
    <w:rsid w:val="00AB13C3"/>
    <w:rsid w:val="00AB2785"/>
    <w:rsid w:val="00AB3142"/>
    <w:rsid w:val="00AB3E71"/>
    <w:rsid w:val="00AC0E50"/>
    <w:rsid w:val="00AC1685"/>
    <w:rsid w:val="00AC298D"/>
    <w:rsid w:val="00AC515F"/>
    <w:rsid w:val="00AC52DD"/>
    <w:rsid w:val="00AC7CD1"/>
    <w:rsid w:val="00AC7F4F"/>
    <w:rsid w:val="00AC7FD4"/>
    <w:rsid w:val="00AD0766"/>
    <w:rsid w:val="00AD1864"/>
    <w:rsid w:val="00AD2D15"/>
    <w:rsid w:val="00AD2F74"/>
    <w:rsid w:val="00AD32EB"/>
    <w:rsid w:val="00AD50E5"/>
    <w:rsid w:val="00AE2A75"/>
    <w:rsid w:val="00AE34EE"/>
    <w:rsid w:val="00AE37F6"/>
    <w:rsid w:val="00AE526B"/>
    <w:rsid w:val="00AE5A91"/>
    <w:rsid w:val="00AF15D5"/>
    <w:rsid w:val="00AF28FB"/>
    <w:rsid w:val="00AF40D4"/>
    <w:rsid w:val="00AF47C6"/>
    <w:rsid w:val="00AF4B65"/>
    <w:rsid w:val="00B05565"/>
    <w:rsid w:val="00B06918"/>
    <w:rsid w:val="00B14A7F"/>
    <w:rsid w:val="00B14BE3"/>
    <w:rsid w:val="00B1533C"/>
    <w:rsid w:val="00B15C7A"/>
    <w:rsid w:val="00B16674"/>
    <w:rsid w:val="00B16C71"/>
    <w:rsid w:val="00B17420"/>
    <w:rsid w:val="00B20DB7"/>
    <w:rsid w:val="00B215BD"/>
    <w:rsid w:val="00B232EB"/>
    <w:rsid w:val="00B23B57"/>
    <w:rsid w:val="00B26751"/>
    <w:rsid w:val="00B26C8A"/>
    <w:rsid w:val="00B26DFC"/>
    <w:rsid w:val="00B26E07"/>
    <w:rsid w:val="00B30910"/>
    <w:rsid w:val="00B30DA8"/>
    <w:rsid w:val="00B340F8"/>
    <w:rsid w:val="00B35D69"/>
    <w:rsid w:val="00B44197"/>
    <w:rsid w:val="00B441DA"/>
    <w:rsid w:val="00B470F3"/>
    <w:rsid w:val="00B47E60"/>
    <w:rsid w:val="00B502BB"/>
    <w:rsid w:val="00B522AB"/>
    <w:rsid w:val="00B53E38"/>
    <w:rsid w:val="00B56204"/>
    <w:rsid w:val="00B61492"/>
    <w:rsid w:val="00B61FCD"/>
    <w:rsid w:val="00B62789"/>
    <w:rsid w:val="00B62B3C"/>
    <w:rsid w:val="00B63261"/>
    <w:rsid w:val="00B6408E"/>
    <w:rsid w:val="00B66766"/>
    <w:rsid w:val="00B702E8"/>
    <w:rsid w:val="00B70D1A"/>
    <w:rsid w:val="00B743A4"/>
    <w:rsid w:val="00B75037"/>
    <w:rsid w:val="00B76564"/>
    <w:rsid w:val="00B81962"/>
    <w:rsid w:val="00B82B03"/>
    <w:rsid w:val="00B92CCB"/>
    <w:rsid w:val="00B930EF"/>
    <w:rsid w:val="00B93446"/>
    <w:rsid w:val="00B93C61"/>
    <w:rsid w:val="00B95599"/>
    <w:rsid w:val="00B9581C"/>
    <w:rsid w:val="00B96BE8"/>
    <w:rsid w:val="00BA262C"/>
    <w:rsid w:val="00BA3424"/>
    <w:rsid w:val="00BA4E18"/>
    <w:rsid w:val="00BA603E"/>
    <w:rsid w:val="00BB0A44"/>
    <w:rsid w:val="00BB28F7"/>
    <w:rsid w:val="00BB3966"/>
    <w:rsid w:val="00BB5AE8"/>
    <w:rsid w:val="00BB5F2B"/>
    <w:rsid w:val="00BB6C70"/>
    <w:rsid w:val="00BC0361"/>
    <w:rsid w:val="00BC0ABF"/>
    <w:rsid w:val="00BC7922"/>
    <w:rsid w:val="00BD0FCA"/>
    <w:rsid w:val="00BD5CD7"/>
    <w:rsid w:val="00BD679D"/>
    <w:rsid w:val="00BE1024"/>
    <w:rsid w:val="00BE1B6E"/>
    <w:rsid w:val="00BE2E3D"/>
    <w:rsid w:val="00BE5BF9"/>
    <w:rsid w:val="00BE5CAE"/>
    <w:rsid w:val="00BE7D99"/>
    <w:rsid w:val="00BF71F9"/>
    <w:rsid w:val="00C03DB7"/>
    <w:rsid w:val="00C056EC"/>
    <w:rsid w:val="00C13EA6"/>
    <w:rsid w:val="00C1468B"/>
    <w:rsid w:val="00C16059"/>
    <w:rsid w:val="00C16DD5"/>
    <w:rsid w:val="00C30099"/>
    <w:rsid w:val="00C30D7C"/>
    <w:rsid w:val="00C3243F"/>
    <w:rsid w:val="00C32D15"/>
    <w:rsid w:val="00C3650F"/>
    <w:rsid w:val="00C36527"/>
    <w:rsid w:val="00C36EDE"/>
    <w:rsid w:val="00C37065"/>
    <w:rsid w:val="00C41DF5"/>
    <w:rsid w:val="00C42B87"/>
    <w:rsid w:val="00C42EE3"/>
    <w:rsid w:val="00C44BF5"/>
    <w:rsid w:val="00C45021"/>
    <w:rsid w:val="00C45E48"/>
    <w:rsid w:val="00C46D9A"/>
    <w:rsid w:val="00C47DAA"/>
    <w:rsid w:val="00C509EC"/>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0EAD"/>
    <w:rsid w:val="00CA133B"/>
    <w:rsid w:val="00CA267D"/>
    <w:rsid w:val="00CA2C63"/>
    <w:rsid w:val="00CA2CCB"/>
    <w:rsid w:val="00CA49AC"/>
    <w:rsid w:val="00CA5746"/>
    <w:rsid w:val="00CA7D8D"/>
    <w:rsid w:val="00CB08F6"/>
    <w:rsid w:val="00CB09FF"/>
    <w:rsid w:val="00CB4ADC"/>
    <w:rsid w:val="00CB72C2"/>
    <w:rsid w:val="00CB7B92"/>
    <w:rsid w:val="00CC1113"/>
    <w:rsid w:val="00CC21E1"/>
    <w:rsid w:val="00CC25AD"/>
    <w:rsid w:val="00CD0F8A"/>
    <w:rsid w:val="00CD1FB2"/>
    <w:rsid w:val="00CD7136"/>
    <w:rsid w:val="00CE0039"/>
    <w:rsid w:val="00CE1DCC"/>
    <w:rsid w:val="00CE21E0"/>
    <w:rsid w:val="00CE2692"/>
    <w:rsid w:val="00CE3067"/>
    <w:rsid w:val="00CE5D90"/>
    <w:rsid w:val="00CE76D6"/>
    <w:rsid w:val="00CE784D"/>
    <w:rsid w:val="00CE7E70"/>
    <w:rsid w:val="00CF20AB"/>
    <w:rsid w:val="00CF6623"/>
    <w:rsid w:val="00CF718E"/>
    <w:rsid w:val="00D02961"/>
    <w:rsid w:val="00D02F59"/>
    <w:rsid w:val="00D069A4"/>
    <w:rsid w:val="00D07D09"/>
    <w:rsid w:val="00D12914"/>
    <w:rsid w:val="00D15003"/>
    <w:rsid w:val="00D15105"/>
    <w:rsid w:val="00D175C0"/>
    <w:rsid w:val="00D17ABF"/>
    <w:rsid w:val="00D2120A"/>
    <w:rsid w:val="00D2255B"/>
    <w:rsid w:val="00D22944"/>
    <w:rsid w:val="00D2344D"/>
    <w:rsid w:val="00D26932"/>
    <w:rsid w:val="00D301A2"/>
    <w:rsid w:val="00D33CF0"/>
    <w:rsid w:val="00D36792"/>
    <w:rsid w:val="00D37029"/>
    <w:rsid w:val="00D4064D"/>
    <w:rsid w:val="00D47709"/>
    <w:rsid w:val="00D51AA7"/>
    <w:rsid w:val="00D535E8"/>
    <w:rsid w:val="00D53E5E"/>
    <w:rsid w:val="00D5451F"/>
    <w:rsid w:val="00D56EDC"/>
    <w:rsid w:val="00D57878"/>
    <w:rsid w:val="00D64395"/>
    <w:rsid w:val="00D6647A"/>
    <w:rsid w:val="00D6701A"/>
    <w:rsid w:val="00D72359"/>
    <w:rsid w:val="00D74E36"/>
    <w:rsid w:val="00D8282E"/>
    <w:rsid w:val="00D829A0"/>
    <w:rsid w:val="00D83953"/>
    <w:rsid w:val="00D8532D"/>
    <w:rsid w:val="00D87336"/>
    <w:rsid w:val="00D90245"/>
    <w:rsid w:val="00D917A6"/>
    <w:rsid w:val="00D91B55"/>
    <w:rsid w:val="00D92A1E"/>
    <w:rsid w:val="00D937B4"/>
    <w:rsid w:val="00D97A64"/>
    <w:rsid w:val="00D97FF5"/>
    <w:rsid w:val="00DA065D"/>
    <w:rsid w:val="00DA1933"/>
    <w:rsid w:val="00DA26B5"/>
    <w:rsid w:val="00DA2EFF"/>
    <w:rsid w:val="00DA340A"/>
    <w:rsid w:val="00DA590A"/>
    <w:rsid w:val="00DA6AD8"/>
    <w:rsid w:val="00DB051D"/>
    <w:rsid w:val="00DB12E0"/>
    <w:rsid w:val="00DB39E6"/>
    <w:rsid w:val="00DB3D1A"/>
    <w:rsid w:val="00DB4142"/>
    <w:rsid w:val="00DB5AC1"/>
    <w:rsid w:val="00DC06DC"/>
    <w:rsid w:val="00DC0FC9"/>
    <w:rsid w:val="00DC17FA"/>
    <w:rsid w:val="00DC2F65"/>
    <w:rsid w:val="00DC6DC4"/>
    <w:rsid w:val="00DC78D2"/>
    <w:rsid w:val="00DD34D9"/>
    <w:rsid w:val="00DD4743"/>
    <w:rsid w:val="00DD4827"/>
    <w:rsid w:val="00DD59D6"/>
    <w:rsid w:val="00DE0226"/>
    <w:rsid w:val="00DE2DDA"/>
    <w:rsid w:val="00DE3538"/>
    <w:rsid w:val="00DE6B2A"/>
    <w:rsid w:val="00DF2B17"/>
    <w:rsid w:val="00DF2C52"/>
    <w:rsid w:val="00DF62AE"/>
    <w:rsid w:val="00DF684B"/>
    <w:rsid w:val="00DF7A60"/>
    <w:rsid w:val="00E015E4"/>
    <w:rsid w:val="00E022EF"/>
    <w:rsid w:val="00E02908"/>
    <w:rsid w:val="00E04AF0"/>
    <w:rsid w:val="00E1022F"/>
    <w:rsid w:val="00E136A2"/>
    <w:rsid w:val="00E1441E"/>
    <w:rsid w:val="00E16046"/>
    <w:rsid w:val="00E2267E"/>
    <w:rsid w:val="00E2385B"/>
    <w:rsid w:val="00E2413C"/>
    <w:rsid w:val="00E256D2"/>
    <w:rsid w:val="00E327CA"/>
    <w:rsid w:val="00E32A93"/>
    <w:rsid w:val="00E33EA5"/>
    <w:rsid w:val="00E34114"/>
    <w:rsid w:val="00E36061"/>
    <w:rsid w:val="00E42334"/>
    <w:rsid w:val="00E42C1B"/>
    <w:rsid w:val="00E4381B"/>
    <w:rsid w:val="00E458B3"/>
    <w:rsid w:val="00E45CBC"/>
    <w:rsid w:val="00E54BEB"/>
    <w:rsid w:val="00E626C3"/>
    <w:rsid w:val="00E636F2"/>
    <w:rsid w:val="00E66CC1"/>
    <w:rsid w:val="00E7322E"/>
    <w:rsid w:val="00E76C0A"/>
    <w:rsid w:val="00E77686"/>
    <w:rsid w:val="00E77B50"/>
    <w:rsid w:val="00E77B67"/>
    <w:rsid w:val="00E8197F"/>
    <w:rsid w:val="00E81F61"/>
    <w:rsid w:val="00E84C75"/>
    <w:rsid w:val="00E863DE"/>
    <w:rsid w:val="00E912DD"/>
    <w:rsid w:val="00E923FA"/>
    <w:rsid w:val="00E94041"/>
    <w:rsid w:val="00E943D9"/>
    <w:rsid w:val="00E94F2B"/>
    <w:rsid w:val="00E963DA"/>
    <w:rsid w:val="00EA0E7C"/>
    <w:rsid w:val="00EA2DE1"/>
    <w:rsid w:val="00EA4C60"/>
    <w:rsid w:val="00EA66DF"/>
    <w:rsid w:val="00EA6890"/>
    <w:rsid w:val="00EA6B1D"/>
    <w:rsid w:val="00EA6D85"/>
    <w:rsid w:val="00EB343C"/>
    <w:rsid w:val="00EB7174"/>
    <w:rsid w:val="00EC072C"/>
    <w:rsid w:val="00EC107A"/>
    <w:rsid w:val="00EC355D"/>
    <w:rsid w:val="00EC4DE4"/>
    <w:rsid w:val="00ED1732"/>
    <w:rsid w:val="00ED2DCD"/>
    <w:rsid w:val="00ED3DF9"/>
    <w:rsid w:val="00ED571B"/>
    <w:rsid w:val="00ED6402"/>
    <w:rsid w:val="00EE0368"/>
    <w:rsid w:val="00EE66FC"/>
    <w:rsid w:val="00EE798C"/>
    <w:rsid w:val="00EF6A26"/>
    <w:rsid w:val="00F04345"/>
    <w:rsid w:val="00F058C7"/>
    <w:rsid w:val="00F05BEB"/>
    <w:rsid w:val="00F07EC5"/>
    <w:rsid w:val="00F10263"/>
    <w:rsid w:val="00F11002"/>
    <w:rsid w:val="00F123B3"/>
    <w:rsid w:val="00F12E68"/>
    <w:rsid w:val="00F13122"/>
    <w:rsid w:val="00F15803"/>
    <w:rsid w:val="00F15A34"/>
    <w:rsid w:val="00F15C10"/>
    <w:rsid w:val="00F15F3C"/>
    <w:rsid w:val="00F16FA4"/>
    <w:rsid w:val="00F16FC0"/>
    <w:rsid w:val="00F21CCC"/>
    <w:rsid w:val="00F22B59"/>
    <w:rsid w:val="00F2473D"/>
    <w:rsid w:val="00F273B7"/>
    <w:rsid w:val="00F34CB6"/>
    <w:rsid w:val="00F361F5"/>
    <w:rsid w:val="00F36F50"/>
    <w:rsid w:val="00F404EB"/>
    <w:rsid w:val="00F4112E"/>
    <w:rsid w:val="00F41471"/>
    <w:rsid w:val="00F4250C"/>
    <w:rsid w:val="00F44CC9"/>
    <w:rsid w:val="00F4692F"/>
    <w:rsid w:val="00F47691"/>
    <w:rsid w:val="00F50017"/>
    <w:rsid w:val="00F51AA6"/>
    <w:rsid w:val="00F527F8"/>
    <w:rsid w:val="00F52E51"/>
    <w:rsid w:val="00F549AA"/>
    <w:rsid w:val="00F54C3F"/>
    <w:rsid w:val="00F55E5F"/>
    <w:rsid w:val="00F6084B"/>
    <w:rsid w:val="00F6512A"/>
    <w:rsid w:val="00F660FB"/>
    <w:rsid w:val="00F6714D"/>
    <w:rsid w:val="00F67164"/>
    <w:rsid w:val="00F7072F"/>
    <w:rsid w:val="00F707EE"/>
    <w:rsid w:val="00F744AD"/>
    <w:rsid w:val="00F74C7A"/>
    <w:rsid w:val="00F76A18"/>
    <w:rsid w:val="00F77A0B"/>
    <w:rsid w:val="00F81D14"/>
    <w:rsid w:val="00F855F8"/>
    <w:rsid w:val="00F85DD0"/>
    <w:rsid w:val="00F86492"/>
    <w:rsid w:val="00F92657"/>
    <w:rsid w:val="00F964F6"/>
    <w:rsid w:val="00FA1115"/>
    <w:rsid w:val="00FA2038"/>
    <w:rsid w:val="00FA3AD8"/>
    <w:rsid w:val="00FA4C8E"/>
    <w:rsid w:val="00FA63A4"/>
    <w:rsid w:val="00FA7D6B"/>
    <w:rsid w:val="00FB17E8"/>
    <w:rsid w:val="00FB3C17"/>
    <w:rsid w:val="00FB4D5B"/>
    <w:rsid w:val="00FB6316"/>
    <w:rsid w:val="00FC2A7F"/>
    <w:rsid w:val="00FC2F91"/>
    <w:rsid w:val="00FC4CB9"/>
    <w:rsid w:val="00FC51AA"/>
    <w:rsid w:val="00FC535C"/>
    <w:rsid w:val="00FC6AA3"/>
    <w:rsid w:val="00FC6F68"/>
    <w:rsid w:val="00FD2FEA"/>
    <w:rsid w:val="00FD4E9D"/>
    <w:rsid w:val="00FD69C1"/>
    <w:rsid w:val="00FE0512"/>
    <w:rsid w:val="00FE108D"/>
    <w:rsid w:val="00FE17BD"/>
    <w:rsid w:val="00FE40FA"/>
    <w:rsid w:val="00FF0CA6"/>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styleId="BodyText">
    <w:name w:val="Body Text"/>
    <w:basedOn w:val="Normal"/>
    <w:link w:val="BodyTextChar"/>
    <w:uiPriority w:val="99"/>
    <w:semiHidden/>
    <w:unhideWhenUsed/>
    <w:rsid w:val="00546A58"/>
    <w:pPr>
      <w:spacing w:before="120" w:after="120" w:line="300" w:lineRule="auto"/>
      <w:ind w:firstLine="397"/>
    </w:pPr>
    <w:rPr>
      <w:rFonts w:eastAsiaTheme="minorHAnsi" w:cstheme="minorBidi"/>
      <w:sz w:val="26"/>
      <w:szCs w:val="22"/>
    </w:rPr>
  </w:style>
  <w:style w:type="character" w:customStyle="1" w:styleId="BodyTextChar">
    <w:name w:val="Body Text Char"/>
    <w:basedOn w:val="DefaultParagraphFont"/>
    <w:link w:val="BodyText"/>
    <w:uiPriority w:val="99"/>
    <w:semiHidden/>
    <w:rsid w:val="00546A58"/>
    <w:rPr>
      <w:rFonts w:ascii="Times New Roman" w:eastAsiaTheme="minorHAnsi" w:hAnsi="Times New Roman" w:cstheme="minorBidi"/>
      <w:sz w:val="26"/>
      <w:szCs w:val="22"/>
    </w:rPr>
  </w:style>
  <w:style w:type="character" w:customStyle="1" w:styleId="normaltextrun">
    <w:name w:val="normaltextrun"/>
    <w:basedOn w:val="DefaultParagraphFont"/>
    <w:rsid w:val="00875BC5"/>
  </w:style>
  <w:style w:type="character" w:customStyle="1" w:styleId="eop">
    <w:name w:val="eop"/>
    <w:basedOn w:val="DefaultParagraphFont"/>
    <w:rsid w:val="0087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18397887">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11917466">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86344508">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867867970">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1183</TotalTime>
  <Pages>14</Pages>
  <Words>2773</Words>
  <Characters>15809</Characters>
  <Application>Microsoft Office Word</Application>
  <DocSecurity>0</DocSecurity>
  <Lines>131</Lines>
  <Paragraphs>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354</cp:revision>
  <cp:lastPrinted>2015-08-11T15:14:00Z</cp:lastPrinted>
  <dcterms:created xsi:type="dcterms:W3CDTF">2024-02-27T05:10:00Z</dcterms:created>
  <dcterms:modified xsi:type="dcterms:W3CDTF">2024-09-07T07:21:00Z</dcterms:modified>
</cp:coreProperties>
</file>